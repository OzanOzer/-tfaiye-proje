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g" ContentType="image/jp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10" w:right="4477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56456pt;margin-top:-13.631495pt;width:20.725141pt;height:43pt;mso-position-horizontal-relative:page;mso-position-vertical-relative:paragraph;z-index:-17228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rPr>
                      <w:rFonts w:ascii="Arial" w:hAnsi="Arial" w:cs="Arial" w:eastAsia="Arial"/>
                      <w:sz w:val="86"/>
                      <w:szCs w:val="86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2A2A2A"/>
                      <w:spacing w:val="0"/>
                      <w:w w:val="173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1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174" w:lineRule="exact"/>
        <w:ind w:left="3721" w:right="4605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6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6"/>
        </w:rPr>
        <w:t>DAİRESt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1"/>
          <w:position w:val="-6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29" w:lineRule="exact"/>
        <w:ind w:left="847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114"/>
          <w:position w:val="-2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578" w:right="-20"/>
        <w:jc w:val="left"/>
        <w:tabs>
          <w:tab w:pos="32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b/>
          <w:bCs/>
          <w:position w:val="-1"/>
        </w:rPr>
        <w:t>BÜVÜKSEHIR</w:t>
      </w:r>
      <w:r>
        <w:rPr>
          <w:rFonts w:ascii="Arial" w:hAnsi="Arial" w:cs="Arial" w:eastAsia="Arial"/>
          <w:sz w:val="15"/>
          <w:szCs w:val="15"/>
          <w:color w:val="2A2A2A"/>
          <w:spacing w:val="-32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2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57" w:lineRule="exact"/>
        <w:ind w:left="625" w:right="-20"/>
        <w:jc w:val="left"/>
        <w:tabs>
          <w:tab w:pos="44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106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9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1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21" w:lineRule="exact"/>
        <w:ind w:left="107" w:right="-20"/>
        <w:jc w:val="left"/>
        <w:tabs>
          <w:tab w:pos="1460" w:val="left"/>
          <w:tab w:pos="3120" w:val="left"/>
          <w:tab w:pos="548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06/05/2017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23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25456"/>
          <w:spacing w:val="0"/>
          <w:w w:val="100"/>
          <w:position w:val="-1"/>
        </w:rPr>
        <w:t>!Bi</w:t>
      </w:r>
      <w:r>
        <w:rPr>
          <w:rFonts w:ascii="Times New Roman" w:hAnsi="Times New Roman" w:cs="Times New Roman" w:eastAsia="Times New Roman"/>
          <w:sz w:val="19"/>
          <w:szCs w:val="19"/>
          <w:color w:val="525456"/>
          <w:spacing w:val="-5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:15:15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trel: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1"/>
        </w:rPr>
        <w:t>02322938800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126" w:right="-20"/>
        <w:jc w:val="left"/>
        <w:tabs>
          <w:tab w:pos="1480" w:val="left"/>
          <w:tab w:pos="3120" w:val="left"/>
          <w:tab w:pos="4480" w:val="left"/>
          <w:tab w:pos="5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1"/>
        </w:rPr>
        <w:t>06/05/2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3"/>
          <w:position w:val="1"/>
        </w:rPr>
        <w:t>0</w:t>
      </w:r>
      <w:r>
        <w:rPr>
          <w:rFonts w:ascii="Arial" w:hAnsi="Arial" w:cs="Arial" w:eastAsia="Arial"/>
          <w:sz w:val="25"/>
          <w:szCs w:val="25"/>
          <w:color w:val="2A2A2A"/>
          <w:spacing w:val="-12"/>
          <w:w w:val="17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7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6"/>
          <w:position w:val="0"/>
        </w:rPr>
        <w:t>:2800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6"/>
          <w:position w:val="0"/>
        </w:rPr>
        <w:t>-2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10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IE!ildirile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4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Bayraklı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574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No:3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kaJşısı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26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4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4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Bayraklı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574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No:3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karşısı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16" w:lineRule="exact"/>
        <w:ind w:left="121" w:right="-20"/>
        <w:jc w:val="left"/>
        <w:tabs>
          <w:tab w:pos="1760" w:val="left"/>
          <w:tab w:pos="3820" w:val="left"/>
          <w:tab w:pos="5200" w:val="left"/>
          <w:tab w:pos="6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1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-11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8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190" w:lineRule="auto"/>
        <w:ind w:left="3615" w:right="3479" w:firstLine="-3508"/>
        <w:jc w:val="left"/>
        <w:tabs>
          <w:tab w:pos="3600" w:val="left"/>
          <w:tab w:pos="456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3D3D3D"/>
          <w:w w:val="52"/>
        </w:rPr>
        <w:t>lY</w:t>
      </w:r>
      <w:r>
        <w:rPr>
          <w:rFonts w:ascii="Times New Roman" w:hAnsi="Times New Roman" w:cs="Times New Roman" w:eastAsia="Times New Roman"/>
          <w:sz w:val="25"/>
          <w:szCs w:val="25"/>
          <w:color w:val="3D3D3D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lse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4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45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9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6"/>
          <w:spacing w:val="0"/>
          <w:w w:val="135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456"/>
          <w:spacing w:val="0"/>
          <w:w w:val="135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Betonarın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  <w:position w:val="-5"/>
        </w:rPr>
        <w:t>Çe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5"/>
          <w:position w:val="-5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5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100"/>
        </w:sectPr>
      </w:pPr>
      <w:rPr/>
    </w:p>
    <w:p>
      <w:pPr>
        <w:spacing w:before="0" w:after="0" w:line="197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Diger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3" w:after="0" w:line="521" w:lineRule="exact"/>
        <w:ind w:right="-112"/>
        <w:jc w:val="left"/>
        <w:tabs>
          <w:tab w:pos="600" w:val="left"/>
          <w:tab w:pos="1100" w:val="left"/>
        </w:tabs>
        <w:rPr>
          <w:rFonts w:ascii="Arial" w:hAnsi="Arial" w:cs="Arial" w:eastAsia="Arial"/>
          <w:sz w:val="48"/>
          <w:szCs w:val="48"/>
        </w:rPr>
      </w:pPr>
      <w:rPr/>
      <w:r>
        <w:rPr/>
        <w:br w:type="column"/>
      </w:r>
      <w:r>
        <w:rPr>
          <w:rFonts w:ascii="Arial" w:hAnsi="Arial" w:cs="Arial" w:eastAsia="Arial"/>
          <w:sz w:val="44"/>
          <w:szCs w:val="44"/>
          <w:color w:val="2A2A2A"/>
          <w:spacing w:val="0"/>
          <w:w w:val="55"/>
          <w:position w:val="-3"/>
        </w:rPr>
        <w:t>ı</w:t>
      </w:r>
      <w:r>
        <w:rPr>
          <w:rFonts w:ascii="Arial" w:hAnsi="Arial" w:cs="Arial" w:eastAsia="Arial"/>
          <w:sz w:val="44"/>
          <w:szCs w:val="44"/>
          <w:color w:val="2A2A2A"/>
          <w:spacing w:val="-61"/>
          <w:w w:val="55"/>
          <w:position w:val="-3"/>
        </w:rPr>
        <w:t> </w:t>
      </w:r>
      <w:r>
        <w:rPr>
          <w:rFonts w:ascii="Arial" w:hAnsi="Arial" w:cs="Arial" w:eastAsia="Arial"/>
          <w:sz w:val="44"/>
          <w:szCs w:val="44"/>
          <w:color w:val="2A2A2A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4"/>
          <w:szCs w:val="44"/>
          <w:color w:val="2A2A2A"/>
          <w:spacing w:val="0"/>
          <w:w w:val="100"/>
          <w:position w:val="-3"/>
        </w:rPr>
      </w:r>
      <w:r>
        <w:rPr>
          <w:rFonts w:ascii="Arial" w:hAnsi="Arial" w:cs="Arial" w:eastAsia="Arial"/>
          <w:sz w:val="44"/>
          <w:szCs w:val="44"/>
          <w:color w:val="525456"/>
          <w:spacing w:val="0"/>
          <w:w w:val="55"/>
          <w:position w:val="-3"/>
        </w:rPr>
        <w:t>ı</w:t>
      </w:r>
      <w:r>
        <w:rPr>
          <w:rFonts w:ascii="Arial" w:hAnsi="Arial" w:cs="Arial" w:eastAsia="Arial"/>
          <w:sz w:val="44"/>
          <w:szCs w:val="44"/>
          <w:color w:val="525456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4"/>
          <w:szCs w:val="44"/>
          <w:color w:val="525456"/>
          <w:spacing w:val="0"/>
          <w:w w:val="100"/>
          <w:position w:val="-3"/>
        </w:rPr>
      </w:r>
      <w:r>
        <w:rPr>
          <w:rFonts w:ascii="Arial" w:hAnsi="Arial" w:cs="Arial" w:eastAsia="Arial"/>
          <w:sz w:val="48"/>
          <w:szCs w:val="48"/>
          <w:color w:val="999999"/>
          <w:spacing w:val="0"/>
          <w:w w:val="55"/>
          <w:position w:val="-3"/>
        </w:rPr>
        <w:t>ı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97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:15:25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100"/>
          <w:cols w:num="3" w:equalWidth="0">
            <w:col w:w="4057" w:space="364"/>
            <w:col w:w="1177" w:space="1098"/>
            <w:col w:w="4864"/>
          </w:cols>
        </w:sectPr>
      </w:pPr>
      <w:rPr/>
    </w:p>
    <w:p>
      <w:pPr>
        <w:spacing w:before="0" w:after="0" w:line="194" w:lineRule="exact"/>
        <w:ind w:left="107" w:right="-20"/>
        <w:jc w:val="left"/>
        <w:tabs>
          <w:tab w:pos="2180" w:val="left"/>
          <w:tab w:pos="5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</w:rPr>
        <w:t>!Yana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5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9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2" w:after="0" w:line="240" w:lineRule="auto"/>
        <w:ind w:left="219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51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3"/>
          <w:w w:val="15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Bayram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</w:rPr>
        <w:t>GÜL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14" w:lineRule="exact"/>
        <w:ind w:left="2123" w:right="-20"/>
        <w:jc w:val="left"/>
        <w:tabs>
          <w:tab w:pos="466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position w:val="-1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Çtkı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7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15:16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0"/>
        </w:rPr>
        <w:t>15:20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100"/>
        </w:sectPr>
      </w:pPr>
      <w:rPr/>
    </w:p>
    <w:p>
      <w:pPr>
        <w:spacing w:before="4" w:after="0" w:line="240" w:lineRule="auto"/>
        <w:ind w:left="10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3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77"/>
          <w:position w:val="-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9"/>
          <w:w w:val="17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-1"/>
        </w:rPr>
        <w:t>884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100"/>
          <w:cols w:num="2" w:equalWidth="0">
            <w:col w:w="589" w:space="1619"/>
            <w:col w:w="9352"/>
          </w:cols>
        </w:sectPr>
      </w:pPr>
      <w:rPr/>
    </w:p>
    <w:p>
      <w:pPr>
        <w:spacing w:before="7" w:after="0" w:line="205" w:lineRule="exact"/>
        <w:ind w:left="126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456"/>
          <w:spacing w:val="4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-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3" w:lineRule="exact"/>
        <w:ind w:left="4689" w:right="-20"/>
        <w:jc w:val="left"/>
        <w:tabs>
          <w:tab w:pos="11340" w:val="left"/>
        </w:tabs>
        <w:rPr>
          <w:rFonts w:ascii="Arial" w:hAnsi="Arial" w:cs="Arial" w:eastAsia="Arial"/>
          <w:sz w:val="39"/>
          <w:szCs w:val="3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</w:r>
      <w:r>
        <w:rPr>
          <w:rFonts w:ascii="Arial" w:hAnsi="Arial" w:cs="Arial" w:eastAsia="Arial"/>
          <w:sz w:val="39"/>
          <w:szCs w:val="39"/>
          <w:color w:val="AAAAAA"/>
          <w:spacing w:val="0"/>
          <w:w w:val="54"/>
          <w:position w:val="0"/>
        </w:rPr>
        <w:t>ı</w:t>
      </w:r>
      <w:r>
        <w:rPr>
          <w:rFonts w:ascii="Arial" w:hAnsi="Arial" w:cs="Arial" w:eastAsia="Arial"/>
          <w:sz w:val="39"/>
          <w:szCs w:val="39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4636" w:right="433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159" w:lineRule="exact"/>
        <w:ind w:left="2142" w:right="-20"/>
        <w:jc w:val="left"/>
        <w:tabs>
          <w:tab w:pos="3600" w:val="left"/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5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5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5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6"/>
          <w:position w:val="-5"/>
        </w:rPr>
        <w:t>Dog-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5"/>
          <w:position w:val="-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0F0F0F"/>
          <w:spacing w:val="0"/>
          <w:w w:val="65"/>
          <w:position w:val="-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0F0F0F"/>
          <w:spacing w:val="-3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5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5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2"/>
          <w:position w:val="-5"/>
        </w:rPr>
        <w:t>GeHş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3"/>
          <w:position w:val="-5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-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3" w:lineRule="exact"/>
        <w:ind w:left="107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626464"/>
          <w:spacing w:val="0"/>
          <w:w w:val="183"/>
          <w:position w:val="-1"/>
        </w:rPr>
        <w:t>1--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126" w:right="-20"/>
        <w:jc w:val="left"/>
        <w:tabs>
          <w:tab w:pos="466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[çıkı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15:16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:1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1"/>
        </w:rPr>
        <w:t>Sayısı:3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07" w:lineRule="exact"/>
        <w:ind w:left="21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Döntı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1"/>
        </w:rPr>
        <w:t>Saati:16:30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4" w:lineRule="exact"/>
        <w:ind w:left="2123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A2A2A"/>
          <w:w w:val="50"/>
          <w:position w:val="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13"/>
          <w:w w:val="5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1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1"/>
        </w:rPr>
        <w:t>646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21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Ekj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Adı-Soyadı:lsmail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KARAKAYA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55" w:lineRule="auto"/>
        <w:ind w:left="131" w:right="2727" w:firstLine="-5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!Yangm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varıldığmda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4631" w:right="407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181" w:lineRule="exact"/>
        <w:ind w:left="126" w:right="-20"/>
        <w:jc w:val="left"/>
        <w:tabs>
          <w:tab w:pos="2160" w:val="left"/>
          <w:tab w:pos="6580" w:val="left"/>
          <w:tab w:pos="8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Söndilrme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0"/>
          <w:position w:val="-3"/>
        </w:rPr>
        <w:t>yapıldı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1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0"/>
          <w:position w:val="-4"/>
        </w:rPr>
        <w:t>§um3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6"/>
          <w:w w:val="11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  <w:t>Kg.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4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94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456"/>
          <w:spacing w:val="-2"/>
          <w:w w:val="94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4"/>
          <w:position w:val="-4"/>
        </w:rPr>
        <w:t>K.T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4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9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8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98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456"/>
          <w:spacing w:val="0"/>
          <w:w w:val="115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4" w:lineRule="exact"/>
        <w:ind w:left="5019" w:right="-20"/>
        <w:jc w:val="left"/>
        <w:tabs>
          <w:tab w:pos="8120" w:val="left"/>
          <w:tab w:pos="11360" w:val="left"/>
        </w:tabs>
        <w:rPr>
          <w:rFonts w:ascii="Arial" w:hAnsi="Arial" w:cs="Arial" w:eastAsia="Arial"/>
          <w:sz w:val="39"/>
          <w:szCs w:val="3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3D3D3D"/>
          <w:spacing w:val="0"/>
          <w:w w:val="55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3D3D3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3D3D3D"/>
          <w:spacing w:val="0"/>
          <w:w w:val="100"/>
          <w:position w:val="0"/>
        </w:rPr>
      </w:r>
      <w:r>
        <w:rPr>
          <w:rFonts w:ascii="Arial" w:hAnsi="Arial" w:cs="Arial" w:eastAsia="Arial"/>
          <w:sz w:val="39"/>
          <w:szCs w:val="39"/>
          <w:color w:val="AAAAAA"/>
          <w:spacing w:val="0"/>
          <w:w w:val="68"/>
          <w:position w:val="1"/>
        </w:rPr>
        <w:t>ı</w:t>
      </w:r>
      <w:r>
        <w:rPr>
          <w:rFonts w:ascii="Arial" w:hAnsi="Arial" w:cs="Arial" w:eastAsia="Arial"/>
          <w:sz w:val="39"/>
          <w:szCs w:val="39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21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100"/>
        </w:sectPr>
      </w:pPr>
      <w:rPr/>
    </w:p>
    <w:p>
      <w:pPr>
        <w:spacing w:before="18" w:after="0" w:line="240" w:lineRule="auto"/>
        <w:ind w:left="126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38" w:lineRule="exact"/>
        <w:ind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arazide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6"/>
          <w:position w:val="-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"/>
          <w:w w:val="106"/>
          <w:position w:val="-1"/>
        </w:rPr>
        <w:t>p</w:t>
      </w:r>
      <w:r>
        <w:rPr>
          <w:rFonts w:ascii="Arial" w:hAnsi="Arial" w:cs="Arial" w:eastAsia="Arial"/>
          <w:sz w:val="14"/>
          <w:szCs w:val="14"/>
          <w:color w:val="AAAAAA"/>
          <w:spacing w:val="0"/>
          <w:w w:val="51"/>
          <w:position w:val="6"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100"/>
          <w:cols w:num="2" w:equalWidth="0">
            <w:col w:w="1820" w:space="462"/>
            <w:col w:w="9278"/>
          </w:cols>
        </w:sectPr>
      </w:pPr>
      <w:rPr/>
    </w:p>
    <w:p>
      <w:pPr>
        <w:spacing w:before="18" w:after="0" w:line="250" w:lineRule="auto"/>
        <w:ind w:left="2151" w:right="199" w:firstLine="-1959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7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1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</w:rPr>
        <w:t>sigar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60" w:lineRule="auto"/>
        <w:ind w:left="126" w:right="4150"/>
        <w:jc w:val="left"/>
        <w:tabs>
          <w:tab w:pos="214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fugortalı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3D3D3D"/>
          <w:w w:val="50"/>
          <w:position w:val="1"/>
        </w:rPr>
        <w:t>lY</w:t>
      </w:r>
      <w:r>
        <w:rPr>
          <w:rFonts w:ascii="Times New Roman" w:hAnsi="Times New Roman" w:cs="Times New Roman" w:eastAsia="Times New Roman"/>
          <w:sz w:val="25"/>
          <w:szCs w:val="25"/>
          <w:color w:val="3D3D3D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2"/>
          <w:position w:val="1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96"/>
        </w:rPr>
        <w:t>[reı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97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10"/>
          <w:w w:val="10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999999"/>
          <w:spacing w:val="-4"/>
          <w:w w:val="9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1"/>
          <w:w w:val="13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5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Edildigi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86" w:lineRule="exact"/>
        <w:ind w:left="126" w:right="-20"/>
        <w:jc w:val="left"/>
        <w:tabs>
          <w:tab w:pos="2140" w:val="left"/>
          <w:tab w:pos="6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456"/>
          <w:w w:val="81"/>
          <w:position w:val="1"/>
        </w:rPr>
        <w:t>!E</w:t>
      </w:r>
      <w:r>
        <w:rPr>
          <w:rFonts w:ascii="Times New Roman" w:hAnsi="Times New Roman" w:cs="Times New Roman" w:eastAsia="Times New Roman"/>
          <w:sz w:val="19"/>
          <w:szCs w:val="19"/>
          <w:color w:val="525456"/>
          <w:w w:val="82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456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Dönüşil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0"/>
          <w:w w:val="59"/>
          <w:position w:val="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17"/>
          <w:w w:val="59"/>
          <w:position w:val="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3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06/05/2017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0"/>
          <w:position w:val="2"/>
        </w:rPr>
        <w:t>lş_aati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8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2"/>
        </w:rPr>
        <w:t>16:30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234" w:right="-20"/>
        <w:jc w:val="left"/>
        <w:tabs>
          <w:tab w:pos="1020" w:val="left"/>
          <w:tab w:pos="1520" w:val="left"/>
          <w:tab w:pos="8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-1"/>
        </w:rPr>
        <w:t>Ölü</w:t>
      </w:r>
      <w:r>
        <w:rPr>
          <w:rFonts w:ascii="Arial" w:hAnsi="Arial" w:cs="Arial" w:eastAsia="Arial"/>
          <w:sz w:val="19"/>
          <w:szCs w:val="19"/>
          <w:color w:val="3D3D3D"/>
          <w:spacing w:val="-5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0"/>
          <w:position w:val="0"/>
        </w:rPr>
        <w:t>PİDE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EK[P: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Evka-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2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8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100"/>
        </w:sectPr>
      </w:pPr>
      <w:rPr/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2A2A2A"/>
          <w:spacing w:val="0"/>
          <w:w w:val="209"/>
        </w:rPr>
        <w:t>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2" w:after="0" w:line="240" w:lineRule="auto"/>
        <w:ind w:right="66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40" w:lineRule="auto"/>
        <w:ind w:right="-73"/>
        <w:jc w:val="left"/>
        <w:tabs>
          <w:tab w:pos="2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right="331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42" w:lineRule="exact"/>
        <w:ind w:left="2519" w:right="-20"/>
        <w:jc w:val="left"/>
        <w:rPr>
          <w:rFonts w:ascii="Arial" w:hAnsi="Arial" w:cs="Arial" w:eastAsia="Arial"/>
          <w:sz w:val="5"/>
          <w:szCs w:val="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6.050629pt;margin-top:2.120361pt;width:239.559378pt;height:31pt;mso-position-horizontal-relative:page;mso-position-vertical-relative:paragraph;z-index:-17227" type="#_x0000_t202" filled="f" stroked="f">
            <v:textbox inset="0,0,0,0">
              <w:txbxContent>
                <w:p>
                  <w:pPr>
                    <w:spacing w:before="0" w:after="0" w:line="620" w:lineRule="exact"/>
                    <w:ind w:right="-133"/>
                    <w:jc w:val="left"/>
                    <w:tabs>
                      <w:tab w:pos="4340" w:val="left"/>
                    </w:tabs>
                    <w:rPr>
                      <w:rFonts w:ascii="Times New Roman" w:hAnsi="Times New Roman" w:cs="Times New Roman" w:eastAsia="Times New Roman"/>
                      <w:sz w:val="62"/>
                      <w:szCs w:val="6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4D529C"/>
                      <w:spacing w:val="0"/>
                      <w:w w:val="82"/>
                      <w:position w:val="15"/>
                    </w:rPr>
                    <w:t>....)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4D529C"/>
                      <w:spacing w:val="0"/>
                      <w:w w:val="100"/>
                      <w:position w:val="15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4D529C"/>
                      <w:spacing w:val="0"/>
                      <w:w w:val="100"/>
                      <w:position w:val="15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62"/>
                      <w:szCs w:val="62"/>
                      <w:color w:val="424970"/>
                      <w:spacing w:val="0"/>
                      <w:w w:val="142"/>
                      <w:position w:val="0"/>
                    </w:rPr>
                    <w:t>d</w:t>
                  </w:r>
                  <w:r>
                    <w:rPr>
                      <w:rFonts w:ascii="Times New Roman" w:hAnsi="Times New Roman" w:cs="Times New Roman" w:eastAsia="Times New Roman"/>
                      <w:sz w:val="62"/>
                      <w:szCs w:val="6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5"/>
          <w:szCs w:val="5"/>
          <w:color w:val="4D529C"/>
          <w:spacing w:val="0"/>
          <w:w w:val="600"/>
          <w:position w:val="-1"/>
        </w:rPr>
        <w:t>.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  <w:position w:val="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306" w:lineRule="exact"/>
        <w:ind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525456"/>
          <w:spacing w:val="0"/>
          <w:w w:val="100"/>
          <w:position w:val="-2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525456"/>
          <w:spacing w:val="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25456"/>
          <w:spacing w:val="0"/>
          <w:w w:val="55"/>
          <w:position w:val="-2"/>
        </w:rPr>
        <w:t>2</w:t>
      </w:r>
      <w:r>
        <w:rPr>
          <w:rFonts w:ascii="Times New Roman" w:hAnsi="Times New Roman" w:cs="Times New Roman" w:eastAsia="Times New Roman"/>
          <w:sz w:val="28"/>
          <w:szCs w:val="28"/>
          <w:color w:val="525456"/>
          <w:spacing w:val="0"/>
          <w:w w:val="55"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25456"/>
          <w:spacing w:val="8"/>
          <w:w w:val="55"/>
          <w:position w:val="-2"/>
        </w:rPr>
        <w:t> </w:t>
      </w:r>
      <w:r>
        <w:rPr>
          <w:rFonts w:ascii="Arial" w:hAnsi="Arial" w:cs="Arial" w:eastAsia="Arial"/>
          <w:sz w:val="22"/>
          <w:szCs w:val="22"/>
          <w:color w:val="525456"/>
          <w:spacing w:val="0"/>
          <w:w w:val="55"/>
          <w:i/>
          <w:position w:val="-2"/>
        </w:rPr>
        <w:t>MaYıs</w:t>
      </w:r>
      <w:r>
        <w:rPr>
          <w:rFonts w:ascii="Arial" w:hAnsi="Arial" w:cs="Arial" w:eastAsia="Arial"/>
          <w:sz w:val="22"/>
          <w:szCs w:val="22"/>
          <w:color w:val="525456"/>
          <w:spacing w:val="0"/>
          <w:w w:val="55"/>
          <w:i/>
          <w:position w:val="-2"/>
        </w:rPr>
        <w:t> </w:t>
      </w:r>
      <w:r>
        <w:rPr>
          <w:rFonts w:ascii="Arial" w:hAnsi="Arial" w:cs="Arial" w:eastAsia="Arial"/>
          <w:sz w:val="22"/>
          <w:szCs w:val="22"/>
          <w:color w:val="525456"/>
          <w:spacing w:val="13"/>
          <w:w w:val="55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25456"/>
          <w:spacing w:val="0"/>
          <w:w w:val="55"/>
          <w:position w:val="-2"/>
        </w:rPr>
        <w:t>7.017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525456"/>
          <w:spacing w:val="0"/>
          <w:w w:val="82"/>
          <w:i/>
        </w:rPr>
        <w:t>1</w:t>
      </w:r>
      <w:r>
        <w:rPr>
          <w:rFonts w:ascii="Arial" w:hAnsi="Arial" w:cs="Arial" w:eastAsia="Arial"/>
          <w:sz w:val="19"/>
          <w:szCs w:val="19"/>
          <w:color w:val="525456"/>
          <w:spacing w:val="0"/>
          <w:w w:val="82"/>
          <w:i/>
        </w:rPr>
        <w:t>  </w:t>
      </w:r>
      <w:r>
        <w:rPr>
          <w:rFonts w:ascii="Arial" w:hAnsi="Arial" w:cs="Arial" w:eastAsia="Arial"/>
          <w:sz w:val="19"/>
          <w:szCs w:val="19"/>
          <w:color w:val="525456"/>
          <w:spacing w:val="38"/>
          <w:w w:val="82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6"/>
          <w:spacing w:val="0"/>
          <w:w w:val="108"/>
          <w:position w:val="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1" w:after="0" w:line="435" w:lineRule="exact"/>
        <w:ind w:left="39" w:right="-20"/>
        <w:jc w:val="left"/>
        <w:rPr>
          <w:rFonts w:ascii="Arial" w:hAnsi="Arial" w:cs="Arial" w:eastAsia="Arial"/>
          <w:sz w:val="58"/>
          <w:szCs w:val="58"/>
        </w:rPr>
      </w:pPr>
      <w:rPr/>
      <w:r>
        <w:rPr>
          <w:rFonts w:ascii="Times New Roman" w:hAnsi="Times New Roman" w:cs="Times New Roman" w:eastAsia="Times New Roman"/>
          <w:sz w:val="44"/>
          <w:szCs w:val="44"/>
          <w:color w:val="3D3D3D"/>
          <w:w w:val="145"/>
          <w:position w:val="-20"/>
        </w:rPr>
        <w:t>&amp;.ıln</w:t>
      </w:r>
      <w:r>
        <w:rPr>
          <w:rFonts w:ascii="Times New Roman" w:hAnsi="Times New Roman" w:cs="Times New Roman" w:eastAsia="Times New Roman"/>
          <w:sz w:val="44"/>
          <w:szCs w:val="44"/>
          <w:color w:val="3D3D3D"/>
          <w:spacing w:val="8"/>
          <w:w w:val="145"/>
          <w:position w:val="-20"/>
        </w:rPr>
        <w:t>,</w:t>
      </w:r>
      <w:r>
        <w:rPr>
          <w:rFonts w:ascii="Arial" w:hAnsi="Arial" w:cs="Arial" w:eastAsia="Arial"/>
          <w:sz w:val="58"/>
          <w:szCs w:val="58"/>
          <w:color w:val="182495"/>
          <w:spacing w:val="0"/>
          <w:w w:val="101"/>
          <w:i/>
          <w:position w:val="-20"/>
        </w:rPr>
        <w:t>ç{</w:t>
      </w:r>
      <w:r>
        <w:rPr>
          <w:rFonts w:ascii="Arial" w:hAnsi="Arial" w:cs="Arial" w:eastAsia="Arial"/>
          <w:sz w:val="58"/>
          <w:szCs w:val="5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100"/>
          <w:cols w:num="3" w:equalWidth="0">
            <w:col w:w="845" w:space="1451"/>
            <w:col w:w="3971" w:space="2617"/>
            <w:col w:w="2676"/>
          </w:cols>
        </w:sectPr>
      </w:pPr>
      <w:rPr/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5" w:lineRule="exact"/>
        <w:ind w:right="-20"/>
        <w:jc w:val="righ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0"/>
          <w:w w:val="108"/>
          <w:b/>
          <w:bCs/>
          <w:position w:val="-3"/>
        </w:rPr>
        <w:t>Haliı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819" w:right="-20"/>
        <w:jc w:val="left"/>
        <w:tabs>
          <w:tab w:pos="5100" w:val="left"/>
          <w:tab w:pos="608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D529C"/>
          <w:spacing w:val="0"/>
          <w:w w:val="129"/>
          <w:position w:val="10"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4D529C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D529C"/>
          <w:spacing w:val="0"/>
          <w:w w:val="100"/>
          <w:position w:val="10"/>
        </w:rPr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74"/>
          <w:position w:val="0"/>
        </w:rPr>
        <w:t>.;</w:t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74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3D3D3D"/>
          <w:spacing w:val="3"/>
          <w:w w:val="74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747575"/>
          <w:spacing w:val="-11"/>
          <w:w w:val="94"/>
          <w:position w:val="0"/>
        </w:rPr>
        <w:t>·</w:t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150"/>
          <w:position w:val="0"/>
        </w:rPr>
        <w:t>.</w:t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100"/>
          <w:position w:val="0"/>
        </w:rPr>
      </w:r>
      <w:r>
        <w:rPr>
          <w:rFonts w:ascii="Arial" w:hAnsi="Arial" w:cs="Arial" w:eastAsia="Arial"/>
          <w:sz w:val="25"/>
          <w:szCs w:val="25"/>
          <w:color w:val="182495"/>
          <w:spacing w:val="0"/>
          <w:w w:val="102"/>
          <w:b/>
          <w:bCs/>
          <w:i/>
          <w:position w:val="0"/>
        </w:rPr>
        <w:t>f'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323" w:lineRule="exact"/>
        <w:ind w:right="-20"/>
        <w:jc w:val="left"/>
        <w:tabs>
          <w:tab w:pos="5180" w:val="left"/>
          <w:tab w:pos="612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Courier New" w:hAnsi="Courier New" w:cs="Courier New" w:eastAsia="Courier New"/>
          <w:sz w:val="31"/>
          <w:szCs w:val="31"/>
          <w:color w:val="3D3D3D"/>
          <w:spacing w:val="0"/>
          <w:w w:val="100"/>
          <w:b/>
          <w:bCs/>
          <w:position w:val="-3"/>
        </w:rPr>
        <w:t>Ç</w:t>
      </w:r>
      <w:r>
        <w:rPr>
          <w:rFonts w:ascii="Courier New" w:hAnsi="Courier New" w:cs="Courier New" w:eastAsia="Courier New"/>
          <w:sz w:val="31"/>
          <w:szCs w:val="31"/>
          <w:color w:val="3D3D3D"/>
          <w:spacing w:val="-156"/>
          <w:w w:val="100"/>
          <w:b/>
          <w:bCs/>
          <w:position w:val="-3"/>
        </w:rPr>
        <w:t> </w:t>
      </w:r>
      <w:r>
        <w:rPr>
          <w:rFonts w:ascii="Courier New" w:hAnsi="Courier New" w:cs="Courier New" w:eastAsia="Courier New"/>
          <w:sz w:val="31"/>
          <w:szCs w:val="31"/>
          <w:color w:val="3D3D3D"/>
          <w:spacing w:val="0"/>
          <w:w w:val="100"/>
          <w:b/>
          <w:bCs/>
          <w:position w:val="-3"/>
        </w:rPr>
        <w:tab/>
      </w:r>
      <w:r>
        <w:rPr>
          <w:rFonts w:ascii="Courier New" w:hAnsi="Courier New" w:cs="Courier New" w:eastAsia="Courier New"/>
          <w:sz w:val="31"/>
          <w:szCs w:val="31"/>
          <w:color w:val="3D3D3D"/>
          <w:spacing w:val="0"/>
          <w:w w:val="100"/>
          <w:b/>
          <w:bCs/>
          <w:position w:val="-3"/>
        </w:rPr>
      </w:r>
      <w:r>
        <w:rPr>
          <w:rFonts w:ascii="Arial" w:hAnsi="Arial" w:cs="Arial" w:eastAsia="Arial"/>
          <w:sz w:val="26"/>
          <w:szCs w:val="26"/>
          <w:color w:val="345238"/>
          <w:spacing w:val="-1"/>
          <w:w w:val="53"/>
          <w:b/>
          <w:bCs/>
          <w:position w:val="3"/>
        </w:rPr>
        <w:t>·</w:t>
      </w:r>
      <w:r>
        <w:rPr>
          <w:rFonts w:ascii="Arial" w:hAnsi="Arial" w:cs="Arial" w:eastAsia="Arial"/>
          <w:sz w:val="26"/>
          <w:szCs w:val="26"/>
          <w:color w:val="626464"/>
          <w:spacing w:val="0"/>
          <w:w w:val="237"/>
          <w:b/>
          <w:bCs/>
          <w:position w:val="3"/>
        </w:rPr>
        <w:t>ı</w:t>
      </w:r>
      <w:r>
        <w:rPr>
          <w:rFonts w:ascii="Arial" w:hAnsi="Arial" w:cs="Arial" w:eastAsia="Arial"/>
          <w:sz w:val="26"/>
          <w:szCs w:val="26"/>
          <w:color w:val="626464"/>
          <w:spacing w:val="-48"/>
          <w:w w:val="100"/>
          <w:b/>
          <w:bCs/>
          <w:position w:val="3"/>
        </w:rPr>
        <w:t> </w:t>
      </w:r>
      <w:r>
        <w:rPr>
          <w:rFonts w:ascii="Arial" w:hAnsi="Arial" w:cs="Arial" w:eastAsia="Arial"/>
          <w:sz w:val="26"/>
          <w:szCs w:val="26"/>
          <w:color w:val="424970"/>
          <w:spacing w:val="0"/>
          <w:w w:val="600"/>
          <w:b/>
          <w:bCs/>
          <w:position w:val="3"/>
        </w:rPr>
        <w:t>-</w:t>
      </w:r>
      <w:r>
        <w:rPr>
          <w:rFonts w:ascii="Arial" w:hAnsi="Arial" w:cs="Arial" w:eastAsia="Arial"/>
          <w:sz w:val="26"/>
          <w:szCs w:val="26"/>
          <w:color w:val="424970"/>
          <w:spacing w:val="0"/>
          <w:w w:val="100"/>
          <w:b/>
          <w:bCs/>
          <w:position w:val="3"/>
        </w:rPr>
        <w:tab/>
      </w:r>
      <w:r>
        <w:rPr>
          <w:rFonts w:ascii="Arial" w:hAnsi="Arial" w:cs="Arial" w:eastAsia="Arial"/>
          <w:sz w:val="26"/>
          <w:szCs w:val="26"/>
          <w:color w:val="424970"/>
          <w:spacing w:val="0"/>
          <w:w w:val="100"/>
          <w:b/>
          <w:bCs/>
          <w:position w:val="3"/>
        </w:rPr>
      </w:r>
      <w:r>
        <w:rPr>
          <w:rFonts w:ascii="Arial" w:hAnsi="Arial" w:cs="Arial" w:eastAsia="Arial"/>
          <w:sz w:val="26"/>
          <w:szCs w:val="26"/>
          <w:color w:val="747575"/>
          <w:spacing w:val="0"/>
          <w:w w:val="78"/>
          <w:b/>
          <w:bCs/>
          <w:position w:val="3"/>
        </w:rPr>
        <w:t>.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100"/>
          <w:cols w:num="2" w:equalWidth="0">
            <w:col w:w="3487" w:space="825"/>
            <w:col w:w="7248"/>
          </w:cols>
        </w:sectPr>
      </w:pPr>
      <w:rPr/>
    </w:p>
    <w:p>
      <w:pPr>
        <w:spacing w:before="0" w:after="0" w:line="204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9"/>
          <w:i/>
        </w:rPr>
        <w:t>1.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9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2"/>
          <w:w w:val="59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456"/>
          <w:spacing w:val="0"/>
          <w:w w:val="79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25456"/>
          <w:spacing w:val="-13"/>
          <w:w w:val="79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747575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25456"/>
          <w:spacing w:val="0"/>
          <w:w w:val="10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1" w:lineRule="exact"/>
        <w:ind w:right="-114"/>
        <w:jc w:val="left"/>
        <w:tabs>
          <w:tab w:pos="1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33"/>
          <w:szCs w:val="33"/>
          <w:color w:val="363F82"/>
          <w:spacing w:val="0"/>
          <w:w w:val="52"/>
          <w:i/>
          <w:position w:val="-23"/>
        </w:rPr>
        <w:t>Jv</w:t>
      </w:r>
      <w:r>
        <w:rPr>
          <w:rFonts w:ascii="Courier New" w:hAnsi="Courier New" w:cs="Courier New" w:eastAsia="Courier New"/>
          <w:sz w:val="33"/>
          <w:szCs w:val="33"/>
          <w:color w:val="363F82"/>
          <w:spacing w:val="77"/>
          <w:w w:val="52"/>
          <w:i/>
          <w:position w:val="-2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3167"/>
          <w:spacing w:val="0"/>
          <w:w w:val="111"/>
          <w:position w:val="2"/>
        </w:rPr>
        <w:t>rr</w:t>
      </w:r>
      <w:r>
        <w:rPr>
          <w:rFonts w:ascii="Times New Roman" w:hAnsi="Times New Roman" w:cs="Times New Roman" w:eastAsia="Times New Roman"/>
          <w:sz w:val="20"/>
          <w:szCs w:val="20"/>
          <w:color w:val="2A3167"/>
          <w:spacing w:val="-2"/>
          <w:w w:val="111"/>
          <w:position w:val="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11"/>
          <w:position w:val="2"/>
        </w:rPr>
        <w:t>up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9"/>
          <w:w w:val="111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6"/>
        </w:rPr>
        <w:t>Bayram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-6"/>
        </w:rPr>
        <w:t>GÜL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11" w:lineRule="exact"/>
        <w:ind w:right="-20"/>
        <w:jc w:val="left"/>
        <w:tabs>
          <w:tab w:pos="2300" w:val="left"/>
        </w:tabs>
        <w:rPr>
          <w:rFonts w:ascii="Arial" w:hAnsi="Arial" w:cs="Arial" w:eastAsia="Arial"/>
          <w:sz w:val="31"/>
          <w:szCs w:val="3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4"/>
          <w:szCs w:val="34"/>
          <w:color w:val="424970"/>
          <w:spacing w:val="0"/>
          <w:w w:val="77"/>
          <w:position w:val="-15"/>
        </w:rPr>
        <w:t>Wn</w:t>
      </w:r>
      <w:r>
        <w:rPr>
          <w:rFonts w:ascii="Times New Roman" w:hAnsi="Times New Roman" w:cs="Times New Roman" w:eastAsia="Times New Roman"/>
          <w:sz w:val="34"/>
          <w:szCs w:val="34"/>
          <w:color w:val="424970"/>
          <w:spacing w:val="-92"/>
          <w:w w:val="77"/>
          <w:position w:val="-15"/>
        </w:rPr>
        <w:t>"</w:t>
      </w:r>
      <w:r>
        <w:rPr>
          <w:rFonts w:ascii="Times New Roman" w:hAnsi="Times New Roman" w:cs="Times New Roman" w:eastAsia="Times New Roman"/>
          <w:sz w:val="34"/>
          <w:szCs w:val="34"/>
          <w:color w:val="525456"/>
          <w:spacing w:val="0"/>
          <w:w w:val="77"/>
          <w:position w:val="-15"/>
        </w:rPr>
        <w:t>/'1!''/1'</w:t>
      </w:r>
      <w:r>
        <w:rPr>
          <w:rFonts w:ascii="Times New Roman" w:hAnsi="Times New Roman" w:cs="Times New Roman" w:eastAsia="Times New Roman"/>
          <w:sz w:val="34"/>
          <w:szCs w:val="34"/>
          <w:color w:val="525456"/>
          <w:spacing w:val="0"/>
          <w:w w:val="100"/>
          <w:position w:val="-15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525456"/>
          <w:spacing w:val="0"/>
          <w:w w:val="100"/>
          <w:position w:val="-15"/>
        </w:rPr>
      </w:r>
      <w:r>
        <w:rPr>
          <w:rFonts w:ascii="Arial" w:hAnsi="Arial" w:cs="Arial" w:eastAsia="Arial"/>
          <w:sz w:val="31"/>
          <w:szCs w:val="31"/>
          <w:color w:val="282B85"/>
          <w:spacing w:val="0"/>
          <w:w w:val="77"/>
          <w:i/>
          <w:position w:val="-15"/>
        </w:rPr>
        <w:t>.?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100"/>
          <w:cols w:num="3" w:equalWidth="0">
            <w:col w:w="3076" w:space="280"/>
            <w:col w:w="2755" w:space="2490"/>
            <w:col w:w="2959"/>
          </w:cols>
        </w:sectPr>
      </w:pPr>
      <w:rPr/>
    </w:p>
    <w:p>
      <w:pPr>
        <w:spacing w:before="0" w:after="0" w:line="277" w:lineRule="exact"/>
        <w:ind w:left="3743" w:right="-20"/>
        <w:jc w:val="left"/>
        <w:tabs>
          <w:tab w:pos="5280" w:val="left"/>
          <w:tab w:pos="92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D529C"/>
          <w:spacing w:val="0"/>
          <w:w w:val="100"/>
          <w:position w:val="4"/>
        </w:rPr>
        <w:t>rt</w:t>
      </w:r>
      <w:r>
        <w:rPr>
          <w:rFonts w:ascii="Arial" w:hAnsi="Arial" w:cs="Arial" w:eastAsia="Arial"/>
          <w:sz w:val="19"/>
          <w:szCs w:val="19"/>
          <w:color w:val="4D529C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9"/>
          <w:szCs w:val="19"/>
          <w:color w:val="4D529C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8"/>
          <w:szCs w:val="28"/>
          <w:color w:val="626464"/>
          <w:spacing w:val="0"/>
          <w:w w:val="100"/>
          <w:position w:val="0"/>
        </w:rPr>
        <w:t>'}T</w:t>
      </w:r>
      <w:r>
        <w:rPr>
          <w:rFonts w:ascii="Times New Roman" w:hAnsi="Times New Roman" w:cs="Times New Roman" w:eastAsia="Times New Roman"/>
          <w:sz w:val="28"/>
          <w:szCs w:val="28"/>
          <w:color w:val="626464"/>
          <w:spacing w:val="-5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525456"/>
          <w:spacing w:val="-19"/>
          <w:w w:val="155"/>
          <w:position w:val="0"/>
        </w:rPr>
        <w:t>ü</w:t>
      </w:r>
      <w:r>
        <w:rPr>
          <w:rFonts w:ascii="Arial" w:hAnsi="Arial" w:cs="Arial" w:eastAsia="Arial"/>
          <w:sz w:val="19"/>
          <w:szCs w:val="19"/>
          <w:color w:val="525456"/>
          <w:spacing w:val="0"/>
          <w:w w:val="57"/>
          <w:position w:val="0"/>
        </w:rPr>
        <w:t>ü.r.U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78" w:lineRule="exact"/>
        <w:ind w:right="1712"/>
        <w:jc w:val="righ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55"/>
          <w:szCs w:val="55"/>
          <w:color w:val="626464"/>
          <w:spacing w:val="-409"/>
          <w:w w:val="244"/>
          <w:position w:val="-1"/>
        </w:rPr>
        <w:t>-</w:t>
      </w:r>
      <w:r>
        <w:rPr>
          <w:rFonts w:ascii="Times New Roman" w:hAnsi="Times New Roman" w:cs="Times New Roman" w:eastAsia="Times New Roman"/>
          <w:sz w:val="30"/>
          <w:szCs w:val="30"/>
          <w:color w:val="747575"/>
          <w:spacing w:val="0"/>
          <w:w w:val="80"/>
          <w:i/>
          <w:position w:val="23"/>
        </w:rPr>
        <w:t>•</w:t>
      </w:r>
      <w:r>
        <w:rPr>
          <w:rFonts w:ascii="Times New Roman" w:hAnsi="Times New Roman" w:cs="Times New Roman" w:eastAsia="Times New Roman"/>
          <w:sz w:val="30"/>
          <w:szCs w:val="30"/>
          <w:color w:val="747575"/>
          <w:spacing w:val="0"/>
          <w:w w:val="79"/>
          <w:i/>
          <w:position w:val="23"/>
        </w:rPr>
        <w:t>\'</w:t>
      </w:r>
      <w:r>
        <w:rPr>
          <w:rFonts w:ascii="Times New Roman" w:hAnsi="Times New Roman" w:cs="Times New Roman" w:eastAsia="Times New Roman"/>
          <w:sz w:val="30"/>
          <w:szCs w:val="30"/>
          <w:color w:val="747575"/>
          <w:spacing w:val="-53"/>
          <w:w w:val="100"/>
          <w:i/>
          <w:position w:val="2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525456"/>
          <w:spacing w:val="0"/>
          <w:w w:val="69"/>
          <w:position w:val="23"/>
        </w:rPr>
        <w:t>t-</w:t>
      </w:r>
      <w:r>
        <w:rPr>
          <w:rFonts w:ascii="Times New Roman" w:hAnsi="Times New Roman" w:cs="Times New Roman" w:eastAsia="Times New Roman"/>
          <w:sz w:val="30"/>
          <w:szCs w:val="30"/>
          <w:color w:val="525456"/>
          <w:spacing w:val="-3"/>
          <w:w w:val="69"/>
          <w:position w:val="23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747575"/>
          <w:spacing w:val="-3"/>
          <w:w w:val="73"/>
          <w:position w:val="23"/>
        </w:rPr>
      </w:r>
      <w:r>
        <w:rPr>
          <w:rFonts w:ascii="Times New Roman" w:hAnsi="Times New Roman" w:cs="Times New Roman" w:eastAsia="Times New Roman"/>
          <w:sz w:val="30"/>
          <w:szCs w:val="30"/>
          <w:color w:val="747575"/>
          <w:spacing w:val="0"/>
          <w:w w:val="73"/>
          <w:emboss/>
          <w:position w:val="2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747575"/>
          <w:spacing w:val="0"/>
          <w:w w:val="73"/>
          <w:position w:val="23"/>
        </w:rPr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260" w:right="100"/>
        </w:sectPr>
      </w:pPr>
      <w:rPr/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/>
        <w:pict>
          <v:group style="position:absolute;margin-left:17.422785pt;margin-top:36.371826pt;width:567.653176pt;height:776.897952pt;mso-position-horizontal-relative:page;mso-position-vertical-relative:page;z-index:-17229" coordorigin="348,727" coordsize="11353,15538">
            <v:group style="position:absolute;left:367;top:746;width:11240;height:2" coordorigin="367,746" coordsize="11240,2">
              <v:shape style="position:absolute;left:367;top:746;width:11240;height:2" coordorigin="367,746" coordsize="11240,0" path="m367,746l11607,746e" filled="f" stroked="t" strokeweight=".706329pt" strokecolor="#545454">
                <v:path arrowok="t"/>
              </v:shape>
            </v:group>
            <v:group style="position:absolute;left:9050;top:756;width:339;height:2" coordorigin="9050,756" coordsize="339,2">
              <v:shape style="position:absolute;left:9050;top:756;width:339;height:2" coordorigin="9050,756" coordsize="339,0" path="m9050,756l9389,756e" filled="f" stroked="t" strokeweight=".706329pt" strokecolor="#5B5B5B">
                <v:path arrowok="t"/>
              </v:shape>
            </v:group>
            <v:group style="position:absolute;left:10642;top:753;width:965;height:2" coordorigin="10642,753" coordsize="965,2">
              <v:shape style="position:absolute;left:10642;top:753;width:965;height:2" coordorigin="10642,753" coordsize="965,0" path="m10642,753l11607,753e" filled="f" stroked="t" strokeweight=".470886pt" strokecolor="#575757">
                <v:path arrowok="t"/>
              </v:shape>
            </v:group>
            <v:group style="position:absolute;left:11607;top:742;width:2;height:2681" coordorigin="11607,742" coordsize="2,2681">
              <v:shape style="position:absolute;left:11607;top:742;width:2;height:2681" coordorigin="11607,742" coordsize="0,2681" path="m11607,3423l11607,742e" filled="f" stroked="t" strokeweight=".706329pt" strokecolor="#ACACAC">
                <v:path arrowok="t"/>
              </v:shape>
            </v:group>
            <v:group style="position:absolute;left:9090;top:742;width:2;height:1512" coordorigin="9090,742" coordsize="2,1512">
              <v:shape style="position:absolute;left:9090;top:742;width:2;height:1512" coordorigin="9090,742" coordsize="0,1512" path="m9090,2253l9090,742e" filled="f" stroked="t" strokeweight=".941772pt" strokecolor="#575757">
                <v:path arrowok="t"/>
              </v:shape>
            </v:group>
            <v:group style="position:absolute;left:2371;top:737;width:2;height:1512" coordorigin="2371,737" coordsize="2,1512">
              <v:shape style="position:absolute;left:2371;top:737;width:2;height:1512" coordorigin="2371,737" coordsize="0,1512" path="m2371,2249l2371,737e" filled="f" stroked="t" strokeweight=".941772pt" strokecolor="#484848">
                <v:path arrowok="t"/>
              </v:shape>
            </v:group>
            <v:group style="position:absolute;left:363;top:2241;width:8758;height:2" coordorigin="363,2241" coordsize="8758,2">
              <v:shape style="position:absolute;left:363;top:2241;width:8758;height:2" coordorigin="363,2241" coordsize="8758,0" path="m363,2241l9121,2241e" filled="f" stroked="t" strokeweight=".706329pt" strokecolor="#4F4F4F">
                <v:path arrowok="t"/>
              </v:shape>
            </v:group>
            <v:group style="position:absolute;left:367;top:1887;width:2;height:385" coordorigin="367,1887" coordsize="2,385">
              <v:shape style="position:absolute;left:367;top:1887;width:2;height:385" coordorigin="367,1887" coordsize="0,385" path="m367,2272l367,1887e" filled="f" stroked="t" strokeweight=".706329pt" strokecolor="#676767">
                <v:path arrowok="t"/>
              </v:shape>
            </v:group>
            <v:group style="position:absolute;left:9050;top:2244;width:339;height:2" coordorigin="9050,2244" coordsize="339,2">
              <v:shape style="position:absolute;left:9050;top:2244;width:339;height:2" coordorigin="9050,2244" coordsize="339,0" path="m9050,2244l9389,2244e" filled="f" stroked="t" strokeweight=".470886pt" strokecolor="#444444">
                <v:path arrowok="t"/>
              </v:shape>
            </v:group>
            <v:group style="position:absolute;left:9333;top:2244;width:2279;height:2" coordorigin="9333,2244" coordsize="2279,2">
              <v:shape style="position:absolute;left:9333;top:2244;width:2279;height:2" coordorigin="9333,2244" coordsize="2279,0" path="m9333,2244l11612,2244e" filled="f" stroked="t" strokeweight=".706329pt" strokecolor="#545454">
                <v:path arrowok="t"/>
              </v:shape>
            </v:group>
            <v:group style="position:absolute;left:363;top:2479;width:11254;height:2" coordorigin="363,2479" coordsize="11254,2">
              <v:shape style="position:absolute;left:363;top:2479;width:11254;height:2" coordorigin="363,2479" coordsize="11254,0" path="m363,2479l11617,2479e" filled="f" stroked="t" strokeweight=".706329pt" strokecolor="#4F4F4F">
                <v:path arrowok="t"/>
              </v:shape>
            </v:group>
            <v:group style="position:absolute;left:367;top:1997;width:2;height:975" coordorigin="367,1997" coordsize="2,975">
              <v:shape style="position:absolute;left:367;top:1997;width:2;height:975" coordorigin="367,1997" coordsize="0,975" path="m367,2971l367,1997e" filled="f" stroked="t" strokeweight=".706329pt" strokecolor="#606060">
                <v:path arrowok="t"/>
              </v:shape>
            </v:group>
            <v:group style="position:absolute;left:358;top:2717;width:8773;height:2" coordorigin="358,2717" coordsize="8773,2">
              <v:shape style="position:absolute;left:358;top:2717;width:8773;height:2" coordorigin="358,2717" coordsize="8773,0" path="m358,2717l9130,2717e" filled="f" stroked="t" strokeweight=".706329pt" strokecolor="#575757">
                <v:path arrowok="t"/>
              </v:shape>
            </v:group>
            <v:group style="position:absolute;left:9055;top:2719;width:334;height:2" coordorigin="9055,2719" coordsize="334,2">
              <v:shape style="position:absolute;left:9055;top:2719;width:334;height:2" coordorigin="9055,2719" coordsize="334,0" path="m9055,2719l9389,2719e" filled="f" stroked="t" strokeweight=".470886pt" strokecolor="#4F4F4F">
                <v:path arrowok="t"/>
              </v:shape>
            </v:group>
            <v:group style="position:absolute;left:9333;top:2719;width:2284;height:2" coordorigin="9333,2719" coordsize="2284,2">
              <v:shape style="position:absolute;left:9333;top:2719;width:2284;height:2" coordorigin="9333,2719" coordsize="2284,0" path="m9333,2719l11617,2719e" filled="f" stroked="t" strokeweight=".706329pt" strokecolor="#646464">
                <v:path arrowok="t"/>
              </v:shape>
            </v:group>
            <v:group style="position:absolute;left:11612;top:1764;width:2;height:979" coordorigin="11612,1764" coordsize="2,979">
              <v:shape style="position:absolute;left:11612;top:1764;width:2;height:979" coordorigin="11612,1764" coordsize="0,979" path="m11612,2743l11612,1764e" filled="f" stroked="t" strokeweight=".470886pt" strokecolor="#A8A8A8">
                <v:path arrowok="t"/>
              </v:shape>
            </v:group>
            <v:group style="position:absolute;left:363;top:2955;width:6625;height:2" coordorigin="363,2955" coordsize="6625,2">
              <v:shape style="position:absolute;left:363;top:2955;width:6625;height:2" coordorigin="363,2955" coordsize="6625,0" path="m363,2955l6988,2955e" filled="f" stroked="t" strokeweight=".706329pt" strokecolor="#575757">
                <v:path arrowok="t"/>
              </v:shape>
            </v:group>
            <v:group style="position:absolute;left:6898;top:2955;width:490;height:2" coordorigin="6898,2955" coordsize="490,2">
              <v:shape style="position:absolute;left:6898;top:2955;width:490;height:2" coordorigin="6898,2955" coordsize="490,0" path="m6898,2955l7388,2955e" filled="f" stroked="t" strokeweight=".470886pt" strokecolor="#444444">
                <v:path arrowok="t"/>
              </v:shape>
            </v:group>
            <v:group style="position:absolute;left:7332;top:2957;width:4290;height:2" coordorigin="7332,2957" coordsize="4290,2">
              <v:shape style="position:absolute;left:7332;top:2957;width:4290;height:2" coordorigin="7332,2957" coordsize="4290,0" path="m7332,2957l11621,2957e" filled="f" stroked="t" strokeweight=".706329pt" strokecolor="#606060">
                <v:path arrowok="t"/>
              </v:shape>
            </v:group>
            <v:group style="position:absolute;left:363;top:3197;width:5114;height:2" coordorigin="363,3197" coordsize="5114,2">
              <v:shape style="position:absolute;left:363;top:3197;width:5114;height:2" coordorigin="363,3197" coordsize="5114,0" path="m363,3197l5476,3197e" filled="f" stroked="t" strokeweight=".706329pt" strokecolor="#4F4F4F">
                <v:path arrowok="t"/>
              </v:shape>
            </v:group>
            <v:group style="position:absolute;left:367;top:2938;width:2;height:328" coordorigin="367,2938" coordsize="2,328">
              <v:shape style="position:absolute;left:367;top:2938;width:2;height:328" coordorigin="367,2938" coordsize="0,328" path="m367,3266l367,2938e" filled="f" stroked="t" strokeweight=".470886pt" strokecolor="#3F3F3F">
                <v:path arrowok="t"/>
              </v:shape>
            </v:group>
            <v:group style="position:absolute;left:5420;top:3199;width:240;height:2" coordorigin="5420,3199" coordsize="240,2">
              <v:shape style="position:absolute;left:5420;top:3199;width:240;height:2" coordorigin="5420,3199" coordsize="240,0" path="m5420,3199l5660,3199e" filled="f" stroked="t" strokeweight=".470886pt" strokecolor="#282828">
                <v:path arrowok="t"/>
              </v:shape>
            </v:group>
            <v:group style="position:absolute;left:5604;top:3202;width:1243;height:2" coordorigin="5604,3202" coordsize="1243,2">
              <v:shape style="position:absolute;left:5604;top:3202;width:1243;height:2" coordorigin="5604,3202" coordsize="1243,0" path="m5604,3202l6847,3202e" filled="f" stroked="t" strokeweight=".706329pt" strokecolor="#4F4F4F">
                <v:path arrowok="t"/>
              </v:shape>
            </v:group>
            <v:group style="position:absolute;left:6790;top:3199;width:165;height:2" coordorigin="6790,3199" coordsize="165,2">
              <v:shape style="position:absolute;left:6790;top:3199;width:165;height:2" coordorigin="6790,3199" coordsize="165,0" path="m6790,3199l6955,3199e" filled="f" stroked="t" strokeweight=".470886pt" strokecolor="#2F2F2F">
                <v:path arrowok="t"/>
              </v:shape>
            </v:group>
            <v:group style="position:absolute;left:6898;top:3199;width:1992;height:2" coordorigin="6898,3199" coordsize="1992,2">
              <v:shape style="position:absolute;left:6898;top:3199;width:1992;height:2" coordorigin="6898,3199" coordsize="1992,0" path="m6898,3199l8890,3199e" filled="f" stroked="t" strokeweight=".706329pt" strokecolor="#4B4B4B">
                <v:path arrowok="t"/>
              </v:shape>
            </v:group>
            <v:group style="position:absolute;left:8834;top:3199;width:278;height:2" coordorigin="8834,3199" coordsize="278,2">
              <v:shape style="position:absolute;left:8834;top:3199;width:278;height:2" coordorigin="8834,3199" coordsize="278,0" path="m8834,3199l9112,3199e" filled="f" stroked="t" strokeweight=".470886pt" strokecolor="#2B2B2B">
                <v:path arrowok="t"/>
              </v:shape>
            </v:group>
            <v:group style="position:absolute;left:9055;top:3199;width:2566;height:2" coordorigin="9055,3199" coordsize="2566,2">
              <v:shape style="position:absolute;left:9055;top:3199;width:2566;height:2" coordorigin="9055,3199" coordsize="2566,0" path="m9055,3199l11621,3199e" filled="f" stroked="t" strokeweight=".706329pt" strokecolor="#575757">
                <v:path arrowok="t"/>
              </v:shape>
            </v:group>
            <v:group style="position:absolute;left:358;top:3437;width:6489;height:2" coordorigin="358,3437" coordsize="6489,2">
              <v:shape style="position:absolute;left:358;top:3437;width:6489;height:2" coordorigin="358,3437" coordsize="6489,0" path="m358,3437l6847,3437e" filled="f" stroked="t" strokeweight=".706329pt" strokecolor="#4F4F4F">
                <v:path arrowok="t"/>
              </v:shape>
            </v:group>
            <v:group style="position:absolute;left:372;top:2672;width:2;height:6560" coordorigin="372,2672" coordsize="2,6560">
              <v:shape style="position:absolute;left:372;top:2672;width:2;height:6560" coordorigin="372,2672" coordsize="0,6560" path="m372,9232l372,2672e" filled="f" stroked="t" strokeweight=".706329pt" strokecolor="#676767">
                <v:path arrowok="t"/>
              </v:shape>
            </v:group>
            <v:group style="position:absolute;left:6790;top:3437;width:165;height:2" coordorigin="6790,3437" coordsize="165,2">
              <v:shape style="position:absolute;left:6790;top:3437;width:165;height:2" coordorigin="6790,3437" coordsize="165,0" path="m6790,3437l6955,3437e" filled="f" stroked="t" strokeweight=".470886pt" strokecolor="#2B2B2B">
                <v:path arrowok="t"/>
              </v:shape>
            </v:group>
            <v:group style="position:absolute;left:6898;top:3437;width:4728;height:2" coordorigin="6898,3437" coordsize="4728,2">
              <v:shape style="position:absolute;left:6898;top:3437;width:4728;height:2" coordorigin="6898,3437" coordsize="4728,0" path="m6898,3437l11626,3437e" filled="f" stroked="t" strokeweight=".706329pt" strokecolor="#4F4F4F">
                <v:path arrowok="t"/>
              </v:shape>
            </v:group>
            <v:group style="position:absolute;left:11619;top:3152;width:2;height:2543" coordorigin="11619,3152" coordsize="2,2543">
              <v:shape style="position:absolute;left:11619;top:3152;width:2;height:2543" coordorigin="11619,3152" coordsize="0,2543" path="m11619,5695l11619,3152e" filled="f" stroked="t" strokeweight=".706329pt" strokecolor="#AFAFAF">
                <v:path arrowok="t"/>
              </v:shape>
            </v:group>
            <v:group style="position:absolute;left:3861;top:3428;width:2;height:280" coordorigin="3861,3428" coordsize="2,280">
              <v:shape style="position:absolute;left:3861;top:3428;width:2;height:280" coordorigin="3861,3428" coordsize="0,280" path="m3861,3708l3861,3428e" filled="f" stroked="t" strokeweight=".941772pt" strokecolor="#4B4B4B">
                <v:path arrowok="t"/>
              </v:shape>
            </v:group>
            <v:group style="position:absolute;left:11617;top:3218;width:2;height:566" coordorigin="11617,3218" coordsize="2,566">
              <v:shape style="position:absolute;left:11617;top:3218;width:2;height:566" coordorigin="11617,3218" coordsize="0,566" path="m11617,3784l11617,3218e" filled="f" stroked="t" strokeweight=".470886pt" strokecolor="#B8B8B8">
                <v:path arrowok="t"/>
              </v:shape>
            </v:group>
            <v:group style="position:absolute;left:367;top:3651;width:2;height:271" coordorigin="367,3651" coordsize="2,271">
              <v:shape style="position:absolute;left:367;top:3651;width:2;height:271" coordorigin="367,3651" coordsize="0,271" path="m367,3922l367,3651e" filled="f" stroked="t" strokeweight=".470886pt" strokecolor="#4F4F4F">
                <v:path arrowok="t"/>
              </v:shape>
            </v:group>
            <v:group style="position:absolute;left:3861;top:3651;width:2;height:513" coordorigin="3861,3651" coordsize="2,513">
              <v:shape style="position:absolute;left:3861;top:3651;width:2;height:513" coordorigin="3861,3651" coordsize="0,513" path="m3861,4164l3861,3651e" filled="f" stroked="t" strokeweight=".706329pt" strokecolor="#383838">
                <v:path arrowok="t"/>
              </v:shape>
            </v:group>
            <v:group style="position:absolute;left:6922;top:3893;width:1361;height:2" coordorigin="6922,3893" coordsize="1361,2">
              <v:shape style="position:absolute;left:6922;top:3893;width:1361;height:2" coordorigin="6922,3893" coordsize="1361,0" path="m6922,3893l8283,3893e" filled="f" stroked="t" strokeweight=".235443pt" strokecolor="#5B5B5B">
                <v:path arrowok="t"/>
              </v:shape>
            </v:group>
            <v:group style="position:absolute;left:5853;top:4107;width:1092;height:2" coordorigin="5853,4107" coordsize="1092,2">
              <v:shape style="position:absolute;left:5853;top:4107;width:1092;height:2" coordorigin="5853,4107" coordsize="1092,0" path="m5853,4107l6946,4107e" filled="f" stroked="t" strokeweight=".706329pt" strokecolor="#ACACAC">
                <v:path arrowok="t"/>
              </v:shape>
            </v:group>
            <v:group style="position:absolute;left:6939;top:3432;width:2;height:998" coordorigin="6939,3432" coordsize="2,998">
              <v:shape style="position:absolute;left:6939;top:3432;width:2;height:998" coordorigin="6939,3432" coordsize="0,998" path="m6939,4431l6939,3432e" filled="f" stroked="t" strokeweight=".941772pt" strokecolor="#545454">
                <v:path arrowok="t"/>
              </v:shape>
            </v:group>
            <v:group style="position:absolute;left:8283;top:3893;width:2387;height:2" coordorigin="8283,3893" coordsize="2387,2">
              <v:shape style="position:absolute;left:8283;top:3893;width:2387;height:2" coordorigin="8283,3893" coordsize="2387,0" path="m8283,3893l10670,3893e" filled="f" stroked="t" strokeweight=".235443pt" strokecolor="#000000">
                <v:path arrowok="t"/>
              </v:shape>
            </v:group>
            <v:group style="position:absolute;left:10670;top:3893;width:937;height:2" coordorigin="10670,3893" coordsize="937,2">
              <v:shape style="position:absolute;left:10670;top:3893;width:937;height:2" coordorigin="10670,3893" coordsize="937,0" path="m10670,3893l11607,3893e" filled="f" stroked="t" strokeweight=".235443pt" strokecolor="#C8C8C8">
                <v:path arrowok="t"/>
              </v:shape>
            </v:group>
            <v:group style="position:absolute;left:3852;top:4112;width:1625;height:2" coordorigin="3852,4112" coordsize="1625,2">
              <v:shape style="position:absolute;left:3852;top:4112;width:1625;height:2" coordorigin="3852,4112" coordsize="1625,0" path="m3852,4112l5476,4112e" filled="f" stroked="t" strokeweight=".706329pt" strokecolor="#4F4F4F">
                <v:path arrowok="t"/>
              </v:shape>
            </v:group>
            <v:group style="position:absolute;left:5420;top:4112;width:240;height:2" coordorigin="5420,4112" coordsize="240,2">
              <v:shape style="position:absolute;left:5420;top:4112;width:240;height:2" coordorigin="5420,4112" coordsize="240,0" path="m5420,4112l5660,4112e" filled="f" stroked="t" strokeweight=".470886pt" strokecolor="#343434">
                <v:path arrowok="t"/>
              </v:shape>
            </v:group>
            <v:group style="position:absolute;left:5604;top:4112;width:631;height:2" coordorigin="5604,4112" coordsize="631,2">
              <v:shape style="position:absolute;left:5604;top:4112;width:631;height:2" coordorigin="5604,4112" coordsize="631,0" path="m5604,4112l6235,4112e" filled="f" stroked="t" strokeweight=".706329pt" strokecolor="#909090">
                <v:path arrowok="t"/>
              </v:shape>
            </v:group>
            <v:group style="position:absolute;left:363;top:4421;width:3386;height:2" coordorigin="363,4421" coordsize="3386,2">
              <v:shape style="position:absolute;left:363;top:4421;width:3386;height:2" coordorigin="363,4421" coordsize="3386,0" path="m363,4421l3748,4421e" filled="f" stroked="t" strokeweight=".706329pt" strokecolor="#4F4F4F">
                <v:path arrowok="t"/>
              </v:shape>
            </v:group>
            <v:group style="position:absolute;left:3692;top:4421;width:198;height:2" coordorigin="3692,4421" coordsize="198,2">
              <v:shape style="position:absolute;left:3692;top:4421;width:198;height:2" coordorigin="3692,4421" coordsize="198,0" path="m3692,4421l3890,4421e" filled="f" stroked="t" strokeweight=".470886pt" strokecolor="#1C1C1C">
                <v:path arrowok="t"/>
              </v:shape>
            </v:group>
            <v:group style="position:absolute;left:3861;top:4107;width:2;height:319" coordorigin="3861,4107" coordsize="2,319">
              <v:shape style="position:absolute;left:3861;top:4107;width:2;height:319" coordorigin="3861,4107" coordsize="0,319" path="m3861,4426l3861,4107e" filled="f" stroked="t" strokeweight=".941772pt" strokecolor="#484848">
                <v:path arrowok="t"/>
              </v:shape>
            </v:group>
            <v:group style="position:absolute;left:3819;top:4416;width:2430;height:2" coordorigin="3819,4416" coordsize="2430,2">
              <v:shape style="position:absolute;left:3819;top:4416;width:2430;height:2" coordorigin="3819,4416" coordsize="2430,0" path="m3819,4416l6249,4416e" filled="f" stroked="t" strokeweight="1.177215pt" strokecolor="#3F3F3F">
                <v:path arrowok="t"/>
              </v:shape>
            </v:group>
            <v:group style="position:absolute;left:6192;top:4421;width:5434;height:2" coordorigin="6192,4421" coordsize="5434,2">
              <v:shape style="position:absolute;left:6192;top:4421;width:5434;height:2" coordorigin="6192,4421" coordsize="5434,0" path="m6192,4421l11626,4421e" filled="f" stroked="t" strokeweight=".706329pt" strokecolor="#545454">
                <v:path arrowok="t"/>
              </v:shape>
            </v:group>
            <v:group style="position:absolute;left:2383;top:4416;width:2;height:8776" coordorigin="2383,4416" coordsize="2,8776">
              <v:shape style="position:absolute;left:2383;top:4416;width:2;height:8776" coordorigin="2383,4416" coordsize="0,8776" path="m2383,13192l2383,4416e" filled="f" stroked="t" strokeweight=".706329pt" strokecolor="#484848">
                <v:path arrowok="t"/>
              </v:shape>
            </v:group>
            <v:group style="position:absolute;left:358;top:4694;width:11268;height:2" coordorigin="358,4694" coordsize="11268,2">
              <v:shape style="position:absolute;left:358;top:4694;width:11268;height:2" coordorigin="358,4694" coordsize="11268,0" path="m358,4694l11626,4694e" filled="f" stroked="t" strokeweight=".941772pt" strokecolor="#4F4F4F">
                <v:path arrowok="t"/>
              </v:shape>
            </v:group>
            <v:group style="position:absolute;left:2373;top:4932;width:9258;height:2" coordorigin="2373,4932" coordsize="9258,2">
              <v:shape style="position:absolute;left:2373;top:4932;width:9258;height:2" coordorigin="2373,4932" coordsize="9258,0" path="m2373,4932l11631,4932e" filled="f" stroked="t" strokeweight=".706329pt" strokecolor="#4F4F4F">
                <v:path arrowok="t"/>
              </v:shape>
            </v:group>
            <v:group style="position:absolute;left:4907;top:5417;width:3984;height:2" coordorigin="4907,5417" coordsize="3984,2">
              <v:shape style="position:absolute;left:4907;top:5417;width:3984;height:2" coordorigin="4907,5417" coordsize="3984,0" path="m4907,5417l8890,5417e" filled="f" stroked="t" strokeweight=".706329pt" strokecolor="#4F4F4F">
                <v:path arrowok="t"/>
              </v:shape>
            </v:group>
            <v:group style="position:absolute;left:7704;top:4935;width:2;height:242" coordorigin="7704,4935" coordsize="2,242">
              <v:shape style="position:absolute;left:7704;top:4935;width:2;height:242" coordorigin="7704,4935" coordsize="0,242" path="m7704,5177l7704,4935e" filled="f" stroked="t" strokeweight=".235443pt" strokecolor="#3B3B3B">
                <v:path arrowok="t"/>
              </v:shape>
            </v:group>
            <v:group style="position:absolute;left:4916;top:4925;width:2;height:2168" coordorigin="4916,4925" coordsize="2,2168">
              <v:shape style="position:absolute;left:4916;top:4925;width:2;height:2168" coordorigin="4916,4925" coordsize="0,2168" path="m4916,7093l4916,4925e" filled="f" stroked="t" strokeweight=".941772pt" strokecolor="#4B4B4B">
                <v:path arrowok="t"/>
              </v:shape>
            </v:group>
            <v:group style="position:absolute;left:7704;top:5177;width:2;height:238" coordorigin="7704,5177" coordsize="2,238">
              <v:shape style="position:absolute;left:7704;top:5177;width:2;height:238" coordorigin="7704,5177" coordsize="0,238" path="m7704,5415l7704,5177e" filled="f" stroked="t" strokeweight=".235443pt" strokecolor="#6B6B6B">
                <v:path arrowok="t"/>
              </v:shape>
            </v:group>
            <v:group style="position:absolute;left:8834;top:5415;width:278;height:2" coordorigin="8834,5415" coordsize="278,2">
              <v:shape style="position:absolute;left:8834;top:5415;width:278;height:2" coordorigin="8834,5415" coordsize="278,0" path="m8834,5415l9112,5415e" filled="f" stroked="t" strokeweight=".470886pt" strokecolor="#232323">
                <v:path arrowok="t"/>
              </v:shape>
            </v:group>
            <v:group style="position:absolute;left:9055;top:5415;width:2571;height:2" coordorigin="9055,5415" coordsize="2571,2">
              <v:shape style="position:absolute;left:9055;top:5415;width:2571;height:2" coordorigin="9055,5415" coordsize="2571,0" path="m9055,5415l11626,5415e" filled="f" stroked="t" strokeweight=".706329pt" strokecolor="#4F4F4F">
                <v:path arrowok="t"/>
              </v:shape>
            </v:group>
            <v:group style="position:absolute;left:4907;top:5657;width:6724;height:2" coordorigin="4907,5657" coordsize="6724,2">
              <v:shape style="position:absolute;left:4907;top:5657;width:6724;height:2" coordorigin="4907,5657" coordsize="6724,0" path="m4907,5657l11631,5657e" filled="f" stroked="t" strokeweight=".706329pt" strokecolor="#4F4F4F">
                <v:path arrowok="t"/>
              </v:shape>
            </v:group>
            <v:group style="position:absolute;left:4902;top:5897;width:6724;height:2" coordorigin="4902,5897" coordsize="6724,2">
              <v:shape style="position:absolute;left:4902;top:5897;width:6724;height:2" coordorigin="4902,5897" coordsize="6724,0" path="m4902,5897l11626,5897e" filled="f" stroked="t" strokeweight=".706329pt" strokecolor="#4B4B4B">
                <v:path arrowok="t"/>
              </v:shape>
            </v:group>
            <v:group style="position:absolute;left:4916;top:5852;width:2;height:314" coordorigin="4916,5852" coordsize="2,314">
              <v:shape style="position:absolute;left:4916;top:5852;width:2;height:314" coordorigin="4916,5852" coordsize="0,314" path="m4916,6166l4916,5852e" filled="f" stroked="t" strokeweight=".706329pt" strokecolor="#3B3B3B">
                <v:path arrowok="t"/>
              </v:shape>
            </v:group>
            <v:group style="position:absolute;left:2373;top:6137;width:9253;height:2" coordorigin="2373,6137" coordsize="9253,2">
              <v:shape style="position:absolute;left:2373;top:6137;width:9253;height:2" coordorigin="2373,6137" coordsize="9253,0" path="m2373,6137l11626,6137e" filled="f" stroked="t" strokeweight=".706329pt" strokecolor="#4F4F4F">
                <v:path arrowok="t"/>
              </v:shape>
            </v:group>
            <v:group style="position:absolute;left:11624;top:5714;width:2;height:1293" coordorigin="11624,5714" coordsize="2,1293">
              <v:shape style="position:absolute;left:11624;top:5714;width:2;height:1293" coordorigin="11624,5714" coordsize="0,1293" path="m11624,7007l11624,5714e" filled="f" stroked="t" strokeweight=".706329pt" strokecolor="#AFAFAF">
                <v:path arrowok="t"/>
              </v:shape>
            </v:group>
            <v:group style="position:absolute;left:857;top:6377;width:10769;height:2" coordorigin="857,6377" coordsize="10769,2">
              <v:shape style="position:absolute;left:857;top:6377;width:10769;height:2" coordorigin="857,6377" coordsize="10769,0" path="m857,6377l11626,6377e" filled="f" stroked="t" strokeweight=".706329pt" strokecolor="#4F4F4F">
                <v:path arrowok="t"/>
              </v:shape>
            </v:group>
            <v:group style="position:absolute;left:7704;top:6380;width:2;height:461" coordorigin="7704,6380" coordsize="2,461">
              <v:shape style="position:absolute;left:7704;top:6380;width:2;height:461" coordorigin="7704,6380" coordsize="0,461" path="m7704,6841l7704,6380e" filled="f" stroked="t" strokeweight=".235443pt" strokecolor="#3B3B3B">
                <v:path arrowok="t"/>
              </v:shape>
            </v:group>
            <v:group style="position:absolute;left:2373;top:6848;width:1507;height:2" coordorigin="2373,6848" coordsize="1507,2">
              <v:shape style="position:absolute;left:2373;top:6848;width:1507;height:2" coordorigin="2373,6848" coordsize="1507,0" path="m2373,6848l3880,6848e" filled="f" stroked="t" strokeweight=".706329pt" strokecolor="#484848">
                <v:path arrowok="t"/>
              </v:shape>
            </v:group>
            <v:group style="position:absolute;left:3824;top:6846;width:137;height:2" coordorigin="3824,6846" coordsize="137,2">
              <v:shape style="position:absolute;left:3824;top:6846;width:137;height:2" coordorigin="3824,6846" coordsize="137,0" path="m3824,6846l3960,6846e" filled="f" stroked="t" strokeweight=".470886pt" strokecolor="#2F2F2F">
                <v:path arrowok="t"/>
              </v:shape>
            </v:group>
            <v:group style="position:absolute;left:3904;top:6848;width:5236;height:2" coordorigin="3904,6848" coordsize="5236,2">
              <v:shape style="position:absolute;left:3904;top:6848;width:5236;height:2" coordorigin="3904,6848" coordsize="5236,0" path="m3904,6848l9140,6848e" filled="f" stroked="t" strokeweight=".706329pt" strokecolor="#4B4B4B">
                <v:path arrowok="t"/>
              </v:shape>
            </v:group>
            <v:group style="position:absolute;left:9055;top:6846;width:334;height:2" coordorigin="9055,6846" coordsize="334,2">
              <v:shape style="position:absolute;left:9055;top:6846;width:334;height:2" coordorigin="9055,6846" coordsize="334,0" path="m9055,6846l9389,6846e" filled="f" stroked="t" strokeweight=".470886pt" strokecolor="#3B3B3B">
                <v:path arrowok="t"/>
              </v:shape>
            </v:group>
            <v:group style="position:absolute;left:9333;top:6846;width:2298;height:2" coordorigin="9333,6846" coordsize="2298,2">
              <v:shape style="position:absolute;left:9333;top:6846;width:2298;height:2" coordorigin="9333,6846" coordsize="2298,0" path="m9333,6846l11631,6846e" filled="f" stroked="t" strokeweight=".706329pt" strokecolor="#575757">
                <v:path arrowok="t"/>
              </v:shape>
            </v:group>
            <v:group style="position:absolute;left:2392;top:4416;width:2;height:6955" coordorigin="2392,4416" coordsize="2,6955">
              <v:shape style="position:absolute;left:2392;top:4416;width:2;height:6955" coordorigin="2392,4416" coordsize="0,6955" path="m2392,11371l2392,4416e" filled="f" stroked="t" strokeweight=".706329pt" strokecolor="#444444">
                <v:path arrowok="t"/>
              </v:shape>
            </v:group>
            <v:group style="position:absolute;left:2383;top:7088;width:4464;height:2" coordorigin="2383,7088" coordsize="4464,2">
              <v:shape style="position:absolute;left:2383;top:7088;width:4464;height:2" coordorigin="2383,7088" coordsize="4464,0" path="m2383,7088l6847,7088e" filled="f" stroked="t" strokeweight=".706329pt" strokecolor="#4B4B4B">
                <v:path arrowok="t"/>
              </v:shape>
            </v:group>
            <v:group style="position:absolute;left:6790;top:7088;width:165;height:2" coordorigin="6790,7088" coordsize="165,2">
              <v:shape style="position:absolute;left:6790;top:7088;width:165;height:2" coordorigin="6790,7088" coordsize="165,0" path="m6790,7088l6955,7088e" filled="f" stroked="t" strokeweight=".470886pt" strokecolor="#1F1F1F">
                <v:path arrowok="t"/>
              </v:shape>
            </v:group>
            <v:group style="position:absolute;left:6898;top:7086;width:4737;height:2" coordorigin="6898,7086" coordsize="4737,2">
              <v:shape style="position:absolute;left:6898;top:7086;width:4737;height:2" coordorigin="6898,7086" coordsize="4737,0" path="m6898,7086l11636,7086e" filled="f" stroked="t" strokeweight=".706329pt" strokecolor="#4F4F4F">
                <v:path arrowok="t"/>
              </v:shape>
            </v:group>
            <v:group style="position:absolute;left:7704;top:6827;width:2;height:261" coordorigin="7704,6827" coordsize="2,261">
              <v:shape style="position:absolute;left:7704;top:6827;width:2;height:261" coordorigin="7704,6827" coordsize="0,261" path="m7704,7088l7704,6827e" filled="f" stroked="t" strokeweight=".235443pt" strokecolor="#575757">
                <v:path arrowok="t"/>
              </v:shape>
            </v:group>
            <v:group style="position:absolute;left:11626;top:6394;width:2;height:2049" coordorigin="11626,6394" coordsize="2,2049">
              <v:shape style="position:absolute;left:11626;top:6394;width:2;height:2049" coordorigin="11626,6394" coordsize="0,2049" path="m11626,8443l11626,6394e" filled="f" stroked="t" strokeweight=".706329pt" strokecolor="#AFAFAF">
                <v:path arrowok="t"/>
              </v:shape>
            </v:group>
            <v:group style="position:absolute;left:363;top:7323;width:11268;height:2" coordorigin="363,7323" coordsize="11268,2">
              <v:shape style="position:absolute;left:363;top:7323;width:11268;height:2" coordorigin="363,7323" coordsize="11268,0" path="m363,7323l11631,7323e" filled="f" stroked="t" strokeweight=".706329pt" strokecolor="#4F4F4F">
                <v:path arrowok="t"/>
              </v:shape>
            </v:group>
            <v:group style="position:absolute;left:374;top:7302;width:2;height:314" coordorigin="374,7302" coordsize="2,314">
              <v:shape style="position:absolute;left:374;top:7302;width:2;height:314" coordorigin="374,7302" coordsize="0,314" path="m374,7616l374,7302e" filled="f" stroked="t" strokeweight=".235443pt" strokecolor="#484848">
                <v:path arrowok="t"/>
              </v:shape>
            </v:group>
            <v:group style="position:absolute;left:372;top:7559;width:2;height:261" coordorigin="372,7559" coordsize="2,261">
              <v:shape style="position:absolute;left:372;top:7559;width:2;height:261" coordorigin="372,7559" coordsize="0,261" path="m372,7820l372,7559e" filled="f" stroked="t" strokeweight=".470886pt" strokecolor="#5B5B5B">
                <v:path arrowok="t"/>
              </v:shape>
            </v:group>
            <v:group style="position:absolute;left:367;top:7799;width:3381;height:2" coordorigin="367,7799" coordsize="3381,2">
              <v:shape style="position:absolute;left:367;top:7799;width:3381;height:2" coordorigin="367,7799" coordsize="3381,0" path="m367,7799l3748,7799e" filled="f" stroked="t" strokeweight=".941772pt" strokecolor="#545454">
                <v:path arrowok="t"/>
              </v:shape>
            </v:group>
            <v:group style="position:absolute;left:3692;top:7796;width:188;height:2" coordorigin="3692,7796" coordsize="188,2">
              <v:shape style="position:absolute;left:3692;top:7796;width:188;height:2" coordorigin="3692,7796" coordsize="188,0" path="m3692,7796l3880,7796e" filled="f" stroked="t" strokeweight=".470886pt" strokecolor="#2F2F2F">
                <v:path arrowok="t"/>
              </v:shape>
            </v:group>
            <v:group style="position:absolute;left:3824;top:7794;width:7807;height:2" coordorigin="3824,7794" coordsize="7807,2">
              <v:shape style="position:absolute;left:3824;top:7794;width:7807;height:2" coordorigin="3824,7794" coordsize="7807,0" path="m3824,7794l11631,7794e" filled="f" stroked="t" strokeweight=".706329pt" strokecolor="#4F4F4F">
                <v:path arrowok="t"/>
              </v:shape>
            </v:group>
            <v:group style="position:absolute;left:11202;top:7794;width:438;height:2" coordorigin="11202,7794" coordsize="438,2">
              <v:shape style="position:absolute;left:11202;top:7794;width:438;height:2" coordorigin="11202,7794" coordsize="438,0" path="m11202,7794l11640,7794e" filled="f" stroked="t" strokeweight=".941772pt" strokecolor="#676767">
                <v:path arrowok="t"/>
              </v:shape>
            </v:group>
            <v:group style="position:absolute;left:4933;top:7787;width:2;height:271" coordorigin="4933,7787" coordsize="2,271">
              <v:shape style="position:absolute;left:4933;top:7787;width:2;height:271" coordorigin="4933,7787" coordsize="0,271" path="m4933,8058l4933,7787e" filled="f" stroked="t" strokeweight="1.412658pt" strokecolor="#4F4F4F">
                <v:path arrowok="t"/>
              </v:shape>
            </v:group>
            <v:group style="position:absolute;left:4911;top:8032;width:6720;height:2" coordorigin="4911,8032" coordsize="6720,2">
              <v:shape style="position:absolute;left:4911;top:8032;width:6720;height:2" coordorigin="4911,8032" coordsize="6720,0" path="m4911,8032l11631,8032e" filled="f" stroked="t" strokeweight=".706329pt" strokecolor="#4F4F4F">
                <v:path arrowok="t"/>
              </v:shape>
            </v:group>
            <v:group style="position:absolute;left:11570;top:8029;width:71;height:2" coordorigin="11570,8029" coordsize="71,2">
              <v:shape style="position:absolute;left:11570;top:8029;width:71;height:2" coordorigin="11570,8029" coordsize="71,0" path="m11570,8029l11640,8029e" filled="f" stroked="t" strokeweight=".470886pt" strokecolor="#4F4F4F">
                <v:path arrowok="t"/>
              </v:shape>
            </v:group>
            <v:group style="position:absolute;left:377;top:8001;width:2;height:304" coordorigin="377,8001" coordsize="2,304">
              <v:shape style="position:absolute;left:377;top:8001;width:2;height:304" coordorigin="377,8001" coordsize="0,304" path="m377,8305l377,8001e" filled="f" stroked="t" strokeweight=".470886pt" strokecolor="#5B5B5B">
                <v:path arrowok="t"/>
              </v:shape>
            </v:group>
            <v:group style="position:absolute;left:4907;top:8277;width:570;height:2" coordorigin="4907,8277" coordsize="570,2">
              <v:shape style="position:absolute;left:4907;top:8277;width:570;height:2" coordorigin="4907,8277" coordsize="570,0" path="m4907,8277l5476,8277e" filled="f" stroked="t" strokeweight=".941772pt" strokecolor="#5B5B5B">
                <v:path arrowok="t"/>
              </v:shape>
            </v:group>
            <v:group style="position:absolute;left:5420;top:8277;width:240;height:2" coordorigin="5420,8277" coordsize="240,2">
              <v:shape style="position:absolute;left:5420;top:8277;width:240;height:2" coordorigin="5420,8277" coordsize="240,0" path="m5420,8277l5660,8277e" filled="f" stroked="t" strokeweight=".470886pt" strokecolor="#3B3B3B">
                <v:path arrowok="t"/>
              </v:shape>
            </v:group>
            <v:group style="position:absolute;left:5604;top:8274;width:6027;height:2" coordorigin="5604,8274" coordsize="6027,2">
              <v:shape style="position:absolute;left:5604;top:8274;width:6027;height:2" coordorigin="5604,8274" coordsize="6027,0" path="m5604,8274l11631,8274e" filled="f" stroked="t" strokeweight=".706329pt" strokecolor="#545454">
                <v:path arrowok="t"/>
              </v:shape>
            </v:group>
            <v:group style="position:absolute;left:6835;top:8025;width:2;height:494" coordorigin="6835,8025" coordsize="2,494">
              <v:shape style="position:absolute;left:6835;top:8025;width:2;height:494" coordorigin="6835,8025" coordsize="0,494" path="m6835,8519l6835,8025e" filled="f" stroked="t" strokeweight=".941772pt" strokecolor="#575757">
                <v:path arrowok="t"/>
              </v:shape>
            </v:group>
            <v:group style="position:absolute;left:11344;top:8272;width:297;height:2" coordorigin="11344,8272" coordsize="297,2">
              <v:shape style="position:absolute;left:11344;top:8272;width:297;height:2" coordorigin="11344,8272" coordsize="297,0" path="m11344,8272l11640,8272e" filled="f" stroked="t" strokeweight=".941772pt" strokecolor="#6B6B6B">
                <v:path arrowok="t"/>
              </v:shape>
            </v:group>
            <v:group style="position:absolute;left:367;top:8517;width:5109;height:2" coordorigin="367,8517" coordsize="5109,2">
              <v:shape style="position:absolute;left:367;top:8517;width:5109;height:2" coordorigin="367,8517" coordsize="5109,0" path="m367,8517l5476,8517e" filled="f" stroked="t" strokeweight=".941772pt" strokecolor="#4F4F4F">
                <v:path arrowok="t"/>
              </v:shape>
            </v:group>
            <v:group style="position:absolute;left:4918;top:7863;width:2;height:656" coordorigin="4918,7863" coordsize="2,656">
              <v:shape style="position:absolute;left:4918;top:7863;width:2;height:656" coordorigin="4918,7863" coordsize="0,656" path="m4918,8519l4918,7863e" filled="f" stroked="t" strokeweight=".941772pt" strokecolor="#4F4F4F">
                <v:path arrowok="t"/>
              </v:shape>
            </v:group>
            <v:group style="position:absolute;left:5420;top:8514;width:240;height:2" coordorigin="5420,8514" coordsize="240,2">
              <v:shape style="position:absolute;left:5420;top:8514;width:240;height:2" coordorigin="5420,8514" coordsize="240,0" path="m5420,8514l5660,8514e" filled="f" stroked="t" strokeweight=".470886pt" strokecolor="#282828">
                <v:path arrowok="t"/>
              </v:shape>
            </v:group>
            <v:group style="position:absolute;left:5604;top:8512;width:6037;height:2" coordorigin="5604,8512" coordsize="6037,2">
              <v:shape style="position:absolute;left:5604;top:8512;width:6037;height:2" coordorigin="5604,8512" coordsize="6037,0" path="m5604,8512l11640,8512e" filled="f" stroked="t" strokeweight=".706329pt" strokecolor="#545454">
                <v:path arrowok="t"/>
              </v:shape>
            </v:group>
            <v:group style="position:absolute;left:377;top:8471;width:2;height:309" coordorigin="377,8471" coordsize="2,309">
              <v:shape style="position:absolute;left:377;top:8471;width:2;height:309" coordorigin="377,8471" coordsize="0,309" path="m377,8780l377,8471e" filled="f" stroked="t" strokeweight=".470886pt" strokecolor="#545454">
                <v:path arrowok="t"/>
              </v:shape>
            </v:group>
            <v:group style="position:absolute;left:11598;top:8500;width:2;height:252" coordorigin="11598,8500" coordsize="2,252">
              <v:shape style="position:absolute;left:11598;top:8500;width:2;height:252" coordorigin="11598,8500" coordsize="0,252" path="m11598,8752l11598,8500e" filled="f" stroked="t" strokeweight=".235443pt" strokecolor="#707070">
                <v:path arrowok="t"/>
              </v:shape>
            </v:group>
            <v:group style="position:absolute;left:11629;top:8524;width:2;height:537" coordorigin="11629,8524" coordsize="2,537">
              <v:shape style="position:absolute;left:11629;top:8524;width:2;height:537" coordorigin="11629,8524" coordsize="0,537" path="m11629,9061l11629,8524e" filled="f" stroked="t" strokeweight=".470886pt" strokecolor="#C3C3C3">
                <v:path arrowok="t"/>
              </v:shape>
            </v:group>
            <v:group style="position:absolute;left:381;top:8980;width:2;height:252" coordorigin="381,8980" coordsize="2,252">
              <v:shape style="position:absolute;left:381;top:8980;width:2;height:252" coordorigin="381,8980" coordsize="0,252" path="m381,9232l381,8980e" filled="f" stroked="t" strokeweight=".470886pt" strokecolor="#676767">
                <v:path arrowok="t"/>
              </v:shape>
            </v:group>
            <v:group style="position:absolute;left:372;top:9211;width:5104;height:2" coordorigin="372,9211" coordsize="5104,2">
              <v:shape style="position:absolute;left:372;top:9211;width:5104;height:2" coordorigin="372,9211" coordsize="5104,0" path="m372,9211l5476,9211e" filled="f" stroked="t" strokeweight=".941772pt" strokecolor="#4F4F4F">
                <v:path arrowok="t"/>
              </v:shape>
            </v:group>
            <v:group style="position:absolute;left:5420;top:9208;width:240;height:2" coordorigin="5420,9208" coordsize="240,2">
              <v:shape style="position:absolute;left:5420;top:9208;width:240;height:2" coordorigin="5420,9208" coordsize="240,0" path="m5420,9208l5660,9208e" filled="f" stroked="t" strokeweight=".470886pt" strokecolor="#343434">
                <v:path arrowok="t"/>
              </v:shape>
            </v:group>
            <v:group style="position:absolute;left:5604;top:9206;width:6027;height:2" coordorigin="5604,9206" coordsize="6027,2">
              <v:shape style="position:absolute;left:5604;top:9206;width:6027;height:2" coordorigin="5604,9206" coordsize="6027,0" path="m5604,9206l11631,9206e" filled="f" stroked="t" strokeweight=".706329pt" strokecolor="#575757">
                <v:path arrowok="t"/>
              </v:shape>
            </v:group>
            <v:group style="position:absolute;left:11598;top:9009;width:2;height:195" coordorigin="11598,9009" coordsize="2,195">
              <v:shape style="position:absolute;left:11598;top:9009;width:2;height:195" coordorigin="11598,9009" coordsize="0,195" path="m11598,9204l11598,9009e" filled="f" stroked="t" strokeweight=".235443pt" strokecolor="#6B6B6B">
                <v:path arrowok="t"/>
              </v:shape>
            </v:group>
            <v:group style="position:absolute;left:11541;top:9204;width:99;height:2" coordorigin="11541,9204" coordsize="99,2">
              <v:shape style="position:absolute;left:11541;top:9204;width:99;height:2" coordorigin="11541,9204" coordsize="99,0" path="m11541,9204l11640,9204e" filled="f" stroked="t" strokeweight=".941772pt" strokecolor="#6B6B6B">
                <v:path arrowok="t"/>
              </v:shape>
            </v:group>
            <v:group style="position:absolute;left:391;top:9161;width:2;height:7098" coordorigin="391,9161" coordsize="2,7098">
              <v:shape style="position:absolute;left:391;top:9161;width:2;height:7098" coordorigin="391,9161" coordsize="0,7098" path="m391,16258l391,9161e" filled="f" stroked="t" strokeweight=".706329pt" strokecolor="#6B6B6B">
                <v:path arrowok="t"/>
              </v:shape>
            </v:group>
            <v:group style="position:absolute;left:2392;top:9161;width:2;height:319" coordorigin="2392,9161" coordsize="2,319">
              <v:shape style="position:absolute;left:2392;top:9161;width:2;height:319" coordorigin="2392,9161" coordsize="0,319" path="m2392,9479l2392,9161e" filled="f" stroked="t" strokeweight=".470886pt" strokecolor="#2B2B2B">
                <v:path arrowok="t"/>
              </v:shape>
            </v:group>
            <v:group style="position:absolute;left:379;top:9669;width:2;height:404" coordorigin="379,9669" coordsize="2,404">
              <v:shape style="position:absolute;left:379;top:9669;width:2;height:404" coordorigin="379,9669" coordsize="0,404" path="m379,10074l379,9669e" filled="f" stroked="t" strokeweight=".470886pt" strokecolor="#575757">
                <v:path arrowok="t"/>
              </v:shape>
            </v:group>
            <v:group style="position:absolute;left:372;top:10050;width:11273;height:2" coordorigin="372,10050" coordsize="11273,2">
              <v:shape style="position:absolute;left:372;top:10050;width:11273;height:2" coordorigin="372,10050" coordsize="11273,0" path="m372,10050l11645,10050e" filled="f" stroked="t" strokeweight=".706329pt" strokecolor="#4F4F4F">
                <v:path arrowok="t"/>
              </v:shape>
            </v:group>
            <v:group style="position:absolute;left:11598;top:9698;width:2;height:347" coordorigin="11598,9698" coordsize="2,347">
              <v:shape style="position:absolute;left:11598;top:9698;width:2;height:347" coordorigin="11598,9698" coordsize="0,347" path="m11598,10045l11598,9698e" filled="f" stroked="t" strokeweight=".235443pt" strokecolor="#444444">
                <v:path arrowok="t"/>
              </v:shape>
            </v:group>
            <v:group style="position:absolute;left:2392;top:10002;width:2;height:338" coordorigin="2392,10002" coordsize="2,338">
              <v:shape style="position:absolute;left:2392;top:10002;width:2;height:338" coordorigin="2392,10002" coordsize="0,338" path="m2392,10340l2392,10002e" filled="f" stroked="t" strokeweight=".706329pt" strokecolor="#3B3B3B">
                <v:path arrowok="t"/>
              </v:shape>
            </v:group>
            <v:group style="position:absolute;left:3824;top:10290;width:137;height:2" coordorigin="3824,10290" coordsize="137,2">
              <v:shape style="position:absolute;left:3824;top:10290;width:137;height:2" coordorigin="3824,10290" coordsize="137,0" path="m3824,10290l3960,10290e" filled="f" stroked="t" strokeweight=".706329pt" strokecolor="#383838">
                <v:path arrowok="t"/>
              </v:shape>
            </v:group>
            <v:group style="position:absolute;left:377;top:10287;width:8514;height:2" coordorigin="377,10287" coordsize="8514,2">
              <v:shape style="position:absolute;left:377;top:10287;width:8514;height:2" coordorigin="377,10287" coordsize="8514,0" path="m377,10287l8890,10287e" filled="f" stroked="t" strokeweight=".941772pt" strokecolor="#4F4F4F">
                <v:path arrowok="t"/>
              </v:shape>
            </v:group>
            <v:group style="position:absolute;left:8834;top:10283;width:278;height:2" coordorigin="8834,10283" coordsize="278,2">
              <v:shape style="position:absolute;left:8834;top:10283;width:278;height:2" coordorigin="8834,10283" coordsize="278,0" path="m8834,10283l9112,10283e" filled="f" stroked="t" strokeweight=".470886pt" strokecolor="#2B2B2B">
                <v:path arrowok="t"/>
              </v:shape>
            </v:group>
            <v:group style="position:absolute;left:9055;top:10283;width:2590;height:2" coordorigin="9055,10283" coordsize="2590,2">
              <v:shape style="position:absolute;left:9055;top:10283;width:2590;height:2" coordorigin="9055,10283" coordsize="2590,0" path="m9055,10283l11645,10283e" filled="f" stroked="t" strokeweight=".706329pt" strokecolor="#545454">
                <v:path arrowok="t"/>
              </v:shape>
            </v:group>
            <v:group style="position:absolute;left:11629;top:9784;width:2;height:580" coordorigin="11629,9784" coordsize="2,580">
              <v:shape style="position:absolute;left:11629;top:9784;width:2;height:580" coordorigin="11629,9784" coordsize="0,580" path="m11629,10363l11629,9784e" filled="f" stroked="t" strokeweight=".706329pt" strokecolor="#ACACAC">
                <v:path arrowok="t"/>
              </v:shape>
            </v:group>
            <v:group style="position:absolute;left:377;top:10530;width:5100;height:2" coordorigin="377,10530" coordsize="5100,2">
              <v:shape style="position:absolute;left:377;top:10530;width:5100;height:2" coordorigin="377,10530" coordsize="5100,0" path="m377,10530l5476,10530e" filled="f" stroked="t" strokeweight=".941772pt" strokecolor="#4F4F4F">
                <v:path arrowok="t"/>
              </v:shape>
            </v:group>
            <v:group style="position:absolute;left:5420;top:10530;width:240;height:2" coordorigin="5420,10530" coordsize="240,2">
              <v:shape style="position:absolute;left:5420;top:10530;width:240;height:2" coordorigin="5420,10530" coordsize="240,0" path="m5420,10530l5660,10530e" filled="f" stroked="t" strokeweight=".470886pt" strokecolor="#2B2B2B">
                <v:path arrowok="t"/>
              </v:shape>
            </v:group>
            <v:group style="position:absolute;left:5589;top:10528;width:6041;height:2" coordorigin="5589,10528" coordsize="6041,2">
              <v:shape style="position:absolute;left:5589;top:10528;width:6041;height:2" coordorigin="5589,10528" coordsize="6041,0" path="m5589,10528l11631,10528e" filled="f" stroked="t" strokeweight=".706329pt" strokecolor="#545454">
                <v:path arrowok="t"/>
              </v:shape>
            </v:group>
            <v:group style="position:absolute;left:11598;top:10297;width:2;height:480" coordorigin="11598,10297" coordsize="2,480">
              <v:shape style="position:absolute;left:11598;top:10297;width:2;height:480" coordorigin="11598,10297" coordsize="0,480" path="m11598,10777l11598,10297e" filled="f" stroked="t" strokeweight=".235443pt" strokecolor="#646464">
                <v:path arrowok="t"/>
              </v:shape>
            </v:group>
            <v:group style="position:absolute;left:11395;top:10525;width:250;height:2" coordorigin="11395,10525" coordsize="250,2">
              <v:shape style="position:absolute;left:11395;top:10525;width:250;height:2" coordorigin="11395,10525" coordsize="250,0" path="m11395,10525l11645,10525e" filled="f" stroked="t" strokeweight=".941772pt" strokecolor="#676767">
                <v:path arrowok="t"/>
              </v:shape>
            </v:group>
            <v:group style="position:absolute;left:2392;top:10487;width:2;height:1512" coordorigin="2392,10487" coordsize="2,1512">
              <v:shape style="position:absolute;left:2392;top:10487;width:2;height:1512" coordorigin="2392,10487" coordsize="0,1512" path="m2392,11999l2392,10487e" filled="f" stroked="t" strokeweight=".706329pt" strokecolor="#3F3F3F">
                <v:path arrowok="t"/>
              </v:shape>
            </v:group>
            <v:group style="position:absolute;left:377;top:11008;width:6470;height:2" coordorigin="377,11008" coordsize="6470,2">
              <v:shape style="position:absolute;left:377;top:11008;width:6470;height:2" coordorigin="377,11008" coordsize="6470,0" path="m377,11008l6847,11008e" filled="f" stroked="t" strokeweight=".706329pt" strokecolor="#4F4F4F">
                <v:path arrowok="t"/>
              </v:shape>
            </v:group>
            <v:group style="position:absolute;left:6790;top:11005;width:165;height:2" coordorigin="6790,11005" coordsize="165,2">
              <v:shape style="position:absolute;left:6790;top:11005;width:165;height:2" coordorigin="6790,11005" coordsize="165,0" path="m6790,11005l6955,11005e" filled="f" stroked="t" strokeweight=".470886pt" strokecolor="#1F1F1F">
                <v:path arrowok="t"/>
              </v:shape>
            </v:group>
            <v:group style="position:absolute;left:6898;top:11003;width:4756;height:2" coordorigin="6898,11003" coordsize="4756,2">
              <v:shape style="position:absolute;left:6898;top:11003;width:4756;height:2" coordorigin="6898,11003" coordsize="4756,0" path="m6898,11003l11654,11003e" filled="f" stroked="t" strokeweight=".706329pt" strokecolor="#545454">
                <v:path arrowok="t"/>
              </v:shape>
            </v:group>
            <v:group style="position:absolute;left:381;top:11245;width:7007;height:2" coordorigin="381,11245" coordsize="7007,2">
              <v:shape style="position:absolute;left:381;top:11245;width:7007;height:2" coordorigin="381,11245" coordsize="7007,0" path="m381,11245l7388,11245e" filled="f" stroked="t" strokeweight=".706329pt" strokecolor="#4F4F4F">
                <v:path arrowok="t"/>
              </v:shape>
            </v:group>
            <v:group style="position:absolute;left:7332;top:11243;width:400;height:2" coordorigin="7332,11243" coordsize="400,2">
              <v:shape style="position:absolute;left:7332;top:11243;width:400;height:2" coordorigin="7332,11243" coordsize="400,0" path="m7332,11243l7732,11243e" filled="f" stroked="t" strokeweight=".470886pt" strokecolor="#2F2F2F">
                <v:path arrowok="t"/>
              </v:shape>
            </v:group>
            <v:group style="position:absolute;left:7675;top:11241;width:3974;height:2" coordorigin="7675,11241" coordsize="3974,2">
              <v:shape style="position:absolute;left:7675;top:11241;width:3974;height:2" coordorigin="7675,11241" coordsize="3974,0" path="m7675,11241l11650,11241e" filled="f" stroked="t" strokeweight=".706329pt" strokecolor="#575757">
                <v:path arrowok="t"/>
              </v:shape>
            </v:group>
            <v:group style="position:absolute;left:11598;top:10991;width:2;height:979" coordorigin="11598,10991" coordsize="2,979">
              <v:shape style="position:absolute;left:11598;top:10991;width:2;height:979" coordorigin="11598,10991" coordsize="0,979" path="m11598,11970l11598,10991e" filled="f" stroked="t" strokeweight=".235443pt" strokecolor="#4F4F4F">
                <v:path arrowok="t"/>
              </v:shape>
            </v:group>
            <v:group style="position:absolute;left:1074;top:11243;width:2;height:238" coordorigin="1074,11243" coordsize="2,238">
              <v:shape style="position:absolute;left:1074;top:11243;width:2;height:238" coordorigin="1074,11243" coordsize="0,238" path="m1074,11481l1074,11243e" filled="f" stroked="t" strokeweight=".235443pt" strokecolor="#343434">
                <v:path arrowok="t"/>
              </v:shape>
            </v:group>
            <v:group style="position:absolute;left:1742;top:11243;width:2;height:5006" coordorigin="1742,11243" coordsize="2,5006">
              <v:shape style="position:absolute;left:1742;top:11243;width:2;height:5006" coordorigin="1742,11243" coordsize="0,5006" path="m1742,16249l1742,11243e" filled="f" stroked="t" strokeweight=".706329pt" strokecolor="#484848">
                <v:path arrowok="t"/>
              </v:shape>
            </v:group>
            <v:group style="position:absolute;left:381;top:11485;width:6465;height:2" coordorigin="381,11485" coordsize="6465,2">
              <v:shape style="position:absolute;left:381;top:11485;width:6465;height:2" coordorigin="381,11485" coordsize="6465,0" path="m381,11485l6847,11485e" filled="f" stroked="t" strokeweight=".706329pt" strokecolor="#4F4F4F">
                <v:path arrowok="t"/>
              </v:shape>
            </v:group>
            <v:group style="position:absolute;left:6790;top:11481;width:165;height:2" coordorigin="6790,11481" coordsize="165,2">
              <v:shape style="position:absolute;left:6790;top:11481;width:165;height:2" coordorigin="6790,11481" coordsize="165,0" path="m6790,11481l6955,11481e" filled="f" stroked="t" strokeweight=".470886pt" strokecolor="#2B2B2B">
                <v:path arrowok="t"/>
              </v:shape>
            </v:group>
            <v:group style="position:absolute;left:7374;top:11233;width:2;height:4435" coordorigin="7374,11233" coordsize="2,4435">
              <v:shape style="position:absolute;left:7374;top:11233;width:2;height:4435" coordorigin="7374,11233" coordsize="0,4435" path="m7374,15669l7374,11233e" filled="f" stroked="t" strokeweight=".706329pt" strokecolor="#606060">
                <v:path arrowok="t"/>
              </v:shape>
            </v:group>
            <v:group style="position:absolute;left:6898;top:11478;width:4732;height:2" coordorigin="6898,11478" coordsize="4732,2">
              <v:shape style="position:absolute;left:6898;top:11478;width:4732;height:2" coordorigin="6898,11478" coordsize="4732,0" path="m6898,11478l11631,11478e" filled="f" stroked="t" strokeweight=".706329pt" strokecolor="#575757">
                <v:path arrowok="t"/>
              </v:shape>
            </v:group>
            <v:group style="position:absolute;left:11570;top:11476;width:85;height:2" coordorigin="11570,11476" coordsize="85,2">
              <v:shape style="position:absolute;left:11570;top:11476;width:85;height:2" coordorigin="11570,11476" coordsize="85,0" path="m11570,11476l11654,11476e" filled="f" stroked="t" strokeweight=".706329pt" strokecolor="#6B6B6B">
                <v:path arrowok="t"/>
              </v:shape>
            </v:group>
            <v:group style="position:absolute;left:1074;top:11466;width:2;height:504" coordorigin="1074,11466" coordsize="2,504">
              <v:shape style="position:absolute;left:1074;top:11466;width:2;height:504" coordorigin="1074,11466" coordsize="0,504" path="m1074,11970l1074,11466e" filled="f" stroked="t" strokeweight=".235443pt" strokecolor="#575757">
                <v:path arrowok="t"/>
              </v:shape>
            </v:group>
            <v:group style="position:absolute;left:1074;top:11970;width:2;height:1569" coordorigin="1074,11970" coordsize="2,1569">
              <v:shape style="position:absolute;left:1074;top:11970;width:2;height:1569" coordorigin="1074,11970" coordsize="0,1569" path="m1074,13539l1074,11970e" filled="f" stroked="t" strokeweight=".235443pt" strokecolor="#000000">
                <v:path arrowok="t"/>
              </v:shape>
            </v:group>
            <v:group style="position:absolute;left:2392;top:11942;width:2;height:295" coordorigin="2392,11942" coordsize="2,295">
              <v:shape style="position:absolute;left:2392;top:11942;width:2;height:295" coordorigin="2392,11942" coordsize="0,295" path="m2392,12237l2392,11942e" filled="f" stroked="t" strokeweight=".941772pt" strokecolor="#606060">
                <v:path arrowok="t"/>
              </v:shape>
            </v:group>
            <v:group style="position:absolute;left:11598;top:11970;width:2;height:3670" coordorigin="11598,11970" coordsize="2,3670">
              <v:shape style="position:absolute;left:11598;top:11970;width:2;height:3670" coordorigin="11598,11970" coordsize="0,3670" path="m11598,15640l11598,11970e" filled="f" stroked="t" strokeweight=".235443pt" strokecolor="#000000">
                <v:path arrowok="t"/>
              </v:shape>
            </v:group>
            <v:group style="position:absolute;left:2364;top:12208;width:2;height:195" coordorigin="2364,12208" coordsize="2,195">
              <v:shape style="position:absolute;left:2364;top:12208;width:2;height:195" coordorigin="2364,12208" coordsize="0,195" path="m2364,12403l2364,12208e" filled="f" stroked="t" strokeweight=".235443pt" strokecolor="#000000">
                <v:path arrowok="t"/>
              </v:shape>
            </v:group>
            <v:group style="position:absolute;left:4911;top:12926;width:1719;height:2" coordorigin="4911,12926" coordsize="1719,2">
              <v:shape style="position:absolute;left:4911;top:12926;width:1719;height:2" coordorigin="4911,12926" coordsize="1719,0" path="m4911,12926l6630,12926e" filled="f" stroked="t" strokeweight=".706329pt" strokecolor="#646BBC">
                <v:path arrowok="t"/>
              </v:shape>
            </v:group>
            <v:group style="position:absolute;left:391;top:12374;width:2;height:319" coordorigin="391,12374" coordsize="2,319">
              <v:shape style="position:absolute;left:391;top:12374;width:2;height:319" coordorigin="391,12374" coordsize="0,319" path="m391,12693l391,12374e" filled="f" stroked="t" strokeweight=".470886pt" strokecolor="#5B5B5B">
                <v:path arrowok="t"/>
              </v:shape>
            </v:group>
            <v:group style="position:absolute;left:2394;top:12374;width:2;height:371" coordorigin="2394,12374" coordsize="2,371">
              <v:shape style="position:absolute;left:2394;top:12374;width:2;height:371" coordorigin="2394,12374" coordsize="0,371" path="m2394,12745l2394,12374e" filled="f" stroked="t" strokeweight=".941772pt" strokecolor="#545454">
                <v:path arrowok="t"/>
              </v:shape>
            </v:group>
            <v:group style="position:absolute;left:2364;top:12664;width:2;height:409" coordorigin="2364,12664" coordsize="2,409">
              <v:shape style="position:absolute;left:2364;top:12664;width:2;height:409" coordorigin="2364,12664" coordsize="0,409" path="m2364,13073l2364,12664e" filled="f" stroked="t" strokeweight=".235443pt" strokecolor="#000000">
                <v:path arrowok="t"/>
              </v:shape>
            </v:group>
            <v:group style="position:absolute;left:3852;top:12664;width:2;height:261" coordorigin="3852,12664" coordsize="2,261">
              <v:shape style="position:absolute;left:3852;top:12664;width:2;height:261" coordorigin="3852,12664" coordsize="0,261" path="m3852,12926l3852,12664e" filled="f" stroked="t" strokeweight=".706329pt" strokecolor="#000000">
                <v:path arrowok="t"/>
              </v:shape>
            </v:group>
            <v:group style="position:absolute;left:7372;top:12636;width:2;height:642" coordorigin="7372,12636" coordsize="2,642">
              <v:shape style="position:absolute;left:7372;top:12636;width:2;height:642" coordorigin="7372,12636" coordsize="0,642" path="m7372,13278l7372,12636e" filled="f" stroked="t" strokeweight=".706329pt" strokecolor="#5B5B5B">
                <v:path arrowok="t"/>
              </v:shape>
            </v:group>
            <v:group style="position:absolute;left:393;top:12897;width:2;height:3361" coordorigin="393,12897" coordsize="2,3361">
              <v:shape style="position:absolute;left:393;top:12897;width:2;height:3361" coordorigin="393,12897" coordsize="0,3361" path="m393,16258l393,12897e" filled="f" stroked="t" strokeweight=".706329pt" strokecolor="#6B6B6B">
                <v:path arrowok="t"/>
              </v:shape>
            </v:group>
            <v:group style="position:absolute;left:5227;top:13092;width:1431;height:2" coordorigin="5227,13092" coordsize="1431,2">
              <v:shape style="position:absolute;left:5227;top:13092;width:1431;height:2" coordorigin="5227,13092" coordsize="1431,0" path="m5227,13092l6658,13092e" filled="f" stroked="t" strokeweight=".941772pt" strokecolor="#6067AC">
                <v:path arrowok="t"/>
              </v:shape>
            </v:group>
            <v:group style="position:absolute;left:2394;top:13045;width:2;height:233" coordorigin="2394,13045" coordsize="2,233">
              <v:shape style="position:absolute;left:2394;top:13045;width:2;height:233" coordorigin="2394,13045" coordsize="0,233" path="m2394,13278l2394,13045e" filled="f" stroked="t" strokeweight=".706329pt" strokecolor="#939393">
                <v:path arrowok="t"/>
              </v:shape>
            </v:group>
            <v:group style="position:absolute;left:10670;top:13059;width:2;height:304" coordorigin="10670,13059" coordsize="2,304">
              <v:shape style="position:absolute;left:10670;top:13059;width:2;height:304" coordorigin="10670,13059" coordsize="0,304" path="m10670,13363l10670,13059e" filled="f" stroked="t" strokeweight="2.354430pt" strokecolor="#3B448C">
                <v:path arrowok="t"/>
              </v:shape>
            </v:group>
            <v:group style="position:absolute;left:2364;top:13249;width:2;height:295" coordorigin="2364,13249" coordsize="2,295">
              <v:shape style="position:absolute;left:2364;top:13249;width:2;height:295" coordorigin="2364,13249" coordsize="0,295" path="m2364,13544l2364,13249e" filled="f" stroked="t" strokeweight=".235443pt" strokecolor="#000000">
                <v:path arrowok="t"/>
              </v:shape>
            </v:group>
            <v:group style="position:absolute;left:6823;top:13221;width:2;height:228" coordorigin="6823,13221" coordsize="2,228">
              <v:shape style="position:absolute;left:6823;top:13221;width:2;height:228" coordorigin="6823,13221" coordsize="0,228" path="m6823,13449l6823,13221e" filled="f" stroked="t" strokeweight="1.177215pt" strokecolor="#4448AC">
                <v:path arrowok="t"/>
              </v:shape>
            </v:group>
            <v:group style="position:absolute;left:6837;top:13164;width:2;height:418" coordorigin="6837,13164" coordsize="2,418">
              <v:shape style="position:absolute;left:6837;top:13164;width:2;height:418" coordorigin="6837,13164" coordsize="0,418" path="m6837,13582l6837,13164e" filled="f" stroked="t" strokeweight="1.177215pt" strokecolor="#3F48A8">
                <v:path arrowok="t"/>
              </v:shape>
            </v:group>
            <v:group style="position:absolute;left:8862;top:13354;width:2;height:124" coordorigin="8862,13354" coordsize="2,124">
              <v:shape style="position:absolute;left:8862;top:13354;width:2;height:124" coordorigin="8862,13354" coordsize="0,124" path="m8862,13477l8862,13354e" filled="f" stroked="t" strokeweight="2.354430pt" strokecolor="#383F3B">
                <v:path arrowok="t"/>
              </v:shape>
            </v:group>
            <v:group style="position:absolute;left:8839;top:13468;width:2529;height:2" coordorigin="8839,13468" coordsize="2529,2">
              <v:shape style="position:absolute;left:8839;top:13468;width:2529;height:2" coordorigin="8839,13468" coordsize="2529,0" path="m8839,13468l11367,13468e" filled="f" stroked="t" strokeweight="2.118987pt" strokecolor="#3F4B83">
                <v:path arrowok="t"/>
              </v:shape>
            </v:group>
            <v:group style="position:absolute;left:391;top:13563;width:2006;height:2" coordorigin="391,13563" coordsize="2006,2">
              <v:shape style="position:absolute;left:391;top:13563;width:2006;height:2" coordorigin="391,13563" coordsize="2006,0" path="m391,13563l2397,13563e" filled="f" stroked="t" strokeweight=".706329pt" strokecolor="#606060">
                <v:path arrowok="t"/>
              </v:shape>
            </v:group>
            <v:group style="position:absolute;left:6847;top:13449;width:2;height:333" coordorigin="6847,13449" coordsize="2,333">
              <v:shape style="position:absolute;left:6847;top:13449;width:2;height:333" coordorigin="6847,13449" coordsize="0,333" path="m6847,13782l6847,13449e" filled="f" stroked="t" strokeweight=".941772pt" strokecolor="#444B8C">
                <v:path arrowok="t"/>
              </v:shape>
            </v:group>
            <v:group style="position:absolute;left:8848;top:13449;width:2;height:114" coordorigin="8848,13449" coordsize="2,114">
              <v:shape style="position:absolute;left:8848;top:13449;width:2;height:114" coordorigin="8848,13449" coordsize="0,114" path="m8848,13563l8848,13449e" filled="f" stroked="t" strokeweight="1.883544pt" strokecolor="#343B4B">
                <v:path arrowok="t"/>
              </v:shape>
            </v:group>
            <v:group style="position:absolute;left:1074;top:13534;width:2;height:247" coordorigin="1074,13534" coordsize="2,247">
              <v:shape style="position:absolute;left:1074;top:13534;width:2;height:247" coordorigin="1074,13534" coordsize="0,247" path="m1074,13782l1074,13534e" filled="f" stroked="t" strokeweight=".235443pt" strokecolor="#5B5B5B">
                <v:path arrowok="t"/>
              </v:shape>
            </v:group>
            <v:group style="position:absolute;left:2364;top:13530;width:2;height:252" coordorigin="2364,13530" coordsize="2,252">
              <v:shape style="position:absolute;left:2364;top:13530;width:2;height:252" coordorigin="2364,13530" coordsize="0,252" path="m2364,13782l2364,13530e" filled="f" stroked="t" strokeweight=".235443pt" strokecolor="#606060">
                <v:path arrowok="t"/>
              </v:shape>
            </v:group>
            <v:group style="position:absolute;left:6818;top:13534;width:2;height:247" coordorigin="6818,13534" coordsize="2,247">
              <v:shape style="position:absolute;left:6818;top:13534;width:2;height:247" coordorigin="6818,13534" coordsize="0,247" path="m6818,13782l6818,13534e" filled="f" stroked="t" strokeweight=".235443pt" strokecolor="#000000">
                <v:path arrowok="t"/>
              </v:shape>
            </v:group>
            <v:group style="position:absolute;left:7374;top:13506;width:2;height:304" coordorigin="7374,13506" coordsize="2,304">
              <v:shape style="position:absolute;left:7374;top:13506;width:2;height:304" coordorigin="7374,13506" coordsize="0,304" path="m7374,13810l7374,13506e" filled="f" stroked="t" strokeweight=".470886pt" strokecolor="#484848">
                <v:path arrowok="t"/>
              </v:shape>
            </v:group>
            <v:group style="position:absolute;left:8869;top:13506;width:2;height:204" coordorigin="8869,13506" coordsize="2,204">
              <v:shape style="position:absolute;left:8869;top:13506;width:2;height:204" coordorigin="8869,13506" coordsize="0,204" path="m8869,13710l8869,13506e" filled="f" stroked="t" strokeweight="1.883544pt" strokecolor="#383B44">
                <v:path arrowok="t"/>
              </v:shape>
            </v:group>
            <v:group style="position:absolute;left:1074;top:13782;width:2;height:2448" coordorigin="1074,13782" coordsize="2,2448">
              <v:shape style="position:absolute;left:1074;top:13782;width:2;height:2448" coordorigin="1074,13782" coordsize="0,2448" path="m1074,16230l1074,13782e" filled="f" stroked="t" strokeweight=".235443pt" strokecolor="#000000">
                <v:path arrowok="t"/>
              </v:shape>
            </v:group>
            <v:group style="position:absolute;left:1754;top:13753;width:2;height:2496" coordorigin="1754,13753" coordsize="2,2496">
              <v:shape style="position:absolute;left:1754;top:13753;width:2;height:2496" coordorigin="1754,13753" coordsize="0,2496" path="m1754,16249l1754,13753e" filled="f" stroked="t" strokeweight=".706329pt" strokecolor="#484848">
                <v:path arrowok="t"/>
              </v:shape>
            </v:group>
            <v:group style="position:absolute;left:2364;top:13782;width:2;height:1388" coordorigin="2364,13782" coordsize="2,1388">
              <v:shape style="position:absolute;left:2364;top:13782;width:2;height:1388" coordorigin="2364,13782" coordsize="0,1388" path="m2364,15170l2364,13782e" filled="f" stroked="t" strokeweight=".235443pt" strokecolor="#000000">
                <v:path arrowok="t"/>
              </v:shape>
            </v:group>
            <v:group style="position:absolute;left:7374;top:14095;width:2;height:295" coordorigin="7374,14095" coordsize="2,295">
              <v:shape style="position:absolute;left:7374;top:14095;width:2;height:295" coordorigin="7374,14095" coordsize="0,295" path="m7374,14390l7374,14095e" filled="f" stroked="t" strokeweight=".470886pt" strokecolor="#4B4B4B">
                <v:path arrowok="t"/>
              </v:shape>
            </v:group>
            <v:group style="position:absolute;left:3494;top:14618;width:2;height:347" coordorigin="3494,14618" coordsize="2,347">
              <v:shape style="position:absolute;left:3494;top:14618;width:2;height:347" coordorigin="3494,14618" coordsize="0,347" path="m3494,14965l3494,14618e" filled="f" stroked="t" strokeweight="1.883544pt" strokecolor="#7067A3">
                <v:path arrowok="t"/>
              </v:shape>
            </v:group>
            <v:group style="position:absolute;left:1045;top:16239;width:7026;height:2" coordorigin="1045,16239" coordsize="7026,2">
              <v:shape style="position:absolute;left:1045;top:16239;width:7026;height:2" coordorigin="1045,16239" coordsize="7026,0" path="m1045,16239l8071,16239e" filled="f" stroked="t" strokeweight=".706329pt" strokecolor="#545454">
                <v:path arrowok="t"/>
              </v:shape>
            </v:group>
            <v:group style="position:absolute;left:6220;top:14965;width:598;height:2" coordorigin="6220,14965" coordsize="598,2">
              <v:shape style="position:absolute;left:6220;top:14965;width:598;height:2" coordorigin="6220,14965" coordsize="598,0" path="m6220,14965l6818,14965e" filled="f" stroked="t" strokeweight=".235443pt" strokecolor="#000000">
                <v:path arrowok="t"/>
              </v:shape>
            </v:group>
            <v:group style="position:absolute;left:6790;top:14996;width:127;height:2" coordorigin="6790,14996" coordsize="127,2">
              <v:shape style="position:absolute;left:6790;top:14996;width:127;height:2" coordorigin="6790,14996" coordsize="127,0" path="m6790,14996l6917,14996e" filled="f" stroked="t" strokeweight=".235443pt" strokecolor="#646470">
                <v:path arrowok="t"/>
              </v:shape>
            </v:group>
            <v:group style="position:absolute;left:405;top:14785;width:2;height:1474" coordorigin="405,14785" coordsize="2,1474">
              <v:shape style="position:absolute;left:405;top:14785;width:2;height:1474" coordorigin="405,14785" coordsize="0,1474" path="m405,16258l405,14785e" filled="f" stroked="t" strokeweight=".706329pt" strokecolor="#707070">
                <v:path arrowok="t"/>
              </v:shape>
            </v:group>
            <v:group style="position:absolute;left:3494;top:14965;width:2;height:204" coordorigin="3494,14965" coordsize="2,204">
              <v:shape style="position:absolute;left:3494;top:14965;width:2;height:204" coordorigin="3494,14965" coordsize="0,204" path="m3494,15170l3494,14965e" filled="f" stroked="t" strokeweight="3.767089pt" strokecolor="#4F4FA3">
                <v:path arrowok="t"/>
              </v:shape>
            </v:group>
            <v:group style="position:absolute;left:3520;top:15127;width:2;height:723" coordorigin="3520,15127" coordsize="2,723">
              <v:shape style="position:absolute;left:3520;top:15127;width:2;height:723" coordorigin="3520,15127" coordsize="0,723" path="m3520,15849l3520,15127e" filled="f" stroked="t" strokeweight=".706329pt" strokecolor="#444B8C">
                <v:path arrowok="t"/>
              </v:shape>
            </v:group>
            <v:group style="position:absolute;left:3419;top:15336;width:330;height:2" coordorigin="3419,15336" coordsize="330,2">
              <v:shape style="position:absolute;left:3419;top:15336;width:330;height:2" coordorigin="3419,15336" coordsize="330,0" path="m3419,15336l3748,15336e" filled="f" stroked="t" strokeweight="1.883544pt" strokecolor="#5B678C">
                <v:path arrowok="t"/>
              </v:shape>
            </v:group>
            <v:group style="position:absolute;left:7381;top:15141;width:2;height:223" coordorigin="7381,15141" coordsize="2,223">
              <v:shape style="position:absolute;left:7381;top:15141;width:2;height:223" coordorigin="7381,15141" coordsize="0,223" path="m7381,15365l7381,15141e" filled="f" stroked="t" strokeweight=".706329pt" strokecolor="#575757">
                <v:path arrowok="t"/>
              </v:shape>
            </v:group>
            <v:group style="position:absolute;left:3720;top:15327;width:2;height:314" coordorigin="3720,15327" coordsize="2,314">
              <v:shape style="position:absolute;left:3720;top:15327;width:2;height:314" coordorigin="3720,15327" coordsize="0,314" path="m3720,15640l3720,15327e" filled="f" stroked="t" strokeweight="4.237975pt" strokecolor="#444B80">
                <v:path arrowok="t"/>
              </v:shape>
            </v:group>
            <v:group style="position:absolute;left:400;top:16246;width:706;height:2" coordorigin="400,16246" coordsize="706,2">
              <v:shape style="position:absolute;left:400;top:16246;width:706;height:2" coordorigin="400,16246" coordsize="706,0" path="m400,16246l1107,16246e" filled="f" stroked="t" strokeweight=".706329pt" strokecolor="#575757">
                <v:path arrowok="t"/>
              </v:shape>
            </v:group>
            <v:group style="position:absolute;left:3496;top:15612;width:2;height:632" coordorigin="3496,15612" coordsize="2,632">
              <v:shape style="position:absolute;left:3496;top:15612;width:2;height:632" coordorigin="3496,15612" coordsize="0,632" path="m3496,16244l3496,15612e" filled="f" stroked="t" strokeweight=".941772pt" strokecolor="#4F5B9C">
                <v:path arrowok="t"/>
              </v:shape>
            </v:group>
            <v:group style="position:absolute;left:3689;top:15612;width:2;height:585" coordorigin="3689,15612" coordsize="2,585">
              <v:shape style="position:absolute;left:3689;top:15612;width:2;height:585" coordorigin="3689,15612" coordsize="0,585" path="m3689,16197l3689,15612e" filled="f" stroked="t" strokeweight=".706329pt" strokecolor="#4F54AC">
                <v:path arrowok="t"/>
              </v:shape>
            </v:group>
            <v:group style="position:absolute;left:6790;top:16230;width:165;height:2" coordorigin="6790,16230" coordsize="165,2">
              <v:shape style="position:absolute;left:6790;top:16230;width:165;height:2" coordorigin="6790,16230" coordsize="165,0" path="m6790,16230l6955,16230e" filled="f" stroked="t" strokeweight=".470886pt" strokecolor="#1F1F1F">
                <v:path arrowok="t"/>
              </v:shape>
            </v:group>
            <v:group style="position:absolute;left:7381;top:15612;width:2;height:628" coordorigin="7381,15612" coordsize="2,628">
              <v:shape style="position:absolute;left:7381;top:15612;width:2;height:628" coordorigin="7381,15612" coordsize="0,628" path="m7381,16239l7381,15612e" filled="f" stroked="t" strokeweight=".706329pt" strokecolor="#606060">
                <v:path arrowok="t"/>
              </v:shape>
            </v:group>
            <v:group style="position:absolute;left:6898;top:16227;width:2491;height:2" coordorigin="6898,16227" coordsize="2491,2">
              <v:shape style="position:absolute;left:6898;top:16227;width:2491;height:2" coordorigin="6898,16227" coordsize="2491,0" path="m6898,16227l9389,16227e" filled="f" stroked="t" strokeweight=".706329pt" strokecolor="#606060">
                <v:path arrowok="t"/>
              </v:shape>
            </v:group>
            <v:group style="position:absolute;left:11598;top:15640;width:2;height:589" coordorigin="11598,15640" coordsize="2,589">
              <v:shape style="position:absolute;left:11598;top:15640;width:2;height:589" coordorigin="11598,15640" coordsize="0,589" path="m11598,16230l11598,15640e" filled="f" stroked="t" strokeweight=".235443pt" strokecolor="#575757">
                <v:path arrowok="t"/>
              </v:shape>
            </v:group>
            <v:group style="position:absolute;left:1201;top:16230;width:10491;height:2" coordorigin="1201,16230" coordsize="10491,2">
              <v:shape style="position:absolute;left:1201;top:16230;width:10491;height:2" coordorigin="1201,16230" coordsize="10491,0" path="m1201,16230l11692,16230e" filled="f" stroked="t" strokeweight=".941772pt" strokecolor="#5B5B5B">
                <v:path arrowok="t"/>
              </v:shape>
            </v:group>
            <w10:wrap type="none"/>
          </v:group>
        </w:pict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8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-15"/>
          <w:w w:val="168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lalk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left="3885" w:right="5408"/>
        <w:jc w:val="center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D3D3D"/>
          <w:spacing w:val="0"/>
          <w:w w:val="260"/>
        </w:rPr>
        <w:t>,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543" w:lineRule="exact"/>
        <w:ind w:left="5" w:right="-20"/>
        <w:jc w:val="left"/>
        <w:tabs>
          <w:tab w:pos="600" w:val="left"/>
          <w:tab w:pos="3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747575"/>
          <w:spacing w:val="13"/>
          <w:w w:val="115"/>
          <w:position w:val="-6"/>
        </w:rPr>
        <w:t>i</w:t>
      </w:r>
      <w:r>
        <w:rPr>
          <w:rFonts w:ascii="Times New Roman" w:hAnsi="Times New Roman" w:cs="Times New Roman" w:eastAsia="Times New Roman"/>
          <w:sz w:val="29"/>
          <w:szCs w:val="29"/>
          <w:color w:val="3D3D3D"/>
          <w:spacing w:val="-4"/>
          <w:w w:val="67"/>
          <w:position w:val="-6"/>
        </w:rPr>
        <w:t>,</w:t>
      </w:r>
      <w:r>
        <w:rPr>
          <w:rFonts w:ascii="Times New Roman" w:hAnsi="Times New Roman" w:cs="Times New Roman" w:eastAsia="Times New Roman"/>
          <w:sz w:val="29"/>
          <w:szCs w:val="29"/>
          <w:color w:val="747575"/>
          <w:spacing w:val="0"/>
          <w:w w:val="81"/>
          <w:position w:val="-6"/>
        </w:rPr>
        <w:t>bd</w:t>
      </w:r>
      <w:r>
        <w:rPr>
          <w:rFonts w:ascii="Times New Roman" w:hAnsi="Times New Roman" w:cs="Times New Roman" w:eastAsia="Times New Roman"/>
          <w:sz w:val="29"/>
          <w:szCs w:val="29"/>
          <w:color w:val="747575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747575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53"/>
          <w:szCs w:val="53"/>
          <w:color w:val="747575"/>
          <w:spacing w:val="0"/>
          <w:w w:val="57"/>
          <w:position w:val="-6"/>
        </w:rPr>
        <w:t>ra</w:t>
      </w:r>
      <w:r>
        <w:rPr>
          <w:rFonts w:ascii="Times New Roman" w:hAnsi="Times New Roman" w:cs="Times New Roman" w:eastAsia="Times New Roman"/>
          <w:sz w:val="53"/>
          <w:szCs w:val="53"/>
          <w:color w:val="747575"/>
          <w:spacing w:val="10"/>
          <w:w w:val="57"/>
          <w:position w:val="-6"/>
        </w:rPr>
        <w:t>ı</w:t>
      </w:r>
      <w:r>
        <w:rPr>
          <w:rFonts w:ascii="Times New Roman" w:hAnsi="Times New Roman" w:cs="Times New Roman" w:eastAsia="Times New Roman"/>
          <w:sz w:val="53"/>
          <w:szCs w:val="53"/>
          <w:color w:val="5B6093"/>
          <w:spacing w:val="10"/>
          <w:w w:val="57"/>
          <w:position w:val="-6"/>
        </w:rPr>
      </w:r>
      <w:r>
        <w:rPr>
          <w:rFonts w:ascii="Times New Roman" w:hAnsi="Times New Roman" w:cs="Times New Roman" w:eastAsia="Times New Roman"/>
          <w:sz w:val="53"/>
          <w:szCs w:val="53"/>
          <w:color w:val="5B6093"/>
          <w:spacing w:val="0"/>
          <w:w w:val="57"/>
          <w:emboss/>
          <w:position w:val="-6"/>
        </w:rPr>
        <w:t>:</w:t>
      </w:r>
      <w:r>
        <w:rPr>
          <w:rFonts w:ascii="Times New Roman" w:hAnsi="Times New Roman" w:cs="Times New Roman" w:eastAsia="Times New Roman"/>
          <w:sz w:val="53"/>
          <w:szCs w:val="53"/>
          <w:color w:val="5B6093"/>
          <w:spacing w:val="0"/>
          <w:w w:val="57"/>
          <w:emboss/>
          <w:position w:val="-6"/>
        </w:rPr>
      </w:r>
      <w:r>
        <w:rPr>
          <w:rFonts w:ascii="Times New Roman" w:hAnsi="Times New Roman" w:cs="Times New Roman" w:eastAsia="Times New Roman"/>
          <w:sz w:val="53"/>
          <w:szCs w:val="53"/>
          <w:color w:val="5B6093"/>
          <w:spacing w:val="0"/>
          <w:w w:val="57"/>
          <w:position w:val="-6"/>
        </w:rPr>
      </w:r>
      <w:r>
        <w:rPr>
          <w:rFonts w:ascii="Times New Roman" w:hAnsi="Times New Roman" w:cs="Times New Roman" w:eastAsia="Times New Roman"/>
          <w:sz w:val="53"/>
          <w:szCs w:val="53"/>
          <w:color w:val="5B6093"/>
          <w:spacing w:val="0"/>
          <w:w w:val="57"/>
          <w:position w:val="-6"/>
        </w:rPr>
        <w:t>g</w:t>
      </w:r>
      <w:r>
        <w:rPr>
          <w:rFonts w:ascii="Times New Roman" w:hAnsi="Times New Roman" w:cs="Times New Roman" w:eastAsia="Times New Roman"/>
          <w:sz w:val="53"/>
          <w:szCs w:val="53"/>
          <w:color w:val="5B6093"/>
          <w:spacing w:val="-71"/>
          <w:w w:val="57"/>
          <w:position w:val="-6"/>
        </w:rPr>
        <w:t> </w:t>
      </w:r>
      <w:r>
        <w:rPr>
          <w:rFonts w:ascii="Times New Roman" w:hAnsi="Times New Roman" w:cs="Times New Roman" w:eastAsia="Times New Roman"/>
          <w:sz w:val="53"/>
          <w:szCs w:val="53"/>
          <w:color w:val="5B6093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53"/>
          <w:szCs w:val="53"/>
          <w:color w:val="5B6093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1"/>
        </w:rPr>
        <w:t>Yücel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1"/>
        </w:rPr>
        <w:t>İNER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9" w:lineRule="exact"/>
        <w:ind w:right="-20"/>
        <w:jc w:val="left"/>
        <w:tabs>
          <w:tab w:pos="3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4"/>
          <w:szCs w:val="24"/>
          <w:color w:val="747575"/>
          <w:spacing w:val="0"/>
          <w:w w:val="73"/>
          <w:b/>
          <w:bCs/>
          <w:position w:val="9"/>
        </w:rPr>
        <w:t>l</w:t>
      </w:r>
      <w:r>
        <w:rPr>
          <w:rFonts w:ascii="Arial" w:hAnsi="Arial" w:cs="Arial" w:eastAsia="Arial"/>
          <w:sz w:val="24"/>
          <w:szCs w:val="24"/>
          <w:color w:val="747575"/>
          <w:spacing w:val="0"/>
          <w:w w:val="73"/>
          <w:b/>
          <w:bCs/>
          <w:position w:val="9"/>
        </w:rPr>
        <w:t>t</w:t>
      </w:r>
      <w:r>
        <w:rPr>
          <w:rFonts w:ascii="Arial" w:hAnsi="Arial" w:cs="Arial" w:eastAsia="Arial"/>
          <w:sz w:val="24"/>
          <w:szCs w:val="24"/>
          <w:color w:val="747575"/>
          <w:spacing w:val="1"/>
          <w:w w:val="73"/>
          <w:b/>
          <w:bCs/>
          <w:position w:val="9"/>
        </w:rPr>
        <w:t> </w:t>
      </w:r>
      <w:r>
        <w:rPr>
          <w:rFonts w:ascii="Arial" w:hAnsi="Arial" w:cs="Arial" w:eastAsia="Arial"/>
          <w:sz w:val="23"/>
          <w:szCs w:val="23"/>
          <w:color w:val="747575"/>
          <w:spacing w:val="0"/>
          <w:w w:val="73"/>
          <w:b/>
          <w:bCs/>
          <w:position w:val="9"/>
        </w:rPr>
        <w:t>aiy</w:t>
      </w:r>
      <w:r>
        <w:rPr>
          <w:rFonts w:ascii="Arial" w:hAnsi="Arial" w:cs="Arial" w:eastAsia="Arial"/>
          <w:sz w:val="23"/>
          <w:szCs w:val="23"/>
          <w:color w:val="747575"/>
          <w:spacing w:val="0"/>
          <w:w w:val="73"/>
          <w:b/>
          <w:bCs/>
          <w:position w:val="9"/>
        </w:rPr>
        <w:t>e</w:t>
      </w:r>
      <w:r>
        <w:rPr>
          <w:rFonts w:ascii="Arial" w:hAnsi="Arial" w:cs="Arial" w:eastAsia="Arial"/>
          <w:sz w:val="23"/>
          <w:szCs w:val="23"/>
          <w:color w:val="747575"/>
          <w:spacing w:val="2"/>
          <w:w w:val="73"/>
          <w:b/>
          <w:bCs/>
          <w:position w:val="9"/>
        </w:rPr>
        <w:t> </w:t>
      </w:r>
      <w:r>
        <w:rPr>
          <w:rFonts w:ascii="Arial" w:hAnsi="Arial" w:cs="Arial" w:eastAsia="Arial"/>
          <w:sz w:val="24"/>
          <w:szCs w:val="24"/>
          <w:color w:val="626464"/>
          <w:spacing w:val="0"/>
          <w:w w:val="73"/>
          <w:b/>
          <w:bCs/>
          <w:position w:val="9"/>
        </w:rPr>
        <w:t>Merk</w:t>
      </w:r>
      <w:r>
        <w:rPr>
          <w:rFonts w:ascii="Arial" w:hAnsi="Arial" w:cs="Arial" w:eastAsia="Arial"/>
          <w:sz w:val="24"/>
          <w:szCs w:val="24"/>
          <w:color w:val="626464"/>
          <w:spacing w:val="0"/>
          <w:w w:val="100"/>
          <w:b/>
          <w:bCs/>
          <w:position w:val="9"/>
        </w:rPr>
        <w:tab/>
      </w:r>
      <w:r>
        <w:rPr>
          <w:rFonts w:ascii="Arial" w:hAnsi="Arial" w:cs="Arial" w:eastAsia="Arial"/>
          <w:sz w:val="24"/>
          <w:szCs w:val="24"/>
          <w:color w:val="626464"/>
          <w:spacing w:val="0"/>
          <w:w w:val="100"/>
          <w:b/>
          <w:bCs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  <w:position w:val="-2"/>
        </w:rPr>
        <w:t>itf.Eri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100"/>
          <w:cols w:num="2" w:equalWidth="0">
            <w:col w:w="522" w:space="1520"/>
            <w:col w:w="9518"/>
          </w:cols>
        </w:sectPr>
      </w:pPr>
      <w:rPr/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.12pt;margin-top:23.640001pt;width:566.280012pt;height:781.680002pt;mso-position-horizontal-relative:page;mso-position-vertical-relative:page;z-index:-17225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1517" w:hRule="exact"/>
                    </w:trPr>
                    <w:tc>
                      <w:tcPr>
                        <w:tcW w:w="2054" w:type="dxa"/>
                        <w:gridSpan w:val="3"/>
                        <w:tcBorders>
                          <w:top w:val="single" w:sz="5.76" w:space="0" w:color="676767"/>
                          <w:bottom w:val="single" w:sz="5.76" w:space="0" w:color="606060"/>
                          <w:left w:val="single" w:sz="5.76" w:space="0" w:color="606060"/>
                          <w:right w:val="single" w:sz="5.76" w:space="0" w:color="4B4B4B"/>
                        </w:tcBorders>
                      </w:tcPr>
                      <w:p>
                        <w:pPr>
                          <w:spacing w:before="0" w:after="0" w:line="847" w:lineRule="exact"/>
                          <w:ind w:left="266" w:right="-20"/>
                          <w:jc w:val="left"/>
                          <w:rPr>
                            <w:rFonts w:ascii="Arial" w:hAnsi="Arial" w:cs="Arial" w:eastAsia="Arial"/>
                            <w:sz w:val="15"/>
                            <w:szCs w:val="15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88"/>
                            <w:szCs w:val="88"/>
                            <w:color w:val="2A2A2A"/>
                            <w:spacing w:val="-788"/>
                            <w:w w:val="163"/>
                            <w:b/>
                            <w:bCs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2A2A2A"/>
                            <w:spacing w:val="0"/>
                            <w:w w:val="115"/>
                            <w:position w:val="-13"/>
                          </w:rPr>
                          <w:t>IZMIR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44" w:lineRule="exact"/>
                          <w:ind w:left="492" w:right="-20"/>
                          <w:jc w:val="lef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2A2A2A"/>
                            <w:spacing w:val="0"/>
                            <w:w w:val="102"/>
                            <w:b/>
                            <w:bCs/>
                          </w:rPr>
                          <w:t>BÜV0K$EHIR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48" w:lineRule="exact"/>
                          <w:ind w:left="540" w:right="-20"/>
                          <w:jc w:val="left"/>
                          <w:rPr>
                            <w:rFonts w:ascii="Arial" w:hAnsi="Arial" w:cs="Arial" w:eastAsia="Arial"/>
                            <w:sz w:val="15"/>
                            <w:szCs w:val="15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2A2A2A"/>
                            <w:spacing w:val="0"/>
                            <w:w w:val="108"/>
                          </w:rPr>
                          <w:t>BELEDIYESI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797" w:type="dxa"/>
                        <w:gridSpan w:val="6"/>
                        <w:tcBorders>
                          <w:top w:val="single" w:sz="5.76" w:space="0" w:color="676767"/>
                          <w:bottom w:val="single" w:sz="5.76" w:space="0" w:color="606060"/>
                          <w:left w:val="single" w:sz="5.76" w:space="0" w:color="4B4B4B"/>
                          <w:right w:val="single" w:sz="7.68" w:space="0" w:color="646464"/>
                        </w:tcBorders>
                      </w:tcPr>
                      <w:p>
                        <w:pPr>
                          <w:spacing w:before="17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60" w:lineRule="auto"/>
                          <w:ind w:left="1540" w:right="1768"/>
                          <w:jc w:val="center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A2A2A"/>
                            <w:spacing w:val="0"/>
                            <w:w w:val="100"/>
                          </w:rPr>
                          <w:t>İZMİR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A2A2A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A2A2A"/>
                            <w:spacing w:val="0"/>
                            <w:w w:val="109"/>
                          </w:rPr>
                          <w:t>BÜYÜKŞEHİR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A2A2A"/>
                            <w:spacing w:val="1"/>
                            <w:w w:val="10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A2A2A"/>
                            <w:spacing w:val="0"/>
                            <w:w w:val="109"/>
                          </w:rPr>
                          <w:t>BELEDİYESİ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A2A2A"/>
                            <w:spacing w:val="0"/>
                            <w:w w:val="10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A2A2A"/>
                            <w:spacing w:val="0"/>
                            <w:w w:val="110"/>
                          </w:rPr>
                          <w:t>İT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A2A2A"/>
                            <w:spacing w:val="-2"/>
                            <w:w w:val="110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A2A2A"/>
                            <w:spacing w:val="0"/>
                            <w:w w:val="110"/>
                          </w:rPr>
                          <w:t>AİY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A2A2A"/>
                            <w:spacing w:val="0"/>
                            <w:w w:val="11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A2A2A"/>
                            <w:spacing w:val="-1"/>
                            <w:w w:val="11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A2A2A"/>
                            <w:spacing w:val="0"/>
                            <w:w w:val="110"/>
                          </w:rPr>
                          <w:t>DAİRESi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A2A2A"/>
                            <w:spacing w:val="9"/>
                            <w:w w:val="11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A2A2A"/>
                            <w:spacing w:val="0"/>
                            <w:w w:val="109"/>
                          </w:rPr>
                          <w:t>BAŞKANLI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A2A2A"/>
                            <w:spacing w:val="0"/>
                            <w:w w:val="110"/>
                          </w:rPr>
                          <w:t>GI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5" w:after="0" w:line="240" w:lineRule="auto"/>
                          <w:ind w:left="1183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A2A2A"/>
                            <w:spacing w:val="0"/>
                            <w:w w:val="113"/>
                          </w:rPr>
                          <w:t>itfaiye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A2A2A"/>
                            <w:spacing w:val="-3"/>
                            <w:w w:val="11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A2A2A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A2A2A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A2A2A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A2A2A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A2A2A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A2A2A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A2A2A"/>
                            <w:spacing w:val="0"/>
                            <w:w w:val="100"/>
                          </w:rPr>
                          <w:t>Acil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A2A2A"/>
                            <w:spacing w:val="4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A2A2A"/>
                            <w:spacing w:val="0"/>
                            <w:w w:val="109"/>
                          </w:rPr>
                          <w:t>Müdahale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A2A2A"/>
                            <w:spacing w:val="-3"/>
                            <w:w w:val="10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A2A2A"/>
                            <w:spacing w:val="0"/>
                            <w:w w:val="100"/>
                          </w:rPr>
                          <w:t>Şub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A2A2A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A2A2A"/>
                            <w:spacing w:val="4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A2A2A"/>
                            <w:spacing w:val="0"/>
                            <w:w w:val="108"/>
                          </w:rPr>
                          <w:t>Müdürlüğü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24" w:after="0" w:line="240" w:lineRule="auto"/>
                          <w:ind w:left="2291" w:right="2589"/>
                          <w:jc w:val="center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A2A2A"/>
                            <w:spacing w:val="0"/>
                            <w:w w:val="113"/>
                          </w:rPr>
                          <w:t>YANGlNRAPORU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400" w:type="dxa"/>
                        <w:tcBorders>
                          <w:top w:val="single" w:sz="5.76" w:space="0" w:color="676767"/>
                          <w:bottom w:val="single" w:sz="5.76" w:space="0" w:color="606060"/>
                          <w:left w:val="single" w:sz="7.68" w:space="0" w:color="646464"/>
                          <w:right w:val="single" w:sz="5.76" w:space="0" w:color="606060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1251" w:type="dxa"/>
                        <w:gridSpan w:val="10"/>
                        <w:tcBorders>
                          <w:top w:val="single" w:sz="5.76" w:space="0" w:color="606060"/>
                          <w:bottom w:val="single" w:sz="5.76" w:space="0" w:color="5B5B5B"/>
                          <w:left w:val="single" w:sz="5.76" w:space="0" w:color="606060"/>
                          <w:right w:val="single" w:sz="5.76" w:space="0" w:color="606060"/>
                        </w:tcBorders>
                      </w:tcPr>
                      <w:p>
                        <w:pPr>
                          <w:spacing w:before="7" w:after="0" w:line="218" w:lineRule="exact"/>
                          <w:ind w:left="7" w:right="-20"/>
                          <w:jc w:val="left"/>
                          <w:tabs>
                            <w:tab w:pos="1380" w:val="left"/>
                            <w:tab w:pos="3080" w:val="left"/>
                            <w:tab w:pos="5480" w:val="left"/>
                            <w:tab w:pos="75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w w:val="102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w w:val="101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-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-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06.05.2017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-7"/>
                            <w:w w:val="92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95"/>
                          </w:rPr>
                          <w:t>Bil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-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91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-14"/>
                            <w:w w:val="9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Sıra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22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-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-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16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5"/>
                            <w:w w:val="11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15:04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-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3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el: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0530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442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5"/>
                          </w:rPr>
                          <w:t>8749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1251" w:type="dxa"/>
                        <w:gridSpan w:val="10"/>
                        <w:tcBorders>
                          <w:top w:val="single" w:sz="5.76" w:space="0" w:color="5B5B5B"/>
                          <w:bottom w:val="single" w:sz="5.76" w:space="0" w:color="606060"/>
                          <w:left w:val="single" w:sz="5.76" w:space="0" w:color="606060"/>
                          <w:right w:val="single" w:sz="5.76" w:space="0" w:color="606060"/>
                        </w:tcBorders>
                      </w:tcPr>
                      <w:p>
                        <w:pPr>
                          <w:spacing w:before="7" w:after="0" w:line="218" w:lineRule="exact"/>
                          <w:ind w:left="12" w:right="-20"/>
                          <w:jc w:val="left"/>
                          <w:tabs>
                            <w:tab w:pos="1540" w:val="left"/>
                            <w:tab w:pos="3080" w:val="left"/>
                            <w:tab w:pos="4460" w:val="left"/>
                            <w:tab w:pos="54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w w:val="102"/>
                          </w:rPr>
                          <w:t>Ka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8"/>
                            <w:w w:val="103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67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-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-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-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06.05.2017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-2"/>
                            <w:w w:val="92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9"/>
                            <w:w w:val="85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92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-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93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-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-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-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2799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-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90"/>
                          </w:rPr>
                          <w:t>!Bil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91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-14"/>
                            <w:w w:val="9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16"/>
                          </w:rPr>
                          <w:t>Alan: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46"/>
                            <w:w w:val="11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Kadi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4"/>
                          </w:rPr>
                          <w:t>YALDIZ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1251" w:type="dxa"/>
                        <w:gridSpan w:val="10"/>
                        <w:tcBorders>
                          <w:top w:val="single" w:sz="5.76" w:space="0" w:color="606060"/>
                          <w:bottom w:val="single" w:sz="5.76" w:space="0" w:color="646464"/>
                          <w:left w:val="single" w:sz="5.76" w:space="0" w:color="606060"/>
                          <w:right w:val="single" w:sz="5.76" w:space="0" w:color="606060"/>
                        </w:tcBorders>
                      </w:tcPr>
                      <w:p>
                        <w:pPr>
                          <w:spacing w:before="2" w:after="0" w:line="240" w:lineRule="auto"/>
                          <w:ind w:left="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w w:val="92"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-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96"/>
                          </w:rPr>
                          <w:t>ild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4"/>
                            <w:w w:val="96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14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-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2"/>
                            <w:w w:val="100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7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-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Adre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Sitele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Mahallesi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4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"/>
                            <w:w w:val="89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6"/>
                          </w:rPr>
                          <w:t>stasy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11"/>
                            <w:w w:val="107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83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Caddesi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üzeri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93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-11"/>
                            <w:w w:val="9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83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84"/>
                          </w:rPr>
                          <w:t>İ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-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4"/>
                          </w:rPr>
                          <w:t>AGA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1251" w:type="dxa"/>
                        <w:gridSpan w:val="10"/>
                        <w:tcBorders>
                          <w:top w:val="single" w:sz="5.76" w:space="0" w:color="646464"/>
                          <w:bottom w:val="single" w:sz="5.76" w:space="0" w:color="6B6B6B"/>
                          <w:left w:val="single" w:sz="5.76" w:space="0" w:color="606060"/>
                          <w:right w:val="single" w:sz="5.76" w:space="0" w:color="606060"/>
                        </w:tcBorders>
                      </w:tcPr>
                      <w:p>
                        <w:pPr>
                          <w:spacing w:before="2" w:after="0" w:line="240" w:lineRule="auto"/>
                          <w:ind w:left="12" w:right="-20"/>
                          <w:jc w:val="left"/>
                          <w:tabs>
                            <w:tab w:pos="16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"/>
                            <w:w w:val="100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4"/>
                            <w:w w:val="100"/>
                          </w:rPr>
                          <w:t>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-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Sitele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Mahallesi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-2"/>
                            <w:w w:val="80"/>
                          </w:rPr>
                          <w:t>İ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6"/>
                          </w:rPr>
                          <w:t>stas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-3"/>
                            <w:w w:val="107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0"/>
                            <w:w w:val="111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83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Caddesi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üzeri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97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98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-1"/>
                            <w:w w:val="98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6"/>
                          </w:rPr>
                          <w:t>AGA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1251" w:type="dxa"/>
                        <w:gridSpan w:val="10"/>
                        <w:tcBorders>
                          <w:top w:val="single" w:sz="5.76" w:space="0" w:color="6B6B6B"/>
                          <w:bottom w:val="single" w:sz="5.76" w:space="0" w:color="646464"/>
                          <w:left w:val="single" w:sz="5.76" w:space="0" w:color="606060"/>
                          <w:right w:val="single" w:sz="5.76" w:space="0" w:color="606060"/>
                        </w:tcBorders>
                      </w:tcPr>
                      <w:p>
                        <w:pPr>
                          <w:spacing w:before="2" w:after="0" w:line="240" w:lineRule="auto"/>
                          <w:ind w:left="17" w:right="-20"/>
                          <w:jc w:val="left"/>
                          <w:tabs>
                            <w:tab w:pos="1640" w:val="left"/>
                            <w:tab w:pos="4000" w:val="left"/>
                            <w:tab w:pos="5380" w:val="left"/>
                            <w:tab w:pos="75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-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-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Sınıfı: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-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Sınıfı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-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9"/>
                          </w:rPr>
                          <w:t>Sebebi: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6"/>
                            <w:w w:val="10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9"/>
                          </w:rPr>
                          <w:t>Sigara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758" w:hRule="exact"/>
                    </w:trPr>
                    <w:tc>
                      <w:tcPr>
                        <w:tcW w:w="3552" w:type="dxa"/>
                        <w:gridSpan w:val="4"/>
                        <w:tcBorders>
                          <w:top w:val="single" w:sz="5.76" w:space="0" w:color="646464"/>
                          <w:bottom w:val="single" w:sz="5.76" w:space="0" w:color="5B5B5B"/>
                          <w:left w:val="single" w:sz="5.76" w:space="0" w:color="606060"/>
                          <w:right w:val="single" w:sz="7.68" w:space="0" w:color="444444"/>
                        </w:tcBorders>
                      </w:tcPr>
                      <w:p>
                        <w:pPr>
                          <w:spacing w:before="17" w:after="0" w:line="240" w:lineRule="auto"/>
                          <w:ind w:left="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Binada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ise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120" w:type="dxa"/>
                        <w:gridSpan w:val="2"/>
                        <w:tcBorders>
                          <w:top w:val="single" w:sz="5.76" w:space="0" w:color="646464"/>
                          <w:bottom w:val="single" w:sz="5.76" w:space="0" w:color="5B5B5B"/>
                          <w:left w:val="single" w:sz="7.68" w:space="0" w:color="444444"/>
                          <w:right w:val="single" w:sz="5.76" w:space="0" w:color="4F4F4F"/>
                        </w:tcBorders>
                      </w:tcPr>
                      <w:p>
                        <w:pPr>
                          <w:spacing w:before="17" w:after="0" w:line="240" w:lineRule="auto"/>
                          <w:ind w:left="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10"/>
                            <w:w w:val="91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91"/>
                          </w:rPr>
                          <w:t>apını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9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8"/>
                            <w:w w:val="9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91"/>
                          </w:rPr>
                          <w:t>Şekl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1"/>
                            <w:w w:val="91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E6E6E"/>
                            <w:spacing w:val="0"/>
                            <w:w w:val="138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59" w:lineRule="exact"/>
                          <w:ind w:left="5" w:right="-140"/>
                          <w:jc w:val="left"/>
                          <w:rPr>
                            <w:rFonts w:ascii="Arial" w:hAnsi="Arial" w:cs="Arial" w:eastAsia="Arial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464646"/>
                            <w:w w:val="91"/>
                            <w:position w:val="-3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464646"/>
                            <w:spacing w:val="0"/>
                            <w:w w:val="91"/>
                            <w:u w:val="single" w:color="000000"/>
                            <w:position w:val="-3"/>
                          </w:rPr>
                          <w:t>Betonarıı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464646"/>
                            <w:spacing w:val="0"/>
                            <w:w w:val="91"/>
                            <w:u w:val="single" w:color="000000"/>
                            <w:position w:val="-3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464646"/>
                            <w:spacing w:val="-13"/>
                            <w:w w:val="91"/>
                            <w:u w:val="single" w:color="000000"/>
                            <w:position w:val="-3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464646"/>
                            <w:spacing w:val="-13"/>
                            <w:w w:val="91"/>
                            <w:u w:val="single" w:color="000000"/>
                            <w:position w:val="-3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464646"/>
                            <w:spacing w:val="-13"/>
                            <w:w w:val="91"/>
                            <w:u w:val="single" w:color="000000"/>
                            <w:position w:val="-3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6E6E6E"/>
                            <w:spacing w:val="0"/>
                            <w:w w:val="91"/>
                            <w:u w:val="single" w:color="000000"/>
                            <w:position w:val="-3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6E6E6E"/>
                            <w:spacing w:val="38"/>
                            <w:w w:val="91"/>
                            <w:u w:val="single" w:color="000000"/>
                            <w:position w:val="-3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464646"/>
                            <w:spacing w:val="0"/>
                            <w:w w:val="100"/>
                            <w:u w:val="single" w:color="000000"/>
                            <w:position w:val="-3"/>
                          </w:rPr>
                          <w:t>Kagi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464646"/>
                            <w:spacing w:val="0"/>
                            <w:w w:val="100"/>
                            <w:u w:val="single" w:color="000000"/>
                            <w:position w:val="-3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464646"/>
                            <w:spacing w:val="0"/>
                            <w:w w:val="100"/>
                            <w:u w:val="single" w:color="000000"/>
                            <w:position w:val="-3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464646"/>
                            <w:spacing w:val="40"/>
                            <w:w w:val="100"/>
                            <w:u w:val="single" w:color="000000"/>
                            <w:position w:val="-3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464646"/>
                            <w:spacing w:val="0"/>
                            <w:w w:val="100"/>
                            <w:u w:val="single" w:color="000000"/>
                            <w:position w:val="-3"/>
                          </w:rPr>
                          <w:t>Ahşap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464646"/>
                            <w:spacing w:val="19"/>
                            <w:w w:val="100"/>
                            <w:u w:val="single" w:color="000000"/>
                            <w:position w:val="-3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5B5B5B"/>
                            <w:spacing w:val="0"/>
                            <w:w w:val="100"/>
                            <w:u w:val="single" w:color="000000"/>
                            <w:position w:val="-3"/>
                          </w:rPr>
                          <w:t>Çelik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5B5B5B"/>
                            <w:spacing w:val="0"/>
                            <w:w w:val="100"/>
                            <w:position w:val="-3"/>
                          </w:rPr>
                          <w:t> 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5B5B5B"/>
                            <w:spacing w:val="31"/>
                            <w:w w:val="100"/>
                            <w:position w:val="-3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464646"/>
                            <w:spacing w:val="-4"/>
                            <w:w w:val="104"/>
                            <w:position w:val="-3"/>
                          </w:rPr>
                          <w:t>D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A2A2A"/>
                            <w:spacing w:val="0"/>
                            <w:w w:val="152"/>
                            <w:position w:val="-3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A2A2A"/>
                            <w:spacing w:val="17"/>
                            <w:w w:val="100"/>
                            <w:position w:val="-3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5B5B5B"/>
                            <w:spacing w:val="4"/>
                            <w:w w:val="94"/>
                            <w:position w:val="-3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464646"/>
                            <w:spacing w:val="4"/>
                            <w:w w:val="85"/>
                            <w:position w:val="-3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464646"/>
                            <w:spacing w:val="-2"/>
                            <w:w w:val="85"/>
                            <w:emboss/>
                            <w:position w:val="-3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464646"/>
                            <w:spacing w:val="-2"/>
                            <w:w w:val="85"/>
                            <w:emboss/>
                            <w:position w:val="-3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464646"/>
                            <w:spacing w:val="-2"/>
                            <w:w w:val="85"/>
                            <w:position w:val="-3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464646"/>
                            <w:spacing w:val="-2"/>
                            <w:w w:val="85"/>
                            <w:position w:val="-3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6E6E6E"/>
                            <w:spacing w:val="0"/>
                            <w:w w:val="344"/>
                            <w:position w:val="-3"/>
                          </w:rPr>
                          <w:t>-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349" w:lineRule="exact"/>
                          <w:ind w:left="830" w:right="-20"/>
                          <w:jc w:val="left"/>
                          <w:tabs>
                            <w:tab w:pos="1420" w:val="left"/>
                            <w:tab w:pos="1920" w:val="left"/>
                            <w:tab w:pos="2400" w:val="left"/>
                          </w:tabs>
                          <w:rPr>
                            <w:rFonts w:ascii="Arial" w:hAnsi="Arial" w:cs="Arial" w:eastAsia="Arial"/>
                            <w:sz w:val="32"/>
                            <w:szCs w:val="32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40"/>
                            <w:szCs w:val="40"/>
                            <w:color w:val="5B5B5B"/>
                            <w:spacing w:val="0"/>
                            <w:w w:val="46"/>
                            <w:b/>
                            <w:bCs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40"/>
                            <w:szCs w:val="40"/>
                            <w:color w:val="5B5B5B"/>
                            <w:spacing w:val="0"/>
                            <w:w w:val="100"/>
                            <w:b/>
                            <w:bCs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40"/>
                            <w:szCs w:val="40"/>
                            <w:color w:val="5B5B5B"/>
                            <w:spacing w:val="0"/>
                            <w:w w:val="46"/>
                            <w:b/>
                            <w:bCs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40"/>
                            <w:szCs w:val="40"/>
                            <w:color w:val="5B5B5B"/>
                            <w:spacing w:val="0"/>
                            <w:w w:val="100"/>
                            <w:b/>
                            <w:bCs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40"/>
                            <w:szCs w:val="40"/>
                            <w:color w:val="5B5B5B"/>
                            <w:spacing w:val="0"/>
                            <w:w w:val="100"/>
                            <w:b/>
                            <w:bCs/>
                          </w:rPr>
                        </w:r>
                        <w:r>
                          <w:rPr>
                            <w:rFonts w:ascii="Arial" w:hAnsi="Arial" w:cs="Arial" w:eastAsia="Arial"/>
                            <w:sz w:val="32"/>
                            <w:szCs w:val="32"/>
                            <w:color w:val="BFBFBF"/>
                            <w:spacing w:val="0"/>
                            <w:w w:val="46"/>
                          </w:rPr>
                          <w:t>J</w:t>
                        </w:r>
                        <w:r>
                          <w:rPr>
                            <w:rFonts w:ascii="Arial" w:hAnsi="Arial" w:cs="Arial" w:eastAsia="Arial"/>
                            <w:sz w:val="32"/>
                            <w:szCs w:val="32"/>
                            <w:color w:val="BFBFBF"/>
                            <w:spacing w:val="-30"/>
                            <w:w w:val="46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32"/>
                            <w:szCs w:val="32"/>
                            <w:color w:val="BFBFBF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32"/>
                            <w:szCs w:val="32"/>
                            <w:color w:val="BFBFBF"/>
                            <w:spacing w:val="0"/>
                            <w:w w:val="100"/>
                          </w:rPr>
                        </w:r>
                        <w:r>
                          <w:rPr>
                            <w:rFonts w:ascii="Arial" w:hAnsi="Arial" w:cs="Arial" w:eastAsia="Arial"/>
                            <w:sz w:val="32"/>
                            <w:szCs w:val="32"/>
                            <w:color w:val="2A2A2A"/>
                            <w:spacing w:val="-8"/>
                            <w:w w:val="70"/>
                          </w:rPr>
                          <w:t>,</w:t>
                        </w:r>
                        <w:r>
                          <w:rPr>
                            <w:rFonts w:ascii="Arial" w:hAnsi="Arial" w:cs="Arial" w:eastAsia="Arial"/>
                            <w:sz w:val="32"/>
                            <w:szCs w:val="32"/>
                            <w:color w:val="BFBFBF"/>
                            <w:spacing w:val="0"/>
                            <w:w w:val="314"/>
                          </w:rPr>
                          <w:t>-</w:t>
                        </w:r>
                        <w:r>
                          <w:rPr>
                            <w:rFonts w:ascii="Arial" w:hAnsi="Arial" w:cs="Arial" w:eastAsia="Arial"/>
                            <w:sz w:val="32"/>
                            <w:szCs w:val="32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579" w:type="dxa"/>
                        <w:gridSpan w:val="4"/>
                        <w:tcBorders>
                          <w:top w:val="single" w:sz="5.76" w:space="0" w:color="646464"/>
                          <w:bottom w:val="single" w:sz="5.76" w:space="0" w:color="5B5B5B"/>
                          <w:left w:val="single" w:sz="5.76" w:space="0" w:color="4F4F4F"/>
                          <w:right w:val="single" w:sz="5.76" w:space="0" w:color="606060"/>
                        </w:tcBorders>
                      </w:tcPr>
                      <w:p>
                        <w:pPr>
                          <w:spacing w:before="17" w:after="0" w:line="240" w:lineRule="auto"/>
                          <w:ind w:left="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Kull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3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nım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Şekli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15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99" w:lineRule="exact"/>
                          <w:ind w:left="53" w:right="-20"/>
                          <w:jc w:val="left"/>
                          <w:rPr>
                            <w:rFonts w:ascii="Arial" w:hAnsi="Arial" w:cs="Arial" w:eastAsia="Arial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6E6E6E"/>
                            <w:spacing w:val="0"/>
                            <w:w w:val="344"/>
                          </w:rPr>
                          <w:t>--------------------1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9" w:after="0" w:line="240" w:lineRule="auto"/>
                          <w:ind w:left="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5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Kontrol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Altına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Alma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10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1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7"/>
                            <w:w w:val="11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10"/>
                          </w:rPr>
                          <w:t>15:07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88" w:hRule="exact"/>
                    </w:trPr>
                    <w:tc>
                      <w:tcPr>
                        <w:tcW w:w="2054" w:type="dxa"/>
                        <w:gridSpan w:val="3"/>
                        <w:tcBorders>
                          <w:top w:val="single" w:sz="5.76" w:space="0" w:color="5B5B5B"/>
                          <w:bottom w:val="single" w:sz="5.76" w:space="0" w:color="646464"/>
                          <w:left w:val="single" w:sz="5.76" w:space="0" w:color="606060"/>
                          <w:right w:val="single" w:sz="5.76" w:space="0" w:color="4F4F4F"/>
                        </w:tcBorders>
                      </w:tcPr>
                      <w:p>
                        <w:pPr>
                          <w:spacing w:before="2" w:after="0" w:line="240" w:lineRule="auto"/>
                          <w:ind w:left="17" w:right="-87"/>
                          <w:jc w:val="left"/>
                          <w:tabs>
                            <w:tab w:pos="20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  <w:position w:val="1"/>
                          </w:rPr>
                          <w:t>Yana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  <w:position w:val="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8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  <w:position w:val="1"/>
                          </w:rPr>
                          <w:t>Şeyin: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-23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4"/>
                            <w:position w:val="0"/>
                          </w:rPr>
                          <w:t>J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9197" w:type="dxa"/>
                        <w:gridSpan w:val="7"/>
                        <w:tcBorders>
                          <w:top w:val="single" w:sz="5.76" w:space="0" w:color="5B5B5B"/>
                          <w:bottom w:val="single" w:sz="5.76" w:space="0" w:color="646464"/>
                          <w:left w:val="single" w:sz="5.76" w:space="0" w:color="4F4F4F"/>
                          <w:right w:val="single" w:sz="5.76" w:space="0" w:color="606060"/>
                        </w:tcBorders>
                      </w:tcPr>
                      <w:p>
                        <w:pPr>
                          <w:spacing w:before="12" w:after="0" w:line="240" w:lineRule="auto"/>
                          <w:ind w:left="-10" w:right="-20"/>
                          <w:jc w:val="left"/>
                          <w:tabs>
                            <w:tab w:pos="35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7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-2"/>
                            <w:w w:val="100"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0"/>
                            <w:w w:val="36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-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88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-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67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-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99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3"/>
                            <w:w w:val="98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12"/>
                            <w:w w:val="106"/>
                          </w:rPr>
                          <w:t>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67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veya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4"/>
                          </w:rPr>
                          <w:t>Kullanan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2054" w:type="dxa"/>
                        <w:vMerge w:val="restart"/>
                        <w:gridSpan w:val="3"/>
                        <w:tcBorders>
                          <w:top w:val="single" w:sz="5.76" w:space="0" w:color="646464"/>
                          <w:left w:val="single" w:sz="5.76" w:space="0" w:color="606060"/>
                          <w:right w:val="single" w:sz="5.76" w:space="0" w:color="4F4F4F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3" w:after="0" w:line="260" w:lineRule="exact"/>
                          <w:jc w:val="left"/>
                          <w:rPr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4"/>
                          </w:rPr>
                          <w:t>Giden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2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2"/>
                          </w:rPr>
                          <w:t>Ekibin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97" w:type="dxa"/>
                        <w:gridSpan w:val="7"/>
                        <w:tcBorders>
                          <w:top w:val="single" w:sz="5.76" w:space="0" w:color="646464"/>
                          <w:bottom w:val="single" w:sz="5.76" w:space="0" w:color="676767"/>
                          <w:left w:val="single" w:sz="5.76" w:space="0" w:color="4F4F4F"/>
                          <w:right w:val="single" w:sz="5.76" w:space="0" w:color="606060"/>
                        </w:tcBorders>
                      </w:tcPr>
                      <w:p>
                        <w:pPr>
                          <w:spacing w:before="2" w:after="0" w:line="240" w:lineRule="auto"/>
                          <w:ind w:left="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Ahmet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4"/>
                          </w:rPr>
                          <w:t>KOLARİSOGLU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99" w:hRule="exact"/>
                    </w:trPr>
                    <w:tc>
                      <w:tcPr>
                        <w:tcW w:w="2054" w:type="dxa"/>
                        <w:vMerge/>
                        <w:gridSpan w:val="3"/>
                        <w:tcBorders>
                          <w:left w:val="single" w:sz="5.76" w:space="0" w:color="606060"/>
                          <w:right w:val="single" w:sz="5.76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58" w:type="dxa"/>
                        <w:vMerge w:val="restart"/>
                        <w:gridSpan w:val="2"/>
                        <w:tcBorders>
                          <w:top w:val="single" w:sz="5.76" w:space="0" w:color="676767"/>
                          <w:left w:val="single" w:sz="5.76" w:space="0" w:color="4F4F4F"/>
                          <w:right w:val="single" w:sz="7.68" w:space="0" w:color="646464"/>
                        </w:tcBorders>
                      </w:tcPr>
                      <w:p>
                        <w:pPr>
                          <w:spacing w:before="7" w:after="0" w:line="240" w:lineRule="auto"/>
                          <w:ind w:left="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7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Plakası: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35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8"/>
                          </w:rPr>
                          <w:t>368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8" w:type="dxa"/>
                        <w:gridSpan w:val="5"/>
                        <w:tcBorders>
                          <w:top w:val="single" w:sz="5.76" w:space="0" w:color="676767"/>
                          <w:bottom w:val="single" w:sz="7.68" w:space="0" w:color="707070"/>
                          <w:left w:val="single" w:sz="7.68" w:space="0" w:color="646464"/>
                          <w:right w:val="single" w:sz="5.76" w:space="0" w:color="606060"/>
                        </w:tcBorders>
                      </w:tcPr>
                      <w:p>
                        <w:pPr>
                          <w:spacing w:before="7" w:after="0" w:line="240" w:lineRule="auto"/>
                          <w:ind w:left="68" w:right="-20"/>
                          <w:jc w:val="left"/>
                          <w:tabs>
                            <w:tab w:pos="29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62"/>
                          </w:rPr>
                          <w:t>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62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-24"/>
                            <w:w w:val="16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15:05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-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Varı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9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39"/>
                            <w:w w:val="10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9"/>
                          </w:rPr>
                          <w:t>15:06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50" w:hRule="exact"/>
                    </w:trPr>
                    <w:tc>
                      <w:tcPr>
                        <w:tcW w:w="2054" w:type="dxa"/>
                        <w:vMerge/>
                        <w:gridSpan w:val="3"/>
                        <w:tcBorders>
                          <w:left w:val="single" w:sz="5.76" w:space="0" w:color="606060"/>
                          <w:right w:val="single" w:sz="5.76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58" w:type="dxa"/>
                        <w:vMerge/>
                        <w:gridSpan w:val="2"/>
                        <w:tcBorders>
                          <w:left w:val="single" w:sz="5.76" w:space="0" w:color="4F4F4F"/>
                          <w:right w:val="single" w:sz="7.68" w:space="0" w:color="64646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38" w:type="dxa"/>
                        <w:gridSpan w:val="5"/>
                        <w:tcBorders>
                          <w:top w:val="single" w:sz="7.68" w:space="0" w:color="707070"/>
                          <w:bottom w:val="single" w:sz="7.68" w:space="0" w:color="747474"/>
                          <w:left w:val="single" w:sz="7.68" w:space="0" w:color="646464"/>
                          <w:right w:val="single" w:sz="5.76" w:space="0" w:color="606060"/>
                        </w:tcBorders>
                      </w:tcPr>
                      <w:p>
                        <w:pPr>
                          <w:spacing w:before="0" w:after="0" w:line="214" w:lineRule="exact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Elektri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Arıza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5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50" w:hRule="exact"/>
                    </w:trPr>
                    <w:tc>
                      <w:tcPr>
                        <w:tcW w:w="2054" w:type="dxa"/>
                        <w:vMerge/>
                        <w:gridSpan w:val="3"/>
                        <w:tcBorders>
                          <w:left w:val="single" w:sz="5.76" w:space="0" w:color="606060"/>
                          <w:right w:val="single" w:sz="5.76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58" w:type="dxa"/>
                        <w:vMerge/>
                        <w:gridSpan w:val="2"/>
                        <w:tcBorders>
                          <w:left w:val="single" w:sz="5.76" w:space="0" w:color="4F4F4F"/>
                          <w:right w:val="single" w:sz="7.68" w:space="0" w:color="64646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38" w:type="dxa"/>
                        <w:gridSpan w:val="5"/>
                        <w:tcBorders>
                          <w:top w:val="single" w:sz="7.68" w:space="0" w:color="747474"/>
                          <w:bottom w:val="single" w:sz="7.68" w:space="0" w:color="747474"/>
                          <w:left w:val="single" w:sz="7.68" w:space="0" w:color="646464"/>
                          <w:right w:val="single" w:sz="5.76" w:space="0" w:color="606060"/>
                        </w:tcBorders>
                      </w:tcPr>
                      <w:p>
                        <w:pPr>
                          <w:spacing w:before="0" w:after="0" w:line="214" w:lineRule="exact"/>
                          <w:ind w:left="1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112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Acil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Servi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6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2054" w:type="dxa"/>
                        <w:vMerge/>
                        <w:gridSpan w:val="3"/>
                        <w:tcBorders>
                          <w:left w:val="single" w:sz="5.76" w:space="0" w:color="606060"/>
                          <w:right w:val="single" w:sz="5.76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58" w:type="dxa"/>
                        <w:vMerge/>
                        <w:gridSpan w:val="2"/>
                        <w:tcBorders>
                          <w:bottom w:val="single" w:sz="7.68" w:space="0" w:color="747474"/>
                          <w:left w:val="single" w:sz="5.76" w:space="0" w:color="4F4F4F"/>
                          <w:right w:val="single" w:sz="7.68" w:space="0" w:color="64646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38" w:type="dxa"/>
                        <w:gridSpan w:val="5"/>
                        <w:tcBorders>
                          <w:top w:val="single" w:sz="7.68" w:space="0" w:color="747474"/>
                          <w:bottom w:val="single" w:sz="7.68" w:space="0" w:color="747474"/>
                          <w:left w:val="single" w:sz="7.68" w:space="0" w:color="646464"/>
                          <w:right w:val="single" w:sz="5.76" w:space="0" w:color="606060"/>
                        </w:tcBorders>
                      </w:tcPr>
                      <w:p>
                        <w:pPr>
                          <w:spacing w:before="0" w:after="0" w:line="240" w:lineRule="auto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Emniyet-Jandarma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4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0"/>
                            <w:w w:val="138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tcW w:w="2054" w:type="dxa"/>
                        <w:vMerge/>
                        <w:gridSpan w:val="3"/>
                        <w:tcBorders>
                          <w:bottom w:val="single" w:sz="3.84" w:space="0" w:color="484848"/>
                          <w:left w:val="single" w:sz="5.76" w:space="0" w:color="606060"/>
                          <w:right w:val="single" w:sz="5.76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58" w:type="dxa"/>
                        <w:gridSpan w:val="2"/>
                        <w:tcBorders>
                          <w:top w:val="single" w:sz="7.68" w:space="0" w:color="747474"/>
                          <w:bottom w:val="single" w:sz="3.84" w:space="0" w:color="484848"/>
                          <w:left w:val="single" w:sz="5.76" w:space="0" w:color="4F4F4F"/>
                          <w:right w:val="single" w:sz="7.68" w:space="0" w:color="646464"/>
                        </w:tcBorders>
                      </w:tcPr>
                      <w:p>
                        <w:pPr>
                          <w:spacing w:before="0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Personel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Sayısı: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10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8" w:type="dxa"/>
                        <w:gridSpan w:val="5"/>
                        <w:tcBorders>
                          <w:top w:val="single" w:sz="7.68" w:space="0" w:color="747474"/>
                          <w:bottom w:val="single" w:sz="3.84" w:space="0" w:color="484848"/>
                          <w:left w:val="single" w:sz="7.68" w:space="0" w:color="646464"/>
                          <w:right w:val="single" w:sz="5.76" w:space="0" w:color="606060"/>
                        </w:tcBorders>
                      </w:tcPr>
                      <w:p>
                        <w:pPr>
                          <w:spacing w:before="0" w:after="0" w:line="240" w:lineRule="auto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Doğalgaz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Ekibi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5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75" w:hRule="exact"/>
                    </w:trPr>
                    <w:tc>
                      <w:tcPr>
                        <w:tcW w:w="2054" w:type="dxa"/>
                        <w:vMerge w:val="restart"/>
                        <w:gridSpan w:val="3"/>
                        <w:tcBorders>
                          <w:top w:val="single" w:sz="3.84" w:space="0" w:color="484848"/>
                          <w:left w:val="single" w:sz="5.76" w:space="0" w:color="606060"/>
                          <w:right w:val="single" w:sz="5.76" w:space="0" w:color="4F4F4F"/>
                        </w:tcBorders>
                      </w:tcPr>
                      <w:p>
                        <w:pPr>
                          <w:spacing w:before="0" w:after="0" w:line="219" w:lineRule="exact"/>
                          <w:ind w:left="12" w:right="-20"/>
                          <w:jc w:val="left"/>
                          <w:tabs>
                            <w:tab w:pos="3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A2A2A"/>
                            <w:spacing w:val="-49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'ımcı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5"/>
                          </w:rPr>
                          <w:t>Gitmişse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558" w:type="dxa"/>
                        <w:gridSpan w:val="2"/>
                        <w:tcBorders>
                          <w:top w:val="single" w:sz="3.84" w:space="0" w:color="484848"/>
                          <w:bottom w:val="single" w:sz="5.76" w:space="0" w:color="707070"/>
                          <w:left w:val="single" w:sz="5.76" w:space="0" w:color="4F4F4F"/>
                          <w:right w:val="single" w:sz="7.68" w:space="0" w:color="646464"/>
                        </w:tcBorders>
                      </w:tcPr>
                      <w:p>
                        <w:pPr>
                          <w:spacing w:before="5" w:after="0" w:line="253" w:lineRule="auto"/>
                          <w:ind w:left="7" w:right="1461" w:firstLine="-1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6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Dönüş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5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928" w:type="dxa"/>
                        <w:gridSpan w:val="3"/>
                        <w:tcBorders>
                          <w:top w:val="single" w:sz="3.84" w:space="0" w:color="484848"/>
                          <w:bottom w:val="single" w:sz="5.76" w:space="0" w:color="707070"/>
                          <w:left w:val="single" w:sz="7.68" w:space="0" w:color="646464"/>
                          <w:right w:val="single" w:sz="3.84" w:space="0" w:color="343434"/>
                        </w:tcBorders>
                      </w:tcPr>
                      <w:p>
                        <w:pPr>
                          <w:spacing w:before="5" w:after="0" w:line="240" w:lineRule="auto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0"/>
                            <w:w w:val="138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710" w:type="dxa"/>
                        <w:gridSpan w:val="2"/>
                        <w:tcBorders>
                          <w:top w:val="single" w:sz="3.84" w:space="0" w:color="484848"/>
                          <w:bottom w:val="single" w:sz="5.76" w:space="0" w:color="707070"/>
                          <w:left w:val="single" w:sz="3.84" w:space="0" w:color="343434"/>
                          <w:right w:val="single" w:sz="5.76" w:space="0" w:color="606060"/>
                        </w:tcBorders>
                      </w:tcPr>
                      <w:p>
                        <w:pPr>
                          <w:spacing w:before="5" w:after="0" w:line="240" w:lineRule="auto"/>
                          <w:ind w:left="1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Personel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3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0"/>
                            <w:w w:val="138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2054" w:type="dxa"/>
                        <w:vMerge/>
                        <w:gridSpan w:val="3"/>
                        <w:tcBorders>
                          <w:left w:val="single" w:sz="5.76" w:space="0" w:color="606060"/>
                          <w:right w:val="single" w:sz="5.76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58" w:type="dxa"/>
                        <w:gridSpan w:val="2"/>
                        <w:tcBorders>
                          <w:top w:val="single" w:sz="5.76" w:space="0" w:color="707070"/>
                          <w:bottom w:val="single" w:sz="7.68" w:space="0" w:color="707070"/>
                          <w:left w:val="single" w:sz="5.76" w:space="0" w:color="4F4F4F"/>
                          <w:right w:val="single" w:sz="7.68" w:space="0" w:color="646464"/>
                        </w:tcBorders>
                      </w:tcPr>
                      <w:p>
                        <w:pPr>
                          <w:spacing w:before="0" w:after="0" w:line="216" w:lineRule="exact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Yardıma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Gele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A.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5"/>
                          </w:rPr>
                          <w:t>Plakası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928" w:type="dxa"/>
                        <w:gridSpan w:val="3"/>
                        <w:tcBorders>
                          <w:top w:val="single" w:sz="5.76" w:space="0" w:color="707070"/>
                          <w:bottom w:val="single" w:sz="7.68" w:space="0" w:color="707070"/>
                          <w:left w:val="single" w:sz="7.68" w:space="0" w:color="646464"/>
                          <w:right w:val="single" w:sz="3.84" w:space="0" w:color="34343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3710" w:type="dxa"/>
                        <w:gridSpan w:val="2"/>
                        <w:tcBorders>
                          <w:top w:val="single" w:sz="5.76" w:space="0" w:color="707070"/>
                          <w:bottom w:val="single" w:sz="7.68" w:space="0" w:color="707070"/>
                          <w:left w:val="single" w:sz="3.84" w:space="0" w:color="343434"/>
                          <w:right w:val="single" w:sz="5.76" w:space="0" w:color="606060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2054" w:type="dxa"/>
                        <w:vMerge/>
                        <w:gridSpan w:val="3"/>
                        <w:tcBorders>
                          <w:bottom w:val="single" w:sz="5.76" w:space="0" w:color="6B6B6B"/>
                          <w:left w:val="single" w:sz="5.76" w:space="0" w:color="606060"/>
                          <w:right w:val="single" w:sz="5.76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9197" w:type="dxa"/>
                        <w:gridSpan w:val="7"/>
                        <w:tcBorders>
                          <w:top w:val="single" w:sz="7.68" w:space="0" w:color="707070"/>
                          <w:bottom w:val="single" w:sz="5.76" w:space="0" w:color="6B6B6B"/>
                          <w:left w:val="single" w:sz="5.76" w:space="0" w:color="4F4F4F"/>
                          <w:right w:val="single" w:sz="5.76" w:space="0" w:color="606060"/>
                        </w:tcBorders>
                      </w:tcPr>
                      <w:p>
                        <w:pPr>
                          <w:spacing w:before="0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Amirini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4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5"/>
                          </w:rPr>
                          <w:t>Adı-Soyadı: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75" w:hRule="exact"/>
                    </w:trPr>
                    <w:tc>
                      <w:tcPr>
                        <w:tcW w:w="2054" w:type="dxa"/>
                        <w:gridSpan w:val="3"/>
                        <w:tcBorders>
                          <w:top w:val="single" w:sz="5.76" w:space="0" w:color="6B6B6B"/>
                          <w:bottom w:val="single" w:sz="3.84" w:space="0" w:color="444444"/>
                          <w:left w:val="single" w:sz="5.76" w:space="0" w:color="606060"/>
                          <w:right w:val="single" w:sz="5.76" w:space="0" w:color="4F4F4F"/>
                        </w:tcBorders>
                      </w:tcPr>
                      <w:p>
                        <w:pPr>
                          <w:spacing w:before="2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Olayı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4"/>
                          </w:rPr>
                          <w:t>Görüldüğü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2" w:after="0" w:line="240" w:lineRule="auto"/>
                          <w:ind w:left="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1"/>
                          </w:rPr>
                          <w:t>Durum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97" w:type="dxa"/>
                        <w:gridSpan w:val="7"/>
                        <w:tcBorders>
                          <w:top w:val="single" w:sz="5.76" w:space="0" w:color="6B6B6B"/>
                          <w:bottom w:val="single" w:sz="3.84" w:space="0" w:color="444444"/>
                          <w:left w:val="single" w:sz="5.76" w:space="0" w:color="4F4F4F"/>
                          <w:right w:val="single" w:sz="5.76" w:space="0" w:color="606060"/>
                        </w:tcBorders>
                      </w:tcPr>
                      <w:p>
                        <w:pPr>
                          <w:spacing w:before="1" w:after="0" w:line="240" w:lineRule="auto"/>
                          <w:ind w:left="-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Ola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yerine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7"/>
                          </w:rPr>
                          <w:t>vanldığında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-5"/>
                            <w:w w:val="10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yo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üzerindeki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kurumu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4"/>
                            <w:w w:val="10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ları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alevii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2"/>
                          </w:rPr>
                          <w:t>duma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1"/>
                            <w:w w:val="103"/>
                          </w:rPr>
                          <w:t>n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A2A2A"/>
                            <w:spacing w:val="0"/>
                            <w:w w:val="133"/>
                          </w:rPr>
                          <w:t>l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A2A2A"/>
                            <w:spacing w:val="0"/>
                            <w:w w:val="132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A2A2A"/>
                            <w:spacing w:val="-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şekilde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yanmakta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olduğ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3"/>
                          </w:rPr>
                          <w:t>görüldü.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2054" w:type="dxa"/>
                        <w:vMerge w:val="restart"/>
                        <w:gridSpan w:val="3"/>
                        <w:tcBorders>
                          <w:top w:val="single" w:sz="3.84" w:space="0" w:color="444444"/>
                          <w:left w:val="single" w:sz="5.76" w:space="0" w:color="606060"/>
                          <w:right w:val="single" w:sz="5.76" w:space="0" w:color="4F4F4F"/>
                        </w:tcBorders>
                      </w:tcPr>
                      <w:p>
                        <w:pPr>
                          <w:spacing w:before="11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Söndürme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5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558" w:type="dxa"/>
                        <w:vMerge w:val="restart"/>
                        <w:gridSpan w:val="2"/>
                        <w:tcBorders>
                          <w:top w:val="single" w:sz="3.84" w:space="0" w:color="444444"/>
                          <w:left w:val="single" w:sz="5.76" w:space="0" w:color="4F4F4F"/>
                          <w:right w:val="single" w:sz="5.76" w:space="0" w:color="2F2F2F"/>
                        </w:tcBorders>
                      </w:tcPr>
                      <w:p>
                        <w:pPr>
                          <w:spacing w:before="0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05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Su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ile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4"/>
                          </w:rPr>
                          <w:t>söndürme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8" w:type="dxa"/>
                        <w:gridSpan w:val="5"/>
                        <w:tcBorders>
                          <w:top w:val="single" w:sz="3.84" w:space="0" w:color="444444"/>
                          <w:bottom w:val="single" w:sz="3.84" w:space="0" w:color="3B3B3B"/>
                          <w:left w:val="single" w:sz="5.76" w:space="0" w:color="2F2F2F"/>
                          <w:right w:val="single" w:sz="5.76" w:space="0" w:color="606060"/>
                        </w:tcBorders>
                      </w:tcPr>
                      <w:p>
                        <w:pPr>
                          <w:spacing w:before="5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Söndürmede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Kullanıla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5"/>
                          </w:rPr>
                          <w:t>söndürücü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80" w:hRule="exact"/>
                    </w:trPr>
                    <w:tc>
                      <w:tcPr>
                        <w:tcW w:w="2054" w:type="dxa"/>
                        <w:vMerge/>
                        <w:gridSpan w:val="3"/>
                        <w:tcBorders>
                          <w:bottom w:val="single" w:sz="3.84" w:space="0" w:color="3F3F44"/>
                          <w:left w:val="single" w:sz="5.76" w:space="0" w:color="606060"/>
                          <w:right w:val="single" w:sz="5.76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58" w:type="dxa"/>
                        <w:vMerge/>
                        <w:gridSpan w:val="2"/>
                        <w:tcBorders>
                          <w:bottom w:val="single" w:sz="3.84" w:space="0" w:color="3F3F44"/>
                          <w:left w:val="single" w:sz="5.76" w:space="0" w:color="4F4F4F"/>
                          <w:right w:val="single" w:sz="5.76" w:space="0" w:color="2F2F2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38" w:type="dxa"/>
                        <w:gridSpan w:val="5"/>
                        <w:tcBorders>
                          <w:top w:val="single" w:sz="3.84" w:space="0" w:color="3B3B3B"/>
                          <w:bottom w:val="single" w:sz="3.84" w:space="0" w:color="3F3F44"/>
                          <w:left w:val="single" w:sz="5.76" w:space="0" w:color="2F2F2F"/>
                          <w:right w:val="single" w:sz="5.76" w:space="0" w:color="606060"/>
                        </w:tcBorders>
                      </w:tcPr>
                      <w:p>
                        <w:pPr>
                          <w:spacing w:before="5" w:after="0" w:line="240" w:lineRule="auto"/>
                          <w:ind w:left="7" w:right="-20"/>
                          <w:jc w:val="left"/>
                          <w:tabs>
                            <w:tab w:pos="1920" w:val="left"/>
                            <w:tab w:pos="350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Su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m3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-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]Köpük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Kg.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-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-8"/>
                            <w:w w:val="36"/>
                          </w:rPr>
                          <w:t>j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9"/>
                          </w:rPr>
                          <w:t>K.K.T.Kg.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47" w:lineRule="exact"/>
                          <w:ind w:left="406" w:right="-20"/>
                          <w:jc w:val="left"/>
                          <w:tabs>
                            <w:tab w:pos="1920" w:val="left"/>
                            <w:tab w:pos="3500" w:val="left"/>
                          </w:tabs>
                          <w:rPr>
                            <w:rFonts w:ascii="Arial" w:hAnsi="Arial" w:cs="Arial" w:eastAsia="Arial"/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0,2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ton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-4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0"/>
                            <w:szCs w:val="10"/>
                            <w:color w:val="2A2A2A"/>
                            <w:spacing w:val="0"/>
                            <w:w w:val="54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0"/>
                            <w:szCs w:val="10"/>
                            <w:color w:val="2A2A2A"/>
                            <w:spacing w:val="-14"/>
                            <w:w w:val="5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0"/>
                            <w:szCs w:val="10"/>
                            <w:color w:val="2A2A2A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0"/>
                            <w:szCs w:val="10"/>
                            <w:color w:val="2A2A2A"/>
                            <w:spacing w:val="0"/>
                            <w:w w:val="100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5B5B5B"/>
                            <w:spacing w:val="0"/>
                            <w:w w:val="54"/>
                            <w:b/>
                            <w:bCs/>
                            <w:position w:val="-4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821" w:hRule="exact"/>
                    </w:trPr>
                    <w:tc>
                      <w:tcPr>
                        <w:tcW w:w="2054" w:type="dxa"/>
                        <w:gridSpan w:val="3"/>
                        <w:tcBorders>
                          <w:top w:val="single" w:sz="3.84" w:space="0" w:color="3F3F44"/>
                          <w:bottom w:val="single" w:sz="5.76" w:space="0" w:color="707070"/>
                          <w:left w:val="single" w:sz="5.76" w:space="0" w:color="606060"/>
                          <w:right w:val="single" w:sz="5.76" w:space="0" w:color="4F4F4F"/>
                        </w:tcBorders>
                      </w:tcPr>
                      <w:p>
                        <w:pPr>
                          <w:spacing w:before="15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Söndürme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4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4"/>
                          </w:rPr>
                          <w:t>Sonundaki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2" w:after="0" w:line="240" w:lineRule="auto"/>
                          <w:ind w:left="2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Hasa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3"/>
                          </w:rPr>
                          <w:t>Durumu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97" w:type="dxa"/>
                        <w:gridSpan w:val="7"/>
                        <w:tcBorders>
                          <w:top w:val="single" w:sz="3.84" w:space="0" w:color="3F3F44"/>
                          <w:bottom w:val="single" w:sz="5.76" w:space="0" w:color="707070"/>
                          <w:left w:val="single" w:sz="5.76" w:space="0" w:color="4F4F4F"/>
                          <w:right w:val="single" w:sz="5.76" w:space="0" w:color="606060"/>
                        </w:tcBorders>
                      </w:tcPr>
                      <w:p>
                        <w:pPr>
                          <w:spacing w:before="0" w:after="0" w:line="240" w:lineRule="auto"/>
                          <w:ind w:left="5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sonund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4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maddi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zara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meydana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5"/>
                          </w:rPr>
                          <w:t>gelmemiştir.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854" w:hRule="exact"/>
                    </w:trPr>
                    <w:tc>
                      <w:tcPr>
                        <w:tcW w:w="2054" w:type="dxa"/>
                        <w:gridSpan w:val="3"/>
                        <w:tcBorders>
                          <w:top w:val="single" w:sz="5.76" w:space="0" w:color="707070"/>
                          <w:bottom w:val="single" w:sz="7.68" w:space="0" w:color="747474"/>
                          <w:left w:val="single" w:sz="5.76" w:space="0" w:color="606060"/>
                          <w:right w:val="single" w:sz="5.76" w:space="0" w:color="4F4F4F"/>
                        </w:tcBorders>
                      </w:tcPr>
                      <w:p>
                        <w:pPr>
                          <w:spacing w:before="13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5"/>
                          </w:rPr>
                          <w:t>Nedeni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97" w:type="dxa"/>
                        <w:gridSpan w:val="7"/>
                        <w:tcBorders>
                          <w:top w:val="single" w:sz="5.76" w:space="0" w:color="707070"/>
                          <w:bottom w:val="single" w:sz="7.68" w:space="0" w:color="747474"/>
                          <w:left w:val="single" w:sz="5.76" w:space="0" w:color="4F4F4F"/>
                          <w:right w:val="single" w:sz="5.76" w:space="0" w:color="606060"/>
                        </w:tcBorders>
                      </w:tcPr>
                      <w:p>
                        <w:pPr>
                          <w:spacing w:before="0" w:after="0" w:line="216" w:lineRule="exact"/>
                          <w:ind w:left="64" w:right="-56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yerinde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yapıla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tetkikte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başlangıcını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belirtile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adreste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yo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üzerindeki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kurumu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otlarda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olduğu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2" w:after="0" w:line="253" w:lineRule="auto"/>
                          <w:ind w:left="-19" w:right="-33" w:firstLine="-4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görülmü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olup;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yapıla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araştırma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soruşturmacia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kimliği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belirsiz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kişi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veya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kişilerce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atıla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1"/>
                          </w:rPr>
                          <w:t>düşürülen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-1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önmemi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sigara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izmaritini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kurumu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otları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tutuşturması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sonuc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çıkmı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olabileceği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4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kanaatine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3"/>
                          </w:rPr>
                          <w:t>varılmıştır.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tcW w:w="2054" w:type="dxa"/>
                        <w:gridSpan w:val="3"/>
                        <w:tcBorders>
                          <w:top w:val="single" w:sz="7.68" w:space="0" w:color="747474"/>
                          <w:bottom w:val="single" w:sz="3.84" w:space="0" w:color="4F4F4F"/>
                          <w:left w:val="single" w:sz="5.76" w:space="0" w:color="606060"/>
                          <w:right w:val="single" w:sz="5.76" w:space="0" w:color="4F4F4F"/>
                        </w:tcBorders>
                      </w:tcPr>
                      <w:p>
                        <w:pPr>
                          <w:spacing w:before="0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Sigarta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2"/>
                          </w:rPr>
                          <w:t>ise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97" w:type="dxa"/>
                        <w:gridSpan w:val="7"/>
                        <w:tcBorders>
                          <w:top w:val="single" w:sz="7.68" w:space="0" w:color="747474"/>
                          <w:bottom w:val="single" w:sz="3.84" w:space="0" w:color="4F4F4F"/>
                          <w:left w:val="single" w:sz="5.76" w:space="0" w:color="4F4F4F"/>
                          <w:right w:val="single" w:sz="5.76" w:space="0" w:color="606060"/>
                        </w:tcBorders>
                      </w:tcPr>
                      <w:p>
                        <w:pPr>
                          <w:spacing w:before="5" w:after="0" w:line="240" w:lineRule="auto"/>
                          <w:ind w:left="-2" w:right="-20"/>
                          <w:jc w:val="left"/>
                          <w:tabs>
                            <w:tab w:pos="46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9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9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Adı: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8"/>
                            <w:w w:val="69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3"/>
                            <w:w w:val="92"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5"/>
                          </w:rPr>
                          <w:t>edeli: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tcW w:w="2054" w:type="dxa"/>
                        <w:gridSpan w:val="3"/>
                        <w:tcBorders>
                          <w:top w:val="single" w:sz="3.84" w:space="0" w:color="4F4F4F"/>
                          <w:bottom w:val="single" w:sz="5.76" w:space="0" w:color="6B6B6B"/>
                          <w:left w:val="single" w:sz="5.76" w:space="0" w:color="606060"/>
                          <w:right w:val="single" w:sz="5.76" w:space="0" w:color="4F4F4F"/>
                        </w:tcBorders>
                      </w:tcPr>
                      <w:p>
                        <w:pPr>
                          <w:spacing w:before="5" w:after="0" w:line="240" w:lineRule="auto"/>
                          <w:ind w:left="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Gereç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4"/>
                          </w:rPr>
                          <w:t>Kaybı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97" w:type="dxa"/>
                        <w:gridSpan w:val="7"/>
                        <w:tcBorders>
                          <w:top w:val="single" w:sz="3.84" w:space="0" w:color="4F4F4F"/>
                          <w:bottom w:val="single" w:sz="5.76" w:space="0" w:color="6B6B6B"/>
                          <w:left w:val="single" w:sz="5.76" w:space="0" w:color="4F4F4F"/>
                          <w:right w:val="single" w:sz="5.76" w:space="0" w:color="606060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730" w:hRule="exact"/>
                    </w:trPr>
                    <w:tc>
                      <w:tcPr>
                        <w:tcW w:w="2054" w:type="dxa"/>
                        <w:gridSpan w:val="3"/>
                        <w:tcBorders>
                          <w:top w:val="single" w:sz="5.76" w:space="0" w:color="6B6B6B"/>
                          <w:bottom w:val="single" w:sz="5.76" w:space="0" w:color="6B6B6B"/>
                          <w:left w:val="single" w:sz="5.76" w:space="0" w:color="606060"/>
                          <w:right w:val="single" w:sz="5.76" w:space="0" w:color="4F4F4F"/>
                        </w:tcBorders>
                      </w:tcPr>
                      <w:p>
                        <w:pPr>
                          <w:spacing w:before="7" w:after="0" w:line="179" w:lineRule="exact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  <w:position w:val="-3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  <w:position w:val="-3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5"/>
                            <w:w w:val="100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  <w:position w:val="-3"/>
                          </w:rPr>
                          <w:t>Yer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  <w:position w:val="-3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0"/>
                            <w:w w:val="100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4"/>
                            <w:position w:val="-3"/>
                          </w:rPr>
                          <w:t>Kime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87" w:lineRule="exact"/>
                          <w:ind w:left="-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32"/>
                            <w:szCs w:val="32"/>
                            <w:color w:val="464646"/>
                            <w:spacing w:val="0"/>
                            <w:w w:val="68"/>
                            <w:position w:val="1"/>
                          </w:rPr>
                          <w:t>rr</w:t>
                        </w:r>
                        <w:r>
                          <w:rPr>
                            <w:rFonts w:ascii="Arial" w:hAnsi="Arial" w:cs="Arial" w:eastAsia="Arial"/>
                            <w:sz w:val="32"/>
                            <w:szCs w:val="32"/>
                            <w:color w:val="464646"/>
                            <w:spacing w:val="0"/>
                            <w:w w:val="68"/>
                            <w:position w:val="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32"/>
                            <w:szCs w:val="32"/>
                            <w:color w:val="464646"/>
                            <w:spacing w:val="57"/>
                            <w:w w:val="68"/>
                            <w:position w:val="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32"/>
                            <w:szCs w:val="32"/>
                            <w:color w:val="464646"/>
                            <w:spacing w:val="16"/>
                            <w:w w:val="44"/>
                            <w:position w:val="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A2A2A"/>
                            <w:spacing w:val="0"/>
                            <w:w w:val="122"/>
                            <w:i/>
                            <w:position w:val="1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A2A2A"/>
                            <w:spacing w:val="0"/>
                            <w:w w:val="123"/>
                            <w:i/>
                            <w:position w:val="1"/>
                          </w:rPr>
                          <w:t>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A2A2A"/>
                            <w:spacing w:val="-5"/>
                            <w:w w:val="100"/>
                            <w:i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5"/>
                            <w:position w:val="1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5"/>
                            <w:u w:val="single" w:color="000000"/>
                            <w:position w:val="1"/>
                          </w:rPr>
                          <w:t>dildiği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5"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23" w:after="0" w:line="218" w:lineRule="exact"/>
                          <w:ind w:left="2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w w:val="65"/>
                          </w:rPr>
                          <w:t>E:K_ı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w w:val="66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-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-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5"/>
                          </w:rPr>
                          <w:t>Dönüşü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97" w:type="dxa"/>
                        <w:gridSpan w:val="7"/>
                        <w:tcBorders>
                          <w:top w:val="single" w:sz="5.76" w:space="0" w:color="6B6B6B"/>
                          <w:bottom w:val="single" w:sz="5.76" w:space="0" w:color="6B6B6B"/>
                          <w:left w:val="single" w:sz="5.76" w:space="0" w:color="4F4F4F"/>
                          <w:right w:val="single" w:sz="5.76" w:space="0" w:color="606060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17" w:after="0" w:line="280" w:lineRule="exact"/>
                          <w:jc w:val="left"/>
                          <w:rPr>
                            <w:sz w:val="28"/>
                            <w:szCs w:val="28"/>
                          </w:rPr>
                        </w:pPr>
                        <w:rPr/>
                        <w:r>
                          <w:rPr>
                            <w:sz w:val="28"/>
                            <w:szCs w:val="28"/>
                          </w:rPr>
                        </w:r>
                      </w:p>
                      <w:p>
                        <w:pPr>
                          <w:spacing w:before="0" w:after="0" w:line="218" w:lineRule="exact"/>
                          <w:ind w:left="-2" w:right="-20"/>
                          <w:jc w:val="left"/>
                          <w:tabs>
                            <w:tab w:pos="39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Tarih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06.05.2017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E6E6E"/>
                            <w:spacing w:val="-17"/>
                            <w:w w:val="36"/>
                          </w:rPr>
                          <w:t>j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3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5"/>
                          </w:rPr>
                          <w:t>15:20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50" w:hRule="exact"/>
                    </w:trPr>
                    <w:tc>
                      <w:tcPr>
                        <w:tcW w:w="811" w:type="dxa"/>
                        <w:tcBorders>
                          <w:top w:val="single" w:sz="5.76" w:space="0" w:color="6B6B6B"/>
                          <w:bottom w:val="single" w:sz="5.76" w:space="0" w:color="6B6B6B"/>
                          <w:left w:val="single" w:sz="5.76" w:space="0" w:color="606060"/>
                          <w:right w:val="single" w:sz="3.84" w:space="0" w:color="444444"/>
                        </w:tcBorders>
                      </w:tcPr>
                      <w:p>
                        <w:pPr>
                          <w:spacing w:before="7" w:after="0" w:line="240" w:lineRule="auto"/>
                          <w:ind w:left="10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6"/>
                          </w:rPr>
                          <w:t>Varsa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81" w:type="dxa"/>
                        <w:tcBorders>
                          <w:top w:val="single" w:sz="5.76" w:space="0" w:color="6B6B6B"/>
                          <w:bottom w:val="single" w:sz="5.76" w:space="0" w:color="6B6B6B"/>
                          <w:left w:val="single" w:sz="3.84" w:space="0" w:color="444444"/>
                          <w:right w:val="single" w:sz="7.68" w:space="0" w:color="646464"/>
                        </w:tcBorders>
                      </w:tcPr>
                      <w:p>
                        <w:pPr>
                          <w:spacing w:before="7" w:after="0" w:line="240" w:lineRule="auto"/>
                          <w:ind w:left="12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4"/>
                          </w:rPr>
                          <w:t>Ölü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2" w:type="dxa"/>
                        <w:tcBorders>
                          <w:top w:val="single" w:sz="5.76" w:space="0" w:color="6B6B6B"/>
                          <w:bottom w:val="single" w:sz="5.76" w:space="0" w:color="6B6B6B"/>
                          <w:left w:val="single" w:sz="7.68" w:space="0" w:color="646464"/>
                          <w:right w:val="single" w:sz="5.76" w:space="0" w:color="4F4F4F"/>
                        </w:tcBorders>
                      </w:tcPr>
                      <w:p>
                        <w:pPr>
                          <w:spacing w:before="7" w:after="0" w:line="240" w:lineRule="auto"/>
                          <w:ind w:left="4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5"/>
                          </w:rPr>
                          <w:t>Yaralı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050" w:type="dxa"/>
                        <w:gridSpan w:val="4"/>
                        <w:tcBorders>
                          <w:top w:val="single" w:sz="5.76" w:space="0" w:color="6B6B6B"/>
                          <w:bottom w:val="single" w:sz="5.76" w:space="0" w:color="6B6B6B"/>
                          <w:left w:val="single" w:sz="5.76" w:space="0" w:color="4F4F4F"/>
                          <w:right w:val="single" w:sz="5.76" w:space="0" w:color="5B5B5B"/>
                        </w:tcBorders>
                      </w:tcPr>
                      <w:p>
                        <w:pPr>
                          <w:spacing w:before="7" w:after="0" w:line="240" w:lineRule="auto"/>
                          <w:ind w:left="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GiDE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4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EKiP: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Aliağa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2.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5"/>
                          </w:rPr>
                          <w:t>Posta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147" w:type="dxa"/>
                        <w:gridSpan w:val="3"/>
                        <w:tcBorders>
                          <w:top w:val="single" w:sz="5.76" w:space="0" w:color="6B6B6B"/>
                          <w:bottom w:val="single" w:sz="5.76" w:space="0" w:color="6B6B6B"/>
                          <w:left w:val="single" w:sz="5.76" w:space="0" w:color="5B5B5B"/>
                          <w:right w:val="single" w:sz="5.76" w:space="0" w:color="606060"/>
                        </w:tcBorders>
                      </w:tcPr>
                      <w:p>
                        <w:pPr>
                          <w:spacing w:before="2" w:after="0" w:line="240" w:lineRule="auto"/>
                          <w:ind w:left="1408" w:right="1371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w w:val="103"/>
                          </w:rPr>
                          <w:t>ONAYLA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6"/>
                            <w:w w:val="104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3"/>
                          </w:rPr>
                          <w:t>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102" w:hRule="exact"/>
                    </w:trPr>
                    <w:tc>
                      <w:tcPr>
                        <w:tcW w:w="811" w:type="dxa"/>
                        <w:tcBorders>
                          <w:top w:val="single" w:sz="5.76" w:space="0" w:color="6B6B6B"/>
                          <w:bottom w:val="single" w:sz="5.76" w:space="0" w:color="676767"/>
                          <w:left w:val="single" w:sz="5.76" w:space="0" w:color="606060"/>
                          <w:right w:val="single" w:sz="3.84" w:space="0" w:color="444444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12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2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6"/>
                          </w:rPr>
                          <w:t>itfaiyeci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81" w:type="dxa"/>
                        <w:tcBorders>
                          <w:top w:val="single" w:sz="5.76" w:space="0" w:color="6B6B6B"/>
                          <w:bottom w:val="single" w:sz="5.76" w:space="0" w:color="676767"/>
                          <w:left w:val="single" w:sz="3.84" w:space="0" w:color="444444"/>
                          <w:right w:val="single" w:sz="7.68" w:space="0" w:color="64646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2" w:type="dxa"/>
                        <w:tcBorders>
                          <w:top w:val="single" w:sz="5.76" w:space="0" w:color="6B6B6B"/>
                          <w:bottom w:val="single" w:sz="5.76" w:space="0" w:color="676767"/>
                          <w:left w:val="single" w:sz="7.68" w:space="0" w:color="646464"/>
                          <w:right w:val="single" w:sz="5.76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050" w:type="dxa"/>
                        <w:vMerge w:val="restart"/>
                        <w:gridSpan w:val="4"/>
                        <w:tcBorders>
                          <w:top w:val="single" w:sz="5.76" w:space="0" w:color="6B6B6B"/>
                          <w:left w:val="single" w:sz="5.76" w:space="0" w:color="4F4F4F"/>
                          <w:right w:val="single" w:sz="5.76" w:space="0" w:color="5B5B5B"/>
                        </w:tcBorders>
                      </w:tcPr>
                      <w:p>
                        <w:pPr>
                          <w:spacing w:before="8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61" w:right="-20"/>
                          <w:jc w:val="left"/>
                          <w:tabs>
                            <w:tab w:pos="26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w w:val="90"/>
                            <w:position w:val="-3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-21"/>
                            <w:w w:val="100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55"/>
                            <w:position w:val="-3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-25"/>
                            <w:w w:val="100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94"/>
                            <w:position w:val="-3"/>
                          </w:rPr>
                          <w:t>tm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-20"/>
                            <w:w w:val="100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0"/>
                            <w:w w:val="55"/>
                            <w:position w:val="-3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10"/>
                            <w:position w:val="-3"/>
                          </w:rPr>
                          <w:t>şs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9"/>
                            <w:position w:val="-3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-3"/>
                            <w:w w:val="100"/>
                            <w:position w:val="-3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64646"/>
                            <w:spacing w:val="0"/>
                            <w:w w:val="100"/>
                            <w:position w:val="-3"/>
                          </w:rPr>
                          <w:t>Üs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64646"/>
                            <w:spacing w:val="0"/>
                            <w:w w:val="100"/>
                            <w:position w:val="-3"/>
                          </w:rPr>
                          <w:t>t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64646"/>
                            <w:spacing w:val="0"/>
                            <w:w w:val="100"/>
                            <w:position w:val="-3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64646"/>
                            <w:spacing w:val="0"/>
                            <w:w w:val="100"/>
                            <w:position w:val="-3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  <w:position w:val="0"/>
                          </w:rPr>
                          <w:t>Yangına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33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  <w:position w:val="0"/>
                          </w:rPr>
                          <w:t>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19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2"/>
                            <w:position w:val="0"/>
                          </w:rPr>
                          <w:t>Koyan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03" w:lineRule="exact"/>
                          <w:ind w:left="292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11"/>
                          </w:rPr>
                          <w:t>EkipAmiri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90" w:lineRule="exact"/>
                          <w:ind w:left="1447" w:right="-20"/>
                          <w:jc w:val="left"/>
                          <w:rPr>
                            <w:rFonts w:ascii="Arial" w:hAnsi="Arial" w:cs="Arial" w:eastAsia="Arial"/>
                            <w:sz w:val="9"/>
                            <w:szCs w:val="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9"/>
                            <w:szCs w:val="9"/>
                            <w:color w:val="46529C"/>
                            <w:spacing w:val="0"/>
                            <w:w w:val="160"/>
                          </w:rPr>
                          <w:t>f&gt;O&lt;._</w:t>
                        </w:r>
                        <w:r>
                          <w:rPr>
                            <w:rFonts w:ascii="Arial" w:hAnsi="Arial" w:cs="Arial" w:eastAsia="Arial"/>
                            <w:sz w:val="9"/>
                            <w:szCs w:val="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57" w:lineRule="exact"/>
                          <w:ind w:left="132" w:right="2779"/>
                          <w:jc w:val="center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2662D1"/>
                            <w:spacing w:val="0"/>
                            <w:w w:val="85"/>
                            <w:b/>
                            <w:bCs/>
                            <w:position w:val="-1"/>
                          </w:rPr>
                          <w:t>MuhaıTem-rNALBAY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95" w:lineRule="exact"/>
                          <w:ind w:left="347" w:right="2961"/>
                          <w:jc w:val="center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4B85EF"/>
                            <w:spacing w:val="0"/>
                            <w:w w:val="100"/>
                          </w:rPr>
                          <w:t>!tf,--i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4B85EF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4B85EF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4B85EF"/>
                            <w:spacing w:val="0"/>
                            <w:w w:val="100"/>
                          </w:rPr>
                          <w:t>•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4B85EF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4B85EF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B85EF"/>
                            <w:spacing w:val="0"/>
                            <w:w w:val="100"/>
                          </w:rPr>
                          <w:t>'"·ıze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B85EF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B85EF"/>
                            <w:spacing w:val="-2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4B85EF"/>
                            <w:spacing w:val="-6"/>
                            <w:w w:val="92"/>
                            <w:b/>
                            <w:bCs/>
                          </w:rPr>
                          <w:t>B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3460BD"/>
                            <w:spacing w:val="0"/>
                            <w:w w:val="88"/>
                            <w:b/>
                            <w:bCs/>
                          </w:rPr>
                          <w:t>ötge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06" w:lineRule="exact"/>
                          <w:ind w:left="241" w:right="2870"/>
                          <w:jc w:val="center"/>
                          <w:tabs>
                            <w:tab w:pos="1380" w:val="left"/>
                          </w:tabs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B85EF"/>
                            <w:spacing w:val="0"/>
                            <w:w w:val="100"/>
                            <w:i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B85EF"/>
                            <w:spacing w:val="10"/>
                            <w:w w:val="100"/>
                            <w:i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B85EF"/>
                            <w:spacing w:val="0"/>
                            <w:w w:val="75"/>
                          </w:rPr>
                          <w:t>,.,_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B85EF"/>
                            <w:spacing w:val="-13"/>
                            <w:w w:val="74"/>
                          </w:rPr>
                          <w:t>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BFBFBF"/>
                            <w:spacing w:val="-17"/>
                            <w:w w:val="133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B85EF"/>
                            <w:spacing w:val="0"/>
                            <w:w w:val="42"/>
                          </w:rPr>
                          <w:t>_.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B85EF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B85EF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85EF"/>
                            <w:spacing w:val="0"/>
                            <w:w w:val="136"/>
                          </w:rPr>
                          <w:t>'ı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85EF"/>
                            <w:spacing w:val="0"/>
                            <w:w w:val="136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85EF"/>
                            <w:spacing w:val="-14"/>
                            <w:w w:val="136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4B85EF"/>
                            <w:spacing w:val="0"/>
                            <w:w w:val="95"/>
                          </w:rPr>
                          <w:t>Amiri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18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2642" w:right="290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Ahmet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4"/>
                          </w:rPr>
                          <w:t>KOLARİSOGLU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9" w:after="0" w:line="120" w:lineRule="exact"/>
                          <w:jc w:val="left"/>
                          <w:rPr>
                            <w:sz w:val="12"/>
                            <w:szCs w:val="12"/>
                          </w:rPr>
                        </w:pPr>
                        <w:rPr/>
                        <w:r>
                          <w:rPr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16" w:lineRule="exact"/>
                          <w:ind w:left="293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Cavit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4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-11"/>
                            <w:w w:val="74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97"/>
                          </w:rPr>
                          <w:t>.O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-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9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-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11"/>
                            <w:w w:val="94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4"/>
                            <w:w w:val="105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5"/>
                          </w:rPr>
                          <w:t>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406" w:lineRule="exact"/>
                          <w:ind w:left="1428" w:right="-20"/>
                          <w:jc w:val="left"/>
                          <w:rPr>
                            <w:rFonts w:ascii="Arial" w:hAnsi="Arial" w:cs="Arial" w:eastAsia="Arial"/>
                            <w:sz w:val="40"/>
                            <w:szCs w:val="4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40"/>
                            <w:szCs w:val="40"/>
                            <w:color w:val="464646"/>
                            <w:spacing w:val="0"/>
                            <w:w w:val="59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40"/>
                            <w:szCs w:val="40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6" w:after="0" w:line="130" w:lineRule="exact"/>
                          <w:jc w:val="left"/>
                          <w:rPr>
                            <w:sz w:val="13"/>
                            <w:szCs w:val="13"/>
                          </w:rPr>
                        </w:pPr>
                        <w:rPr/>
                        <w:r>
                          <w:rPr>
                            <w:sz w:val="13"/>
                            <w:szCs w:val="13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447" w:right="2426"/>
                          <w:jc w:val="center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A2A2A"/>
                            <w:spacing w:val="0"/>
                            <w:w w:val="87"/>
                          </w:rPr>
                          <w:t>itfaiy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A2A2A"/>
                            <w:spacing w:val="0"/>
                            <w:w w:val="87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A2A2A"/>
                            <w:spacing w:val="46"/>
                            <w:w w:val="87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A2A2A"/>
                            <w:spacing w:val="0"/>
                            <w:w w:val="87"/>
                          </w:rPr>
                          <w:t>Kuze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A2A2A"/>
                            <w:spacing w:val="0"/>
                            <w:w w:val="87"/>
                          </w:rPr>
                          <w:t>y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A2A2A"/>
                            <w:spacing w:val="5"/>
                            <w:w w:val="87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A2A2A"/>
                            <w:spacing w:val="0"/>
                            <w:w w:val="87"/>
                            <w:b/>
                            <w:bCs/>
                          </w:rPr>
                          <w:t>Bölg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A2A2A"/>
                            <w:spacing w:val="0"/>
                            <w:w w:val="87"/>
                            <w:b/>
                            <w:bCs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A2A2A"/>
                            <w:spacing w:val="-7"/>
                            <w:w w:val="87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A2A2A"/>
                            <w:spacing w:val="0"/>
                            <w:w w:val="87"/>
                            <w:b/>
                            <w:bCs/>
                          </w:rPr>
                          <w:t>Amiri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147" w:type="dxa"/>
                        <w:vMerge w:val="restart"/>
                        <w:gridSpan w:val="3"/>
                        <w:tcBorders>
                          <w:top w:val="single" w:sz="5.76" w:space="0" w:color="6B6B6B"/>
                          <w:left w:val="single" w:sz="5.76" w:space="0" w:color="5B5B5B"/>
                          <w:right w:val="single" w:sz="5.76" w:space="0" w:color="606060"/>
                        </w:tcBorders>
                      </w:tcPr>
                      <w:p>
                        <w:pPr>
                          <w:spacing w:before="16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84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34"/>
                            <w:szCs w:val="34"/>
                            <w:color w:val="2A2A2A"/>
                            <w:spacing w:val="0"/>
                            <w:w w:val="52"/>
                            <w:b/>
                            <w:b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4"/>
                            <w:szCs w:val="34"/>
                            <w:color w:val="2A2A2A"/>
                            <w:spacing w:val="11"/>
                            <w:w w:val="52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szCs w:val="26"/>
                            <w:color w:val="2A2A2A"/>
                            <w:spacing w:val="0"/>
                            <w:w w:val="68"/>
                            <w:b/>
                            <w:bCs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szCs w:val="26"/>
                            <w:color w:val="2A2A2A"/>
                            <w:spacing w:val="0"/>
                            <w:w w:val="68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szCs w:val="26"/>
                            <w:color w:val="2A2A2A"/>
                            <w:spacing w:val="20"/>
                            <w:w w:val="68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A2A2A"/>
                            <w:spacing w:val="0"/>
                            <w:w w:val="68"/>
                          </w:rPr>
                          <w:t>MaYIS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A2A2A"/>
                            <w:spacing w:val="30"/>
                            <w:w w:val="6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2A2A2A"/>
                            <w:spacing w:val="0"/>
                            <w:w w:val="68"/>
                            <w:b/>
                            <w:bCs/>
                          </w:rPr>
                          <w:t>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31" w:after="0" w:line="240" w:lineRule="auto"/>
                          <w:ind w:left="1700" w:right="1542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A2A2A"/>
                            <w:spacing w:val="0"/>
                            <w:w w:val="80"/>
                            <w:i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A2A2A"/>
                            <w:spacing w:val="0"/>
                            <w:w w:val="80"/>
                            <w:i/>
                          </w:rPr>
                          <w:t> 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A2A2A"/>
                            <w:spacing w:val="32"/>
                            <w:w w:val="80"/>
                            <w:i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11"/>
                          </w:rPr>
                          <w:t>12017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698" w:hRule="exact"/>
                    </w:trPr>
                    <w:tc>
                      <w:tcPr>
                        <w:tcW w:w="811" w:type="dxa"/>
                        <w:tcBorders>
                          <w:top w:val="single" w:sz="5.76" w:space="0" w:color="676767"/>
                          <w:bottom w:val="single" w:sz="5.76" w:space="0" w:color="6B6B6B"/>
                          <w:left w:val="single" w:sz="5.76" w:space="0" w:color="606060"/>
                          <w:right w:val="single" w:sz="3.84" w:space="0" w:color="444444"/>
                        </w:tcBorders>
                      </w:tcPr>
                      <w:p>
                        <w:pPr>
                          <w:spacing w:before="1" w:after="0" w:line="150" w:lineRule="exact"/>
                          <w:jc w:val="left"/>
                          <w:rPr>
                            <w:sz w:val="15"/>
                            <w:szCs w:val="15"/>
                          </w:rPr>
                        </w:pPr>
                        <w:rPr/>
                        <w:r>
                          <w:rPr>
                            <w:sz w:val="15"/>
                            <w:szCs w:val="15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2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2"/>
                          </w:rPr>
                          <w:t>Halk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81" w:type="dxa"/>
                        <w:tcBorders>
                          <w:top w:val="single" w:sz="5.76" w:space="0" w:color="676767"/>
                          <w:bottom w:val="single" w:sz="5.76" w:space="0" w:color="6B6B6B"/>
                          <w:left w:val="single" w:sz="3.84" w:space="0" w:color="444444"/>
                          <w:right w:val="single" w:sz="7.68" w:space="0" w:color="64646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2" w:type="dxa"/>
                        <w:tcBorders>
                          <w:top w:val="single" w:sz="5.76" w:space="0" w:color="676767"/>
                          <w:bottom w:val="single" w:sz="5.76" w:space="0" w:color="6B6B6B"/>
                          <w:left w:val="single" w:sz="7.68" w:space="0" w:color="646464"/>
                          <w:right w:val="single" w:sz="5.76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050" w:type="dxa"/>
                        <w:vMerge/>
                        <w:gridSpan w:val="4"/>
                        <w:tcBorders>
                          <w:bottom w:val="single" w:sz="5.76" w:space="0" w:color="6B6B6B"/>
                          <w:left w:val="single" w:sz="5.76" w:space="0" w:color="4F4F4F"/>
                          <w:right w:val="single" w:sz="5.76" w:space="0" w:color="5B5B5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147" w:type="dxa"/>
                        <w:vMerge/>
                        <w:gridSpan w:val="3"/>
                        <w:tcBorders>
                          <w:bottom w:val="single" w:sz="5.76" w:space="0" w:color="6B6B6B"/>
                          <w:left w:val="single" w:sz="5.76" w:space="0" w:color="5B5B5B"/>
                          <w:right w:val="single" w:sz="5.76" w:space="0" w:color="606060"/>
                        </w:tcBorders>
                      </w:tcPr>
                      <w:p>
                        <w:pPr/>
                        <w:r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844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42.079998pt;height:108.48pt;mso-position-horizontal-relative:char;mso-position-vertical-relative:line" type="#_x0000_t75">
            <v:imagedata r:id="rId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22" w:after="0" w:line="240" w:lineRule="auto"/>
        <w:ind w:left="3210" w:right="-20"/>
        <w:jc w:val="left"/>
        <w:tabs>
          <w:tab w:pos="546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144pt;margin-top:-9.842888pt;width:79.680002pt;height:.1pt;mso-position-horizontal-relative:page;mso-position-vertical-relative:paragraph;z-index:-17226" coordorigin="2880,-197" coordsize="1594,2">
            <v:shape style="position:absolute;left:2880;top:-197;width:1594;height:2" coordorigin="2880,-197" coordsize="1594,0" path="m2880,-197l4474,-197e" filled="f" stroked="t" strokeweight="1.92pt" strokecolor="#485BB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0"/>
          <w:w w:val="116"/>
          <w:b/>
          <w:bCs/>
        </w:rPr>
        <w:t>erim</w:t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-21"/>
          <w:w w:val="116"/>
          <w:b/>
          <w:bCs/>
        </w:rPr>
        <w:t>K</w:t>
      </w:r>
      <w:r>
        <w:rPr>
          <w:rFonts w:ascii="Times New Roman" w:hAnsi="Times New Roman" w:cs="Times New Roman" w:eastAsia="Times New Roman"/>
          <w:sz w:val="29"/>
          <w:szCs w:val="29"/>
          <w:color w:val="2A2A2A"/>
          <w:spacing w:val="0"/>
          <w:w w:val="116"/>
          <w:b/>
          <w:bCs/>
        </w:rPr>
        <w:t>o</w:t>
      </w:r>
      <w:r>
        <w:rPr>
          <w:rFonts w:ascii="Times New Roman" w:hAnsi="Times New Roman" w:cs="Times New Roman" w:eastAsia="Times New Roman"/>
          <w:sz w:val="29"/>
          <w:szCs w:val="29"/>
          <w:color w:val="2A2A2A"/>
          <w:spacing w:val="-12"/>
          <w:w w:val="116"/>
          <w:b/>
          <w:bCs/>
        </w:rPr>
        <w:t>S</w:t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0"/>
          <w:w w:val="116"/>
          <w:b/>
          <w:bCs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-75"/>
          <w:w w:val="116"/>
          <w:b/>
          <w:bCs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13"/>
          <w:w w:val="112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61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380" w:bottom="280" w:left="140" w:right="2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845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.799519pt;margin-top:-14.752668pt;width:40.576882pt;height:44.5pt;mso-position-horizontal-relative:page;mso-position-vertical-relative:paragraph;z-index:-17221" type="#_x0000_t202" filled="f" stroked="f">
            <v:textbox inset="0,0,0,0">
              <w:txbxContent>
                <w:p>
                  <w:pPr>
                    <w:spacing w:before="0" w:after="0" w:line="890" w:lineRule="exact"/>
                    <w:ind w:right="-173"/>
                    <w:jc w:val="left"/>
                    <w:rPr>
                      <w:rFonts w:ascii="Arial" w:hAnsi="Arial" w:cs="Arial" w:eastAsia="Arial"/>
                      <w:sz w:val="89"/>
                      <w:szCs w:val="89"/>
                    </w:rPr>
                  </w:pPr>
                  <w:rPr/>
                  <w:r>
                    <w:rPr>
                      <w:rFonts w:ascii="Arial" w:hAnsi="Arial" w:cs="Arial" w:eastAsia="Arial"/>
                      <w:sz w:val="89"/>
                      <w:szCs w:val="89"/>
                      <w:color w:val="333333"/>
                      <w:spacing w:val="0"/>
                      <w:w w:val="164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9"/>
                      <w:szCs w:val="8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180" w:lineRule="exact"/>
        <w:ind w:left="3960" w:right="-20"/>
        <w:jc w:val="left"/>
        <w:tabs>
          <w:tab w:pos="10200" w:val="left"/>
        </w:tabs>
        <w:rPr>
          <w:rFonts w:ascii="Arial" w:hAnsi="Arial" w:cs="Arial" w:eastAsia="Arial"/>
          <w:sz w:val="5"/>
          <w:szCs w:val="5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-5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"/>
          <w:w w:val="100"/>
          <w:position w:val="-5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-5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-5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4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-5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2"/>
          <w:position w:val="-5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0"/>
          <w:w w:val="103"/>
          <w:position w:val="-5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72"/>
          <w:position w:val="-5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-5"/>
        </w:rPr>
      </w:r>
      <w:r>
        <w:rPr>
          <w:rFonts w:ascii="Arial" w:hAnsi="Arial" w:cs="Arial" w:eastAsia="Arial"/>
          <w:sz w:val="5"/>
          <w:szCs w:val="5"/>
          <w:color w:val="494949"/>
          <w:spacing w:val="0"/>
          <w:w w:val="277"/>
          <w:position w:val="-2"/>
        </w:rPr>
        <w:t>fl</w:t>
      </w:r>
      <w:r>
        <w:rPr>
          <w:rFonts w:ascii="Arial" w:hAnsi="Arial" w:cs="Arial" w:eastAsia="Arial"/>
          <w:sz w:val="5"/>
          <w:szCs w:val="5"/>
          <w:color w:val="494949"/>
          <w:spacing w:val="0"/>
          <w:w w:val="277"/>
          <w:position w:val="-2"/>
        </w:rPr>
        <w:t>  </w:t>
      </w:r>
      <w:r>
        <w:rPr>
          <w:rFonts w:ascii="Arial" w:hAnsi="Arial" w:cs="Arial" w:eastAsia="Arial"/>
          <w:sz w:val="5"/>
          <w:szCs w:val="5"/>
          <w:color w:val="494949"/>
          <w:spacing w:val="2"/>
          <w:w w:val="277"/>
          <w:position w:val="-2"/>
        </w:rPr>
        <w:t> </w:t>
      </w:r>
      <w:r>
        <w:rPr>
          <w:rFonts w:ascii="Arial" w:hAnsi="Arial" w:cs="Arial" w:eastAsia="Arial"/>
          <w:sz w:val="5"/>
          <w:szCs w:val="5"/>
          <w:color w:val="494949"/>
          <w:spacing w:val="0"/>
          <w:w w:val="277"/>
          <w:position w:val="-2"/>
        </w:rPr>
        <w:t>tl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  <w:position w:val="0"/>
        </w:rPr>
      </w:r>
    </w:p>
    <w:p>
      <w:pPr>
        <w:spacing w:before="0" w:after="0" w:line="127" w:lineRule="exact"/>
        <w:ind w:left="1001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33333"/>
          <w:spacing w:val="0"/>
          <w:w w:val="116"/>
          <w:position w:val="-2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733" w:right="-20"/>
        <w:jc w:val="left"/>
        <w:tabs>
          <w:tab w:pos="3440" w:val="left"/>
          <w:tab w:pos="1066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Arial" w:hAnsi="Arial" w:cs="Arial" w:eastAsia="Arial"/>
          <w:sz w:val="17"/>
          <w:szCs w:val="17"/>
          <w:color w:val="333333"/>
          <w:spacing w:val="0"/>
          <w:w w:val="100"/>
          <w:position w:val="-1"/>
        </w:rPr>
        <w:t>BÜYÜKSEHIR</w:t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5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7"/>
          <w:szCs w:val="7"/>
          <w:color w:val="BABABA"/>
          <w:spacing w:val="0"/>
          <w:w w:val="292"/>
          <w:position w:val="-1"/>
        </w:rPr>
        <w:t>/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781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333333"/>
          <w:spacing w:val="0"/>
          <w:w w:val="108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239" w:right="-20"/>
        <w:jc w:val="left"/>
        <w:tabs>
          <w:tab w:pos="1640" w:val="left"/>
          <w:tab w:pos="3320" w:val="left"/>
          <w:tab w:pos="5720" w:val="left"/>
          <w:tab w:pos="7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9"/>
          <w:w w:val="13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06.05.20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333333"/>
          <w:spacing w:val="-13"/>
          <w:w w:val="173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7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14:34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6"/>
          <w:position w:val="0"/>
        </w:rPr>
        <w:t>tr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16"/>
          <w:position w:val="0"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0"/>
          <w:w w:val="66"/>
          <w:position w:val="0"/>
        </w:rPr>
        <w:t>ı: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0232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616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81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1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0"/>
        </w:rPr>
        <w:t>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263" w:right="-20"/>
        <w:jc w:val="left"/>
        <w:tabs>
          <w:tab w:pos="1640" w:val="left"/>
          <w:tab w:pos="3320" w:val="left"/>
          <w:tab w:pos="4680" w:val="left"/>
          <w:tab w:pos="5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06.05.2017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1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2798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5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Gökha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ALGAN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417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Sokak.Bagarası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494949"/>
          <w:spacing w:val="-1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Foça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63" w:right="-20"/>
        <w:jc w:val="left"/>
        <w:tabs>
          <w:tab w:pos="1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417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Sokak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Bagarası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494949"/>
          <w:spacing w:val="-1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5"/>
        </w:rPr>
        <w:t>Foça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4" w:after="0" w:line="204" w:lineRule="exact"/>
        <w:ind w:left="254" w:right="-20"/>
        <w:jc w:val="left"/>
        <w:tabs>
          <w:tab w:pos="1640" w:val="left"/>
          <w:tab w:pos="3760" w:val="left"/>
          <w:tab w:pos="5260" w:val="left"/>
          <w:tab w:pos="7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80"/>
          <w:position w:val="-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0"/>
          <w:position w:val="-2"/>
        </w:rPr>
        <w:t>an_Kı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2"/>
          <w:w w:val="8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3"/>
          <w:position w:val="-2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3" w:lineRule="exact"/>
        <w:ind w:left="263" w:right="-20"/>
        <w:jc w:val="left"/>
        <w:tabs>
          <w:tab w:pos="3800" w:val="left"/>
          <w:tab w:pos="6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0"/>
          <w:w w:val="50"/>
          <w:position w:val="3"/>
        </w:rPr>
        <w:t>rı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17"/>
          <w:w w:val="50"/>
          <w:position w:val="3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4"/>
          <w:position w:val="3"/>
        </w:rPr>
        <w:t>apını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5"/>
          <w:position w:val="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7"/>
          <w:position w:val="3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6"/>
          <w:w w:val="107"/>
          <w:position w:val="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07"/>
          <w:position w:val="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-43"/>
          <w:w w:val="107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5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3782" w:right="535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1.007568pt;margin-top:1.23196pt;width:3.743655pt;height:25.5pt;mso-position-horizontal-relative:page;mso-position-vertical-relative:paragraph;z-index:-17220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6"/>
                    <w:jc w:val="left"/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51"/>
                      <w:szCs w:val="51"/>
                      <w:color w:val="333333"/>
                      <w:spacing w:val="0"/>
                      <w:w w:val="5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2"/>
          <w:position w:val="1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78" w:lineRule="exact"/>
        <w:ind w:left="3821" w:right="-20"/>
        <w:jc w:val="left"/>
        <w:tabs>
          <w:tab w:pos="6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8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8"/>
        </w:rPr>
        <w:t>Alına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-8"/>
        </w:rPr>
        <w:t>:14:37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8" w:lineRule="exact"/>
        <w:ind w:left="4588" w:right="5976"/>
        <w:jc w:val="center"/>
        <w:tabs>
          <w:tab w:pos="5180" w:val="left"/>
          <w:tab w:pos="5700" w:val="left"/>
        </w:tabs>
        <w:rPr>
          <w:rFonts w:ascii="Arial" w:hAnsi="Arial" w:cs="Arial" w:eastAsia="Arial"/>
          <w:sz w:val="36"/>
          <w:szCs w:val="36"/>
        </w:rPr>
      </w:pPr>
      <w:rPr/>
      <w:r>
        <w:rPr>
          <w:rFonts w:ascii="Arial" w:hAnsi="Arial" w:cs="Arial" w:eastAsia="Arial"/>
          <w:sz w:val="36"/>
          <w:szCs w:val="36"/>
          <w:color w:val="494949"/>
          <w:spacing w:val="0"/>
          <w:w w:val="59"/>
          <w:position w:val="1"/>
        </w:rPr>
        <w:t>ı</w:t>
      </w:r>
      <w:r>
        <w:rPr>
          <w:rFonts w:ascii="Arial" w:hAnsi="Arial" w:cs="Arial" w:eastAsia="Arial"/>
          <w:sz w:val="36"/>
          <w:szCs w:val="36"/>
          <w:color w:val="49494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6"/>
          <w:szCs w:val="36"/>
          <w:color w:val="494949"/>
          <w:spacing w:val="0"/>
          <w:w w:val="100"/>
          <w:position w:val="1"/>
        </w:rPr>
      </w:r>
      <w:r>
        <w:rPr>
          <w:rFonts w:ascii="Arial" w:hAnsi="Arial" w:cs="Arial" w:eastAsia="Arial"/>
          <w:sz w:val="36"/>
          <w:szCs w:val="36"/>
          <w:color w:val="5D5D5D"/>
          <w:spacing w:val="0"/>
          <w:w w:val="59"/>
          <w:position w:val="1"/>
        </w:rPr>
        <w:t>ı</w:t>
      </w:r>
      <w:r>
        <w:rPr>
          <w:rFonts w:ascii="Arial" w:hAnsi="Arial" w:cs="Arial" w:eastAsia="Arial"/>
          <w:sz w:val="36"/>
          <w:szCs w:val="36"/>
          <w:color w:val="5D5D5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6"/>
          <w:szCs w:val="36"/>
          <w:color w:val="5D5D5D"/>
          <w:spacing w:val="0"/>
          <w:w w:val="100"/>
          <w:position w:val="1"/>
        </w:rPr>
      </w:r>
      <w:r>
        <w:rPr>
          <w:rFonts w:ascii="Arial" w:hAnsi="Arial" w:cs="Arial" w:eastAsia="Arial"/>
          <w:sz w:val="36"/>
          <w:szCs w:val="36"/>
          <w:color w:val="BABABA"/>
          <w:spacing w:val="0"/>
          <w:w w:val="44"/>
          <w:position w:val="1"/>
        </w:rPr>
        <w:t>ı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259" w:right="-20"/>
        <w:jc w:val="left"/>
        <w:tabs>
          <w:tab w:pos="2300" w:val="left"/>
          <w:tab w:pos="5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3"/>
          <w:position w:val="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5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4" w:after="0" w:line="240" w:lineRule="auto"/>
        <w:ind w:left="23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</w:rPr>
        <w:t>:Yene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</w:rPr>
        <w:t>ÇELİK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14" w:lineRule="exact"/>
        <w:ind w:left="2308" w:right="-20"/>
        <w:jc w:val="left"/>
        <w:tabs>
          <w:tab w:pos="4920" w:val="left"/>
          <w:tab w:pos="7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64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64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5"/>
          <w:w w:val="16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:14:35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0"/>
          <w:position w:val="0"/>
        </w:rPr>
        <w:t>14:36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60" w:bottom="280" w:left="0" w:right="60"/>
        </w:sectPr>
      </w:pPr>
      <w:rPr/>
    </w:p>
    <w:p>
      <w:pPr>
        <w:spacing w:before="6" w:after="0" w:line="240" w:lineRule="auto"/>
        <w:ind w:left="23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3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-1"/>
        </w:rPr>
        <w:t>378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60"/>
          <w:cols w:num="2" w:equalWidth="0">
            <w:col w:w="733" w:space="1575"/>
            <w:col w:w="9552"/>
          </w:cols>
        </w:sectPr>
      </w:pPr>
      <w:rPr/>
    </w:p>
    <w:p>
      <w:pPr>
        <w:spacing w:before="4" w:after="0" w:line="240" w:lineRule="auto"/>
        <w:ind w:left="263" w:right="-20"/>
        <w:jc w:val="left"/>
        <w:tabs>
          <w:tab w:pos="4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857" w:right="473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2" w:lineRule="auto"/>
        <w:ind w:left="2322" w:right="4362" w:firstLine="2562"/>
        <w:jc w:val="left"/>
        <w:tabs>
          <w:tab w:pos="4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20" w:lineRule="exact"/>
        <w:ind w:left="2322" w:right="2715" w:firstLine="-2064"/>
        <w:jc w:val="left"/>
        <w:tabs>
          <w:tab w:pos="4860" w:val="left"/>
          <w:tab w:pos="7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60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6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8"/>
          <w:w w:val="16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left="23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3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</w:rPr>
        <w:t>EkipAmirini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59" w:right="-20"/>
        <w:jc w:val="left"/>
        <w:tabs>
          <w:tab w:pos="2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belirtile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adreste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şekide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263" w:right="-20"/>
        <w:jc w:val="left"/>
        <w:tabs>
          <w:tab w:pos="2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-1"/>
        </w:rPr>
        <w:t>görülmüştür.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840" w:right="412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05" w:lineRule="exact"/>
        <w:ind w:left="259" w:right="-20"/>
        <w:jc w:val="left"/>
        <w:tabs>
          <w:tab w:pos="3020" w:val="left"/>
          <w:tab w:pos="4860" w:val="left"/>
          <w:tab w:pos="6800" w:val="left"/>
          <w:tab w:pos="8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6"/>
          <w:szCs w:val="16"/>
          <w:color w:val="494949"/>
          <w:spacing w:val="0"/>
          <w:w w:val="100"/>
          <w:position w:val="1"/>
        </w:rPr>
        <w:t>Sul</w:t>
      </w:r>
      <w:r>
        <w:rPr>
          <w:rFonts w:ascii="Times New Roman" w:hAnsi="Times New Roman" w:cs="Times New Roman" w:eastAsia="Times New Roman"/>
          <w:sz w:val="16"/>
          <w:szCs w:val="16"/>
          <w:color w:val="494949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494949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94949"/>
          <w:spacing w:val="0"/>
          <w:w w:val="100"/>
          <w:position w:val="1"/>
        </w:rPr>
        <w:t>Söndoıme</w:t>
      </w:r>
      <w:r>
        <w:rPr>
          <w:rFonts w:ascii="Times New Roman" w:hAnsi="Times New Roman" w:cs="Times New Roman" w:eastAsia="Times New Roman"/>
          <w:sz w:val="16"/>
          <w:szCs w:val="16"/>
          <w:color w:val="494949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9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ın3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Kg.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  <w:position w:val="-4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9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8" w:lineRule="exact"/>
        <w:ind w:left="4899" w:right="-20"/>
        <w:jc w:val="left"/>
        <w:tabs>
          <w:tab w:pos="6800" w:val="left"/>
          <w:tab w:pos="83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5"/>
          <w:szCs w:val="25"/>
          <w:color w:val="333333"/>
          <w:spacing w:val="0"/>
          <w:w w:val="173"/>
          <w:position w:val="1"/>
        </w:rPr>
        <w:t>ı</w:t>
      </w:r>
      <w:r>
        <w:rPr>
          <w:rFonts w:ascii="Arial" w:hAnsi="Arial" w:cs="Arial" w:eastAsia="Arial"/>
          <w:sz w:val="25"/>
          <w:szCs w:val="25"/>
          <w:color w:val="33333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5"/>
          <w:szCs w:val="25"/>
          <w:color w:val="333333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333333"/>
          <w:spacing w:val="0"/>
          <w:w w:val="71"/>
          <w:position w:val="-3"/>
        </w:rPr>
        <w:t>ı</w:t>
      </w:r>
      <w:r>
        <w:rPr>
          <w:rFonts w:ascii="Arial" w:hAnsi="Arial" w:cs="Arial" w:eastAsia="Arial"/>
          <w:sz w:val="38"/>
          <w:szCs w:val="38"/>
          <w:color w:val="333333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8"/>
          <w:szCs w:val="38"/>
          <w:color w:val="333333"/>
          <w:spacing w:val="0"/>
          <w:w w:val="71"/>
          <w:position w:val="-3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60"/>
        </w:sectPr>
      </w:pPr>
      <w:rPr/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5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78" w:lineRule="exact"/>
        <w:ind w:right="-20"/>
        <w:jc w:val="left"/>
        <w:tabs>
          <w:tab w:pos="9480" w:val="left"/>
        </w:tabs>
        <w:rPr>
          <w:rFonts w:ascii="Arial" w:hAnsi="Arial" w:cs="Arial" w:eastAsia="Arial"/>
          <w:sz w:val="40"/>
          <w:szCs w:val="4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9"/>
          <w:szCs w:val="39"/>
          <w:color w:val="A7A5A5"/>
          <w:w w:val="51"/>
          <w:position w:val="-3"/>
        </w:rPr>
        <w:t>..</w:t>
      </w:r>
      <w:r>
        <w:rPr>
          <w:rFonts w:ascii="Times New Roman" w:hAnsi="Times New Roman" w:cs="Times New Roman" w:eastAsia="Times New Roman"/>
          <w:sz w:val="39"/>
          <w:szCs w:val="39"/>
          <w:color w:val="A7A5A5"/>
          <w:spacing w:val="-4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23"/>
        </w:rPr>
        <w:t>!Zara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2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13"/>
          <w:w w:val="100"/>
          <w:position w:val="2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23"/>
        </w:rPr>
        <w:t>ziya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2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1"/>
          <w:w w:val="100"/>
          <w:position w:val="2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23"/>
        </w:rPr>
        <w:t>yok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35"/>
          <w:w w:val="100"/>
          <w:position w:val="2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2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23"/>
        </w:rPr>
      </w:r>
      <w:r>
        <w:rPr>
          <w:rFonts w:ascii="Arial" w:hAnsi="Arial" w:cs="Arial" w:eastAsia="Arial"/>
          <w:sz w:val="8"/>
          <w:szCs w:val="8"/>
          <w:color w:val="BABABA"/>
          <w:spacing w:val="-41"/>
          <w:w w:val="113"/>
          <w:position w:val="29"/>
        </w:rPr>
        <w:t>1</w:t>
      </w:r>
      <w:r>
        <w:rPr>
          <w:rFonts w:ascii="Arial" w:hAnsi="Arial" w:cs="Arial" w:eastAsia="Arial"/>
          <w:sz w:val="40"/>
          <w:szCs w:val="40"/>
          <w:color w:val="A7A5A5"/>
          <w:spacing w:val="0"/>
          <w:w w:val="53"/>
          <w:position w:val="6"/>
        </w:rPr>
        <w:t>ı</w:t>
      </w:r>
      <w:r>
        <w:rPr>
          <w:rFonts w:ascii="Arial" w:hAnsi="Arial" w:cs="Arial" w:eastAsia="Arial"/>
          <w:sz w:val="40"/>
          <w:szCs w:val="4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60"/>
          <w:cols w:num="2" w:equalWidth="0">
            <w:col w:w="1993" w:space="166"/>
            <w:col w:w="9701"/>
          </w:cols>
        </w:sectPr>
      </w:pPr>
      <w:rPr/>
    </w:p>
    <w:p>
      <w:pPr>
        <w:spacing w:before="0" w:after="0" w:line="194" w:lineRule="exact"/>
        <w:ind w:left="26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birike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-1"/>
        </w:rPr>
        <w:t>olup;yapılan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60"/>
          <w:cols w:num="2" w:equalWidth="0">
            <w:col w:w="1427" w:space="900"/>
            <w:col w:w="9533"/>
          </w:cols>
        </w:sectPr>
      </w:pPr>
      <w:rPr/>
    </w:p>
    <w:p>
      <w:pPr>
        <w:spacing w:before="20" w:after="0" w:line="258" w:lineRule="auto"/>
        <w:ind w:left="2327" w:right="132" w:firstLine="-2059"/>
        <w:jc w:val="left"/>
        <w:tabs>
          <w:tab w:pos="2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ııraştırma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soruşturmada,kimliği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kişile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izmariti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sokak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lizerindeki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tutuşturara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varılmıştır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59" w:right="422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ISirketi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      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IBede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63" w:lineRule="auto"/>
        <w:ind w:left="259" w:right="10055" w:firstLine="-1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.13992pt;margin-top:3.819712pt;width:11.788801pt;height:15.5pt;mso-position-horizontal-relative:page;mso-position-vertical-relative:paragraph;z-index:-17219" type="#_x0000_t202" filled="f" stroked="f">
            <v:textbox inset="0,0,0,0">
              <w:txbxContent>
                <w:p>
                  <w:pPr>
                    <w:spacing w:before="0" w:after="0" w:line="310" w:lineRule="exact"/>
                    <w:ind w:right="-86"/>
                    <w:jc w:val="left"/>
                    <w:rPr>
                      <w:rFonts w:ascii="Arial" w:hAnsi="Arial" w:cs="Arial" w:eastAsia="Arial"/>
                      <w:sz w:val="31"/>
                      <w:szCs w:val="31"/>
                    </w:rPr>
                  </w:pPr>
                  <w:rPr/>
                  <w:r>
                    <w:rPr>
                      <w:rFonts w:ascii="Arial" w:hAnsi="Arial" w:cs="Arial" w:eastAsia="Arial"/>
                      <w:sz w:val="31"/>
                      <w:szCs w:val="31"/>
                      <w:color w:val="494949"/>
                      <w:spacing w:val="-177"/>
                      <w:w w:val="318"/>
                    </w:rPr>
                    <w:t>-</w:t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45"/>
        </w:rPr>
        <w:t>ereç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1"/>
          <w:w w:val="14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9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anı:;.ıı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lfeslim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278" w:right="442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             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0"/>
        </w:rPr>
        <w:t>:06.05.2017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0"/>
        </w:rPr>
        <w:t>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3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53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7"/>
          <w:w w:val="15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14:55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364" w:right="-20"/>
        <w:jc w:val="left"/>
        <w:tabs>
          <w:tab w:pos="1180" w:val="left"/>
          <w:tab w:pos="1700" w:val="left"/>
          <w:tab w:pos="8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Bağarası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3" w:lineRule="exact"/>
        <w:ind w:left="2476" w:right="-20"/>
        <w:jc w:val="left"/>
        <w:tabs>
          <w:tab w:pos="5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-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2" w:lineRule="exact"/>
        <w:ind w:left="5239" w:right="-20"/>
        <w:jc w:val="left"/>
        <w:tabs>
          <w:tab w:pos="9100" w:val="left"/>
        </w:tabs>
        <w:rPr>
          <w:rFonts w:ascii="Times New Roman" w:hAnsi="Times New Roman" w:cs="Times New Roman" w:eastAsia="Times New Roman"/>
          <w:sz w:val="42"/>
          <w:szCs w:val="4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0"/>
        </w:rPr>
        <w:t>Amiri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0"/>
          <w:w w:val="68"/>
          <w:position w:val="-4"/>
        </w:rPr>
        <w:t>2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34"/>
          <w:w w:val="68"/>
          <w:position w:val="-4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5D5D5D"/>
          <w:spacing w:val="10"/>
          <w:w w:val="57"/>
          <w:position w:val="-4"/>
        </w:rPr>
        <w:t>J</w:t>
      </w:r>
      <w:r>
        <w:rPr>
          <w:rFonts w:ascii="Times New Roman" w:hAnsi="Times New Roman" w:cs="Times New Roman" w:eastAsia="Times New Roman"/>
          <w:sz w:val="42"/>
          <w:szCs w:val="42"/>
          <w:color w:val="A7A5A5"/>
          <w:spacing w:val="17"/>
          <w:w w:val="42"/>
          <w:position w:val="-4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494949"/>
          <w:spacing w:val="0"/>
          <w:w w:val="108"/>
          <w:position w:val="-4"/>
        </w:rPr>
        <w:t>Jsaıı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60"/>
        </w:sectPr>
      </w:pPr>
      <w:rPr/>
    </w:p>
    <w:p>
      <w:pPr>
        <w:spacing w:before="28" w:after="0" w:line="268" w:lineRule="exact"/>
        <w:ind w:right="-20"/>
        <w:jc w:val="righ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169EB"/>
          <w:w w:val="95"/>
          <w:b/>
          <w:bCs/>
          <w:position w:val="-1"/>
        </w:rPr>
        <w:t>M</w:t>
      </w:r>
      <w:r>
        <w:rPr>
          <w:rFonts w:ascii="Arial" w:hAnsi="Arial" w:cs="Arial" w:eastAsia="Arial"/>
          <w:sz w:val="24"/>
          <w:szCs w:val="24"/>
          <w:color w:val="2169EB"/>
          <w:spacing w:val="-27"/>
          <w:w w:val="94"/>
          <w:b/>
          <w:bCs/>
          <w:position w:val="-1"/>
        </w:rPr>
        <w:t>u</w:t>
      </w:r>
      <w:r>
        <w:rPr>
          <w:rFonts w:ascii="Arial" w:hAnsi="Arial" w:cs="Arial" w:eastAsia="Arial"/>
          <w:sz w:val="24"/>
          <w:szCs w:val="24"/>
          <w:color w:val="3175D4"/>
          <w:spacing w:val="0"/>
          <w:w w:val="88"/>
          <w:b/>
          <w:bCs/>
          <w:position w:val="-1"/>
        </w:rPr>
        <w:t>Y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96" w:lineRule="exact"/>
        <w:ind w:right="-20"/>
        <w:jc w:val="left"/>
        <w:tabs>
          <w:tab w:pos="960" w:val="left"/>
          <w:tab w:pos="164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959595"/>
          <w:w w:val="177"/>
          <w:position w:val="6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959595"/>
          <w:spacing w:val="-9"/>
          <w:w w:val="177"/>
          <w:position w:val="6"/>
        </w:rPr>
        <w:t>,</w:t>
      </w:r>
      <w:r>
        <w:rPr>
          <w:rFonts w:ascii="Arial" w:hAnsi="Arial" w:cs="Arial" w:eastAsia="Arial"/>
          <w:sz w:val="28"/>
          <w:szCs w:val="28"/>
          <w:color w:val="959595"/>
          <w:spacing w:val="-5"/>
          <w:w w:val="68"/>
          <w:position w:val="-2"/>
        </w:rPr>
        <w:t>:</w:t>
      </w:r>
      <w:r>
        <w:rPr>
          <w:rFonts w:ascii="Arial" w:hAnsi="Arial" w:cs="Arial" w:eastAsia="Arial"/>
          <w:sz w:val="28"/>
          <w:szCs w:val="28"/>
          <w:color w:val="959595"/>
          <w:spacing w:val="14"/>
          <w:w w:val="68"/>
          <w:position w:val="-2"/>
        </w:rPr>
        <w:t>"</w:t>
      </w:r>
      <w:r>
        <w:rPr>
          <w:rFonts w:ascii="Times New Roman" w:hAnsi="Times New Roman" w:cs="Times New Roman" w:eastAsia="Times New Roman"/>
          <w:sz w:val="22"/>
          <w:szCs w:val="22"/>
          <w:color w:val="959595"/>
          <w:spacing w:val="0"/>
          <w:w w:val="176"/>
          <w:position w:val="6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959595"/>
          <w:spacing w:val="0"/>
          <w:w w:val="177"/>
          <w:position w:val="6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959595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959595"/>
          <w:spacing w:val="-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D5D5D"/>
          <w:spacing w:val="0"/>
          <w:w w:val="110"/>
          <w:position w:val="6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5D5D5D"/>
          <w:spacing w:val="-37"/>
          <w:w w:val="100"/>
          <w:position w:val="6"/>
        </w:rPr>
        <w:t> </w:t>
      </w:r>
      <w:r>
        <w:rPr>
          <w:rFonts w:ascii="Arial" w:hAnsi="Arial" w:cs="Arial" w:eastAsia="Arial"/>
          <w:sz w:val="28"/>
          <w:szCs w:val="28"/>
          <w:color w:val="2D348C"/>
          <w:spacing w:val="0"/>
          <w:w w:val="74"/>
          <w:position w:val="-2"/>
        </w:rPr>
        <w:t>(</w:t>
      </w:r>
      <w:r>
        <w:rPr>
          <w:rFonts w:ascii="Arial" w:hAnsi="Arial" w:cs="Arial" w:eastAsia="Arial"/>
          <w:sz w:val="28"/>
          <w:szCs w:val="28"/>
          <w:color w:val="2D348C"/>
          <w:spacing w:val="-52"/>
          <w:w w:val="74"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2D348C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8"/>
          <w:szCs w:val="28"/>
          <w:color w:val="2D348C"/>
          <w:spacing w:val="0"/>
          <w:w w:val="100"/>
          <w:position w:val="-2"/>
        </w:rPr>
      </w:r>
      <w:r>
        <w:rPr>
          <w:rFonts w:ascii="Arial" w:hAnsi="Arial" w:cs="Arial" w:eastAsia="Arial"/>
          <w:sz w:val="28"/>
          <w:szCs w:val="28"/>
          <w:color w:val="494949"/>
          <w:spacing w:val="-28"/>
          <w:w w:val="74"/>
          <w:position w:val="-2"/>
        </w:rPr>
        <w:t>.</w:t>
      </w:r>
      <w:r>
        <w:rPr>
          <w:rFonts w:ascii="Arial" w:hAnsi="Arial" w:cs="Arial" w:eastAsia="Arial"/>
          <w:sz w:val="28"/>
          <w:szCs w:val="28"/>
          <w:color w:val="959595"/>
          <w:spacing w:val="0"/>
          <w:w w:val="74"/>
          <w:position w:val="-2"/>
        </w:rPr>
        <w:t>.</w:t>
      </w:r>
      <w:r>
        <w:rPr>
          <w:rFonts w:ascii="Arial" w:hAnsi="Arial" w:cs="Arial" w:eastAsia="Arial"/>
          <w:sz w:val="28"/>
          <w:szCs w:val="28"/>
          <w:color w:val="959595"/>
          <w:spacing w:val="26"/>
          <w:w w:val="74"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333333"/>
          <w:spacing w:val="0"/>
          <w:w w:val="49"/>
          <w:position w:val="-2"/>
        </w:rPr>
        <w:t>...</w:t>
      </w:r>
      <w:r>
        <w:rPr>
          <w:rFonts w:ascii="Arial" w:hAnsi="Arial" w:cs="Arial" w:eastAsia="Arial"/>
          <w:sz w:val="28"/>
          <w:szCs w:val="28"/>
          <w:color w:val="333333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8"/>
          <w:szCs w:val="28"/>
          <w:color w:val="333333"/>
          <w:spacing w:val="0"/>
          <w:w w:val="100"/>
          <w:position w:val="-2"/>
        </w:rPr>
      </w:r>
      <w:r>
        <w:rPr>
          <w:rFonts w:ascii="Arial" w:hAnsi="Arial" w:cs="Arial" w:eastAsia="Arial"/>
          <w:sz w:val="28"/>
          <w:szCs w:val="28"/>
          <w:color w:val="5D5D5D"/>
          <w:spacing w:val="0"/>
          <w:w w:val="136"/>
          <w:position w:val="-2"/>
        </w:rPr>
        <w:t>'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60"/>
          <w:cols w:num="2" w:equalWidth="0">
            <w:col w:w="2998" w:space="5899"/>
            <w:col w:w="2963"/>
          </w:cols>
        </w:sectPr>
      </w:pPr>
      <w:rPr/>
    </w:p>
    <w:p>
      <w:pPr>
        <w:spacing w:before="0" w:after="0" w:line="195" w:lineRule="exact"/>
        <w:ind w:left="2729" w:right="737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.604667pt;margin-top:4.444978pt;width:524.561354pt;height:12pt;mso-position-horizontal-relative:page;mso-position-vertical-relative:paragraph;z-index:-17218" type="#_x0000_t202" filled="f" stroked="f">
            <v:textbox inset="0,0,0,0">
              <w:txbxContent>
                <w:p>
                  <w:pPr>
                    <w:spacing w:before="0" w:after="0" w:line="240" w:lineRule="exact"/>
                    <w:ind w:right="-76"/>
                    <w:jc w:val="left"/>
                    <w:tabs>
                      <w:tab w:pos="8060" w:val="left"/>
                      <w:tab w:pos="9860" w:val="left"/>
                    </w:tabs>
                    <w:rPr>
                      <w:rFonts w:ascii="Times New Roman" w:hAnsi="Times New Roman" w:cs="Times New Roman" w:eastAsia="Times New Roman"/>
                      <w:sz w:val="22"/>
                      <w:szCs w:val="2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33333"/>
                      <w:spacing w:val="0"/>
                      <w:w w:val="100"/>
                    </w:rPr>
                    <w:t>itfaiyeci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33333"/>
                      <w:spacing w:val="-29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33333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33333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494949"/>
                      <w:spacing w:val="0"/>
                      <w:w w:val="100"/>
                    </w:rPr>
                    <w:t>Ş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494949"/>
                      <w:spacing w:val="-29"/>
                      <w:w w:val="100"/>
                    </w:rPr>
                    <w:t>j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333333"/>
                      <w:spacing w:val="-8"/>
                      <w:w w:val="100"/>
                    </w:rPr>
                    <w:t>n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959595"/>
                      <w:spacing w:val="0"/>
                      <w:w w:val="100"/>
                    </w:rPr>
                    <w:t>.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959595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959595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333333"/>
                      <w:spacing w:val="0"/>
                      <w:w w:val="100"/>
                    </w:rPr>
                    <w:t>,;d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333333"/>
                      <w:spacing w:val="0"/>
                      <w:w w:val="100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333333"/>
                      <w:spacing w:val="9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7E7E80"/>
                      <w:spacing w:val="0"/>
                      <w:w w:val="195"/>
                    </w:rPr>
                    <w:t>·'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2169EB"/>
          <w:spacing w:val="0"/>
          <w:w w:val="100"/>
        </w:rPr>
        <w:t>Itf</w:t>
      </w:r>
      <w:r>
        <w:rPr>
          <w:rFonts w:ascii="Arial" w:hAnsi="Arial" w:cs="Arial" w:eastAsia="Arial"/>
          <w:sz w:val="19"/>
          <w:szCs w:val="19"/>
          <w:color w:val="2169EB"/>
          <w:spacing w:val="4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89AFEB"/>
          <w:spacing w:val="0"/>
          <w:w w:val="100"/>
        </w:rPr>
        <w:t>iye</w:t>
      </w:r>
      <w:r>
        <w:rPr>
          <w:rFonts w:ascii="Arial" w:hAnsi="Arial" w:cs="Arial" w:eastAsia="Arial"/>
          <w:sz w:val="19"/>
          <w:szCs w:val="19"/>
          <w:color w:val="89AFE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9AFE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89AFEB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A0BDEB"/>
          <w:spacing w:val="0"/>
          <w:w w:val="87"/>
        </w:rPr>
        <w:t>•r.e</w:t>
      </w:r>
      <w:r>
        <w:rPr>
          <w:rFonts w:ascii="Arial" w:hAnsi="Arial" w:cs="Arial" w:eastAsia="Arial"/>
          <w:sz w:val="19"/>
          <w:szCs w:val="19"/>
          <w:color w:val="A0BDEB"/>
          <w:spacing w:val="0"/>
          <w:w w:val="87"/>
        </w:rPr>
        <w:t>y</w:t>
      </w:r>
      <w:r>
        <w:rPr>
          <w:rFonts w:ascii="Arial" w:hAnsi="Arial" w:cs="Arial" w:eastAsia="Arial"/>
          <w:sz w:val="19"/>
          <w:szCs w:val="19"/>
          <w:color w:val="A0BDEB"/>
          <w:spacing w:val="17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69EB"/>
          <w:spacing w:val="0"/>
          <w:w w:val="107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06" w:lineRule="exact"/>
        <w:ind w:left="2628" w:right="7321"/>
        <w:jc w:val="center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257.61673pt;margin-top:5.13481pt;width:.1pt;height:23.486505pt;mso-position-horizontal-relative:page;mso-position-vertical-relative:paragraph;z-index:-17223" coordorigin="5152,103" coordsize="2,470">
            <v:shape style="position:absolute;left:5152;top:103;width:2;height:470" coordorigin="5152,103" coordsize="0,470" path="m5152,572l5152,103e" filled="f" stroked="t" strokeweight="1.197104pt" strokecolor="#383B77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2169EB"/>
          <w:spacing w:val="0"/>
          <w:w w:val="100"/>
          <w:position w:val="-7"/>
        </w:rPr>
        <w:t>2.P</w:t>
      </w:r>
      <w:r>
        <w:rPr>
          <w:rFonts w:ascii="Arial" w:hAnsi="Arial" w:cs="Arial" w:eastAsia="Arial"/>
          <w:sz w:val="19"/>
          <w:szCs w:val="19"/>
          <w:color w:val="2169EB"/>
          <w:spacing w:val="-4"/>
          <w:w w:val="100"/>
          <w:position w:val="-7"/>
        </w:rPr>
        <w:t>o</w:t>
      </w:r>
      <w:r>
        <w:rPr>
          <w:rFonts w:ascii="Arial" w:hAnsi="Arial" w:cs="Arial" w:eastAsia="Arial"/>
          <w:sz w:val="19"/>
          <w:szCs w:val="19"/>
          <w:color w:val="89AFEB"/>
          <w:spacing w:val="0"/>
          <w:w w:val="100"/>
          <w:position w:val="-7"/>
        </w:rPr>
        <w:t>sı;,</w:t>
      </w:r>
      <w:r>
        <w:rPr>
          <w:rFonts w:ascii="Arial" w:hAnsi="Arial" w:cs="Arial" w:eastAsia="Arial"/>
          <w:sz w:val="19"/>
          <w:szCs w:val="19"/>
          <w:color w:val="89AFEB"/>
          <w:spacing w:val="-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9AFEB"/>
          <w:spacing w:val="0"/>
          <w:w w:val="68"/>
          <w:position w:val="-7"/>
        </w:rPr>
        <w:t>._,,r</w:t>
      </w:r>
      <w:r>
        <w:rPr>
          <w:rFonts w:ascii="Times New Roman" w:hAnsi="Times New Roman" w:cs="Times New Roman" w:eastAsia="Times New Roman"/>
          <w:sz w:val="19"/>
          <w:szCs w:val="19"/>
          <w:color w:val="89AFEB"/>
          <w:spacing w:val="0"/>
          <w:w w:val="67"/>
          <w:position w:val="-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89AFEB"/>
          <w:spacing w:val="-27"/>
          <w:w w:val="100"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89AFEB"/>
          <w:spacing w:val="0"/>
          <w:w w:val="75"/>
          <w:position w:val="-7"/>
        </w:rPr>
        <w:t>ıpf;&lt;ı</w:t>
      </w:r>
      <w:r>
        <w:rPr>
          <w:rFonts w:ascii="Arial" w:hAnsi="Arial" w:cs="Arial" w:eastAsia="Arial"/>
          <w:sz w:val="19"/>
          <w:szCs w:val="19"/>
          <w:color w:val="89AFEB"/>
          <w:spacing w:val="0"/>
          <w:w w:val="75"/>
          <w:position w:val="-7"/>
        </w:rPr>
        <w:t>r</w:t>
      </w:r>
      <w:r>
        <w:rPr>
          <w:rFonts w:ascii="Arial" w:hAnsi="Arial" w:cs="Arial" w:eastAsia="Arial"/>
          <w:sz w:val="19"/>
          <w:szCs w:val="19"/>
          <w:color w:val="89AFEB"/>
          <w:spacing w:val="11"/>
          <w:w w:val="75"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2169EB"/>
          <w:spacing w:val="0"/>
          <w:w w:val="99"/>
          <w:position w:val="-7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8" w:lineRule="exact"/>
        <w:ind w:left="4966" w:right="-20"/>
        <w:jc w:val="left"/>
        <w:tabs>
          <w:tab w:pos="92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7.126648pt;margin-top:4.004422pt;width:84.340371pt;height:24pt;mso-position-horizontal-relative:page;mso-position-vertical-relative:paragraph;z-index:-17217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rPr>
                      <w:rFonts w:ascii="Times New Roman" w:hAnsi="Times New Roman" w:cs="Times New Roman" w:eastAsia="Times New Roman"/>
                      <w:sz w:val="48"/>
                      <w:szCs w:val="4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7E7E80"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7E7E80"/>
                      <w:i/>
                      <w:strike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7E7E80"/>
                      <w:spacing w:val="19"/>
                      <w:i/>
                      <w:strike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7E7E80"/>
                      <w:spacing w:val="19"/>
                      <w:i/>
                      <w:strike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7E7E80"/>
                      <w:spacing w:val="-58"/>
                      <w:w w:val="69"/>
                      <w:i/>
                      <w:strike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7E7E80"/>
                      <w:spacing w:val="-58"/>
                      <w:w w:val="69"/>
                      <w:i/>
                      <w:strike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7E7E80"/>
                      <w:spacing w:val="-58"/>
                      <w:w w:val="69"/>
                      <w:i/>
                      <w:strike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5B607E"/>
                      <w:spacing w:val="0"/>
                      <w:w w:val="50"/>
                      <w:i/>
                      <w:strike/>
                    </w:rPr>
                    <w:t>;!?</w:t>
                  </w:r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5B607E"/>
                      <w:spacing w:val="0"/>
                      <w:w w:val="50"/>
                      <w:i/>
                      <w:strike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5B607E"/>
                      <w:spacing w:val="-13"/>
                      <w:w w:val="49"/>
                      <w:i/>
                      <w:strike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5B607E"/>
                      <w:spacing w:val="-13"/>
                      <w:w w:val="49"/>
                      <w:i/>
                      <w:strike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5B607E"/>
                      <w:spacing w:val="-13"/>
                      <w:w w:val="49"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5B607E"/>
                      <w:spacing w:val="0"/>
                      <w:w w:val="49"/>
                      <w:i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5B607E"/>
                      <w:spacing w:val="-42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494949"/>
                      <w:spacing w:val="-30"/>
                      <w:w w:val="65"/>
                      <w:i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494949"/>
                      <w:spacing w:val="0"/>
                      <w:w w:val="65"/>
                      <w:i/>
                    </w:rPr>
                    <w:t>f'</w:t>
                  </w:r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494949"/>
                      <w:spacing w:val="-33"/>
                      <w:w w:val="65"/>
                      <w:i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494949"/>
                      <w:spacing w:val="-55"/>
                      <w:w w:val="66"/>
                      <w:i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959595"/>
                      <w:spacing w:val="6"/>
                      <w:w w:val="55"/>
                      <w:i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494949"/>
                      <w:spacing w:val="0"/>
                      <w:w w:val="51"/>
                      <w:i/>
                    </w:rPr>
                    <w:t>x</w:t>
                  </w:r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494949"/>
                      <w:spacing w:val="-81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494949"/>
                      <w:spacing w:val="-70"/>
                      <w:w w:val="52"/>
                      <w:i/>
                    </w:rPr>
                    <w:t>g</w:t>
                  </w:r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4"/>
          <w:szCs w:val="34"/>
          <w:color w:val="363D6E"/>
          <w:spacing w:val="0"/>
          <w:w w:val="175"/>
          <w:i/>
          <w:position w:val="-5"/>
        </w:rPr>
        <w:t>t</w:t>
      </w:r>
      <w:r>
        <w:rPr>
          <w:rFonts w:ascii="Arial" w:hAnsi="Arial" w:cs="Arial" w:eastAsia="Arial"/>
          <w:sz w:val="34"/>
          <w:szCs w:val="34"/>
          <w:color w:val="363D6E"/>
          <w:spacing w:val="0"/>
          <w:w w:val="100"/>
          <w:i/>
          <w:position w:val="-5"/>
        </w:rPr>
        <w:tab/>
      </w:r>
      <w:r>
        <w:rPr>
          <w:rFonts w:ascii="Arial" w:hAnsi="Arial" w:cs="Arial" w:eastAsia="Arial"/>
          <w:sz w:val="34"/>
          <w:szCs w:val="34"/>
          <w:color w:val="363D6E"/>
          <w:spacing w:val="0"/>
          <w:w w:val="100"/>
          <w:i/>
          <w:position w:val="-5"/>
        </w:rPr>
      </w:r>
      <w:r>
        <w:rPr>
          <w:rFonts w:ascii="Times New Roman" w:hAnsi="Times New Roman" w:cs="Times New Roman" w:eastAsia="Times New Roman"/>
          <w:sz w:val="24"/>
          <w:szCs w:val="24"/>
          <w:color w:val="494949"/>
          <w:spacing w:val="4"/>
          <w:w w:val="100"/>
          <w:position w:val="5"/>
        </w:rPr>
        <w:t>1</w:t>
      </w:r>
      <w:r>
        <w:rPr>
          <w:rFonts w:ascii="Times New Roman" w:hAnsi="Times New Roman" w:cs="Times New Roman" w:eastAsia="Times New Roman"/>
          <w:sz w:val="24"/>
          <w:szCs w:val="24"/>
          <w:color w:val="494949"/>
          <w:spacing w:val="1"/>
          <w:w w:val="100"/>
          <w:position w:val="5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494949"/>
          <w:spacing w:val="0"/>
          <w:w w:val="100"/>
          <w:position w:val="5"/>
        </w:rPr>
        <w:t>\</w:t>
      </w:r>
      <w:r>
        <w:rPr>
          <w:rFonts w:ascii="Times New Roman" w:hAnsi="Times New Roman" w:cs="Times New Roman" w:eastAsia="Times New Roman"/>
          <w:sz w:val="24"/>
          <w:szCs w:val="24"/>
          <w:color w:val="494949"/>
          <w:spacing w:val="3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94949"/>
          <w:spacing w:val="1"/>
          <w:w w:val="100"/>
          <w:position w:val="5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color w:val="494949"/>
          <w:spacing w:val="0"/>
          <w:w w:val="100"/>
          <w:position w:val="5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494949"/>
          <w:spacing w:val="3"/>
          <w:w w:val="100"/>
          <w:position w:val="5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color w:val="494949"/>
          <w:spacing w:val="3"/>
          <w:w w:val="100"/>
          <w:position w:val="5"/>
        </w:rPr>
        <w:t>!</w:t>
      </w:r>
      <w:r>
        <w:rPr>
          <w:rFonts w:ascii="Times New Roman" w:hAnsi="Times New Roman" w:cs="Times New Roman" w:eastAsia="Times New Roman"/>
          <w:sz w:val="24"/>
          <w:szCs w:val="24"/>
          <w:color w:val="494949"/>
          <w:spacing w:val="0"/>
          <w:w w:val="100"/>
          <w:position w:val="5"/>
        </w:rPr>
        <w:t>SU</w:t>
      </w:r>
      <w:r>
        <w:rPr>
          <w:rFonts w:ascii="Times New Roman" w:hAnsi="Times New Roman" w:cs="Times New Roman" w:eastAsia="Times New Roman"/>
          <w:sz w:val="24"/>
          <w:szCs w:val="24"/>
          <w:color w:val="494949"/>
          <w:spacing w:val="-1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E6E6E"/>
          <w:spacing w:val="0"/>
          <w:w w:val="108"/>
          <w:position w:val="5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right="913"/>
        <w:jc w:val="righ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9"/>
          <w:szCs w:val="29"/>
          <w:color w:val="494949"/>
          <w:w w:val="65"/>
          <w:position w:val="-2"/>
        </w:rPr>
        <w:t>tif</w:t>
      </w:r>
      <w:r>
        <w:rPr>
          <w:rFonts w:ascii="Arial" w:hAnsi="Arial" w:cs="Arial" w:eastAsia="Arial"/>
          <w:sz w:val="29"/>
          <w:szCs w:val="29"/>
          <w:color w:val="494949"/>
          <w:spacing w:val="-53"/>
          <w:w w:val="100"/>
          <w:position w:val="-2"/>
        </w:rPr>
        <w:t> </w:t>
      </w:r>
      <w:r>
        <w:rPr>
          <w:rFonts w:ascii="Arial" w:hAnsi="Arial" w:cs="Arial" w:eastAsia="Arial"/>
          <w:sz w:val="29"/>
          <w:szCs w:val="29"/>
          <w:color w:val="494949"/>
          <w:spacing w:val="0"/>
          <w:w w:val="264"/>
          <w:position w:val="-2"/>
        </w:rPr>
        <w:t>'</w:t>
      </w:r>
      <w:r>
        <w:rPr>
          <w:rFonts w:ascii="Arial" w:hAnsi="Arial" w:cs="Arial" w:eastAsia="Arial"/>
          <w:sz w:val="29"/>
          <w:szCs w:val="29"/>
          <w:color w:val="494949"/>
          <w:spacing w:val="-88"/>
          <w:w w:val="264"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494949"/>
          <w:spacing w:val="0"/>
          <w:w w:val="92"/>
          <w:position w:val="-2"/>
        </w:rPr>
        <w:t>cıı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66" w:lineRule="exact"/>
        <w:ind w:right="933"/>
        <w:jc w:val="right"/>
        <w:tabs>
          <w:tab w:pos="418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BABABA"/>
          <w:spacing w:val="0"/>
          <w:w w:val="19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BABABA"/>
          <w:spacing w:val="0"/>
          <w:w w:val="19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BABABA"/>
          <w:spacing w:val="8"/>
          <w:w w:val="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ÇELİK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5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494949"/>
          <w:spacing w:val="0"/>
          <w:w w:val="75"/>
        </w:rPr>
        <w:t>al</w:t>
      </w:r>
      <w:r>
        <w:rPr>
          <w:rFonts w:ascii="Arial" w:hAnsi="Arial" w:cs="Arial" w:eastAsia="Arial"/>
          <w:sz w:val="22"/>
          <w:szCs w:val="22"/>
          <w:color w:val="494949"/>
          <w:spacing w:val="5"/>
          <w:w w:val="75"/>
        </w:rPr>
        <w:t>e</w:t>
      </w:r>
      <w:r>
        <w:rPr>
          <w:rFonts w:ascii="Arial" w:hAnsi="Arial" w:cs="Arial" w:eastAsia="Arial"/>
          <w:sz w:val="22"/>
          <w:szCs w:val="22"/>
          <w:color w:val="BABABA"/>
          <w:spacing w:val="0"/>
          <w:w w:val="15"/>
        </w:rPr>
        <w:t>_</w:t>
      </w:r>
      <w:r>
        <w:rPr>
          <w:rFonts w:ascii="Arial" w:hAnsi="Arial" w:cs="Arial" w:eastAsia="Arial"/>
          <w:sz w:val="22"/>
          <w:szCs w:val="22"/>
          <w:color w:val="BABABA"/>
          <w:spacing w:val="-35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494949"/>
          <w:spacing w:val="0"/>
          <w:w w:val="77"/>
        </w:rPr>
        <w:t>Şpb</w:t>
      </w:r>
      <w:r>
        <w:rPr>
          <w:rFonts w:ascii="Arial" w:hAnsi="Arial" w:cs="Arial" w:eastAsia="Arial"/>
          <w:sz w:val="22"/>
          <w:szCs w:val="22"/>
          <w:color w:val="494949"/>
          <w:spacing w:val="-17"/>
          <w:w w:val="7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5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5"/>
          <w:w w:val="53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74"/>
        </w:rPr>
        <w:t>öd,Orü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4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494949"/>
          <w:spacing w:val="0"/>
          <w:w w:val="82"/>
        </w:rPr>
        <w:t>v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47" w:lineRule="exact"/>
        <w:ind w:left="5344" w:right="-20"/>
        <w:jc w:val="left"/>
        <w:tabs>
          <w:tab w:pos="9080" w:val="left"/>
          <w:tab w:pos="9560" w:val="left"/>
        </w:tabs>
        <w:rPr>
          <w:rFonts w:ascii="Arial" w:hAnsi="Arial" w:cs="Arial" w:eastAsia="Arial"/>
          <w:sz w:val="33"/>
          <w:szCs w:val="33"/>
        </w:rPr>
      </w:pPr>
      <w:rPr/>
      <w:r>
        <w:rPr/>
        <w:pict>
          <v:group style="position:absolute;margin-left:170.108444pt;margin-top:20.156954pt;width:.1pt;height:10.544962pt;mso-position-horizontal-relative:page;mso-position-vertical-relative:paragraph;z-index:-17222" coordorigin="3402,403" coordsize="2,211">
            <v:shape style="position:absolute;left:3402;top:403;width:2;height:211" coordorigin="3402,403" coordsize="0,211" path="m3402,614l3402,403e" filled="f" stroked="t" strokeweight="1.436525pt" strokecolor="#2B347C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İtf.Çvş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3"/>
          <w:szCs w:val="13"/>
          <w:color w:val="959595"/>
          <w:spacing w:val="0"/>
          <w:w w:val="75"/>
          <w:position w:val="-6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959595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959595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3"/>
          <w:szCs w:val="13"/>
          <w:color w:val="6E6E6E"/>
          <w:spacing w:val="0"/>
          <w:w w:val="76"/>
          <w:i/>
          <w:position w:val="-6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6E6E6E"/>
          <w:spacing w:val="-25"/>
          <w:w w:val="76"/>
          <w:i/>
          <w:position w:val="-6"/>
        </w:rPr>
        <w:t>1</w:t>
      </w:r>
      <w:r>
        <w:rPr>
          <w:rFonts w:ascii="Times New Roman" w:hAnsi="Times New Roman" w:cs="Times New Roman" w:eastAsia="Times New Roman"/>
          <w:sz w:val="13"/>
          <w:szCs w:val="13"/>
          <w:color w:val="494949"/>
          <w:spacing w:val="0"/>
          <w:w w:val="36"/>
          <w:i/>
          <w:position w:val="-6"/>
        </w:rPr>
        <w:t>.-</w:t>
      </w:r>
      <w:r>
        <w:rPr>
          <w:rFonts w:ascii="Times New Roman" w:hAnsi="Times New Roman" w:cs="Times New Roman" w:eastAsia="Times New Roman"/>
          <w:sz w:val="13"/>
          <w:szCs w:val="13"/>
          <w:color w:val="494949"/>
          <w:spacing w:val="0"/>
          <w:w w:val="100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494949"/>
          <w:spacing w:val="-1"/>
          <w:w w:val="100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494949"/>
          <w:spacing w:val="0"/>
          <w:w w:val="100"/>
          <w:position w:val="-6"/>
        </w:rPr>
        <w:t>;</w:t>
      </w:r>
      <w:r>
        <w:rPr>
          <w:rFonts w:ascii="Times New Roman" w:hAnsi="Times New Roman" w:cs="Times New Roman" w:eastAsia="Times New Roman"/>
          <w:sz w:val="13"/>
          <w:szCs w:val="13"/>
          <w:color w:val="494949"/>
          <w:spacing w:val="0"/>
          <w:w w:val="100"/>
          <w:position w:val="-6"/>
        </w:rPr>
        <w:t>)</w:t>
      </w:r>
      <w:r>
        <w:rPr>
          <w:rFonts w:ascii="Times New Roman" w:hAnsi="Times New Roman" w:cs="Times New Roman" w:eastAsia="Times New Roman"/>
          <w:sz w:val="13"/>
          <w:szCs w:val="13"/>
          <w:color w:val="494949"/>
          <w:spacing w:val="3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494949"/>
          <w:spacing w:val="0"/>
          <w:w w:val="155"/>
          <w:position w:val="-6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494949"/>
          <w:spacing w:val="6"/>
          <w:w w:val="155"/>
          <w:position w:val="-6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6E6E6E"/>
          <w:spacing w:val="0"/>
          <w:w w:val="79"/>
          <w:position w:val="-6"/>
        </w:rPr>
        <w:t>-</w:t>
      </w:r>
      <w:r>
        <w:rPr>
          <w:rFonts w:ascii="Times New Roman" w:hAnsi="Times New Roman" w:cs="Times New Roman" w:eastAsia="Times New Roman"/>
          <w:sz w:val="13"/>
          <w:szCs w:val="13"/>
          <w:color w:val="6E6E6E"/>
          <w:spacing w:val="0"/>
          <w:w w:val="100"/>
          <w:position w:val="-6"/>
        </w:rPr>
        <w:t>  </w:t>
      </w:r>
      <w:r>
        <w:rPr>
          <w:rFonts w:ascii="Times New Roman" w:hAnsi="Times New Roman" w:cs="Times New Roman" w:eastAsia="Times New Roman"/>
          <w:sz w:val="13"/>
          <w:szCs w:val="13"/>
          <w:color w:val="6E6E6E"/>
          <w:spacing w:val="-1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5D5D5D"/>
          <w:spacing w:val="0"/>
          <w:w w:val="269"/>
          <w:position w:val="-6"/>
        </w:rPr>
        <w:t>-</w:t>
      </w:r>
      <w:r>
        <w:rPr>
          <w:rFonts w:ascii="Times New Roman" w:hAnsi="Times New Roman" w:cs="Times New Roman" w:eastAsia="Times New Roman"/>
          <w:sz w:val="13"/>
          <w:szCs w:val="13"/>
          <w:color w:val="5D5D5D"/>
          <w:spacing w:val="14"/>
          <w:w w:val="269"/>
          <w:position w:val="-6"/>
        </w:rPr>
        <w:t> </w:t>
      </w:r>
      <w:r>
        <w:rPr>
          <w:rFonts w:ascii="Arial" w:hAnsi="Arial" w:cs="Arial" w:eastAsia="Arial"/>
          <w:sz w:val="33"/>
          <w:szCs w:val="33"/>
          <w:color w:val="959595"/>
          <w:spacing w:val="-40"/>
          <w:w w:val="76"/>
          <w:position w:val="-6"/>
        </w:rPr>
        <w:t>:</w:t>
      </w:r>
      <w:r>
        <w:rPr>
          <w:rFonts w:ascii="Arial" w:hAnsi="Arial" w:cs="Arial" w:eastAsia="Arial"/>
          <w:sz w:val="33"/>
          <w:szCs w:val="33"/>
          <w:color w:val="BABABA"/>
          <w:spacing w:val="-90"/>
          <w:w w:val="130"/>
          <w:position w:val="-6"/>
        </w:rPr>
        <w:t>.</w:t>
      </w:r>
      <w:r>
        <w:rPr>
          <w:rFonts w:ascii="Arial" w:hAnsi="Arial" w:cs="Arial" w:eastAsia="Arial"/>
          <w:sz w:val="33"/>
          <w:szCs w:val="33"/>
          <w:color w:val="959595"/>
          <w:spacing w:val="-43"/>
          <w:w w:val="76"/>
          <w:position w:val="-6"/>
        </w:rPr>
        <w:t>:</w:t>
      </w:r>
      <w:r>
        <w:rPr>
          <w:rFonts w:ascii="Arial" w:hAnsi="Arial" w:cs="Arial" w:eastAsia="Arial"/>
          <w:sz w:val="33"/>
          <w:szCs w:val="33"/>
          <w:color w:val="6E6E6E"/>
          <w:spacing w:val="-28"/>
          <w:w w:val="122"/>
          <w:position w:val="-6"/>
        </w:rPr>
        <w:t>;</w:t>
      </w:r>
      <w:r>
        <w:rPr>
          <w:rFonts w:ascii="Arial" w:hAnsi="Arial" w:cs="Arial" w:eastAsia="Arial"/>
          <w:sz w:val="33"/>
          <w:szCs w:val="33"/>
          <w:color w:val="959595"/>
          <w:spacing w:val="0"/>
          <w:w w:val="159"/>
          <w:position w:val="-6"/>
        </w:rPr>
        <w:t>!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60"/>
        </w:sectPr>
      </w:pPr>
      <w:rPr/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63" w:lineRule="exact"/>
        <w:ind w:left="27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-5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66" w:lineRule="exact"/>
        <w:ind w:right="-86"/>
        <w:jc w:val="left"/>
        <w:tabs>
          <w:tab w:pos="46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6E6E6E"/>
          <w:spacing w:val="0"/>
          <w:w w:val="78"/>
          <w:position w:val="-8"/>
        </w:rPr>
        <w:t>..</w:t>
      </w:r>
      <w:r>
        <w:rPr>
          <w:rFonts w:ascii="Times New Roman" w:hAnsi="Times New Roman" w:cs="Times New Roman" w:eastAsia="Times New Roman"/>
          <w:sz w:val="31"/>
          <w:szCs w:val="31"/>
          <w:color w:val="6E6E6E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6E6E6E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31"/>
          <w:szCs w:val="31"/>
          <w:color w:val="333333"/>
          <w:spacing w:val="0"/>
          <w:w w:val="100"/>
          <w:position w:val="-8"/>
        </w:rPr>
        <w:t>SE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545" w:lineRule="exact"/>
        <w:ind w:right="-20"/>
        <w:jc w:val="left"/>
        <w:tabs>
          <w:tab w:pos="596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br w:type="column"/>
      </w:r>
      <w:r>
        <w:rPr>
          <w:rFonts w:ascii="Arial" w:hAnsi="Arial" w:cs="Arial" w:eastAsia="Arial"/>
          <w:sz w:val="46"/>
          <w:szCs w:val="46"/>
          <w:color w:val="212369"/>
          <w:spacing w:val="0"/>
          <w:w w:val="145"/>
          <w:position w:val="-1"/>
        </w:rPr>
        <w:t>'</w:t>
      </w:r>
      <w:r>
        <w:rPr>
          <w:rFonts w:ascii="Arial" w:hAnsi="Arial" w:cs="Arial" w:eastAsia="Arial"/>
          <w:sz w:val="46"/>
          <w:szCs w:val="46"/>
          <w:color w:val="212369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6"/>
          <w:szCs w:val="46"/>
          <w:color w:val="212369"/>
          <w:spacing w:val="0"/>
          <w:w w:val="100"/>
          <w:position w:val="-1"/>
        </w:rPr>
      </w:r>
      <w:r>
        <w:rPr>
          <w:rFonts w:ascii="Arial" w:hAnsi="Arial" w:cs="Arial" w:eastAsia="Arial"/>
          <w:sz w:val="24"/>
          <w:szCs w:val="24"/>
          <w:color w:val="6E6E6E"/>
          <w:spacing w:val="0"/>
          <w:w w:val="100"/>
          <w:position w:val="24"/>
        </w:rPr>
        <w:t>"</w:t>
      </w:r>
      <w:r>
        <w:rPr>
          <w:rFonts w:ascii="Arial" w:hAnsi="Arial" w:cs="Arial" w:eastAsia="Arial"/>
          <w:sz w:val="24"/>
          <w:szCs w:val="24"/>
          <w:color w:val="6E6E6E"/>
          <w:spacing w:val="15"/>
          <w:w w:val="100"/>
          <w:position w:val="24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59595"/>
          <w:spacing w:val="0"/>
          <w:w w:val="165"/>
          <w:position w:val="20"/>
        </w:rPr>
        <w:t>h</w:t>
      </w:r>
      <w:r>
        <w:rPr>
          <w:rFonts w:ascii="Times New Roman" w:hAnsi="Times New Roman" w:cs="Times New Roman" w:eastAsia="Times New Roman"/>
          <w:sz w:val="10"/>
          <w:szCs w:val="10"/>
          <w:color w:val="959595"/>
          <w:spacing w:val="-22"/>
          <w:w w:val="165"/>
          <w:position w:val="2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6E6E6E"/>
          <w:spacing w:val="0"/>
          <w:w w:val="165"/>
          <w:position w:val="20"/>
        </w:rPr>
        <w:t>•f</w:t>
      </w:r>
      <w:r>
        <w:rPr>
          <w:rFonts w:ascii="Times New Roman" w:hAnsi="Times New Roman" w:cs="Times New Roman" w:eastAsia="Times New Roman"/>
          <w:sz w:val="10"/>
          <w:szCs w:val="10"/>
          <w:color w:val="6E6E6E"/>
          <w:spacing w:val="4"/>
          <w:w w:val="165"/>
          <w:position w:val="2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59595"/>
          <w:spacing w:val="0"/>
          <w:w w:val="103"/>
          <w:position w:val="20"/>
        </w:rPr>
        <w:t>\</w:t>
      </w:r>
      <w:r>
        <w:rPr>
          <w:rFonts w:ascii="Times New Roman" w:hAnsi="Times New Roman" w:cs="Times New Roman" w:eastAsia="Times New Roman"/>
          <w:sz w:val="10"/>
          <w:szCs w:val="10"/>
          <w:color w:val="959595"/>
          <w:spacing w:val="0"/>
          <w:w w:val="104"/>
          <w:position w:val="20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959595"/>
          <w:spacing w:val="4"/>
          <w:w w:val="104"/>
          <w:position w:val="20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6E6E6E"/>
          <w:spacing w:val="-6"/>
          <w:w w:val="193"/>
          <w:position w:val="20"/>
        </w:rPr>
        <w:t>'</w:t>
      </w:r>
      <w:r>
        <w:rPr>
          <w:rFonts w:ascii="Arial" w:hAnsi="Arial" w:cs="Arial" w:eastAsia="Arial"/>
          <w:sz w:val="5"/>
          <w:szCs w:val="5"/>
          <w:color w:val="494949"/>
          <w:spacing w:val="0"/>
          <w:w w:val="190"/>
          <w:position w:val="24"/>
        </w:rPr>
        <w:t>'</w:t>
      </w:r>
      <w:r>
        <w:rPr>
          <w:rFonts w:ascii="Arial" w:hAnsi="Arial" w:cs="Arial" w:eastAsia="Arial"/>
          <w:sz w:val="5"/>
          <w:szCs w:val="5"/>
          <w:color w:val="494949"/>
          <w:spacing w:val="0"/>
          <w:w w:val="100"/>
          <w:position w:val="24"/>
        </w:rPr>
        <w:t>  </w:t>
      </w:r>
      <w:r>
        <w:rPr>
          <w:rFonts w:ascii="Arial" w:hAnsi="Arial" w:cs="Arial" w:eastAsia="Arial"/>
          <w:sz w:val="5"/>
          <w:szCs w:val="5"/>
          <w:color w:val="494949"/>
          <w:spacing w:val="-5"/>
          <w:w w:val="100"/>
          <w:position w:val="24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7E7E80"/>
          <w:spacing w:val="0"/>
          <w:w w:val="79"/>
          <w:position w:val="20"/>
        </w:rPr>
        <w:t>...</w:t>
      </w:r>
      <w:r>
        <w:rPr>
          <w:rFonts w:ascii="Times New Roman" w:hAnsi="Times New Roman" w:cs="Times New Roman" w:eastAsia="Times New Roman"/>
          <w:sz w:val="10"/>
          <w:szCs w:val="10"/>
          <w:color w:val="959595"/>
          <w:spacing w:val="0"/>
          <w:w w:val="117"/>
          <w:position w:val="20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959595"/>
          <w:spacing w:val="-13"/>
          <w:w w:val="100"/>
          <w:position w:val="2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ABABA"/>
          <w:spacing w:val="0"/>
          <w:w w:val="100"/>
          <w:position w:val="20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388" w:lineRule="exact"/>
        <w:ind w:left="259" w:right="-20"/>
        <w:jc w:val="left"/>
        <w:rPr>
          <w:rFonts w:ascii="Times New Roman" w:hAnsi="Times New Roman" w:cs="Times New Roman" w:eastAsia="Times New Roman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38"/>
          <w:szCs w:val="38"/>
          <w:color w:val="2D348C"/>
          <w:spacing w:val="0"/>
          <w:w w:val="191"/>
        </w:rPr>
        <w:t>,,</w:t>
      </w:r>
      <w:r>
        <w:rPr>
          <w:rFonts w:ascii="Times New Roman" w:hAnsi="Times New Roman" w:cs="Times New Roman" w:eastAsia="Times New Roman"/>
          <w:sz w:val="38"/>
          <w:szCs w:val="38"/>
          <w:color w:val="2D348C"/>
          <w:spacing w:val="-105"/>
          <w:w w:val="191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212369"/>
          <w:spacing w:val="0"/>
          <w:w w:val="109"/>
        </w:rPr>
        <w:t>./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59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Meti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YAVUZ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60"/>
          <w:cols w:num="3" w:equalWidth="0">
            <w:col w:w="658" w:space="1870"/>
            <w:col w:w="831" w:space="40"/>
            <w:col w:w="8461"/>
          </w:cols>
        </w:sectPr>
      </w:pPr>
      <w:rPr/>
    </w:p>
    <w:p>
      <w:pPr>
        <w:spacing w:before="0" w:after="0" w:line="308" w:lineRule="exact"/>
        <w:ind w:left="2485" w:right="-20"/>
        <w:jc w:val="left"/>
        <w:tabs>
          <w:tab w:pos="5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1.133066pt;margin-top:29.598146pt;width:574.849247pt;height:793.267988pt;mso-position-horizontal-relative:page;mso-position-vertical-relative:page;z-index:-17224" coordorigin="223,592" coordsize="11497,15865">
            <v:group style="position:absolute;left:230;top:609;width:1149;height:2" coordorigin="230,609" coordsize="1149,2">
              <v:shape style="position:absolute;left:230;top:609;width:1149;height:2" coordorigin="230,609" coordsize="1149,0" path="m230,609l1379,609e" filled="f" stroked="t" strokeweight=".718262pt" strokecolor="#838383">
                <v:path arrowok="t"/>
              </v:shape>
            </v:group>
            <v:group style="position:absolute;left:237;top:599;width:2;height:1112" coordorigin="237,599" coordsize="2,1112">
              <v:shape style="position:absolute;left:237;top:599;width:2;height:1112" coordorigin="237,599" coordsize="0,1112" path="m237,1711l237,599e" filled="f" stroked="t" strokeweight=".478842pt" strokecolor="#AFAFAF">
                <v:path arrowok="t"/>
              </v:shape>
            </v:group>
            <v:group style="position:absolute;left:934;top:616;width:10731;height:2" coordorigin="934,616" coordsize="10731,2">
              <v:shape style="position:absolute;left:934;top:616;width:10731;height:2" coordorigin="934,616" coordsize="10731,0" path="m934,616l11665,616e" filled="f" stroked="t" strokeweight=".718262pt" strokecolor="#646064">
                <v:path arrowok="t"/>
              </v:shape>
            </v:group>
            <v:group style="position:absolute;left:1604;top:609;width:723;height:2" coordorigin="1604,609" coordsize="723,2">
              <v:shape style="position:absolute;left:1604;top:609;width:723;height:2" coordorigin="1604,609" coordsize="723,0" path="m1604,609l2327,609e" filled="f" stroked="t" strokeweight=".478842pt" strokecolor="#4F4F4F">
                <v:path arrowok="t"/>
              </v:shape>
            </v:group>
            <v:group style="position:absolute;left:2301;top:604;width:2;height:1524" coordorigin="2301,604" coordsize="2,1524">
              <v:shape style="position:absolute;left:2301;top:604;width:2;height:1524" coordorigin="2301,604" coordsize="0,1524" path="m2301,2128l2301,604e" filled="f" stroked="t" strokeweight=".957683pt" strokecolor="#5B5B5B">
                <v:path arrowok="t"/>
              </v:shape>
            </v:group>
            <v:group style="position:absolute;left:7312;top:623;width:417;height:2" coordorigin="7312,623" coordsize="417,2">
              <v:shape style="position:absolute;left:7312;top:623;width:417;height:2" coordorigin="7312,623" coordsize="417,0" path="m7312,623l7729,623e" filled="f" stroked="t" strokeweight=".718262pt" strokecolor="#5B5B5B">
                <v:path arrowok="t"/>
              </v:shape>
            </v:group>
            <v:group style="position:absolute;left:7503;top:623;width:1465;height:2" coordorigin="7503,623" coordsize="1465,2">
              <v:shape style="position:absolute;left:7503;top:623;width:1465;height:2" coordorigin="7503,623" coordsize="1465,0" path="m7503,623l8969,623e" filled="f" stroked="t" strokeweight=".957683pt" strokecolor="#707070">
                <v:path arrowok="t"/>
              </v:shape>
            </v:group>
            <v:group style="position:absolute;left:8844;top:618;width:2820;height:2" coordorigin="8844,618" coordsize="2820,2">
              <v:shape style="position:absolute;left:8844;top:618;width:2820;height:2" coordorigin="8844,618" coordsize="2820,0" path="m8844,618l11665,618e" filled="f" stroked="t" strokeweight=".718262pt" strokecolor="#545454">
                <v:path arrowok="t"/>
              </v:shape>
            </v:group>
            <v:group style="position:absolute;left:9105;top:609;width:2;height:729" coordorigin="9105,609" coordsize="2,729">
              <v:shape style="position:absolute;left:9105;top:609;width:2;height:729" coordorigin="9105,609" coordsize="0,729" path="m9105,1337l9105,609e" filled="f" stroked="t" strokeweight=".718262pt" strokecolor="#4F4F4F">
                <v:path arrowok="t"/>
              </v:shape>
            </v:group>
            <v:group style="position:absolute;left:9064;top:623;width:594;height:2" coordorigin="9064,623" coordsize="594,2">
              <v:shape style="position:absolute;left:9064;top:623;width:594;height:2" coordorigin="9064,623" coordsize="594,0" path="m9064,623l9658,623e" filled="f" stroked="t" strokeweight=".478842pt" strokecolor="#3B3B3B">
                <v:path arrowok="t"/>
              </v:shape>
            </v:group>
            <v:group style="position:absolute;left:9601;top:628;width:2064;height:2" coordorigin="9601,628" coordsize="2064,2">
              <v:shape style="position:absolute;left:9601;top:628;width:2064;height:2" coordorigin="9601,628" coordsize="2064,0" path="m9601,628l11665,628e" filled="f" stroked="t" strokeweight=".718262pt" strokecolor="#5B5B5B">
                <v:path arrowok="t"/>
              </v:shape>
            </v:group>
            <v:group style="position:absolute;left:11662;top:623;width:2;height:7904" coordorigin="11662,623" coordsize="2,7904">
              <v:shape style="position:absolute;left:11662;top:623;width:2;height:7904" coordorigin="11662,623" coordsize="0,7904" path="m11662,8527l11662,623e" filled="f" stroked="t" strokeweight=".957683pt" strokecolor="#A3A3A3">
                <v:path arrowok="t"/>
              </v:shape>
            </v:group>
            <v:group style="position:absolute;left:11645;top:609;width:67;height:2" coordorigin="11645,609" coordsize="67,2">
              <v:shape style="position:absolute;left:11645;top:609;width:67;height:2" coordorigin="11645,609" coordsize="67,0" path="m11645,609l11712,609e" filled="f" stroked="t" strokeweight=".239421pt" strokecolor="#000000">
                <v:path arrowok="t"/>
              </v:shape>
            </v:group>
            <v:group style="position:absolute;left:9108;top:1280;width:2;height:853" coordorigin="9108,1280" coordsize="2,853">
              <v:shape style="position:absolute;left:9108;top:1280;width:2;height:853" coordorigin="9108,1280" coordsize="0,853" path="m9108,2133l9108,1280e" filled="f" stroked="t" strokeweight=".478842pt" strokecolor="#2F2F2F">
                <v:path arrowok="t"/>
              </v:shape>
            </v:group>
            <v:group style="position:absolute;left:235;top:2119;width:3582;height:2" coordorigin="235,2119" coordsize="3582,2">
              <v:shape style="position:absolute;left:235;top:2119;width:3582;height:2" coordorigin="235,2119" coordsize="3582,0" path="m235,2119l3816,2119e" filled="f" stroked="t" strokeweight=".718262pt" strokecolor="#5B5B5B">
                <v:path arrowok="t"/>
              </v:shape>
            </v:group>
            <v:group style="position:absolute;left:3759;top:2119;width:603;height:2" coordorigin="3759,2119" coordsize="603,2">
              <v:shape style="position:absolute;left:3759;top:2119;width:603;height:2" coordorigin="3759,2119" coordsize="603,0" path="m3759,2119l4362,2119e" filled="f" stroked="t" strokeweight=".478842pt" strokecolor="#3F3F3F">
                <v:path arrowok="t"/>
              </v:shape>
            </v:group>
            <v:group style="position:absolute;left:4305;top:2123;width:2342;height:2" coordorigin="4305,2123" coordsize="2342,2">
              <v:shape style="position:absolute;left:4305;top:2123;width:2342;height:2" coordorigin="4305,2123" coordsize="2342,0" path="m4305,2123l6646,2123e" filled="f" stroked="t" strokeweight=".718262pt" strokecolor="#5B5B5B">
                <v:path arrowok="t"/>
              </v:shape>
            </v:group>
            <v:group style="position:absolute;left:6589;top:2123;width:1140;height:2" coordorigin="6589,2123" coordsize="1140,2">
              <v:shape style="position:absolute;left:6589;top:2123;width:1140;height:2" coordorigin="6589,2123" coordsize="1140,0" path="m6589,2123l7729,2123e" filled="f" stroked="t" strokeweight=".478842pt" strokecolor="#2F2F2F">
                <v:path arrowok="t"/>
              </v:shape>
            </v:group>
            <v:group style="position:absolute;left:7671;top:2126;width:1604;height:2" coordorigin="7671,2126" coordsize="1604,2">
              <v:shape style="position:absolute;left:7671;top:2126;width:1604;height:2" coordorigin="7671,2126" coordsize="1604,0" path="m7671,2126l9275,2126e" filled="f" stroked="t" strokeweight=".957683pt" strokecolor="#646464">
                <v:path arrowok="t"/>
              </v:shape>
            </v:group>
            <v:group style="position:absolute;left:9064;top:2123;width:594;height:2" coordorigin="9064,2123" coordsize="594,2">
              <v:shape style="position:absolute;left:9064;top:2123;width:594;height:2" coordorigin="9064,2123" coordsize="594,0" path="m9064,2123l9658,2123e" filled="f" stroked="t" strokeweight=".718262pt" strokecolor="#484848">
                <v:path arrowok="t"/>
              </v:shape>
            </v:group>
            <v:group style="position:absolute;left:9601;top:2133;width:2069;height:2" coordorigin="9601,2133" coordsize="2069,2">
              <v:shape style="position:absolute;left:9601;top:2133;width:2069;height:2" coordorigin="9601,2133" coordsize="2069,0" path="m9601,2133l11669,2133e" filled="f" stroked="t" strokeweight=".718262pt" strokecolor="#646464">
                <v:path arrowok="t"/>
              </v:shape>
            </v:group>
            <v:group style="position:absolute;left:11660;top:2080;width:2;height:67" coordorigin="11660,2080" coordsize="2,67">
              <v:shape style="position:absolute;left:11660;top:2080;width:2;height:67" coordorigin="11660,2080" coordsize="0,67" path="m11660,2147l11660,2080e" filled="f" stroked="t" strokeweight="1.675945pt" strokecolor="#909090">
                <v:path arrowok="t"/>
              </v:shape>
            </v:group>
            <v:group style="position:absolute;left:235;top:2363;width:10779;height:2" coordorigin="235,2363" coordsize="10779,2">
              <v:shape style="position:absolute;left:235;top:2363;width:10779;height:2" coordorigin="235,2363" coordsize="10779,0" path="m235,2363l11013,2363e" filled="f" stroked="t" strokeweight=".718262pt" strokecolor="#5B5B5B">
                <v:path arrowok="t"/>
              </v:shape>
            </v:group>
            <v:group style="position:absolute;left:9601;top:2373;width:2069;height:2" coordorigin="9601,2373" coordsize="2069,2">
              <v:shape style="position:absolute;left:9601;top:2373;width:2069;height:2" coordorigin="9601,2373" coordsize="2069,0" path="m9601,2373l11669,2373e" filled="f" stroked="t" strokeweight=".718262pt" strokecolor="#5B5B5B">
                <v:path arrowok="t"/>
              </v:shape>
            </v:group>
            <v:group style="position:absolute;left:11617;top:2373;width:53;height:2" coordorigin="11617,2373" coordsize="53,2">
              <v:shape style="position:absolute;left:11617;top:2373;width:53;height:2" coordorigin="11617,2373" coordsize="53,0" path="m11617,2373l11669,2373e" filled="f" stroked="t" strokeweight=".478842pt" strokecolor="#575757">
                <v:path arrowok="t"/>
              </v:shape>
            </v:group>
            <v:group style="position:absolute;left:235;top:2600;width:9424;height:2" coordorigin="235,2600" coordsize="9424,2">
              <v:shape style="position:absolute;left:235;top:2600;width:9424;height:2" coordorigin="235,2600" coordsize="9424,0" path="m235,2600l9658,2600e" filled="f" stroked="t" strokeweight=".718262pt" strokecolor="#747474">
                <v:path arrowok="t"/>
              </v:shape>
            </v:group>
            <v:group style="position:absolute;left:239;top:2325;width:2;height:345" coordorigin="239,2325" coordsize="2,345">
              <v:shape style="position:absolute;left:239;top:2325;width:2;height:345" coordorigin="239,2325" coordsize="0,345" path="m239,2670l239,2325e" filled="f" stroked="t" strokeweight=".957683pt" strokecolor="#3F3F3F">
                <v:path arrowok="t"/>
              </v:shape>
            </v:group>
            <v:group style="position:absolute;left:9601;top:2610;width:2069;height:2" coordorigin="9601,2610" coordsize="2069,2">
              <v:shape style="position:absolute;left:9601;top:2610;width:2069;height:2" coordorigin="9601,2610" coordsize="2069,0" path="m9601,2610l11669,2610e" filled="f" stroked="t" strokeweight=".718262pt" strokecolor="#777777">
                <v:path arrowok="t"/>
              </v:shape>
            </v:group>
            <v:group style="position:absolute;left:11660;top:2555;width:2;height:77" coordorigin="11660,2555" coordsize="2,77">
              <v:shape style="position:absolute;left:11660;top:2555;width:2;height:77" coordorigin="11660,2555" coordsize="0,77" path="m11660,2631l11660,2555e" filled="f" stroked="t" strokeweight="1.915366pt" strokecolor="#909090">
                <v:path arrowok="t"/>
              </v:shape>
            </v:group>
            <v:group style="position:absolute;left:235;top:2847;width:11435;height:2" coordorigin="235,2847" coordsize="11435,2">
              <v:shape style="position:absolute;left:235;top:2847;width:11435;height:2" coordorigin="235,2847" coordsize="11435,0" path="m235,2847l11669,2847e" filled="f" stroked="t" strokeweight=".718262pt" strokecolor="#575757">
                <v:path arrowok="t"/>
              </v:shape>
            </v:group>
            <v:group style="position:absolute;left:242;top:1754;width:2;height:10190" coordorigin="242,1754" coordsize="2,10190">
              <v:shape style="position:absolute;left:242;top:1754;width:2;height:10190" coordorigin="242,1754" coordsize="0,10190" path="m242,11945l242,1754e" filled="f" stroked="t" strokeweight=".718262pt" strokecolor="#646464">
                <v:path arrowok="t"/>
              </v:shape>
            </v:group>
            <v:group style="position:absolute;left:5109;top:2847;width:766;height:2" coordorigin="5109,2847" coordsize="766,2">
              <v:shape style="position:absolute;left:5109;top:2847;width:766;height:2" coordorigin="5109,2847" coordsize="766,0" path="m5109,2847l5875,2847e" filled="f" stroked="t" strokeweight=".478842pt" strokecolor="#3F3F3F">
                <v:path arrowok="t"/>
              </v:shape>
            </v:group>
            <v:group style="position:absolute;left:8844;top:2847;width:814;height:2" coordorigin="8844,2847" coordsize="814,2">
              <v:shape style="position:absolute;left:8844;top:2847;width:814;height:2" coordorigin="8844,2847" coordsize="814,0" path="m8844,2847l9658,2847e" filled="f" stroked="t" strokeweight=".478842pt" strokecolor="#3F3F3F">
                <v:path arrowok="t"/>
              </v:shape>
            </v:group>
            <v:group style="position:absolute;left:235;top:3120;width:4128;height:2" coordorigin="235,3120" coordsize="4128,2">
              <v:shape style="position:absolute;left:235;top:3120;width:4128;height:2" coordorigin="235,3120" coordsize="4128,0" path="m235,3120l4362,3120e" filled="f" stroked="t" strokeweight=".718262pt" strokecolor="#575757">
                <v:path arrowok="t"/>
              </v:shape>
            </v:group>
            <v:group style="position:absolute;left:4305;top:3125;width:1882;height:2" coordorigin="4305,3125" coordsize="1882,2">
              <v:shape style="position:absolute;left:4305;top:3125;width:1882;height:2" coordorigin="4305,3125" coordsize="1882,0" path="m4305,3125l6187,3125e" filled="f" stroked="t" strokeweight=".478842pt" strokecolor="#383838">
                <v:path arrowok="t"/>
              </v:shape>
            </v:group>
            <v:group style="position:absolute;left:6120;top:3128;width:5550;height:2" coordorigin="6120,3128" coordsize="5550,2">
              <v:shape style="position:absolute;left:6120;top:3128;width:5550;height:2" coordorigin="6120,3128" coordsize="5550,0" path="m6120,3128l11669,3128e" filled="f" stroked="t" strokeweight=".718262pt" strokecolor="#5B5B5B">
                <v:path arrowok="t"/>
              </v:shape>
            </v:group>
            <v:group style="position:absolute;left:235;top:3362;width:4779;height:2" coordorigin="235,3362" coordsize="4779,2">
              <v:shape style="position:absolute;left:235;top:3362;width:4779;height:2" coordorigin="235,3362" coordsize="4779,0" path="m235,3362l5013,3362e" filled="f" stroked="t" strokeweight=".718262pt" strokecolor="#575757">
                <v:path arrowok="t"/>
              </v:shape>
            </v:group>
            <v:group style="position:absolute;left:4956;top:3365;width:211;height:2" coordorigin="4956,3365" coordsize="211,2">
              <v:shape style="position:absolute;left:4956;top:3365;width:211;height:2" coordorigin="4956,3365" coordsize="211,0" path="m4956,3365l5167,3365e" filled="f" stroked="t" strokeweight=".478842pt" strokecolor="#343434">
                <v:path arrowok="t"/>
              </v:shape>
            </v:group>
            <v:group style="position:absolute;left:5109;top:3367;width:2169;height:2" coordorigin="5109,3367" coordsize="2169,2">
              <v:shape style="position:absolute;left:5109;top:3367;width:2169;height:2" coordorigin="5109,3367" coordsize="2169,0" path="m5109,3367l7278,3367e" filled="f" stroked="t" strokeweight=".957683pt" strokecolor="#6B6B6B">
                <v:path arrowok="t"/>
              </v:shape>
            </v:group>
            <v:group style="position:absolute;left:6886;top:3370;width:4788;height:2" coordorigin="6886,3370" coordsize="4788,2">
              <v:shape style="position:absolute;left:6886;top:3370;width:4788;height:2" coordorigin="6886,3370" coordsize="4788,0" path="m6886,3370l11674,3370e" filled="f" stroked="t" strokeweight=".718262pt" strokecolor="#575757">
                <v:path arrowok="t"/>
              </v:shape>
            </v:group>
            <v:group style="position:absolute;left:11033;top:3374;width:642;height:2" coordorigin="11033,3374" coordsize="642,2">
              <v:shape style="position:absolute;left:11033;top:3374;width:642;height:2" coordorigin="11033,3374" coordsize="642,0" path="m11033,3374l11674,3374e" filled="f" stroked="t" strokeweight=".957683pt" strokecolor="#747474">
                <v:path arrowok="t"/>
              </v:shape>
            </v:group>
            <v:group style="position:absolute;left:3797;top:3350;width:2;height:657" coordorigin="3797,3350" coordsize="2,657">
              <v:shape style="position:absolute;left:3797;top:3350;width:2;height:657" coordorigin="3797,3350" coordsize="0,657" path="m3797,4007l3797,3350e" filled="f" stroked="t" strokeweight=".957683pt" strokecolor="#5B5B5B">
                <v:path arrowok="t"/>
              </v:shape>
            </v:group>
            <v:group style="position:absolute;left:6922;top:3355;width:2;height:1007" coordorigin="6922,3355" coordsize="2,1007">
              <v:shape style="position:absolute;left:6922;top:3355;width:2;height:1007" coordorigin="6922,3355" coordsize="0,1007" path="m6922,4362l6922,3355e" filled="f" stroked="t" strokeweight=".957683pt" strokecolor="#606060">
                <v:path arrowok="t"/>
              </v:shape>
            </v:group>
            <v:group style="position:absolute;left:6910;top:3815;width:1369;height:2" coordorigin="6910,3815" coordsize="1369,2">
              <v:shape style="position:absolute;left:6910;top:3815;width:1369;height:2" coordorigin="6910,3815" coordsize="1369,0" path="m6910,3815l8279,3815e" filled="f" stroked="t" strokeweight=".239421pt" strokecolor="#646464">
                <v:path arrowok="t"/>
              </v:shape>
            </v:group>
            <v:group style="position:absolute;left:8279;top:3815;width:1350;height:2" coordorigin="8279,3815" coordsize="1350,2">
              <v:shape style="position:absolute;left:8279;top:3815;width:1350;height:2" coordorigin="8279,3815" coordsize="1350,0" path="m8279,3815l9630,3815e" filled="f" stroked="t" strokeweight=".239421pt" strokecolor="#000000">
                <v:path arrowok="t"/>
              </v:shape>
            </v:group>
            <v:group style="position:absolute;left:9630;top:3815;width:2083;height:2" coordorigin="9630,3815" coordsize="2083,2">
              <v:shape style="position:absolute;left:9630;top:3815;width:2083;height:2" coordorigin="9630,3815" coordsize="2083,0" path="m9630,3815l11712,3815e" filled="f" stroked="t" strokeweight=".718262pt" strokecolor="#A3A3A3">
                <v:path arrowok="t"/>
              </v:shape>
            </v:group>
            <v:group style="position:absolute;left:244;top:3787;width:2;height:316" coordorigin="244,3787" coordsize="2,316">
              <v:shape style="position:absolute;left:244;top:3787;width:2;height:316" coordorigin="244,3787" coordsize="0,316" path="m244,4103l244,3787e" filled="f" stroked="t" strokeweight=".478842pt" strokecolor="#4B4B4B">
                <v:path arrowok="t"/>
              </v:shape>
            </v:group>
            <v:group style="position:absolute;left:3797;top:3787;width:2;height:316" coordorigin="3797,3787" coordsize="2,316">
              <v:shape style="position:absolute;left:3797;top:3787;width:2;height:316" coordorigin="3797,3787" coordsize="0,316" path="m3797,4103l3797,3787e" filled="f" stroked="t" strokeweight=".478842pt" strokecolor="#4B4B4B">
                <v:path arrowok="t"/>
              </v:shape>
            </v:group>
            <v:group style="position:absolute;left:3792;top:4043;width:1982;height:2" coordorigin="3792,4043" coordsize="1982,2">
              <v:shape style="position:absolute;left:3792;top:4043;width:1982;height:2" coordorigin="3792,4043" coordsize="1982,0" path="m3792,4043l5775,4043e" filled="f" stroked="t" strokeweight=".478842pt" strokecolor="#5B5B5B">
                <v:path arrowok="t"/>
              </v:shape>
            </v:group>
            <v:group style="position:absolute;left:4554;top:4045;width:613;height:2" coordorigin="4554,4045" coordsize="613,2">
              <v:shape style="position:absolute;left:4554;top:4045;width:613;height:2" coordorigin="4554,4045" coordsize="613,0" path="m4554,4045l5167,4045e" filled="f" stroked="t" strokeweight=".478842pt" strokecolor="#3F3F3F">
                <v:path arrowok="t"/>
              </v:shape>
            </v:group>
            <v:group style="position:absolute;left:5497;top:4045;width:340;height:2" coordorigin="5497,4045" coordsize="340,2">
              <v:shape style="position:absolute;left:5497;top:4045;width:340;height:2" coordorigin="5497,4045" coordsize="340,0" path="m5497,4045l5837,4045e" filled="f" stroked="t" strokeweight=".478842pt" strokecolor="#777777">
                <v:path arrowok="t"/>
              </v:shape>
            </v:group>
            <v:group style="position:absolute;left:6881;top:4362;width:4793;height:2" coordorigin="6881,4362" coordsize="4793,2">
              <v:shape style="position:absolute;left:6881;top:4362;width:4793;height:2" coordorigin="6881,4362" coordsize="4793,0" path="m6881,4362l11674,4362e" filled="f" stroked="t" strokeweight=".718262pt" strokecolor="#777777">
                <v:path arrowok="t"/>
              </v:shape>
            </v:group>
            <v:group style="position:absolute;left:239;top:4352;width:752;height:2" coordorigin="239,4352" coordsize="752,2">
              <v:shape style="position:absolute;left:239;top:4352;width:752;height:2" coordorigin="239,4352" coordsize="752,0" path="m239,4352l991,4352e" filled="f" stroked="t" strokeweight=".478842pt" strokecolor="#5B5B5B">
                <v:path arrowok="t"/>
              </v:shape>
            </v:group>
            <v:group style="position:absolute;left:934;top:4352;width:1164;height:2" coordorigin="934,4352" coordsize="1164,2">
              <v:shape style="position:absolute;left:934;top:4352;width:1164;height:2" coordorigin="934,4352" coordsize="1164,0" path="m934,4352l2097,4352e" filled="f" stroked="t" strokeweight=".957683pt" strokecolor="#808080">
                <v:path arrowok="t"/>
              </v:shape>
            </v:group>
            <v:group style="position:absolute;left:2040;top:4357;width:1786;height:2" coordorigin="2040,4357" coordsize="1786,2">
              <v:shape style="position:absolute;left:2040;top:4357;width:1786;height:2" coordorigin="2040,4357" coordsize="1786,0" path="m2040,4357l3826,4357e" filled="f" stroked="t" strokeweight=".478842pt" strokecolor="#545454">
                <v:path arrowok="t"/>
              </v:shape>
            </v:group>
            <v:group style="position:absolute;left:3797;top:4045;width:2;height:316" coordorigin="3797,4045" coordsize="2,316">
              <v:shape style="position:absolute;left:3797;top:4045;width:2;height:316" coordorigin="3797,4045" coordsize="0,316" path="m3797,4362l3797,4045e" filled="f" stroked="t" strokeweight=".478842pt" strokecolor="#2B2B2B">
                <v:path arrowok="t"/>
              </v:shape>
            </v:group>
            <v:group style="position:absolute;left:3735;top:4352;width:2452;height:2" coordorigin="3735,4352" coordsize="2452,2">
              <v:shape style="position:absolute;left:3735;top:4352;width:2452;height:2" coordorigin="3735,4352" coordsize="2452,0" path="m3735,4352l6187,4352e" filled="f" stroked="t" strokeweight="1.197104pt" strokecolor="#545454">
                <v:path arrowok="t"/>
              </v:shape>
            </v:group>
            <v:group style="position:absolute;left:6129;top:4357;width:824;height:2" coordorigin="6129,4357" coordsize="824,2">
              <v:shape style="position:absolute;left:6129;top:4357;width:824;height:2" coordorigin="6129,4357" coordsize="824,0" path="m6129,4357l6953,4357e" filled="f" stroked="t" strokeweight=".478842pt" strokecolor="#575757">
                <v:path arrowok="t"/>
              </v:shape>
            </v:group>
            <v:group style="position:absolute;left:11617;top:4367;width:57;height:2" coordorigin="11617,4367" coordsize="57,2">
              <v:shape style="position:absolute;left:11617;top:4367;width:57;height:2" coordorigin="11617,4367" coordsize="57,0" path="m11617,4367l11674,4367e" filled="f" stroked="t" strokeweight=".478842pt" strokecolor="#777777">
                <v:path arrowok="t"/>
              </v:shape>
            </v:group>
            <v:group style="position:absolute;left:230;top:4630;width:3587;height:2" coordorigin="230,4630" coordsize="3587,2">
              <v:shape style="position:absolute;left:230;top:4630;width:3587;height:2" coordorigin="230,4630" coordsize="3587,0" path="m230,4630l3816,4630e" filled="f" stroked="t" strokeweight=".718262pt" strokecolor="#707070">
                <v:path arrowok="t"/>
              </v:shape>
            </v:group>
            <v:group style="position:absolute;left:2301;top:4352;width:2;height:2291" coordorigin="2301,4352" coordsize="2,2291">
              <v:shape style="position:absolute;left:2301;top:4352;width:2;height:2291" coordorigin="2301,4352" coordsize="0,2291" path="m2301,6643l2301,4352e" filled="f" stroked="t" strokeweight=".957683pt" strokecolor="#5B5B5B">
                <v:path arrowok="t"/>
              </v:shape>
            </v:group>
            <v:group style="position:absolute;left:3759;top:4630;width:603;height:2" coordorigin="3759,4630" coordsize="603,2">
              <v:shape style="position:absolute;left:3759;top:4630;width:603;height:2" coordorigin="3759,4630" coordsize="603,0" path="m3759,4630l4362,4630e" filled="f" stroked="t" strokeweight=".478842pt" strokecolor="#6B6B6B">
                <v:path arrowok="t"/>
              </v:shape>
            </v:group>
            <v:group style="position:absolute;left:4219;top:4635;width:1336;height:2" coordorigin="4219,4635" coordsize="1336,2">
              <v:shape style="position:absolute;left:4219;top:4635;width:1336;height:2" coordorigin="4219,4635" coordsize="1336,0" path="m4219,4635l5555,4635e" filled="f" stroked="t" strokeweight=".957683pt" strokecolor="#777777">
                <v:path arrowok="t"/>
              </v:shape>
            </v:group>
            <v:group style="position:absolute;left:5497;top:4635;width:2231;height:2" coordorigin="5497,4635" coordsize="2231,2">
              <v:shape style="position:absolute;left:5497;top:4635;width:2231;height:2" coordorigin="5497,4635" coordsize="2231,0" path="m5497,4635l7729,4635e" filled="f" stroked="t" strokeweight=".478842pt" strokecolor="#606060">
                <v:path arrowok="t"/>
              </v:shape>
            </v:group>
            <v:group style="position:absolute;left:7671;top:4637;width:4003;height:2" coordorigin="7671,4637" coordsize="4003,2">
              <v:shape style="position:absolute;left:7671;top:4637;width:4003;height:2" coordorigin="7671,4637" coordsize="4003,0" path="m7671,4637l11674,4637e" filled="f" stroked="t" strokeweight=".718262pt" strokecolor="#777777">
                <v:path arrowok="t"/>
              </v:shape>
            </v:group>
            <v:group style="position:absolute;left:247;top:599;width:2;height:12922" coordorigin="247,599" coordsize="2,12922">
              <v:shape style="position:absolute;left:247;top:599;width:2;height:12922" coordorigin="247,599" coordsize="0,12922" path="m247,13522l247,599e" filled="f" stroked="t" strokeweight=".718262pt" strokecolor="#676767">
                <v:path arrowok="t"/>
              </v:shape>
            </v:group>
            <v:group style="position:absolute;left:2289;top:4879;width:2073;height:2" coordorigin="2289,4879" coordsize="2073,2">
              <v:shape style="position:absolute;left:2289;top:4879;width:2073;height:2" coordorigin="2289,4879" coordsize="2073,0" path="m2289,4879l4362,4879e" filled="f" stroked="t" strokeweight=".718262pt" strokecolor="#606060">
                <v:path arrowok="t"/>
              </v:shape>
            </v:group>
            <v:group style="position:absolute;left:4305;top:4879;width:1571;height:2" coordorigin="4305,4879" coordsize="1571,2">
              <v:shape style="position:absolute;left:4305;top:4879;width:1571;height:2" coordorigin="4305,4879" coordsize="1571,0" path="m4305,4879l5875,4879e" filled="f" stroked="t" strokeweight=".478842pt" strokecolor="#2F2F2F">
                <v:path arrowok="t"/>
              </v:shape>
            </v:group>
            <v:group style="position:absolute;left:5818;top:4879;width:369;height:2" coordorigin="5818,4879" coordsize="369,2">
              <v:shape style="position:absolute;left:5818;top:4879;width:369;height:2" coordorigin="5818,4879" coordsize="369,0" path="m5818,4879l6187,4879e" filled="f" stroked="t" strokeweight=".478842pt" strokecolor="#444444">
                <v:path arrowok="t"/>
              </v:shape>
            </v:group>
            <v:group style="position:absolute;left:6129;top:4879;width:2772;height:2" coordorigin="6129,4879" coordsize="2772,2">
              <v:shape style="position:absolute;left:6129;top:4879;width:2772;height:2" coordorigin="6129,4879" coordsize="2772,0" path="m6129,4879l8902,4879e" filled="f" stroked="t" strokeweight=".718262pt" strokecolor="#5B5B5B">
                <v:path arrowok="t"/>
              </v:shape>
            </v:group>
            <v:group style="position:absolute;left:8844;top:4879;width:814;height:2" coordorigin="8844,4879" coordsize="814,2">
              <v:shape style="position:absolute;left:8844;top:4879;width:814;height:2" coordorigin="8844,4879" coordsize="814,0" path="m8844,4879l9658,4879e" filled="f" stroked="t" strokeweight=".478842pt" strokecolor="#3B3B3B">
                <v:path arrowok="t"/>
              </v:shape>
            </v:group>
            <v:group style="position:absolute;left:9577;top:4884;width:2093;height:2" coordorigin="9577,4884" coordsize="2093,2">
              <v:shape style="position:absolute;left:9577;top:4884;width:2093;height:2" coordorigin="9577,4884" coordsize="2093,0" path="m9577,4884l11669,4884e" filled="f" stroked="t" strokeweight=".718262pt" strokecolor="#5B5B5B">
                <v:path arrowok="t"/>
              </v:shape>
            </v:group>
            <v:group style="position:absolute;left:11617;top:4884;width:53;height:2" coordorigin="11617,4884" coordsize="53,2">
              <v:shape style="position:absolute;left:11617;top:4884;width:53;height:2" coordorigin="11617,4884" coordsize="53,0" path="m11617,4884l11669,4884e" filled="f" stroked="t" strokeweight=".478842pt" strokecolor="#4F4F4F">
                <v:path arrowok="t"/>
              </v:shape>
            </v:group>
            <v:group style="position:absolute;left:4860;top:4875;width:2;height:753" coordorigin="4860,4875" coordsize="2,753">
              <v:shape style="position:absolute;left:4860;top:4875;width:2;height:753" coordorigin="4860,4875" coordsize="0,753" path="m4860,5627l4860,4875e" filled="f" stroked="t" strokeweight=".478842pt" strokecolor="#343434">
                <v:path arrowok="t"/>
              </v:shape>
            </v:group>
            <v:group style="position:absolute;left:4855;top:5364;width:1791;height:2" coordorigin="4855,5364" coordsize="1791,2">
              <v:shape style="position:absolute;left:4855;top:5364;width:1791;height:2" coordorigin="4855,5364" coordsize="1791,0" path="m4855,5364l6646,5364e" filled="f" stroked="t" strokeweight=".718262pt" strokecolor="#575757">
                <v:path arrowok="t"/>
              </v:shape>
            </v:group>
            <v:group style="position:absolute;left:7700;top:4865;width:2;height:259" coordorigin="7700,4865" coordsize="2,259">
              <v:shape style="position:absolute;left:7700;top:4865;width:2;height:259" coordorigin="7700,4865" coordsize="0,259" path="m7700,5124l7700,4865e" filled="f" stroked="t" strokeweight=".239421pt" strokecolor="#5B5B5B">
                <v:path arrowok="t"/>
              </v:shape>
            </v:group>
            <v:group style="position:absolute;left:6589;top:5364;width:781;height:2" coordorigin="6589,5364" coordsize="781,2">
              <v:shape style="position:absolute;left:6589;top:5364;width:781;height:2" coordorigin="6589,5364" coordsize="781,0" path="m6589,5364l7369,5364e" filled="f" stroked="t" strokeweight=".478842pt" strokecolor="#2F2F2F">
                <v:path arrowok="t"/>
              </v:shape>
            </v:group>
            <v:group style="position:absolute;left:7700;top:5124;width:2;height:240" coordorigin="7700,5124" coordsize="2,240">
              <v:shape style="position:absolute;left:7700;top:5124;width:2;height:240" coordorigin="7700,5124" coordsize="0,240" path="m7700,5364l7700,5124e" filled="f" stroked="t" strokeweight=".239421pt" strokecolor="#444444">
                <v:path arrowok="t"/>
              </v:shape>
            </v:group>
            <v:group style="position:absolute;left:7312;top:5366;width:4362;height:2" coordorigin="7312,5366" coordsize="4362,2">
              <v:shape style="position:absolute;left:7312;top:5366;width:4362;height:2" coordorigin="7312,5366" coordsize="4362,0" path="m7312,5366l11674,5366e" filled="f" stroked="t" strokeweight=".718262pt" strokecolor="#646464">
                <v:path arrowok="t"/>
              </v:shape>
            </v:group>
            <v:group style="position:absolute;left:10582;top:5368;width:1092;height:2" coordorigin="10582,5368" coordsize="1092,2">
              <v:shape style="position:absolute;left:10582;top:5368;width:1092;height:2" coordorigin="10582,5368" coordsize="1092,0" path="m10582,5368l11674,5368e" filled="f" stroked="t" strokeweight=".957683pt" strokecolor="#777777">
                <v:path arrowok="t"/>
              </v:shape>
            </v:group>
            <v:group style="position:absolute;left:4855;top:5608;width:4046;height:2" coordorigin="4855,5608" coordsize="4046,2">
              <v:shape style="position:absolute;left:4855;top:5608;width:4046;height:2" coordorigin="4855,5608" coordsize="4046,0" path="m4855,5608l8902,5608e" filled="f" stroked="t" strokeweight=".718262pt" strokecolor="#575757">
                <v:path arrowok="t"/>
              </v:shape>
            </v:group>
            <v:group style="position:absolute;left:8844;top:5608;width:814;height:2" coordorigin="8844,5608" coordsize="814,2">
              <v:shape style="position:absolute;left:8844;top:5608;width:814;height:2" coordorigin="8844,5608" coordsize="814,0" path="m8844,5608l9658,5608e" filled="f" stroked="t" strokeweight=".478842pt" strokecolor="#3B3B3B">
                <v:path arrowok="t"/>
              </v:shape>
            </v:group>
            <v:group style="position:absolute;left:9615;top:5613;width:2054;height:2" coordorigin="9615,5613" coordsize="2054,2">
              <v:shape style="position:absolute;left:9615;top:5613;width:2054;height:2" coordorigin="9615,5613" coordsize="2054,0" path="m9615,5613l11669,5613e" filled="f" stroked="t" strokeweight=".957683pt" strokecolor="#646464">
                <v:path arrowok="t"/>
              </v:shape>
            </v:group>
            <v:group style="position:absolute;left:11617;top:5613;width:53;height:2" coordorigin="11617,5613" coordsize="53,2">
              <v:shape style="position:absolute;left:11617;top:5613;width:53;height:2" coordorigin="11617,5613" coordsize="53,0" path="m11617,5613l11669,5613e" filled="f" stroked="t" strokeweight=".478842pt" strokecolor="#4F4F4F">
                <v:path arrowok="t"/>
              </v:shape>
            </v:group>
            <v:group style="position:absolute;left:4863;top:5570;width:2;height:1074" coordorigin="4863,5570" coordsize="2,1074">
              <v:shape style="position:absolute;left:4863;top:5570;width:2;height:1074" coordorigin="4863,5570" coordsize="0,1074" path="m4863,6643l4863,5570e" filled="f" stroked="t" strokeweight=".478842pt" strokecolor="#484848">
                <v:path arrowok="t"/>
              </v:shape>
            </v:group>
            <v:group style="position:absolute;left:4855;top:5848;width:2514;height:2" coordorigin="4855,5848" coordsize="2514,2">
              <v:shape style="position:absolute;left:4855;top:5848;width:2514;height:2" coordorigin="4855,5848" coordsize="2514,0" path="m4855,5848l7369,5848e" filled="f" stroked="t" strokeweight=".478842pt" strokecolor="#545454">
                <v:path arrowok="t"/>
              </v:shape>
            </v:group>
            <v:group style="position:absolute;left:7312;top:5848;width:1590;height:2" coordorigin="7312,5848" coordsize="1590,2">
              <v:shape style="position:absolute;left:7312;top:5848;width:1590;height:2" coordorigin="7312,5848" coordsize="1590,0" path="m7312,5848l8902,5848e" filled="f" stroked="t" strokeweight=".718262pt" strokecolor="#5B5B5B">
                <v:path arrowok="t"/>
              </v:shape>
            </v:group>
            <v:group style="position:absolute;left:8844;top:5848;width:814;height:2" coordorigin="8844,5848" coordsize="814,2">
              <v:shape style="position:absolute;left:8844;top:5848;width:814;height:2" coordorigin="8844,5848" coordsize="814,0" path="m8844,5848l9658,5848e" filled="f" stroked="t" strokeweight=".478842pt" strokecolor="#3B3B3B">
                <v:path arrowok="t"/>
              </v:shape>
            </v:group>
            <v:group style="position:absolute;left:9601;top:5852;width:2073;height:2" coordorigin="9601,5852" coordsize="2073,2">
              <v:shape style="position:absolute;left:9601;top:5852;width:2073;height:2" coordorigin="9601,5852" coordsize="2073,0" path="m9601,5852l11674,5852e" filled="f" stroked="t" strokeweight=".957683pt" strokecolor="#646464">
                <v:path arrowok="t"/>
              </v:shape>
            </v:group>
            <v:group style="position:absolute;left:11617;top:5852;width:57;height:2" coordorigin="11617,5852" coordsize="57,2">
              <v:shape style="position:absolute;left:11617;top:5852;width:57;height:2" coordorigin="11617,5852" coordsize="57,0" path="m11617,5852l11674,5852e" filled="f" stroked="t" strokeweight=".478842pt" strokecolor="#676767">
                <v:path arrowok="t"/>
              </v:shape>
            </v:group>
            <v:group style="position:absolute;left:2289;top:6090;width:5440;height:2" coordorigin="2289,6090" coordsize="5440,2">
              <v:shape style="position:absolute;left:2289;top:6090;width:5440;height:2" coordorigin="2289,6090" coordsize="5440,0" path="m2289,6090l7729,6090e" filled="f" stroked="t" strokeweight=".718262pt" strokecolor="#5B5B5B">
                <v:path arrowok="t"/>
              </v:shape>
            </v:group>
            <v:group style="position:absolute;left:7671;top:6092;width:637;height:2" coordorigin="7671,6092" coordsize="637,2">
              <v:shape style="position:absolute;left:7671;top:6092;width:637;height:2" coordorigin="7671,6092" coordsize="637,0" path="m7671,6092l8308,6092e" filled="f" stroked="t" strokeweight=".478842pt" strokecolor="#343434">
                <v:path arrowok="t"/>
              </v:shape>
            </v:group>
            <v:group style="position:absolute;left:8250;top:6092;width:3424;height:2" coordorigin="8250,6092" coordsize="3424,2">
              <v:shape style="position:absolute;left:8250;top:6092;width:3424;height:2" coordorigin="8250,6092" coordsize="3424,0" path="m8250,6092l11674,6092e" filled="f" stroked="t" strokeweight=".718262pt" strokecolor="#5B5B5B">
                <v:path arrowok="t"/>
              </v:shape>
            </v:group>
            <v:group style="position:absolute;left:11617;top:6097;width:57;height:2" coordorigin="11617,6097" coordsize="57,2">
              <v:shape style="position:absolute;left:11617;top:6097;width:57;height:2" coordorigin="11617,6097" coordsize="57,0" path="m11617,6097l11674,6097e" filled="f" stroked="t" strokeweight=".718262pt" strokecolor="#747474">
                <v:path arrowok="t"/>
              </v:shape>
            </v:group>
            <v:group style="position:absolute;left:235;top:6329;width:1863;height:2" coordorigin="235,6329" coordsize="1863,2">
              <v:shape style="position:absolute;left:235;top:6329;width:1863;height:2" coordorigin="235,6329" coordsize="1863,0" path="m235,6329l2097,6329e" filled="f" stroked="t" strokeweight=".957683pt" strokecolor="#707070">
                <v:path arrowok="t"/>
              </v:shape>
            </v:group>
            <v:group style="position:absolute;left:2040;top:6332;width:1777;height:2" coordorigin="2040,6332" coordsize="1777,2">
              <v:shape style="position:absolute;left:2040;top:6332;width:1777;height:2" coordorigin="2040,6332" coordsize="1777,0" path="m2040,6332l3816,6332e" filled="f" stroked="t" strokeweight=".478842pt" strokecolor="#3B3B3B">
                <v:path arrowok="t"/>
              </v:shape>
            </v:group>
            <v:group style="position:absolute;left:3678;top:6332;width:1216;height:2" coordorigin="3678,6332" coordsize="1216,2">
              <v:shape style="position:absolute;left:3678;top:6332;width:1216;height:2" coordorigin="3678,6332" coordsize="1216,0" path="m3678,6332l4894,6332e" filled="f" stroked="t" strokeweight=".957683pt" strokecolor="#646464">
                <v:path arrowok="t"/>
              </v:shape>
            </v:group>
            <v:group style="position:absolute;left:4822;top:6334;width:2547;height:2" coordorigin="4822,6334" coordsize="2547,2">
              <v:shape style="position:absolute;left:4822;top:6334;width:2547;height:2" coordorigin="4822,6334" coordsize="2547,0" path="m4822,6334l7369,6334e" filled="f" stroked="t" strokeweight=".718262pt" strokecolor="#4B4B4B">
                <v:path arrowok="t"/>
              </v:shape>
            </v:group>
            <v:group style="position:absolute;left:7312;top:6332;width:417;height:2" coordorigin="7312,6332" coordsize="417,2">
              <v:shape style="position:absolute;left:7312;top:6332;width:417;height:2" coordorigin="7312,6332" coordsize="417,0" path="m7312,6332l7729,6332e" filled="f" stroked="t" strokeweight=".478842pt" strokecolor="#282828">
                <v:path arrowok="t"/>
              </v:shape>
            </v:group>
            <v:group style="position:absolute;left:7671;top:6332;width:637;height:2" coordorigin="7671,6332" coordsize="637,2">
              <v:shape style="position:absolute;left:7671;top:6332;width:637;height:2" coordorigin="7671,6332" coordsize="637,0" path="m7671,6332l8308,6332e" filled="f" stroked="t" strokeweight=".478842pt" strokecolor="#3F3F3F">
                <v:path arrowok="t"/>
              </v:shape>
            </v:group>
            <v:group style="position:absolute;left:8198;top:6334;width:1475;height:2" coordorigin="8198,6334" coordsize="1475,2">
              <v:shape style="position:absolute;left:8198;top:6334;width:1475;height:2" coordorigin="8198,6334" coordsize="1475,0" path="m8198,6334l9673,6334e" filled="f" stroked="t" strokeweight=".957683pt" strokecolor="#6B6B6B">
                <v:path arrowok="t"/>
              </v:shape>
            </v:group>
            <v:group style="position:absolute;left:9601;top:6334;width:2073;height:2" coordorigin="9601,6334" coordsize="2073,2">
              <v:shape style="position:absolute;left:9601;top:6334;width:2073;height:2" coordorigin="9601,6334" coordsize="2073,0" path="m9601,6334l11674,6334e" filled="f" stroked="t" strokeweight=".478842pt" strokecolor="#545454">
                <v:path arrowok="t"/>
              </v:shape>
            </v:group>
            <v:group style="position:absolute;left:11569;top:6337;width:105;height:2" coordorigin="11569,6337" coordsize="105,2">
              <v:shape style="position:absolute;left:11569;top:6337;width:105;height:2" coordorigin="11569,6337" coordsize="105,0" path="m11569,6337l11674,6337e" filled="f" stroked="t" strokeweight=".957683pt" strokecolor="#6B6B6B">
                <v:path arrowok="t"/>
              </v:shape>
            </v:group>
            <v:group style="position:absolute;left:7700;top:6337;width:2;height:278" coordorigin="7700,6337" coordsize="2,278">
              <v:shape style="position:absolute;left:7700;top:6337;width:2;height:278" coordorigin="7700,6337" coordsize="0,278" path="m7700,6615l7700,6337e" filled="f" stroked="t" strokeweight=".239421pt" strokecolor="#343434">
                <v:path arrowok="t"/>
              </v:shape>
            </v:group>
            <v:group style="position:absolute;left:2289;top:6615;width:2;height:182" coordorigin="2289,6615" coordsize="2,182">
              <v:shape style="position:absolute;left:2289;top:6615;width:2;height:182" coordorigin="2289,6615" coordsize="0,182" path="m2289,6797l2289,6615e" filled="f" stroked="t" strokeweight=".718262pt" strokecolor="#444444">
                <v:path arrowok="t"/>
              </v:shape>
            </v:group>
            <v:group style="position:absolute;left:2294;top:6804;width:2069;height:2" coordorigin="2294,6804" coordsize="2069,2">
              <v:shape style="position:absolute;left:2294;top:6804;width:2069;height:2" coordorigin="2294,6804" coordsize="2069,0" path="m2294,6804l4362,6804e" filled="f" stroked="t" strokeweight=".957683pt" strokecolor="#646464">
                <v:path arrowok="t"/>
              </v:shape>
            </v:group>
            <v:group style="position:absolute;left:4305;top:6806;width:1571;height:2" coordorigin="4305,6806" coordsize="1571,2">
              <v:shape style="position:absolute;left:4305;top:6806;width:1571;height:2" coordorigin="4305,6806" coordsize="1571,0" path="m4305,6806l5875,6806e" filled="f" stroked="t" strokeweight=".478842pt" strokecolor="#343434">
                <v:path arrowok="t"/>
              </v:shape>
            </v:group>
            <v:group style="position:absolute;left:4865;top:6586;width:2;height:465" coordorigin="4865,6586" coordsize="2,465">
              <v:shape style="position:absolute;left:4865;top:6586;width:2;height:465" coordorigin="4865,6586" coordsize="0,465" path="m4865,7051l4865,6586e" filled="f" stroked="t" strokeweight=".478842pt" strokecolor="#2F2F2F">
                <v:path arrowok="t"/>
              </v:shape>
            </v:group>
            <v:group style="position:absolute;left:5818;top:6806;width:369;height:2" coordorigin="5818,6806" coordsize="369,2">
              <v:shape style="position:absolute;left:5818;top:6806;width:369;height:2" coordorigin="5818,6806" coordsize="369,0" path="m5818,6806l6187,6806e" filled="f" stroked="t" strokeweight=".478842pt" strokecolor="#484848">
                <v:path arrowok="t"/>
              </v:shape>
            </v:group>
            <v:group style="position:absolute;left:7700;top:6615;width:2;height:431" coordorigin="7700,6615" coordsize="2,431">
              <v:shape style="position:absolute;left:7700;top:6615;width:2;height:431" coordorigin="7700,6615" coordsize="0,431" path="m7700,7046l7700,6615e" filled="f" stroked="t" strokeweight=".239421pt" strokecolor="#676767">
                <v:path arrowok="t"/>
              </v:shape>
            </v:group>
            <v:group style="position:absolute;left:6129;top:6804;width:2772;height:2" coordorigin="6129,6804" coordsize="2772,2">
              <v:shape style="position:absolute;left:6129;top:6804;width:2772;height:2" coordorigin="6129,6804" coordsize="2772,0" path="m6129,6804l8902,6804e" filled="f" stroked="t" strokeweight=".957683pt" strokecolor="#646464">
                <v:path arrowok="t"/>
              </v:shape>
            </v:group>
            <v:group style="position:absolute;left:8844;top:6806;width:814;height:2" coordorigin="8844,6806" coordsize="814,2">
              <v:shape style="position:absolute;left:8844;top:6806;width:814;height:2" coordorigin="8844,6806" coordsize="814,0" path="m8844,6806l9658,6806e" filled="f" stroked="t" strokeweight=".478842pt" strokecolor="#343434">
                <v:path arrowok="t"/>
              </v:shape>
            </v:group>
            <v:group style="position:absolute;left:9601;top:6809;width:2073;height:2" coordorigin="9601,6809" coordsize="2073,2">
              <v:shape style="position:absolute;left:9601;top:6809;width:2073;height:2" coordorigin="9601,6809" coordsize="2073,0" path="m9601,6809l11674,6809e" filled="f" stroked="t" strokeweight=".957683pt" strokecolor="#676767">
                <v:path arrowok="t"/>
              </v:shape>
            </v:group>
            <v:group style="position:absolute;left:2308;top:6768;width:2;height:4429" coordorigin="2308,6768" coordsize="2,4429">
              <v:shape style="position:absolute;left:2308;top:6768;width:2;height:4429" coordorigin="2308,6768" coordsize="0,4429" path="m2308,11197l2308,6768e" filled="f" stroked="t" strokeweight=".957683pt" strokecolor="#5B5B5B">
                <v:path arrowok="t"/>
              </v:shape>
            </v:group>
            <v:group style="position:absolute;left:2294;top:7046;width:2318;height:2" coordorigin="2294,7046" coordsize="2318,2">
              <v:shape style="position:absolute;left:2294;top:7046;width:2318;height:2" coordorigin="2294,7046" coordsize="2318,0" path="m2294,7046l4611,7046e" filled="f" stroked="t" strokeweight=".957683pt" strokecolor="#606060">
                <v:path arrowok="t"/>
              </v:shape>
            </v:group>
            <v:group style="position:absolute;left:4554;top:7046;width:1001;height:2" coordorigin="4554,7046" coordsize="1001,2">
              <v:shape style="position:absolute;left:4554;top:7046;width:1001;height:2" coordorigin="4554,7046" coordsize="1001,0" path="m4554,7046l5555,7046e" filled="f" stroked="t" strokeweight=".478842pt" strokecolor="#343434">
                <v:path arrowok="t"/>
              </v:shape>
            </v:group>
            <v:group style="position:absolute;left:5497;top:7048;width:3405;height:2" coordorigin="5497,7048" coordsize="3405,2">
              <v:shape style="position:absolute;left:5497;top:7048;width:3405;height:2" coordorigin="5497,7048" coordsize="3405,0" path="m5497,7048l8902,7048e" filled="f" stroked="t" strokeweight=".957683pt" strokecolor="#676767">
                <v:path arrowok="t"/>
              </v:shape>
            </v:group>
            <v:group style="position:absolute;left:8844;top:7046;width:814;height:2" coordorigin="8844,7046" coordsize="814,2">
              <v:shape style="position:absolute;left:8844;top:7046;width:814;height:2" coordorigin="8844,7046" coordsize="814,0" path="m8844,7046l9658,7046e" filled="f" stroked="t" strokeweight=".478842pt" strokecolor="#383838">
                <v:path arrowok="t"/>
              </v:shape>
            </v:group>
            <v:group style="position:absolute;left:9601;top:7051;width:2073;height:2" coordorigin="9601,7051" coordsize="2073,2">
              <v:shape style="position:absolute;left:9601;top:7051;width:2073;height:2" coordorigin="9601,7051" coordsize="2073,0" path="m9601,7051l11674,7051e" filled="f" stroked="t" strokeweight=".718262pt" strokecolor="#676767">
                <v:path arrowok="t"/>
              </v:shape>
            </v:group>
            <v:group style="position:absolute;left:11617;top:7051;width:57;height:2" coordorigin="11617,7051" coordsize="57,2">
              <v:shape style="position:absolute;left:11617;top:7051;width:57;height:2" coordorigin="11617,7051" coordsize="57,0" path="m11617,7051l11674,7051e" filled="f" stroked="t" strokeweight=".478842pt" strokecolor="#545454">
                <v:path arrowok="t"/>
              </v:shape>
            </v:group>
            <v:group style="position:absolute;left:235;top:7288;width:1863;height:2" coordorigin="235,7288" coordsize="1863,2">
              <v:shape style="position:absolute;left:235;top:7288;width:1863;height:2" coordorigin="235,7288" coordsize="1863,0" path="m235,7288l2097,7288e" filled="f" stroked="t" strokeweight=".957683pt" strokecolor="#707070">
                <v:path arrowok="t"/>
              </v:shape>
            </v:group>
            <v:group style="position:absolute;left:2040;top:7290;width:287;height:2" coordorigin="2040,7290" coordsize="287,2">
              <v:shape style="position:absolute;left:2040;top:7290;width:287;height:2" coordorigin="2040,7290" coordsize="287,0" path="m2040,7290l2327,7290e" filled="f" stroked="t" strokeweight=".478842pt" strokecolor="#3B3B3B">
                <v:path arrowok="t"/>
              </v:shape>
            </v:group>
            <v:group style="position:absolute;left:2231;top:7290;width:3955;height:2" coordorigin="2231,7290" coordsize="3955,2">
              <v:shape style="position:absolute;left:2231;top:7290;width:3955;height:2" coordorigin="2231,7290" coordsize="3955,0" path="m2231,7290l6187,7290e" filled="f" stroked="t" strokeweight=".718262pt" strokecolor="#575757">
                <v:path arrowok="t"/>
              </v:shape>
            </v:group>
            <v:group style="position:absolute;left:6129;top:7290;width:2179;height:2" coordorigin="6129,7290" coordsize="2179,2">
              <v:shape style="position:absolute;left:6129;top:7290;width:2179;height:2" coordorigin="6129,7290" coordsize="2179,0" path="m6129,7290l8308,7290e" filled="f" stroked="t" strokeweight=".478842pt" strokecolor="#383838">
                <v:path arrowok="t"/>
              </v:shape>
            </v:group>
            <v:group style="position:absolute;left:8250;top:7293;width:3424;height:2" coordorigin="8250,7293" coordsize="3424,2">
              <v:shape style="position:absolute;left:8250;top:7293;width:3424;height:2" coordorigin="8250,7293" coordsize="3424,0" path="m8250,7293l11674,7293e" filled="f" stroked="t" strokeweight=".957683pt" strokecolor="#646464">
                <v:path arrowok="t"/>
              </v:shape>
            </v:group>
            <v:group style="position:absolute;left:11665;top:6979;width:2;height:393" coordorigin="11665,6979" coordsize="2,393">
              <v:shape style="position:absolute;left:11665;top:6979;width:2;height:393" coordorigin="11665,6979" coordsize="0,393" path="m11665,7372l11665,6979e" filled="f" stroked="t" strokeweight=".478842pt" strokecolor="#939393">
                <v:path arrowok="t"/>
              </v:shape>
            </v:group>
            <v:group style="position:absolute;left:11617;top:7290;width:57;height:2" coordorigin="11617,7290" coordsize="57,2">
              <v:shape style="position:absolute;left:11617;top:7290;width:57;height:2" coordorigin="11617,7290" coordsize="57,0" path="m11617,7290l11674,7290e" filled="f" stroked="t" strokeweight=".478842pt" strokecolor="#575757">
                <v:path arrowok="t"/>
              </v:shape>
            </v:group>
            <v:group style="position:absolute;left:235;top:7760;width:838;height:2" coordorigin="235,7760" coordsize="838,2">
              <v:shape style="position:absolute;left:235;top:7760;width:838;height:2" coordorigin="235,7760" coordsize="838,0" path="m235,7760l1073,7760e" filled="f" stroked="t" strokeweight=".957683pt" strokecolor="#747474">
                <v:path arrowok="t"/>
              </v:shape>
            </v:group>
            <v:group style="position:absolute;left:934;top:7763;width:728;height:2" coordorigin="934,7763" coordsize="728,2">
              <v:shape style="position:absolute;left:934;top:7763;width:728;height:2" coordorigin="934,7763" coordsize="728,0" path="m934,7763l1662,7763e" filled="f" stroked="t" strokeweight=".478842pt" strokecolor="#606060">
                <v:path arrowok="t"/>
              </v:shape>
            </v:group>
            <v:group style="position:absolute;left:1604;top:7760;width:1820;height:2" coordorigin="1604,7760" coordsize="1820,2">
              <v:shape style="position:absolute;left:1604;top:7760;width:1820;height:2" coordorigin="1604,7760" coordsize="1820,0" path="m1604,7760l3424,7760e" filled="f" stroked="t" strokeweight=".478842pt" strokecolor="#444444">
                <v:path arrowok="t"/>
              </v:shape>
            </v:group>
            <v:group style="position:absolute;left:3366;top:7763;width:2820;height:2" coordorigin="3366,7763" coordsize="2820,2">
              <v:shape style="position:absolute;left:3366;top:7763;width:2820;height:2" coordorigin="3366,7763" coordsize="2820,0" path="m3366,7763l6187,7763e" filled="f" stroked="t" strokeweight=".957683pt" strokecolor="#6B6B6B">
                <v:path arrowok="t"/>
              </v:shape>
            </v:group>
            <v:group style="position:absolute;left:6129;top:7760;width:2179;height:2" coordorigin="6129,7760" coordsize="2179,2">
              <v:shape style="position:absolute;left:6129;top:7760;width:2179;height:2" coordorigin="6129,7760" coordsize="2179,0" path="m6129,7760l8308,7760e" filled="f" stroked="t" strokeweight=".478842pt" strokecolor="#444444">
                <v:path arrowok="t"/>
              </v:shape>
            </v:group>
            <v:group style="position:absolute;left:8217;top:7763;width:3462;height:2" coordorigin="8217,7763" coordsize="3462,2">
              <v:shape style="position:absolute;left:8217;top:7763;width:3462;height:2" coordorigin="8217,7763" coordsize="3462,0" path="m8217,7763l11679,7763e" filled="f" stroked="t" strokeweight=".718262pt" strokecolor="#676767">
                <v:path arrowok="t"/>
              </v:shape>
            </v:group>
            <v:group style="position:absolute;left:11583;top:7765;width:96;height:2" coordorigin="11583,7765" coordsize="96,2">
              <v:shape style="position:absolute;left:11583;top:7765;width:96;height:2" coordorigin="11583,7765" coordsize="96,0" path="m11583,7765l11679,7765e" filled="f" stroked="t" strokeweight=".957683pt" strokecolor="#8C8C8C">
                <v:path arrowok="t"/>
              </v:shape>
            </v:group>
            <v:group style="position:absolute;left:4867;top:7751;width:2;height:738" coordorigin="4867,7751" coordsize="2,738">
              <v:shape style="position:absolute;left:4867;top:7751;width:2;height:738" coordorigin="4867,7751" coordsize="0,738" path="m4867,8489l4867,7751e" filled="f" stroked="t" strokeweight=".718262pt" strokecolor="#484848">
                <v:path arrowok="t"/>
              </v:shape>
            </v:group>
            <v:group style="position:absolute;left:4860;top:8002;width:6819;height:2" coordorigin="4860,8002" coordsize="6819,2">
              <v:shape style="position:absolute;left:4860;top:8002;width:6819;height:2" coordorigin="4860,8002" coordsize="6819,0" path="m4860,8002l11679,8002e" filled="f" stroked="t" strokeweight=".718262pt" strokecolor="#606060">
                <v:path arrowok="t"/>
              </v:shape>
            </v:group>
            <v:group style="position:absolute;left:10592;top:8005;width:1087;height:2" coordorigin="10592,8005" coordsize="1087,2">
              <v:shape style="position:absolute;left:10592;top:8005;width:1087;height:2" coordorigin="10592,8005" coordsize="1087,0" path="m10592,8005l11679,8005e" filled="f" stroked="t" strokeweight=".957683pt" strokecolor="#777777">
                <v:path arrowok="t"/>
              </v:shape>
            </v:group>
            <v:group style="position:absolute;left:4860;top:8244;width:1015;height:2" coordorigin="4860,8244" coordsize="1015,2">
              <v:shape style="position:absolute;left:4860;top:8244;width:1015;height:2" coordorigin="4860,8244" coordsize="1015,0" path="m4860,8244l5875,8244e" filled="f" stroked="t" strokeweight=".478842pt" strokecolor="#2F2F2F">
                <v:path arrowok="t"/>
              </v:shape>
            </v:group>
            <v:group style="position:absolute;left:5818;top:8244;width:369;height:2" coordorigin="5818,8244" coordsize="369,2">
              <v:shape style="position:absolute;left:5818;top:8244;width:369;height:2" coordorigin="5818,8244" coordsize="369,0" path="m5818,8244l6187,8244e" filled="f" stroked="t" strokeweight=".478842pt" strokecolor="#444444">
                <v:path arrowok="t"/>
              </v:shape>
            </v:group>
            <v:group style="position:absolute;left:6129;top:8244;width:5550;height:2" coordorigin="6129,8244" coordsize="5550,2">
              <v:shape style="position:absolute;left:6129;top:8244;width:5550;height:2" coordorigin="6129,8244" coordsize="5550,0" path="m6129,8244l11679,8244e" filled="f" stroked="t" strokeweight=".718262pt" strokecolor="#606060">
                <v:path arrowok="t"/>
              </v:shape>
            </v:group>
            <v:group style="position:absolute;left:10664;top:8244;width:1015;height:2" coordorigin="10664,8244" coordsize="1015,2">
              <v:shape style="position:absolute;left:10664;top:8244;width:1015;height:2" coordorigin="10664,8244" coordsize="1015,0" path="m10664,8244l11679,8244e" filled="f" stroked="t" strokeweight=".957683pt" strokecolor="#777777">
                <v:path arrowok="t"/>
              </v:shape>
            </v:group>
            <v:group style="position:absolute;left:235;top:8484;width:757;height:2" coordorigin="235,8484" coordsize="757,2">
              <v:shape style="position:absolute;left:235;top:8484;width:757;height:2" coordorigin="235,8484" coordsize="757,0" path="m235,8484l991,8484e" filled="f" stroked="t" strokeweight=".478842pt" strokecolor="#444444">
                <v:path arrowok="t"/>
              </v:shape>
            </v:group>
            <v:group style="position:absolute;left:934;top:8486;width:2725;height:2" coordorigin="934,8486" coordsize="2725,2">
              <v:shape style="position:absolute;left:934;top:8486;width:2725;height:2" coordorigin="934,8486" coordsize="2725,0" path="m934,8486l3658,8486e" filled="f" stroked="t" strokeweight=".957683pt" strokecolor="#646464">
                <v:path arrowok="t"/>
              </v:shape>
            </v:group>
            <v:group style="position:absolute;left:3366;top:8486;width:450;height:2" coordorigin="3366,8486" coordsize="450,2">
              <v:shape style="position:absolute;left:3366;top:8486;width:450;height:2" coordorigin="3366,8486" coordsize="450,0" path="m3366,8486l3816,8486e" filled="f" stroked="t" strokeweight=".718262pt" strokecolor="#4F4F4F">
                <v:path arrowok="t"/>
              </v:shape>
            </v:group>
            <v:group style="position:absolute;left:3759;top:8484;width:2428;height:2" coordorigin="3759,8484" coordsize="2428,2">
              <v:shape style="position:absolute;left:3759;top:8484;width:2428;height:2" coordorigin="3759,8484" coordsize="2428,0" path="m3759,8484l6187,8484e" filled="f" stroked="t" strokeweight=".478842pt" strokecolor="#383838">
                <v:path arrowok="t"/>
              </v:shape>
            </v:group>
            <v:group style="position:absolute;left:6129;top:8484;width:2998;height:2" coordorigin="6129,8484" coordsize="2998,2">
              <v:shape style="position:absolute;left:6129;top:8484;width:2998;height:2" coordorigin="6129,8484" coordsize="2998,0" path="m6129,8484l9127,8484e" filled="f" stroked="t" strokeweight=".957683pt" strokecolor="#646464">
                <v:path arrowok="t"/>
              </v:shape>
            </v:group>
            <v:group style="position:absolute;left:9069;top:8484;width:589;height:2" coordorigin="9069,8484" coordsize="589,2">
              <v:shape style="position:absolute;left:9069;top:8484;width:589;height:2" coordorigin="9069,8484" coordsize="589,0" path="m9069,8484l9658,8484e" filled="f" stroked="t" strokeweight=".478842pt" strokecolor="#343434">
                <v:path arrowok="t"/>
              </v:shape>
            </v:group>
            <v:group style="position:absolute;left:9601;top:8484;width:2078;height:2" coordorigin="9601,8484" coordsize="2078,2">
              <v:shape style="position:absolute;left:9601;top:8484;width:2078;height:2" coordorigin="9601,8484" coordsize="2078,0" path="m9601,8484l11679,8484e" filled="f" stroked="t" strokeweight=".718262pt" strokecolor="#5B5B5B">
                <v:path arrowok="t"/>
              </v:shape>
            </v:group>
            <v:group style="position:absolute;left:10975;top:8484;width:704;height:2" coordorigin="10975,8484" coordsize="704,2">
              <v:shape style="position:absolute;left:10975;top:8484;width:704;height:2" coordorigin="10975,8484" coordsize="704,0" path="m10975,8484l11679,8484e" filled="f" stroked="t" strokeweight=".957683pt" strokecolor="#747474">
                <v:path arrowok="t"/>
              </v:shape>
            </v:group>
            <v:group style="position:absolute;left:239;top:9294;width:1422;height:2" coordorigin="239,9294" coordsize="1422,2">
              <v:shape style="position:absolute;left:239;top:9294;width:1422;height:2" coordorigin="239,9294" coordsize="1422,0" path="m239,9294l1662,9294e" filled="f" stroked="t" strokeweight=".718262pt" strokecolor="#676767">
                <v:path arrowok="t"/>
              </v:shape>
            </v:group>
            <v:group style="position:absolute;left:1604;top:9294;width:1820;height:2" coordorigin="1604,9294" coordsize="1820,2">
              <v:shape style="position:absolute;left:1604;top:9294;width:1820;height:2" coordorigin="1604,9294" coordsize="1820,0" path="m1604,9294l3424,9294e" filled="f" stroked="t" strokeweight=".478842pt" strokecolor="#383838">
                <v:path arrowok="t"/>
              </v:shape>
            </v:group>
            <v:group style="position:absolute;left:3366;top:9292;width:450;height:2" coordorigin="3366,9292" coordsize="450,2">
              <v:shape style="position:absolute;left:3366;top:9292;width:450;height:2" coordorigin="3366,9292" coordsize="450,0" path="m3366,9292l3816,9292e" filled="f" stroked="t" strokeweight=".478842pt" strokecolor="#545454">
                <v:path arrowok="t"/>
              </v:shape>
            </v:group>
            <v:group style="position:absolute;left:3678;top:9292;width:4051;height:2" coordorigin="3678,9292" coordsize="4051,2">
              <v:shape style="position:absolute;left:3678;top:9292;width:4051;height:2" coordorigin="3678,9292" coordsize="4051,0" path="m3678,9292l7729,9292e" filled="f" stroked="t" strokeweight=".957683pt" strokecolor="#676767">
                <v:path arrowok="t"/>
              </v:shape>
            </v:group>
            <v:group style="position:absolute;left:7671;top:9292;width:1987;height:2" coordorigin="7671,9292" coordsize="1987,2">
              <v:shape style="position:absolute;left:7671;top:9292;width:1987;height:2" coordorigin="7671,9292" coordsize="1987,0" path="m7671,9292l9658,9292e" filled="f" stroked="t" strokeweight=".478842pt" strokecolor="#4B4B4B">
                <v:path arrowok="t"/>
              </v:shape>
            </v:group>
            <v:group style="position:absolute;left:11677;top:8815;width:2;height:5891" coordorigin="11677,8815" coordsize="2,5891">
              <v:shape style="position:absolute;left:11677;top:8815;width:2;height:5891" coordorigin="11677,8815" coordsize="0,5891" path="m11677,14705l11677,8815e" filled="f" stroked="t" strokeweight=".718262pt" strokecolor="#A8A8A8">
                <v:path arrowok="t"/>
              </v:shape>
            </v:group>
            <v:group style="position:absolute;left:9601;top:9292;width:2078;height:2" coordorigin="9601,9292" coordsize="2078,2">
              <v:shape style="position:absolute;left:9601;top:9292;width:2078;height:2" coordorigin="9601,9292" coordsize="2078,0" path="m9601,9292l11679,9292e" filled="f" stroked="t" strokeweight=".957683pt" strokecolor="#707070">
                <v:path arrowok="t"/>
              </v:shape>
            </v:group>
            <v:group style="position:absolute;left:239;top:10205;width:1422;height:2" coordorigin="239,10205" coordsize="1422,2">
              <v:shape style="position:absolute;left:239;top:10205;width:1422;height:2" coordorigin="239,10205" coordsize="1422,0" path="m239,10205l1662,10205e" filled="f" stroked="t" strokeweight=".957683pt" strokecolor="#6B6B6B">
                <v:path arrowok="t"/>
              </v:shape>
            </v:group>
            <v:group style="position:absolute;left:1604;top:10205;width:723;height:2" coordorigin="1604,10205" coordsize="723,2">
              <v:shape style="position:absolute;left:1604;top:10205;width:723;height:2" coordorigin="1604,10205" coordsize="723,0" path="m1604,10205l2327,10205e" filled="f" stroked="t" strokeweight=".478842pt" strokecolor="#3F3F3F">
                <v:path arrowok="t"/>
              </v:shape>
            </v:group>
            <v:group style="position:absolute;left:2255;top:10202;width:6646;height:2" coordorigin="2255,10202" coordsize="6646,2">
              <v:shape style="position:absolute;left:2255;top:10202;width:6646;height:2" coordorigin="2255,10202" coordsize="6646,0" path="m2255,10202l8902,10202e" filled="f" stroked="t" strokeweight=".718262pt" strokecolor="#5B5B5B">
                <v:path arrowok="t"/>
              </v:shape>
            </v:group>
            <v:group style="position:absolute;left:8844;top:10200;width:814;height:2" coordorigin="8844,10200" coordsize="814,2">
              <v:shape style="position:absolute;left:8844;top:10200;width:814;height:2" coordorigin="8844,10200" coordsize="814,0" path="m8844,10200l9658,10200e" filled="f" stroked="t" strokeweight=".478842pt" strokecolor="#3F3F3F">
                <v:path arrowok="t"/>
              </v:shape>
            </v:group>
            <v:group style="position:absolute;left:9601;top:10202;width:2083;height:2" coordorigin="9601,10202" coordsize="2083,2">
              <v:shape style="position:absolute;left:9601;top:10202;width:2083;height:2" coordorigin="9601,10202" coordsize="2083,0" path="m9601,10202l11684,10202e" filled="f" stroked="t" strokeweight=".957683pt" strokecolor="#707070">
                <v:path arrowok="t"/>
              </v:shape>
            </v:group>
            <v:group style="position:absolute;left:239;top:10449;width:1422;height:2" coordorigin="239,10449" coordsize="1422,2">
              <v:shape style="position:absolute;left:239;top:10449;width:1422;height:2" coordorigin="239,10449" coordsize="1422,0" path="m239,10449l1662,10449e" filled="f" stroked="t" strokeweight=".478842pt" strokecolor="#545454">
                <v:path arrowok="t"/>
              </v:shape>
            </v:group>
            <v:group style="position:absolute;left:1245;top:10447;width:4942;height:2" coordorigin="1245,10447" coordsize="4942,2">
              <v:shape style="position:absolute;left:1245;top:10447;width:4942;height:2" coordorigin="1245,10447" coordsize="4942,0" path="m1245,10447l6187,10447e" filled="f" stroked="t" strokeweight=".957683pt" strokecolor="#646464">
                <v:path arrowok="t"/>
              </v:shape>
            </v:group>
            <v:group style="position:absolute;left:6129;top:10444;width:2179;height:2" coordorigin="6129,10444" coordsize="2179,2">
              <v:shape style="position:absolute;left:6129;top:10444;width:2179;height:2" coordorigin="6129,10444" coordsize="2179,0" path="m6129,10444l8308,10444e" filled="f" stroked="t" strokeweight=".478842pt" strokecolor="#3B3B3B">
                <v:path arrowok="t"/>
              </v:shape>
            </v:group>
            <v:group style="position:absolute;left:8250;top:10447;width:3433;height:2" coordorigin="8250,10447" coordsize="3433,2">
              <v:shape style="position:absolute;left:8250;top:10447;width:3433;height:2" coordorigin="8250,10447" coordsize="3433,0" path="m8250,10447l11684,10447e" filled="f" stroked="t" strokeweight=".718262pt" strokecolor="#606060">
                <v:path arrowok="t"/>
              </v:shape>
            </v:group>
            <v:group style="position:absolute;left:862;top:10686;width:3505;height:2" coordorigin="862,10686" coordsize="3505,2">
              <v:shape style="position:absolute;left:862;top:10686;width:3505;height:2" coordorigin="862,10686" coordsize="3505,0" path="m862,10686l4367,10686e" filled="f" stroked="t" strokeweight=".957683pt" strokecolor="#6B6B6B">
                <v:path arrowok="t"/>
              </v:shape>
            </v:group>
            <v:group style="position:absolute;left:4305;top:10689;width:1250;height:2" coordorigin="4305,10689" coordsize="1250,2">
              <v:shape style="position:absolute;left:4305;top:10689;width:1250;height:2" coordorigin="4305,10689" coordsize="1250,0" path="m4305,10689l5555,10689e" filled="f" stroked="t" strokeweight=".478842pt" strokecolor="#2F2F2F">
                <v:path arrowok="t"/>
              </v:shape>
            </v:group>
            <v:group style="position:absolute;left:5497;top:10689;width:378;height:2" coordorigin="5497,10689" coordsize="378,2">
              <v:shape style="position:absolute;left:5497;top:10689;width:378;height:2" coordorigin="5497,10689" coordsize="378,0" path="m5497,10689l5875,10689e" filled="f" stroked="t" strokeweight=".478842pt" strokecolor="#444444">
                <v:path arrowok="t"/>
              </v:shape>
            </v:group>
            <v:group style="position:absolute;left:5818;top:10686;width:5866;height:2" coordorigin="5818,10686" coordsize="5866,2">
              <v:shape style="position:absolute;left:5818;top:10686;width:5866;height:2" coordorigin="5818,10686" coordsize="5866,0" path="m5818,10686l11684,10686e" filled="f" stroked="t" strokeweight=".718262pt" strokecolor="#606060">
                <v:path arrowok="t"/>
              </v:shape>
            </v:group>
            <v:group style="position:absolute;left:244;top:11170;width:3414;height:2" coordorigin="244,11170" coordsize="3414,2">
              <v:shape style="position:absolute;left:244;top:11170;width:3414;height:2" coordorigin="244,11170" coordsize="3414,0" path="m244,11170l3658,11170e" filled="f" stroked="t" strokeweight=".957683pt" strokecolor="#646464">
                <v:path arrowok="t"/>
              </v:shape>
            </v:group>
            <v:group style="position:absolute;left:3366;top:11170;width:450;height:2" coordorigin="3366,11170" coordsize="450,2">
              <v:shape style="position:absolute;left:3366;top:11170;width:450;height:2" coordorigin="3366,11170" coordsize="450,0" path="m3366,11170l3816,11170e" filled="f" stroked="t" strokeweight=".718262pt" strokecolor="#4B4B4B">
                <v:path arrowok="t"/>
              </v:shape>
            </v:group>
            <v:group style="position:absolute;left:3759;top:11168;width:2116;height:2" coordorigin="3759,11168" coordsize="2116,2">
              <v:shape style="position:absolute;left:3759;top:11168;width:2116;height:2" coordorigin="3759,11168" coordsize="2116,0" path="m3759,11168l5875,11168e" filled="f" stroked="t" strokeweight=".478842pt" strokecolor="#383838">
                <v:path arrowok="t"/>
              </v:shape>
            </v:group>
            <v:group style="position:absolute;left:5818;top:11168;width:369;height:2" coordorigin="5818,11168" coordsize="369,2">
              <v:shape style="position:absolute;left:5818;top:11168;width:369;height:2" coordorigin="5818,11168" coordsize="369,0" path="m5818,11168l6187,11168e" filled="f" stroked="t" strokeweight=".478842pt" strokecolor="#4B4B4B">
                <v:path arrowok="t"/>
              </v:shape>
            </v:group>
            <v:group style="position:absolute;left:6589;top:11163;width:781;height:2" coordorigin="6589,11163" coordsize="781,2">
              <v:shape style="position:absolute;left:6589;top:11163;width:781;height:2" coordorigin="6589,11163" coordsize="781,0" path="m6589,11163l7369,11163e" filled="f" stroked="t" strokeweight=".478842pt" strokecolor="#383838">
                <v:path arrowok="t"/>
              </v:shape>
            </v:group>
            <v:group style="position:absolute;left:6129;top:11166;width:5559;height:2" coordorigin="6129,11166" coordsize="5559,2">
              <v:shape style="position:absolute;left:6129;top:11166;width:5559;height:2" coordorigin="6129,11166" coordsize="5559,0" path="m6129,11166l11689,11166e" filled="f" stroked="t" strokeweight=".718262pt" strokecolor="#5B5B5B">
                <v:path arrowok="t"/>
              </v:shape>
            </v:group>
            <v:group style="position:absolute;left:244;top:11410;width:2782;height:2" coordorigin="244,11410" coordsize="2782,2">
              <v:shape style="position:absolute;left:244;top:11410;width:2782;height:2" coordorigin="244,11410" coordsize="2782,0" path="m244,11410l3026,11410e" filled="f" stroked="t" strokeweight=".957683pt" strokecolor="#6B6B6B">
                <v:path arrowok="t"/>
              </v:shape>
            </v:group>
            <v:group style="position:absolute;left:2725;top:11410;width:1638;height:2" coordorigin="2725,11410" coordsize="1638,2">
              <v:shape style="position:absolute;left:2725;top:11410;width:1638;height:2" coordorigin="2725,11410" coordsize="1638,0" path="m2725,11410l4362,11410e" filled="f" stroked="t" strokeweight=".718262pt" strokecolor="#545454">
                <v:path arrowok="t"/>
              </v:shape>
            </v:group>
            <v:group style="position:absolute;left:4305;top:11408;width:1250;height:2" coordorigin="4305,11408" coordsize="1250,2">
              <v:shape style="position:absolute;left:4305;top:11408;width:1250;height:2" coordorigin="4305,11408" coordsize="1250,0" path="m4305,11408l5555,11408e" filled="f" stroked="t" strokeweight=".478842pt" strokecolor="#343434">
                <v:path arrowok="t"/>
              </v:shape>
            </v:group>
            <v:group style="position:absolute;left:5497;top:11408;width:690;height:2" coordorigin="5497,11408" coordsize="690,2">
              <v:shape style="position:absolute;left:5497;top:11408;width:690;height:2" coordorigin="5497,11408" coordsize="690,0" path="m5497,11408l6187,11408e" filled="f" stroked="t" strokeweight=".478842pt" strokecolor="#4F4F4F">
                <v:path arrowok="t"/>
              </v:shape>
            </v:group>
            <v:group style="position:absolute;left:6129;top:11408;width:1599;height:2" coordorigin="6129,11408" coordsize="1599,2">
              <v:shape style="position:absolute;left:6129;top:11408;width:1599;height:2" coordorigin="6129,11408" coordsize="1599,0" path="m6129,11408l7729,11408e" filled="f" stroked="t" strokeweight=".718262pt" strokecolor="#4B4B4B">
                <v:path arrowok="t"/>
              </v:shape>
            </v:group>
            <v:group style="position:absolute;left:7585;top:11405;width:4104;height:2" coordorigin="7585,11405" coordsize="4104,2">
              <v:shape style="position:absolute;left:7585;top:11405;width:4104;height:2" coordorigin="7585,11405" coordsize="4104,0" path="m7585,11405l11689,11405e" filled="f" stroked="t" strokeweight=".718262pt" strokecolor="#646464">
                <v:path arrowok="t"/>
              </v:shape>
            </v:group>
            <v:group style="position:absolute;left:962;top:11389;width:2;height:738" coordorigin="962,11389" coordsize="2,738">
              <v:shape style="position:absolute;left:962;top:11389;width:2;height:738" coordorigin="962,11389" coordsize="0,738" path="m962,12127l962,11389e" filled="f" stroked="t" strokeweight=".239421pt" strokecolor="#646464">
                <v:path arrowok="t"/>
              </v:shape>
            </v:group>
            <v:group style="position:absolute;left:1638;top:11398;width:2;height:283" coordorigin="1638,11398" coordsize="2,283">
              <v:shape style="position:absolute;left:1638;top:11398;width:2;height:283" coordorigin="1638,11398" coordsize="0,283" path="m1638,11681l1638,11398e" filled="f" stroked="t" strokeweight=".478842pt" strokecolor="#2F2F2F">
                <v:path arrowok="t"/>
              </v:shape>
            </v:group>
            <v:group style="position:absolute;left:244;top:11652;width:4118;height:2" coordorigin="244,11652" coordsize="4118,2">
              <v:shape style="position:absolute;left:244;top:11652;width:4118;height:2" coordorigin="244,11652" coordsize="4118,0" path="m244,11652l4362,11652e" filled="f" stroked="t" strokeweight=".478842pt" strokecolor="#484848">
                <v:path arrowok="t"/>
              </v:shape>
            </v:group>
            <v:group style="position:absolute;left:4214;top:11650;width:7475;height:2" coordorigin="4214,11650" coordsize="7475,2">
              <v:shape style="position:absolute;left:4214;top:11650;width:7475;height:2" coordorigin="4214,11650" coordsize="7475,0" path="m4214,11650l11689,11650e" filled="f" stroked="t" strokeweight=".957683pt" strokecolor="#646464">
                <v:path arrowok="t"/>
              </v:shape>
            </v:group>
            <v:group style="position:absolute;left:7345;top:11398;width:2;height:1213" coordorigin="7345,11398" coordsize="2,1213">
              <v:shape style="position:absolute;left:7345;top:11398;width:2;height:1213" coordorigin="7345,11398" coordsize="0,1213" path="m7345,12611l7345,11398e" filled="f" stroked="t" strokeweight=".478842pt" strokecolor="#444444">
                <v:path arrowok="t"/>
              </v:shape>
            </v:group>
            <v:group style="position:absolute;left:254;top:11609;width:2;height:4841" coordorigin="254,11609" coordsize="2,4841">
              <v:shape style="position:absolute;left:254;top:11609;width:2;height:4841" coordorigin="254,11609" coordsize="0,4841" path="m254,16450l254,11609e" filled="f" stroked="t" strokeweight=".718262pt" strokecolor="#444444">
                <v:path arrowok="t"/>
              </v:shape>
            </v:group>
            <v:group style="position:absolute;left:1647;top:11609;width:2;height:4836" coordorigin="1647,11609" coordsize="2,4836">
              <v:shape style="position:absolute;left:1647;top:11609;width:2;height:4836" coordorigin="1647,11609" coordsize="0,4836" path="m1647,16445l1647,11609e" filled="f" stroked="t" strokeweight=".957683pt" strokecolor="#575757">
                <v:path arrowok="t"/>
              </v:shape>
            </v:group>
            <v:group style="position:absolute;left:2315;top:4352;width:2;height:12093" coordorigin="2315,4352" coordsize="2,12093">
              <v:shape style="position:absolute;left:2315;top:4352;width:2;height:12093" coordorigin="2315,4352" coordsize="0,12093" path="m2315,16445l2315,4352e" filled="f" stroked="t" strokeweight=".478842pt" strokecolor="#4B4B4B">
                <v:path arrowok="t"/>
              </v:shape>
            </v:group>
            <v:group style="position:absolute;left:263;top:12098;width:2;height:4352" coordorigin="263,12098" coordsize="2,4352">
              <v:shape style="position:absolute;left:263;top:12098;width:2;height:4352" coordorigin="263,12098" coordsize="0,4352" path="m263,16450l263,12098e" filled="f" stroked="t" strokeweight=".478842pt" strokecolor="#3F3F3F">
                <v:path arrowok="t"/>
              </v:shape>
            </v:group>
            <v:group style="position:absolute;left:962;top:12127;width:2;height:1380" coordorigin="962,12127" coordsize="2,1380">
              <v:shape style="position:absolute;left:962;top:12127;width:2;height:1380" coordorigin="962,12127" coordsize="0,1380" path="m962,13507l962,12127e" filled="f" stroked="t" strokeweight=".239421pt" strokecolor="#000000">
                <v:path arrowok="t"/>
              </v:shape>
            </v:group>
            <v:group style="position:absolute;left:2318;top:12098;width:2;height:695" coordorigin="2318,12098" coordsize="2,695">
              <v:shape style="position:absolute;left:2318;top:12098;width:2;height:695" coordorigin="2318,12098" coordsize="0,695" path="m2318,12793l2318,12098e" filled="f" stroked="t" strokeweight=".478842pt" strokecolor="#1F1F1F">
                <v:path arrowok="t"/>
              </v:shape>
            </v:group>
            <v:group style="position:absolute;left:11681;top:12098;width:2;height:1170" coordorigin="11681,12098" coordsize="2,1170">
              <v:shape style="position:absolute;left:11681;top:12098;width:2;height:1170" coordorigin="11681,12098" coordsize="0,1170" path="m11681,13267l11681,12098e" filled="f" stroked="t" strokeweight=".239421pt" strokecolor="#909090">
                <v:path arrowok="t"/>
              </v:shape>
            </v:group>
            <v:group style="position:absolute;left:7355;top:12553;width:2;height:3882" coordorigin="7355,12553" coordsize="2,3882">
              <v:shape style="position:absolute;left:7355;top:12553;width:2;height:3882" coordorigin="7355,12553" coordsize="0,3882" path="m7355,16436l7355,12553e" filled="f" stroked="t" strokeweight=".957683pt" strokecolor="#6B6B6B">
                <v:path arrowok="t"/>
              </v:shape>
            </v:group>
            <v:group style="position:absolute;left:2318;top:12735;width:2;height:388" coordorigin="2318,12735" coordsize="2,388">
              <v:shape style="position:absolute;left:2318;top:12735;width:2;height:388" coordorigin="2318,12735" coordsize="0,388" path="m2318,13124l2318,12735e" filled="f" stroked="t" strokeweight=".478842pt" strokecolor="#343434">
                <v:path arrowok="t"/>
              </v:shape>
            </v:group>
            <v:group style="position:absolute;left:11650;top:13320;width:2;height:2013" coordorigin="11650,13320" coordsize="2,2013">
              <v:shape style="position:absolute;left:11650;top:13320;width:2;height:2013" coordorigin="11650,13320" coordsize="0,2013" path="m11650,15333l11650,13320e" filled="f" stroked="t" strokeweight=".239421pt" strokecolor="#000000">
                <v:path arrowok="t"/>
              </v:shape>
            </v:group>
            <v:group style="position:absolute;left:962;top:13507;width:2;height:484" coordorigin="962,13507" coordsize="2,484">
              <v:shape style="position:absolute;left:962;top:13507;width:2;height:484" coordorigin="962,13507" coordsize="0,484" path="m962,13991l962,13507e" filled="f" stroked="t" strokeweight=".239421pt" strokecolor="#6B6B6B">
                <v:path arrowok="t"/>
              </v:shape>
            </v:group>
            <v:group style="position:absolute;left:254;top:13740;width:2069;height:2" coordorigin="254,13740" coordsize="2069,2">
              <v:shape style="position:absolute;left:254;top:13740;width:2069;height:2" coordorigin="254,13740" coordsize="2069,0" path="m254,13740l2322,13740e" filled="f" stroked="t" strokeweight=".957683pt" strokecolor="#6B6B6B">
                <v:path arrowok="t"/>
              </v:shape>
            </v:group>
            <v:group style="position:absolute;left:2320;top:13699;width:2;height:2746" coordorigin="2320,13699" coordsize="2,2746">
              <v:shape style="position:absolute;left:2320;top:13699;width:2;height:2746" coordorigin="2320,13699" coordsize="0,2746" path="m2320,16445l2320,13699e" filled="f" stroked="t" strokeweight=".478842pt" strokecolor="#383838">
                <v:path arrowok="t"/>
              </v:shape>
            </v:group>
            <v:group style="position:absolute;left:962;top:13991;width:2;height:2435" coordorigin="962,13991" coordsize="2,2435">
              <v:shape style="position:absolute;left:962;top:13991;width:2;height:2435" coordorigin="962,13991" coordsize="0,2435" path="m962,16426l962,13991e" filled="f" stroked="t" strokeweight=".239421pt" strokecolor="#000000">
                <v:path arrowok="t"/>
              </v:shape>
            </v:group>
            <v:group style="position:absolute;left:2289;top:14749;width:2045;height:2" coordorigin="2289,14749" coordsize="2045,2">
              <v:shape style="position:absolute;left:2289;top:14749;width:2045;height:2" coordorigin="2289,14749" coordsize="2045,0" path="m2289,14749l4334,14749e" filled="f" stroked="t" strokeweight=".718262pt" strokecolor="#343F8C">
                <v:path arrowok="t"/>
              </v:shape>
            </v:group>
            <v:group style="position:absolute;left:263;top:16436;width:4750;height:2" coordorigin="263,16436" coordsize="4750,2">
              <v:shape style="position:absolute;left:263;top:16436;width:4750;height:2" coordorigin="263,16436" coordsize="4750,0" path="m263,16436l5013,16436e" filled="f" stroked="t" strokeweight=".957683pt" strokecolor="#7C7C7C">
                <v:path arrowok="t"/>
              </v:shape>
            </v:group>
            <v:group style="position:absolute;left:4956;top:16436;width:211;height:2" coordorigin="4956,16436" coordsize="211,2">
              <v:shape style="position:absolute;left:4956;top:16436;width:211;height:2" coordorigin="4956,16436" coordsize="211,0" path="m4956,16436l5167,16436e" filled="f" stroked="t" strokeweight=".478842pt" strokecolor="#575757">
                <v:path arrowok="t"/>
              </v:shape>
            </v:group>
            <v:group style="position:absolute;left:6129;top:16431;width:2179;height:2" coordorigin="6129,16431" coordsize="2179,2">
              <v:shape style="position:absolute;left:6129;top:16431;width:2179;height:2" coordorigin="6129,16431" coordsize="2179,0" path="m6129,16431l8308,16431e" filled="f" stroked="t" strokeweight=".478842pt" strokecolor="#545454">
                <v:path arrowok="t"/>
              </v:shape>
            </v:group>
            <v:group style="position:absolute;left:11650;top:15333;width:2;height:1093" coordorigin="11650,15333" coordsize="2,1093">
              <v:shape style="position:absolute;left:11650;top:15333;width:2;height:1093" coordorigin="11650,15333" coordsize="0,1093" path="m11650,16426l11650,15333e" filled="f" stroked="t" strokeweight=".239421pt" strokecolor="#676767">
                <v:path arrowok="t"/>
              </v:shape>
            </v:group>
            <v:group style="position:absolute;left:8844;top:16426;width:814;height:2" coordorigin="8844,16426" coordsize="814,2">
              <v:shape style="position:absolute;left:8844;top:16426;width:814;height:2" coordorigin="8844,16426" coordsize="814,0" path="m8844,16426l9658,16426e" filled="f" stroked="t" strokeweight=".478842pt" strokecolor="#5B5B5B">
                <v:path arrowok="t"/>
              </v:shape>
            </v:group>
            <v:group style="position:absolute;left:5109;top:16429;width:6589;height:2" coordorigin="5109,16429" coordsize="6589,2">
              <v:shape style="position:absolute;left:5109;top:16429;width:6589;height:2" coordorigin="5109,16429" coordsize="6589,0" path="m5109,16429l11698,16429e" filled="f" stroked="t" strokeweight=".718262pt" strokecolor="#67676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position w:val="-2"/>
        </w:rPr>
        <w:t>itfaiy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position w:val="-2"/>
        </w:rPr>
        <w:t>e</w:t>
      </w:r>
      <w:r>
        <w:rPr>
          <w:rFonts w:ascii="Arial" w:hAnsi="Arial" w:cs="Arial" w:eastAsia="Arial"/>
          <w:sz w:val="18"/>
          <w:szCs w:val="18"/>
          <w:color w:val="333333"/>
          <w:spacing w:val="35"/>
          <w:w w:val="100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99"/>
          <w:position w:val="-2"/>
        </w:rPr>
        <w:t>Kuze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99"/>
          <w:position w:val="-2"/>
        </w:rPr>
        <w:t>y</w:t>
      </w:r>
      <w:r>
        <w:rPr>
          <w:rFonts w:ascii="Arial" w:hAnsi="Arial" w:cs="Arial" w:eastAsia="Arial"/>
          <w:sz w:val="18"/>
          <w:szCs w:val="18"/>
          <w:color w:val="333333"/>
          <w:spacing w:val="-16"/>
          <w:w w:val="99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position w:val="-2"/>
        </w:rPr>
        <w:t>Bölg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position w:val="-2"/>
        </w:rPr>
        <w:t>e</w:t>
      </w:r>
      <w:r>
        <w:rPr>
          <w:rFonts w:ascii="Arial" w:hAnsi="Arial" w:cs="Arial" w:eastAsia="Arial"/>
          <w:sz w:val="18"/>
          <w:szCs w:val="18"/>
          <w:color w:val="333333"/>
          <w:spacing w:val="17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  <w:position w:val="-2"/>
        </w:rPr>
        <w:t>Amiri</w:t>
      </w:r>
      <w:r>
        <w:rPr>
          <w:rFonts w:ascii="Arial" w:hAnsi="Arial" w:cs="Arial" w:eastAsia="Arial"/>
          <w:sz w:val="19"/>
          <w:szCs w:val="19"/>
          <w:color w:val="333333"/>
          <w:spacing w:val="-31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9"/>
        </w:rPr>
        <w:t>İtf.Er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60"/>
        </w:sectPr>
      </w:pPr>
      <w:rPr/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/>
        <w:pict>
          <v:group style="position:absolute;margin-left:436.049225pt;margin-top:649.908203pt;width:30.154886pt;height:22.86855pt;mso-position-horizontal-relative:page;mso-position-vertical-relative:page;z-index:-17216" coordorigin="8721,12998" coordsize="603,457">
            <v:group style="position:absolute;left:8740;top:13041;width:354;height:2" coordorigin="8740,13041" coordsize="354,2">
              <v:shape style="position:absolute;left:8740;top:13041;width:354;height:2" coordorigin="8740,13041" coordsize="354,0" path="m8740,13041l9094,13041e" filled="f" stroked="t" strokeweight="1.914596pt" strokecolor="#57606B">
                <v:path arrowok="t"/>
              </v:shape>
            </v:group>
            <v:group style="position:absolute;left:9066;top:13046;width:201;height:2" coordorigin="9066,13046" coordsize="201,2">
              <v:shape style="position:absolute;left:9066;top:13046;width:201;height:2" coordorigin="9066,13046" coordsize="201,0" path="m9066,13046l9267,13046e" filled="f" stroked="t" strokeweight="3.111218pt" strokecolor="#384483">
                <v:path arrowok="t"/>
              </v:shape>
            </v:group>
            <v:group style="position:absolute;left:8769;top:13113;width:297;height:2" coordorigin="8769,13113" coordsize="297,2">
              <v:shape style="position:absolute;left:8769;top:13113;width:297;height:2" coordorigin="8769,13113" coordsize="297,0" path="m8769,13113l9066,13113e" filled="f" stroked="t" strokeweight="3.111218pt" strokecolor="#7C83A0">
                <v:path arrowok="t"/>
              </v:shape>
            </v:group>
            <v:group style="position:absolute;left:9066;top:13056;width:201;height:115" coordorigin="9066,13056" coordsize="201,115">
              <v:shape style="position:absolute;left:9066;top:13056;width:201;height:115" coordorigin="9066,13056" coordsize="201,115" path="m9066,13056l9267,13056,9267,13170,9066,13170,9066,13056xe" filled="t" fillcolor="#3444A0" stroked="f">
                <v:path arrowok="t"/>
                <v:fill/>
              </v:shape>
            </v:group>
            <v:group style="position:absolute;left:8911;top:13160;width:2;height:256" coordorigin="8911,13160" coordsize="2,256">
              <v:shape style="position:absolute;left:8911;top:13160;width:2;height:256" coordorigin="8911,13160" coordsize="0,256" path="m8911,13416l8911,13160e" filled="f" stroked="t" strokeweight="2.30875pt" strokecolor="#EDEDED">
                <v:path arrowok="t"/>
              </v:shape>
            </v:group>
            <v:group style="position:absolute;left:9000;top:13160;width:2;height:256" coordorigin="9000,13160" coordsize="2,256">
              <v:shape style="position:absolute;left:9000;top:13160;width:2;height:256" coordorigin="9000,13160" coordsize="0,256" path="m9000,13416l9000,13160e" filled="f" stroked="t" strokeweight="3.97125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08.287598pt;margin-top:655.651978pt;width:17.231363pt;height:.1pt;mso-position-horizontal-relative:page;mso-position-vertical-relative:page;z-index:-17215" coordorigin="8166,13113" coordsize="345,2">
            <v:shape style="position:absolute;left:8166;top:13113;width:345;height:2" coordorigin="8166,13113" coordsize="345,0" path="m8166,13113l8510,13113e" filled="f" stroked="t" strokeweight="2.393245pt" strokecolor="#A3A3A3">
              <v:path arrowok="t"/>
            </v:shape>
          </v:group>
          <w10:wrap type="none"/>
        </w:pict>
      </w:r>
      <w:r>
        <w:rPr/>
        <w:pict>
          <v:group style="position:absolute;margin-left:174.46756pt;margin-top:711.628113pt;width:21.539204pt;height:.1pt;mso-position-horizontal-relative:page;mso-position-vertical-relative:page;z-index:-17214" coordorigin="3489,14233" coordsize="431,2">
            <v:shape style="position:absolute;left:3489;top:14233;width:431;height:2" coordorigin="3489,14233" coordsize="431,0" path="m3489,14233l3920,14233e" filled="f" stroked="t" strokeweight="3.111218pt" strokecolor="#5B5BC3">
              <v:path arrowok="t"/>
            </v:shape>
          </v:group>
          <w10:wrap type="none"/>
        </w:pict>
      </w:r>
      <w:r>
        <w:rPr/>
        <w:pict>
          <v:group style="position:absolute;margin-left:419.133301pt;margin-top:617.325012pt;width:.1pt;height:19.519776pt;mso-position-horizontal-relative:page;mso-position-vertical-relative:page;z-index:-17213" coordorigin="8383,12347" coordsize="2,390">
            <v:shape style="position:absolute;left:8383;top:12347;width:2;height:390" coordorigin="8383,12347" coordsize="0,390" path="m8383,12737l8383,12347e" filled="f" stroked="t" strokeweight="3.747197pt" strokecolor="#EDEDED">
              <v:path arrowok="t"/>
            </v:shape>
          </v:group>
          <w10:wrap type="none"/>
        </w:pict>
      </w:r>
      <w:r>
        <w:rPr/>
        <w:pict>
          <v:group style="position:absolute;margin-left:499.234985pt;margin-top:643.699341pt;width:.1pt;height:11.442627pt;mso-position-horizontal-relative:page;mso-position-vertical-relative:page;z-index:-17212" coordorigin="9985,12874" coordsize="2,229">
            <v:shape style="position:absolute;left:9985;top:12874;width:2;height:229" coordorigin="9985,12874" coordsize="0,229" path="m9985,13103l9985,12874e" filled="f" stroked="t" strokeweight="3.977785pt" strokecolor="#EDEDED">
              <v:path arrowok="t"/>
            </v:shape>
          </v:group>
          <w10:wrap type="none"/>
        </w:pict>
      </w:r>
      <w:r>
        <w:rPr/>
        <w:pict>
          <v:group style="position:absolute;margin-left:444.100952pt;margin-top:664.924011pt;width:12.851254pt;height:29.619539pt;mso-position-horizontal-relative:page;mso-position-vertical-relative:page;z-index:-17211" coordorigin="8882,13298" coordsize="257,592">
            <v:group style="position:absolute;left:9105;top:13333;width:2;height:337" coordorigin="9105,13333" coordsize="2,337">
              <v:shape style="position:absolute;left:9105;top:13333;width:2;height:337" coordorigin="9105,13333" coordsize="0,337" path="m9105,13669l9105,13333e" filled="f" stroked="t" strokeweight="3.4125pt" strokecolor="#EDEDED">
                <v:path arrowok="t"/>
              </v:shape>
            </v:group>
            <v:group style="position:absolute;left:9044;top:13553;width:2;height:175" coordorigin="9044,13553" coordsize="2,175">
              <v:shape style="position:absolute;left:9044;top:13553;width:2;height:175" coordorigin="9044,13553" coordsize="0,175" path="m9044,13728l9044,13553e" filled="f" stroked="t" strokeweight="2.48875pt" strokecolor="#EDEDED">
                <v:path arrowok="t"/>
              </v:shape>
            </v:group>
            <v:group style="position:absolute;left:8882;top:13678;width:109;height:213" coordorigin="8882,13678" coordsize="109,213">
              <v:shape style="position:absolute;left:8882;top:13678;width:109;height:213" coordorigin="8882,13678" coordsize="109,213" path="m8882,13678l8991,13678,8991,13891,8882,13891,8882,13678e" filled="t" fillcolor="#ED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74.6521pt;margin-top:664.76239pt;width:4.672622pt;height:23.081142pt;mso-position-horizontal-relative:page;mso-position-vertical-relative:page;z-index:-17210" coordorigin="9493,13295" coordsize="93,462">
            <v:group style="position:absolute;left:9530;top:13333;width:2;height:337" coordorigin="9530,13333" coordsize="2,337">
              <v:shape style="position:absolute;left:9530;top:13333;width:2;height:337" coordorigin="9530,13333" coordsize="0,337" path="m9530,13669l9530,13333e" filled="f" stroked="t" strokeweight="3.735625pt" strokecolor="#EDEDED">
                <v:path arrowok="t"/>
              </v:shape>
            </v:group>
            <v:group style="position:absolute;left:9558;top:13553;width:2;height:175" coordorigin="9558,13553" coordsize="2,175">
              <v:shape style="position:absolute;left:9558;top:13553;width:2;height:175" coordorigin="9558,13553" coordsize="0,175" path="m9558,13728l9558,13553e" filled="f" stroked="t" strokeweight="2.8625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33.528351pt;margin-top:677.766785pt;width:.1pt;height:8.645508pt;mso-position-horizontal-relative:page;mso-position-vertical-relative:page;z-index:-17209" coordorigin="8671,13555" coordsize="2,173">
            <v:shape style="position:absolute;left:8671;top:13555;width:2;height:173" coordorigin="8671,13555" coordsize="0,173" path="m8671,13728l8671,13555e" filled="f" stroked="t" strokeweight="4.41964pt" strokecolor="#EDEDED">
              <v:path arrowok="t"/>
            </v:shape>
          </v:group>
          <w10:wrap type="none"/>
        </w:pict>
      </w:r>
      <w:r>
        <w:rPr/>
        <w:pict>
          <v:group style="position:absolute;margin-left:416.769104pt;margin-top:684.293762pt;width:.1pt;height:10.096436pt;mso-position-horizontal-relative:page;mso-position-vertical-relative:page;z-index:-17208" coordorigin="8335,13686" coordsize="2,202">
            <v:shape style="position:absolute;left:8335;top:13686;width:2;height:202" coordorigin="8335,13686" coordsize="0,202" path="m8335,13888l8335,13686e" filled="f" stroked="t" strokeweight="2.55625pt" strokecolor="#EDEDED">
              <v:path arrowok="t"/>
            </v:shape>
          </v:group>
          <w10:wrap type="none"/>
        </w:pict>
      </w:r>
      <w:r>
        <w:rPr/>
        <w:pict>
          <v:group style="position:absolute;margin-left:436.108704pt;margin-top:690.790649pt;width:.1pt;height:8.592774pt;mso-position-horizontal-relative:page;mso-position-vertical-relative:page;z-index:-17207" coordorigin="8722,13816" coordsize="2,172">
            <v:shape style="position:absolute;left:8722;top:13816;width:2;height:172" coordorigin="8722,13816" coordsize="0,172" path="m8722,13988l8722,13816e" filled="f" stroked="t" strokeweight="1.2376pt" strokecolor="#EDEDED">
              <v:path arrowok="t"/>
            </v:shape>
          </v:group>
          <w10:wrap type="none"/>
        </w:pict>
      </w:r>
      <w:r>
        <w:rPr/>
        <w:pict>
          <v:group style="position:absolute;margin-left:476.727051pt;margin-top:690.790649pt;width:.1pt;height:8.592774pt;mso-position-horizontal-relative:page;mso-position-vertical-relative:page;z-index:-17206" coordorigin="9535,13816" coordsize="2,172">
            <v:shape style="position:absolute;left:9535;top:13816;width:2;height:172" coordorigin="9535,13816" coordsize="0,172" path="m9535,13816l9535,13988,9535,13816xe" filled="t" fillcolor="#ED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27.799042pt;margin-top:691.127808pt;width:.1pt;height:16.528321pt;mso-position-horizontal-relative:page;mso-position-vertical-relative:page;z-index:-17205" coordorigin="8556,13823" coordsize="2,331">
            <v:shape style="position:absolute;left:8556;top:13823;width:2;height:331" coordorigin="8556,13823" coordsize="0,331" path="m8556,14153l8556,13823e" filled="f" stroked="t" strokeweight="2.281375pt" strokecolor="#EDEDED">
              <v:path arrowok="t"/>
            </v:shape>
          </v:group>
          <w10:wrap type="none"/>
        </w:pict>
      </w:r>
      <w:r>
        <w:rPr/>
        <w:pict>
          <v:group style="position:absolute;margin-left:461.884094pt;margin-top:695.135193pt;width:7.677888pt;height:16.688528pt;mso-position-horizontal-relative:page;mso-position-vertical-relative:page;z-index:-17204" coordorigin="9238,13903" coordsize="154,334">
            <v:group style="position:absolute;left:9272;top:13937;width:2;height:177" coordorigin="9272,13937" coordsize="2,177">
              <v:shape style="position:absolute;left:9272;top:13937;width:2;height:177" coordorigin="9272,13937" coordsize="0,177" path="m9272,14114l9272,13937e" filled="f" stroked="t" strokeweight="3.40993pt" strokecolor="#EDEDED">
                <v:path arrowok="t"/>
              </v:shape>
            </v:group>
            <v:group style="position:absolute;left:9364;top:14007;width:2;height:202" coordorigin="9364,14007" coordsize="2,202">
              <v:shape style="position:absolute;left:9364;top:14007;width:2;height:202" coordorigin="9364,14007" coordsize="0,202" path="m9364,14209l9364,14007e" filled="f" stroked="t" strokeweight="2.74375pt" strokecolor="#EDEDED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.7269pt;margin-top:26.850172pt;width:573.421484pt;height:770.359689pt;mso-position-horizontal-relative:page;mso-position-vertical-relative:page;z-index:-17203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1392" w:hRule="exact"/>
                    </w:trPr>
                    <w:tc>
                      <w:tcPr>
                        <w:tcW w:w="1778" w:type="dxa"/>
                        <w:gridSpan w:val="4"/>
                        <w:tcBorders>
                          <w:top w:val="single" w:sz="7.658384" w:space="0" w:color="676767"/>
                          <w:bottom w:val="single" w:sz="7.658384" w:space="0" w:color="646464"/>
                          <w:left w:val="single" w:sz="5.743784" w:space="0" w:color="606060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858" w:lineRule="exact"/>
                          <w:ind w:left="761" w:right="-20"/>
                          <w:jc w:val="left"/>
                          <w:rPr>
                            <w:rFonts w:ascii="Arial" w:hAnsi="Arial" w:cs="Arial" w:eastAsia="Arial"/>
                            <w:sz w:val="89"/>
                            <w:szCs w:val="8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89"/>
                            <w:szCs w:val="89"/>
                            <w:color w:val="262626"/>
                            <w:spacing w:val="0"/>
                            <w:w w:val="164"/>
                            <w:b/>
                            <w:bCs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89"/>
                            <w:szCs w:val="8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35" w:lineRule="exact"/>
                          <w:ind w:left="479" w:right="-20"/>
                          <w:jc w:val="left"/>
                          <w:rPr>
                            <w:rFonts w:ascii="Arial" w:hAnsi="Arial" w:cs="Arial" w:eastAsia="Arial"/>
                            <w:sz w:val="15"/>
                            <w:szCs w:val="15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262626"/>
                            <w:spacing w:val="0"/>
                            <w:w w:val="104"/>
                            <w:b/>
                            <w:bCs/>
                          </w:rPr>
                          <w:t>BÜYÜKŞEHIR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51" w:lineRule="exact"/>
                          <w:ind w:left="527" w:right="-20"/>
                          <w:jc w:val="left"/>
                          <w:rPr>
                            <w:rFonts w:ascii="Arial" w:hAnsi="Arial" w:cs="Arial" w:eastAsia="Arial"/>
                            <w:sz w:val="15"/>
                            <w:szCs w:val="15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383838"/>
                            <w:spacing w:val="0"/>
                            <w:w w:val="108"/>
                          </w:rPr>
                          <w:t>BELEDIYESI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479" w:type="dxa"/>
                        <w:gridSpan w:val="6"/>
                        <w:tcBorders>
                          <w:top w:val="single" w:sz="7.658384" w:space="0" w:color="676767"/>
                          <w:bottom w:val="nil" w:sz="6" w:space="0" w:color="auto"/>
                          <w:left w:val="nil" w:sz="6" w:space="0" w:color="auto"/>
                          <w:right w:val="single" w:sz="5.743784" w:space="0" w:color="646464"/>
                        </w:tcBorders>
                      </w:tcPr>
                      <w:p>
                        <w:pPr>
                          <w:spacing w:before="11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474" w:right="1412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İZMİR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4"/>
                          </w:rPr>
                          <w:t>BÜYÜKŞEHİR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"/>
                            <w:w w:val="11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4"/>
                          </w:rPr>
                          <w:t>BELEDİYESİ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9" w:after="0" w:line="130" w:lineRule="exact"/>
                          <w:jc w:val="left"/>
                          <w:rPr>
                            <w:sz w:val="13"/>
                            <w:szCs w:val="13"/>
                          </w:rPr>
                        </w:pPr>
                        <w:rPr/>
                        <w:r>
                          <w:rPr>
                            <w:sz w:val="13"/>
                            <w:szCs w:val="13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2282" w:right="2295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4"/>
                          </w:rPr>
                          <w:t>YANGl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4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8"/>
                            <w:w w:val="11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4"/>
                          </w:rPr>
                          <w:t>RAPORU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150" w:type="dxa"/>
                        <w:tcBorders>
                          <w:top w:val="single" w:sz="5.743784" w:space="0" w:color="646464"/>
                          <w:bottom w:val="single" w:sz="7.658384" w:space="0" w:color="676767"/>
                          <w:left w:val="single" w:sz="5.743784" w:space="0" w:color="646464"/>
                          <w:right w:val="single" w:sz="7.658384" w:space="0" w:color="606060"/>
                        </w:tcBorders>
                      </w:tcPr>
                      <w:p>
                        <w:pPr>
                          <w:spacing w:before="17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065" w:right="1762"/>
                          <w:jc w:val="center"/>
                          <w:rPr>
                            <w:rFonts w:ascii="Arial" w:hAnsi="Arial" w:cs="Arial" w:eastAsia="Arial"/>
                            <w:sz w:val="41"/>
                            <w:szCs w:val="41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41"/>
                            <w:szCs w:val="41"/>
                            <w:color w:val="7C7E80"/>
                            <w:spacing w:val="0"/>
                            <w:w w:val="162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41"/>
                            <w:szCs w:val="41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9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068" w:right="1894"/>
                          <w:jc w:val="center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BCBCBC"/>
                            <w:spacing w:val="0"/>
                            <w:w w:val="126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1" w:hRule="exact"/>
                    </w:trPr>
                    <w:tc>
                      <w:tcPr>
                        <w:tcW w:w="11406" w:type="dxa"/>
                        <w:gridSpan w:val="11"/>
                        <w:tcBorders>
                          <w:top w:val="nil" w:sz="6" w:space="0" w:color="auto"/>
                          <w:bottom w:val="nil" w:sz="6" w:space="0" w:color="auto"/>
                          <w:left w:val="single" w:sz="5.743784" w:space="0" w:color="606060"/>
                          <w:right w:val="single" w:sz="7.658384" w:space="0" w:color="606060"/>
                        </w:tcBorders>
                      </w:tcPr>
                      <w:p>
                        <w:pPr>
                          <w:spacing w:before="18" w:after="0" w:line="240" w:lineRule="auto"/>
                          <w:ind w:left="-5" w:right="-20"/>
                          <w:jc w:val="left"/>
                          <w:tabs>
                            <w:tab w:pos="1380" w:val="left"/>
                            <w:tab w:pos="48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91"/>
                          </w:rPr>
                          <w:t>iQia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91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3"/>
                            <w:w w:val="9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4"/>
                          </w:rPr>
                          <w:t>06.05.2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"/>
                            <w:w w:val="104"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4"/>
                          </w:rPr>
                          <w:t>17lBildirim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2"/>
                            <w:w w:val="10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Sıra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No: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20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14:34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9"/>
                          </w:rPr>
                          <w:t>treı: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1406" w:type="dxa"/>
                        <w:gridSpan w:val="11"/>
                        <w:tcBorders>
                          <w:top w:val="nil" w:sz="6" w:space="0" w:color="auto"/>
                          <w:bottom w:val="nil" w:sz="6" w:space="0" w:color="auto"/>
                          <w:left w:val="single" w:sz="5.743784" w:space="0" w:color="606060"/>
                          <w:right w:val="single" w:sz="7.658384" w:space="0" w:color="606060"/>
                        </w:tcBorders>
                      </w:tcPr>
                      <w:p>
                        <w:pPr>
                          <w:spacing w:before="16" w:after="0" w:line="240" w:lineRule="auto"/>
                          <w:ind w:left="14" w:right="-20"/>
                          <w:jc w:val="left"/>
                          <w:tabs>
                            <w:tab w:pos="1380" w:val="left"/>
                            <w:tab w:pos="3840" w:val="left"/>
                            <w:tab w:pos="48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Kayıt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06.05.2017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D"/>
                            <w:spacing w:val="12"/>
                            <w:w w:val="38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97"/>
                          </w:rPr>
                          <w:t>Ka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98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61616"/>
                            <w:spacing w:val="0"/>
                            <w:w w:val="55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61616"/>
                            <w:spacing w:val="-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D"/>
                            <w:spacing w:val="0"/>
                            <w:w w:val="138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D"/>
                            <w:spacing w:val="22"/>
                            <w:w w:val="13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2797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F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F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F"/>
                            <w:spacing w:val="3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F"/>
                            <w:spacing w:val="0"/>
                            <w:w w:val="103"/>
                          </w:rPr>
                          <w:t>EROÖLU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tcW w:w="11406" w:type="dxa"/>
                        <w:gridSpan w:val="11"/>
                        <w:tcBorders>
                          <w:top w:val="nil" w:sz="6" w:space="0" w:color="auto"/>
                          <w:bottom w:val="nil" w:sz="6" w:space="0" w:color="auto"/>
                          <w:left w:val="single" w:sz="5.743784" w:space="0" w:color="606060"/>
                          <w:right w:val="single" w:sz="7.658384" w:space="0" w:color="606060"/>
                        </w:tcBorders>
                      </w:tcPr>
                      <w:p>
                        <w:pPr>
                          <w:spacing w:before="16" w:after="0" w:line="240" w:lineRule="auto"/>
                          <w:ind w:left="14" w:right="-20"/>
                          <w:jc w:val="left"/>
                          <w:tabs>
                            <w:tab w:pos="170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Bildirile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Adre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Ulukent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5.Cadde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Üzeri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0"/>
                          </w:rPr>
                          <w:t>-MENEMEN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1406" w:type="dxa"/>
                        <w:gridSpan w:val="11"/>
                        <w:tcBorders>
                          <w:top w:val="nil" w:sz="6" w:space="0" w:color="auto"/>
                          <w:bottom w:val="nil" w:sz="6" w:space="0" w:color="auto"/>
                          <w:left w:val="single" w:sz="5.743784" w:space="0" w:color="606060"/>
                          <w:right w:val="single" w:sz="7.658384" w:space="0" w:color="606060"/>
                        </w:tcBorders>
                      </w:tcPr>
                      <w:p>
                        <w:pPr>
                          <w:spacing w:before="12" w:after="0" w:line="240" w:lineRule="auto"/>
                          <w:ind w:left="14" w:right="-20"/>
                          <w:jc w:val="left"/>
                          <w:tabs>
                            <w:tab w:pos="17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Doğru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Ulukent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5.Cadde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F"/>
                            <w:spacing w:val="0"/>
                            <w:w w:val="100"/>
                          </w:rPr>
                          <w:t>Üzeri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F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F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9"/>
                          </w:rPr>
                          <w:t>-MENEMEN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1406" w:type="dxa"/>
                        <w:gridSpan w:val="11"/>
                        <w:tcBorders>
                          <w:top w:val="nil" w:sz="6" w:space="0" w:color="auto"/>
                          <w:bottom w:val="nil" w:sz="6" w:space="0" w:color="auto"/>
                          <w:left w:val="single" w:sz="5.743784" w:space="0" w:color="606060"/>
                          <w:right w:val="single" w:sz="7.658384" w:space="0" w:color="606060"/>
                        </w:tcBorders>
                      </w:tcPr>
                      <w:p>
                        <w:pPr>
                          <w:spacing w:before="16" w:after="0" w:line="240" w:lineRule="auto"/>
                          <w:ind w:left="14" w:right="-20"/>
                          <w:jc w:val="left"/>
                          <w:tabs>
                            <w:tab w:pos="1740" w:val="left"/>
                            <w:tab w:pos="4100" w:val="left"/>
                            <w:tab w:pos="730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Tüıil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F"/>
                            <w:spacing w:val="0"/>
                            <w:w w:val="100"/>
                          </w:rPr>
                          <w:t>Çö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F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F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4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Sınıfı: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383838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383838"/>
                            <w:spacing w:val="-33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Sebebi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D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D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D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F"/>
                            <w:spacing w:val="0"/>
                            <w:w w:val="103"/>
                          </w:rPr>
                          <w:t>Sigara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20" w:hRule="exact"/>
                    </w:trPr>
                    <w:tc>
                      <w:tcPr>
                        <w:tcW w:w="2898" w:type="dxa"/>
                        <w:vMerge w:val="restart"/>
                        <w:gridSpan w:val="5"/>
                        <w:tcBorders>
                          <w:top w:val="nil" w:sz="6" w:space="0" w:color="auto"/>
                          <w:left w:val="single" w:sz="5.743784" w:space="0" w:color="606060"/>
                          <w:right w:val="nil" w:sz="6" w:space="0" w:color="auto"/>
                        </w:tcBorders>
                      </w:tcPr>
                      <w:p>
                        <w:pPr>
                          <w:spacing w:before="12" w:after="0" w:line="240" w:lineRule="auto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Binada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İs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D"/>
                            <w:spacing w:val="0"/>
                            <w:w w:val="115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159" w:type="dxa"/>
                        <w:vMerge w:val="restart"/>
                        <w:gridSpan w:val="2"/>
                        <w:tcBorders>
                          <w:top w:val="single" w:sz="5.743784" w:space="0" w:color="646464"/>
                          <w:left w:val="nil" w:sz="6" w:space="0" w:color="auto"/>
                          <w:right w:val="single" w:sz="7.658384" w:space="0" w:color="646464"/>
                        </w:tcBorders>
                      </w:tcPr>
                      <w:p>
                        <w:pPr>
                          <w:spacing w:before="4" w:after="0" w:line="240" w:lineRule="auto"/>
                          <w:ind w:left="7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Yapını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5"/>
                          </w:rPr>
                          <w:t>Şekli: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41" w:lineRule="exact"/>
                          <w:ind w:left="43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position w:val="-6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-21"/>
                            <w:u w:val="single" w:color="4F4F4F"/>
                            <w:position w:val="-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-21"/>
                            <w:u w:val="single" w:color="4F4F4F"/>
                            <w:position w:val="-6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83"/>
                            <w:u w:val="single" w:color="4F4F4F"/>
                            <w:position w:val="-6"/>
                          </w:rPr>
                          <w:t>13eıonıınn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83"/>
                            <w:u w:val="single" w:color="4F4F4F"/>
                            <w:position w:val="-6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83"/>
                            <w:u w:val="single" w:color="4F4F4F"/>
                            <w:position w:val="-6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83"/>
                            <w:u w:val="single" w:color="4F4F4F"/>
                            <w:position w:val="-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19"/>
                            <w:w w:val="83"/>
                            <w:u w:val="single" w:color="4F4F4F"/>
                            <w:position w:val="-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u w:val="single" w:color="4F4F4F"/>
                            <w:position w:val="-6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u w:val="single" w:color="4F4F4F"/>
                            <w:position w:val="-6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41"/>
                            <w:w w:val="100"/>
                            <w:u w:val="single" w:color="4F4F4F"/>
                            <w:position w:val="-6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41"/>
                            <w:w w:val="100"/>
                            <w:u w:val="single" w:color="4F4F4F"/>
                            <w:position w:val="-6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u w:val="single" w:color="4F4F4F"/>
                            <w:position w:val="-6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u w:val="single" w:color="4F4F4F"/>
                            <w:position w:val="-6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u w:val="single" w:color="4F4F4F"/>
                            <w:position w:val="-6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39"/>
                            <w:w w:val="100"/>
                            <w:u w:val="single" w:color="4F4F4F"/>
                            <w:position w:val="-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u w:val="single" w:color="4F4F4F"/>
                            <w:position w:val="-6"/>
                          </w:rPr>
                          <w:t>Ahşap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u w:val="single" w:color="4F4F4F"/>
                            <w:position w:val="-6"/>
                          </w:rPr>
                          <w:t>  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1"/>
                            <w:w w:val="100"/>
                            <w:u w:val="single" w:color="4F4F4F"/>
                            <w:position w:val="-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6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9"/>
                            <w:w w:val="100"/>
                            <w:position w:val="-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D4D4F"/>
                            <w:spacing w:val="0"/>
                            <w:w w:val="100"/>
                            <w:position w:val="-6"/>
                          </w:rPr>
                          <w:t>elik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D4D4F"/>
                            <w:spacing w:val="0"/>
                            <w:w w:val="100"/>
                            <w:position w:val="-6"/>
                          </w:rPr>
                          <w:t>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D4D4F"/>
                            <w:spacing w:val="37"/>
                            <w:w w:val="100"/>
                            <w:position w:val="-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94"/>
                            <w:position w:val="-6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8"/>
                            <w:w w:val="93"/>
                            <w:position w:val="-6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D5D5D"/>
                            <w:spacing w:val="0"/>
                            <w:w w:val="107"/>
                            <w:position w:val="-6"/>
                          </w:rPr>
                          <w:t>ğer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389" w:lineRule="exact"/>
                          <w:ind w:left="881" w:right="-20"/>
                          <w:jc w:val="left"/>
                          <w:tabs>
                            <w:tab w:pos="1460" w:val="left"/>
                            <w:tab w:pos="2460" w:val="left"/>
                          </w:tabs>
                          <w:rPr>
                            <w:rFonts w:ascii="Arial" w:hAnsi="Arial" w:cs="Arial" w:eastAsia="Arial"/>
                            <w:sz w:val="52"/>
                            <w:szCs w:val="52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45"/>
                            <w:szCs w:val="45"/>
                            <w:color w:val="262626"/>
                            <w:spacing w:val="0"/>
                            <w:w w:val="52"/>
                            <w:position w:val="-6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45"/>
                            <w:szCs w:val="45"/>
                            <w:color w:val="262626"/>
                            <w:spacing w:val="0"/>
                            <w:w w:val="100"/>
                            <w:position w:val="-6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45"/>
                            <w:szCs w:val="45"/>
                            <w:color w:val="262626"/>
                            <w:spacing w:val="0"/>
                            <w:w w:val="52"/>
                            <w:position w:val="-6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45"/>
                            <w:szCs w:val="45"/>
                            <w:color w:val="262626"/>
                            <w:spacing w:val="-56"/>
                            <w:w w:val="52"/>
                            <w:position w:val="-6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45"/>
                            <w:szCs w:val="45"/>
                            <w:color w:val="262626"/>
                            <w:spacing w:val="0"/>
                            <w:w w:val="100"/>
                            <w:position w:val="-6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45"/>
                            <w:szCs w:val="45"/>
                            <w:color w:val="262626"/>
                            <w:spacing w:val="0"/>
                            <w:w w:val="100"/>
                            <w:position w:val="-6"/>
                          </w:rPr>
                        </w:r>
                        <w:r>
                          <w:rPr>
                            <w:rFonts w:ascii="Arial" w:hAnsi="Arial" w:cs="Arial" w:eastAsia="Arial"/>
                            <w:sz w:val="52"/>
                            <w:szCs w:val="52"/>
                            <w:color w:val="383838"/>
                            <w:spacing w:val="0"/>
                            <w:w w:val="52"/>
                            <w:position w:val="-3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52"/>
                            <w:szCs w:val="52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5349" w:type="dxa"/>
                        <w:gridSpan w:val="4"/>
                        <w:tcBorders>
                          <w:top w:val="single" w:sz="3.829192" w:space="0" w:color="545454"/>
                          <w:bottom w:val="nil" w:sz="6" w:space="0" w:color="auto"/>
                          <w:left w:val="single" w:sz="7.658384" w:space="0" w:color="646464"/>
                          <w:right w:val="single" w:sz="7.658384" w:space="0" w:color="606060"/>
                        </w:tcBorders>
                      </w:tcPr>
                      <w:p>
                        <w:pPr>
                          <w:spacing w:before="74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Kullanım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Şekli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D"/>
                            <w:spacing w:val="0"/>
                            <w:w w:val="138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318" w:hRule="exact"/>
                    </w:trPr>
                    <w:tc>
                      <w:tcPr>
                        <w:tcW w:w="2898" w:type="dxa"/>
                        <w:vMerge/>
                        <w:gridSpan w:val="5"/>
                        <w:tcBorders>
                          <w:bottom w:val="single" w:sz="7.658384" w:space="0" w:color="606060"/>
                          <w:left w:val="single" w:sz="5.743784" w:space="0" w:color="606060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3159" w:type="dxa"/>
                        <w:vMerge/>
                        <w:gridSpan w:val="2"/>
                        <w:tcBorders>
                          <w:bottom w:val="nil" w:sz="6" w:space="0" w:color="auto"/>
                          <w:left w:val="nil" w:sz="6" w:space="0" w:color="auto"/>
                          <w:right w:val="single" w:sz="7.658384" w:space="0" w:color="64646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349" w:type="dxa"/>
                        <w:gridSpan w:val="4"/>
                        <w:tcBorders>
                          <w:top w:val="nil" w:sz="6" w:space="0" w:color="auto"/>
                          <w:bottom w:val="nil" w:sz="6" w:space="0" w:color="auto"/>
                          <w:left w:val="single" w:sz="7.658384" w:space="0" w:color="646464"/>
                          <w:right w:val="single" w:sz="7.658384" w:space="0" w:color="606060"/>
                        </w:tcBorders>
                      </w:tcPr>
                      <w:p>
                        <w:pPr>
                          <w:spacing w:before="33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Kontrol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Altına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Alma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D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D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D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2"/>
                          </w:rPr>
                          <w:t>16:05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82" w:hRule="exact"/>
                    </w:trPr>
                    <w:tc>
                      <w:tcPr>
                        <w:tcW w:w="1778" w:type="dxa"/>
                        <w:gridSpan w:val="4"/>
                        <w:tcBorders>
                          <w:top w:val="single" w:sz="7.658384" w:space="0" w:color="606060"/>
                          <w:bottom w:val="single" w:sz="7.658384" w:space="0" w:color="646464"/>
                          <w:left w:val="single" w:sz="5.743784" w:space="0" w:color="606060"/>
                          <w:right w:val="single" w:sz="9.572976" w:space="0" w:color="5B5B5B"/>
                        </w:tcBorders>
                      </w:tcPr>
                      <w:p>
                        <w:pPr>
                          <w:spacing w:before="3" w:after="0" w:line="240" w:lineRule="auto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5"/>
                          </w:rPr>
                          <w:t>Şeyin: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628" w:type="dxa"/>
                        <w:gridSpan w:val="7"/>
                        <w:tcBorders>
                          <w:top w:val="nil" w:sz="6" w:space="0" w:color="auto"/>
                          <w:bottom w:val="nil" w:sz="6" w:space="0" w:color="auto"/>
                          <w:left w:val="single" w:sz="9.572976" w:space="0" w:color="5B5B5B"/>
                          <w:right w:val="single" w:sz="7.658384" w:space="0" w:color="606060"/>
                        </w:tcBorders>
                      </w:tcPr>
                      <w:p>
                        <w:pPr>
                          <w:spacing w:before="22" w:after="0" w:line="240" w:lineRule="auto"/>
                          <w:ind w:left="-7" w:right="-20"/>
                          <w:jc w:val="left"/>
                          <w:tabs>
                            <w:tab w:pos="32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F"/>
                            <w:spacing w:val="4"/>
                            <w:w w:val="25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5"/>
                          </w:rPr>
                          <w:t>hibi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F"/>
                            <w:spacing w:val="0"/>
                            <w:w w:val="138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F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F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!Kiracı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veya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2"/>
                          </w:rPr>
                          <w:t>Kullanan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1778" w:type="dxa"/>
                        <w:vMerge w:val="restart"/>
                        <w:gridSpan w:val="4"/>
                        <w:tcBorders>
                          <w:top w:val="single" w:sz="7.658384" w:space="0" w:color="646464"/>
                          <w:left w:val="single" w:sz="3.829192" w:space="0" w:color="2F2F2F"/>
                          <w:right w:val="single" w:sz="7.658384" w:space="0" w:color="5B5B5B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5" w:after="0" w:line="260" w:lineRule="exact"/>
                          <w:jc w:val="left"/>
                          <w:rPr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-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5"/>
                          </w:rPr>
                          <w:t>piden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1" w:after="0" w:line="240" w:lineRule="auto"/>
                          <w:ind w:left="2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Ekibin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628" w:type="dxa"/>
                        <w:gridSpan w:val="7"/>
                        <w:tcBorders>
                          <w:top w:val="nil" w:sz="6" w:space="0" w:color="auto"/>
                          <w:bottom w:val="nil" w:sz="6" w:space="0" w:color="auto"/>
                          <w:left w:val="single" w:sz="7.658384" w:space="0" w:color="5B5B5B"/>
                          <w:right w:val="single" w:sz="7.658384" w:space="0" w:color="606060"/>
                        </w:tcBorders>
                      </w:tcPr>
                      <w:p>
                        <w:pPr>
                          <w:spacing w:before="14" w:after="0" w:line="240" w:lineRule="auto"/>
                          <w:ind w:left="-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\miri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Şevket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5"/>
                          </w:rPr>
                          <w:t>CAN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84" w:hRule="exact"/>
                    </w:trPr>
                    <w:tc>
                      <w:tcPr>
                        <w:tcW w:w="1778" w:type="dxa"/>
                        <w:vMerge/>
                        <w:gridSpan w:val="4"/>
                        <w:tcBorders>
                          <w:left w:val="single" w:sz="3.829192" w:space="0" w:color="2F2F2F"/>
                          <w:right w:val="single" w:sz="7.658384" w:space="0" w:color="5B5B5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238" w:type="dxa"/>
                        <w:vMerge w:val="restart"/>
                        <w:gridSpan w:val="2"/>
                        <w:tcBorders>
                          <w:top w:val="single" w:sz="5.743784" w:space="0" w:color="5B5B5B"/>
                          <w:left w:val="single" w:sz="7.658384" w:space="0" w:color="5B5B5B"/>
                          <w:right w:val="nil" w:sz="6" w:space="0" w:color="auto"/>
                        </w:tcBorders>
                      </w:tcPr>
                      <w:p>
                        <w:pPr>
                          <w:spacing w:before="9" w:after="0" w:line="240" w:lineRule="auto"/>
                          <w:ind w:left="-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fi\raç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F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F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F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1" w:after="0" w:line="240" w:lineRule="auto"/>
                          <w:ind w:left="-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fi\raç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Plakası: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35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ECB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4"/>
                          </w:rPr>
                          <w:t>90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915" w:type="dxa"/>
                        <w:gridSpan w:val="3"/>
                        <w:tcBorders>
                          <w:top w:val="nil" w:sz="6" w:space="0" w:color="auto"/>
                          <w:bottom w:val="single" w:sz="7.658384" w:space="0" w:color="646464"/>
                          <w:left w:val="nil" w:sz="6" w:space="0" w:color="auto"/>
                          <w:right w:val="single" w:sz="3.829192" w:space="0" w:color="2B2B2B"/>
                        </w:tcBorders>
                      </w:tcPr>
                      <w:p>
                        <w:pPr>
                          <w:spacing w:before="12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4"/>
                          </w:rPr>
                          <w:t>14:35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475" w:type="dxa"/>
                        <w:gridSpan w:val="2"/>
                        <w:tcBorders>
                          <w:top w:val="nil" w:sz="6" w:space="0" w:color="auto"/>
                          <w:bottom w:val="nil" w:sz="6" w:space="0" w:color="auto"/>
                          <w:left w:val="single" w:sz="3.829192" w:space="0" w:color="2B2B2B"/>
                          <w:right w:val="single" w:sz="7.658384" w:space="0" w:color="606060"/>
                        </w:tcBorders>
                      </w:tcPr>
                      <w:p>
                        <w:pPr>
                          <w:spacing w:before="12" w:after="0" w:line="240" w:lineRule="auto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Varı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9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9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7"/>
                            <w:w w:val="10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9"/>
                          </w:rPr>
                          <w:t>14:43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tcW w:w="1778" w:type="dxa"/>
                        <w:vMerge/>
                        <w:gridSpan w:val="4"/>
                        <w:tcBorders>
                          <w:left w:val="single" w:sz="3.829192" w:space="0" w:color="2F2F2F"/>
                          <w:right w:val="single" w:sz="7.658384" w:space="0" w:color="5B5B5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238" w:type="dxa"/>
                        <w:vMerge/>
                        <w:gridSpan w:val="2"/>
                        <w:tcBorders>
                          <w:left w:val="single" w:sz="7.658384" w:space="0" w:color="5B5B5B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7390" w:type="dxa"/>
                        <w:gridSpan w:val="5"/>
                        <w:tcBorders>
                          <w:top w:val="nil" w:sz="6" w:space="0" w:color="auto"/>
                          <w:bottom w:val="nil" w:sz="6" w:space="0" w:color="auto"/>
                          <w:left w:val="single" w:sz="7.658384" w:space="0" w:color="5B5B5B"/>
                          <w:right w:val="single" w:sz="7.658384" w:space="0" w:color="606060"/>
                        </w:tcBorders>
                      </w:tcPr>
                      <w:p>
                        <w:pPr>
                          <w:spacing w:before="16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Elektri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Arıza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778" w:type="dxa"/>
                        <w:vMerge/>
                        <w:gridSpan w:val="4"/>
                        <w:tcBorders>
                          <w:left w:val="single" w:sz="3.829192" w:space="0" w:color="2F2F2F"/>
                          <w:right w:val="single" w:sz="7.658384" w:space="0" w:color="5B5B5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238" w:type="dxa"/>
                        <w:vMerge/>
                        <w:gridSpan w:val="2"/>
                        <w:tcBorders>
                          <w:left w:val="single" w:sz="7.658384" w:space="0" w:color="5B5B5B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7390" w:type="dxa"/>
                        <w:gridSpan w:val="5"/>
                        <w:tcBorders>
                          <w:top w:val="nil" w:sz="6" w:space="0" w:color="auto"/>
                          <w:bottom w:val="nil" w:sz="6" w:space="0" w:color="auto"/>
                          <w:left w:val="single" w:sz="7.658384" w:space="0" w:color="5B5B5B"/>
                          <w:right w:val="single" w:sz="7.658384" w:space="0" w:color="606060"/>
                        </w:tcBorders>
                      </w:tcPr>
                      <w:p>
                        <w:pPr>
                          <w:spacing w:before="0" w:after="0" w:line="240" w:lineRule="exact"/>
                          <w:ind w:left="3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383838"/>
                            <w:spacing w:val="-19"/>
                            <w:w w:val="151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2"/>
                          </w:rPr>
                          <w:t>12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Acil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Servi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4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778" w:type="dxa"/>
                        <w:vMerge/>
                        <w:gridSpan w:val="4"/>
                        <w:tcBorders>
                          <w:left w:val="single" w:sz="3.829192" w:space="0" w:color="2F2F2F"/>
                          <w:right w:val="single" w:sz="7.658384" w:space="0" w:color="5B5B5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238" w:type="dxa"/>
                        <w:vMerge/>
                        <w:gridSpan w:val="2"/>
                        <w:tcBorders>
                          <w:bottom w:val="single" w:sz="5.743784" w:space="0" w:color="5B5B5B"/>
                          <w:left w:val="single" w:sz="7.658384" w:space="0" w:color="5B5B5B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7390" w:type="dxa"/>
                        <w:gridSpan w:val="5"/>
                        <w:tcBorders>
                          <w:top w:val="nil" w:sz="6" w:space="0" w:color="auto"/>
                          <w:bottom w:val="nil" w:sz="6" w:space="0" w:color="auto"/>
                          <w:left w:val="single" w:sz="7.658384" w:space="0" w:color="5B5B5B"/>
                          <w:right w:val="single" w:sz="7.658384" w:space="0" w:color="606060"/>
                        </w:tcBorders>
                      </w:tcPr>
                      <w:p>
                        <w:pPr>
                          <w:spacing w:before="12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4"/>
                          </w:rPr>
                          <w:t>Emniyet-Jandarma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"/>
                            <w:w w:val="10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5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tcW w:w="1778" w:type="dxa"/>
                        <w:vMerge/>
                        <w:gridSpan w:val="4"/>
                        <w:tcBorders>
                          <w:bottom w:val="single" w:sz="7.658384" w:space="0" w:color="676767"/>
                          <w:left w:val="single" w:sz="3.829192" w:space="0" w:color="2F2F2F"/>
                          <w:right w:val="single" w:sz="7.658384" w:space="0" w:color="5B5B5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238" w:type="dxa"/>
                        <w:gridSpan w:val="2"/>
                        <w:tcBorders>
                          <w:top w:val="single" w:sz="5.743784" w:space="0" w:color="5B5B5B"/>
                          <w:bottom w:val="single" w:sz="5.743784" w:space="0" w:color="545454"/>
                          <w:left w:val="single" w:sz="7.658384" w:space="0" w:color="5B5B5B"/>
                          <w:right w:val="single" w:sz="7.658384" w:space="0" w:color="5B5B5B"/>
                        </w:tcBorders>
                      </w:tcPr>
                      <w:p>
                        <w:pPr>
                          <w:spacing w:before="9" w:after="0" w:line="240" w:lineRule="auto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Personel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Sayısı: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4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7390" w:type="dxa"/>
                        <w:gridSpan w:val="5"/>
                        <w:tcBorders>
                          <w:top w:val="nil" w:sz="6" w:space="0" w:color="auto"/>
                          <w:bottom w:val="nil" w:sz="6" w:space="0" w:color="auto"/>
                          <w:left w:val="single" w:sz="7.658384" w:space="0" w:color="5B5B5B"/>
                          <w:right w:val="single" w:sz="7.658384" w:space="0" w:color="606060"/>
                        </w:tcBorders>
                      </w:tcPr>
                      <w:p>
                        <w:pPr>
                          <w:spacing w:before="16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Doğalgaz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Ekibi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75" w:hRule="exact"/>
                    </w:trPr>
                    <w:tc>
                      <w:tcPr>
                        <w:tcW w:w="1778" w:type="dxa"/>
                        <w:vMerge w:val="restart"/>
                        <w:gridSpan w:val="4"/>
                        <w:tcBorders>
                          <w:top w:val="single" w:sz="7.658384" w:space="0" w:color="676767"/>
                          <w:left w:val="single" w:sz="5.743784" w:space="0" w:color="4F4F4F"/>
                          <w:right w:val="single" w:sz="7.658384" w:space="0" w:color="5B5B5B"/>
                        </w:tcBorders>
                      </w:tcPr>
                      <w:p>
                        <w:pPr>
                          <w:spacing w:before="2" w:after="0" w:line="258" w:lineRule="auto"/>
                          <w:ind w:left="-5" w:right="526" w:firstLine="19"/>
                          <w:jc w:val="left"/>
                          <w:tabs>
                            <w:tab w:pos="5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w w:val="94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"/>
                            <w:w w:val="93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D"/>
                            <w:spacing w:val="0"/>
                            <w:w w:val="73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D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D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4D4D4F"/>
                            <w:spacing w:val="0"/>
                            <w:w w:val="100"/>
                          </w:rPr>
                          <w:t>\Cl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4D4D4F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4D4D4F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2"/>
                          </w:rPr>
                          <w:t>Ekip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1"/>
                          </w:rPr>
                          <w:t>pitnıışse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238" w:type="dxa"/>
                        <w:gridSpan w:val="2"/>
                        <w:tcBorders>
                          <w:top w:val="single" w:sz="5.743784" w:space="0" w:color="545454"/>
                          <w:bottom w:val="single" w:sz="7.658384" w:space="0" w:color="646464"/>
                          <w:left w:val="single" w:sz="7.658384" w:space="0" w:color="5B5B5B"/>
                          <w:right w:val="single" w:sz="7.658384" w:space="0" w:color="5B5B5B"/>
                        </w:tcBorders>
                      </w:tcPr>
                      <w:p>
                        <w:pPr>
                          <w:spacing w:before="14" w:after="0" w:line="247" w:lineRule="auto"/>
                          <w:ind w:left="10" w:right="1140" w:firstLine="62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60"/>
                          </w:rPr>
                          <w:t>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6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30"/>
                            <w:w w:val="16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7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Dönüş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4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915" w:type="dxa"/>
                        <w:gridSpan w:val="3"/>
                        <w:tcBorders>
                          <w:top w:val="single" w:sz="5.743784" w:space="0" w:color="5B5B5B"/>
                          <w:bottom w:val="nil" w:sz="6" w:space="0" w:color="auto"/>
                          <w:left w:val="single" w:sz="7.658384" w:space="0" w:color="5B5B5B"/>
                          <w:right w:val="single" w:sz="7.658384" w:space="0" w:color="646464"/>
                        </w:tcBorders>
                      </w:tcPr>
                      <w:p>
                        <w:pPr>
                          <w:spacing w:before="14" w:after="0" w:line="240" w:lineRule="auto"/>
                          <w:ind w:left="-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fi\raç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D"/>
                            <w:spacing w:val="0"/>
                            <w:w w:val="138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475" w:type="dxa"/>
                        <w:gridSpan w:val="2"/>
                        <w:tcBorders>
                          <w:top w:val="nil" w:sz="6" w:space="0" w:color="auto"/>
                          <w:bottom w:val="single" w:sz="7.658384" w:space="0" w:color="676767"/>
                          <w:left w:val="single" w:sz="7.658384" w:space="0" w:color="646464"/>
                          <w:right w:val="single" w:sz="7.658384" w:space="0" w:color="606060"/>
                        </w:tcBorders>
                      </w:tcPr>
                      <w:p>
                        <w:pPr>
                          <w:spacing w:before="16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Personel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5"/>
                          </w:rPr>
                          <w:t>Sayıs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1"/>
                            <w:w w:val="105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D"/>
                            <w:spacing w:val="0"/>
                            <w:w w:val="115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tcW w:w="1778" w:type="dxa"/>
                        <w:vMerge/>
                        <w:gridSpan w:val="4"/>
                        <w:tcBorders>
                          <w:left w:val="single" w:sz="5.743784" w:space="0" w:color="4F4F4F"/>
                          <w:right w:val="single" w:sz="7.658384" w:space="0" w:color="5B5B5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238" w:type="dxa"/>
                        <w:gridSpan w:val="2"/>
                        <w:tcBorders>
                          <w:top w:val="single" w:sz="7.658384" w:space="0" w:color="646464"/>
                          <w:bottom w:val="single" w:sz="5.743784" w:space="0" w:color="646464"/>
                          <w:left w:val="single" w:sz="7.658384" w:space="0" w:color="5B5B5B"/>
                          <w:right w:val="single" w:sz="7.658384" w:space="0" w:color="5B5B5B"/>
                        </w:tcBorders>
                      </w:tcPr>
                      <w:p>
                        <w:pPr>
                          <w:spacing w:before="7" w:after="0" w:line="240" w:lineRule="auto"/>
                          <w:ind w:left="-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Yardıma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Gele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Plakası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915" w:type="dxa"/>
                        <w:gridSpan w:val="3"/>
                        <w:tcBorders>
                          <w:top w:val="nil" w:sz="6" w:space="0" w:color="auto"/>
                          <w:bottom w:val="single" w:sz="5.743784" w:space="0" w:color="646464"/>
                          <w:left w:val="single" w:sz="7.658384" w:space="0" w:color="5B5B5B"/>
                          <w:right w:val="single" w:sz="7.658384" w:space="0" w:color="64646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475" w:type="dxa"/>
                        <w:gridSpan w:val="2"/>
                        <w:tcBorders>
                          <w:top w:val="single" w:sz="7.658384" w:space="0" w:color="676767"/>
                          <w:bottom w:val="nil" w:sz="6" w:space="0" w:color="auto"/>
                          <w:left w:val="single" w:sz="7.658384" w:space="0" w:color="646464"/>
                          <w:right w:val="single" w:sz="5.743784" w:space="0" w:color="606060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35" w:hRule="exact"/>
                    </w:trPr>
                    <w:tc>
                      <w:tcPr>
                        <w:tcW w:w="1778" w:type="dxa"/>
                        <w:vMerge/>
                        <w:gridSpan w:val="4"/>
                        <w:tcBorders>
                          <w:bottom w:val="single" w:sz="3.829192" w:space="0" w:color="4F4F4F"/>
                          <w:left w:val="single" w:sz="5.743784" w:space="0" w:color="4F4F4F"/>
                          <w:right w:val="single" w:sz="7.658384" w:space="0" w:color="5B5B5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9628" w:type="dxa"/>
                        <w:gridSpan w:val="7"/>
                        <w:tcBorders>
                          <w:top w:val="nil" w:sz="6" w:space="0" w:color="auto"/>
                          <w:bottom w:val="nil" w:sz="6" w:space="0" w:color="auto"/>
                          <w:left w:val="single" w:sz="3.829192" w:space="0" w:color="282828"/>
                          <w:right w:val="single" w:sz="5.743784" w:space="0" w:color="606060"/>
                        </w:tcBorders>
                      </w:tcPr>
                      <w:p>
                        <w:pPr>
                          <w:spacing w:before="7" w:after="0" w:line="240" w:lineRule="auto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Amirini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4"/>
                          </w:rPr>
                          <w:t>Adı-Soyadı: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75" w:hRule="exact"/>
                    </w:trPr>
                    <w:tc>
                      <w:tcPr>
                        <w:tcW w:w="1778" w:type="dxa"/>
                        <w:gridSpan w:val="4"/>
                        <w:tcBorders>
                          <w:top w:val="single" w:sz="3.829192" w:space="0" w:color="4F4F4F"/>
                          <w:bottom w:val="single" w:sz="7.658384" w:space="0" w:color="676767"/>
                          <w:left w:val="single" w:sz="5.743784" w:space="0" w:color="4F4F4F"/>
                          <w:right w:val="single" w:sz="3.829192" w:space="0" w:color="282828"/>
                        </w:tcBorders>
                      </w:tcPr>
                      <w:p>
                        <w:pPr>
                          <w:spacing w:before="12" w:after="0" w:line="240" w:lineRule="auto"/>
                          <w:ind w:left="-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79"/>
                          </w:rPr>
                          <w:t>K:&gt;layı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79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9"/>
                            <w:w w:val="7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5"/>
                          </w:rPr>
                          <w:t>Görüldüğü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1" w:after="0" w:line="218" w:lineRule="exact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Durum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628" w:type="dxa"/>
                        <w:gridSpan w:val="7"/>
                        <w:tcBorders>
                          <w:top w:val="nil" w:sz="6" w:space="0" w:color="auto"/>
                          <w:bottom w:val="nil" w:sz="6" w:space="0" w:color="auto"/>
                          <w:left w:val="single" w:sz="3.829192" w:space="0" w:color="282828"/>
                          <w:right w:val="single" w:sz="5.743784" w:space="0" w:color="606060"/>
                        </w:tcBorders>
                      </w:tcPr>
                      <w:p>
                        <w:pPr>
                          <w:spacing w:before="16" w:after="0" w:line="240" w:lineRule="auto"/>
                          <w:ind w:left="10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alevii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dumanlı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şekilde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yanmakta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olduğ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5"/>
                          </w:rPr>
                          <w:t>görüldü.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1778" w:type="dxa"/>
                        <w:vMerge w:val="restart"/>
                        <w:gridSpan w:val="4"/>
                        <w:tcBorders>
                          <w:top w:val="single" w:sz="7.658384" w:space="0" w:color="676767"/>
                          <w:left w:val="single" w:sz="7.658384" w:space="0" w:color="646464"/>
                          <w:right w:val="single" w:sz="3.829192" w:space="0" w:color="282828"/>
                        </w:tcBorders>
                      </w:tcPr>
                      <w:p>
                        <w:pPr>
                          <w:spacing w:before="2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5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5"/>
                          </w:rPr>
                          <w:t>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50"/>
                            <w:w w:val="11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5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238" w:type="dxa"/>
                        <w:vMerge w:val="restart"/>
                        <w:gridSpan w:val="2"/>
                        <w:tcBorders>
                          <w:top w:val="single" w:sz="7.658384" w:space="0" w:color="676767"/>
                          <w:left w:val="single" w:sz="3.829192" w:space="0" w:color="282828"/>
                          <w:right w:val="nil" w:sz="6" w:space="0" w:color="auto"/>
                        </w:tcBorders>
                      </w:tcPr>
                      <w:p>
                        <w:pPr>
                          <w:spacing w:before="2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7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4"/>
                          </w:rPr>
                          <w:t>Su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7390" w:type="dxa"/>
                        <w:gridSpan w:val="5"/>
                        <w:tcBorders>
                          <w:top w:val="nil" w:sz="6" w:space="0" w:color="auto"/>
                          <w:bottom w:val="nil" w:sz="6" w:space="0" w:color="auto"/>
                          <w:left w:val="single" w:sz="3.829192" w:space="0" w:color="2F2F2F"/>
                          <w:right w:val="single" w:sz="5.743784" w:space="0" w:color="606060"/>
                        </w:tcBorders>
                      </w:tcPr>
                      <w:p>
                        <w:pPr>
                          <w:spacing w:before="16" w:after="0" w:line="240" w:lineRule="auto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Söndürmede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Kullanıla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4"/>
                          </w:rPr>
                          <w:t>söndürücü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3" w:hRule="exact"/>
                    </w:trPr>
                    <w:tc>
                      <w:tcPr>
                        <w:tcW w:w="1778" w:type="dxa"/>
                        <w:vMerge/>
                        <w:gridSpan w:val="4"/>
                        <w:tcBorders>
                          <w:left w:val="single" w:sz="7.658384" w:space="0" w:color="646464"/>
                          <w:right w:val="single" w:sz="3.829192" w:space="0" w:color="28282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238" w:type="dxa"/>
                        <w:vMerge/>
                        <w:gridSpan w:val="2"/>
                        <w:tcBorders>
                          <w:left w:val="single" w:sz="3.829192" w:space="0" w:color="282828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7390" w:type="dxa"/>
                        <w:gridSpan w:val="5"/>
                        <w:tcBorders>
                          <w:top w:val="nil" w:sz="6" w:space="0" w:color="auto"/>
                          <w:bottom w:val="nil" w:sz="6" w:space="0" w:color="auto"/>
                          <w:left w:val="single" w:sz="3.829192" w:space="0" w:color="2F2F2F"/>
                          <w:right w:val="single" w:sz="5.743784" w:space="0" w:color="606060"/>
                        </w:tcBorders>
                      </w:tcPr>
                      <w:p>
                        <w:pPr>
                          <w:spacing w:before="9" w:after="0" w:line="240" w:lineRule="auto"/>
                          <w:ind w:right="-20"/>
                          <w:jc w:val="left"/>
                          <w:tabs>
                            <w:tab w:pos="1920" w:val="left"/>
                            <w:tab w:pos="34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9"/>
                          </w:rPr>
                          <w:t>Sum3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>[KöpükKg.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95"/>
                            <w:position w:val="0"/>
                          </w:rPr>
                          <w:t>IK.K.T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95"/>
                            <w:position w:val="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"/>
                            <w:w w:val="95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5"/>
                            <w:position w:val="0"/>
                          </w:rPr>
                          <w:t>Kg.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41" w:hRule="exact"/>
                    </w:trPr>
                    <w:tc>
                      <w:tcPr>
                        <w:tcW w:w="1778" w:type="dxa"/>
                        <w:vMerge/>
                        <w:gridSpan w:val="4"/>
                        <w:tcBorders>
                          <w:bottom w:val="nil" w:sz="6" w:space="0" w:color="auto"/>
                          <w:left w:val="single" w:sz="7.658384" w:space="0" w:color="646464"/>
                          <w:right w:val="single" w:sz="3.829192" w:space="0" w:color="28282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238" w:type="dxa"/>
                        <w:vMerge/>
                        <w:gridSpan w:val="2"/>
                        <w:tcBorders>
                          <w:bottom w:val="nil" w:sz="6" w:space="0" w:color="auto"/>
                          <w:left w:val="single" w:sz="3.829192" w:space="0" w:color="282828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7390" w:type="dxa"/>
                        <w:gridSpan w:val="5"/>
                        <w:tcBorders>
                          <w:top w:val="nil" w:sz="6" w:space="0" w:color="auto"/>
                          <w:bottom w:val="nil" w:sz="6" w:space="0" w:color="auto"/>
                          <w:left w:val="single" w:sz="5.743784" w:space="0" w:color="444444"/>
                          <w:right w:val="single" w:sz="5.743784" w:space="0" w:color="606060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810" w:hRule="exact"/>
                    </w:trPr>
                    <w:tc>
                      <w:tcPr>
                        <w:tcW w:w="1778" w:type="dxa"/>
                        <w:gridSpan w:val="4"/>
                        <w:tcBorders>
                          <w:top w:val="nil" w:sz="6" w:space="0" w:color="auto"/>
                          <w:bottom w:val="nil" w:sz="6" w:space="0" w:color="auto"/>
                          <w:left w:val="single" w:sz="7.658384" w:space="0" w:color="646464"/>
                          <w:right w:val="single" w:sz="7.658384" w:space="0" w:color="575757"/>
                        </w:tcBorders>
                      </w:tcPr>
                      <w:p>
                        <w:pPr>
                          <w:spacing w:before="9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52" w:right="-114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F"/>
                            <w:spacing w:val="0"/>
                            <w:w w:val="123"/>
                          </w:rPr>
                          <w:t>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F"/>
                            <w:spacing w:val="-9"/>
                            <w:w w:val="12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5"/>
                          </w:rPr>
                          <w:t>Sonundaki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1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Hasa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Durumu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628" w:type="dxa"/>
                        <w:gridSpan w:val="7"/>
                        <w:tcBorders>
                          <w:top w:val="nil" w:sz="6" w:space="0" w:color="auto"/>
                          <w:bottom w:val="nil" w:sz="6" w:space="0" w:color="auto"/>
                          <w:left w:val="single" w:sz="7.658384" w:space="0" w:color="575757"/>
                          <w:right w:val="single" w:sz="5.743784" w:space="0" w:color="606060"/>
                        </w:tcBorders>
                      </w:tcPr>
                      <w:p>
                        <w:pPr>
                          <w:spacing w:before="5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herhangi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zara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meydana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5"/>
                          </w:rPr>
                          <w:t>gelmemiştir.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851" w:hRule="exact"/>
                    </w:trPr>
                    <w:tc>
                      <w:tcPr>
                        <w:tcW w:w="1778" w:type="dxa"/>
                        <w:gridSpan w:val="4"/>
                        <w:tcBorders>
                          <w:top w:val="nil" w:sz="6" w:space="0" w:color="auto"/>
                          <w:bottom w:val="single" w:sz="5.743784" w:space="0" w:color="606060"/>
                          <w:left w:val="nil" w:sz="6" w:space="0" w:color="auto"/>
                          <w:right w:val="single" w:sz="7.658384" w:space="0" w:color="575757"/>
                        </w:tcBorders>
                      </w:tcPr>
                      <w:p>
                        <w:pPr>
                          <w:spacing w:before="9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4"/>
                          </w:rPr>
                          <w:t>Nedeni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628" w:type="dxa"/>
                        <w:gridSpan w:val="7"/>
                        <w:tcBorders>
                          <w:top w:val="nil" w:sz="6" w:space="0" w:color="auto"/>
                          <w:bottom w:val="nil" w:sz="6" w:space="0" w:color="auto"/>
                          <w:left w:val="single" w:sz="7.658384" w:space="0" w:color="575757"/>
                          <w:right w:val="single" w:sz="5.743784" w:space="0" w:color="606060"/>
                        </w:tcBorders>
                      </w:tcPr>
                      <w:p>
                        <w:pPr>
                          <w:spacing w:before="14" w:after="0" w:line="255" w:lineRule="auto"/>
                          <w:ind w:left="-5" w:right="-76" w:firstLine="105"/>
                          <w:jc w:val="both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yerinde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yapıla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tetkikte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başlangıcının;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açı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alandaki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çöplerde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olduğ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görülmü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olup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yapıla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1"/>
                          </w:rPr>
                          <w:t>araştırma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262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59"/>
                            <w:w w:val="26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soruşturmada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kimliği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belirsiz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kişi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kişilerce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sehve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atıla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veya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düşürüle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sönmemi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sigara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izmaritini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çöpleri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26"/>
                          </w:rPr>
                          <w:t>tuşturması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2"/>
                            <w:w w:val="12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neticesinde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çıktığı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kanaatine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4"/>
                          </w:rPr>
                          <w:t>varıldı.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778" w:type="dxa"/>
                        <w:gridSpan w:val="4"/>
                        <w:tcBorders>
                          <w:top w:val="single" w:sz="5.743784" w:space="0" w:color="606060"/>
                          <w:bottom w:val="single" w:sz="7.658384" w:space="0" w:color="676767"/>
                          <w:left w:val="single" w:sz="3.829192" w:space="0" w:color="2B2B2B"/>
                          <w:right w:val="single" w:sz="7.658384" w:space="0" w:color="575757"/>
                        </w:tcBorders>
                      </w:tcPr>
                      <w:p>
                        <w:pPr>
                          <w:spacing w:before="9" w:after="0" w:line="213" w:lineRule="exact"/>
                          <w:ind w:left="-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95"/>
                            <w:position w:val="-1"/>
                          </w:rPr>
                          <w:t>fSigortalı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6"/>
                            <w:w w:val="95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4"/>
                            <w:position w:val="-1"/>
                          </w:rPr>
                          <w:t>ise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9628" w:type="dxa"/>
                        <w:gridSpan w:val="7"/>
                        <w:tcBorders>
                          <w:top w:val="nil" w:sz="6" w:space="0" w:color="auto"/>
                          <w:bottom w:val="nil" w:sz="6" w:space="0" w:color="auto"/>
                          <w:left w:val="single" w:sz="7.658384" w:space="0" w:color="575757"/>
                          <w:right w:val="single" w:sz="5.743784" w:space="0" w:color="606060"/>
                        </w:tcBorders>
                      </w:tcPr>
                      <w:p>
                        <w:pPr>
                          <w:spacing w:before="16" w:after="0" w:line="240" w:lineRule="auto"/>
                          <w:ind w:left="56" w:right="-20"/>
                          <w:jc w:val="left"/>
                          <w:tabs>
                            <w:tab w:pos="43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27"/>
                          </w:rPr>
                          <w:t>irketi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27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1"/>
                            <w:w w:val="12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"/>
                            <w:w w:val="10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D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D"/>
                            <w:spacing w:val="-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D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D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!Bedeli: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1" w:hRule="exact"/>
                    </w:trPr>
                    <w:tc>
                      <w:tcPr>
                        <w:tcW w:w="1778" w:type="dxa"/>
                        <w:gridSpan w:val="4"/>
                        <w:tcBorders>
                          <w:top w:val="single" w:sz="7.658384" w:space="0" w:color="676767"/>
                          <w:bottom w:val="single" w:sz="5.743784" w:space="0" w:color="575757"/>
                          <w:left w:val="single" w:sz="3.829192" w:space="0" w:color="2B2B2B"/>
                          <w:right w:val="single" w:sz="7.658384" w:space="0" w:color="575757"/>
                        </w:tcBorders>
                      </w:tcPr>
                      <w:p>
                        <w:pPr>
                          <w:spacing w:before="12" w:after="0" w:line="212" w:lineRule="exact"/>
                          <w:ind w:left="-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82"/>
                            <w:position w:val="-1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82"/>
                            <w:position w:val="-1"/>
                          </w:rPr>
                          <w:t>\.raç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7"/>
                            <w:w w:val="82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1"/>
                          </w:rPr>
                          <w:t>Gereç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8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2"/>
                            <w:position w:val="-1"/>
                          </w:rPr>
                          <w:t>Kaybı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9628" w:type="dxa"/>
                        <w:gridSpan w:val="7"/>
                        <w:tcBorders>
                          <w:top w:val="nil" w:sz="6" w:space="0" w:color="auto"/>
                          <w:bottom w:val="nil" w:sz="6" w:space="0" w:color="auto"/>
                          <w:left w:val="single" w:sz="7.658384" w:space="0" w:color="575757"/>
                          <w:right w:val="single" w:sz="5.743784" w:space="0" w:color="606060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481" w:hRule="exact"/>
                    </w:trPr>
                    <w:tc>
                      <w:tcPr>
                        <w:tcW w:w="558" w:type="dxa"/>
                        <w:vMerge w:val="restart"/>
                        <w:tcBorders>
                          <w:top w:val="single" w:sz="5.743784" w:space="0" w:color="575757"/>
                          <w:left w:val="single" w:sz="3.829192" w:space="0" w:color="2B2B2B"/>
                          <w:right w:val="nil" w:sz="6" w:space="0" w:color="auto"/>
                        </w:tcBorders>
                      </w:tcPr>
                      <w:p>
                        <w:pPr>
                          <w:spacing w:before="1" w:after="0" w:line="230" w:lineRule="exact"/>
                          <w:ind w:left="-2" w:right="-82" w:firstLine="14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w w:val="101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w w:val="102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w w:val="10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trer"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F"/>
                            <w:spacing w:val="0"/>
                            <w:w w:val="204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77" w:lineRule="exact"/>
                          <w:ind w:left="-2" w:right="-20"/>
                          <w:jc w:val="lef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4D4D4F"/>
                            <w:w w:val="139"/>
                          </w:rPr>
                          <w:t>r-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4D4D4F"/>
                            <w:spacing w:val="3"/>
                            <w:w w:val="139"/>
                          </w:rPr>
                          <w:t>-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7C7E80"/>
                            <w:spacing w:val="0"/>
                            <w:w w:val="89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70" w:lineRule="exact"/>
                          <w:ind w:left="17" w:right="-48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76"/>
                          </w:rPr>
                          <w:t>EkiL.Hll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221" w:type="dxa"/>
                        <w:gridSpan w:val="3"/>
                        <w:tcBorders>
                          <w:top w:val="single" w:sz="5.743784" w:space="0" w:color="575757"/>
                          <w:bottom w:val="single" w:sz="5.743784" w:space="0" w:color="606060"/>
                          <w:left w:val="nil" w:sz="6" w:space="0" w:color="auto"/>
                          <w:right w:val="single" w:sz="7.658384" w:space="0" w:color="575757"/>
                        </w:tcBorders>
                      </w:tcPr>
                      <w:p>
                        <w:pPr>
                          <w:spacing w:before="8" w:after="0" w:line="240" w:lineRule="auto"/>
                          <w:ind w:left="83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Kime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1" w:after="0" w:line="240" w:lineRule="auto"/>
                          <w:ind w:left="6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Edildiği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628" w:type="dxa"/>
                        <w:gridSpan w:val="7"/>
                        <w:tcBorders>
                          <w:top w:val="nil" w:sz="6" w:space="0" w:color="auto"/>
                          <w:bottom w:val="nil" w:sz="6" w:space="0" w:color="auto"/>
                          <w:left w:val="single" w:sz="7.658384" w:space="0" w:color="575757"/>
                          <w:right w:val="single" w:sz="5.743784" w:space="0" w:color="606060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558" w:type="dxa"/>
                        <w:vMerge/>
                        <w:tcBorders>
                          <w:bottom w:val="single" w:sz="5.743784" w:space="0" w:color="5B5B5B"/>
                          <w:left w:val="single" w:sz="3.829192" w:space="0" w:color="2B2B2B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221" w:type="dxa"/>
                        <w:gridSpan w:val="3"/>
                        <w:tcBorders>
                          <w:top w:val="single" w:sz="5.743784" w:space="0" w:color="606060"/>
                          <w:bottom w:val="single" w:sz="5.743784" w:space="0" w:color="5B5B5B"/>
                          <w:left w:val="nil" w:sz="6" w:space="0" w:color="auto"/>
                          <w:right w:val="single" w:sz="7.658384" w:space="0" w:color="575757"/>
                        </w:tcBorders>
                      </w:tcPr>
                      <w:p>
                        <w:pPr>
                          <w:spacing w:before="12" w:after="0" w:line="216" w:lineRule="exact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Dönüşü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628" w:type="dxa"/>
                        <w:gridSpan w:val="7"/>
                        <w:tcBorders>
                          <w:top w:val="nil" w:sz="6" w:space="0" w:color="auto"/>
                          <w:bottom w:val="nil" w:sz="6" w:space="0" w:color="auto"/>
                          <w:left w:val="single" w:sz="7.658384" w:space="0" w:color="575757"/>
                          <w:right w:val="single" w:sz="5.743784" w:space="0" w:color="606060"/>
                        </w:tcBorders>
                      </w:tcPr>
                      <w:p>
                        <w:pPr>
                          <w:spacing w:before="14" w:after="0" w:line="228" w:lineRule="exact"/>
                          <w:ind w:left="-5" w:right="-20"/>
                          <w:jc w:val="left"/>
                          <w:tabs>
                            <w:tab w:pos="780" w:val="left"/>
                            <w:tab w:pos="360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w w:val="98"/>
                          </w:rPr>
                          <w:t>Ir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w w:val="97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F"/>
                            <w:spacing w:val="0"/>
                            <w:w w:val="91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F"/>
                            <w:spacing w:val="0"/>
                            <w:w w:val="9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F"/>
                            <w:spacing w:val="-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06.0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"/>
                            <w:w w:val="100"/>
                          </w:rPr>
                          <w:t>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D"/>
                            <w:spacing w:val="-8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90"/>
                          </w:rPr>
                          <w:t>ISaat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90"/>
                          </w:rPr>
                          <w:t>İ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6"/>
                            <w:w w:val="9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D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D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D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4"/>
                          </w:rPr>
                          <w:t>16:25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367" w:hRule="exact"/>
                    </w:trPr>
                    <w:tc>
                      <w:tcPr>
                        <w:tcW w:w="735" w:type="dxa"/>
                        <w:gridSpan w:val="2"/>
                        <w:tcBorders>
                          <w:top w:val="single" w:sz="5.743784" w:space="0" w:color="5B5B5B"/>
                          <w:bottom w:val="single" w:sz="1.914592" w:space="0" w:color="5B5B5B"/>
                          <w:left w:val="single" w:sz="7.658384" w:space="0" w:color="575757"/>
                          <w:right w:val="single" w:sz="1.914592" w:space="0" w:color="707070"/>
                        </w:tcBorders>
                      </w:tcPr>
                      <w:p>
                        <w:pPr>
                          <w:spacing w:before="5" w:after="0" w:line="240" w:lineRule="auto"/>
                          <w:ind w:left="9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2"/>
                          </w:rPr>
                          <w:t>Varsa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45" w:type="dxa"/>
                        <w:tcBorders>
                          <w:top w:val="single" w:sz="5.743784" w:space="0" w:color="5B5B5B"/>
                          <w:bottom w:val="single" w:sz="1.914592" w:space="0" w:color="5B5B5B"/>
                          <w:left w:val="single" w:sz="1.914592" w:space="0" w:color="707070"/>
                          <w:right w:val="single" w:sz="5.743784" w:space="0" w:color="4F4F4F"/>
                        </w:tcBorders>
                      </w:tcPr>
                      <w:p>
                        <w:pPr>
                          <w:spacing w:before="13" w:after="0" w:line="240" w:lineRule="auto"/>
                          <w:ind w:left="89" w:right="-49"/>
                          <w:jc w:val="lef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383838"/>
                            <w:spacing w:val="0"/>
                            <w:w w:val="112"/>
                          </w:rPr>
                          <w:t>Plü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98" w:type="dxa"/>
                        <w:tcBorders>
                          <w:top w:val="single" w:sz="5.743784" w:space="0" w:color="5B5B5B"/>
                          <w:bottom w:val="single" w:sz="1.914592" w:space="0" w:color="5B5B5B"/>
                          <w:left w:val="single" w:sz="5.743784" w:space="0" w:color="4F4F4F"/>
                          <w:right w:val="single" w:sz="7.658384" w:space="0" w:color="575757"/>
                        </w:tcBorders>
                      </w:tcPr>
                      <w:p>
                        <w:pPr>
                          <w:spacing w:before="9" w:after="0" w:line="240" w:lineRule="auto"/>
                          <w:ind w:left="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2"/>
                          </w:rPr>
                          <w:t>Yaralı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705" w:type="dxa"/>
                        <w:gridSpan w:val="4"/>
                        <w:tcBorders>
                          <w:top w:val="nil" w:sz="6" w:space="0" w:color="auto"/>
                          <w:bottom w:val="nil" w:sz="6" w:space="0" w:color="auto"/>
                          <w:left w:val="single" w:sz="7.658384" w:space="0" w:color="575757"/>
                          <w:right w:val="single" w:sz="5.743784" w:space="0" w:color="5B5B5B"/>
                        </w:tcBorders>
                      </w:tcPr>
                      <w:p>
                        <w:pPr>
                          <w:spacing w:before="16" w:after="0" w:line="240" w:lineRule="auto"/>
                          <w:ind w:left="-5" w:right="-20"/>
                          <w:jc w:val="left"/>
                          <w:tabs>
                            <w:tab w:pos="14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4"/>
                          </w:rPr>
                          <w:t>piDE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4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2"/>
                            <w:w w:val="11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EKİP: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Meneme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Grubu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4"/>
                          </w:rPr>
                          <w:t>2.Posta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923" w:type="dxa"/>
                        <w:gridSpan w:val="3"/>
                        <w:tcBorders>
                          <w:top w:val="nil" w:sz="6" w:space="0" w:color="auto"/>
                          <w:bottom w:val="single" w:sz="1.914592" w:space="0" w:color="000000"/>
                          <w:left w:val="single" w:sz="5.743784" w:space="0" w:color="5B5B5B"/>
                          <w:right w:val="single" w:sz="5.743784" w:space="0" w:color="606060"/>
                        </w:tcBorders>
                      </w:tcPr>
                      <w:p>
                        <w:pPr>
                          <w:spacing w:before="12" w:after="0" w:line="240" w:lineRule="auto"/>
                          <w:ind w:left="1797" w:right="1761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ONAYLA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97"/>
                          </w:rPr>
                          <w:t>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18" w:hRule="exact"/>
                    </w:trPr>
                    <w:tc>
                      <w:tcPr>
                        <w:tcW w:w="735" w:type="dxa"/>
                        <w:gridSpan w:val="2"/>
                        <w:tcBorders>
                          <w:top w:val="single" w:sz="1.914592" w:space="0" w:color="5B5B5B"/>
                          <w:bottom w:val="nil" w:sz="6" w:space="0" w:color="auto"/>
                          <w:left w:val="single" w:sz="7.658384" w:space="0" w:color="575757"/>
                          <w:right w:val="single" w:sz="1.914592" w:space="0" w:color="000000"/>
                        </w:tcBorders>
                      </w:tcPr>
                      <w:p>
                        <w:pPr>
                          <w:spacing w:before="2" w:after="0" w:line="150" w:lineRule="exact"/>
                          <w:jc w:val="left"/>
                          <w:rPr>
                            <w:sz w:val="15"/>
                            <w:szCs w:val="15"/>
                          </w:rPr>
                        </w:pPr>
                        <w:rPr/>
                        <w:r>
                          <w:rPr>
                            <w:sz w:val="15"/>
                            <w:szCs w:val="15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3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5"/>
                          </w:rPr>
                          <w:t>itfaiyeci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45" w:type="dxa"/>
                        <w:tcBorders>
                          <w:top w:val="single" w:sz="1.914592" w:space="0" w:color="5B5B5B"/>
                          <w:bottom w:val="single" w:sz="1.914592" w:space="0" w:color="484848"/>
                          <w:left w:val="single" w:sz="1.914592" w:space="0" w:color="000000"/>
                          <w:right w:val="single" w:sz="5.743784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98" w:type="dxa"/>
                        <w:tcBorders>
                          <w:top w:val="single" w:sz="1.914592" w:space="0" w:color="5B5B5B"/>
                          <w:bottom w:val="single" w:sz="1.914592" w:space="0" w:color="5B5B5B"/>
                          <w:left w:val="single" w:sz="5.743784" w:space="0" w:color="4F4F4F"/>
                          <w:right w:val="single" w:sz="7.658384" w:space="0" w:color="575757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705" w:type="dxa"/>
                        <w:vMerge w:val="restart"/>
                        <w:gridSpan w:val="4"/>
                        <w:tcBorders>
                          <w:top w:val="nil" w:sz="6" w:space="0" w:color="auto"/>
                          <w:left w:val="nil" w:sz="6" w:space="0" w:color="auto"/>
                          <w:right w:val="single" w:sz="7.658384" w:space="0" w:color="575757"/>
                        </w:tcBorders>
                      </w:tcPr>
                      <w:p>
                        <w:pPr>
                          <w:spacing w:before="5" w:after="0" w:line="120" w:lineRule="exact"/>
                          <w:jc w:val="left"/>
                          <w:rPr>
                            <w:sz w:val="12"/>
                            <w:szCs w:val="12"/>
                          </w:rPr>
                        </w:pPr>
                        <w:rPr/>
                        <w:r>
                          <w:rPr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22" w:right="458"/>
                          <w:jc w:val="center"/>
                          <w:tabs>
                            <w:tab w:pos="26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Gitmişse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Üs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Amiri: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F"/>
                            <w:spacing w:val="0"/>
                            <w:w w:val="100"/>
                          </w:rPr>
                          <w:t>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F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2"/>
                          </w:rPr>
                          <w:t>Koyan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1" w:after="0" w:line="240" w:lineRule="auto"/>
                          <w:ind w:left="2890" w:right="818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5" w:after="0" w:line="150" w:lineRule="exact"/>
                          <w:jc w:val="left"/>
                          <w:rPr>
                            <w:sz w:val="15"/>
                            <w:szCs w:val="15"/>
                          </w:rPr>
                        </w:pPr>
                        <w:rPr/>
                        <w:r>
                          <w:rPr>
                            <w:sz w:val="15"/>
                            <w:szCs w:val="15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294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F"/>
                            <w:spacing w:val="0"/>
                            <w:w w:val="100"/>
                          </w:rPr>
                          <w:t>evkct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F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F"/>
                            <w:spacing w:val="0"/>
                            <w:w w:val="102"/>
                          </w:rPr>
                          <w:t>CAN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1" w:after="0" w:line="240" w:lineRule="auto"/>
                          <w:ind w:left="3010" w:right="1136"/>
                          <w:jc w:val="center"/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62626"/>
                            <w:w w:val="74"/>
                          </w:rPr>
                          <w:t>f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62626"/>
                            <w:spacing w:val="-36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D4D4F"/>
                            <w:spacing w:val="0"/>
                            <w:w w:val="103"/>
                          </w:rPr>
                          <w:t>tf.Eri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89" w:after="0" w:line="240" w:lineRule="auto"/>
                          <w:ind w:left="2688" w:right="1633"/>
                          <w:jc w:val="center"/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A3475"/>
                            <w:spacing w:val="0"/>
                            <w:w w:val="90"/>
                            <w:b/>
                            <w:bCs/>
                          </w:rPr>
                          <w:t>,.J..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30" w:after="0" w:line="969" w:lineRule="exact"/>
                          <w:ind w:left="321" w:right="-20"/>
                          <w:jc w:val="left"/>
                          <w:tabs>
                            <w:tab w:pos="26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Courier New" w:hAnsi="Courier New" w:cs="Courier New" w:eastAsia="Courier New"/>
                            <w:sz w:val="96"/>
                            <w:szCs w:val="96"/>
                            <w:color w:val="4F4FB5"/>
                            <w:w w:val="106"/>
                            <w:position w:val="-2"/>
                          </w:rPr>
                        </w:r>
                        <w:r>
                          <w:rPr>
                            <w:rFonts w:ascii="Courier New" w:hAnsi="Courier New" w:cs="Courier New" w:eastAsia="Courier New"/>
                            <w:sz w:val="96"/>
                            <w:szCs w:val="96"/>
                            <w:color w:val="4F4FB5"/>
                            <w:spacing w:val="0"/>
                            <w:w w:val="100"/>
                            <w:u w:val="thick" w:color="5457BF"/>
                            <w:position w:val="-2"/>
                          </w:rPr>
                          <w:t>d</w:t>
                        </w:r>
                        <w:r>
                          <w:rPr>
                            <w:rFonts w:ascii="Courier New" w:hAnsi="Courier New" w:cs="Courier New" w:eastAsia="Courier New"/>
                            <w:sz w:val="96"/>
                            <w:szCs w:val="96"/>
                            <w:color w:val="4F4FB5"/>
                            <w:spacing w:val="-541"/>
                            <w:w w:val="100"/>
                            <w:u w:val="thick" w:color="5457BF"/>
                            <w:position w:val="-2"/>
                          </w:rPr>
                          <w:t> </w:t>
                        </w:r>
                        <w:r>
                          <w:rPr>
                            <w:rFonts w:ascii="Courier New" w:hAnsi="Courier New" w:cs="Courier New" w:eastAsia="Courier New"/>
                            <w:sz w:val="96"/>
                            <w:szCs w:val="96"/>
                            <w:color w:val="4F4FB5"/>
                            <w:spacing w:val="-541"/>
                            <w:w w:val="100"/>
                            <w:position w:val="-2"/>
                          </w:rPr>
                        </w:r>
                        <w:r>
                          <w:rPr>
                            <w:rFonts w:ascii="Courier New" w:hAnsi="Courier New" w:cs="Courier New" w:eastAsia="Courier New"/>
                            <w:sz w:val="96"/>
                            <w:szCs w:val="96"/>
                            <w:color w:val="4F4FB5"/>
                            <w:spacing w:val="0"/>
                            <w:w w:val="100"/>
                            <w:position w:val="-2"/>
                          </w:rPr>
                          <w:tab/>
                        </w:r>
                        <w:r>
                          <w:rPr>
                            <w:rFonts w:ascii="Courier New" w:hAnsi="Courier New" w:cs="Courier New" w:eastAsia="Courier New"/>
                            <w:sz w:val="96"/>
                            <w:szCs w:val="96"/>
                            <w:color w:val="4F4FB5"/>
                            <w:spacing w:val="0"/>
                            <w:w w:val="100"/>
                            <w:position w:val="-2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20"/>
                          </w:rPr>
                          <w:t>Mehmet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4"/>
                            <w:w w:val="100"/>
                            <w:position w:val="-2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4"/>
                            <w:position w:val="-20"/>
                          </w:rPr>
                          <w:t>AKBULUT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363" w:lineRule="exact"/>
                          <w:ind w:left="297" w:right="-20"/>
                          <w:jc w:val="left"/>
                          <w:tabs>
                            <w:tab w:pos="1920" w:val="left"/>
                            <w:tab w:pos="30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83838"/>
                            <w:spacing w:val="-83"/>
                            <w:w w:val="121"/>
                            <w:b/>
                            <w:bCs/>
                            <w:position w:val="-1"/>
                          </w:rPr>
                          <w:t>f</w:t>
                        </w:r>
                        <w:r>
                          <w:rPr>
                            <w:rFonts w:ascii="Arial" w:hAnsi="Arial" w:cs="Arial" w:eastAsia="Arial"/>
                            <w:sz w:val="46"/>
                            <w:szCs w:val="46"/>
                            <w:color w:val="4F4FB5"/>
                            <w:spacing w:val="-175"/>
                            <w:w w:val="117"/>
                            <w:b/>
                            <w:bCs/>
                            <w:position w:val="4"/>
                          </w:rPr>
                          <w:t>c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83838"/>
                            <w:spacing w:val="0"/>
                            <w:w w:val="120"/>
                            <w:b/>
                            <w:bCs/>
                            <w:position w:val="-1"/>
                          </w:rPr>
                          <w:t>i..K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83838"/>
                            <w:spacing w:val="-67"/>
                            <w:w w:val="121"/>
                            <w:b/>
                            <w:bCs/>
                            <w:position w:val="-1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46"/>
                            <w:szCs w:val="46"/>
                            <w:color w:val="262626"/>
                            <w:spacing w:val="0"/>
                            <w:w w:val="30"/>
                            <w:b/>
                            <w:bCs/>
                            <w:position w:val="4"/>
                          </w:rPr>
                          <w:t>:</w:t>
                        </w:r>
                        <w:r>
                          <w:rPr>
                            <w:rFonts w:ascii="Arial" w:hAnsi="Arial" w:cs="Arial" w:eastAsia="Arial"/>
                            <w:sz w:val="46"/>
                            <w:szCs w:val="46"/>
                            <w:color w:val="262626"/>
                            <w:spacing w:val="-89"/>
                            <w:w w:val="100"/>
                            <w:b/>
                            <w:bCs/>
                            <w:position w:val="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83838"/>
                            <w:spacing w:val="0"/>
                            <w:w w:val="100"/>
                            <w:b/>
                            <w:bCs/>
                            <w:position w:val="-1"/>
                          </w:rPr>
                          <w:t>rı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83838"/>
                            <w:spacing w:val="0"/>
                            <w:w w:val="100"/>
                            <w:b/>
                            <w:bCs/>
                            <w:position w:val="-1"/>
                          </w:rPr>
                          <w:t>m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83838"/>
                            <w:spacing w:val="43"/>
                            <w:w w:val="100"/>
                            <w:b/>
                            <w:bCs/>
                            <w:position w:val="-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4D4D4F"/>
                            <w:spacing w:val="0"/>
                            <w:w w:val="100"/>
                            <w:b/>
                            <w:bCs/>
                            <w:position w:val="-1"/>
                          </w:rPr>
                          <w:t>1{;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4D4D4F"/>
                            <w:spacing w:val="0"/>
                            <w:w w:val="100"/>
                            <w:b/>
                            <w:bCs/>
                            <w:position w:val="-1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4D4D4F"/>
                            <w:spacing w:val="0"/>
                            <w:w w:val="100"/>
                            <w:b/>
                            <w:bCs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262626"/>
                            <w:spacing w:val="0"/>
                            <w:w w:val="100"/>
                            <w:b/>
                            <w:bCs/>
                            <w:position w:val="-1"/>
                          </w:rPr>
                          <w:t>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262626"/>
                            <w:spacing w:val="-56"/>
                            <w:w w:val="100"/>
                            <w:b/>
                            <w:bCs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262626"/>
                            <w:spacing w:val="0"/>
                            <w:w w:val="100"/>
                            <w:b/>
                            <w:bCs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262626"/>
                            <w:spacing w:val="0"/>
                            <w:w w:val="100"/>
                            <w:b/>
                            <w:bCs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2"/>
                            <w:position w:val="5"/>
                          </w:rPr>
                          <w:t>İtf.Şöförü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10" w:after="0" w:line="240" w:lineRule="auto"/>
                          <w:ind w:left="273" w:right="-20"/>
                          <w:jc w:val="left"/>
                          <w:tabs>
                            <w:tab w:pos="820" w:val="left"/>
                          </w:tabs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ltf-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-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4D4D4F"/>
                            <w:spacing w:val="0"/>
                            <w:w w:val="82"/>
                          </w:rPr>
                          <w:t>:&lt;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4D4D4F"/>
                            <w:spacing w:val="-2"/>
                            <w:w w:val="82"/>
                          </w:rPr>
                          <w:t>u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62626"/>
                            <w:spacing w:val="0"/>
                            <w:w w:val="82"/>
                          </w:rPr>
                          <w:t>zey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62626"/>
                            <w:spacing w:val="-11"/>
                            <w:w w:val="8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62626"/>
                            <w:spacing w:val="0"/>
                            <w:w w:val="82"/>
                          </w:rPr>
                          <w:t>Bölg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62626"/>
                            <w:spacing w:val="0"/>
                            <w:w w:val="82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62626"/>
                            <w:spacing w:val="0"/>
                            <w:w w:val="8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62626"/>
                            <w:spacing w:val="23"/>
                            <w:w w:val="8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383838"/>
                            <w:spacing w:val="0"/>
                            <w:w w:val="100"/>
                          </w:rPr>
                          <w:t>Amiri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923" w:type="dxa"/>
                        <w:vMerge w:val="restart"/>
                        <w:gridSpan w:val="3"/>
                        <w:tcBorders>
                          <w:top w:val="single" w:sz="1.914592" w:space="0" w:color="000000"/>
                          <w:left w:val="single" w:sz="7.658384" w:space="0" w:color="575757"/>
                          <w:right w:val="single" w:sz="5.743784" w:space="0" w:color="606060"/>
                        </w:tcBorders>
                      </w:tcPr>
                      <w:p>
                        <w:pPr>
                          <w:spacing w:before="3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2033" w:right="1668"/>
                          <w:jc w:val="center"/>
                          <w:rPr>
                            <w:rFonts w:ascii="Arial" w:hAnsi="Arial" w:cs="Arial" w:eastAsia="Arial"/>
                            <w:sz w:val="28"/>
                            <w:szCs w:val="28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8"/>
                            <w:szCs w:val="28"/>
                            <w:color w:val="383838"/>
                            <w:spacing w:val="0"/>
                            <w:w w:val="55"/>
                            <w:b/>
                            <w:bCs/>
                            <w:i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8"/>
                            <w:szCs w:val="28"/>
                            <w:color w:val="383838"/>
                            <w:spacing w:val="37"/>
                            <w:w w:val="55"/>
                            <w:b/>
                            <w:bCs/>
                            <w:i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383838"/>
                            <w:spacing w:val="0"/>
                            <w:w w:val="55"/>
                            <w:i/>
                          </w:rPr>
                          <w:t>2</w:t>
                        </w:r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383838"/>
                            <w:spacing w:val="36"/>
                            <w:w w:val="55"/>
                            <w:i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383838"/>
                            <w:spacing w:val="0"/>
                            <w:w w:val="55"/>
                          </w:rPr>
                          <w:t>MaYıs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383838"/>
                            <w:spacing w:val="4"/>
                            <w:w w:val="55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8"/>
                            <w:szCs w:val="28"/>
                            <w:color w:val="383838"/>
                            <w:spacing w:val="0"/>
                            <w:w w:val="57"/>
                            <w:b/>
                            <w:bCs/>
                            <w:i/>
                          </w:rPr>
                          <w:t>2017</w:t>
                        </w:r>
                        <w:r>
                          <w:rPr>
                            <w:rFonts w:ascii="Arial" w:hAnsi="Arial" w:cs="Arial" w:eastAsia="Arial"/>
                            <w:sz w:val="28"/>
                            <w:szCs w:val="28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6" w:after="0" w:line="240" w:lineRule="auto"/>
                          <w:ind w:left="2126" w:right="1914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i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i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83838"/>
                            <w:spacing w:val="42"/>
                            <w:w w:val="100"/>
                            <w:i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0"/>
                          </w:rPr>
                          <w:t>12017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6" w:after="0" w:line="110" w:lineRule="exact"/>
                          <w:jc w:val="left"/>
                          <w:rPr>
                            <w:sz w:val="11"/>
                            <w:szCs w:val="11"/>
                          </w:rPr>
                        </w:pPr>
                        <w:rPr/>
                        <w:r>
                          <w:rPr>
                            <w:sz w:val="11"/>
                            <w:szCs w:val="11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321" w:lineRule="exact"/>
                          <w:ind w:left="161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AAAAAA"/>
                            <w:w w:val="46"/>
                            <w:position w:val="-1"/>
                          </w:rPr>
                          <w:t>..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AAAAAA"/>
                            <w:spacing w:val="-50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AAAAAA"/>
                            <w:spacing w:val="0"/>
                            <w:w w:val="92"/>
                            <w:position w:val="-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AAAAAA"/>
                            <w:spacing w:val="-32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262626"/>
                            <w:spacing w:val="-12"/>
                            <w:w w:val="43"/>
                            <w:position w:val="-1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4D4D4F"/>
                            <w:spacing w:val="0"/>
                            <w:w w:val="160"/>
                            <w:position w:val="-1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4D4D4F"/>
                            <w:spacing w:val="-29"/>
                            <w:w w:val="160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959595"/>
                            <w:spacing w:val="-24"/>
                            <w:w w:val="92"/>
                            <w:position w:val="-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383838"/>
                            <w:spacing w:val="0"/>
                            <w:w w:val="83"/>
                            <w:position w:val="-1"/>
                          </w:rPr>
                          <w:t>s-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511" w:lineRule="exact"/>
                          <w:ind w:left="1755" w:right="1339"/>
                          <w:jc w:val="center"/>
                          <w:tabs>
                            <w:tab w:pos="2540" w:val="left"/>
                            <w:tab w:pos="284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4D4D4F"/>
                            <w:b/>
                            <w:bCs/>
                            <w:position w:val="6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4D4D4F"/>
                            <w:b/>
                            <w:bCs/>
                            <w:u w:val="single" w:color="778087"/>
                            <w:position w:val="6"/>
                          </w:rPr>
                          <w:t> 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4D4D4F"/>
                            <w:b/>
                            <w:bCs/>
                            <w:u w:val="single" w:color="778087"/>
                            <w:position w:val="6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4D4D4F"/>
                            <w:b/>
                            <w:bCs/>
                            <w:position w:val="6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4D4D4F"/>
                            <w:b/>
                            <w:bCs/>
                            <w:position w:val="6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4D4D4F"/>
                            <w:spacing w:val="0"/>
                            <w:w w:val="77"/>
                            <w:b/>
                            <w:bCs/>
                            <w:position w:val="6"/>
                          </w:rPr>
                          <w:t>.ll.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4D4D4F"/>
                            <w:spacing w:val="0"/>
                            <w:w w:val="100"/>
                            <w:b/>
                            <w:bCs/>
                            <w:position w:val="6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4D4D4F"/>
                            <w:spacing w:val="0"/>
                            <w:w w:val="100"/>
                            <w:b/>
                            <w:bCs/>
                            <w:position w:val="6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D5D5D"/>
                            <w:spacing w:val="0"/>
                            <w:w w:val="89"/>
                            <w:position w:val="6"/>
                          </w:rPr>
                          <w:t>1'-'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D5D5D"/>
                            <w:spacing w:val="-23"/>
                            <w:w w:val="89"/>
                            <w:position w:val="6"/>
                          </w:rPr>
                          <w:t>!</w:t>
                        </w:r>
                        <w:r>
                          <w:rPr>
                            <w:rFonts w:ascii="Arial" w:hAnsi="Arial" w:cs="Arial" w:eastAsia="Arial"/>
                            <w:sz w:val="55"/>
                            <w:szCs w:val="55"/>
                            <w:color w:val="959595"/>
                            <w:spacing w:val="-154"/>
                            <w:w w:val="70"/>
                            <w:position w:val="-3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D5D5D"/>
                            <w:spacing w:val="0"/>
                            <w:w w:val="88"/>
                            <w:position w:val="6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D5D5D"/>
                            <w:spacing w:val="-32"/>
                            <w:w w:val="88"/>
                            <w:position w:val="6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BCBCBC"/>
                            <w:spacing w:val="-76"/>
                            <w:w w:val="137"/>
                            <w:position w:val="6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D5D5D"/>
                            <w:spacing w:val="0"/>
                            <w:w w:val="88"/>
                            <w:position w:val="6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D5D5D"/>
                            <w:spacing w:val="0"/>
                            <w:w w:val="100"/>
                            <w:position w:val="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D5D5D"/>
                            <w:spacing w:val="13"/>
                            <w:w w:val="100"/>
                            <w:position w:val="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D5D5D"/>
                            <w:spacing w:val="0"/>
                            <w:w w:val="82"/>
                            <w:position w:val="6"/>
                          </w:rPr>
                          <w:t>....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307" w:lineRule="exact"/>
                          <w:ind w:left="1338" w:right="1488"/>
                          <w:jc w:val="center"/>
                          <w:rPr>
                            <w:rFonts w:ascii="Arial" w:hAnsi="Arial" w:cs="Arial" w:eastAsia="Arial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959595"/>
                            <w:spacing w:val="-26"/>
                            <w:w w:val="138"/>
                            <w:position w:val="1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2"/>
                            <w:szCs w:val="42"/>
                            <w:color w:val="959595"/>
                            <w:spacing w:val="0"/>
                            <w:w w:val="81"/>
                            <w:position w:val="-14"/>
                          </w:rPr>
                          <w:t>\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2"/>
                            <w:szCs w:val="42"/>
                            <w:color w:val="959595"/>
                            <w:spacing w:val="-42"/>
                            <w:w w:val="100"/>
                            <w:position w:val="-1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2"/>
                            <w:szCs w:val="42"/>
                            <w:color w:val="4D4D4F"/>
                            <w:spacing w:val="-11"/>
                            <w:w w:val="183"/>
                            <w:position w:val="-14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D"/>
                            <w:spacing w:val="5"/>
                            <w:w w:val="140"/>
                            <w:position w:val="1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2"/>
                            <w:szCs w:val="42"/>
                            <w:color w:val="4D4D4F"/>
                            <w:spacing w:val="-10"/>
                            <w:w w:val="183"/>
                            <w:position w:val="-14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2"/>
                            <w:szCs w:val="42"/>
                            <w:color w:val="959595"/>
                            <w:spacing w:val="0"/>
                            <w:w w:val="38"/>
                            <w:position w:val="-14"/>
                          </w:rPr>
                          <w:t>..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2"/>
                            <w:szCs w:val="42"/>
                            <w:color w:val="959595"/>
                            <w:spacing w:val="22"/>
                            <w:w w:val="100"/>
                            <w:position w:val="-1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BCBCBC"/>
                            <w:spacing w:val="-15"/>
                            <w:w w:val="93"/>
                            <w:position w:val="1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D"/>
                            <w:spacing w:val="-6"/>
                            <w:w w:val="187"/>
                            <w:position w:val="1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BCBCBC"/>
                            <w:spacing w:val="-4"/>
                            <w:w w:val="163"/>
                            <w:position w:val="1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7C7E80"/>
                            <w:spacing w:val="9"/>
                            <w:w w:val="230"/>
                            <w:position w:val="1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F"/>
                            <w:spacing w:val="0"/>
                            <w:w w:val="103"/>
                            <w:position w:val="10"/>
                          </w:rPr>
                          <w:t>...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F"/>
                            <w:spacing w:val="-23"/>
                            <w:w w:val="103"/>
                            <w:position w:val="1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D"/>
                            <w:spacing w:val="0"/>
                            <w:w w:val="75"/>
                            <w:position w:val="10"/>
                          </w:rPr>
                          <w:t>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80"/>
                            <w:position w:val="10"/>
                          </w:rPr>
                          <w:t>ın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14"/>
                            <w:w w:val="100"/>
                            <w:position w:val="1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4D4D4F"/>
                            <w:spacing w:val="0"/>
                            <w:w w:val="71"/>
                            <w:position w:val="10"/>
                          </w:rPr>
                          <w:t>ye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4D4D4F"/>
                            <w:spacing w:val="-31"/>
                            <w:w w:val="100"/>
                            <w:position w:val="1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4D4D4F"/>
                            <w:spacing w:val="0"/>
                            <w:w w:val="103"/>
                            <w:position w:val="10"/>
                          </w:rPr>
                          <w:t>Acij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99" w:lineRule="exact"/>
                          <w:ind w:left="1932" w:right="1368"/>
                          <w:jc w:val="center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5D5D5D"/>
                            <w:w w:val="115"/>
                          </w:rPr>
                          <w:t>tı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5D5D5D"/>
                            <w:spacing w:val="8"/>
                            <w:w w:val="115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383838"/>
                            <w:spacing w:val="-8"/>
                            <w:w w:val="52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5D5D5D"/>
                            <w:spacing w:val="0"/>
                            <w:w w:val="43"/>
                          </w:rPr>
                          <w:t>J':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5D5D5D"/>
                            <w:spacing w:val="-41"/>
                            <w:w w:val="44"/>
                          </w:rPr>
                          <w:t>"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BCBCBC"/>
                            <w:spacing w:val="-40"/>
                            <w:w w:val="106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4D4D4F"/>
                            <w:spacing w:val="-18"/>
                            <w:w w:val="92"/>
                          </w:rPr>
                          <w:t>$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BCBCBC"/>
                            <w:spacing w:val="-12"/>
                            <w:w w:val="33"/>
                          </w:rPr>
                          <w:t>_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383838"/>
                            <w:spacing w:val="0"/>
                            <w:w w:val="64"/>
                          </w:rPr>
                          <w:t>tı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383838"/>
                            <w:spacing w:val="-4"/>
                            <w:w w:val="65"/>
                          </w:rPr>
                          <w:t>9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5D5D5D"/>
                            <w:spacing w:val="-8"/>
                            <w:w w:val="85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AAAAAA"/>
                            <w:spacing w:val="-39"/>
                            <w:w w:val="89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AAAAAA"/>
                            <w:spacing w:val="-53"/>
                            <w:w w:val="10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4D4D4F"/>
                            <w:spacing w:val="0"/>
                            <w:w w:val="60"/>
                          </w:rPr>
                          <w:t>1ı;40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4D4D4F"/>
                            <w:spacing w:val="-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4D4D4F"/>
                            <w:spacing w:val="0"/>
                            <w:w w:val="61"/>
                          </w:rPr>
                          <w:t>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959595"/>
                            <w:spacing w:val="-13"/>
                            <w:w w:val="7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383838"/>
                            <w:spacing w:val="0"/>
                            <w:w w:val="62"/>
                          </w:rPr>
                          <w:t>ü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383838"/>
                            <w:spacing w:val="0"/>
                            <w:w w:val="65"/>
                          </w:rPr>
                          <w:t>V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00" w:lineRule="exact"/>
                          <w:ind w:left="1477" w:right="-20"/>
                          <w:jc w:val="left"/>
                          <w:tabs>
                            <w:tab w:pos="1880" w:val="left"/>
                            <w:tab w:pos="2260" w:val="left"/>
                            <w:tab w:pos="2660" w:val="left"/>
                          </w:tabs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959595"/>
                            <w:spacing w:val="0"/>
                            <w:w w:val="100"/>
                            <w:position w:val="1"/>
                          </w:rPr>
                          <w:t>)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959595"/>
                            <w:spacing w:val="-29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959595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959595"/>
                            <w:spacing w:val="0"/>
                            <w:w w:val="100"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AAAAAA"/>
                            <w:spacing w:val="0"/>
                            <w:w w:val="310"/>
                            <w:i/>
                            <w:position w:val="1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AAAAAA"/>
                            <w:spacing w:val="-73"/>
                            <w:w w:val="310"/>
                            <w:i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AAAAAA"/>
                            <w:spacing w:val="0"/>
                            <w:w w:val="134"/>
                            <w:i/>
                            <w:position w:val="1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AAAAAA"/>
                            <w:spacing w:val="0"/>
                            <w:w w:val="100"/>
                            <w:i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AAAAAA"/>
                            <w:spacing w:val="0"/>
                            <w:w w:val="100"/>
                            <w:i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BCBCBC"/>
                            <w:spacing w:val="0"/>
                            <w:w w:val="100"/>
                            <w:position w:val="1"/>
                          </w:rPr>
                          <w:t>•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BCBCBC"/>
                            <w:spacing w:val="0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BCBCBC"/>
                            <w:spacing w:val="16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959595"/>
                            <w:spacing w:val="0"/>
                            <w:w w:val="181"/>
                            <w:position w:val="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959595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959595"/>
                            <w:spacing w:val="0"/>
                            <w:w w:val="100"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BCBCBC"/>
                            <w:spacing w:val="0"/>
                            <w:w w:val="181"/>
                            <w:position w:val="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BCBCBC"/>
                            <w:spacing w:val="-8"/>
                            <w:w w:val="181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AAAAAA"/>
                            <w:spacing w:val="0"/>
                            <w:w w:val="181"/>
                            <w:position w:val="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42" w:lineRule="exact"/>
                          <w:ind w:left="1568" w:right="-20"/>
                          <w:jc w:val="left"/>
                          <w:tabs>
                            <w:tab w:pos="2120" w:val="left"/>
                            <w:tab w:pos="2860" w:val="left"/>
                          </w:tabs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BCBCBC"/>
                            <w:spacing w:val="0"/>
                            <w:w w:val="135"/>
                            <w:position w:val="-1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BCBCBC"/>
                            <w:spacing w:val="43"/>
                            <w:w w:val="135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959595"/>
                            <w:spacing w:val="0"/>
                            <w:w w:val="135"/>
                            <w:b/>
                            <w:bCs/>
                            <w:i/>
                            <w:position w:val="-1"/>
                          </w:rPr>
                          <w:t>t'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959595"/>
                            <w:spacing w:val="-4"/>
                            <w:w w:val="135"/>
                            <w:b/>
                            <w:bCs/>
                            <w:i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5D5D5D"/>
                            <w:spacing w:val="0"/>
                            <w:w w:val="135"/>
                            <w:position w:val="-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5D5D5D"/>
                            <w:spacing w:val="-46"/>
                            <w:w w:val="135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5D5D5D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5D5D5D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AAAAAA"/>
                            <w:spacing w:val="0"/>
                            <w:w w:val="102"/>
                            <w:i/>
                            <w:position w:val="-1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AAAAAA"/>
                            <w:spacing w:val="-15"/>
                            <w:w w:val="103"/>
                            <w:i/>
                            <w:position w:val="-1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959595"/>
                            <w:spacing w:val="0"/>
                            <w:w w:val="290"/>
                            <w:position w:val="-1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959595"/>
                            <w:spacing w:val="-3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959595"/>
                            <w:spacing w:val="0"/>
                            <w:w w:val="100"/>
                            <w:position w:val="-1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959595"/>
                            <w:spacing w:val="27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959595"/>
                            <w:spacing w:val="0"/>
                            <w:w w:val="79"/>
                            <w:position w:val="-1"/>
                          </w:rPr>
                          <w:t>:.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959595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959595"/>
                            <w:spacing w:val="0"/>
                            <w:w w:val="47"/>
                            <w:position w:val="-1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959595"/>
                            <w:spacing w:val="-19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959595"/>
                            <w:spacing w:val="0"/>
                            <w:w w:val="94"/>
                            <w:position w:val="-1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959595"/>
                            <w:spacing w:val="3"/>
                            <w:w w:val="93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5D5D5D"/>
                            <w:spacing w:val="0"/>
                            <w:w w:val="242"/>
                            <w:position w:val="-1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86" w:lineRule="exact"/>
                          <w:ind w:left="1598" w:right="-20"/>
                          <w:jc w:val="left"/>
                          <w:tabs>
                            <w:tab w:pos="2320" w:val="left"/>
                          </w:tabs>
                          <w:rPr>
                            <w:rFonts w:ascii="Arial" w:hAnsi="Arial" w:cs="Arial" w:eastAsia="Arial"/>
                            <w:sz w:val="8"/>
                            <w:szCs w:val="8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959595"/>
                            <w:spacing w:val="-92"/>
                            <w:w w:val="159"/>
                            <w:i/>
                            <w:position w:val="-7"/>
                          </w:rPr>
                          <w:t>,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959595"/>
                            <w:spacing w:val="5"/>
                            <w:w w:val="198"/>
                            <w:position w:val="6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BCBCBC"/>
                            <w:spacing w:val="0"/>
                            <w:w w:val="62"/>
                            <w:i/>
                            <w:position w:val="-7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BCBCBC"/>
                            <w:spacing w:val="0"/>
                            <w:w w:val="100"/>
                            <w:i/>
                            <w:position w:val="-7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BCBCBC"/>
                            <w:spacing w:val="-20"/>
                            <w:w w:val="100"/>
                            <w:i/>
                            <w:position w:val="-7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7C7E80"/>
                            <w:spacing w:val="0"/>
                            <w:w w:val="169"/>
                            <w:b/>
                            <w:bCs/>
                            <w:position w:val="6"/>
                          </w:rPr>
                          <w:t>/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7C7E80"/>
                            <w:spacing w:val="-24"/>
                            <w:w w:val="100"/>
                            <w:b/>
                            <w:bCs/>
                            <w:position w:val="6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AAAAAA"/>
                            <w:spacing w:val="-8"/>
                            <w:w w:val="79"/>
                            <w:b/>
                            <w:bCs/>
                            <w:position w:val="6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AAAAAA"/>
                            <w:spacing w:val="0"/>
                            <w:w w:val="51"/>
                            <w:b/>
                            <w:bCs/>
                            <w:position w:val="6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AAAAAA"/>
                            <w:spacing w:val="0"/>
                            <w:w w:val="100"/>
                            <w:b/>
                            <w:bCs/>
                            <w:position w:val="6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AAAAAA"/>
                            <w:spacing w:val="0"/>
                            <w:w w:val="100"/>
                            <w:b/>
                            <w:bCs/>
                            <w:position w:val="6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8"/>
                            <w:szCs w:val="28"/>
                            <w:color w:val="959595"/>
                            <w:spacing w:val="0"/>
                            <w:w w:val="53"/>
                            <w:position w:val="-7"/>
                          </w:rPr>
                          <w:t>..</w:t>
                        </w:r>
                        <w:r>
                          <w:rPr>
                            <w:rFonts w:ascii="Arial" w:hAnsi="Arial" w:cs="Arial" w:eastAsia="Arial"/>
                            <w:sz w:val="28"/>
                            <w:szCs w:val="28"/>
                            <w:color w:val="959595"/>
                            <w:spacing w:val="0"/>
                            <w:w w:val="53"/>
                            <w:position w:val="-7"/>
                          </w:rPr>
                          <w:t>  </w:t>
                        </w:r>
                        <w:r>
                          <w:rPr>
                            <w:rFonts w:ascii="Arial" w:hAnsi="Arial" w:cs="Arial" w:eastAsia="Arial"/>
                            <w:sz w:val="28"/>
                            <w:szCs w:val="28"/>
                            <w:color w:val="959595"/>
                            <w:spacing w:val="40"/>
                            <w:w w:val="53"/>
                            <w:position w:val="-7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959595"/>
                            <w:spacing w:val="-11"/>
                            <w:w w:val="180"/>
                            <w:position w:val="-7"/>
                          </w:rPr>
                          <w:t>,</w:t>
                        </w:r>
                        <w:r>
                          <w:rPr>
                            <w:rFonts w:ascii="Arial" w:hAnsi="Arial" w:cs="Arial" w:eastAsia="Arial"/>
                            <w:sz w:val="29"/>
                            <w:szCs w:val="29"/>
                            <w:color w:val="959595"/>
                            <w:spacing w:val="0"/>
                            <w:w w:val="181"/>
                            <w:position w:val="-7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29"/>
                            <w:szCs w:val="29"/>
                            <w:color w:val="959595"/>
                            <w:spacing w:val="-59"/>
                            <w:w w:val="100"/>
                            <w:position w:val="-7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9"/>
                            <w:szCs w:val="29"/>
                            <w:color w:val="5D5D5D"/>
                            <w:spacing w:val="-42"/>
                            <w:w w:val="115"/>
                            <w:position w:val="-7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29"/>
                            <w:szCs w:val="29"/>
                            <w:color w:val="7C7E80"/>
                            <w:spacing w:val="0"/>
                            <w:w w:val="164"/>
                            <w:position w:val="-7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29"/>
                            <w:szCs w:val="29"/>
                            <w:color w:val="7C7E80"/>
                            <w:spacing w:val="-36"/>
                            <w:w w:val="100"/>
                            <w:position w:val="-7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8"/>
                            <w:szCs w:val="8"/>
                            <w:color w:val="959595"/>
                            <w:spacing w:val="0"/>
                            <w:w w:val="100"/>
                            <w:b/>
                            <w:bCs/>
                            <w:i/>
                            <w:position w:val="6"/>
                          </w:rPr>
                          <w:t>1'</w:t>
                        </w:r>
                        <w:r>
                          <w:rPr>
                            <w:rFonts w:ascii="Arial" w:hAnsi="Arial" w:cs="Arial" w:eastAsia="Arial"/>
                            <w:sz w:val="8"/>
                            <w:szCs w:val="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52" w:lineRule="exact"/>
                          <w:ind w:left="1898" w:right="1817"/>
                          <w:jc w:val="center"/>
                          <w:tabs>
                            <w:tab w:pos="2340" w:val="left"/>
                          </w:tabs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7C7E80"/>
                            <w:spacing w:val="0"/>
                            <w:w w:val="258"/>
                            <w:position w:val="9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7C7E80"/>
                            <w:spacing w:val="0"/>
                            <w:w w:val="100"/>
                            <w:position w:val="9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7C7E80"/>
                            <w:spacing w:val="0"/>
                            <w:w w:val="100"/>
                            <w:position w:val="9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BCBCBC"/>
                            <w:spacing w:val="0"/>
                            <w:w w:val="53"/>
                            <w:position w:val="9"/>
                          </w:rPr>
                          <w:t>-</w:t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BCBCBC"/>
                            <w:spacing w:val="17"/>
                            <w:w w:val="53"/>
                            <w:position w:val="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AAAAAA"/>
                            <w:spacing w:val="0"/>
                            <w:w w:val="53"/>
                            <w:position w:val="9"/>
                          </w:rPr>
                          <w:t>-:</w:t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AAAAAA"/>
                            <w:spacing w:val="0"/>
                            <w:w w:val="53"/>
                            <w:position w:val="9"/>
                          </w:rPr>
                          <w:t>-</w:t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AAAAAA"/>
                            <w:spacing w:val="0"/>
                            <w:w w:val="53"/>
                            <w:position w:val="9"/>
                          </w:rPr>
                          <w:t>  </w:t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AAAAAA"/>
                            <w:spacing w:val="18"/>
                            <w:w w:val="53"/>
                            <w:position w:val="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BCBCBC"/>
                            <w:spacing w:val="0"/>
                            <w:w w:val="47"/>
                            <w:position w:val="0"/>
                          </w:rPr>
                          <w:t>.,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BCBCBC"/>
                            <w:spacing w:val="-7"/>
                            <w:w w:val="47"/>
                            <w:position w:val="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959595"/>
                            <w:spacing w:val="0"/>
                            <w:w w:val="123"/>
                            <w:position w:val="0"/>
                          </w:rPr>
                          <w:t>,.,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959595"/>
                            <w:spacing w:val="0"/>
                            <w:w w:val="100"/>
                            <w:position w:val="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959595"/>
                            <w:spacing w:val="10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959595"/>
                            <w:spacing w:val="0"/>
                            <w:w w:val="329"/>
                            <w:position w:val="9"/>
                          </w:rPr>
                          <w:t>/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747" w:hRule="exact"/>
                    </w:trPr>
                    <w:tc>
                      <w:tcPr>
                        <w:tcW w:w="735" w:type="dxa"/>
                        <w:gridSpan w:val="2"/>
                        <w:tcBorders>
                          <w:top w:val="nil" w:sz="6" w:space="0" w:color="auto"/>
                          <w:bottom w:val="single" w:sz="5.743784" w:space="0" w:color="747474"/>
                          <w:left w:val="single" w:sz="7.658384" w:space="0" w:color="575757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14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Halk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45" w:type="dxa"/>
                        <w:tcBorders>
                          <w:top w:val="single" w:sz="1.914592" w:space="0" w:color="484848"/>
                          <w:bottom w:val="single" w:sz="5.743784" w:space="0" w:color="74747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98" w:type="dxa"/>
                        <w:tcBorders>
                          <w:top w:val="single" w:sz="1.914592" w:space="0" w:color="5B5B5B"/>
                          <w:bottom w:val="single" w:sz="5.743784" w:space="0" w:color="74747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705" w:type="dxa"/>
                        <w:vMerge/>
                        <w:gridSpan w:val="4"/>
                        <w:tcBorders>
                          <w:bottom w:val="single" w:sz="5.743784" w:space="0" w:color="747474"/>
                          <w:left w:val="nil" w:sz="6" w:space="0" w:color="auto"/>
                          <w:right w:val="single" w:sz="7.658384" w:space="0" w:color="575757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923" w:type="dxa"/>
                        <w:vMerge/>
                        <w:gridSpan w:val="3"/>
                        <w:tcBorders>
                          <w:bottom w:val="single" w:sz="5.743784" w:space="0" w:color="747474"/>
                          <w:left w:val="single" w:sz="7.658384" w:space="0" w:color="575757"/>
                          <w:right w:val="single" w:sz="5.743784" w:space="0" w:color="606060"/>
                        </w:tcBorders>
                      </w:tcPr>
                      <w:p>
                        <w:pPr/>
                        <w:r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40" w:lineRule="auto"/>
        <w:ind w:left="35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BAŞKANLICJI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5" w:lineRule="exact"/>
        <w:ind w:left="880"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0"/>
          <w:w w:val="115"/>
          <w:position w:val="7"/>
        </w:rPr>
        <w:t>IZMIR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  <w:position w:val="-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40" w:lineRule="auto"/>
        <w:ind w:left="4091" w:right="3906"/>
        <w:jc w:val="center"/>
        <w:tabs>
          <w:tab w:pos="6020" w:val="left"/>
          <w:tab w:pos="758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Arial" w:hAnsi="Arial" w:cs="Arial" w:eastAsia="Arial"/>
          <w:sz w:val="18"/>
          <w:szCs w:val="18"/>
          <w:color w:val="383838"/>
          <w:spacing w:val="0"/>
          <w:w w:val="70"/>
        </w:rPr>
        <w:t>[2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4D4D4F"/>
          <w:spacing w:val="0"/>
          <w:w w:val="52"/>
          <w:position w:val="-3"/>
        </w:rPr>
        <w:t>ı</w:t>
      </w:r>
      <w:r>
        <w:rPr>
          <w:rFonts w:ascii="Arial" w:hAnsi="Arial" w:cs="Arial" w:eastAsia="Arial"/>
          <w:sz w:val="38"/>
          <w:szCs w:val="38"/>
          <w:color w:val="4D4D4F"/>
          <w:spacing w:val="-51"/>
          <w:w w:val="52"/>
          <w:position w:val="-3"/>
        </w:rPr>
        <w:t> </w:t>
      </w:r>
      <w:r>
        <w:rPr>
          <w:rFonts w:ascii="Arial" w:hAnsi="Arial" w:cs="Arial" w:eastAsia="Arial"/>
          <w:sz w:val="38"/>
          <w:szCs w:val="38"/>
          <w:color w:val="4D4D4F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8"/>
          <w:szCs w:val="38"/>
          <w:color w:val="4D4D4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0"/>
          <w:w w:val="52"/>
          <w:position w:val="-3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40" w:bottom="280" w:left="140" w:right="120"/>
        </w:sectPr>
      </w:pPr>
      <w:rPr/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72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186882pt;margin-top:-13.963899pt;width:38.697602pt;height:43.5pt;mso-position-horizontal-relative:page;mso-position-vertical-relative:paragraph;z-index:-17198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313131"/>
                      <w:spacing w:val="0"/>
                      <w:w w:val="160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8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8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176" w:lineRule="exact"/>
        <w:ind w:left="3837" w:right="-20"/>
        <w:jc w:val="left"/>
        <w:tabs>
          <w:tab w:pos="10140" w:val="left"/>
        </w:tabs>
        <w:rPr>
          <w:rFonts w:ascii="Arial" w:hAnsi="Arial" w:cs="Arial" w:eastAsia="Arial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9"/>
          <w:position w:val="-5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9"/>
          <w:position w:val="-5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9"/>
          <w:position w:val="-5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9"/>
          <w:position w:val="-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9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9"/>
          <w:position w:val="-5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109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8"/>
          <w:position w:val="-5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9"/>
          <w:position w:val="-5"/>
        </w:rPr>
        <w:t>G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324"/>
          <w:position w:val="-5"/>
        </w:rPr>
        <w:t>I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-5"/>
        </w:rPr>
      </w:r>
      <w:r>
        <w:rPr>
          <w:rFonts w:ascii="Arial" w:hAnsi="Arial" w:cs="Arial" w:eastAsia="Arial"/>
          <w:sz w:val="7"/>
          <w:szCs w:val="7"/>
          <w:color w:val="5E5E5E"/>
          <w:spacing w:val="0"/>
          <w:w w:val="155"/>
          <w:b/>
          <w:bCs/>
          <w:position w:val="0"/>
        </w:rPr>
        <w:t>!auj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129" w:lineRule="exact"/>
        <w:ind w:left="904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13131"/>
          <w:w w:val="118"/>
          <w:position w:val="-2"/>
        </w:rPr>
        <w:t>IZ</w:t>
      </w:r>
      <w:r>
        <w:rPr>
          <w:rFonts w:ascii="Arial" w:hAnsi="Arial" w:cs="Arial" w:eastAsia="Arial"/>
          <w:sz w:val="15"/>
          <w:szCs w:val="15"/>
          <w:color w:val="313131"/>
          <w:spacing w:val="9"/>
          <w:w w:val="119"/>
          <w:position w:val="-2"/>
        </w:rPr>
        <w:t>M</w:t>
      </w:r>
      <w:r>
        <w:rPr>
          <w:rFonts w:ascii="Arial" w:hAnsi="Arial" w:cs="Arial" w:eastAsia="Arial"/>
          <w:sz w:val="15"/>
          <w:szCs w:val="15"/>
          <w:color w:val="494949"/>
          <w:spacing w:val="-1"/>
          <w:w w:val="133"/>
          <w:position w:val="-2"/>
        </w:rPr>
        <w:t>I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91"/>
          <w:position w:val="-2"/>
        </w:rPr>
        <w:t>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632" w:right="-20"/>
        <w:jc w:val="left"/>
        <w:tabs>
          <w:tab w:pos="3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482.588165pt;margin-top:9.203117pt;width:44.044801pt;height:.1pt;mso-position-horizontal-relative:page;mso-position-vertical-relative:paragraph;z-index:-17201" coordorigin="9652,184" coordsize="881,2">
            <v:shape style="position:absolute;left:9652;top:184;width:881;height:2" coordorigin="9652,184" coordsize="881,0" path="m9652,184l10533,184e" filled="f" stroked="t" strokeweight=".71424pt" strokecolor="#70747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1"/>
          <w:position w:val="-1"/>
        </w:rPr>
        <w:t>BÜYÜKY,EHIR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12"/>
          <w:position w:val="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1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9"/>
          <w:position w:val="1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7"/>
          <w:position w:val="1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ind w:left="675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494949"/>
          <w:w w:val="104"/>
          <w:position w:val="9"/>
        </w:rPr>
        <w:t>BE</w:t>
      </w:r>
      <w:r>
        <w:rPr>
          <w:rFonts w:ascii="Arial" w:hAnsi="Arial" w:cs="Arial" w:eastAsia="Arial"/>
          <w:sz w:val="15"/>
          <w:szCs w:val="15"/>
          <w:color w:val="494949"/>
          <w:spacing w:val="-28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99"/>
          <w:position w:val="9"/>
        </w:rPr>
        <w:t>L</w:t>
      </w:r>
      <w:r>
        <w:rPr>
          <w:rFonts w:ascii="Arial" w:hAnsi="Arial" w:cs="Arial" w:eastAsia="Arial"/>
          <w:sz w:val="15"/>
          <w:szCs w:val="15"/>
          <w:color w:val="313131"/>
          <w:spacing w:val="-30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494949"/>
          <w:spacing w:val="0"/>
          <w:w w:val="100"/>
          <w:position w:val="9"/>
        </w:rPr>
        <w:t>E</w:t>
      </w:r>
      <w:r>
        <w:rPr>
          <w:rFonts w:ascii="Arial" w:hAnsi="Arial" w:cs="Arial" w:eastAsia="Arial"/>
          <w:sz w:val="15"/>
          <w:szCs w:val="15"/>
          <w:color w:val="494949"/>
          <w:spacing w:val="0"/>
          <w:w w:val="100"/>
          <w:position w:val="9"/>
        </w:rPr>
        <w:t>D</w:t>
      </w:r>
      <w:r>
        <w:rPr>
          <w:rFonts w:ascii="Arial" w:hAnsi="Arial" w:cs="Arial" w:eastAsia="Arial"/>
          <w:sz w:val="15"/>
          <w:szCs w:val="15"/>
          <w:color w:val="494949"/>
          <w:spacing w:val="26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9"/>
        </w:rPr>
        <w:t>YESI</w:t>
      </w:r>
      <w:r>
        <w:rPr>
          <w:rFonts w:ascii="Arial" w:hAnsi="Arial" w:cs="Arial" w:eastAsia="Arial"/>
          <w:sz w:val="15"/>
          <w:szCs w:val="15"/>
          <w:color w:val="313131"/>
          <w:spacing w:val="-38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8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8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8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3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8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1.4048" w:type="dxa"/>
      </w:tblPr>
      <w:tblGrid/>
      <w:tr>
        <w:trPr>
          <w:trHeight w:val="239" w:hRule="exact"/>
        </w:trPr>
        <w:tc>
          <w:tcPr>
            <w:tcW w:w="1240" w:type="dxa"/>
            <w:tcBorders>
              <w:top w:val="single" w:sz="5.71392" w:space="0" w:color="606060"/>
              <w:bottom w:val="single" w:sz="5.71392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5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w w:val="98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7"/>
                <w:w w:val="97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87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-13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</w:rPr>
              <w:t>ariJıi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514" w:type="dxa"/>
            <w:tcBorders>
              <w:top w:val="single" w:sz="5.71392" w:space="0" w:color="606060"/>
              <w:bottom w:val="single" w:sz="5.71392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5" w:lineRule="exact"/>
              <w:ind w:left="171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5E5E5E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E5E5E"/>
                <w:spacing w:val="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98"/>
                <w:position w:val="-1"/>
              </w:rPr>
              <w:t>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-4"/>
                <w:w w:val="98"/>
                <w:position w:val="-1"/>
              </w:rPr>
              <w:t>6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-11"/>
                <w:w w:val="132"/>
                <w:position w:val="-1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98"/>
                <w:position w:val="-1"/>
              </w:rPr>
              <w:t>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6"/>
                <w:w w:val="98"/>
                <w:position w:val="-1"/>
              </w:rPr>
              <w:t>5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97"/>
                <w:position w:val="-1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-2"/>
                <w:w w:val="97"/>
                <w:position w:val="-1"/>
              </w:rPr>
              <w:t>2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99"/>
                <w:position w:val="-1"/>
              </w:rPr>
              <w:t>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302" w:type="dxa"/>
            <w:tcBorders>
              <w:top w:val="single" w:sz="5.71392" w:space="0" w:color="606060"/>
              <w:bottom w:val="single" w:sz="5.71392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5" w:lineRule="exact"/>
              <w:ind w:left="33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5E5E5E"/>
                <w:spacing w:val="-9"/>
                <w:w w:val="95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95"/>
                <w:position w:val="-1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12"/>
                <w:w w:val="95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2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84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-22"/>
                <w:w w:val="100"/>
                <w:position w:val="-1"/>
              </w:rPr>
              <w:t> </w:t>
            </w:r>
            <w:r>
              <w:rPr>
                <w:rFonts w:ascii="Arial" w:hAnsi="Arial" w:cs="Arial" w:eastAsia="Arial"/>
                <w:sz w:val="18"/>
                <w:szCs w:val="18"/>
                <w:color w:val="313131"/>
                <w:spacing w:val="0"/>
                <w:w w:val="100"/>
                <w:i/>
                <w:position w:val="-1"/>
              </w:rPr>
              <w:t>9</w:t>
            </w:r>
            <w:r>
              <w:rPr>
                <w:rFonts w:ascii="Arial" w:hAnsi="Arial" w:cs="Arial" w:eastAsia="Arial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169" w:type="dxa"/>
            <w:gridSpan w:val="2"/>
            <w:tcBorders>
              <w:top w:val="single" w:sz="5.71392" w:space="0" w:color="606060"/>
              <w:bottom w:val="single" w:sz="5.71392" w:space="0" w:color="646464"/>
              <w:left w:val="nil" w:sz="6" w:space="0" w:color="auto"/>
              <w:right w:val="single" w:sz="5.71392" w:space="0" w:color="6B6B6B"/>
            </w:tcBorders>
          </w:tcPr>
          <w:p>
            <w:pPr>
              <w:spacing w:before="0" w:after="0" w:line="225" w:lineRule="exact"/>
              <w:ind w:left="417" w:right="-20"/>
              <w:jc w:val="left"/>
              <w:tabs>
                <w:tab w:pos="294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5E5E5E"/>
                <w:spacing w:val="-9"/>
                <w:w w:val="94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94"/>
                <w:position w:val="-1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18"/>
                <w:w w:val="94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-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1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84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-10"/>
                <w:w w:val="84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  <w:position w:val="-1"/>
              </w:rPr>
              <w:t>4:26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116"/>
                <w:position w:val="-1"/>
              </w:rPr>
              <w:t>tr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-5"/>
                <w:w w:val="116"/>
                <w:position w:val="-1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83"/>
                <w:position w:val="-1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108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  <w:position w:val="-1"/>
              </w:rPr>
              <w:t>05352490087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39" w:hRule="exact"/>
        </w:trPr>
        <w:tc>
          <w:tcPr>
            <w:tcW w:w="1240" w:type="dxa"/>
            <w:tcBorders>
              <w:top w:val="single" w:sz="5.71392" w:space="0" w:color="646464"/>
              <w:bottom w:val="single" w:sz="5.7139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5" w:lineRule="exact"/>
              <w:ind w:left="5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95"/>
              </w:rPr>
              <w:t>Kayıt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4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514" w:type="dxa"/>
            <w:tcBorders>
              <w:top w:val="single" w:sz="5.71392" w:space="0" w:color="646464"/>
              <w:bottom w:val="single" w:sz="5.7139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5" w:lineRule="exact"/>
              <w:ind w:left="181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-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3"/>
                <w:position w:val="-1"/>
              </w:rPr>
              <w:t>06.05.20ı7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302" w:type="dxa"/>
            <w:tcBorders>
              <w:top w:val="single" w:sz="5.71392" w:space="0" w:color="646464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30" w:lineRule="exact"/>
              <w:ind w:left="338" w:right="-20"/>
              <w:jc w:val="left"/>
              <w:tabs>
                <w:tab w:pos="170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5E5E5E"/>
                <w:spacing w:val="8"/>
                <w:w w:val="34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97"/>
              </w:rPr>
              <w:t>Kayıl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</w:rPr>
              <w:t>2796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6169" w:type="dxa"/>
            <w:gridSpan w:val="2"/>
            <w:tcBorders>
              <w:top w:val="single" w:sz="5.71392" w:space="0" w:color="646464"/>
              <w:bottom w:val="single" w:sz="5.71392" w:space="0" w:color="646464"/>
              <w:left w:val="nil" w:sz="6" w:space="0" w:color="auto"/>
              <w:right w:val="single" w:sz="5.71392" w:space="0" w:color="6B6B6B"/>
            </w:tcBorders>
          </w:tcPr>
          <w:p>
            <w:pPr>
              <w:spacing w:before="0" w:after="0" w:line="225" w:lineRule="exact"/>
              <w:ind w:left="41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5E5E5E"/>
                <w:spacing w:val="-6"/>
                <w:w w:val="94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94"/>
                <w:position w:val="-1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25"/>
                <w:w w:val="94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88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-2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F1F1F"/>
                <w:spacing w:val="0"/>
                <w:w w:val="51"/>
                <w:position w:val="-1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F1F1F"/>
                <w:spacing w:val="-3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E5E5E"/>
                <w:spacing w:val="0"/>
                <w:w w:val="87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E5E5E"/>
                <w:spacing w:val="-3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78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19"/>
                <w:w w:val="78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E5E5E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E5E5E"/>
                <w:spacing w:val="1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  <w:position w:val="-1"/>
              </w:rPr>
              <w:t>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10"/>
                <w:w w:val="100"/>
                <w:position w:val="-1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100"/>
                <w:position w:val="-1"/>
              </w:rPr>
              <w:t>ÇE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  <w:position w:val="-1"/>
              </w:rPr>
              <w:t>TiNKAYA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21" w:hRule="exact"/>
        </w:trPr>
        <w:tc>
          <w:tcPr>
            <w:tcW w:w="11225" w:type="dxa"/>
            <w:gridSpan w:val="5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1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  <w:position w:val="-1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-1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  <w:position w:val="-1"/>
              </w:rPr>
              <w:t>Adre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  <w:position w:val="-1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2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13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-31"/>
                <w:w w:val="13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  <w:position w:val="-1"/>
              </w:rPr>
              <w:t>Tırınanla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  <w:position w:val="-1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-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  <w:position w:val="-1"/>
              </w:rPr>
              <w:t>Mah.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60" w:hRule="exact"/>
        </w:trPr>
        <w:tc>
          <w:tcPr>
            <w:tcW w:w="1240" w:type="dxa"/>
            <w:tcBorders>
              <w:top w:val="single" w:sz="5.71392" w:space="0" w:color="606060"/>
              <w:bottom w:val="single" w:sz="5.7139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5" w:lineRule="exact"/>
              <w:ind w:left="54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93"/>
              </w:rPr>
              <w:t>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-4"/>
                <w:w w:val="93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9"/>
                <w:w w:val="93"/>
              </w:rPr>
              <w:t>g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93"/>
              </w:rPr>
              <w:t>ru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19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</w:rPr>
              <w:t>Adres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3816" w:type="dxa"/>
            <w:gridSpan w:val="2"/>
            <w:tcBorders>
              <w:top w:val="single" w:sz="5.71392" w:space="0" w:color="606060"/>
              <w:bottom w:val="single" w:sz="5.7139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7" w:lineRule="exact"/>
              <w:ind w:left="186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</w:rPr>
              <w:t>Tırınanla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</w:rPr>
              <w:t>Mah.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3"/>
              </w:rPr>
              <w:t>-BERGAMA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614" w:type="dxa"/>
            <w:tcBorders>
              <w:top w:val="single" w:sz="5.71392" w:space="0" w:color="606060"/>
              <w:bottom w:val="single" w:sz="5.71392" w:space="0" w:color="575757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4554" w:type="dxa"/>
            <w:tcBorders>
              <w:top w:val="single" w:sz="5.71392" w:space="0" w:color="60606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39" w:hRule="exact"/>
        </w:trPr>
        <w:tc>
          <w:tcPr>
            <w:tcW w:w="1240" w:type="dxa"/>
            <w:tcBorders>
              <w:top w:val="single" w:sz="5.71392" w:space="0" w:color="575757"/>
              <w:bottom w:val="single" w:sz="5.7139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3" w:lineRule="exact"/>
              <w:ind w:left="5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-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77"/>
              </w:rPr>
              <w:t>TUrU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3816" w:type="dxa"/>
            <w:gridSpan w:val="2"/>
            <w:tcBorders>
              <w:top w:val="single" w:sz="5.71392" w:space="0" w:color="575757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7" w:lineRule="exact"/>
              <w:ind w:left="176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</w:rPr>
              <w:t>:Odu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5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</w:rPr>
              <w:t>Yangını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614" w:type="dxa"/>
            <w:tcBorders>
              <w:top w:val="single" w:sz="5.71392" w:space="0" w:color="575757"/>
              <w:bottom w:val="single" w:sz="5.71392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5" w:lineRule="exact"/>
              <w:ind w:left="9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4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455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955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</w:rPr>
              <w:t>Sebebi: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</w:rPr>
              <w:t>Kıvılcım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23" w:lineRule="exact"/>
        <w:ind w:left="161" w:right="-20"/>
        <w:jc w:val="left"/>
        <w:tabs>
          <w:tab w:pos="3680" w:val="left"/>
          <w:tab w:pos="6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30"/>
          <w:position w:val="1"/>
        </w:rPr>
        <w:t>ise:-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9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6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95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8"/>
          <w:position w:val="-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left="3694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1.886078pt;margin-top:1.503963pt;width:26.561516pt;height:27pt;mso-position-horizontal-relative:page;mso-position-vertical-relative:paragraph;z-index:-17197" type="#_x0000_t202" filled="f" stroked="f">
            <v:textbox inset="0,0,0,0">
              <w:txbxContent>
                <w:p>
                  <w:pPr>
                    <w:spacing w:before="0" w:after="0" w:line="540" w:lineRule="exact"/>
                    <w:ind w:right="-121"/>
                    <w:jc w:val="left"/>
                    <w:tabs>
                      <w:tab w:pos="460" w:val="left"/>
                    </w:tabs>
                    <w:rPr>
                      <w:rFonts w:ascii="Arial" w:hAnsi="Arial" w:cs="Arial" w:eastAsia="Arial"/>
                      <w:sz w:val="54"/>
                      <w:szCs w:val="54"/>
                    </w:rPr>
                  </w:pPr>
                  <w:rPr/>
                  <w:r>
                    <w:rPr>
                      <w:rFonts w:ascii="Arial" w:hAnsi="Arial" w:cs="Arial" w:eastAsia="Arial"/>
                      <w:sz w:val="54"/>
                      <w:szCs w:val="54"/>
                      <w:color w:val="A1A1A1"/>
                      <w:spacing w:val="0"/>
                      <w:w w:val="44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A1A1A1"/>
                      <w:spacing w:val="-59"/>
                      <w:w w:val="44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A1A1A1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A1A1A1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313131"/>
                      <w:spacing w:val="0"/>
                      <w:w w:val="44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83"/>
          <w:position w:val="-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3"/>
          <w:position w:val="-1"/>
        </w:rPr>
        <w:t>etona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81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  <w:position w:val="-1"/>
        </w:rPr>
        <w:t>ng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6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86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7"/>
          <w:position w:val="-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şap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5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95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43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8"/>
          <w:w w:val="100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494949"/>
          <w:spacing w:val="0"/>
          <w:w w:val="218"/>
          <w:i/>
          <w:position w:val="-1"/>
        </w:rPr>
        <w:t>Dl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384" w:lineRule="exact"/>
        <w:ind w:left="4513" w:right="-20"/>
        <w:jc w:val="left"/>
        <w:tabs>
          <w:tab w:pos="5100" w:val="left"/>
          <w:tab w:pos="6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42"/>
          <w:szCs w:val="42"/>
          <w:color w:val="313131"/>
          <w:spacing w:val="0"/>
          <w:w w:val="38"/>
        </w:rPr>
        <w:t>ı</w:t>
      </w:r>
      <w:r>
        <w:rPr>
          <w:rFonts w:ascii="Arial" w:hAnsi="Arial" w:cs="Arial" w:eastAsia="Arial"/>
          <w:sz w:val="42"/>
          <w:szCs w:val="42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313131"/>
          <w:spacing w:val="0"/>
          <w:w w:val="38"/>
        </w:rPr>
        <w:t>ı</w:t>
      </w:r>
      <w:r>
        <w:rPr>
          <w:rFonts w:ascii="Arial" w:hAnsi="Arial" w:cs="Arial" w:eastAsia="Arial"/>
          <w:sz w:val="42"/>
          <w:szCs w:val="42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7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7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3"/>
          <w:position w:val="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3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63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7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7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7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9"/>
          <w:position w:val="7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109"/>
          <w:position w:val="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7"/>
        </w:rPr>
        <w:t>14:52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166" w:right="-20"/>
        <w:jc w:val="left"/>
        <w:tabs>
          <w:tab w:pos="2180" w:val="left"/>
          <w:tab w:pos="5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1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97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3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97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7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hibi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Bayram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BULUT</w:t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3"/>
          <w:position w:val="0"/>
        </w:rPr>
        <w:t>Jı&lt;i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83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3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6"/>
          <w:w w:val="83"/>
          <w:position w:val="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3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9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Bayram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BULUT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2" w:after="0" w:line="226" w:lineRule="exact"/>
        <w:ind w:left="217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lAmiri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Mustafa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ÇULHA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60" w:bottom="280" w:left="220" w:right="240"/>
        </w:sectPr>
      </w:pPr>
      <w:rPr/>
    </w:p>
    <w:p>
      <w:pPr>
        <w:spacing w:before="13" w:after="0" w:line="240" w:lineRule="auto"/>
        <w:ind w:left="218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left="156" w:right="-71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373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!Cıkı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8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27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4"/>
        </w:rPr>
        <w:t>ı4:50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40"/>
          <w:cols w:num="2" w:equalWidth="0">
            <w:col w:w="4217" w:space="506"/>
            <w:col w:w="6737"/>
          </w:cols>
        </w:sectPr>
      </w:pPr>
      <w:rPr/>
    </w:p>
    <w:p>
      <w:pPr>
        <w:spacing w:before="20" w:after="0" w:line="254" w:lineRule="exact"/>
        <w:ind w:left="4756" w:right="3384" w:firstLine="-4595"/>
        <w:jc w:val="both"/>
        <w:tabs>
          <w:tab w:pos="4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5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      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6"/>
          <w:position w:val="0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5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4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    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5"/>
          <w:position w:val="0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8"/>
          <w:position w:val="0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9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" w:after="0" w:line="165" w:lineRule="exact"/>
        <w:ind w:left="2194" w:right="-20"/>
        <w:jc w:val="left"/>
        <w:tabs>
          <w:tab w:pos="4740" w:val="left"/>
          <w:tab w:pos="7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5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1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5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5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96"/>
          <w:position w:val="-5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6"/>
          <w:position w:val="-5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7"/>
          <w:w w:val="96"/>
          <w:position w:val="-5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-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96"/>
          <w:position w:val="-5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6"/>
          <w:position w:val="-5"/>
        </w:rPr>
        <w:t>gaz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"/>
          <w:w w:val="96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7"/>
          <w:w w:val="104"/>
          <w:position w:val="-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7"/>
          <w:position w:val="-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63"/>
          <w:position w:val="-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5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5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5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6"/>
          <w:position w:val="-5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40"/>
        </w:sectPr>
      </w:pPr>
      <w:rPr/>
    </w:p>
    <w:p>
      <w:pPr>
        <w:spacing w:before="0" w:after="0" w:line="184" w:lineRule="exact"/>
        <w:ind w:left="151"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898A8C"/>
          <w:spacing w:val="0"/>
          <w:w w:val="70"/>
          <w:i/>
        </w:rPr>
        <w:t>-:-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81" w:after="0" w:line="230" w:lineRule="exact"/>
        <w:ind w:left="1733" w:right="2447" w:firstLine="-1733"/>
        <w:jc w:val="left"/>
        <w:tabs>
          <w:tab w:pos="4260" w:val="left"/>
          <w:tab w:pos="7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iımcı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173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26" w:lineRule="exact"/>
        <w:ind w:left="173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40"/>
          <w:cols w:num="2" w:equalWidth="0">
            <w:col w:w="272" w:space="193"/>
            <w:col w:w="10995"/>
          </w:cols>
        </w:sectPr>
      </w:pPr>
      <w:rPr/>
    </w:p>
    <w:p>
      <w:pPr>
        <w:spacing w:before="16" w:after="0" w:line="230" w:lineRule="exact"/>
        <w:ind w:left="166" w:right="2698" w:firstLine="-14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Görilldüğil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varıldığında;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duma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98"/>
        </w:rPr>
        <w:t>n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39"/>
        </w:rPr>
        <w:t>l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38"/>
        </w:rPr>
        <w:t>ı</w:t>
      </w:r>
      <w:r>
        <w:rPr>
          <w:rFonts w:ascii="Arial" w:hAnsi="Arial" w:cs="Arial" w:eastAsia="Arial"/>
          <w:sz w:val="19"/>
          <w:szCs w:val="19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21" w:lineRule="exact"/>
        <w:ind w:left="4711" w:right="386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Söndürınede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-1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79" w:lineRule="exact"/>
        <w:ind w:left="156" w:right="-20"/>
        <w:jc w:val="left"/>
        <w:tabs>
          <w:tab w:pos="2180" w:val="left"/>
          <w:tab w:pos="5340" w:val="left"/>
          <w:tab w:pos="6660" w:val="left"/>
          <w:tab w:pos="7020" w:val="left"/>
          <w:tab w:pos="8160" w:val="left"/>
          <w:tab w:pos="9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7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7"/>
        </w:rPr>
        <w:t>İle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7"/>
        </w:rPr>
        <w:t>Söndürme</w:t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</w:r>
      <w:r>
        <w:rPr>
          <w:rFonts w:ascii="Arial" w:hAnsi="Arial" w:cs="Arial" w:eastAsia="Arial"/>
          <w:sz w:val="29"/>
          <w:szCs w:val="29"/>
          <w:color w:val="5E5E5E"/>
          <w:spacing w:val="0"/>
          <w:w w:val="74"/>
          <w:position w:val="-3"/>
        </w:rPr>
        <w:t>ı</w:t>
      </w:r>
      <w:r>
        <w:rPr>
          <w:rFonts w:ascii="Arial" w:hAnsi="Arial" w:cs="Arial" w:eastAsia="Arial"/>
          <w:sz w:val="29"/>
          <w:szCs w:val="29"/>
          <w:color w:val="5E5E5E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9"/>
          <w:szCs w:val="29"/>
          <w:color w:val="5E5E5E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Köpük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9"/>
          <w:szCs w:val="29"/>
          <w:color w:val="5E5E5E"/>
          <w:spacing w:val="0"/>
          <w:w w:val="100"/>
          <w:position w:val="-3"/>
        </w:rPr>
        <w:t>J</w:t>
      </w:r>
      <w:r>
        <w:rPr>
          <w:rFonts w:ascii="Times New Roman" w:hAnsi="Times New Roman" w:cs="Times New Roman" w:eastAsia="Times New Roman"/>
          <w:sz w:val="29"/>
          <w:szCs w:val="29"/>
          <w:color w:val="5E5E5E"/>
          <w:spacing w:val="-6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5E5E5E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5E5E5E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97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"/>
          <w:w w:val="11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5"/>
          <w:position w:val="1"/>
        </w:rPr>
        <w:t>K.T.K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6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1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5594" w:right="-20"/>
        <w:jc w:val="left"/>
        <w:tabs>
          <w:tab w:pos="6660" w:val="left"/>
          <w:tab w:pos="6980" w:val="left"/>
          <w:tab w:pos="8220" w:val="left"/>
          <w:tab w:pos="9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</w:r>
      <w:r>
        <w:rPr>
          <w:rFonts w:ascii="Arial" w:hAnsi="Arial" w:cs="Arial" w:eastAsia="Arial"/>
          <w:sz w:val="29"/>
          <w:szCs w:val="29"/>
          <w:color w:val="313131"/>
          <w:spacing w:val="0"/>
          <w:w w:val="36"/>
          <w:position w:val="0"/>
        </w:rPr>
        <w:t>ı</w:t>
      </w:r>
      <w:r>
        <w:rPr>
          <w:rFonts w:ascii="Arial" w:hAnsi="Arial" w:cs="Arial" w:eastAsia="Arial"/>
          <w:sz w:val="29"/>
          <w:szCs w:val="29"/>
          <w:color w:val="31313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9"/>
          <w:szCs w:val="2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>Kullanılınadı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</w:r>
      <w:r>
        <w:rPr>
          <w:rFonts w:ascii="Arial" w:hAnsi="Arial" w:cs="Arial" w:eastAsia="Arial"/>
          <w:sz w:val="29"/>
          <w:szCs w:val="29"/>
          <w:color w:val="313131"/>
          <w:spacing w:val="0"/>
          <w:w w:val="55"/>
          <w:position w:val="0"/>
        </w:rPr>
        <w:t>ı</w:t>
      </w:r>
      <w:r>
        <w:rPr>
          <w:rFonts w:ascii="Arial" w:hAnsi="Arial" w:cs="Arial" w:eastAsia="Arial"/>
          <w:sz w:val="29"/>
          <w:szCs w:val="29"/>
          <w:color w:val="31313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9"/>
          <w:szCs w:val="2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>Kullanılınadı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left="151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Bahçe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istitlenmi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halde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yaklaşı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odun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metreli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çeşme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hortum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61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görmüştü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7"/>
        </w:rPr>
        <w:t>l.OOO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7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7"/>
        </w:rPr>
        <w:t>bin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7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2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219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bahçe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içinde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istitli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halde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odunları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yanındaki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30" w:lineRule="exact"/>
        <w:ind w:left="2194" w:right="67" w:firstLine="-2038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araştırmada;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bahçe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amaçlı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yakılan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kıvılcımları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odunlara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varılmıştı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54" w:lineRule="auto"/>
        <w:ind w:left="161" w:right="3941"/>
        <w:jc w:val="left"/>
        <w:tabs>
          <w:tab w:pos="2180" w:val="left"/>
          <w:tab w:pos="2220" w:val="left"/>
          <w:tab w:pos="6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w w:val="97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igort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95"/>
        </w:rPr>
        <w:t>a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32"/>
        </w:rPr>
        <w:t>l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31"/>
        </w:rPr>
        <w:t>ı</w:t>
      </w:r>
      <w:r>
        <w:rPr>
          <w:rFonts w:ascii="Arial" w:hAnsi="Arial" w:cs="Arial" w:eastAsia="Arial"/>
          <w:sz w:val="20"/>
          <w:szCs w:val="20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9"/>
        </w:rPr>
        <w:t>!B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"/>
          <w:w w:val="8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6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24" w:lineRule="exact"/>
        <w:ind w:left="151" w:right="6586" w:firstLine="10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Bayram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BULUT'a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9"/>
        </w:rPr>
        <w:t>edild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9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8" w:lineRule="exact"/>
        <w:ind w:left="166" w:right="-20"/>
        <w:jc w:val="left"/>
        <w:tabs>
          <w:tab w:pos="2180" w:val="left"/>
          <w:tab w:pos="6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E5E5E"/>
          <w:w w:val="91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58"/>
          <w:position w:val="1"/>
        </w:rPr>
        <w:t>:'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59"/>
          <w:position w:val="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7"/>
          <w:position w:val="1"/>
        </w:rPr>
        <w:t>Dönl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87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7"/>
          <w:position w:val="1"/>
        </w:rPr>
        <w:t>şU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7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8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arih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06.05.20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5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2"/>
          <w:position w:val="-1"/>
        </w:rPr>
        <w:t>!S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1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1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6:00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40"/>
        </w:sectPr>
      </w:pPr>
      <w:rPr/>
    </w:p>
    <w:p>
      <w:pPr>
        <w:spacing w:before="13" w:after="0" w:line="226" w:lineRule="exact"/>
        <w:ind w:left="251" w:right="-71"/>
        <w:jc w:val="left"/>
        <w:tabs>
          <w:tab w:pos="1060" w:val="left"/>
          <w:tab w:pos="1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79"/>
        </w:rPr>
        <w:t>\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0"/>
          <w:w w:val="1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79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8"/>
          <w:w w:val="1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7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6"/>
          <w:w w:val="1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3" w:after="0" w:line="226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BERGAM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w w:val="97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w w:val="9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40"/>
          <w:cols w:num="3" w:equalWidth="0">
            <w:col w:w="2060" w:space="134"/>
            <w:col w:w="3478" w:space="2979"/>
            <w:col w:w="2809"/>
          </w:cols>
        </w:sectPr>
      </w:pPr>
      <w:rPr/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40"/>
        </w:sectPr>
      </w:pPr>
      <w:rPr/>
    </w:p>
    <w:p>
      <w:pPr>
        <w:spacing w:before="39" w:after="0" w:line="240" w:lineRule="auto"/>
        <w:ind w:left="2342" w:right="-74"/>
        <w:jc w:val="left"/>
        <w:tabs>
          <w:tab w:pos="48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9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9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right="336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79" w:lineRule="exact"/>
        <w:ind w:left="2717" w:right="3396"/>
        <w:jc w:val="center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2869D6"/>
          <w:spacing w:val="0"/>
          <w:w w:val="92"/>
          <w:b/>
          <w:bCs/>
          <w:position w:val="-1"/>
        </w:rPr>
        <w:t>u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5"/>
          <w:szCs w:val="25"/>
          <w:color w:val="313131"/>
          <w:w w:val="79"/>
          <w:b/>
          <w:bCs/>
        </w:rPr>
        <w:t>1</w:t>
      </w:r>
      <w:r>
        <w:rPr>
          <w:rFonts w:ascii="Arial" w:hAnsi="Arial" w:cs="Arial" w:eastAsia="Arial"/>
          <w:sz w:val="25"/>
          <w:szCs w:val="25"/>
          <w:color w:val="313131"/>
          <w:spacing w:val="-3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60"/>
          <w:b/>
          <w:bCs/>
          <w:i/>
        </w:rPr>
        <w:t>V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39"/>
          <w:w w:val="60"/>
          <w:b/>
          <w:bCs/>
          <w:i/>
        </w:rPr>
        <w:t> </w:t>
      </w:r>
      <w:r>
        <w:rPr>
          <w:rFonts w:ascii="Arial" w:hAnsi="Arial" w:cs="Arial" w:eastAsia="Arial"/>
          <w:sz w:val="28"/>
          <w:szCs w:val="28"/>
          <w:color w:val="313131"/>
          <w:spacing w:val="0"/>
          <w:w w:val="60"/>
          <w:b/>
          <w:bCs/>
        </w:rPr>
        <w:t>Mılv</w:t>
      </w:r>
      <w:r>
        <w:rPr>
          <w:rFonts w:ascii="Arial" w:hAnsi="Arial" w:cs="Arial" w:eastAsia="Arial"/>
          <w:sz w:val="28"/>
          <w:szCs w:val="28"/>
          <w:color w:val="313131"/>
          <w:spacing w:val="0"/>
          <w:w w:val="6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313131"/>
          <w:spacing w:val="0"/>
          <w:w w:val="60"/>
          <w:b/>
          <w:bCs/>
        </w:rPr>
        <w:t>2G17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40"/>
          <w:cols w:num="2" w:equalWidth="0">
            <w:col w:w="6353" w:space="2393"/>
            <w:col w:w="2714"/>
          </w:cols>
        </w:sectPr>
      </w:pPr>
      <w:rPr/>
    </w:p>
    <w:p>
      <w:pPr>
        <w:spacing w:before="0" w:after="0" w:line="270" w:lineRule="exact"/>
        <w:ind w:left="175" w:right="-20"/>
        <w:jc w:val="left"/>
        <w:tabs>
          <w:tab w:pos="2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6.163208pt;margin-top:9.024736pt;width:46.282023pt;height:10pt;mso-position-horizontal-relative:page;mso-position-vertical-relative:paragraph;z-index:-1719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Pr/>
                  <w:r>
                    <w:rPr>
                      <w:rFonts w:ascii="Arial" w:hAnsi="Arial" w:cs="Arial" w:eastAsia="Arial"/>
                      <w:sz w:val="20"/>
                      <w:szCs w:val="20"/>
                      <w:color w:val="313131"/>
                      <w:w w:val="99"/>
                    </w:rPr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313131"/>
                      <w:w w:val="99"/>
                      <w:u w:val="single" w:color="000000"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313131"/>
                      <w:w w:val="100"/>
                      <w:u w:val="single" w:color="000000"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313131"/>
                      <w:spacing w:val="19"/>
                      <w:w w:val="100"/>
                      <w:u w:val="single" w:color="000000"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313131"/>
                      <w:spacing w:val="19"/>
                      <w:w w:val="100"/>
                      <w:u w:val="single" w:color="000000"/>
                    </w:rPr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313131"/>
                      <w:spacing w:val="19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313131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313131"/>
                      <w:spacing w:val="8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313131"/>
                      <w:spacing w:val="0"/>
                      <w:w w:val="105"/>
                    </w:rPr>
                    <w:t>ftf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313131"/>
                      <w:spacing w:val="-6"/>
                      <w:w w:val="105"/>
                    </w:rPr>
                    <w:t>a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313131"/>
                      <w:spacing w:val="0"/>
                      <w:w w:val="129"/>
                    </w:rPr>
                    <w:t>i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313131"/>
                      <w:spacing w:val="0"/>
                      <w:w w:val="128"/>
                    </w:rPr>
                    <w:t>'i':'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6"/>
        </w:rPr>
        <w:t>itfaiyeci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6"/>
        </w:rPr>
      </w:r>
      <w:r>
        <w:rPr>
          <w:rFonts w:ascii="Arial" w:hAnsi="Arial" w:cs="Arial" w:eastAsia="Arial"/>
          <w:sz w:val="19"/>
          <w:szCs w:val="19"/>
          <w:color w:val="0F5DEF"/>
          <w:spacing w:val="0"/>
          <w:w w:val="100"/>
          <w:position w:val="5"/>
        </w:rPr>
        <w:t>Itfaiy</w:t>
      </w:r>
      <w:r>
        <w:rPr>
          <w:rFonts w:ascii="Arial" w:hAnsi="Arial" w:cs="Arial" w:eastAsia="Arial"/>
          <w:sz w:val="19"/>
          <w:szCs w:val="19"/>
          <w:color w:val="0F5DEF"/>
          <w:spacing w:val="0"/>
          <w:w w:val="100"/>
          <w:position w:val="5"/>
        </w:rPr>
        <w:t>e</w:t>
      </w:r>
      <w:r>
        <w:rPr>
          <w:rFonts w:ascii="Arial" w:hAnsi="Arial" w:cs="Arial" w:eastAsia="Arial"/>
          <w:sz w:val="19"/>
          <w:szCs w:val="19"/>
          <w:color w:val="0F5DEF"/>
          <w:spacing w:val="3"/>
          <w:w w:val="100"/>
          <w:position w:val="5"/>
        </w:rPr>
        <w:t> </w:t>
      </w:r>
      <w:r>
        <w:rPr>
          <w:rFonts w:ascii="Arial" w:hAnsi="Arial" w:cs="Arial" w:eastAsia="Arial"/>
          <w:sz w:val="19"/>
          <w:szCs w:val="19"/>
          <w:color w:val="0F5DEF"/>
          <w:spacing w:val="0"/>
          <w:w w:val="100"/>
          <w:position w:val="5"/>
        </w:rPr>
        <w:t>Kuze</w:t>
      </w:r>
      <w:r>
        <w:rPr>
          <w:rFonts w:ascii="Arial" w:hAnsi="Arial" w:cs="Arial" w:eastAsia="Arial"/>
          <w:sz w:val="19"/>
          <w:szCs w:val="19"/>
          <w:color w:val="0F5DEF"/>
          <w:spacing w:val="0"/>
          <w:w w:val="100"/>
          <w:position w:val="5"/>
        </w:rPr>
        <w:t>y</w:t>
      </w:r>
      <w:r>
        <w:rPr>
          <w:rFonts w:ascii="Arial" w:hAnsi="Arial" w:cs="Arial" w:eastAsia="Arial"/>
          <w:sz w:val="19"/>
          <w:szCs w:val="19"/>
          <w:color w:val="0F5DEF"/>
          <w:spacing w:val="1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F5DEF"/>
          <w:spacing w:val="0"/>
          <w:w w:val="100"/>
          <w:position w:val="5"/>
        </w:rPr>
        <w:t>Bölge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3" w:lineRule="exact"/>
        <w:ind w:left="268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0F5DEF"/>
          <w:spacing w:val="0"/>
          <w:w w:val="100"/>
          <w:position w:val="-9"/>
        </w:rPr>
        <w:t>2.Post</w:t>
      </w:r>
      <w:r>
        <w:rPr>
          <w:rFonts w:ascii="Arial" w:hAnsi="Arial" w:cs="Arial" w:eastAsia="Arial"/>
          <w:sz w:val="18"/>
          <w:szCs w:val="18"/>
          <w:color w:val="0F5DEF"/>
          <w:spacing w:val="0"/>
          <w:w w:val="100"/>
          <w:position w:val="-9"/>
        </w:rPr>
        <w:t>a</w:t>
      </w:r>
      <w:r>
        <w:rPr>
          <w:rFonts w:ascii="Arial" w:hAnsi="Arial" w:cs="Arial" w:eastAsia="Arial"/>
          <w:sz w:val="18"/>
          <w:szCs w:val="18"/>
          <w:color w:val="0F5DEF"/>
          <w:spacing w:val="37"/>
          <w:w w:val="100"/>
          <w:position w:val="-9"/>
        </w:rPr>
        <w:t> </w:t>
      </w:r>
      <w:r>
        <w:rPr>
          <w:rFonts w:ascii="Arial" w:hAnsi="Arial" w:cs="Arial" w:eastAsia="Arial"/>
          <w:sz w:val="18"/>
          <w:szCs w:val="18"/>
          <w:color w:val="0F5DEF"/>
          <w:spacing w:val="0"/>
          <w:w w:val="100"/>
          <w:position w:val="-9"/>
        </w:rPr>
        <w:t>Grupla</w:t>
      </w:r>
      <w:r>
        <w:rPr>
          <w:rFonts w:ascii="Arial" w:hAnsi="Arial" w:cs="Arial" w:eastAsia="Arial"/>
          <w:sz w:val="18"/>
          <w:szCs w:val="18"/>
          <w:color w:val="0F5DEF"/>
          <w:spacing w:val="0"/>
          <w:w w:val="100"/>
          <w:position w:val="-9"/>
        </w:rPr>
        <w:t>r</w:t>
      </w:r>
      <w:r>
        <w:rPr>
          <w:rFonts w:ascii="Arial" w:hAnsi="Arial" w:cs="Arial" w:eastAsia="Arial"/>
          <w:sz w:val="18"/>
          <w:szCs w:val="18"/>
          <w:color w:val="0F5DEF"/>
          <w:spacing w:val="31"/>
          <w:w w:val="100"/>
          <w:position w:val="-9"/>
        </w:rPr>
        <w:t> </w:t>
      </w:r>
      <w:r>
        <w:rPr>
          <w:rFonts w:ascii="Arial" w:hAnsi="Arial" w:cs="Arial" w:eastAsia="Arial"/>
          <w:sz w:val="18"/>
          <w:szCs w:val="18"/>
          <w:color w:val="0F5DEF"/>
          <w:spacing w:val="0"/>
          <w:w w:val="106"/>
          <w:position w:val="-9"/>
        </w:rPr>
        <w:t>Amiri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650" w:lineRule="exact"/>
        <w:ind w:right="611"/>
        <w:jc w:val="right"/>
        <w:tabs>
          <w:tab w:pos="1680" w:val="left"/>
          <w:tab w:pos="242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Arial" w:hAnsi="Arial" w:cs="Arial" w:eastAsia="Arial"/>
          <w:sz w:val="67"/>
          <w:szCs w:val="67"/>
          <w:color w:val="B6B6B8"/>
          <w:w w:val="13"/>
          <w:position w:val="-2"/>
        </w:rPr>
        <w:t>.</w:t>
      </w:r>
      <w:r>
        <w:rPr>
          <w:rFonts w:ascii="Arial" w:hAnsi="Arial" w:cs="Arial" w:eastAsia="Arial"/>
          <w:sz w:val="67"/>
          <w:szCs w:val="67"/>
          <w:color w:val="B6B6B8"/>
          <w:spacing w:val="-107"/>
          <w:w w:val="100"/>
          <w:position w:val="-2"/>
        </w:rPr>
        <w:t> </w:t>
      </w:r>
      <w:r>
        <w:rPr>
          <w:rFonts w:ascii="Arial" w:hAnsi="Arial" w:cs="Arial" w:eastAsia="Arial"/>
          <w:sz w:val="67"/>
          <w:szCs w:val="67"/>
          <w:color w:val="898A8C"/>
          <w:spacing w:val="0"/>
          <w:w w:val="68"/>
          <w:position w:val="-2"/>
        </w:rPr>
        <w:t>:</w:t>
      </w:r>
      <w:r>
        <w:rPr>
          <w:rFonts w:ascii="Arial" w:hAnsi="Arial" w:cs="Arial" w:eastAsia="Arial"/>
          <w:sz w:val="67"/>
          <w:szCs w:val="67"/>
          <w:color w:val="898A8C"/>
          <w:spacing w:val="-87"/>
          <w:w w:val="68"/>
          <w:position w:val="-2"/>
        </w:rPr>
        <w:t>ı</w:t>
      </w:r>
      <w:r>
        <w:rPr>
          <w:rFonts w:ascii="Arial" w:hAnsi="Arial" w:cs="Arial" w:eastAsia="Arial"/>
          <w:sz w:val="67"/>
          <w:szCs w:val="67"/>
          <w:color w:val="5E5E5E"/>
          <w:spacing w:val="-87"/>
          <w:w w:val="30"/>
          <w:position w:val="-2"/>
        </w:rPr>
      </w:r>
      <w:r>
        <w:rPr>
          <w:rFonts w:ascii="Arial" w:hAnsi="Arial" w:cs="Arial" w:eastAsia="Arial"/>
          <w:sz w:val="67"/>
          <w:szCs w:val="67"/>
          <w:color w:val="5E5E5E"/>
          <w:spacing w:val="0"/>
          <w:w w:val="30"/>
          <w:emboss/>
          <w:position w:val="-2"/>
        </w:rPr>
        <w:t>·</w:t>
      </w:r>
      <w:r>
        <w:rPr>
          <w:rFonts w:ascii="Arial" w:hAnsi="Arial" w:cs="Arial" w:eastAsia="Arial"/>
          <w:sz w:val="67"/>
          <w:szCs w:val="67"/>
          <w:color w:val="5E5E5E"/>
          <w:spacing w:val="0"/>
          <w:w w:val="30"/>
          <w:emboss/>
          <w:position w:val="-2"/>
        </w:rPr>
      </w:r>
      <w:r>
        <w:rPr>
          <w:rFonts w:ascii="Arial" w:hAnsi="Arial" w:cs="Arial" w:eastAsia="Arial"/>
          <w:sz w:val="67"/>
          <w:szCs w:val="67"/>
          <w:color w:val="5E5E5E"/>
          <w:spacing w:val="0"/>
          <w:w w:val="30"/>
          <w:position w:val="-2"/>
        </w:rPr>
      </w:r>
      <w:r>
        <w:rPr>
          <w:rFonts w:ascii="Arial" w:hAnsi="Arial" w:cs="Arial" w:eastAsia="Arial"/>
          <w:sz w:val="67"/>
          <w:szCs w:val="67"/>
          <w:color w:val="5E5E5E"/>
          <w:spacing w:val="-154"/>
          <w:w w:val="53"/>
          <w:position w:val="-2"/>
        </w:rPr>
        <w:t>;</w:t>
      </w:r>
      <w:r>
        <w:rPr>
          <w:rFonts w:ascii="Arial" w:hAnsi="Arial" w:cs="Arial" w:eastAsia="Arial"/>
          <w:sz w:val="48"/>
          <w:szCs w:val="48"/>
          <w:color w:val="A1A1A1"/>
          <w:spacing w:val="-7"/>
          <w:w w:val="44"/>
          <w:i/>
          <w:position w:val="10"/>
        </w:rPr>
        <w:t>'</w:t>
      </w:r>
      <w:r>
        <w:rPr>
          <w:rFonts w:ascii="Arial" w:hAnsi="Arial" w:cs="Arial" w:eastAsia="Arial"/>
          <w:sz w:val="67"/>
          <w:szCs w:val="67"/>
          <w:color w:val="313131"/>
          <w:spacing w:val="-170"/>
          <w:w w:val="57"/>
          <w:position w:val="-2"/>
        </w:rPr>
        <w:t>·</w:t>
      </w:r>
      <w:r>
        <w:rPr>
          <w:rFonts w:ascii="Arial" w:hAnsi="Arial" w:cs="Arial" w:eastAsia="Arial"/>
          <w:sz w:val="48"/>
          <w:szCs w:val="48"/>
          <w:color w:val="242A80"/>
          <w:spacing w:val="15"/>
          <w:w w:val="125"/>
          <w:i/>
          <w:position w:val="10"/>
        </w:rPr>
        <w:t>\</w:t>
      </w:r>
      <w:r>
        <w:rPr>
          <w:rFonts w:ascii="Arial" w:hAnsi="Arial" w:cs="Arial" w:eastAsia="Arial"/>
          <w:sz w:val="48"/>
          <w:szCs w:val="48"/>
          <w:color w:val="5E5E5E"/>
          <w:spacing w:val="0"/>
          <w:w w:val="96"/>
          <w:i/>
          <w:position w:val="10"/>
        </w:rPr>
        <w:t>f'</w:t>
      </w:r>
      <w:r>
        <w:rPr>
          <w:rFonts w:ascii="Arial" w:hAnsi="Arial" w:cs="Arial" w:eastAsia="Arial"/>
          <w:sz w:val="48"/>
          <w:szCs w:val="48"/>
          <w:color w:val="5E5E5E"/>
          <w:spacing w:val="30"/>
          <w:w w:val="100"/>
          <w:i/>
          <w:position w:val="10"/>
        </w:rPr>
        <w:t> </w:t>
      </w:r>
      <w:r>
        <w:rPr>
          <w:rFonts w:ascii="Arial" w:hAnsi="Arial" w:cs="Arial" w:eastAsia="Arial"/>
          <w:sz w:val="48"/>
          <w:szCs w:val="48"/>
          <w:color w:val="B6B6B8"/>
          <w:spacing w:val="-67"/>
          <w:w w:val="93"/>
          <w:position w:val="1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898A8C"/>
          <w:spacing w:val="0"/>
          <w:w w:val="100"/>
          <w:i/>
          <w:position w:val="-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898A8C"/>
          <w:spacing w:val="-5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48"/>
          <w:i/>
          <w:position w:val="-2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5"/>
          <w:w w:val="147"/>
          <w:i/>
          <w:position w:val="-2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898A8C"/>
          <w:spacing w:val="0"/>
          <w:w w:val="113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898A8C"/>
          <w:spacing w:val="-9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1A1A1"/>
          <w:spacing w:val="0"/>
          <w:w w:val="118"/>
          <w:position w:val="-2"/>
        </w:rPr>
        <w:t>f</w:t>
      </w:r>
      <w:r>
        <w:rPr>
          <w:rFonts w:ascii="Times New Roman" w:hAnsi="Times New Roman" w:cs="Times New Roman" w:eastAsia="Times New Roman"/>
          <w:sz w:val="14"/>
          <w:szCs w:val="14"/>
          <w:color w:val="A1A1A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A1A1A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4"/>
          <w:szCs w:val="14"/>
          <w:color w:val="B6B6B8"/>
          <w:spacing w:val="0"/>
          <w:w w:val="309"/>
          <w:position w:val="-2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B6B6B8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14"/>
          <w:szCs w:val="14"/>
          <w:color w:val="B6B6B8"/>
          <w:spacing w:val="-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6B6B8"/>
          <w:spacing w:val="0"/>
          <w:w w:val="100"/>
          <w:u w:val="single" w:color="2F44C8"/>
          <w:position w:val="-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6B6B8"/>
          <w:spacing w:val="0"/>
          <w:w w:val="100"/>
          <w:u w:val="single" w:color="2F44C8"/>
          <w:position w:val="-2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B6B6B8"/>
          <w:spacing w:val="0"/>
          <w:w w:val="100"/>
          <w:u w:val="single" w:color="2F44C8"/>
          <w:position w:val="-2"/>
        </w:rPr>
      </w:r>
      <w:r>
        <w:rPr>
          <w:rFonts w:ascii="Times New Roman" w:hAnsi="Times New Roman" w:cs="Times New Roman" w:eastAsia="Times New Roman"/>
          <w:sz w:val="14"/>
          <w:szCs w:val="14"/>
          <w:color w:val="B6B6B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387" w:lineRule="exact"/>
        <w:ind w:left="5318" w:right="-20"/>
        <w:jc w:val="left"/>
        <w:tabs>
          <w:tab w:pos="8360" w:val="left"/>
          <w:tab w:pos="9160" w:val="left"/>
        </w:tabs>
        <w:rPr>
          <w:rFonts w:ascii="Arial" w:hAnsi="Arial" w:cs="Arial" w:eastAsia="Arial"/>
          <w:sz w:val="46"/>
          <w:szCs w:val="46"/>
        </w:rPr>
      </w:pPr>
      <w:rPr/>
      <w:r>
        <w:rPr/>
        <w:pict>
          <v:group style="position:absolute;margin-left:434.376984pt;margin-top:14.254562pt;width:3.09504pt;height:24.730139pt;mso-position-horizontal-relative:page;mso-position-vertical-relative:paragraph;z-index:-17200" coordorigin="8688,285" coordsize="62,495">
            <v:group style="position:absolute;left:8704;top:295;width:2;height:210" coordorigin="8704,295" coordsize="2,210">
              <v:shape style="position:absolute;left:8704;top:295;width:2;height:210" coordorigin="8704,295" coordsize="0,210" path="m8704,505l8704,295e" filled="f" stroked="t" strokeweight=".95232pt" strokecolor="#4B4B4F">
                <v:path arrowok="t"/>
              </v:shape>
            </v:group>
            <v:group style="position:absolute;left:8711;top:462;width:2;height:201" coordorigin="8711,462" coordsize="2,201">
              <v:shape style="position:absolute;left:8711;top:462;width:2;height:201" coordorigin="8711,462" coordsize="0,201" path="m8711,663l8711,462e" filled="f" stroked="t" strokeweight="2.380800pt" strokecolor="#3B445B">
                <v:path arrowok="t"/>
              </v:shape>
            </v:group>
            <v:group style="position:absolute;left:8726;top:577;width:2;height:163" coordorigin="8726,577" coordsize="2,163">
              <v:shape style="position:absolute;left:8726;top:577;width:2;height:163" coordorigin="8726,577" coordsize="0,163" path="m8726,739l8726,577e" filled="f" stroked="t" strokeweight="1.42848pt" strokecolor="#4B4F4B">
                <v:path arrowok="t"/>
              </v:shape>
            </v:group>
            <v:group style="position:absolute;left:8738;top:615;width:2;height:153" coordorigin="8738,615" coordsize="2,153">
              <v:shape style="position:absolute;left:8738;top:615;width:2;height:153" coordorigin="8738,615" coordsize="0,153" path="m8738,768l8738,615e" filled="f" stroked="t" strokeweight="1.190400pt" strokecolor="#4B4B4B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6.887054pt;margin-top:14.092285pt;width:28.458181pt;height:10pt;mso-position-horizontal-relative:page;mso-position-vertical-relative:paragraph;z-index:-17195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13131"/>
                      <w:spacing w:val="0"/>
                      <w:w w:val="100"/>
                    </w:rPr>
                    <w:t>itf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13131"/>
                      <w:spacing w:val="0"/>
                      <w:w w:val="10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13131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13131"/>
                      <w:spacing w:val="3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13131"/>
                      <w:spacing w:val="0"/>
                      <w:w w:val="100"/>
                    </w:rPr>
                    <w:t>Eri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13131"/>
          <w:w w:val="92"/>
          <w:position w:val="1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92"/>
          <w:position w:val="1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0"/>
          <w:w w:val="101"/>
          <w:position w:val="1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61"/>
          <w:position w:val="1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37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1"/>
          <w:w w:val="100"/>
          <w:position w:val="1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  <w:position w:val="1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9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0"/>
        </w:rPr>
        <w:t>ÇULHA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38"/>
          <w:szCs w:val="38"/>
          <w:color w:val="5E5E5E"/>
          <w:spacing w:val="-104"/>
          <w:w w:val="90"/>
          <w:position w:val="-3"/>
        </w:rPr>
        <w:t>J</w:t>
      </w:r>
      <w:r>
        <w:rPr>
          <w:rFonts w:ascii="Times New Roman" w:hAnsi="Times New Roman" w:cs="Times New Roman" w:eastAsia="Times New Roman"/>
          <w:sz w:val="38"/>
          <w:szCs w:val="38"/>
          <w:color w:val="5E5E5E"/>
          <w:spacing w:val="-25"/>
          <w:w w:val="90"/>
          <w:position w:val="-3"/>
        </w:rPr>
        <w:t>ı</w:t>
      </w:r>
      <w:r>
        <w:rPr>
          <w:rFonts w:ascii="Times New Roman" w:hAnsi="Times New Roman" w:cs="Times New Roman" w:eastAsia="Times New Roman"/>
          <w:sz w:val="38"/>
          <w:szCs w:val="38"/>
          <w:color w:val="898A8C"/>
          <w:spacing w:val="0"/>
          <w:w w:val="90"/>
          <w:position w:val="-3"/>
        </w:rPr>
        <w:t>•</w:t>
      </w:r>
      <w:r>
        <w:rPr>
          <w:rFonts w:ascii="Times New Roman" w:hAnsi="Times New Roman" w:cs="Times New Roman" w:eastAsia="Times New Roman"/>
          <w:sz w:val="38"/>
          <w:szCs w:val="38"/>
          <w:color w:val="898A8C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38"/>
          <w:szCs w:val="38"/>
          <w:color w:val="898A8C"/>
          <w:spacing w:val="0"/>
          <w:w w:val="100"/>
          <w:position w:val="-3"/>
        </w:rPr>
      </w:r>
      <w:r>
        <w:rPr>
          <w:rFonts w:ascii="Arial" w:hAnsi="Arial" w:cs="Arial" w:eastAsia="Arial"/>
          <w:sz w:val="46"/>
          <w:szCs w:val="46"/>
          <w:color w:val="5E5E5E"/>
          <w:spacing w:val="0"/>
          <w:w w:val="63"/>
          <w:position w:val="-3"/>
        </w:rPr>
        <w:t>Mı;;;;A</w:t>
      </w:r>
      <w:r>
        <w:rPr>
          <w:rFonts w:ascii="Arial" w:hAnsi="Arial" w:cs="Arial" w:eastAsia="Arial"/>
          <w:sz w:val="46"/>
          <w:szCs w:val="46"/>
          <w:color w:val="5E5E5E"/>
          <w:spacing w:val="1"/>
          <w:w w:val="63"/>
          <w:position w:val="-3"/>
        </w:rPr>
        <w:t> </w:t>
      </w:r>
      <w:r>
        <w:rPr>
          <w:rFonts w:ascii="Arial" w:hAnsi="Arial" w:cs="Arial" w:eastAsia="Arial"/>
          <w:sz w:val="46"/>
          <w:szCs w:val="46"/>
          <w:color w:val="5E5E5E"/>
          <w:spacing w:val="0"/>
          <w:w w:val="63"/>
          <w:position w:val="-3"/>
        </w:rPr>
        <w:t>ı!.\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0" w:after="0" w:line="78" w:lineRule="atLeast"/>
        <w:ind w:left="2766" w:right="-20"/>
        <w:jc w:val="left"/>
        <w:tabs>
          <w:tab w:pos="8480" w:val="left"/>
          <w:tab w:pos="936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B6B6B8"/>
          <w:spacing w:val="12"/>
          <w:w w:val="52"/>
          <w:position w:val="-9"/>
        </w:rPr>
        <w:t>-</w:t>
      </w:r>
      <w:r>
        <w:rPr>
          <w:rFonts w:ascii="Arial" w:hAnsi="Arial" w:cs="Arial" w:eastAsia="Arial"/>
          <w:sz w:val="18"/>
          <w:szCs w:val="18"/>
          <w:color w:val="B6B6B8"/>
          <w:spacing w:val="0"/>
          <w:w w:val="158"/>
          <w:position w:val="-9"/>
        </w:rPr>
        <w:t>.</w:t>
      </w:r>
      <w:r>
        <w:rPr>
          <w:rFonts w:ascii="Arial" w:hAnsi="Arial" w:cs="Arial" w:eastAsia="Arial"/>
          <w:sz w:val="18"/>
          <w:szCs w:val="18"/>
          <w:color w:val="B6B6B8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18"/>
          <w:szCs w:val="18"/>
          <w:color w:val="B6B6B8"/>
          <w:spacing w:val="0"/>
          <w:w w:val="100"/>
          <w:position w:val="-9"/>
        </w:rPr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50"/>
          <w:b/>
          <w:bCs/>
          <w:position w:val="0"/>
        </w:rPr>
        <w:t>or.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  <w:b/>
          <w:bCs/>
          <w:position w:val="0"/>
        </w:rPr>
      </w:r>
      <w:r>
        <w:rPr>
          <w:rFonts w:ascii="Arial" w:hAnsi="Arial" w:cs="Arial" w:eastAsia="Arial"/>
          <w:sz w:val="21"/>
          <w:szCs w:val="21"/>
          <w:color w:val="5E5E5E"/>
          <w:spacing w:val="0"/>
          <w:w w:val="234"/>
          <w:position w:val="0"/>
        </w:rPr>
        <w:t>-</w:t>
      </w:r>
      <w:r>
        <w:rPr>
          <w:rFonts w:ascii="Arial" w:hAnsi="Arial" w:cs="Arial" w:eastAsia="Arial"/>
          <w:sz w:val="20"/>
          <w:szCs w:val="20"/>
          <w:color w:val="5E5E5E"/>
          <w:spacing w:val="0"/>
          <w:w w:val="85"/>
          <w:position w:val="0"/>
        </w:rPr>
        <w:t>Mıfd</w:t>
      </w:r>
      <w:r>
        <w:rPr>
          <w:rFonts w:ascii="Arial" w:hAnsi="Arial" w:cs="Arial" w:eastAsia="Arial"/>
          <w:sz w:val="20"/>
          <w:szCs w:val="20"/>
          <w:color w:val="5E5E5E"/>
          <w:spacing w:val="-25"/>
          <w:w w:val="86"/>
          <w:position w:val="0"/>
        </w:rPr>
        <w:t>g</w:t>
      </w:r>
      <w:r>
        <w:rPr>
          <w:rFonts w:ascii="Arial" w:hAnsi="Arial" w:cs="Arial" w:eastAsia="Arial"/>
          <w:sz w:val="20"/>
          <w:szCs w:val="20"/>
          <w:color w:val="313131"/>
          <w:spacing w:val="6"/>
          <w:w w:val="84"/>
          <w:position w:val="0"/>
        </w:rPr>
        <w:t>r</w:t>
      </w:r>
      <w:r>
        <w:rPr>
          <w:rFonts w:ascii="Arial" w:hAnsi="Arial" w:cs="Arial" w:eastAsia="Arial"/>
          <w:sz w:val="20"/>
          <w:szCs w:val="20"/>
          <w:color w:val="494949"/>
          <w:spacing w:val="10"/>
          <w:w w:val="85"/>
          <w:position w:val="0"/>
        </w:rPr>
        <w:t>ü</w:t>
      </w:r>
      <w:r>
        <w:rPr>
          <w:rFonts w:ascii="Arial" w:hAnsi="Arial" w:cs="Arial" w:eastAsia="Arial"/>
          <w:sz w:val="20"/>
          <w:szCs w:val="20"/>
          <w:color w:val="A1A1A1"/>
          <w:spacing w:val="-20"/>
          <w:w w:val="118"/>
          <w:position w:val="0"/>
        </w:rPr>
        <w:t>.</w:t>
      </w:r>
      <w:r>
        <w:rPr>
          <w:rFonts w:ascii="Arial" w:hAnsi="Arial" w:cs="Arial" w:eastAsia="Arial"/>
          <w:sz w:val="20"/>
          <w:szCs w:val="20"/>
          <w:color w:val="5E5E5E"/>
          <w:spacing w:val="-19"/>
          <w:w w:val="64"/>
          <w:position w:val="0"/>
        </w:rPr>
        <w:t>Y</w:t>
      </w:r>
      <w:r>
        <w:rPr>
          <w:rFonts w:ascii="Arial" w:hAnsi="Arial" w:cs="Arial" w:eastAsia="Arial"/>
          <w:sz w:val="20"/>
          <w:szCs w:val="20"/>
          <w:color w:val="B6B6B8"/>
          <w:spacing w:val="10"/>
          <w:w w:val="118"/>
          <w:position w:val="0"/>
        </w:rPr>
        <w:t>.</w:t>
      </w:r>
      <w:r>
        <w:rPr>
          <w:rFonts w:ascii="Arial" w:hAnsi="Arial" w:cs="Arial" w:eastAsia="Arial"/>
          <w:sz w:val="20"/>
          <w:szCs w:val="20"/>
          <w:color w:val="898A8C"/>
          <w:spacing w:val="0"/>
          <w:w w:val="94"/>
          <w:position w:val="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53" w:lineRule="atLeast"/>
        <w:ind w:left="2604" w:right="-20"/>
        <w:jc w:val="left"/>
        <w:tabs>
          <w:tab w:pos="8880" w:val="left"/>
        </w:tabs>
        <w:rPr>
          <w:rFonts w:ascii="Arial" w:hAnsi="Arial" w:cs="Arial" w:eastAsia="Arial"/>
          <w:sz w:val="43"/>
          <w:szCs w:val="43"/>
        </w:rPr>
      </w:pPr>
      <w:rPr/>
      <w:r>
        <w:rPr>
          <w:rFonts w:ascii="Arial" w:hAnsi="Arial" w:cs="Arial" w:eastAsia="Arial"/>
          <w:sz w:val="23"/>
          <w:szCs w:val="23"/>
          <w:color w:val="A1A1A1"/>
          <w:spacing w:val="0"/>
          <w:w w:val="70"/>
          <w:position w:val="-8"/>
        </w:rPr>
        <w:t>.</w:t>
      </w:r>
      <w:r>
        <w:rPr>
          <w:rFonts w:ascii="Arial" w:hAnsi="Arial" w:cs="Arial" w:eastAsia="Arial"/>
          <w:sz w:val="23"/>
          <w:szCs w:val="23"/>
          <w:color w:val="A1A1A1"/>
          <w:spacing w:val="44"/>
          <w:w w:val="70"/>
          <w:position w:val="-8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1A1A1"/>
          <w:spacing w:val="0"/>
          <w:w w:val="70"/>
          <w:position w:val="-8"/>
        </w:rPr>
        <w:t>....</w:t>
      </w:r>
      <w:r>
        <w:rPr>
          <w:rFonts w:ascii="Times New Roman" w:hAnsi="Times New Roman" w:cs="Times New Roman" w:eastAsia="Times New Roman"/>
          <w:sz w:val="14"/>
          <w:szCs w:val="14"/>
          <w:color w:val="A1A1A1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A1A1A1"/>
          <w:spacing w:val="-1"/>
          <w:w w:val="146"/>
          <w:position w:val="0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494949"/>
          <w:spacing w:val="0"/>
          <w:w w:val="146"/>
          <w:position w:val="0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494949"/>
          <w:spacing w:val="0"/>
          <w:w w:val="146"/>
          <w:position w:val="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494949"/>
          <w:spacing w:val="4"/>
          <w:w w:val="146"/>
          <w:position w:val="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898A8C"/>
          <w:spacing w:val="-24"/>
          <w:w w:val="114"/>
          <w:position w:val="0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5E5E5E"/>
          <w:spacing w:val="0"/>
          <w:w w:val="114"/>
          <w:position w:val="0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5E5E5E"/>
          <w:spacing w:val="17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E5E5E"/>
          <w:spacing w:val="0"/>
          <w:w w:val="100"/>
          <w:i/>
          <w:position w:val="0"/>
        </w:rPr>
        <w:t>:</w:t>
      </w:r>
      <w:r>
        <w:rPr>
          <w:rFonts w:ascii="Times New Roman" w:hAnsi="Times New Roman" w:cs="Times New Roman" w:eastAsia="Times New Roman"/>
          <w:sz w:val="14"/>
          <w:szCs w:val="14"/>
          <w:color w:val="5E5E5E"/>
          <w:spacing w:val="3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1A1A1"/>
          <w:spacing w:val="8"/>
          <w:w w:val="162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A1A1A1"/>
          <w:spacing w:val="0"/>
          <w:w w:val="162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A1A1A1"/>
          <w:spacing w:val="-24"/>
          <w:w w:val="162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5E5E5E"/>
          <w:spacing w:val="0"/>
          <w:w w:val="162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5E5E5E"/>
          <w:spacing w:val="-15"/>
          <w:w w:val="162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1A1A1"/>
          <w:spacing w:val="0"/>
          <w:w w:val="285"/>
          <w:i/>
          <w:position w:val="0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A1A1A1"/>
          <w:spacing w:val="68"/>
          <w:w w:val="285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494949"/>
          <w:spacing w:val="0"/>
          <w:w w:val="100"/>
          <w:position w:val="0"/>
        </w:rPr>
        <w:t>·'</w:t>
      </w:r>
      <w:r>
        <w:rPr>
          <w:rFonts w:ascii="Times New Roman" w:hAnsi="Times New Roman" w:cs="Times New Roman" w:eastAsia="Times New Roman"/>
          <w:sz w:val="14"/>
          <w:szCs w:val="14"/>
          <w:color w:val="494949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4"/>
          <w:szCs w:val="14"/>
          <w:color w:val="494949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49494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43"/>
          <w:szCs w:val="43"/>
          <w:color w:val="313131"/>
          <w:spacing w:val="0"/>
          <w:w w:val="27"/>
          <w:i/>
          <w:position w:val="0"/>
        </w:rPr>
        <w:t>r:;;</w:t>
      </w:r>
      <w:r>
        <w:rPr>
          <w:rFonts w:ascii="Arial" w:hAnsi="Arial" w:cs="Arial" w:eastAsia="Arial"/>
          <w:sz w:val="43"/>
          <w:szCs w:val="4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40"/>
        </w:sectPr>
      </w:pPr>
      <w:rPr/>
    </w:p>
    <w:p>
      <w:pPr>
        <w:spacing w:before="0" w:after="0" w:line="75" w:lineRule="exact"/>
        <w:ind w:right="-20"/>
        <w:jc w:val="righ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Arial" w:hAnsi="Arial" w:cs="Arial" w:eastAsia="Arial"/>
          <w:sz w:val="46"/>
          <w:szCs w:val="46"/>
          <w:color w:val="A1A1A1"/>
          <w:w w:val="81"/>
          <w:position w:val="-4"/>
        </w:rPr>
        <w:t>.</w:t>
      </w:r>
      <w:r>
        <w:rPr>
          <w:rFonts w:ascii="Arial" w:hAnsi="Arial" w:cs="Arial" w:eastAsia="Arial"/>
          <w:sz w:val="46"/>
          <w:szCs w:val="46"/>
          <w:color w:val="A1A1A1"/>
          <w:spacing w:val="-61"/>
          <w:w w:val="81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A1A1A1"/>
          <w:spacing w:val="-25"/>
          <w:w w:val="149"/>
          <w:position w:val="-4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CDCDCD"/>
          <w:spacing w:val="0"/>
          <w:w w:val="169"/>
          <w:position w:val="0"/>
        </w:rPr>
        <w:t>'/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75" w:lineRule="exact"/>
        <w:ind w:right="-70"/>
        <w:jc w:val="left"/>
        <w:tabs>
          <w:tab w:pos="568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B6B6B8"/>
          <w:spacing w:val="0"/>
          <w:w w:val="201"/>
          <w:position w:val="-3"/>
        </w:rPr>
        <w:t>'</w:t>
      </w:r>
      <w:r>
        <w:rPr>
          <w:rFonts w:ascii="Arial" w:hAnsi="Arial" w:cs="Arial" w:eastAsia="Arial"/>
          <w:sz w:val="20"/>
          <w:szCs w:val="20"/>
          <w:color w:val="B6B6B8"/>
          <w:spacing w:val="-98"/>
          <w:w w:val="201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B6B6B8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0"/>
          <w:szCs w:val="20"/>
          <w:color w:val="B6B6B8"/>
          <w:spacing w:val="0"/>
          <w:w w:val="100"/>
          <w:position w:val="-3"/>
        </w:rPr>
      </w:r>
      <w:r>
        <w:rPr>
          <w:rFonts w:ascii="Arial" w:hAnsi="Arial" w:cs="Arial" w:eastAsia="Arial"/>
          <w:sz w:val="13"/>
          <w:szCs w:val="13"/>
          <w:color w:val="5E5E5E"/>
          <w:spacing w:val="0"/>
          <w:w w:val="201"/>
          <w:i/>
          <w:position w:val="1"/>
        </w:rPr>
        <w:t>p</w:t>
      </w:r>
      <w:r>
        <w:rPr>
          <w:rFonts w:ascii="Arial" w:hAnsi="Arial" w:cs="Arial" w:eastAsia="Arial"/>
          <w:sz w:val="13"/>
          <w:szCs w:val="13"/>
          <w:color w:val="5E5E5E"/>
          <w:spacing w:val="-21"/>
          <w:w w:val="201"/>
          <w:i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898A8C"/>
          <w:spacing w:val="0"/>
          <w:w w:val="100"/>
          <w:position w:val="1"/>
        </w:rPr>
        <w:t>...</w:t>
      </w:r>
      <w:r>
        <w:rPr>
          <w:rFonts w:ascii="Arial" w:hAnsi="Arial" w:cs="Arial" w:eastAsia="Arial"/>
          <w:sz w:val="13"/>
          <w:szCs w:val="13"/>
          <w:color w:val="898A8C"/>
          <w:spacing w:val="0"/>
          <w:w w:val="100"/>
          <w:position w:val="1"/>
        </w:rPr>
        <w:t>  </w:t>
      </w:r>
      <w:r>
        <w:rPr>
          <w:rFonts w:ascii="Arial" w:hAnsi="Arial" w:cs="Arial" w:eastAsia="Arial"/>
          <w:sz w:val="13"/>
          <w:szCs w:val="13"/>
          <w:color w:val="898A8C"/>
          <w:spacing w:val="28"/>
          <w:w w:val="100"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B6B6B8"/>
          <w:spacing w:val="-27"/>
          <w:w w:val="110"/>
          <w:position w:val="1"/>
        </w:rPr>
        <w:t>·</w:t>
      </w:r>
      <w:r>
        <w:rPr>
          <w:rFonts w:ascii="Arial" w:hAnsi="Arial" w:cs="Arial" w:eastAsia="Arial"/>
          <w:sz w:val="13"/>
          <w:szCs w:val="13"/>
          <w:color w:val="5E5E5E"/>
          <w:spacing w:val="0"/>
          <w:w w:val="62"/>
          <w:position w:val="1"/>
        </w:rPr>
        <w:t>.:</w:t>
      </w:r>
      <w:r>
        <w:rPr>
          <w:rFonts w:ascii="Arial" w:hAnsi="Arial" w:cs="Arial" w:eastAsia="Arial"/>
          <w:sz w:val="13"/>
          <w:szCs w:val="13"/>
          <w:color w:val="5E5E5E"/>
          <w:spacing w:val="0"/>
          <w:w w:val="63"/>
          <w:position w:val="1"/>
        </w:rPr>
        <w:t>(</w:t>
      </w:r>
      <w:r>
        <w:rPr>
          <w:rFonts w:ascii="Arial" w:hAnsi="Arial" w:cs="Arial" w:eastAsia="Arial"/>
          <w:sz w:val="13"/>
          <w:szCs w:val="13"/>
          <w:color w:val="5E5E5E"/>
          <w:spacing w:val="-14"/>
          <w:w w:val="100"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5E5E5E"/>
          <w:spacing w:val="0"/>
          <w:w w:val="268"/>
          <w:position w:val="1"/>
        </w:rPr>
        <w:t>-</w:t>
      </w:r>
      <w:r>
        <w:rPr>
          <w:rFonts w:ascii="Arial" w:hAnsi="Arial" w:cs="Arial" w:eastAsia="Arial"/>
          <w:sz w:val="13"/>
          <w:szCs w:val="13"/>
          <w:color w:val="A1A1A1"/>
          <w:spacing w:val="-11"/>
          <w:w w:val="68"/>
          <w:position w:val="1"/>
        </w:rPr>
        <w:t>·</w:t>
      </w:r>
      <w:r>
        <w:rPr>
          <w:rFonts w:ascii="Arial" w:hAnsi="Arial" w:cs="Arial" w:eastAsia="Arial"/>
          <w:sz w:val="13"/>
          <w:szCs w:val="13"/>
          <w:color w:val="313131"/>
          <w:spacing w:val="-48"/>
          <w:w w:val="121"/>
          <w:position w:val="1"/>
        </w:rPr>
        <w:t>-</w:t>
      </w:r>
      <w:r>
        <w:rPr>
          <w:rFonts w:ascii="Arial" w:hAnsi="Arial" w:cs="Arial" w:eastAsia="Arial"/>
          <w:sz w:val="13"/>
          <w:szCs w:val="13"/>
          <w:color w:val="A1A1A1"/>
          <w:spacing w:val="0"/>
          <w:w w:val="68"/>
          <w:position w:val="1"/>
        </w:rPr>
        <w:t>·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71" w:lineRule="exact"/>
        <w:ind w:right="-20"/>
        <w:jc w:val="left"/>
        <w:rPr>
          <w:rFonts w:ascii="Arial" w:hAnsi="Arial" w:cs="Arial" w:eastAsia="Arial"/>
          <w:sz w:val="11"/>
          <w:szCs w:val="1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"/>
          <w:szCs w:val="8"/>
          <w:color w:val="494949"/>
          <w:spacing w:val="2"/>
          <w:w w:val="178"/>
          <w:i/>
          <w:position w:val="1"/>
        </w:rPr>
        <w:t>'</w:t>
      </w:r>
      <w:r>
        <w:rPr>
          <w:rFonts w:ascii="Arial" w:hAnsi="Arial" w:cs="Arial" w:eastAsia="Arial"/>
          <w:sz w:val="11"/>
          <w:szCs w:val="11"/>
          <w:color w:val="313131"/>
          <w:spacing w:val="-76"/>
          <w:w w:val="293"/>
          <w:position w:val="1"/>
        </w:rPr>
        <w:t>ı</w:t>
      </w:r>
      <w:r>
        <w:rPr>
          <w:rFonts w:ascii="Arial" w:hAnsi="Arial" w:cs="Arial" w:eastAsia="Arial"/>
          <w:sz w:val="11"/>
          <w:szCs w:val="11"/>
          <w:color w:val="5E5E5E"/>
          <w:spacing w:val="1"/>
          <w:w w:val="142"/>
          <w:position w:val="1"/>
        </w:rPr>
        <w:t>'</w:t>
      </w:r>
      <w:r>
        <w:rPr>
          <w:rFonts w:ascii="Arial" w:hAnsi="Arial" w:cs="Arial" w:eastAsia="Arial"/>
          <w:sz w:val="11"/>
          <w:szCs w:val="11"/>
          <w:color w:val="5E5E5E"/>
          <w:spacing w:val="-24"/>
          <w:w w:val="142"/>
          <w:position w:val="1"/>
        </w:rPr>
        <w:t>;</w:t>
      </w:r>
      <w:r>
        <w:rPr>
          <w:rFonts w:ascii="Arial" w:hAnsi="Arial" w:cs="Arial" w:eastAsia="Arial"/>
          <w:sz w:val="11"/>
          <w:szCs w:val="11"/>
          <w:color w:val="A1A1A1"/>
          <w:spacing w:val="0"/>
          <w:w w:val="172"/>
          <w:position w:val="1"/>
        </w:rPr>
        <w:t>.</w:t>
      </w:r>
      <w:r>
        <w:rPr>
          <w:rFonts w:ascii="Arial" w:hAnsi="Arial" w:cs="Arial" w:eastAsia="Arial"/>
          <w:sz w:val="11"/>
          <w:szCs w:val="11"/>
          <w:color w:val="A1A1A1"/>
          <w:spacing w:val="0"/>
          <w:w w:val="100"/>
          <w:position w:val="1"/>
        </w:rPr>
        <w:t>    </w:t>
      </w:r>
      <w:r>
        <w:rPr>
          <w:rFonts w:ascii="Arial" w:hAnsi="Arial" w:cs="Arial" w:eastAsia="Arial"/>
          <w:sz w:val="11"/>
          <w:szCs w:val="11"/>
          <w:color w:val="A1A1A1"/>
          <w:spacing w:val="-14"/>
          <w:w w:val="100"/>
          <w:position w:val="1"/>
        </w:rPr>
        <w:t> </w:t>
      </w:r>
      <w:r>
        <w:rPr>
          <w:rFonts w:ascii="Arial" w:hAnsi="Arial" w:cs="Arial" w:eastAsia="Arial"/>
          <w:sz w:val="11"/>
          <w:szCs w:val="11"/>
          <w:color w:val="313131"/>
          <w:spacing w:val="0"/>
          <w:w w:val="100"/>
          <w:position w:val="1"/>
        </w:rPr>
        <w:t>""</w:t>
      </w:r>
      <w:r>
        <w:rPr>
          <w:rFonts w:ascii="Arial" w:hAnsi="Arial" w:cs="Arial" w:eastAsia="Arial"/>
          <w:sz w:val="11"/>
          <w:szCs w:val="11"/>
          <w:color w:val="313131"/>
          <w:spacing w:val="0"/>
          <w:w w:val="100"/>
          <w:position w:val="1"/>
        </w:rPr>
        <w:t>   </w:t>
      </w:r>
      <w:r>
        <w:rPr>
          <w:rFonts w:ascii="Arial" w:hAnsi="Arial" w:cs="Arial" w:eastAsia="Arial"/>
          <w:sz w:val="11"/>
          <w:szCs w:val="11"/>
          <w:color w:val="313131"/>
          <w:spacing w:val="28"/>
          <w:w w:val="100"/>
          <w:position w:val="1"/>
        </w:rPr>
        <w:t> </w:t>
      </w:r>
      <w:r>
        <w:rPr>
          <w:rFonts w:ascii="Arial" w:hAnsi="Arial" w:cs="Arial" w:eastAsia="Arial"/>
          <w:sz w:val="11"/>
          <w:szCs w:val="11"/>
          <w:color w:val="494949"/>
          <w:spacing w:val="0"/>
          <w:w w:val="141"/>
          <w:position w:val="1"/>
        </w:rPr>
        <w:t>•.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40"/>
          <w:cols w:num="3" w:equalWidth="0">
            <w:col w:w="2763" w:space="269"/>
            <w:col w:w="6421" w:space="236"/>
            <w:col w:w="1771"/>
          </w:cols>
        </w:sectPr>
      </w:pPr>
      <w:rPr/>
    </w:p>
    <w:p>
      <w:pPr>
        <w:spacing w:before="0" w:after="0" w:line="366" w:lineRule="exact"/>
        <w:ind w:left="2456" w:right="-165"/>
        <w:jc w:val="left"/>
        <w:tabs>
          <w:tab w:pos="890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72"/>
          <w:szCs w:val="72"/>
          <w:color w:val="242A80"/>
          <w:spacing w:val="-116"/>
          <w:w w:val="61"/>
          <w:position w:val="-40"/>
        </w:rPr>
        <w:t>,</w:t>
      </w:r>
      <w:r>
        <w:rPr>
          <w:rFonts w:ascii="Arial" w:hAnsi="Arial" w:cs="Arial" w:eastAsia="Arial"/>
          <w:sz w:val="72"/>
          <w:szCs w:val="72"/>
          <w:color w:val="36448A"/>
          <w:spacing w:val="-97"/>
          <w:w w:val="106"/>
          <w:position w:val="-40"/>
        </w:rPr>
        <w:t>,</w:t>
      </w:r>
      <w:r>
        <w:rPr>
          <w:rFonts w:ascii="Arial" w:hAnsi="Arial" w:cs="Arial" w:eastAsia="Arial"/>
          <w:sz w:val="74"/>
          <w:szCs w:val="74"/>
          <w:color w:val="A1A1A1"/>
          <w:spacing w:val="2"/>
          <w:w w:val="38"/>
          <w:i/>
          <w:position w:val="-31"/>
        </w:rPr>
        <w:t>"</w:t>
      </w:r>
      <w:r>
        <w:rPr>
          <w:rFonts w:ascii="Arial" w:hAnsi="Arial" w:cs="Arial" w:eastAsia="Arial"/>
          <w:sz w:val="72"/>
          <w:szCs w:val="72"/>
          <w:color w:val="36448A"/>
          <w:spacing w:val="-114"/>
          <w:w w:val="106"/>
          <w:position w:val="-40"/>
        </w:rPr>
        <w:t>.</w:t>
      </w:r>
      <w:r>
        <w:rPr>
          <w:rFonts w:ascii="Arial" w:hAnsi="Arial" w:cs="Arial" w:eastAsia="Arial"/>
          <w:sz w:val="74"/>
          <w:szCs w:val="74"/>
          <w:color w:val="36448A"/>
          <w:spacing w:val="0"/>
          <w:w w:val="69"/>
          <w:i/>
          <w:position w:val="-31"/>
        </w:rPr>
        <w:t>-A--</w:t>
      </w:r>
      <w:r>
        <w:rPr>
          <w:rFonts w:ascii="Arial" w:hAnsi="Arial" w:cs="Arial" w:eastAsia="Arial"/>
          <w:sz w:val="74"/>
          <w:szCs w:val="74"/>
          <w:color w:val="36448A"/>
          <w:spacing w:val="0"/>
          <w:w w:val="100"/>
          <w:i/>
          <w:position w:val="-31"/>
        </w:rPr>
        <w:tab/>
      </w:r>
      <w:r>
        <w:rPr>
          <w:rFonts w:ascii="Arial" w:hAnsi="Arial" w:cs="Arial" w:eastAsia="Arial"/>
          <w:sz w:val="74"/>
          <w:szCs w:val="74"/>
          <w:color w:val="36448A"/>
          <w:spacing w:val="0"/>
          <w:w w:val="100"/>
          <w:i/>
          <w:position w:val="-31"/>
        </w:rPr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79"/>
          <w:position w:val="11"/>
        </w:rPr>
        <w:t>&lt;f'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43" w:after="0" w:line="165" w:lineRule="exact"/>
        <w:ind w:left="167" w:right="-20"/>
        <w:jc w:val="left"/>
        <w:tabs>
          <w:tab w:pos="58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494949"/>
          <w:spacing w:val="3"/>
          <w:w w:val="94"/>
          <w:position w:val="-1"/>
        </w:rPr>
        <w:t>.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62"/>
          <w:position w:val="-1"/>
        </w:rPr>
        <w:t>.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-1"/>
        </w:rPr>
      </w:r>
      <w:r>
        <w:rPr>
          <w:rFonts w:ascii="Arial" w:hAnsi="Arial" w:cs="Arial" w:eastAsia="Arial"/>
          <w:sz w:val="13"/>
          <w:szCs w:val="13"/>
          <w:color w:val="494949"/>
          <w:spacing w:val="0"/>
          <w:w w:val="100"/>
          <w:position w:val="-1"/>
        </w:rPr>
        <w:t>'i'</w:t>
      </w:r>
      <w:r>
        <w:rPr>
          <w:rFonts w:ascii="Arial" w:hAnsi="Arial" w:cs="Arial" w:eastAsia="Arial"/>
          <w:sz w:val="13"/>
          <w:szCs w:val="13"/>
          <w:color w:val="494949"/>
          <w:spacing w:val="0"/>
          <w:w w:val="100"/>
          <w:position w:val="-1"/>
        </w:rPr>
        <w:t>    </w:t>
      </w:r>
      <w:r>
        <w:rPr>
          <w:rFonts w:ascii="Arial" w:hAnsi="Arial" w:cs="Arial" w:eastAsia="Arial"/>
          <w:sz w:val="13"/>
          <w:szCs w:val="13"/>
          <w:color w:val="494949"/>
          <w:spacing w:val="11"/>
          <w:w w:val="100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898A8C"/>
          <w:spacing w:val="0"/>
          <w:w w:val="326"/>
          <w:position w:val="-1"/>
        </w:rPr>
        <w:t>/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35" w:lineRule="exact"/>
        <w:ind w:right="-20"/>
        <w:jc w:val="left"/>
        <w:tabs>
          <w:tab w:pos="64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494949"/>
          <w:spacing w:val="0"/>
          <w:w w:val="135"/>
          <w:i/>
        </w:rPr>
        <w:t>ü</w:t>
      </w:r>
      <w:r>
        <w:rPr>
          <w:rFonts w:ascii="Times New Roman" w:hAnsi="Times New Roman" w:cs="Times New Roman" w:eastAsia="Times New Roman"/>
          <w:sz w:val="14"/>
          <w:szCs w:val="14"/>
          <w:color w:val="494949"/>
          <w:spacing w:val="-5"/>
          <w:w w:val="135"/>
          <w:i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494949"/>
          <w:spacing w:val="0"/>
          <w:w w:val="59"/>
        </w:rPr>
        <w:t>!-</w:t>
      </w:r>
      <w:r>
        <w:rPr>
          <w:rFonts w:ascii="Times New Roman" w:hAnsi="Times New Roman" w:cs="Times New Roman" w:eastAsia="Times New Roman"/>
          <w:sz w:val="14"/>
          <w:szCs w:val="14"/>
          <w:color w:val="494949"/>
          <w:spacing w:val="0"/>
          <w:w w:val="59"/>
        </w:rPr>
        <w:t>}</w:t>
      </w:r>
      <w:r>
        <w:rPr>
          <w:rFonts w:ascii="Times New Roman" w:hAnsi="Times New Roman" w:cs="Times New Roman" w:eastAsia="Times New Roman"/>
          <w:sz w:val="14"/>
          <w:szCs w:val="14"/>
          <w:color w:val="494949"/>
          <w:spacing w:val="0"/>
          <w:w w:val="59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494949"/>
          <w:spacing w:val="7"/>
          <w:w w:val="59"/>
        </w:rPr>
        <w:t> </w:t>
      </w:r>
      <w:r>
        <w:rPr>
          <w:rFonts w:ascii="Arial" w:hAnsi="Arial" w:cs="Arial" w:eastAsia="Arial"/>
          <w:sz w:val="11"/>
          <w:szCs w:val="11"/>
          <w:color w:val="494949"/>
          <w:spacing w:val="0"/>
          <w:w w:val="100"/>
          <w:i/>
        </w:rPr>
        <w:t>J</w:t>
      </w:r>
      <w:r>
        <w:rPr>
          <w:rFonts w:ascii="Arial" w:hAnsi="Arial" w:cs="Arial" w:eastAsia="Arial"/>
          <w:sz w:val="11"/>
          <w:szCs w:val="11"/>
          <w:color w:val="494949"/>
          <w:spacing w:val="0"/>
          <w:w w:val="100"/>
          <w:i/>
        </w:rPr>
        <w:tab/>
      </w:r>
      <w:r>
        <w:rPr>
          <w:rFonts w:ascii="Arial" w:hAnsi="Arial" w:cs="Arial" w:eastAsia="Arial"/>
          <w:sz w:val="11"/>
          <w:szCs w:val="11"/>
          <w:color w:val="494949"/>
          <w:spacing w:val="0"/>
          <w:w w:val="100"/>
          <w:i/>
        </w:rPr>
      </w:r>
      <w:r>
        <w:rPr>
          <w:rFonts w:ascii="Arial" w:hAnsi="Arial" w:cs="Arial" w:eastAsia="Arial"/>
          <w:sz w:val="11"/>
          <w:szCs w:val="11"/>
          <w:color w:val="5E5E5E"/>
          <w:spacing w:val="0"/>
          <w:w w:val="431"/>
        </w:rPr>
        <w:t>: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40"/>
          <w:cols w:num="2" w:equalWidth="0">
            <w:col w:w="9030" w:space="135"/>
            <w:col w:w="2295"/>
          </w:cols>
        </w:sectPr>
      </w:pPr>
      <w:rPr/>
    </w:p>
    <w:p>
      <w:pPr>
        <w:spacing w:before="0" w:after="0" w:line="332" w:lineRule="exact"/>
        <w:ind w:right="180"/>
        <w:jc w:val="righ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v:group style="position:absolute;margin-left:149.15712pt;margin-top:12.736168pt;width:98.565122pt;height:1.906435pt;mso-position-horizontal-relative:page;mso-position-vertical-relative:paragraph;z-index:-17199" coordorigin="2983,255" coordsize="1971,38">
            <v:group style="position:absolute;left:3000;top:276;width:1219;height:2" coordorigin="3000,276" coordsize="1219,2">
              <v:shape style="position:absolute;left:3000;top:276;width:1219;height:2" coordorigin="3000,276" coordsize="1219,0" path="m3000,276l4219,276e" filled="f" stroked="t" strokeweight="1.66656pt" strokecolor="#3F4F97">
                <v:path arrowok="t"/>
              </v:shape>
            </v:group>
            <v:group style="position:absolute;left:3885;top:267;width:1057;height:2" coordorigin="3885,267" coordsize="1057,2">
              <v:shape style="position:absolute;left:3885;top:267;width:1057;height:2" coordorigin="3885,267" coordsize="1057,0" path="m3885,267l4943,267e" filled="f" stroked="t" strokeweight="1.190400pt" strokecolor="#445493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30"/>
          <w:szCs w:val="30"/>
          <w:color w:val="242A80"/>
          <w:spacing w:val="0"/>
          <w:w w:val="101"/>
          <w:b/>
          <w:bCs/>
          <w:i/>
        </w:rPr>
        <w:t>1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66" w:right="-55"/>
        <w:jc w:val="left"/>
        <w:tabs>
          <w:tab w:pos="264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8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-11"/>
          <w:w w:val="110"/>
          <w:b/>
          <w:bCs/>
          <w:position w:val="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0"/>
          <w:w w:val="110"/>
          <w:b/>
          <w:bCs/>
          <w:position w:val="0"/>
        </w:rPr>
        <w:t>rim&amp;'</w:t>
      </w:r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-30"/>
          <w:w w:val="110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B6B6B8"/>
          <w:spacing w:val="2"/>
          <w:w w:val="65"/>
          <w:b/>
          <w:bCs/>
          <w:position w:val="0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0"/>
          <w:w w:val="109"/>
          <w:b/>
          <w:bCs/>
          <w:position w:val="0"/>
        </w:rPr>
        <w:t>SE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24" w:after="0" w:line="203" w:lineRule="exact"/>
        <w:ind w:left="2380"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-1"/>
        </w:rPr>
        <w:t>Itfaiy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color w:val="313131"/>
          <w:spacing w:val="25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97"/>
          <w:position w:val="-1"/>
        </w:rPr>
        <w:t>Kuze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97"/>
          <w:position w:val="-1"/>
        </w:rPr>
        <w:t>y</w:t>
      </w:r>
      <w:r>
        <w:rPr>
          <w:rFonts w:ascii="Arial" w:hAnsi="Arial" w:cs="Arial" w:eastAsia="Arial"/>
          <w:sz w:val="18"/>
          <w:szCs w:val="18"/>
          <w:color w:val="313131"/>
          <w:spacing w:val="-5"/>
          <w:w w:val="97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-1"/>
        </w:rPr>
        <w:t>Bölg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color w:val="313131"/>
          <w:spacing w:val="9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8"/>
          <w:position w:val="-1"/>
        </w:rPr>
        <w:t>Amiri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71" w:lineRule="exact"/>
        <w:ind w:right="-20"/>
        <w:jc w:val="left"/>
        <w:tabs>
          <w:tab w:pos="42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7"/>
          <w:szCs w:val="7"/>
          <w:color w:val="B6B6B8"/>
          <w:spacing w:val="0"/>
          <w:w w:val="178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B6B6B8"/>
          <w:spacing w:val="26"/>
          <w:w w:val="178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5E5E5E"/>
          <w:spacing w:val="0"/>
          <w:w w:val="178"/>
        </w:rPr>
        <w:t>...</w:t>
      </w:r>
      <w:r>
        <w:rPr>
          <w:rFonts w:ascii="Times New Roman" w:hAnsi="Times New Roman" w:cs="Times New Roman" w:eastAsia="Times New Roman"/>
          <w:sz w:val="7"/>
          <w:szCs w:val="7"/>
          <w:color w:val="5E5E5E"/>
          <w:spacing w:val="-25"/>
          <w:w w:val="178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5E5E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5E5E5E"/>
          <w:spacing w:val="0"/>
          <w:w w:val="100"/>
        </w:rPr>
      </w:r>
      <w:r>
        <w:rPr>
          <w:rFonts w:ascii="Times New Roman" w:hAnsi="Times New Roman" w:cs="Times New Roman" w:eastAsia="Times New Roman"/>
          <w:sz w:val="7"/>
          <w:szCs w:val="7"/>
          <w:color w:val="898A8C"/>
          <w:spacing w:val="0"/>
          <w:w w:val="88"/>
        </w:rPr>
        <w:t>..,.....</w:t>
      </w:r>
      <w:r>
        <w:rPr>
          <w:rFonts w:ascii="Times New Roman" w:hAnsi="Times New Roman" w:cs="Times New Roman" w:eastAsia="Times New Roman"/>
          <w:sz w:val="7"/>
          <w:szCs w:val="7"/>
          <w:color w:val="898A8C"/>
          <w:spacing w:val="10"/>
          <w:w w:val="88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1A1A1"/>
          <w:spacing w:val="0"/>
          <w:w w:val="151"/>
        </w:rPr>
        <w:t>••</w:t>
      </w:r>
      <w:r>
        <w:rPr>
          <w:rFonts w:ascii="Times New Roman" w:hAnsi="Times New Roman" w:cs="Times New Roman" w:eastAsia="Times New Roman"/>
          <w:sz w:val="7"/>
          <w:szCs w:val="7"/>
          <w:color w:val="A1A1A1"/>
          <w:spacing w:val="0"/>
          <w:w w:val="15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1A1A1"/>
          <w:spacing w:val="10"/>
          <w:w w:val="15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1A1A1"/>
          <w:spacing w:val="0"/>
          <w:w w:val="151"/>
          <w:i/>
        </w:rPr>
        <w:t>•t'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40"/>
          <w:cols w:num="2" w:equalWidth="0">
            <w:col w:w="4442" w:space="4538"/>
            <w:col w:w="248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7.02272pt;margin-top:28.081211pt;width:562.583052pt;height:797.585376pt;mso-position-horizontal-relative:page;mso-position-vertical-relative:page;z-index:-17202" coordorigin="340,562" coordsize="11252,15952">
            <v:group style="position:absolute;left:362;top:574;width:2;height:545" coordorigin="362,574" coordsize="2,545">
              <v:shape style="position:absolute;left:362;top:574;width:2;height:545" coordorigin="362,574" coordsize="0,545" path="m362,1118l362,574e" filled="f" stroked="t" strokeweight=".47616pt" strokecolor="#232323">
                <v:path arrowok="t"/>
              </v:shape>
            </v:group>
            <v:group style="position:absolute;left:352;top:581;width:11195;height:2" coordorigin="352,581" coordsize="11195,2">
              <v:shape style="position:absolute;left:352;top:581;width:11195;height:2" coordorigin="352,581" coordsize="11195,0" path="m352,581l11547,581e" filled="f" stroked="t" strokeweight=".71424pt" strokecolor="#646464">
                <v:path arrowok="t"/>
              </v:shape>
            </v:group>
            <v:group style="position:absolute;left:2390;top:574;width:2;height:545" coordorigin="2390,574" coordsize="2,545">
              <v:shape style="position:absolute;left:2390;top:574;width:2;height:545" coordorigin="2390,574" coordsize="0,545" path="m2390,1118l2390,574e" filled="f" stroked="t" strokeweight=".47616pt" strokecolor="#2B2B2B">
                <v:path arrowok="t"/>
              </v:shape>
            </v:group>
            <v:group style="position:absolute;left:2781;top:583;width:224;height:2" coordorigin="2781,583" coordsize="224,2">
              <v:shape style="position:absolute;left:2781;top:583;width:224;height:2" coordorigin="2781,583" coordsize="224,0" path="m2781,583l3005,583e" filled="f" stroked="t" strokeweight=".47616pt" strokecolor="#4F4F4F">
                <v:path arrowok="t"/>
              </v:shape>
            </v:group>
            <v:group style="position:absolute;left:2947;top:583;width:419;height:2" coordorigin="2947,583" coordsize="419,2">
              <v:shape style="position:absolute;left:2947;top:583;width:419;height:2" coordorigin="2947,583" coordsize="419,0" path="m2947,583l3366,583e" filled="f" stroked="t" strokeweight=".47616pt" strokecolor="#343434">
                <v:path arrowok="t"/>
              </v:shape>
            </v:group>
            <v:group style="position:absolute;left:8319;top:583;width:233;height:2" coordorigin="8319,583" coordsize="233,2">
              <v:shape style="position:absolute;left:8319;top:583;width:233;height:2" coordorigin="8319,583" coordsize="233,0" path="m8319,583l8552,583e" filled="f" stroked="t" strokeweight=".47616pt" strokecolor="#545454">
                <v:path arrowok="t"/>
              </v:shape>
            </v:group>
            <v:group style="position:absolute;left:9178;top:574;width:2;height:1539" coordorigin="9178,574" coordsize="2,1539">
              <v:shape style="position:absolute;left:9178;top:574;width:2;height:1539" coordorigin="9178,574" coordsize="0,1539" path="m9178,2113l9178,574e" filled="f" stroked="t" strokeweight=".95232pt" strokecolor="#646464">
                <v:path arrowok="t"/>
              </v:shape>
            </v:group>
            <v:group style="position:absolute;left:9623;top:581;width:938;height:2" coordorigin="9623,581" coordsize="938,2">
              <v:shape style="position:absolute;left:9623;top:581;width:938;height:2" coordorigin="9623,581" coordsize="938,0" path="m9623,581l10561,581e" filled="f" stroked="t" strokeweight=".47616pt" strokecolor="#484848">
                <v:path arrowok="t"/>
              </v:shape>
            </v:group>
            <v:group style="position:absolute;left:11544;top:569;width:2;height:741" coordorigin="11544,569" coordsize="2,741">
              <v:shape style="position:absolute;left:11544;top:569;width:2;height:741" coordorigin="11544,569" coordsize="0,741" path="m11544,1310l11544,569e" filled="f" stroked="t" strokeweight=".47616pt" strokecolor="#5B5B5B">
                <v:path arrowok="t"/>
              </v:shape>
            </v:group>
            <v:group style="position:absolute;left:362;top:574;width:2;height:15925" coordorigin="362,574" coordsize="2,15925">
              <v:shape style="position:absolute;left:362;top:574;width:2;height:15925" coordorigin="362,574" coordsize="0,15925" path="m362,16499l362,574e" filled="f" stroked="t" strokeweight=".71424pt" strokecolor="#575757">
                <v:path arrowok="t"/>
              </v:shape>
            </v:group>
            <v:group style="position:absolute;left:2390;top:1061;width:2;height:249" coordorigin="2390,1061" coordsize="2,249">
              <v:shape style="position:absolute;left:2390;top:1061;width:2;height:249" coordorigin="2390,1061" coordsize="0,249" path="m2390,1310l2390,1061e" filled="f" stroked="t" strokeweight=".47616pt" strokecolor="#444444">
                <v:path arrowok="t"/>
              </v:shape>
            </v:group>
            <v:group style="position:absolute;left:2390;top:1252;width:2;height:860" coordorigin="2390,1252" coordsize="2,860">
              <v:shape style="position:absolute;left:2390;top:1252;width:2;height:860" coordorigin="2390,1252" coordsize="0,860" path="m2390,2113l2390,1252e" filled="f" stroked="t" strokeweight=".95232pt" strokecolor="#606060">
                <v:path arrowok="t"/>
              </v:shape>
            </v:group>
            <v:group style="position:absolute;left:11542;top:1109;width:2;height:1023" coordorigin="11542,1109" coordsize="2,1023">
              <v:shape style="position:absolute;left:11542;top:1109;width:2;height:1023" coordorigin="11542,1109" coordsize="0,1023" path="m11542,2132l11542,1109e" filled="f" stroked="t" strokeweight=".95232pt" strokecolor="#747474">
                <v:path arrowok="t"/>
              </v:shape>
            </v:group>
            <v:group style="position:absolute;left:11544;top:2060;width:2;height:1023" coordorigin="11544,2060" coordsize="2,1023">
              <v:shape style="position:absolute;left:11544;top:2060;width:2;height:1023" coordorigin="11544,2060" coordsize="0,1023" path="m11544,3083l11544,2060e" filled="f" stroked="t" strokeweight=".47616pt" strokecolor="#545454">
                <v:path arrowok="t"/>
              </v:shape>
            </v:group>
            <v:group style="position:absolute;left:11552;top:569;width:2;height:4039" coordorigin="11552,569" coordsize="2,4039">
              <v:shape style="position:absolute;left:11552;top:569;width:2;height:4039" coordorigin="11552,569" coordsize="0,4039" path="m11552,4607l11552,569e" filled="f" stroked="t" strokeweight=".47616pt" strokecolor="#575757">
                <v:path arrowok="t"/>
              </v:shape>
            </v:group>
            <v:group style="position:absolute;left:3890;top:3288;width:2;height:258" coordorigin="3890,3288" coordsize="2,258">
              <v:shape style="position:absolute;left:3890;top:3288;width:2;height:258" coordorigin="3890,3288" coordsize="0,258" path="m3890,3546l3890,3288e" filled="f" stroked="t" strokeweight=".47616pt" strokecolor="#2F2F2F">
                <v:path arrowok="t"/>
              </v:shape>
            </v:group>
            <v:group style="position:absolute;left:3890;top:3489;width:2;height:287" coordorigin="3890,3489" coordsize="2,287">
              <v:shape style="position:absolute;left:3890;top:3489;width:2;height:287" coordorigin="3890,3489" coordsize="0,287" path="m3890,3776l3890,3489e" filled="f" stroked="t" strokeweight=".47616pt" strokecolor="#484848">
                <v:path arrowok="t"/>
              </v:shape>
            </v:group>
            <v:group style="position:absolute;left:7002;top:3288;width:2;height:774" coordorigin="7002,3288" coordsize="2,774">
              <v:shape style="position:absolute;left:7002;top:3288;width:2;height:774" coordorigin="7002,3288" coordsize="0,774" path="m7002,4063l7002,3288e" filled="f" stroked="t" strokeweight=".95232pt" strokecolor="#707070">
                <v:path arrowok="t"/>
              </v:shape>
            </v:group>
            <v:group style="position:absolute;left:6990;top:3747;width:1719;height:2" coordorigin="6990,3747" coordsize="1719,2">
              <v:shape style="position:absolute;left:6990;top:3747;width:1719;height:2" coordorigin="6990,3747" coordsize="1719,0" path="m6990,3747l8709,3747e" filled="f" stroked="t" strokeweight=".23808pt" strokecolor="#7C7C7C">
                <v:path arrowok="t"/>
              </v:shape>
            </v:group>
            <v:group style="position:absolute;left:3885;top:3723;width:3128;height:2" coordorigin="3885,3723" coordsize="3128,2">
              <v:shape style="position:absolute;left:3885;top:3723;width:3128;height:2" coordorigin="3885,3723" coordsize="3128,0" path="m3885,3723l7014,3723e" filled="f" stroked="t" strokeweight=".71424pt" strokecolor="#777777">
                <v:path arrowok="t"/>
              </v:shape>
            </v:group>
            <v:group style="position:absolute;left:8709;top:3747;width:1824;height:2" coordorigin="8709,3747" coordsize="1824,2">
              <v:shape style="position:absolute;left:8709;top:3747;width:1824;height:2" coordorigin="8709,3747" coordsize="1824,0" path="m8709,3747l10533,3747e" filled="f" stroked="t" strokeweight=".23808pt" strokecolor="#000000">
                <v:path arrowok="t"/>
              </v:shape>
            </v:group>
            <v:group style="position:absolute;left:10533;top:3747;width:1019;height:2" coordorigin="10533,3747" coordsize="1019,2">
              <v:shape style="position:absolute;left:10533;top:3747;width:1019;height:2" coordorigin="10533,3747" coordsize="1019,0" path="m10533,3747l11552,3747e" filled="f" stroked="t" strokeweight=".23808pt" strokecolor="#4F4F4F">
                <v:path arrowok="t"/>
              </v:shape>
            </v:group>
            <v:group style="position:absolute;left:357;top:4053;width:862;height:2" coordorigin="357,4053" coordsize="862,2">
              <v:shape style="position:absolute;left:357;top:4053;width:862;height:2" coordorigin="357,4053" coordsize="862,0" path="m357,4053l1219,4053e" filled="f" stroked="t" strokeweight=".95232pt" strokecolor="#5B5B5B">
                <v:path arrowok="t"/>
              </v:shape>
            </v:group>
            <v:group style="position:absolute;left:1048;top:4053;width:700;height:2" coordorigin="1048,4053" coordsize="700,2">
              <v:shape style="position:absolute;left:1048;top:4053;width:700;height:2" coordorigin="1048,4053" coordsize="700,0" path="m1048,4053l1748,4053e" filled="f" stroked="t" strokeweight=".47616pt" strokecolor="#4F4F4F">
                <v:path arrowok="t"/>
              </v:shape>
            </v:group>
            <v:group style="position:absolute;left:1690;top:4055;width:1181;height:2" coordorigin="1690,4055" coordsize="1181,2">
              <v:shape style="position:absolute;left:1690;top:4055;width:1181;height:2" coordorigin="1690,4055" coordsize="1181,0" path="m1690,4055l2871,4055e" filled="f" stroked="t" strokeweight=".95232pt" strokecolor="#606060">
                <v:path arrowok="t"/>
              </v:shape>
            </v:group>
            <v:group style="position:absolute;left:2781;top:4055;width:586;height:2" coordorigin="2781,4055" coordsize="586,2">
              <v:shape style="position:absolute;left:2781;top:4055;width:586;height:2" coordorigin="2781,4055" coordsize="586,0" path="m2781,4055l3366,4055e" filled="f" stroked="t" strokeweight=".47616pt" strokecolor="#3F3F3F">
                <v:path arrowok="t"/>
              </v:shape>
            </v:group>
            <v:group style="position:absolute;left:3309;top:4055;width:1238;height:2" coordorigin="3309,4055" coordsize="1238,2">
              <v:shape style="position:absolute;left:3309;top:4055;width:1238;height:2" coordorigin="3309,4055" coordsize="1238,0" path="m3309,4055l4547,4055e" filled="f" stroked="t" strokeweight=".95232pt" strokecolor="#646464">
                <v:path arrowok="t"/>
              </v:shape>
            </v:group>
            <v:group style="position:absolute;left:3897;top:3718;width:2;height:344" coordorigin="3897,3718" coordsize="2,344">
              <v:shape style="position:absolute;left:3897;top:3718;width:2;height:344" coordorigin="3897,3718" coordsize="0,344" path="m3897,4063l3897,3718e" filled="f" stroked="t" strokeweight="1.190400pt" strokecolor="#2F2F2F">
                <v:path arrowok="t"/>
              </v:shape>
            </v:group>
            <v:group style="position:absolute;left:3300;top:4044;width:3538;height:2" coordorigin="3300,4044" coordsize="3538,2">
              <v:shape style="position:absolute;left:3300;top:4044;width:3538;height:2" coordorigin="3300,4044" coordsize="3538,0" path="m3300,4044l6838,4044e" filled="f" stroked="t" strokeweight="1.42848pt" strokecolor="#747474">
                <v:path arrowok="t"/>
              </v:shape>
            </v:group>
            <v:group style="position:absolute;left:6809;top:4039;width:195;height:2" coordorigin="6809,4039" coordsize="195,2">
              <v:shape style="position:absolute;left:6809;top:4039;width:195;height:2" coordorigin="6809,4039" coordsize="195,0" path="m6809,4039l7004,4039e" filled="f" stroked="t" strokeweight=".71424pt" strokecolor="#979797">
                <v:path arrowok="t"/>
              </v:shape>
            </v:group>
            <v:group style="position:absolute;left:6961;top:4053;width:4595;height:2" coordorigin="6961,4053" coordsize="4595,2">
              <v:shape style="position:absolute;left:6961;top:4053;width:4595;height:2" coordorigin="6961,4053" coordsize="4595,0" path="m6961,4053l11556,4053e" filled="f" stroked="t" strokeweight=".71424pt" strokecolor="#676767">
                <v:path arrowok="t"/>
              </v:shape>
            </v:group>
            <v:group style="position:absolute;left:11552;top:3718;width:2;height:358" coordorigin="11552,3718" coordsize="2,358">
              <v:shape style="position:absolute;left:11552;top:3718;width:2;height:358" coordorigin="11552,3718" coordsize="0,358" path="m11552,4077l11552,3718e" filled="f" stroked="t" strokeweight=".47616pt" strokecolor="#4B4B4B">
                <v:path arrowok="t"/>
              </v:shape>
            </v:group>
            <v:group style="position:absolute;left:348;top:4340;width:10214;height:2" coordorigin="348,4340" coordsize="10214,2">
              <v:shape style="position:absolute;left:348;top:4340;width:10214;height:2" coordorigin="348,4340" coordsize="10214,0" path="m348,4340l10561,4340e" filled="f" stroked="t" strokeweight=".71424pt" strokecolor="#575757">
                <v:path arrowok="t"/>
              </v:shape>
            </v:group>
            <v:group style="position:absolute;left:2393;top:4053;width:2;height:1286" coordorigin="2393,4053" coordsize="2,1286">
              <v:shape style="position:absolute;left:2393;top:4053;width:2;height:1286" coordorigin="2393,4053" coordsize="0,1286" path="m2393,5339l2393,4053e" filled="f" stroked="t" strokeweight=".47616pt" strokecolor="#444444">
                <v:path arrowok="t"/>
              </v:shape>
            </v:group>
            <v:group style="position:absolute;left:10476;top:4337;width:1086;height:2" coordorigin="10476,4337" coordsize="1086,2">
              <v:shape style="position:absolute;left:10476;top:4337;width:1086;height:2" coordorigin="10476,4337" coordsize="1086,0" path="m10476,4337l11561,4337e" filled="f" stroked="t" strokeweight=".95232pt" strokecolor="#747474">
                <v:path arrowok="t"/>
              </v:shape>
            </v:group>
            <v:group style="position:absolute;left:2386;top:4581;width:5414;height:2" coordorigin="2386,4581" coordsize="5414,2">
              <v:shape style="position:absolute;left:2386;top:4581;width:5414;height:2" coordorigin="2386,4581" coordsize="5414,0" path="m2386,4581l7800,4581e" filled="f" stroked="t" strokeweight=".71424pt" strokecolor="#606060">
                <v:path arrowok="t"/>
              </v:shape>
            </v:group>
            <v:group style="position:absolute;left:6781;top:4581;width:876;height:2" coordorigin="6781,4581" coordsize="876,2">
              <v:shape style="position:absolute;left:6781;top:4581;width:876;height:2" coordorigin="6781,4581" coordsize="876,0" path="m6781,4581l7657,4581e" filled="f" stroked="t" strokeweight=".95232pt" strokecolor="#747474">
                <v:path arrowok="t"/>
              </v:shape>
            </v:group>
            <v:group style="position:absolute;left:7742;top:4579;width:633;height:2" coordorigin="7742,4579" coordsize="633,2">
              <v:shape style="position:absolute;left:7742;top:4579;width:633;height:2" coordorigin="7742,4579" coordsize="633,0" path="m7742,4579l8376,4579e" filled="f" stroked="t" strokeweight=".47616pt" strokecolor="#3B3B3B">
                <v:path arrowok="t"/>
              </v:shape>
            </v:group>
            <v:group style="position:absolute;left:8319;top:4576;width:419;height:2" coordorigin="8319,4576" coordsize="419,2">
              <v:shape style="position:absolute;left:8319;top:4576;width:419;height:2" coordorigin="8319,4576" coordsize="419,0" path="m8319,4576l8738,4576e" filled="f" stroked="t" strokeweight=".47616pt" strokecolor="#4F4F4F">
                <v:path arrowok="t"/>
              </v:shape>
            </v:group>
            <v:group style="position:absolute;left:8533;top:4579;width:3028;height:2" coordorigin="8533,4579" coordsize="3028,2">
              <v:shape style="position:absolute;left:8533;top:4579;width:3028;height:2" coordorigin="8533,4579" coordsize="3028,0" path="m8533,4579l11561,4579e" filled="f" stroked="t" strokeweight=".71424pt" strokecolor="#6B6B6B">
                <v:path arrowok="t"/>
              </v:shape>
            </v:group>
            <v:group style="position:absolute;left:4950;top:4574;width:2;height:1290" coordorigin="4950,4574" coordsize="2,1290">
              <v:shape style="position:absolute;left:4950;top:4574;width:2;height:1290" coordorigin="4950,4574" coordsize="0,1290" path="m4950,5865l4950,4574e" filled="f" stroked="t" strokeweight=".47616pt" strokecolor="#484848">
                <v:path arrowok="t"/>
              </v:shape>
            </v:group>
            <v:group style="position:absolute;left:7771;top:4564;width:2;height:258" coordorigin="7771,4564" coordsize="2,258">
              <v:shape style="position:absolute;left:7771;top:4564;width:2;height:258" coordorigin="7771,4564" coordsize="0,258" path="m7771,4823l7771,4564e" filled="f" stroked="t" strokeweight=".23808pt" strokecolor="#484848">
                <v:path arrowok="t"/>
              </v:shape>
            </v:group>
            <v:group style="position:absolute;left:11556;top:569;width:2;height:9712" coordorigin="11556,569" coordsize="2,9712">
              <v:shape style="position:absolute;left:11556;top:569;width:2;height:9712" coordorigin="11556,569" coordsize="0,9712" path="m11556,10281l11556,569e" filled="f" stroked="t" strokeweight=".71424pt" strokecolor="#6B6B6B">
                <v:path arrowok="t"/>
              </v:shape>
            </v:group>
            <v:group style="position:absolute;left:4943;top:5076;width:386;height:2" coordorigin="4943,5076" coordsize="386,2">
              <v:shape style="position:absolute;left:4943;top:5076;width:386;height:2" coordorigin="4943,5076" coordsize="386,0" path="m4943,5076l5328,5076e" filled="f" stroked="t" strokeweight=".47616pt" strokecolor="#5B5B5B">
                <v:path arrowok="t"/>
              </v:shape>
            </v:group>
            <v:group style="position:absolute;left:5271;top:5076;width:1628;height:2" coordorigin="5271,5076" coordsize="1628,2">
              <v:shape style="position:absolute;left:5271;top:5076;width:1628;height:2" coordorigin="5271,5076" coordsize="1628,0" path="m5271,5076l6900,5076e" filled="f" stroked="t" strokeweight=".71424pt" strokecolor="#6B6B6B">
                <v:path arrowok="t"/>
              </v:shape>
            </v:group>
            <v:group style="position:absolute;left:6781;top:5073;width:243;height:2" coordorigin="6781,5073" coordsize="243,2">
              <v:shape style="position:absolute;left:6781;top:5073;width:243;height:2" coordorigin="6781,5073" coordsize="243,0" path="m6781,5073l7023,5073e" filled="f" stroked="t" strokeweight=".47616pt" strokecolor="#575757">
                <v:path arrowok="t"/>
              </v:shape>
            </v:group>
            <v:group style="position:absolute;left:7771;top:4823;width:2;height:244" coordorigin="7771,4823" coordsize="2,244">
              <v:shape style="position:absolute;left:7771;top:4823;width:2;height:244" coordorigin="7771,4823" coordsize="0,244" path="m7771,5066l7771,4823e" filled="f" stroked="t" strokeweight=".23808pt" strokecolor="#838383">
                <v:path arrowok="t"/>
              </v:shape>
            </v:group>
            <v:group style="position:absolute;left:6909;top:5073;width:4652;height:2" coordorigin="6909,5073" coordsize="4652,2">
              <v:shape style="position:absolute;left:6909;top:5073;width:4652;height:2" coordorigin="6909,5073" coordsize="4652,0" path="m6909,5073l11561,5073e" filled="f" stroked="t" strokeweight=".71424pt" strokecolor="#747474">
                <v:path arrowok="t"/>
              </v:shape>
            </v:group>
            <v:group style="position:absolute;left:8495;top:5071;width:705;height:2" coordorigin="8495,5071" coordsize="705,2">
              <v:shape style="position:absolute;left:8495;top:5071;width:705;height:2" coordorigin="8495,5071" coordsize="705,0" path="m8495,5071l9199,5071e" filled="f" stroked="t" strokeweight=".47616pt" strokecolor="#4F4F4F">
                <v:path arrowok="t"/>
              </v:shape>
            </v:group>
            <v:group style="position:absolute;left:4943;top:5324;width:6595;height:2" coordorigin="4943,5324" coordsize="6595,2">
              <v:shape style="position:absolute;left:4943;top:5324;width:6595;height:2" coordorigin="4943,5324" coordsize="6595,0" path="m4943,5324l11537,5324e" filled="f" stroked="t" strokeweight=".71424pt" strokecolor="#606060">
                <v:path arrowok="t"/>
              </v:shape>
            </v:group>
            <v:group style="position:absolute;left:8319;top:5324;width:233;height:2" coordorigin="8319,5324" coordsize="233,2">
              <v:shape style="position:absolute;left:8319;top:5324;width:233;height:2" coordorigin="8319,5324" coordsize="233,0" path="m8319,5324l8552,5324e" filled="f" stroked="t" strokeweight=".47616pt" strokecolor="#444444">
                <v:path arrowok="t"/>
              </v:shape>
            </v:group>
            <v:group style="position:absolute;left:9623;top:5322;width:938;height:2" coordorigin="9623,5322" coordsize="938,2">
              <v:shape style="position:absolute;left:9623;top:5322;width:938;height:2" coordorigin="9623,5322" coordsize="938,0" path="m9623,5322l10561,5322e" filled="f" stroked="t" strokeweight=".47616pt" strokecolor="#4B4B4B">
                <v:path arrowok="t"/>
              </v:shape>
            </v:group>
            <v:group style="position:absolute;left:10504;top:5322;width:1062;height:2" coordorigin="10504,5322" coordsize="1062,2">
              <v:shape style="position:absolute;left:10504;top:5322;width:1062;height:2" coordorigin="10504,5322" coordsize="1062,0" path="m10504,5322l11566,5322e" filled="f" stroked="t" strokeweight=".95232pt" strokecolor="#747474">
                <v:path arrowok="t"/>
              </v:shape>
            </v:group>
            <v:group style="position:absolute;left:2395;top:5281;width:2;height:1061" coordorigin="2395,5281" coordsize="2,1061">
              <v:shape style="position:absolute;left:2395;top:5281;width:2;height:1061" coordorigin="2395,5281" coordsize="0,1061" path="m2395,6342l2395,5281e" filled="f" stroked="t" strokeweight=".71424pt" strokecolor="#5B5B5B">
                <v:path arrowok="t"/>
              </v:shape>
            </v:group>
            <v:group style="position:absolute;left:4947;top:5575;width:2495;height:2" coordorigin="4947,5575" coordsize="2495,2">
              <v:shape style="position:absolute;left:4947;top:5575;width:2495;height:2" coordorigin="4947,5575" coordsize="2495,0" path="m4947,5575l7442,5575e" filled="f" stroked="t" strokeweight=".71424pt" strokecolor="#575757">
                <v:path arrowok="t"/>
              </v:shape>
            </v:group>
            <v:group style="position:absolute;left:7385;top:5575;width:990;height:2" coordorigin="7385,5575" coordsize="990,2">
              <v:shape style="position:absolute;left:7385;top:5575;width:990;height:2" coordorigin="7385,5575" coordsize="990,0" path="m7385,5575l8376,5575e" filled="f" stroked="t" strokeweight=".47616pt" strokecolor="#444444">
                <v:path arrowok="t"/>
              </v:shape>
            </v:group>
            <v:group style="position:absolute;left:8304;top:5575;width:3262;height:2" coordorigin="8304,5575" coordsize="3262,2">
              <v:shape style="position:absolute;left:8304;top:5575;width:3262;height:2" coordorigin="8304,5575" coordsize="3262,0" path="m8304,5575l11566,5575e" filled="f" stroked="t" strokeweight=".71424pt" strokecolor="#676767">
                <v:path arrowok="t"/>
              </v:shape>
            </v:group>
            <v:group style="position:absolute;left:9142;top:5575;width:538;height:2" coordorigin="9142,5575" coordsize="538,2">
              <v:shape style="position:absolute;left:9142;top:5575;width:538;height:2" coordorigin="9142,5575" coordsize="538,0" path="m9142,5575l9680,5575e" filled="f" stroked="t" strokeweight=".47616pt" strokecolor="#4F4F4F">
                <v:path arrowok="t"/>
              </v:shape>
            </v:group>
            <v:group style="position:absolute;left:362;top:5535;width:2;height:320" coordorigin="362,5535" coordsize="2,320">
              <v:shape style="position:absolute;left:362;top:5535;width:2;height:320" coordorigin="362,5535" coordsize="0,320" path="m362,5855l362,5535e" filled="f" stroked="t" strokeweight=".47616pt" strokecolor="#2F2F2F">
                <v:path arrowok="t"/>
              </v:shape>
            </v:group>
            <v:group style="position:absolute;left:2386;top:5819;width:1024;height:2" coordorigin="2386,5819" coordsize="1024,2">
              <v:shape style="position:absolute;left:2386;top:5819;width:1024;height:2" coordorigin="2386,5819" coordsize="1024,0" path="m2386,5819l3409,5819e" filled="f" stroked="t" strokeweight=".95232pt" strokecolor="#606060">
                <v:path arrowok="t"/>
              </v:shape>
            </v:group>
            <v:group style="position:absolute;left:3309;top:5819;width:605;height:2" coordorigin="3309,5819" coordsize="605,2">
              <v:shape style="position:absolute;left:3309;top:5819;width:605;height:2" coordorigin="3309,5819" coordsize="605,0" path="m3309,5819l3914,5819e" filled="f" stroked="t" strokeweight=".71424pt" strokecolor="#4B4B4B">
                <v:path arrowok="t"/>
              </v:shape>
            </v:group>
            <v:group style="position:absolute;left:3857;top:5817;width:4881;height:2" coordorigin="3857,5817" coordsize="4881,2">
              <v:shape style="position:absolute;left:3857;top:5817;width:4881;height:2" coordorigin="3857,5817" coordsize="4881,0" path="m3857,5817l8738,5817e" filled="f" stroked="t" strokeweight=".71424pt" strokecolor="#606060">
                <v:path arrowok="t"/>
              </v:shape>
            </v:group>
            <v:group style="position:absolute;left:8680;top:5817;width:519;height:2" coordorigin="8680,5817" coordsize="519,2">
              <v:shape style="position:absolute;left:8680;top:5817;width:519;height:2" coordorigin="8680,5817" coordsize="519,0" path="m8680,5817l9199,5817e" filled="f" stroked="t" strokeweight=".47616pt" strokecolor="#444444">
                <v:path arrowok="t"/>
              </v:shape>
            </v:group>
            <v:group style="position:absolute;left:9142;top:5817;width:2419;height:2" coordorigin="9142,5817" coordsize="2419,2">
              <v:shape style="position:absolute;left:9142;top:5817;width:2419;height:2" coordorigin="9142,5817" coordsize="2419,0" path="m9142,5817l11561,5817e" filled="f" stroked="t" strokeweight=".71424pt" strokecolor="#707070">
                <v:path arrowok="t"/>
              </v:shape>
            </v:group>
            <v:group style="position:absolute;left:548;top:6060;width:4190;height:2" coordorigin="548,6060" coordsize="4190,2">
              <v:shape style="position:absolute;left:548;top:6060;width:4190;height:2" coordorigin="548,6060" coordsize="4190,0" path="m548,6060l4738,6060e" filled="f" stroked="t" strokeweight=".71424pt" strokecolor="#575757">
                <v:path arrowok="t"/>
              </v:shape>
            </v:group>
            <v:group style="position:absolute;left:1048;top:6060;width:700;height:2" coordorigin="1048,6060" coordsize="700,2">
              <v:shape style="position:absolute;left:1048;top:6060;width:700;height:2" coordorigin="1048,6060" coordsize="700,0" path="m1048,6060l1748,6060e" filled="f" stroked="t" strokeweight=".47616pt" strokecolor="#4F4F4F">
                <v:path arrowok="t"/>
              </v:shape>
            </v:group>
            <v:group style="position:absolute;left:4681;top:6060;width:300;height:2" coordorigin="4681,6060" coordsize="300,2">
              <v:shape style="position:absolute;left:4681;top:6060;width:300;height:2" coordorigin="4681,6060" coordsize="300,0" path="m4681,6060l4981,6060e" filled="f" stroked="t" strokeweight=".47616pt" strokecolor="#3F3F3F">
                <v:path arrowok="t"/>
              </v:shape>
            </v:group>
            <v:group style="position:absolute;left:4950;top:5793;width:2;height:602" coordorigin="4950,5793" coordsize="2,602">
              <v:shape style="position:absolute;left:4950;top:5793;width:2;height:602" coordorigin="4950,5793" coordsize="0,602" path="m4950,6395l4950,5793e" filled="f" stroked="t" strokeweight=".95232pt" strokecolor="#676767">
                <v:path arrowok="t"/>
              </v:shape>
            </v:group>
            <v:group style="position:absolute;left:4909;top:6060;width:3466;height:2" coordorigin="4909,6060" coordsize="3466,2">
              <v:shape style="position:absolute;left:4909;top:6060;width:3466;height:2" coordorigin="4909,6060" coordsize="3466,0" path="m4909,6060l8376,6060e" filled="f" stroked="t" strokeweight=".71424pt" strokecolor="#646464">
                <v:path arrowok="t"/>
              </v:shape>
            </v:group>
            <v:group style="position:absolute;left:8319;top:6060;width:233;height:2" coordorigin="8319,6060" coordsize="233,2">
              <v:shape style="position:absolute;left:8319;top:6060;width:233;height:2" coordorigin="8319,6060" coordsize="233,0" path="m8319,6060l8552,6060e" filled="f" stroked="t" strokeweight=".47616pt" strokecolor="#4F4F4F">
                <v:path arrowok="t"/>
              </v:shape>
            </v:group>
            <v:group style="position:absolute;left:8495;top:6058;width:2067;height:2" coordorigin="8495,6058" coordsize="2067,2">
              <v:shape style="position:absolute;left:8495;top:6058;width:2067;height:2" coordorigin="8495,6058" coordsize="2067,0" path="m8495,6058l10561,6058e" filled="f" stroked="t" strokeweight=".71424pt" strokecolor="#676767">
                <v:path arrowok="t"/>
              </v:shape>
            </v:group>
            <v:group style="position:absolute;left:10409;top:6058;width:1152;height:2" coordorigin="10409,6058" coordsize="1152,2">
              <v:shape style="position:absolute;left:10409;top:6058;width:1152;height:2" coordorigin="10409,6058" coordsize="1152,0" path="m10409,6058l11561,6058e" filled="f" stroked="t" strokeweight=".95232pt" strokecolor="#7C7C7C">
                <v:path arrowok="t"/>
              </v:shape>
            </v:group>
            <v:group style="position:absolute;left:7771;top:6065;width:2;height:698" coordorigin="7771,6065" coordsize="2,698">
              <v:shape style="position:absolute;left:7771;top:6065;width:2;height:698" coordorigin="7771,6065" coordsize="0,698" path="m7771,6763l7771,6065e" filled="f" stroked="t" strokeweight=".23808pt" strokecolor="#5B5B5B">
                <v:path arrowok="t"/>
              </v:shape>
            </v:group>
            <v:group style="position:absolute;left:2395;top:6285;width:2;height:497" coordorigin="2395,6285" coordsize="2,497">
              <v:shape style="position:absolute;left:2395;top:6285;width:2;height:497" coordorigin="2395,6285" coordsize="0,497" path="m2395,6782l2395,6285e" filled="f" stroked="t" strokeweight=".47616pt" strokecolor="#3B3B3B">
                <v:path arrowok="t"/>
              </v:shape>
            </v:group>
            <v:group style="position:absolute;left:2390;top:6531;width:5414;height:2" coordorigin="2390,6531" coordsize="5414,2">
              <v:shape style="position:absolute;left:2390;top:6531;width:5414;height:2" coordorigin="2390,6531" coordsize="5414,0" path="m2390,6531l7804,6531e" filled="f" stroked="t" strokeweight=".71424pt" strokecolor="#646464">
                <v:path arrowok="t"/>
              </v:shape>
            </v:group>
            <v:group style="position:absolute;left:4952;top:6285;width:2;height:272" coordorigin="4952,6285" coordsize="2,272">
              <v:shape style="position:absolute;left:4952;top:6285;width:2;height:272" coordorigin="4952,6285" coordsize="0,272" path="m4952,6558l4952,6285e" filled="f" stroked="t" strokeweight=".71424pt" strokecolor="#545454">
                <v:path arrowok="t"/>
              </v:shape>
            </v:group>
            <v:group style="position:absolute;left:7695;top:6529;width:681;height:2" coordorigin="7695,6529" coordsize="681,2">
              <v:shape style="position:absolute;left:7695;top:6529;width:681;height:2" coordorigin="7695,6529" coordsize="681,0" path="m7695,6529l8376,6529e" filled="f" stroked="t" strokeweight=".47616pt" strokecolor="#484848">
                <v:path arrowok="t"/>
              </v:shape>
            </v:group>
            <v:group style="position:absolute;left:8319;top:6531;width:881;height:2" coordorigin="8319,6531" coordsize="881,2">
              <v:shape style="position:absolute;left:8319;top:6531;width:881;height:2" coordorigin="8319,6531" coordsize="881,0" path="m8319,6531l9199,6531e" filled="f" stroked="t" strokeweight=".95232pt" strokecolor="#707070">
                <v:path arrowok="t"/>
              </v:shape>
            </v:group>
            <v:group style="position:absolute;left:9142;top:6531;width:538;height:2" coordorigin="9142,6531" coordsize="538,2">
              <v:shape style="position:absolute;left:9142;top:6531;width:538;height:2" coordorigin="9142,6531" coordsize="538,0" path="m9142,6531l9680,6531e" filled="f" stroked="t" strokeweight=".47616pt" strokecolor="#545454">
                <v:path arrowok="t"/>
              </v:shape>
            </v:group>
            <v:group style="position:absolute;left:9623;top:6531;width:938;height:2" coordorigin="9623,6531" coordsize="938,2">
              <v:shape style="position:absolute;left:9623;top:6531;width:938;height:2" coordorigin="9623,6531" coordsize="938,0" path="m9623,6531l10561,6531e" filled="f" stroked="t" strokeweight=".95232pt" strokecolor="#777777">
                <v:path arrowok="t"/>
              </v:shape>
            </v:group>
            <v:group style="position:absolute;left:10504;top:6531;width:1057;height:2" coordorigin="10504,6531" coordsize="1057,2">
              <v:shape style="position:absolute;left:10504;top:6531;width:1057;height:2" coordorigin="10504,6531" coordsize="1057,0" path="m10504,6531l11561,6531e" filled="f" stroked="t" strokeweight=".47616pt" strokecolor="#606060">
                <v:path arrowok="t"/>
              </v:shape>
            </v:group>
            <v:group style="position:absolute;left:2390;top:6770;width:9171;height:2" coordorigin="2390,6770" coordsize="9171,2">
              <v:shape style="position:absolute;left:2390;top:6770;width:9171;height:2" coordorigin="2390,6770" coordsize="9171,0" path="m2390,6770l11561,6770e" filled="f" stroked="t" strokeweight=".71424pt" strokecolor="#676767">
                <v:path arrowok="t"/>
              </v:shape>
            </v:group>
            <v:group style="position:absolute;left:4947;top:6486;width:2;height:296" coordorigin="4947,6486" coordsize="2,296">
              <v:shape style="position:absolute;left:4947;top:6486;width:2;height:296" coordorigin="4947,6486" coordsize="0,296" path="m4947,6782l4947,6486e" filled="f" stroked="t" strokeweight=".47616pt" strokecolor="#3B3B3B">
                <v:path arrowok="t"/>
              </v:shape>
            </v:group>
            <v:group style="position:absolute;left:9142;top:6770;width:538;height:2" coordorigin="9142,6770" coordsize="538,2">
              <v:shape style="position:absolute;left:9142;top:6770;width:538;height:2" coordorigin="9142,6770" coordsize="538,0" path="m9142,6770l9680,6770e" filled="f" stroked="t" strokeweight=".47616pt" strokecolor="#545454">
                <v:path arrowok="t"/>
              </v:shape>
            </v:group>
            <v:group style="position:absolute;left:352;top:7009;width:7090;height:2" coordorigin="352,7009" coordsize="7090,2">
              <v:shape style="position:absolute;left:352;top:7009;width:7090;height:2" coordorigin="352,7009" coordsize="7090,0" path="m352,7009l7442,7009e" filled="f" stroked="t" strokeweight=".71424pt" strokecolor="#646464">
                <v:path arrowok="t"/>
              </v:shape>
            </v:group>
            <v:group style="position:absolute;left:2393;top:6725;width:2;height:1080" coordorigin="2393,6725" coordsize="2,1080">
              <v:shape style="position:absolute;left:2393;top:6725;width:2;height:1080" coordorigin="2393,6725" coordsize="0,1080" path="m2393,7805l2393,6725e" filled="f" stroked="t" strokeweight=".95232pt" strokecolor="#646464">
                <v:path arrowok="t"/>
              </v:shape>
            </v:group>
            <v:group style="position:absolute;left:7385;top:7012;width:414;height:2" coordorigin="7385,7012" coordsize="414,2">
              <v:shape style="position:absolute;left:7385;top:7012;width:414;height:2" coordorigin="7385,7012" coordsize="414,0" path="m7385,7012l7800,7012e" filled="f" stroked="t" strokeweight=".47616pt" strokecolor="#4F4F4F">
                <v:path arrowok="t"/>
              </v:shape>
            </v:group>
            <v:group style="position:absolute;left:7719;top:7009;width:1024;height:2" coordorigin="7719,7009" coordsize="1024,2">
              <v:shape style="position:absolute;left:7719;top:7009;width:1024;height:2" coordorigin="7719,7009" coordsize="1024,0" path="m7719,7009l8742,7009e" filled="f" stroked="t" strokeweight=".95232pt" strokecolor="#676767">
                <v:path arrowok="t"/>
              </v:shape>
            </v:group>
            <v:group style="position:absolute;left:8680;top:7012;width:519;height:2" coordorigin="8680,7012" coordsize="519,2">
              <v:shape style="position:absolute;left:8680;top:7012;width:519;height:2" coordorigin="8680,7012" coordsize="519,0" path="m8680,7012l9199,7012e" filled="f" stroked="t" strokeweight=".47616pt" strokecolor="#444444">
                <v:path arrowok="t"/>
              </v:shape>
            </v:group>
            <v:group style="position:absolute;left:9142;top:7012;width:2424;height:2" coordorigin="9142,7012" coordsize="2424,2">
              <v:shape style="position:absolute;left:9142;top:7012;width:2424;height:2" coordorigin="9142,7012" coordsize="2424,0" path="m9142,7012l11566,7012e" filled="f" stroked="t" strokeweight=".71424pt" strokecolor="#6B6B6B">
                <v:path arrowok="t"/>
              </v:shape>
            </v:group>
            <v:group style="position:absolute;left:357;top:7478;width:2062;height:2" coordorigin="357,7478" coordsize="2062,2">
              <v:shape style="position:absolute;left:357;top:7478;width:2062;height:2" coordorigin="357,7478" coordsize="2062,0" path="m357,7478l2419,7478e" filled="f" stroked="t" strokeweight=".71424pt" strokecolor="#646464">
                <v:path arrowok="t"/>
              </v:shape>
            </v:group>
            <v:group style="position:absolute;left:2347;top:7480;width:490;height:2" coordorigin="2347,7480" coordsize="490,2">
              <v:shape style="position:absolute;left:2347;top:7480;width:490;height:2" coordorigin="2347,7480" coordsize="490,0" path="m2347,7480l2838,7480e" filled="f" stroked="t" strokeweight=".47616pt" strokecolor="#3F3F3F">
                <v:path arrowok="t"/>
              </v:shape>
            </v:group>
            <v:group style="position:absolute;left:2781;top:7478;width:4243;height:2" coordorigin="2781,7478" coordsize="4243,2">
              <v:shape style="position:absolute;left:2781;top:7478;width:4243;height:2" coordorigin="2781,7478" coordsize="4243,0" path="m2781,7478l7023,7478e" filled="f" stroked="t" strokeweight=".71424pt" strokecolor="#606060">
                <v:path arrowok="t"/>
              </v:shape>
            </v:group>
            <v:group style="position:absolute;left:6966;top:7480;width:833;height:2" coordorigin="6966,7480" coordsize="833,2">
              <v:shape style="position:absolute;left:6966;top:7480;width:833;height:2" coordorigin="6966,7480" coordsize="833,0" path="m6966,7480l7800,7480e" filled="f" stroked="t" strokeweight=".47616pt" strokecolor="#4B4B4B">
                <v:path arrowok="t"/>
              </v:shape>
            </v:group>
            <v:group style="position:absolute;left:7742;top:7480;width:809;height:2" coordorigin="7742,7480" coordsize="809,2">
              <v:shape style="position:absolute;left:7742;top:7480;width:809;height:2" coordorigin="7742,7480" coordsize="809,0" path="m7742,7480l8552,7480e" filled="f" stroked="t" strokeweight=".95232pt" strokecolor="#707070">
                <v:path arrowok="t"/>
              </v:shape>
            </v:group>
            <v:group style="position:absolute;left:8495;top:7480;width:243;height:2" coordorigin="8495,7480" coordsize="243,2">
              <v:shape style="position:absolute;left:8495;top:7480;width:243;height:2" coordorigin="8495,7480" coordsize="243,0" path="m8495,7480l8738,7480e" filled="f" stroked="t" strokeweight=".47616pt" strokecolor="#545454">
                <v:path arrowok="t"/>
              </v:shape>
            </v:group>
            <v:group style="position:absolute;left:8680;top:7480;width:519;height:2" coordorigin="8680,7480" coordsize="519,2">
              <v:shape style="position:absolute;left:8680;top:7480;width:519;height:2" coordorigin="8680,7480" coordsize="519,0" path="m8680,7480l9199,7480e" filled="f" stroked="t" strokeweight=".47616pt" strokecolor="#383838">
                <v:path arrowok="t"/>
              </v:shape>
            </v:group>
            <v:group style="position:absolute;left:9142;top:7480;width:2424;height:2" coordorigin="9142,7480" coordsize="2424,2">
              <v:shape style="position:absolute;left:9142;top:7480;width:2424;height:2" coordorigin="9142,7480" coordsize="2424,0" path="m9142,7480l11566,7480e" filled="f" stroked="t" strokeweight=".71424pt" strokecolor="#707070">
                <v:path arrowok="t"/>
              </v:shape>
            </v:group>
            <v:group style="position:absolute;left:4952;top:7470;width:2;height:268" coordorigin="4952,7470" coordsize="2,268">
              <v:shape style="position:absolute;left:4952;top:7470;width:2;height:268" coordorigin="4952,7470" coordsize="0,268" path="m4952,7738l4952,7470e" filled="f" stroked="t" strokeweight=".47616pt" strokecolor="#575757">
                <v:path arrowok="t"/>
              </v:shape>
            </v:group>
            <v:group style="position:absolute;left:4947;top:7721;width:2852;height:2" coordorigin="4947,7721" coordsize="2852,2">
              <v:shape style="position:absolute;left:4947;top:7721;width:2852;height:2" coordorigin="4947,7721" coordsize="2852,0" path="m4947,7721l7800,7721e" filled="f" stroked="t" strokeweight=".47616pt" strokecolor="#5B5B5B">
                <v:path arrowok="t"/>
              </v:shape>
            </v:group>
            <v:group style="position:absolute;left:7719;top:7719;width:857;height:2" coordorigin="7719,7719" coordsize="857,2">
              <v:shape style="position:absolute;left:7719;top:7719;width:857;height:2" coordorigin="7719,7719" coordsize="857,0" path="m7719,7719l8576,7719e" filled="f" stroked="t" strokeweight=".95232pt" strokecolor="#707070">
                <v:path arrowok="t"/>
              </v:shape>
            </v:group>
            <v:group style="position:absolute;left:8495;top:7719;width:243;height:2" coordorigin="8495,7719" coordsize="243,2">
              <v:shape style="position:absolute;left:8495;top:7719;width:243;height:2" coordorigin="8495,7719" coordsize="243,0" path="m8495,7719l8738,7719e" filled="f" stroked="t" strokeweight=".47616pt" strokecolor="#676767">
                <v:path arrowok="t"/>
              </v:shape>
            </v:group>
            <v:group style="position:absolute;left:8680;top:7719;width:519;height:2" coordorigin="8680,7719" coordsize="519,2">
              <v:shape style="position:absolute;left:8680;top:7719;width:519;height:2" coordorigin="8680,7719" coordsize="519,0" path="m8680,7719l9199,7719e" filled="f" stroked="t" strokeweight=".47616pt" strokecolor="#444444">
                <v:path arrowok="t"/>
              </v:shape>
            </v:group>
            <v:group style="position:absolute;left:9118;top:7719;width:2443;height:2" coordorigin="9118,7719" coordsize="2443,2">
              <v:shape style="position:absolute;left:9118;top:7719;width:2443;height:2" coordorigin="9118,7719" coordsize="2443,0" path="m9118,7719l11561,7719e" filled="f" stroked="t" strokeweight=".71424pt" strokecolor="#777777">
                <v:path arrowok="t"/>
              </v:shape>
            </v:group>
            <v:group style="position:absolute;left:2393;top:7681;width:2;height:315" coordorigin="2393,7681" coordsize="2,315">
              <v:shape style="position:absolute;left:2393;top:7681;width:2;height:315" coordorigin="2393,7681" coordsize="0,315" path="m2393,7996l2393,7681e" filled="f" stroked="t" strokeweight=".47616pt" strokecolor="#4F4F4F">
                <v:path arrowok="t"/>
              </v:shape>
            </v:group>
            <v:group style="position:absolute;left:4952;top:7681;width:2;height:526" coordorigin="4952,7681" coordsize="2,526">
              <v:shape style="position:absolute;left:4952;top:7681;width:2;height:526" coordorigin="4952,7681" coordsize="0,526" path="m4952,8206l4952,7681e" filled="f" stroked="t" strokeweight=".95232pt" strokecolor="#676767">
                <v:path arrowok="t"/>
              </v:shape>
            </v:group>
            <v:group style="position:absolute;left:4943;top:7960;width:5619;height:2" coordorigin="4943,7960" coordsize="5619,2">
              <v:shape style="position:absolute;left:4943;top:7960;width:5619;height:2" coordorigin="4943,7960" coordsize="5619,0" path="m4943,7960l10561,7960e" filled="f" stroked="t" strokeweight=".71424pt" strokecolor="#646464">
                <v:path arrowok="t"/>
              </v:shape>
            </v:group>
            <v:group style="position:absolute;left:8680;top:7958;width:224;height:2" coordorigin="8680,7958" coordsize="224,2">
              <v:shape style="position:absolute;left:8680;top:7958;width:224;height:2" coordorigin="8680,7958" coordsize="224,0" path="m8680,7958l8904,7958e" filled="f" stroked="t" strokeweight=".47616pt" strokecolor="#444444">
                <v:path arrowok="t"/>
              </v:shape>
            </v:group>
            <v:group style="position:absolute;left:10461;top:7960;width:1100;height:2" coordorigin="10461,7960" coordsize="1100,2">
              <v:shape style="position:absolute;left:10461;top:7960;width:1100;height:2" coordorigin="10461,7960" coordsize="1100,0" path="m10461,7960l11561,7960e" filled="f" stroked="t" strokeweight=".95232pt" strokecolor="#7C7C7C">
                <v:path arrowok="t"/>
              </v:shape>
            </v:group>
            <v:group style="position:absolute;left:352;top:8192;width:300;height:2" coordorigin="352,8192" coordsize="300,2">
              <v:shape style="position:absolute;left:352;top:8192;width:300;height:2" coordorigin="352,8192" coordsize="300,0" path="m352,8192l652,8192e" filled="f" stroked="t" strokeweight=".95232pt" strokecolor="#6B6B6B">
                <v:path arrowok="t"/>
              </v:shape>
            </v:group>
            <v:group style="position:absolute;left:595;top:8197;width:509;height:2" coordorigin="595,8197" coordsize="509,2">
              <v:shape style="position:absolute;left:595;top:8197;width:509;height:2" coordorigin="595,8197" coordsize="509,0" path="m595,8197l1105,8197e" filled="f" stroked="t" strokeweight=".47616pt" strokecolor="#484848">
                <v:path arrowok="t"/>
              </v:shape>
            </v:group>
            <v:group style="position:absolute;left:1048;top:8197;width:700;height:2" coordorigin="1048,8197" coordsize="700,2">
              <v:shape style="position:absolute;left:1048;top:8197;width:700;height:2" coordorigin="1048,8197" coordsize="700,0" path="m1048,8197l1748,8197e" filled="f" stroked="t" strokeweight=".95232pt" strokecolor="#6B6B6B">
                <v:path arrowok="t"/>
              </v:shape>
            </v:group>
            <v:group style="position:absolute;left:1690;top:8199;width:729;height:2" coordorigin="1690,8199" coordsize="729,2">
              <v:shape style="position:absolute;left:1690;top:8199;width:729;height:2" coordorigin="1690,8199" coordsize="729,0" path="m1690,8199l2419,8199e" filled="f" stroked="t" strokeweight=".47616pt" strokecolor="#4F4F4F">
                <v:path arrowok="t"/>
              </v:shape>
            </v:group>
            <v:group style="position:absolute;left:2395;top:7939;width:2;height:287" coordorigin="2395,7939" coordsize="2,287">
              <v:shape style="position:absolute;left:2395;top:7939;width:2;height:287" coordorigin="2395,7939" coordsize="0,287" path="m2395,8226l2395,7939e" filled="f" stroked="t" strokeweight=".47616pt" strokecolor="#2F2F2F">
                <v:path arrowok="t"/>
              </v:shape>
            </v:group>
            <v:group style="position:absolute;left:2333;top:8199;width:943;height:2" coordorigin="2333,8199" coordsize="943,2">
              <v:shape style="position:absolute;left:2333;top:8199;width:943;height:2" coordorigin="2333,8199" coordsize="943,0" path="m2333,8199l3276,8199e" filled="f" stroked="t" strokeweight=".95232pt" strokecolor="#646464">
                <v:path arrowok="t"/>
              </v:shape>
            </v:group>
            <v:group style="position:absolute;left:3128;top:8197;width:786;height:2" coordorigin="3128,8197" coordsize="786,2">
              <v:shape style="position:absolute;left:3128;top:8197;width:786;height:2" coordorigin="3128,8197" coordsize="786,0" path="m3128,8197l3914,8197e" filled="f" stroked="t" strokeweight=".71424pt" strokecolor="#4B4B4B">
                <v:path arrowok="t"/>
              </v:shape>
            </v:group>
            <v:group style="position:absolute;left:3857;top:8199;width:7704;height:2" coordorigin="3857,8199" coordsize="7704,2">
              <v:shape style="position:absolute;left:3857;top:8199;width:7704;height:2" coordorigin="3857,8199" coordsize="7704,0" path="m3857,8199l11561,8199e" filled="f" stroked="t" strokeweight=".71424pt" strokecolor="#676767">
                <v:path arrowok="t"/>
              </v:shape>
            </v:group>
            <v:group style="position:absolute;left:2395;top:8154;width:2;height:311" coordorigin="2395,8154" coordsize="2,311">
              <v:shape style="position:absolute;left:2395;top:8154;width:2;height:311" coordorigin="2395,8154" coordsize="0,311" path="m2395,8465l2395,8154e" filled="f" stroked="t" strokeweight=".47616pt" strokecolor="#444444">
                <v:path arrowok="t"/>
              </v:shape>
            </v:group>
            <v:group style="position:absolute;left:352;top:8670;width:7552;height:2" coordorigin="352,8670" coordsize="7552,2">
              <v:shape style="position:absolute;left:352;top:8670;width:7552;height:2" coordorigin="352,8670" coordsize="7552,0" path="m352,8670l7904,8670e" filled="f" stroked="t" strokeweight=".71424pt" strokecolor="#646464">
                <v:path arrowok="t"/>
              </v:shape>
            </v:group>
            <v:group style="position:absolute;left:2395;top:8393;width:2;height:1644" coordorigin="2395,8393" coordsize="2,1644">
              <v:shape style="position:absolute;left:2395;top:8393;width:2;height:1644" coordorigin="2395,8393" coordsize="0,1644" path="m2395,10037l2395,8393e" filled="f" stroked="t" strokeweight=".95232pt" strokecolor="#676767">
                <v:path arrowok="t"/>
              </v:shape>
            </v:group>
            <v:group style="position:absolute;left:7742;top:8670;width:809;height:2" coordorigin="7742,8670" coordsize="809,2">
              <v:shape style="position:absolute;left:7742;top:8670;width:809;height:2" coordorigin="7742,8670" coordsize="809,0" path="m7742,8670l8552,8670e" filled="f" stroked="t" strokeweight=".47616pt" strokecolor="#545454">
                <v:path arrowok="t"/>
              </v:shape>
            </v:group>
            <v:group style="position:absolute;left:8495;top:8670;width:3071;height:2" coordorigin="8495,8670" coordsize="3071,2">
              <v:shape style="position:absolute;left:8495;top:8670;width:3071;height:2" coordorigin="8495,8670" coordsize="3071,0" path="m8495,8670l11566,8670e" filled="f" stroked="t" strokeweight=".71424pt" strokecolor="#676767">
                <v:path arrowok="t"/>
              </v:shape>
            </v:group>
            <v:group style="position:absolute;left:352;top:9523;width:11218;height:2" coordorigin="352,9523" coordsize="11218,2">
              <v:shape style="position:absolute;left:352;top:9523;width:11218;height:2" coordorigin="352,9523" coordsize="11218,0" path="m352,9523l11571,9523e" filled="f" stroked="t" strokeweight=".71424pt" strokecolor="#676767">
                <v:path arrowok="t"/>
              </v:shape>
            </v:group>
            <v:group style="position:absolute;left:352;top:9769;width:4619;height:2" coordorigin="352,9769" coordsize="4619,2">
              <v:shape style="position:absolute;left:352;top:9769;width:4619;height:2" coordorigin="352,9769" coordsize="4619,0" path="m352,9769l4971,9769e" filled="f" stroked="t" strokeweight=".71424pt" strokecolor="#646464">
                <v:path arrowok="t"/>
              </v:shape>
            </v:group>
            <v:group style="position:absolute;left:4914;top:9769;width:414;height:2" coordorigin="4914,9769" coordsize="414,2">
              <v:shape style="position:absolute;left:4914;top:9769;width:414;height:2" coordorigin="4914,9769" coordsize="414,0" path="m4914,9769l5328,9769e" filled="f" stroked="t" strokeweight=".47616pt" strokecolor="#545454">
                <v:path arrowok="t"/>
              </v:shape>
            </v:group>
            <v:group style="position:absolute;left:5271;top:9767;width:3281;height:2" coordorigin="5271,9767" coordsize="3281,2">
              <v:shape style="position:absolute;left:5271;top:9767;width:3281;height:2" coordorigin="5271,9767" coordsize="3281,0" path="m5271,9767l8552,9767e" filled="f" stroked="t" strokeweight=".71424pt" strokecolor="#676767">
                <v:path arrowok="t"/>
              </v:shape>
            </v:group>
            <v:group style="position:absolute;left:8495;top:9765;width:705;height:2" coordorigin="8495,9765" coordsize="705,2">
              <v:shape style="position:absolute;left:8495;top:9765;width:705;height:2" coordorigin="8495,9765" coordsize="705,0" path="m8495,9765l9199,9765e" filled="f" stroked="t" strokeweight=".47616pt" strokecolor="#4B4B4B">
                <v:path arrowok="t"/>
              </v:shape>
            </v:group>
            <v:group style="position:absolute;left:9118;top:9767;width:2452;height:2" coordorigin="9118,9767" coordsize="2452,2">
              <v:shape style="position:absolute;left:9118;top:9767;width:2452;height:2" coordorigin="9118,9767" coordsize="2452,0" path="m9118,9767l11571,9767e" filled="f" stroked="t" strokeweight=".71424pt" strokecolor="#707070">
                <v:path arrowok="t"/>
              </v:shape>
            </v:group>
            <v:group style="position:absolute;left:352;top:10008;width:2100;height:2" coordorigin="352,10008" coordsize="2100,2">
              <v:shape style="position:absolute;left:352;top:10008;width:2100;height:2" coordorigin="352,10008" coordsize="2100,0" path="m352,10008l2452,10008e" filled="f" stroked="t" strokeweight=".71424pt" strokecolor="#676767">
                <v:path arrowok="t"/>
              </v:shape>
            </v:group>
            <v:group style="position:absolute;left:2347;top:10013;width:490;height:2" coordorigin="2347,10013" coordsize="490,2">
              <v:shape style="position:absolute;left:2347;top:10013;width:490;height:2" coordorigin="2347,10013" coordsize="490,0" path="m2347,10013l2838,10013e" filled="f" stroked="t" strokeweight=".47616pt" strokecolor="#484B48">
                <v:path arrowok="t"/>
              </v:shape>
            </v:group>
            <v:group style="position:absolute;left:2781;top:10011;width:5019;height:2" coordorigin="2781,10011" coordsize="5019,2">
              <v:shape style="position:absolute;left:2781;top:10011;width:5019;height:2" coordorigin="2781,10011" coordsize="5019,0" path="m2781,10011l7800,10011e" filled="f" stroked="t" strokeweight=".71424pt" strokecolor="#606060">
                <v:path arrowok="t"/>
              </v:shape>
            </v:group>
            <v:group style="position:absolute;left:7742;top:10008;width:633;height:2" coordorigin="7742,10008" coordsize="633,2">
              <v:shape style="position:absolute;left:7742;top:10008;width:633;height:2" coordorigin="7742,10008" coordsize="633,0" path="m7742,10008l8376,10008e" filled="f" stroked="t" strokeweight=".47616pt" strokecolor="#3F3F3F">
                <v:path arrowok="t"/>
              </v:shape>
            </v:group>
            <v:group style="position:absolute;left:8319;top:10011;width:881;height:2" coordorigin="8319,10011" coordsize="881,2">
              <v:shape style="position:absolute;left:8319;top:10011;width:881;height:2" coordorigin="8319,10011" coordsize="881,0" path="m8319,10011l9199,10011e" filled="f" stroked="t" strokeweight=".95232pt" strokecolor="#6B6B6B">
                <v:path arrowok="t"/>
              </v:shape>
            </v:group>
            <v:group style="position:absolute;left:9142;top:10011;width:538;height:2" coordorigin="9142,10011" coordsize="538,2">
              <v:shape style="position:absolute;left:9142;top:10011;width:538;height:2" coordorigin="9142,10011" coordsize="538,0" path="m9142,10011l9680,10011e" filled="f" stroked="t" strokeweight=".47616pt" strokecolor="#4F4F4F">
                <v:path arrowok="t"/>
              </v:shape>
            </v:group>
            <v:group style="position:absolute;left:9623;top:10008;width:1947;height:2" coordorigin="9623,10008" coordsize="1947,2">
              <v:shape style="position:absolute;left:9623;top:10008;width:1947;height:2" coordorigin="9623,10008" coordsize="1947,0" path="m9623,10008l11571,10008e" filled="f" stroked="t" strokeweight=".71424pt" strokecolor="#707070">
                <v:path arrowok="t"/>
              </v:shape>
            </v:group>
            <v:group style="position:absolute;left:2397;top:9965;width:2;height:540" coordorigin="2397,9965" coordsize="2,540">
              <v:shape style="position:absolute;left:2397;top:9965;width:2;height:540" coordorigin="2397,9965" coordsize="0,540" path="m2397,10505l2397,9965e" filled="f" stroked="t" strokeweight=".71424pt" strokecolor="#4F5454">
                <v:path arrowok="t"/>
              </v:shape>
            </v:group>
            <v:group style="position:absolute;left:357;top:10482;width:3557;height:2" coordorigin="357,10482" coordsize="3557,2">
              <v:shape style="position:absolute;left:357;top:10482;width:3557;height:2" coordorigin="357,10482" coordsize="3557,0" path="m357,10482l3914,10482e" filled="f" stroked="t" strokeweight=".71424pt" strokecolor="#606060">
                <v:path arrowok="t"/>
              </v:shape>
            </v:group>
            <v:group style="position:absolute;left:3857;top:10482;width:881;height:2" coordorigin="3857,10482" coordsize="881,2">
              <v:shape style="position:absolute;left:3857;top:10482;width:881;height:2" coordorigin="3857,10482" coordsize="881,0" path="m3857,10482l4738,10482e" filled="f" stroked="t" strokeweight=".47616pt" strokecolor="#4F4F4F">
                <v:path arrowok="t"/>
              </v:shape>
            </v:group>
            <v:group style="position:absolute;left:4471;top:10479;width:2600;height:2" coordorigin="4471,10479" coordsize="2600,2">
              <v:shape style="position:absolute;left:4471;top:10479;width:2600;height:2" coordorigin="4471,10479" coordsize="2600,0" path="m4471,10479l7071,10479e" filled="f" stroked="t" strokeweight=".71424pt" strokecolor="#646464">
                <v:path arrowok="t"/>
              </v:shape>
            </v:group>
            <v:group style="position:absolute;left:6966;top:10482;width:833;height:2" coordorigin="6966,10482" coordsize="833,2">
              <v:shape style="position:absolute;left:6966;top:10482;width:833;height:2" coordorigin="6966,10482" coordsize="833,0" path="m6966,10482l7800,10482e" filled="f" stroked="t" strokeweight=".47616pt" strokecolor="#4F4F4F">
                <v:path arrowok="t"/>
              </v:shape>
            </v:group>
            <v:group style="position:absolute;left:7719;top:10479;width:1043;height:2" coordorigin="7719,10479" coordsize="1043,2">
              <v:shape style="position:absolute;left:7719;top:10479;width:1043;height:2" coordorigin="7719,10479" coordsize="1043,0" path="m7719,10479l8761,10479e" filled="f" stroked="t" strokeweight=".95232pt" strokecolor="#707070">
                <v:path arrowok="t"/>
              </v:shape>
            </v:group>
            <v:group style="position:absolute;left:8680;top:10477;width:224;height:2" coordorigin="8680,10477" coordsize="224,2">
              <v:shape style="position:absolute;left:8680;top:10477;width:224;height:2" coordorigin="8680,10477" coordsize="224,0" path="m8680,10477l8904,10477e" filled="f" stroked="t" strokeweight=".71424pt" strokecolor="#5B5B5B">
                <v:path arrowok="t"/>
              </v:shape>
            </v:group>
            <v:group style="position:absolute;left:8847;top:10482;width:352;height:2" coordorigin="8847,10482" coordsize="352,2">
              <v:shape style="position:absolute;left:8847;top:10482;width:352;height:2" coordorigin="8847,10482" coordsize="352,0" path="m8847,10482l9199,10482e" filled="f" stroked="t" strokeweight=".47616pt" strokecolor="#3F3F3F">
                <v:path arrowok="t"/>
              </v:shape>
            </v:group>
            <v:group style="position:absolute;left:9142;top:10482;width:2424;height:2" coordorigin="9142,10482" coordsize="2424,2">
              <v:shape style="position:absolute;left:9142;top:10482;width:2424;height:2" coordorigin="9142,10482" coordsize="2424,0" path="m9142,10482l11566,10482e" filled="f" stroked="t" strokeweight=".71424pt" strokecolor="#6B6B6B">
                <v:path arrowok="t"/>
              </v:shape>
            </v:group>
            <v:group style="position:absolute;left:11566;top:10223;width:2;height:1864" coordorigin="11566,10223" coordsize="2,1864">
              <v:shape style="position:absolute;left:11566;top:10223;width:2;height:1864" coordorigin="11566,10223" coordsize="0,1864" path="m11566,12087l11566,10223e" filled="f" stroked="t" strokeweight=".47616pt" strokecolor="#646464">
                <v:path arrowok="t"/>
              </v:shape>
            </v:group>
            <v:group style="position:absolute;left:838;top:10721;width:909;height:2" coordorigin="838,10721" coordsize="909,2">
              <v:shape style="position:absolute;left:838;top:10721;width:909;height:2" coordorigin="838,10721" coordsize="909,0" path="m838,10721l1748,10721e" filled="f" stroked="t" strokeweight=".71424pt" strokecolor="#676767">
                <v:path arrowok="t"/>
              </v:shape>
            </v:group>
            <v:group style="position:absolute;left:1690;top:10723;width:729;height:2" coordorigin="1690,10723" coordsize="729,2">
              <v:shape style="position:absolute;left:1690;top:10723;width:729;height:2" coordorigin="1690,10723" coordsize="729,0" path="m1690,10723l2419,10723e" filled="f" stroked="t" strokeweight=".47616pt" strokecolor="#545454">
                <v:path arrowok="t"/>
              </v:shape>
            </v:group>
            <v:group style="position:absolute;left:2397;top:10434;width:2;height:1654" coordorigin="2397,10434" coordsize="2,1654">
              <v:shape style="position:absolute;left:2397;top:10434;width:2;height:1654" coordorigin="2397,10434" coordsize="0,1654" path="m2397,12087l2397,10434e" filled="f" stroked="t" strokeweight=".95232pt" strokecolor="#646464">
                <v:path arrowok="t"/>
              </v:shape>
            </v:group>
            <v:group style="position:absolute;left:2347;top:10723;width:6204;height:2" coordorigin="2347,10723" coordsize="6204,2">
              <v:shape style="position:absolute;left:2347;top:10723;width:6204;height:2" coordorigin="2347,10723" coordsize="6204,0" path="m2347,10723l8552,10723e" filled="f" stroked="t" strokeweight=".71424pt" strokecolor="#676767">
                <v:path arrowok="t"/>
              </v:shape>
            </v:group>
            <v:group style="position:absolute;left:8495;top:10721;width:243;height:2" coordorigin="8495,10721" coordsize="243,2">
              <v:shape style="position:absolute;left:8495;top:10721;width:243;height:2" coordorigin="8495,10721" coordsize="243,0" path="m8495,10721l8738,10721e" filled="f" stroked="t" strokeweight=".47616pt" strokecolor="#606060">
                <v:path arrowok="t"/>
              </v:shape>
            </v:group>
            <v:group style="position:absolute;left:8680;top:10721;width:519;height:2" coordorigin="8680,10721" coordsize="519,2">
              <v:shape style="position:absolute;left:8680;top:10721;width:519;height:2" coordorigin="8680,10721" coordsize="519,0" path="m8680,10721l9199,10721e" filled="f" stroked="t" strokeweight=".47616pt" strokecolor="#444444">
                <v:path arrowok="t"/>
              </v:shape>
            </v:group>
            <v:group style="position:absolute;left:9142;top:10721;width:2424;height:2" coordorigin="9142,10721" coordsize="2424,2">
              <v:shape style="position:absolute;left:9142;top:10721;width:2424;height:2" coordorigin="9142,10721" coordsize="2424,0" path="m9142,10721l11566,10721e" filled="f" stroked="t" strokeweight=".71424pt" strokecolor="#707070">
                <v:path arrowok="t"/>
              </v:shape>
            </v:group>
            <v:group style="position:absolute;left:1076;top:10711;width:2;height:48" coordorigin="1076,10711" coordsize="2,48">
              <v:shape style="position:absolute;left:1076;top:10711;width:2;height:48" coordorigin="1076,10711" coordsize="0,48" path="m1076,10759l1076,10711e" filled="f" stroked="t" strokeweight=".71424pt" strokecolor="#4B4B4B">
                <v:path arrowok="t"/>
              </v:shape>
            </v:group>
            <v:group style="position:absolute;left:1731;top:10711;width:2;height:5788" coordorigin="1731,10711" coordsize="2,5788">
              <v:shape style="position:absolute;left:1731;top:10711;width:2;height:5788" coordorigin="1731,10711" coordsize="0,5788" path="m1731,16499l1731,10711e" filled="f" stroked="t" strokeweight=".71424pt" strokecolor="#575757">
                <v:path arrowok="t"/>
              </v:shape>
            </v:group>
            <v:group style="position:absolute;left:7421;top:10716;width:2;height:4421" coordorigin="7421,10716" coordsize="2,4421">
              <v:shape style="position:absolute;left:7421;top:10716;width:2;height:4421" coordorigin="7421,10716" coordsize="0,4421" path="m7421,15137l7421,10716e" filled="f" stroked="t" strokeweight=".71424pt" strokecolor="#606060">
                <v:path arrowok="t"/>
              </v:shape>
            </v:group>
            <v:group style="position:absolute;left:348;top:10967;width:11223;height:2" coordorigin="348,10967" coordsize="11223,2">
              <v:shape style="position:absolute;left:348;top:10967;width:11223;height:2" coordorigin="348,10967" coordsize="11223,0" path="m348,10967l11571,10967e" filled="f" stroked="t" strokeweight=".71424pt" strokecolor="#676767">
                <v:path arrowok="t"/>
              </v:shape>
            </v:group>
            <v:group style="position:absolute;left:1076;top:10950;width:2;height:502" coordorigin="1076,10950" coordsize="2,502">
              <v:shape style="position:absolute;left:1076;top:10950;width:2;height:502" coordorigin="1076,10950" coordsize="0,502" path="m1076,11452l1076,10950e" filled="f" stroked="t" strokeweight=".23808pt" strokecolor="#777777">
                <v:path arrowok="t"/>
              </v:shape>
            </v:group>
            <v:group style="position:absolute;left:1076;top:11452;width:2;height:1568" coordorigin="1076,11452" coordsize="2,1568">
              <v:shape style="position:absolute;left:1076;top:11452;width:2;height:1568" coordorigin="1076,11452" coordsize="0,1568" path="m1076,13019l1076,11452e" filled="f" stroked="t" strokeweight=".23808pt" strokecolor="#000000">
                <v:path arrowok="t"/>
              </v:shape>
            </v:group>
            <v:group style="position:absolute;left:1728;top:11423;width:2;height:287" coordorigin="1728,11423" coordsize="2,287">
              <v:shape style="position:absolute;left:1728;top:11423;width:2;height:287" coordorigin="1728,11423" coordsize="0,287" path="m1728,11710l1728,11423e" filled="f" stroked="t" strokeweight=".47616pt" strokecolor="#232323">
                <v:path arrowok="t"/>
              </v:shape>
            </v:group>
            <v:group style="position:absolute;left:7414;top:11423;width:2;height:287" coordorigin="7414,11423" coordsize="2,287">
              <v:shape style="position:absolute;left:7414;top:11423;width:2;height:287" coordorigin="7414,11423" coordsize="0,287" path="m7414,11710l7414,11423e" filled="f" stroked="t" strokeweight=".47616pt" strokecolor="#444444">
                <v:path arrowok="t"/>
              </v:shape>
            </v:group>
            <v:group style="position:absolute;left:362;top:12030;width:2;height:464" coordorigin="362,12030" coordsize="2,464">
              <v:shape style="position:absolute;left:362;top:12030;width:2;height:464" coordorigin="362,12030" coordsize="0,464" path="m362,12494l362,12030e" filled="f" stroked="t" strokeweight=".47616pt" strokecolor="#282828">
                <v:path arrowok="t"/>
              </v:shape>
            </v:group>
            <v:group style="position:absolute;left:2400;top:12030;width:2;height:741" coordorigin="2400,12030" coordsize="2,741">
              <v:shape style="position:absolute;left:2400;top:12030;width:2;height:741" coordorigin="2400,12030" coordsize="0,741" path="m2400,12771l2400,12030e" filled="f" stroked="t" strokeweight=".47616pt" strokecolor="#3B3B3B">
                <v:path arrowok="t"/>
              </v:shape>
            </v:group>
            <v:group style="position:absolute;left:7419;top:12030;width:2;height:464" coordorigin="7419,12030" coordsize="2,464">
              <v:shape style="position:absolute;left:7419;top:12030;width:2;height:464" coordorigin="7419,12030" coordsize="0,464" path="m7419,12494l7419,12030e" filled="f" stroked="t" strokeweight=".47616pt" strokecolor="#3F3F3F">
                <v:path arrowok="t"/>
              </v:shape>
            </v:group>
            <v:group style="position:absolute;left:11568;top:11715;width:2;height:4149" coordorigin="11568,11715" coordsize="2,4149">
              <v:shape style="position:absolute;left:11568;top:11715;width:2;height:4149" coordorigin="11568,11715" coordsize="0,4149" path="m11568,15863l11568,11715e" filled="f" stroked="t" strokeweight=".71424pt" strokecolor="#777777">
                <v:path arrowok="t"/>
              </v:shape>
            </v:group>
            <v:group style="position:absolute;left:2402;top:12699;width:2;height:1635" coordorigin="2402,12699" coordsize="2,1635">
              <v:shape style="position:absolute;left:2402;top:12699;width:2;height:1635" coordorigin="2402,12699" coordsize="0,1635" path="m2402,14334l2402,12699e" filled="f" stroked="t" strokeweight=".95232pt" strokecolor="#676767">
                <v:path arrowok="t"/>
              </v:shape>
            </v:group>
            <v:group style="position:absolute;left:348;top:13015;width:276;height:2" coordorigin="348,13015" coordsize="276,2">
              <v:shape style="position:absolute;left:348;top:13015;width:276;height:2" coordorigin="348,13015" coordsize="276,0" path="m348,13015l624,13015e" filled="f" stroked="t" strokeweight=".23808pt" strokecolor="#646464">
                <v:path arrowok="t"/>
              </v:shape>
            </v:group>
            <v:group style="position:absolute;left:624;top:13015;width:457;height:2" coordorigin="624,13015" coordsize="457,2">
              <v:shape style="position:absolute;left:624;top:13015;width:457;height:2" coordorigin="624,13015" coordsize="457,0" path="m624,13015l1081,13015e" filled="f" stroked="t" strokeweight=".23808pt" strokecolor="#000000">
                <v:path arrowok="t"/>
              </v:shape>
            </v:group>
            <v:group style="position:absolute;left:1076;top:13015;width:652;height:2" coordorigin="1076,13015" coordsize="652,2">
              <v:shape style="position:absolute;left:1076;top:13015;width:652;height:2" coordorigin="1076,13015" coordsize="652,0" path="m1076,13015l1728,13015e" filled="f" stroked="t" strokeweight=".23808pt" strokecolor="#5B5B5B">
                <v:path arrowok="t"/>
              </v:shape>
            </v:group>
            <v:group style="position:absolute;left:1714;top:13015;width:676;height:2" coordorigin="1714,13015" coordsize="676,2">
              <v:shape style="position:absolute;left:1714;top:13015;width:676;height:2" coordorigin="1714,13015" coordsize="676,0" path="m1714,13015l2390,13015e" filled="f" stroked="t" strokeweight=".23808pt" strokecolor="#707070">
                <v:path arrowok="t"/>
              </v:shape>
            </v:group>
            <v:group style="position:absolute;left:1076;top:13015;width:2;height:325" coordorigin="1076,13015" coordsize="2,325">
              <v:shape style="position:absolute;left:1076;top:13015;width:2;height:325" coordorigin="1076,13015" coordsize="0,325" path="m1076,13340l1076,13015e" filled="f" stroked="t" strokeweight=".23808pt" strokecolor="#7C7C7C">
                <v:path arrowok="t"/>
              </v:shape>
            </v:group>
            <v:group style="position:absolute;left:1076;top:13340;width:2;height:3140" coordorigin="1076,13340" coordsize="2,3140">
              <v:shape style="position:absolute;left:1076;top:13340;width:2;height:3140" coordorigin="1076,13340" coordsize="0,3140" path="m1076,16480l1076,13340e" filled="f" stroked="t" strokeweight=".23808pt" strokecolor="#000000">
                <v:path arrowok="t"/>
              </v:shape>
            </v:group>
            <v:group style="position:absolute;left:1733;top:13593;width:2;height:263" coordorigin="1733,13593" coordsize="2,263">
              <v:shape style="position:absolute;left:1733;top:13593;width:2;height:263" coordorigin="1733,13593" coordsize="0,263" path="m1733,13856l1733,13593e" filled="f" stroked="t" strokeweight=".47616pt" strokecolor="#3B3B3B">
                <v:path arrowok="t"/>
              </v:shape>
            </v:group>
            <v:group style="position:absolute;left:1733;top:13799;width:2;height:325" coordorigin="1733,13799" coordsize="2,325">
              <v:shape style="position:absolute;left:1733;top:13799;width:2;height:325" coordorigin="1733,13799" coordsize="0,325" path="m1733,14124l1733,13799e" filled="f" stroked="t" strokeweight=".47616pt" strokecolor="#282828">
                <v:path arrowok="t"/>
              </v:shape>
            </v:group>
            <v:group style="position:absolute;left:11571;top:13904;width:2;height:249" coordorigin="11571,13904" coordsize="2,249">
              <v:shape style="position:absolute;left:11571;top:13904;width:2;height:249" coordorigin="11571,13904" coordsize="0,249" path="m11571,14152l11571,13904e" filled="f" stroked="t" strokeweight=".47616pt" strokecolor="#575757">
                <v:path arrowok="t"/>
              </v:shape>
            </v:group>
            <v:group style="position:absolute;left:2402;top:14210;width:2;height:330" coordorigin="2402,14210" coordsize="2,330">
              <v:shape style="position:absolute;left:2402;top:14210;width:2;height:330" coordorigin="2402,14210" coordsize="0,330" path="m2402,14539l2402,14210e" filled="f" stroked="t" strokeweight=".47616pt" strokecolor="#4B4B4B">
                <v:path arrowok="t"/>
              </v:shape>
            </v:group>
            <v:group style="position:absolute;left:367;top:14324;width:2;height:215" coordorigin="367,14324" coordsize="2,215">
              <v:shape style="position:absolute;left:367;top:14324;width:2;height:215" coordorigin="367,14324" coordsize="0,215" path="m367,14539l367,14324e" filled="f" stroked="t" strokeweight=".47616pt" strokecolor="#3F3F3F">
                <v:path arrowok="t"/>
              </v:shape>
            </v:group>
            <v:group style="position:absolute;left:367;top:14482;width:2;height:301" coordorigin="367,14482" coordsize="2,301">
              <v:shape style="position:absolute;left:367;top:14482;width:2;height:301" coordorigin="367,14482" coordsize="0,301" path="m367,14783l367,14482e" filled="f" stroked="t" strokeweight=".47616pt" strokecolor="#2B2B2B">
                <v:path arrowok="t"/>
              </v:shape>
            </v:group>
            <v:group style="position:absolute;left:2405;top:14482;width:2;height:301" coordorigin="2405,14482" coordsize="2,301">
              <v:shape style="position:absolute;left:2405;top:14482;width:2;height:301" coordorigin="2405,14482" coordsize="0,301" path="m2405,14783l2405,14482e" filled="f" stroked="t" strokeweight=".47616pt" strokecolor="#343434">
                <v:path arrowok="t"/>
              </v:shape>
            </v:group>
            <v:group style="position:absolute;left:7426;top:14482;width:2;height:1381" coordorigin="7426,14482" coordsize="2,1381">
              <v:shape style="position:absolute;left:7426;top:14482;width:2;height:1381" coordorigin="7426,14482" coordsize="0,1381" path="m7426,15863l7426,14482e" filled="f" stroked="t" strokeweight=".47616pt" strokecolor="#484848">
                <v:path arrowok="t"/>
              </v:shape>
            </v:group>
            <v:group style="position:absolute;left:2402;top:14726;width:2;height:1329" coordorigin="2402,14726" coordsize="2,1329">
              <v:shape style="position:absolute;left:2402;top:14726;width:2;height:1329" coordorigin="2402,14726" coordsize="0,1329" path="m2402,16055l2402,14726e" filled="f" stroked="t" strokeweight=".95232pt" strokecolor="#6B6B6B">
                <v:path arrowok="t"/>
              </v:shape>
            </v:group>
            <v:group style="position:absolute;left:1733;top:15342;width:2;height:521" coordorigin="1733,15342" coordsize="2,521">
              <v:shape style="position:absolute;left:1733;top:15342;width:2;height:521" coordorigin="1733,15342" coordsize="0,521" path="m1733,15863l1733,15342e" filled="f" stroked="t" strokeweight=".47616pt" strokecolor="#3B3B3B">
                <v:path arrowok="t"/>
              </v:shape>
            </v:group>
            <v:group style="position:absolute;left:11573;top:15806;width:2;height:683" coordorigin="11573,15806" coordsize="2,683">
              <v:shape style="position:absolute;left:11573;top:15806;width:2;height:683" coordorigin="11573,15806" coordsize="0,683" path="m11573,16489l11573,15806e" filled="f" stroked="t" strokeweight=".47616pt" strokecolor="#5B5B5B">
                <v:path arrowok="t"/>
              </v:shape>
            </v:group>
            <v:group style="position:absolute;left:362;top:16487;width:11223;height:2" coordorigin="362,16487" coordsize="11223,2">
              <v:shape style="position:absolute;left:362;top:16487;width:11223;height:2" coordorigin="362,16487" coordsize="11223,0" path="m362,16487l11585,16487e" filled="f" stroked="t" strokeweight=".71424pt" strokecolor="#6B6B6B">
                <v:path arrowok="t"/>
              </v:shape>
            </v:group>
            <v:group style="position:absolute;left:367;top:15997;width:2;height:511" coordorigin="367,15997" coordsize="2,511">
              <v:shape style="position:absolute;left:367;top:15997;width:2;height:511" coordorigin="367,15997" coordsize="0,511" path="m367,16509l367,15997e" filled="f" stroked="t" strokeweight=".47616pt" strokecolor="#383838">
                <v:path arrowok="t"/>
              </v:shape>
            </v:group>
            <v:group style="position:absolute;left:1733;top:15968;width:2;height:531" coordorigin="1733,15968" coordsize="2,531">
              <v:shape style="position:absolute;left:1733;top:15968;width:2;height:531" coordorigin="1733,15968" coordsize="0,531" path="m1733,16499l1733,15968e" filled="f" stroked="t" strokeweight=".95232pt" strokecolor="#6B6B6B">
                <v:path arrowok="t"/>
              </v:shape>
            </v:group>
            <v:group style="position:absolute;left:2405;top:15997;width:2;height:497" coordorigin="2405,15997" coordsize="2,497">
              <v:shape style="position:absolute;left:2405;top:15997;width:2;height:497" coordorigin="2405,15997" coordsize="0,497" path="m2405,16494l2405,15997e" filled="f" stroked="t" strokeweight=".47616pt" strokecolor="#3F3F3F">
                <v:path arrowok="t"/>
              </v:shape>
            </v:group>
            <v:group style="position:absolute;left:2347;top:16489;width:490;height:2" coordorigin="2347,16489" coordsize="490,2">
              <v:shape style="position:absolute;left:2347;top:16489;width:490;height:2" coordorigin="2347,16489" coordsize="490,0" path="m2347,16489l2838,16489e" filled="f" stroked="t" strokeweight=".47616pt" strokecolor="#5B5B5B">
                <v:path arrowok="t"/>
              </v:shape>
            </v:group>
            <v:group style="position:absolute;left:3857;top:16489;width:881;height:2" coordorigin="3857,16489" coordsize="881,2">
              <v:shape style="position:absolute;left:3857;top:16489;width:881;height:2" coordorigin="3857,16489" coordsize="881,0" path="m3857,16489l4738,16489e" filled="f" stroked="t" strokeweight=".47616pt" strokecolor="#545454">
                <v:path arrowok="t"/>
              </v:shape>
            </v:group>
            <v:group style="position:absolute;left:7428;top:15806;width:2;height:688" coordorigin="7428,15806" coordsize="2,688">
              <v:shape style="position:absolute;left:7428;top:15806;width:2;height:688" coordorigin="7428,15806" coordsize="0,688" path="m7428,16494l7428,15806e" filled="f" stroked="t" strokeweight=".95232pt" strokecolor="#6B6B6B">
                <v:path arrowok="t"/>
              </v:shape>
            </v:group>
            <v:group style="position:absolute;left:7742;top:16485;width:633;height:2" coordorigin="7742,16485" coordsize="633,2">
              <v:shape style="position:absolute;left:7742;top:16485;width:633;height:2" coordorigin="7742,16485" coordsize="633,0" path="m7742,16485l8376,16485e" filled="f" stroked="t" strokeweight=".47616pt" strokecolor="#575757">
                <v:path arrowok="t"/>
              </v:shape>
            </v:group>
            <v:group style="position:absolute;left:8319;top:16485;width:233;height:2" coordorigin="8319,16485" coordsize="233,2">
              <v:shape style="position:absolute;left:8319;top:16485;width:233;height:2" coordorigin="8319,16485" coordsize="233,0" path="m8319,16485l8552,16485e" filled="f" stroked="t" strokeweight=".47616pt" strokecolor="#6B6B6B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4" w:after="0" w:line="240" w:lineRule="auto"/>
        <w:ind w:left="5290" w:right="471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w w:val="94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3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3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9"/>
        </w:rPr>
        <w:t>OŞGO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5288" w:right="555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20" w:right="240"/>
        </w:sectPr>
      </w:pPr>
      <w:rPr/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1" w:lineRule="auto"/>
        <w:ind w:left="790" w:right="-161" w:firstLine="63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94"/>
          <w:szCs w:val="94"/>
          <w:color w:val="232323"/>
          <w:spacing w:val="-606"/>
          <w:w w:val="133"/>
          <w:b/>
          <w:bCs/>
          <w:position w:val="12"/>
        </w:rPr>
        <w:t>1</w:t>
      </w:r>
      <w:r>
        <w:rPr>
          <w:rFonts w:ascii="Arial" w:hAnsi="Arial" w:cs="Arial" w:eastAsia="Arial"/>
          <w:sz w:val="15"/>
          <w:szCs w:val="15"/>
          <w:color w:val="232323"/>
          <w:spacing w:val="0"/>
          <w:w w:val="113"/>
          <w:position w:val="0"/>
        </w:rPr>
        <w:t>IZMIR</w:t>
      </w:r>
      <w:r>
        <w:rPr>
          <w:rFonts w:ascii="Arial" w:hAnsi="Arial" w:cs="Arial" w:eastAsia="Arial"/>
          <w:sz w:val="15"/>
          <w:szCs w:val="15"/>
          <w:color w:val="232323"/>
          <w:spacing w:val="0"/>
          <w:w w:val="113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232323"/>
          <w:spacing w:val="0"/>
          <w:w w:val="100"/>
          <w:b/>
          <w:bCs/>
          <w:position w:val="0"/>
        </w:rPr>
        <w:t>BÜYÜKŞEHIR</w:t>
      </w:r>
      <w:r>
        <w:rPr>
          <w:rFonts w:ascii="Arial" w:hAnsi="Arial" w:cs="Arial" w:eastAsia="Arial"/>
          <w:sz w:val="16"/>
          <w:szCs w:val="16"/>
          <w:color w:val="232323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32323"/>
          <w:spacing w:val="0"/>
          <w:w w:val="107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7" w:lineRule="auto"/>
        <w:ind w:left="481" w:right="558" w:firstLine="-109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2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0" w:lineRule="auto"/>
        <w:ind w:right="-76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237" w:lineRule="exact"/>
        <w:ind w:left="1123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573" w:lineRule="exact"/>
        <w:ind w:right="-20"/>
        <w:jc w:val="left"/>
        <w:rPr>
          <w:rFonts w:ascii="Arial" w:hAnsi="Arial" w:cs="Arial" w:eastAsia="Arial"/>
          <w:sz w:val="9"/>
          <w:szCs w:val="9"/>
        </w:rPr>
      </w:pPr>
      <w:rPr/>
      <w:r>
        <w:rPr/>
        <w:br w:type="column"/>
      </w:r>
      <w:r>
        <w:rPr>
          <w:rFonts w:ascii="Arial" w:hAnsi="Arial" w:cs="Arial" w:eastAsia="Arial"/>
          <w:sz w:val="144"/>
          <w:szCs w:val="144"/>
          <w:color w:val="898A8A"/>
          <w:spacing w:val="-7"/>
          <w:w w:val="12"/>
          <w:b/>
          <w:bCs/>
          <w:i/>
          <w:position w:val="-1"/>
        </w:rPr>
        <w:t>:</w:t>
      </w:r>
      <w:r>
        <w:rPr>
          <w:rFonts w:ascii="Arial" w:hAnsi="Arial" w:cs="Arial" w:eastAsia="Arial"/>
          <w:sz w:val="144"/>
          <w:szCs w:val="144"/>
          <w:color w:val="232323"/>
          <w:spacing w:val="-107"/>
          <w:w w:val="129"/>
          <w:b/>
          <w:bCs/>
          <w:i/>
          <w:position w:val="-1"/>
        </w:rPr>
        <w:t>e</w:t>
      </w:r>
      <w:r>
        <w:rPr>
          <w:rFonts w:ascii="Arial" w:hAnsi="Arial" w:cs="Arial" w:eastAsia="Arial"/>
          <w:sz w:val="9"/>
          <w:szCs w:val="9"/>
          <w:color w:val="898A8A"/>
          <w:spacing w:val="0"/>
          <w:w w:val="170"/>
          <w:position w:val="4"/>
        </w:rPr>
        <w:t>/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220" w:bottom="280" w:left="0" w:right="260"/>
          <w:cols w:num="3" w:equalWidth="0">
            <w:col w:w="1816" w:space="1687"/>
            <w:col w:w="4372" w:space="1754"/>
            <w:col w:w="2031"/>
          </w:cols>
        </w:sectPr>
      </w:pPr>
      <w:rPr/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60"/>
        </w:sectPr>
      </w:pPr>
      <w:rPr/>
    </w:p>
    <w:p>
      <w:pPr>
        <w:spacing w:before="33" w:after="0" w:line="240" w:lineRule="auto"/>
        <w:ind w:left="314" w:right="-20"/>
        <w:jc w:val="left"/>
        <w:tabs>
          <w:tab w:pos="1660" w:val="left"/>
          <w:tab w:pos="33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2"/>
        </w:rPr>
        <w:t>Ola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2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3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5257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52575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06.05.2017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91"/>
        </w:rPr>
        <w:t>!Bildirim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6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1"/>
        </w:rPr>
        <w:t>Sıra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5"/>
        </w:rPr>
        <w:t>No:l8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9" w:lineRule="exact"/>
        <w:ind w:left="324" w:right="-71"/>
        <w:jc w:val="left"/>
        <w:tabs>
          <w:tab w:pos="1660" w:val="left"/>
          <w:tab w:pos="3340" w:val="left"/>
          <w:tab w:pos="47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91"/>
        </w:rPr>
        <w:t>Kayıt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6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06.05.2017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88"/>
        </w:rPr>
        <w:t>!Kayıt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5"/>
          <w:w w:val="8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:2795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4" w:lineRule="exact"/>
        <w:ind w:left="314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Bildirile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2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Kadifekale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Kosov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7"/>
        </w:rPr>
        <w:t>açlandtrma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Alanı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5" w:lineRule="exact"/>
        <w:ind w:left="314" w:right="-20"/>
        <w:jc w:val="left"/>
        <w:tabs>
          <w:tab w:pos="16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78"/>
          <w:position w:val="-1"/>
        </w:rPr>
        <w:t>DoiJ;r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78"/>
          <w:position w:val="-1"/>
        </w:rPr>
        <w:t>u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8"/>
          <w:w w:val="78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  <w:position w:val="-1"/>
        </w:rPr>
        <w:t>Kadifekale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5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1"/>
        </w:rPr>
        <w:t>Kosov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  <w:position w:val="-1"/>
        </w:rPr>
        <w:t>Agaçlandırma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3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1"/>
        </w:rPr>
        <w:t>Alanı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37" w:after="0" w:line="240" w:lineRule="auto"/>
        <w:ind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91"/>
        </w:rPr>
        <w:t>!Bildirim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15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1"/>
        </w:rPr>
        <w:t>Saati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87"/>
        </w:rPr>
        <w:t>14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9"/>
          <w:w w:val="87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87"/>
        </w:rPr>
        <w:t>lO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42"/>
          <w:w w:val="8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</w:rPr>
        <w:t>lfel: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2938800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9" w:lineRule="exact"/>
        <w:ind w:left="5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0"/>
        </w:rPr>
        <w:t>!Bildirim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5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0"/>
        </w:rPr>
        <w:t>Ala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4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60"/>
          <w:cols w:num="2" w:equalWidth="0">
            <w:col w:w="5167" w:space="554"/>
            <w:col w:w="5939"/>
          </w:cols>
        </w:sectPr>
      </w:pPr>
      <w:rPr/>
    </w:p>
    <w:p>
      <w:pPr>
        <w:spacing w:before="6" w:after="0" w:line="240" w:lineRule="auto"/>
        <w:ind w:left="314" w:right="-20"/>
        <w:jc w:val="left"/>
        <w:tabs>
          <w:tab w:pos="1640" w:val="left"/>
          <w:tab w:pos="4100" w:val="left"/>
          <w:tab w:pos="77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2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O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6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3"/>
          <w:w w:val="8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2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2"/>
        </w:rPr>
        <w:t>Sebebi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4"/>
        </w:rPr>
        <w:t>Sigara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4"/>
        </w:rPr>
        <w:t>(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Dikkatsizlik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4" w:lineRule="exact"/>
        <w:ind w:left="314" w:right="-20"/>
        <w:jc w:val="left"/>
        <w:tabs>
          <w:tab w:pos="3820" w:val="left"/>
          <w:tab w:pos="71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89"/>
        </w:rPr>
        <w:t>rı'angı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1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89"/>
        </w:rPr>
        <w:t>Binada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23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5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2"/>
        </w:rPr>
        <w:t>Kullantı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1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2"/>
        </w:rPr>
        <w:t>Şekli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24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" w:after="0" w:line="237" w:lineRule="exact"/>
        <w:ind w:left="3813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w w:val="43"/>
          <w:position w:val="-1"/>
        </w:rPr>
        <w:t>ı=-B-"-et'-'-o=n=ar=m.,,_K""'ag=ıi.;.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"/>
          <w:w w:val="44"/>
          <w:position w:val="-1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52575B"/>
          <w:spacing w:val="-36"/>
          <w:w w:val="39"/>
          <w:position w:val="-1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44"/>
          <w:position w:val="-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6"/>
          <w:w w:val="44"/>
          <w:position w:val="-1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32"/>
          <w:position w:val="-1"/>
        </w:rPr>
        <w:t>..:..A.:..:.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19"/>
          <w:w w:val="33"/>
          <w:position w:val="-1"/>
        </w:rPr>
        <w:t>h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32"/>
          <w:position w:val="-1"/>
        </w:rPr>
        <w:t>:.ı.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3"/>
          <w:w w:val="33"/>
          <w:position w:val="-1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32"/>
          <w:position w:val="-1"/>
        </w:rPr>
        <w:t>•a"'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10"/>
          <w:w w:val="33"/>
          <w:position w:val="-1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A1A1A1"/>
          <w:spacing w:val="0"/>
          <w:w w:val="105"/>
          <w:position w:val="-1"/>
        </w:rPr>
        <w:t>'-</w:t>
      </w:r>
      <w:r>
        <w:rPr>
          <w:rFonts w:ascii="Times New Roman" w:hAnsi="Times New Roman" w:cs="Times New Roman" w:eastAsia="Times New Roman"/>
          <w:sz w:val="21"/>
          <w:szCs w:val="21"/>
          <w:color w:val="A1A1A1"/>
          <w:spacing w:val="-11"/>
          <w:w w:val="105"/>
          <w:position w:val="-1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09"/>
          <w:w w:val="155"/>
          <w:position w:val="-1"/>
        </w:rPr>
        <w:t>ç</w:t>
      </w:r>
      <w:r>
        <w:rPr>
          <w:rFonts w:ascii="Times New Roman" w:hAnsi="Times New Roman" w:cs="Times New Roman" w:eastAsia="Times New Roman"/>
          <w:sz w:val="21"/>
          <w:szCs w:val="21"/>
          <w:color w:val="A1A1A1"/>
          <w:spacing w:val="-23"/>
          <w:w w:val="105"/>
          <w:position w:val="-1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52575B"/>
          <w:spacing w:val="0"/>
          <w:w w:val="96"/>
          <w:position w:val="-1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52575B"/>
          <w:spacing w:val="-12"/>
          <w:w w:val="96"/>
          <w:position w:val="-1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51"/>
          <w:w w:val="49"/>
          <w:position w:val="-1"/>
        </w:rPr>
        <w:t>c</w:t>
      </w:r>
      <w:r>
        <w:rPr>
          <w:rFonts w:ascii="Times New Roman" w:hAnsi="Times New Roman" w:cs="Times New Roman" w:eastAsia="Times New Roman"/>
          <w:sz w:val="21"/>
          <w:szCs w:val="21"/>
          <w:color w:val="52575B"/>
          <w:spacing w:val="-30"/>
          <w:w w:val="96"/>
          <w:position w:val="-1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-29"/>
          <w:w w:val="54"/>
          <w:position w:val="-1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40"/>
          <w:w w:val="49"/>
          <w:position w:val="-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-32"/>
          <w:w w:val="54"/>
          <w:position w:val="-1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52575B"/>
          <w:spacing w:val="-54"/>
          <w:w w:val="130"/>
          <w:position w:val="-1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-30"/>
          <w:w w:val="54"/>
          <w:position w:val="-1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51"/>
          <w:w w:val="88"/>
          <w:position w:val="-1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898A8A"/>
          <w:spacing w:val="-76"/>
          <w:w w:val="111"/>
          <w:position w:val="-1"/>
        </w:rPr>
        <w:t>=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31"/>
          <w:w w:val="88"/>
          <w:position w:val="-1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A1A1A1"/>
          <w:spacing w:val="0"/>
          <w:w w:val="69"/>
          <w:position w:val="-1"/>
        </w:rPr>
        <w:t>;,.,_</w:t>
      </w:r>
      <w:r>
        <w:rPr>
          <w:rFonts w:ascii="Times New Roman" w:hAnsi="Times New Roman" w:cs="Times New Roman" w:eastAsia="Times New Roman"/>
          <w:sz w:val="21"/>
          <w:szCs w:val="21"/>
          <w:color w:val="A1A1A1"/>
          <w:spacing w:val="-40"/>
          <w:w w:val="69"/>
          <w:position w:val="-1"/>
        </w:rPr>
        <w:t>;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37"/>
          <w:w w:val="92"/>
          <w:position w:val="-1"/>
        </w:rPr>
        <w:t>D</w:t>
      </w:r>
      <w:r>
        <w:rPr>
          <w:rFonts w:ascii="Times New Roman" w:hAnsi="Times New Roman" w:cs="Times New Roman" w:eastAsia="Times New Roman"/>
          <w:sz w:val="21"/>
          <w:szCs w:val="21"/>
          <w:color w:val="A1A1A1"/>
          <w:spacing w:val="0"/>
          <w:w w:val="39"/>
          <w:position w:val="-1"/>
        </w:rPr>
        <w:t>;;;_</w:t>
      </w:r>
      <w:r>
        <w:rPr>
          <w:rFonts w:ascii="Times New Roman" w:hAnsi="Times New Roman" w:cs="Times New Roman" w:eastAsia="Times New Roman"/>
          <w:sz w:val="21"/>
          <w:szCs w:val="21"/>
          <w:color w:val="A1A1A1"/>
          <w:spacing w:val="-13"/>
          <w:w w:val="39"/>
          <w:position w:val="-1"/>
        </w:rPr>
        <w:t>;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55"/>
          <w:w w:val="90"/>
          <w:position w:val="-1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52575B"/>
          <w:spacing w:val="-80"/>
          <w:w w:val="86"/>
          <w:position w:val="-1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6"/>
          <w:position w:val="-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84"/>
          <w:w w:val="96"/>
          <w:position w:val="-1"/>
        </w:rPr>
        <w:t>ğ</w:t>
      </w:r>
      <w:r>
        <w:rPr>
          <w:rFonts w:ascii="Times New Roman" w:hAnsi="Times New Roman" w:cs="Times New Roman" w:eastAsia="Times New Roman"/>
          <w:sz w:val="21"/>
          <w:szCs w:val="21"/>
          <w:color w:val="52575B"/>
          <w:spacing w:val="-29"/>
          <w:w w:val="86"/>
          <w:position w:val="-1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898A8A"/>
          <w:spacing w:val="-62"/>
          <w:w w:val="106"/>
          <w:position w:val="-1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61"/>
          <w:position w:val="-1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38"/>
          <w:w w:val="61"/>
          <w:position w:val="-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898A8A"/>
          <w:spacing w:val="-67"/>
          <w:w w:val="106"/>
          <w:position w:val="-1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676B6B"/>
          <w:spacing w:val="-18"/>
          <w:w w:val="130"/>
          <w:position w:val="-1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676B6B"/>
          <w:spacing w:val="-112"/>
          <w:w w:val="131"/>
          <w:position w:val="-1"/>
        </w:rPr>
        <w:t>b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2"/>
          <w:w w:val="106"/>
          <w:position w:val="-1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34"/>
          <w:w w:val="106"/>
          <w:position w:val="-1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898A8A"/>
          <w:spacing w:val="-100"/>
          <w:w w:val="69"/>
          <w:position w:val="-1"/>
        </w:rPr>
        <w:t>=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56"/>
          <w:position w:val="-1"/>
        </w:rPr>
        <w:t>&lt;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78"/>
          <w:w w:val="56"/>
          <w:position w:val="-1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898A8A"/>
          <w:spacing w:val="-1"/>
          <w:w w:val="70"/>
          <w:position w:val="-1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2"/>
          <w:w w:val="57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4"/>
          <w:w w:val="101"/>
          <w:position w:val="-1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85"/>
          <w:position w:val="-1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80"/>
          <w:w w:val="86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898A8A"/>
          <w:spacing w:val="-43"/>
          <w:w w:val="114"/>
          <w:position w:val="-1"/>
        </w:rPr>
        <w:t>_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9"/>
          <w:w w:val="56"/>
          <w:position w:val="-1"/>
        </w:rPr>
        <w:t>J</w:t>
      </w:r>
      <w:r>
        <w:rPr>
          <w:rFonts w:ascii="Times New Roman" w:hAnsi="Times New Roman" w:cs="Times New Roman" w:eastAsia="Times New Roman"/>
          <w:sz w:val="21"/>
          <w:szCs w:val="21"/>
          <w:color w:val="898A8A"/>
          <w:spacing w:val="0"/>
          <w:w w:val="94"/>
          <w:position w:val="-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898A8A"/>
          <w:spacing w:val="-22"/>
          <w:w w:val="94"/>
          <w:position w:val="-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28"/>
          <w:w w:val="92"/>
          <w:position w:val="-1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898A8A"/>
          <w:spacing w:val="-18"/>
          <w:w w:val="94"/>
          <w:position w:val="-1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0"/>
          <w:w w:val="40"/>
          <w:position w:val="-1"/>
        </w:rPr>
        <w:t>-:-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-92"/>
          <w:w w:val="40"/>
          <w:position w:val="-1"/>
        </w:rPr>
        <w:t>=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65"/>
          <w:w w:val="105"/>
          <w:position w:val="-1"/>
        </w:rPr>
        <w:t>o</w:t>
      </w:r>
      <w:r>
        <w:rPr>
          <w:rFonts w:ascii="Times New Roman" w:hAnsi="Times New Roman" w:cs="Times New Roman" w:eastAsia="Times New Roman"/>
          <w:sz w:val="21"/>
          <w:szCs w:val="21"/>
          <w:color w:val="898A8A"/>
          <w:spacing w:val="-17"/>
          <w:w w:val="136"/>
          <w:position w:val="-1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898A8A"/>
          <w:spacing w:val="-69"/>
          <w:w w:val="136"/>
          <w:position w:val="-1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6"/>
          <w:position w:val="-1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7"/>
          <w:w w:val="97"/>
          <w:position w:val="-1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22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1"/>
          <w:szCs w:val="21"/>
          <w:color w:val="898A8A"/>
          <w:spacing w:val="0"/>
          <w:w w:val="43"/>
          <w:position w:val="-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898A8A"/>
          <w:spacing w:val="-35"/>
          <w:w w:val="43"/>
          <w:position w:val="-1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33"/>
          <w:w w:val="89"/>
          <w:position w:val="-1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898A8A"/>
          <w:spacing w:val="0"/>
          <w:w w:val="43"/>
          <w:position w:val="-1"/>
        </w:rPr>
        <w:t>...</w:t>
      </w:r>
      <w:r>
        <w:rPr>
          <w:rFonts w:ascii="Times New Roman" w:hAnsi="Times New Roman" w:cs="Times New Roman" w:eastAsia="Times New Roman"/>
          <w:sz w:val="21"/>
          <w:szCs w:val="21"/>
          <w:color w:val="898A8A"/>
          <w:spacing w:val="-17"/>
          <w:w w:val="43"/>
          <w:position w:val="-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35"/>
          <w:w w:val="87"/>
          <w:position w:val="-1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0"/>
          <w:w w:val="66"/>
          <w:position w:val="-1"/>
        </w:rPr>
        <w:t>-,-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-57"/>
          <w:w w:val="66"/>
          <w:position w:val="-1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1"/>
          <w:w w:val="89"/>
          <w:position w:val="-1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-38"/>
          <w:w w:val="65"/>
          <w:position w:val="-1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26"/>
          <w:w w:val="89"/>
          <w:position w:val="-1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-30"/>
          <w:w w:val="66"/>
          <w:position w:val="-1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33"/>
          <w:w w:val="89"/>
          <w:position w:val="-1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-69"/>
          <w:w w:val="114"/>
          <w:position w:val="-1"/>
        </w:rPr>
        <w:t>_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4"/>
          <w:w w:val="88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676B6B"/>
          <w:spacing w:val="-100"/>
          <w:w w:val="114"/>
          <w:position w:val="-1"/>
        </w:rPr>
        <w:t>_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4"/>
          <w:position w:val="-1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-13"/>
          <w:w w:val="49"/>
          <w:position w:val="-1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41"/>
          <w:w w:val="90"/>
          <w:position w:val="-1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0"/>
          <w:w w:val="48"/>
          <w:position w:val="-1"/>
        </w:rPr>
        <w:t>-: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-8"/>
          <w:w w:val="49"/>
          <w:position w:val="-1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0"/>
          <w:w w:val="49"/>
          <w:position w:val="-1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-36"/>
          <w:w w:val="49"/>
          <w:position w:val="-1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32"/>
          <w:w w:val="90"/>
          <w:position w:val="-1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0"/>
          <w:w w:val="48"/>
          <w:position w:val="-1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-50"/>
          <w:w w:val="49"/>
          <w:position w:val="-1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34"/>
          <w:w w:val="90"/>
          <w:position w:val="-1"/>
        </w:rPr>
        <w:t>m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13"/>
          <w:w w:val="233"/>
          <w:position w:val="-1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-60"/>
          <w:w w:val="65"/>
          <w:position w:val="-1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46"/>
          <w:w w:val="94"/>
          <w:position w:val="-1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0"/>
          <w:w w:val="65"/>
          <w:position w:val="-1"/>
        </w:rPr>
        <w:t>--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-48"/>
          <w:w w:val="64"/>
          <w:position w:val="-1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78"/>
          <w:w w:val="94"/>
          <w:position w:val="-1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0"/>
          <w:w w:val="64"/>
          <w:position w:val="-1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-9"/>
          <w:w w:val="65"/>
          <w:position w:val="-1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"/>
          <w:w w:val="93"/>
          <w:position w:val="-1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4"/>
          <w:position w:val="-1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86"/>
          <w:position w:val="-1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33"/>
          <w:w w:val="86"/>
          <w:position w:val="-1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A1A1A1"/>
          <w:spacing w:val="-18"/>
          <w:w w:val="69"/>
          <w:position w:val="-1"/>
        </w:rPr>
        <w:t>=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69"/>
          <w:w w:val="124"/>
          <w:position w:val="-1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A1A1A1"/>
          <w:spacing w:val="-32"/>
          <w:w w:val="70"/>
          <w:position w:val="-1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A1A1A1"/>
          <w:spacing w:val="13"/>
          <w:w w:val="233"/>
          <w:position w:val="-1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3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9"/>
          <w:w w:val="100"/>
          <w:u w:val="single" w:color="A0A0A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9"/>
          <w:w w:val="100"/>
          <w:u w:val="single" w:color="A0A0A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36"/>
          <w:w w:val="101"/>
          <w:u w:val="single" w:color="A0A0A0"/>
          <w:position w:val="-1"/>
        </w:rPr>
        <w:t>4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36"/>
          <w:w w:val="101"/>
          <w:u w:val="single" w:color="A0A0A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36"/>
          <w:w w:val="101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36"/>
          <w:w w:val="101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A1A1A1"/>
          <w:spacing w:val="4"/>
          <w:w w:val="49"/>
          <w:position w:val="-1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0"/>
          <w:position w:val="-1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3"/>
          <w:w w:val="91"/>
          <w:position w:val="-1"/>
        </w:rPr>
        <w:t>2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27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21"/>
          <w:szCs w:val="21"/>
          <w:color w:val="A1A1A1"/>
          <w:spacing w:val="0"/>
          <w:w w:val="385"/>
          <w:position w:val="-1"/>
        </w:rPr>
        <w:t>--</w:t>
      </w:r>
      <w:r>
        <w:rPr>
          <w:rFonts w:ascii="Times New Roman" w:hAnsi="Times New Roman" w:cs="Times New Roman" w:eastAsia="Times New Roman"/>
          <w:sz w:val="21"/>
          <w:szCs w:val="21"/>
          <w:color w:val="A1A1A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1A1A1"/>
          <w:spacing w:val="0"/>
          <w:w w:val="385"/>
          <w:position w:val="-1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A1A1A1"/>
          <w:spacing w:val="-90"/>
          <w:w w:val="385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0"/>
          <w:w w:val="143"/>
          <w:position w:val="-1"/>
        </w:rPr>
        <w:t>----ı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60"/>
        </w:sectPr>
      </w:pPr>
      <w:rPr/>
    </w:p>
    <w:p>
      <w:pPr>
        <w:spacing w:before="33" w:after="0" w:line="240" w:lineRule="auto"/>
        <w:ind w:left="314" w:right="-72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89"/>
        </w:rPr>
        <w:t>Yana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2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314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29" w:lineRule="exact"/>
        <w:ind w:left="324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42" w:after="0" w:line="270" w:lineRule="auto"/>
        <w:ind w:right="3803"/>
        <w:jc w:val="left"/>
        <w:tabs>
          <w:tab w:pos="35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86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86"/>
        </w:rPr>
        <w:t>IKiracı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7"/>
          <w:w w:val="8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86"/>
        </w:rPr>
        <w:t>veya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36"/>
          <w:w w:val="8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3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83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83"/>
        </w:rPr>
        <w:t>\miri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7"/>
          <w:w w:val="8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257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52575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5"/>
        </w:rPr>
        <w:t>Çavu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4"/>
          <w:w w:val="95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52575B"/>
          <w:spacing w:val="0"/>
          <w:w w:val="95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52575B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5"/>
        </w:rPr>
        <w:t>Coşku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SERiFOGLU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14" w:lineRule="exact"/>
        <w:ind w:right="-20"/>
        <w:jc w:val="left"/>
        <w:tabs>
          <w:tab w:pos="2620" w:val="left"/>
          <w:tab w:pos="55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1"/>
        </w:rPr>
        <w:t>f'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1"/>
        </w:rPr>
        <w:t>\raç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78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42"/>
        </w:rPr>
        <w:t>ıkı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42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27"/>
          <w:w w:val="14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14:11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14:15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25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f'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\raç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4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Plakası:3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5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9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CFE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31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6" w:after="0" w:line="240" w:lineRule="auto"/>
        <w:ind w:left="2551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Elektri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Arıza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4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Geli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9" w:lineRule="exact"/>
        <w:ind w:left="2570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2"/>
        </w:rPr>
        <w:t>112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7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2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2"/>
        </w:rPr>
        <w:t>Servi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2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2"/>
        </w:rPr>
        <w:t>Geli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5" w:lineRule="exact"/>
        <w:ind w:left="2561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4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6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4"/>
          <w:position w:val="-1"/>
        </w:rPr>
        <w:t>Geli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4"/>
          <w:position w:val="-1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6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5"/>
          <w:position w:val="-1"/>
        </w:rPr>
        <w:t>Saati: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60"/>
          <w:cols w:num="2" w:equalWidth="0">
            <w:col w:w="1359" w:space="973"/>
            <w:col w:w="9328"/>
          </w:cols>
        </w:sectPr>
      </w:pPr>
      <w:rPr/>
    </w:p>
    <w:p>
      <w:pPr>
        <w:spacing w:before="2" w:after="0" w:line="57" w:lineRule="exact"/>
        <w:ind w:left="2351" w:right="-71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111111"/>
          <w:spacing w:val="0"/>
          <w:w w:val="91"/>
          <w:position w:val="-15"/>
        </w:rPr>
        <w:t>Personel</w:t>
      </w:r>
      <w:r>
        <w:rPr>
          <w:rFonts w:ascii="Times New Roman" w:hAnsi="Times New Roman" w:cs="Times New Roman" w:eastAsia="Times New Roman"/>
          <w:sz w:val="21"/>
          <w:szCs w:val="21"/>
          <w:color w:val="111111"/>
          <w:spacing w:val="8"/>
          <w:w w:val="91"/>
          <w:position w:val="-1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15"/>
        </w:rPr>
        <w:t>Sayısı: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3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2"/>
          <w:position w:val="-15"/>
        </w:rPr>
        <w:t>3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2" w:after="0" w:line="57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4"/>
          <w:position w:val="-15"/>
        </w:rPr>
        <w:t>Doğalgaz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4"/>
          <w:w w:val="94"/>
          <w:position w:val="-1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4"/>
          <w:position w:val="-15"/>
        </w:rPr>
        <w:t>Ekibi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4"/>
          <w:w w:val="94"/>
          <w:position w:val="-1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4"/>
          <w:position w:val="-15"/>
        </w:rPr>
        <w:t>Geli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4"/>
          <w:position w:val="-15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"/>
          <w:w w:val="94"/>
          <w:position w:val="-1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15"/>
        </w:rPr>
        <w:t>Saati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60"/>
          <w:cols w:num="2" w:equalWidth="0">
            <w:col w:w="3812" w:space="1072"/>
            <w:col w:w="6776"/>
          </w:cols>
        </w:sectPr>
      </w:pPr>
      <w:rPr/>
    </w:p>
    <w:p>
      <w:pPr>
        <w:spacing w:before="0" w:after="0" w:line="419" w:lineRule="exact"/>
        <w:ind w:right="-102"/>
        <w:jc w:val="left"/>
        <w:tabs>
          <w:tab w:pos="15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232323"/>
          <w:spacing w:val="-376"/>
          <w:w w:val="364"/>
          <w:position w:val="9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83"/>
          <w:position w:val="-4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5"/>
          <w:w w:val="82"/>
          <w:position w:val="-4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52575B"/>
          <w:spacing w:val="0"/>
          <w:w w:val="126"/>
          <w:position w:val="-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52575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52575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4"/>
        </w:rPr>
        <w:t>ıcı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2"/>
          <w:position w:val="-4"/>
        </w:rPr>
        <w:t>Eki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2"/>
          <w:position w:val="-4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2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4"/>
        </w:rPr>
        <w:t>Gitmişse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37" w:lineRule="exact"/>
        <w:ind w:right="-71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42"/>
          <w:position w:val="-1"/>
        </w:rPr>
        <w:t>ıkı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42"/>
          <w:position w:val="-1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22"/>
          <w:w w:val="142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2"/>
        </w:rPr>
        <w:t>f'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2"/>
        </w:rPr>
        <w:t>\raç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9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2"/>
        </w:rPr>
        <w:t>Sayısı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1"/>
        </w:rPr>
        <w:t>Personel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4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60"/>
          <w:cols w:num="3" w:equalWidth="0">
            <w:col w:w="2889" w:space="197"/>
            <w:col w:w="948" w:space="1528"/>
            <w:col w:w="6098"/>
          </w:cols>
        </w:sectPr>
      </w:pPr>
      <w:rPr/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14" w:right="-76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Olayı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29" w:lineRule="exact"/>
        <w:ind w:left="314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24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2"/>
        </w:rPr>
        <w:t>Dönüş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2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2"/>
        </w:rPr>
        <w:t>Yardıma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6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2"/>
        </w:rPr>
        <w:t>Gele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2"/>
        </w:rPr>
        <w:t>A.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5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9" w:lineRule="exact"/>
        <w:ind w:left="5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1"/>
        </w:rPr>
        <w:t>Eki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1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1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1"/>
        </w:rPr>
        <w:t>Amirini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6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" w:after="0" w:line="240" w:lineRule="auto"/>
        <w:ind w:left="52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1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yerine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varıldığında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alevii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dumanlı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bi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3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şekilde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yanmakta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olduğ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u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37" w:lineRule="exact"/>
        <w:ind w:left="2594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7"/>
          <w:position w:val="-1"/>
        </w:rPr>
        <w:t>öndürmede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8"/>
          <w:w w:val="107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  <w:position w:val="-1"/>
        </w:rPr>
        <w:t>Kullanıla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3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1"/>
        </w:rPr>
        <w:t>söndürücü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60"/>
          <w:cols w:num="2" w:equalWidth="0">
            <w:col w:w="1755" w:space="591"/>
            <w:col w:w="9314"/>
          </w:cols>
        </w:sectPr>
      </w:pPr>
      <w:rPr/>
    </w:p>
    <w:p>
      <w:pPr>
        <w:spacing w:before="0" w:after="0" w:line="234" w:lineRule="exact"/>
        <w:ind w:left="314" w:right="-72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87"/>
        </w:rPr>
        <w:t>Söndürme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6"/>
          <w:w w:val="8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87"/>
        </w:rPr>
        <w:t>TürO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7" w:lineRule="exact"/>
        <w:ind w:right="-75"/>
        <w:jc w:val="left"/>
        <w:tabs>
          <w:tab w:pos="1500" w:val="left"/>
          <w:tab w:pos="34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100"/>
          <w:position w:val="4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-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94"/>
          <w:position w:val="4"/>
        </w:rPr>
        <w:t>ile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-6"/>
          <w:w w:val="94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100"/>
          <w:position w:val="4"/>
        </w:rPr>
        <w:t>sOndilıme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217"/>
          <w:position w:val="-1"/>
        </w:rPr>
        <w:t>u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58"/>
          <w:w w:val="217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86"/>
          <w:position w:val="-1"/>
        </w:rPr>
        <w:t>IKöpük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0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67" w:lineRule="exact"/>
        <w:ind w:left="1880" w:right="-20"/>
        <w:jc w:val="left"/>
        <w:tabs>
          <w:tab w:pos="340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19"/>
          <w:szCs w:val="19"/>
          <w:color w:val="232323"/>
          <w:w w:val="236"/>
        </w:rPr>
        <w:t>I</w:t>
      </w:r>
      <w:r>
        <w:rPr>
          <w:rFonts w:ascii="Arial" w:hAnsi="Arial" w:cs="Arial" w:eastAsia="Arial"/>
          <w:sz w:val="19"/>
          <w:szCs w:val="19"/>
          <w:color w:val="232323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232323"/>
          <w:spacing w:val="0"/>
          <w:w w:val="80"/>
        </w:rPr>
        <w:t>!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2" w:after="0" w:line="201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83"/>
          <w:position w:val="-4"/>
        </w:rPr>
        <w:t>jK.K.T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83"/>
          <w:position w:val="-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8"/>
          <w:w w:val="83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309" w:lineRule="exact"/>
        <w:ind w:left="5" w:right="-20"/>
        <w:jc w:val="lef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232323"/>
          <w:spacing w:val="0"/>
          <w:w w:val="70"/>
          <w:position w:val="-2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60"/>
          <w:cols w:num="3" w:equalWidth="0">
            <w:col w:w="1549" w:space="1826"/>
            <w:col w:w="4317" w:space="661"/>
            <w:col w:w="3307"/>
          </w:cols>
        </w:sectPr>
      </w:pPr>
      <w:rPr/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37" w:lineRule="exact"/>
        <w:ind w:left="314" w:right="-72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4"/>
          <w:position w:val="-1"/>
        </w:rPr>
        <w:t>Söndürme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1"/>
        </w:rPr>
        <w:t>Sonundaki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4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2"/>
        </w:rPr>
        <w:t>sonundaki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34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2"/>
        </w:rPr>
        <w:t>hasa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2"/>
        </w:rPr>
        <w:t>durum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2"/>
        </w:rPr>
        <w:t>u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2"/>
        </w:rPr>
        <w:t>:Otla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4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adet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zeyti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ağaçı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yanara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zara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60"/>
          <w:cols w:num="2" w:equalWidth="0">
            <w:col w:w="2027" w:space="348"/>
            <w:col w:w="9285"/>
          </w:cols>
        </w:sectPr>
      </w:pPr>
      <w:rPr/>
    </w:p>
    <w:p>
      <w:pPr>
        <w:spacing w:before="0" w:after="0" w:line="277" w:lineRule="exact"/>
        <w:ind w:left="319" w:right="-20"/>
        <w:jc w:val="left"/>
        <w:tabs>
          <w:tab w:pos="23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2"/>
          <w:position w:val="3"/>
        </w:rPr>
        <w:t>Hasa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2"/>
          <w:position w:val="3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2"/>
          <w:w w:val="92"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3"/>
        </w:rPr>
        <w:t>Durumu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  <w:position w:val="-1"/>
        </w:rPr>
        <w:t>Tahmini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3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  <w:position w:val="-1"/>
        </w:rPr>
        <w:t>zara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  <w:position w:val="-1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6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  <w:position w:val="-1"/>
        </w:rPr>
        <w:t>ziya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9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  <w:position w:val="-1"/>
        </w:rPr>
        <w:t>:30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  <w:position w:val="-1"/>
        </w:rPr>
        <w:t>0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3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1"/>
        </w:rPr>
        <w:t>TL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69" w:after="0" w:line="237" w:lineRule="exact"/>
        <w:ind w:left="2332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88"/>
          <w:position w:val="-1"/>
        </w:rPr>
        <w:t>!Yangı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88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4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8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8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2"/>
          <w:w w:val="98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1"/>
        </w:rPr>
        <w:t>Kosov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1"/>
        </w:rPr>
        <w:t>ağaçlandırma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1"/>
        </w:rPr>
        <w:t>alanında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1"/>
        </w:rPr>
        <w:t>olduğu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60"/>
        </w:sectPr>
      </w:pPr>
      <w:rPr/>
    </w:p>
    <w:p>
      <w:pPr>
        <w:spacing w:before="0" w:after="0" w:line="224" w:lineRule="exact"/>
        <w:ind w:left="314" w:right="-72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1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2"/>
        </w:rPr>
        <w:t>Çıkı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6" w:after="0" w:line="240" w:lineRule="auto"/>
        <w:ind w:right="182" w:firstLine="62"/>
        <w:jc w:val="both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17"/>
        </w:rPr>
        <w:t>örülmü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17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15"/>
          <w:w w:val="11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soruşturmada;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8"/>
        </w:rPr>
        <w:t>belirsiz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0"/>
          <w:w w:val="9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kişilerin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11"/>
        </w:rPr>
        <w:t>önmemi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11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9"/>
          <w:w w:val="11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atara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rvarılmı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4"/>
          <w:w w:val="100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tır.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20" w:bottom="280" w:left="0" w:right="260"/>
          <w:cols w:num="2" w:equalWidth="0">
            <w:col w:w="1962" w:space="370"/>
            <w:col w:w="9328"/>
          </w:cols>
        </w:sectPr>
      </w:pPr>
      <w:rPr/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60"/>
        </w:sectPr>
      </w:pPr>
      <w:rPr/>
    </w:p>
    <w:p>
      <w:pPr>
        <w:spacing w:before="33" w:after="0" w:line="240" w:lineRule="auto"/>
        <w:ind w:left="314" w:right="-20"/>
        <w:jc w:val="left"/>
        <w:tabs>
          <w:tab w:pos="23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4"/>
        </w:rPr>
        <w:t>Sigortalı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91"/>
        </w:rPr>
        <w:t>lsirke</w:t>
      </w:r>
      <w:r>
        <w:rPr>
          <w:rFonts w:ascii="Times New Roman" w:hAnsi="Times New Roman" w:cs="Times New Roman" w:eastAsia="Times New Roman"/>
          <w:sz w:val="21"/>
          <w:szCs w:val="21"/>
          <w:color w:val="52575B"/>
          <w:spacing w:val="-5"/>
          <w:w w:val="91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91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18" w:lineRule="exact"/>
        <w:ind w:left="409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w w:val="332"/>
          <w:position w:val="-2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332"/>
          <w:position w:val="-2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2"/>
        </w:rPr>
        <w:t>'Jereç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2"/>
        </w:rPr>
        <w:t>Kaybı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93" w:lineRule="exact"/>
        <w:ind w:left="314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2323"/>
          <w:w w:val="58"/>
          <w:position w:val="1"/>
        </w:rPr>
        <w:t>Yaı</w:t>
      </w:r>
      <w:r>
        <w:rPr>
          <w:rFonts w:ascii="Times New Roman" w:hAnsi="Times New Roman" w:cs="Times New Roman" w:eastAsia="Times New Roman"/>
          <w:sz w:val="30"/>
          <w:szCs w:val="30"/>
          <w:color w:val="232323"/>
          <w:spacing w:val="10"/>
          <w:w w:val="58"/>
          <w:position w:val="1"/>
        </w:rPr>
        <w:t>ı</w:t>
      </w:r>
      <w:r>
        <w:rPr>
          <w:rFonts w:ascii="Times New Roman" w:hAnsi="Times New Roman" w:cs="Times New Roman" w:eastAsia="Times New Roman"/>
          <w:sz w:val="14"/>
          <w:szCs w:val="14"/>
          <w:color w:val="232323"/>
          <w:spacing w:val="-9"/>
          <w:w w:val="155"/>
          <w:position w:val="-3"/>
        </w:rPr>
        <w:t>6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4"/>
          <w:position w:val="1"/>
        </w:rPr>
        <w:t>.n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89"/>
          <w:position w:val="1"/>
        </w:rPr>
        <w:t>Yer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89"/>
          <w:position w:val="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7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89"/>
          <w:position w:val="1"/>
        </w:rPr>
        <w:t>Kime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7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1"/>
        </w:rPr>
        <w:t>Teslim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left="328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" w:after="0" w:line="240" w:lineRule="auto"/>
        <w:ind w:left="328" w:right="-20"/>
        <w:jc w:val="left"/>
        <w:tabs>
          <w:tab w:pos="23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1"/>
        </w:rPr>
        <w:t>Ekibi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6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5"/>
        </w:rPr>
        <w:t>:06.05.2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6"/>
        </w:rPr>
        <w:t>0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89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3"/>
        </w:rPr>
        <w:t>7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5" w:lineRule="exact"/>
        <w:ind w:left="409" w:right="-71"/>
        <w:jc w:val="left"/>
        <w:tabs>
          <w:tab w:pos="1220" w:val="left"/>
          <w:tab w:pos="17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  <w:position w:val="-1"/>
        </w:rPr>
        <w:t>GiDE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2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4"/>
          <w:position w:val="-1"/>
        </w:rPr>
        <w:t>Kadifekale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4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1"/>
        </w:rPr>
        <w:t>2.Posta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37" w:after="0" w:line="240" w:lineRule="auto"/>
        <w:ind w:left="640" w:right="-71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83838"/>
          <w:w w:val="87"/>
        </w:rPr>
        <w:t>!Bedel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"/>
          <w:w w:val="87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52575B"/>
          <w:spacing w:val="0"/>
          <w:w w:val="124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49"/>
        </w:rPr>
        <w:t>aati: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31"/>
          <w:w w:val="14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14:35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ONAYLAYAN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60"/>
          <w:cols w:num="3" w:equalWidth="0">
            <w:col w:w="5679" w:space="650"/>
            <w:col w:w="1259" w:space="1313"/>
            <w:col w:w="2759"/>
          </w:cols>
        </w:sectPr>
      </w:pPr>
      <w:rPr/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60"/>
        </w:sectPr>
      </w:pPr>
      <w:rPr/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/>
        <w:pict>
          <v:group style="position:absolute;margin-left:14.279089pt;margin-top:28.567524pt;width:568.426721pt;height:793.149638pt;mso-position-horizontal-relative:page;mso-position-vertical-relative:page;z-index:-17192" coordorigin="286,571" coordsize="11369,15863">
            <v:group style="position:absolute;left:305;top:600;width:11314;height:2" coordorigin="305,600" coordsize="11314,2">
              <v:shape style="position:absolute;left:305;top:600;width:11314;height:2" coordorigin="305,600" coordsize="11314,0" path="m305,600l11618,600e" filled="f" stroked="t" strokeweight=".713954pt" strokecolor="#484848">
                <v:path arrowok="t"/>
              </v:shape>
            </v:group>
            <v:group style="position:absolute;left:2327;top:578;width:2;height:1520" coordorigin="2327,578" coordsize="2,1520">
              <v:shape style="position:absolute;left:2327;top:578;width:2;height:1520" coordorigin="2327,578" coordsize="0,1520" path="m2327,2099l2327,578e" filled="f" stroked="t" strokeweight=".713954pt" strokecolor="#3B3B3B">
                <v:path arrowok="t"/>
              </v:shape>
            </v:group>
            <v:group style="position:absolute;left:9082;top:598;width:2;height:1520" coordorigin="9082,598" coordsize="2,1520">
              <v:shape style="position:absolute;left:9082;top:598;width:2;height:1520" coordorigin="9082,598" coordsize="0,1520" path="m9082,2118l9082,598e" filled="f" stroked="t" strokeweight=".951939pt" strokecolor="#3F3F3F">
                <v:path arrowok="t"/>
              </v:shape>
            </v:group>
            <v:group style="position:absolute;left:309;top:1740;width:2;height:14687" coordorigin="309,1740" coordsize="2,14687">
              <v:shape style="position:absolute;left:309;top:1740;width:2;height:14687" coordorigin="309,1740" coordsize="0,14687" path="m309,16427l309,1740e" filled="f" stroked="t" strokeweight=".713954pt" strokecolor="#5B5B5B">
                <v:path arrowok="t"/>
              </v:shape>
            </v:group>
            <v:group style="position:absolute;left:295;top:2099;width:11333;height:2" coordorigin="295,2099" coordsize="11333,2">
              <v:shape style="position:absolute;left:295;top:2099;width:11333;height:2" coordorigin="295,2099" coordsize="11333,0" path="m295,2099l11628,2099e" filled="f" stroked="t" strokeweight=".713954pt" strokecolor="#484848">
                <v:path arrowok="t"/>
              </v:shape>
            </v:group>
            <v:group style="position:absolute;left:305;top:2338;width:11319;height:2" coordorigin="305,2338" coordsize="11319,2">
              <v:shape style="position:absolute;left:305;top:2338;width:11319;height:2" coordorigin="305,2338" coordsize="11319,0" path="m305,2338l11623,2338e" filled="f" stroked="t" strokeweight=".713954pt" strokecolor="#484848">
                <v:path arrowok="t"/>
              </v:shape>
            </v:group>
            <v:group style="position:absolute;left:305;top:2579;width:11319;height:2" coordorigin="305,2579" coordsize="11319,2">
              <v:shape style="position:absolute;left:305;top:2579;width:11319;height:2" coordorigin="305,2579" coordsize="11319,0" path="m305,2579l11623,2579e" filled="f" stroked="t" strokeweight=".713954pt" strokecolor="#444444">
                <v:path arrowok="t"/>
              </v:shape>
            </v:group>
            <v:group style="position:absolute;left:305;top:2821;width:11319;height:2" coordorigin="305,2821" coordsize="11319,2">
              <v:shape style="position:absolute;left:305;top:2821;width:11319;height:2" coordorigin="305,2821" coordsize="11319,0" path="m305,2821l11623,2821e" filled="f" stroked="t" strokeweight=".713954pt" strokecolor="#444444">
                <v:path arrowok="t"/>
              </v:shape>
            </v:group>
            <v:group style="position:absolute;left:300;top:3060;width:11323;height:2" coordorigin="300,3060" coordsize="11323,2">
              <v:shape style="position:absolute;left:300;top:3060;width:11323;height:2" coordorigin="300,3060" coordsize="11323,0" path="m300,3060l11623,3060e" filled="f" stroked="t" strokeweight=".713954pt" strokecolor="#444444">
                <v:path arrowok="t"/>
              </v:shape>
            </v:group>
            <v:group style="position:absolute;left:300;top:3296;width:10195;height:2" coordorigin="300,3296" coordsize="10195,2">
              <v:shape style="position:absolute;left:300;top:3296;width:10195;height:2" coordorigin="300,3296" coordsize="10195,0" path="m300,3296l10495,3296e" filled="f" stroked="t" strokeweight=".47597pt" strokecolor="#3F3F3F">
                <v:path arrowok="t"/>
              </v:shape>
            </v:group>
            <v:group style="position:absolute;left:3822;top:3284;width:2;height:775" coordorigin="3822,3284" coordsize="2,775">
              <v:shape style="position:absolute;left:3822;top:3284;width:2;height:775" coordorigin="3822,3284" coordsize="0,775" path="m3822,4059l3822,3284e" filled="f" stroked="t" strokeweight=".951939pt" strokecolor="#3B3B3B">
                <v:path arrowok="t"/>
              </v:shape>
            </v:group>
            <v:group style="position:absolute;left:7094;top:3294;width:2;height:775" coordorigin="7094,3294" coordsize="2,775">
              <v:shape style="position:absolute;left:7094;top:3294;width:2;height:775" coordorigin="7094,3294" coordsize="0,775" path="m7094,4069l7094,3294e" filled="f" stroked="t" strokeweight=".951939pt" strokecolor="#484848">
                <v:path arrowok="t"/>
              </v:shape>
            </v:group>
            <v:group style="position:absolute;left:2335;top:4049;width:2;height:12378" coordorigin="2335,4049" coordsize="2,12378">
              <v:shape style="position:absolute;left:2335;top:4049;width:2;height:12378" coordorigin="2335,4049" coordsize="0,12378" path="m2335,16427l2335,4049e" filled="f" stroked="t" strokeweight=".713954pt" strokecolor="#444444">
                <v:path arrowok="t"/>
              </v:shape>
            </v:group>
            <v:group style="position:absolute;left:295;top:4054;width:11328;height:2" coordorigin="295,4054" coordsize="11328,2">
              <v:shape style="position:absolute;left:295;top:4054;width:11328;height:2" coordorigin="295,4054" coordsize="11328,0" path="m295,4054l11623,4054e" filled="f" stroked="t" strokeweight=".951939pt" strokecolor="#444444">
                <v:path arrowok="t"/>
              </v:shape>
            </v:group>
            <v:group style="position:absolute;left:2318;top:4578;width:9305;height:2" coordorigin="2318,4578" coordsize="9305,2">
              <v:shape style="position:absolute;left:2318;top:4578;width:9305;height:2" coordorigin="2318,4578" coordsize="9305,0" path="m2318,4578l11623,4578e" filled="f" stroked="t" strokeweight=".713954pt" strokecolor="#4B4B4B">
                <v:path arrowok="t"/>
              </v:shape>
            </v:group>
            <v:group style="position:absolute;left:4879;top:4523;width:2;height:2218" coordorigin="4879,4523" coordsize="2,2218">
              <v:shape style="position:absolute;left:4879;top:4523;width:2;height:2218" coordorigin="4879,4523" coordsize="0,2218" path="m4879,6741l4879,4523e" filled="f" stroked="t" strokeweight=".951939pt" strokecolor="#3F3F3F">
                <v:path arrowok="t"/>
              </v:shape>
            </v:group>
            <v:group style="position:absolute;left:11630;top:4652;width:2;height:11742" coordorigin="11630,4652" coordsize="2,11742">
              <v:shape style="position:absolute;left:11630;top:4652;width:2;height:11742" coordorigin="11630,4652" coordsize="0,11742" path="m11630,16394l11630,4652e" filled="f" stroked="t" strokeweight=".713954pt" strokecolor="#979797">
                <v:path arrowok="t"/>
              </v:shape>
            </v:group>
            <v:group style="position:absolute;left:4869;top:5063;width:6759;height:2" coordorigin="4869,5063" coordsize="6759,2">
              <v:shape style="position:absolute;left:4869;top:5063;width:6759;height:2" coordorigin="4869,5063" coordsize="6759,0" path="m4869,5063l11628,5063e" filled="f" stroked="t" strokeweight=".713954pt" strokecolor="#545454">
                <v:path arrowok="t"/>
              </v:shape>
            </v:group>
            <v:group style="position:absolute;left:4869;top:5302;width:6759;height:2" coordorigin="4869,5302" coordsize="6759,2">
              <v:shape style="position:absolute;left:4869;top:5302;width:6759;height:2" coordorigin="4869,5302" coordsize="6759,0" path="m4869,5302l11628,5302e" filled="f" stroked="t" strokeweight=".713954pt" strokecolor="#484848">
                <v:path arrowok="t"/>
              </v:shape>
            </v:group>
            <v:group style="position:absolute;left:4864;top:5543;width:6764;height:2" coordorigin="4864,5543" coordsize="6764,2">
              <v:shape style="position:absolute;left:4864;top:5543;width:6764;height:2" coordorigin="4864,5543" coordsize="6764,0" path="m4864,5543l11628,5543e" filled="f" stroked="t" strokeweight=".951939pt" strokecolor="#4B4B4B">
                <v:path arrowok="t"/>
              </v:shape>
            </v:group>
            <v:group style="position:absolute;left:2323;top:5783;width:9310;height:2" coordorigin="2323,5783" coordsize="9310,2">
              <v:shape style="position:absolute;left:2323;top:5783;width:9310;height:2" coordorigin="2323,5783" coordsize="9310,0" path="m2323,5783l11633,5783e" filled="f" stroked="t" strokeweight=".713954pt" strokecolor="#484848">
                <v:path arrowok="t"/>
              </v:shape>
            </v:group>
            <v:group style="position:absolute;left:776;top:6019;width:10857;height:2" coordorigin="776,6019" coordsize="10857,2">
              <v:shape style="position:absolute;left:776;top:6019;width:10857;height:2" coordorigin="776,6019" coordsize="10857,0" path="m776,6019l11633,6019e" filled="f" stroked="t" strokeweight=".713954pt" strokecolor="#484848">
                <v:path arrowok="t"/>
              </v:shape>
            </v:group>
            <v:group style="position:absolute;left:300;top:4334;width:11328;height:2" coordorigin="300,4334" coordsize="11328,2">
              <v:shape style="position:absolute;left:300;top:4334;width:11328;height:2" coordorigin="300,4334" coordsize="11328,0" path="m300,4334l11628,4334e" filled="f" stroked="t" strokeweight=".713954pt" strokecolor="#484848">
                <v:path arrowok="t"/>
              </v:shape>
            </v:group>
            <v:group style="position:absolute;left:7773;top:6014;width:2;height:727" coordorigin="7773,6014" coordsize="2,727">
              <v:shape style="position:absolute;left:7773;top:6014;width:2;height:727" coordorigin="7773,6014" coordsize="0,727" path="m7773,6741l7773,6014e" filled="f" stroked="t" strokeweight=".951939pt" strokecolor="#3F3F3F">
                <v:path arrowok="t"/>
              </v:shape>
            </v:group>
            <v:group style="position:absolute;left:2318;top:6492;width:9310;height:2" coordorigin="2318,6492" coordsize="9310,2">
              <v:shape style="position:absolute;left:2318;top:6492;width:9310;height:2" coordorigin="2318,6492" coordsize="9310,0" path="m2318,6492l11628,6492e" filled="f" stroked="t" strokeweight=".713954pt" strokecolor="#444444">
                <v:path arrowok="t"/>
              </v:shape>
            </v:group>
            <v:group style="position:absolute;left:2323;top:6734;width:9305;height:2" coordorigin="2323,6734" coordsize="9305,2">
              <v:shape style="position:absolute;left:2323;top:6734;width:9305;height:2" coordorigin="2323,6734" coordsize="9305,0" path="m2323,6734l11628,6734e" filled="f" stroked="t" strokeweight=".951939pt" strokecolor="#484848">
                <v:path arrowok="t"/>
              </v:shape>
            </v:group>
            <v:group style="position:absolute;left:295;top:6975;width:11333;height:2" coordorigin="295,6975" coordsize="11333,2">
              <v:shape style="position:absolute;left:295;top:6975;width:11333;height:2" coordorigin="295,6975" coordsize="11333,0" path="m295,6975l11628,6975e" filled="f" stroked="t" strokeweight=".713954pt" strokecolor="#484848">
                <v:path arrowok="t"/>
              </v:shape>
            </v:group>
            <v:group style="position:absolute;left:4881;top:7439;width:2;height:736" coordorigin="4881,7439" coordsize="2,736">
              <v:shape style="position:absolute;left:4881;top:7439;width:2;height:736" coordorigin="4881,7439" coordsize="0,736" path="m4881,8175l4881,7439e" filled="f" stroked="t" strokeweight=".951939pt" strokecolor="#444444">
                <v:path arrowok="t"/>
              </v:shape>
            </v:group>
            <v:group style="position:absolute;left:4874;top:7688;width:6759;height:2" coordorigin="4874,7688" coordsize="6759,2">
              <v:shape style="position:absolute;left:4874;top:7688;width:6759;height:2" coordorigin="4874,7688" coordsize="6759,0" path="m4874,7688l11633,7688e" filled="f" stroked="t" strokeweight=".713954pt" strokecolor="#4B4B4B">
                <v:path arrowok="t"/>
              </v:shape>
            </v:group>
            <v:group style="position:absolute;left:4869;top:7924;width:6768;height:2" coordorigin="4869,7924" coordsize="6768,2">
              <v:shape style="position:absolute;left:4869;top:7924;width:6768;height:2" coordorigin="4869,7924" coordsize="6768,0" path="m4869,7924l11637,7924e" filled="f" stroked="t" strokeweight=".951939pt" strokecolor="#4B4B4B">
                <v:path arrowok="t"/>
              </v:shape>
            </v:group>
            <v:group style="position:absolute;left:300;top:8166;width:11338;height:2" coordorigin="300,8166" coordsize="11338,2">
              <v:shape style="position:absolute;left:300;top:8166;width:11338;height:2" coordorigin="300,8166" coordsize="11338,0" path="m300,8166l11637,8166e" filled="f" stroked="t" strokeweight=".713954pt" strokecolor="#4B4B4B">
                <v:path arrowok="t"/>
              </v:shape>
            </v:group>
            <v:group style="position:absolute;left:295;top:7444;width:11338;height:2" coordorigin="295,7444" coordsize="11338,2">
              <v:shape style="position:absolute;left:295;top:7444;width:11338;height:2" coordorigin="295,7444" coordsize="11338,0" path="m295,7444l11633,7444e" filled="f" stroked="t" strokeweight=".713954pt" strokecolor="#484848">
                <v:path arrowok="t"/>
              </v:shape>
            </v:group>
            <v:group style="position:absolute;left:295;top:8974;width:11338;height:2" coordorigin="295,8974" coordsize="11338,2">
              <v:shape style="position:absolute;left:295;top:8974;width:11338;height:2" coordorigin="295,8974" coordsize="11338,0" path="m295,8974l11633,8974e" filled="f" stroked="t" strokeweight=".713954pt" strokecolor="#484848">
                <v:path arrowok="t"/>
              </v:shape>
            </v:group>
            <v:group style="position:absolute;left:295;top:10198;width:11342;height:2" coordorigin="295,10198" coordsize="11342,2">
              <v:shape style="position:absolute;left:295;top:10198;width:11342;height:2" coordorigin="295,10198" coordsize="11342,0" path="m295,10198l11637,10198e" filled="f" stroked="t" strokeweight=".713954pt" strokecolor="#484848">
                <v:path arrowok="t"/>
              </v:shape>
            </v:group>
            <v:group style="position:absolute;left:295;top:10442;width:11342;height:2" coordorigin="295,10442" coordsize="11342,2">
              <v:shape style="position:absolute;left:295;top:10442;width:11342;height:2" coordorigin="295,10442" coordsize="11342,0" path="m295,10442l11637,10442e" filled="f" stroked="t" strokeweight=".713954pt" strokecolor="#484848">
                <v:path arrowok="t"/>
              </v:shape>
            </v:group>
            <v:group style="position:absolute;left:300;top:11161;width:11342;height:2" coordorigin="300,11161" coordsize="11342,2">
              <v:shape style="position:absolute;left:300;top:11161;width:11342;height:2" coordorigin="300,11161" coordsize="11342,0" path="m300,11161l11642,11161e" filled="f" stroked="t" strokeweight=".951939pt" strokecolor="#4B4B4B">
                <v:path arrowok="t"/>
              </v:shape>
            </v:group>
            <v:group style="position:absolute;left:1675;top:11398;width:2;height:5025" coordorigin="1675,11398" coordsize="2,5025">
              <v:shape style="position:absolute;left:1675;top:11398;width:2;height:5025" coordorigin="1675,11398" coordsize="0,5025" path="m1675,16422l1675,11398e" filled="f" stroked="t" strokeweight=".713954pt" strokecolor="#3F3F3F">
                <v:path arrowok="t"/>
              </v:shape>
            </v:group>
            <v:group style="position:absolute;left:300;top:11400;width:11338;height:2" coordorigin="300,11400" coordsize="11338,2">
              <v:shape style="position:absolute;left:300;top:11400;width:11338;height:2" coordorigin="300,11400" coordsize="11338,0" path="m300,11400l11637,11400e" filled="f" stroked="t" strokeweight=".951939pt" strokecolor="#4B4B4B">
                <v:path arrowok="t"/>
              </v:shape>
            </v:group>
            <v:group style="position:absolute;left:1102;top:11259;width:2;height:5168" coordorigin="1102,11259" coordsize="2,5168">
              <v:shape style="position:absolute;left:1102;top:11259;width:2;height:5168" coordorigin="1102,11259" coordsize="0,5168" path="m1102,16427l1102,11259e" filled="f" stroked="t" strokeweight=".713954pt" strokecolor="#444444">
                <v:path arrowok="t"/>
              </v:shape>
            </v:group>
            <v:group style="position:absolute;left:300;top:11642;width:11347;height:2" coordorigin="300,11642" coordsize="11347,2">
              <v:shape style="position:absolute;left:300;top:11642;width:11347;height:2" coordorigin="300,11642" coordsize="11347,0" path="m300,11642l11647,11642e" filled="f" stroked="t" strokeweight=".713954pt" strokecolor="#4F4F4F">
                <v:path arrowok="t"/>
              </v:shape>
            </v:group>
            <v:group style="position:absolute;left:309;top:16406;width:10062;height:2" coordorigin="309,16406" coordsize="10062,2">
              <v:shape style="position:absolute;left:309;top:16406;width:10062;height:2" coordorigin="309,16406" coordsize="10062,0" path="m309,16406l10371,16406e" filled="f" stroked="t" strokeweight=".713954pt" strokecolor="#606060">
                <v:path arrowok="t"/>
              </v:shape>
            </v:group>
            <v:group style="position:absolute;left:305;top:13726;width:2042;height:2" coordorigin="305,13726" coordsize="2042,2">
              <v:shape style="position:absolute;left:305;top:13726;width:2042;height:2" coordorigin="305,13726" coordsize="2042,0" path="m305,13726l2347,13726e" filled="f" stroked="t" strokeweight=".713954pt" strokecolor="#4F4F4F">
                <v:path arrowok="t"/>
              </v:shape>
            </v:group>
            <v:group style="position:absolute;left:7342;top:11393;width:2;height:5015" coordorigin="7342,11393" coordsize="2,5015">
              <v:shape style="position:absolute;left:7342;top:11393;width:2;height:5015" coordorigin="7342,11393" coordsize="0,5015" path="m7342,16408l7342,11393e" filled="f" stroked="t" strokeweight=".713954pt" strokecolor="#4B4B4B">
                <v:path arrowok="t"/>
              </v:shape>
            </v:group>
            <w10:wrap type="none"/>
          </v:group>
        </w:pict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97" w:right="-56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ttfaiyeci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12" w:right="-4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2"/>
        </w:rPr>
        <w:t>Halk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37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4"/>
        </w:rPr>
        <w:t>Gitmişse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4"/>
        </w:rPr>
        <w:t>Üs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4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"/>
          <w:w w:val="9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7" w:lineRule="exact"/>
        <w:ind w:left="1298" w:right="921"/>
        <w:jc w:val="center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A1A1A1"/>
          <w:w w:val="105"/>
          <w:position w:val="-3"/>
        </w:rPr>
        <w:t>'</w:t>
      </w:r>
      <w:r>
        <w:rPr>
          <w:rFonts w:ascii="Arial" w:hAnsi="Arial" w:cs="Arial" w:eastAsia="Arial"/>
          <w:sz w:val="26"/>
          <w:szCs w:val="26"/>
          <w:color w:val="A1A1A1"/>
          <w:spacing w:val="-41"/>
          <w:w w:val="106"/>
          <w:position w:val="-3"/>
        </w:rPr>
        <w:t>·</w:t>
      </w:r>
      <w:r>
        <w:rPr>
          <w:rFonts w:ascii="Arial" w:hAnsi="Arial" w:cs="Arial" w:eastAsia="Arial"/>
          <w:sz w:val="26"/>
          <w:szCs w:val="26"/>
          <w:color w:val="52575B"/>
          <w:spacing w:val="0"/>
          <w:w w:val="109"/>
          <w:position w:val="-3"/>
        </w:rPr>
        <w:t>'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700" w:lineRule="exact"/>
        <w:ind w:left="458" w:right="-90"/>
        <w:jc w:val="center"/>
        <w:tabs>
          <w:tab w:pos="1420" w:val="left"/>
        </w:tabs>
        <w:rPr>
          <w:rFonts w:ascii="Times New Roman" w:hAnsi="Times New Roman" w:cs="Times New Roman" w:eastAsia="Times New Roman"/>
          <w:sz w:val="73"/>
          <w:szCs w:val="73"/>
        </w:rPr>
      </w:pPr>
      <w:rPr/>
      <w:r>
        <w:rPr>
          <w:rFonts w:ascii="Times New Roman" w:hAnsi="Times New Roman" w:cs="Times New Roman" w:eastAsia="Times New Roman"/>
          <w:sz w:val="73"/>
          <w:szCs w:val="73"/>
          <w:color w:val="676B6B"/>
          <w:spacing w:val="0"/>
          <w:w w:val="36"/>
        </w:rPr>
        <w:t>.</w:t>
      </w:r>
      <w:r>
        <w:rPr>
          <w:rFonts w:ascii="Times New Roman" w:hAnsi="Times New Roman" w:cs="Times New Roman" w:eastAsia="Times New Roman"/>
          <w:sz w:val="73"/>
          <w:szCs w:val="73"/>
          <w:color w:val="676B6B"/>
          <w:spacing w:val="0"/>
          <w:w w:val="36"/>
        </w:rPr>
        <w:t> </w:t>
      </w:r>
      <w:r>
        <w:rPr>
          <w:rFonts w:ascii="Times New Roman" w:hAnsi="Times New Roman" w:cs="Times New Roman" w:eastAsia="Times New Roman"/>
          <w:sz w:val="73"/>
          <w:szCs w:val="73"/>
          <w:color w:val="676B6B"/>
          <w:spacing w:val="22"/>
          <w:w w:val="36"/>
        </w:rPr>
        <w:t> </w:t>
      </w:r>
      <w:r>
        <w:rPr>
          <w:rFonts w:ascii="Times New Roman" w:hAnsi="Times New Roman" w:cs="Times New Roman" w:eastAsia="Times New Roman"/>
          <w:sz w:val="73"/>
          <w:szCs w:val="73"/>
          <w:color w:val="898A8A"/>
          <w:spacing w:val="0"/>
          <w:w w:val="36"/>
        </w:rPr>
        <w:t>.</w:t>
      </w:r>
      <w:r>
        <w:rPr>
          <w:rFonts w:ascii="Times New Roman" w:hAnsi="Times New Roman" w:cs="Times New Roman" w:eastAsia="Times New Roman"/>
          <w:sz w:val="73"/>
          <w:szCs w:val="73"/>
          <w:color w:val="898A8A"/>
          <w:spacing w:val="0"/>
          <w:w w:val="36"/>
        </w:rPr>
        <w:t>  </w:t>
      </w:r>
      <w:r>
        <w:rPr>
          <w:rFonts w:ascii="Times New Roman" w:hAnsi="Times New Roman" w:cs="Times New Roman" w:eastAsia="Times New Roman"/>
          <w:sz w:val="73"/>
          <w:szCs w:val="73"/>
          <w:color w:val="898A8A"/>
          <w:spacing w:val="37"/>
          <w:w w:val="36"/>
        </w:rPr>
        <w:t> </w:t>
      </w:r>
      <w:r>
        <w:rPr>
          <w:rFonts w:ascii="Times New Roman" w:hAnsi="Times New Roman" w:cs="Times New Roman" w:eastAsia="Times New Roman"/>
          <w:sz w:val="73"/>
          <w:szCs w:val="73"/>
          <w:color w:val="A1A1A1"/>
          <w:spacing w:val="0"/>
          <w:w w:val="24"/>
        </w:rPr>
        <w:t>.</w:t>
      </w:r>
      <w:r>
        <w:rPr>
          <w:rFonts w:ascii="Times New Roman" w:hAnsi="Times New Roman" w:cs="Times New Roman" w:eastAsia="Times New Roman"/>
          <w:sz w:val="73"/>
          <w:szCs w:val="73"/>
          <w:color w:val="A1A1A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73"/>
          <w:szCs w:val="73"/>
          <w:color w:val="A1A1A1"/>
          <w:spacing w:val="0"/>
          <w:w w:val="100"/>
        </w:rPr>
      </w:r>
      <w:r>
        <w:rPr>
          <w:rFonts w:ascii="Times New Roman" w:hAnsi="Times New Roman" w:cs="Times New Roman" w:eastAsia="Times New Roman"/>
          <w:sz w:val="73"/>
          <w:szCs w:val="73"/>
          <w:color w:val="464D89"/>
          <w:spacing w:val="0"/>
          <w:w w:val="52"/>
          <w:i/>
        </w:rPr>
        <w:t>&amp;tv:-­</w:t>
      </w:r>
      <w:r>
        <w:rPr>
          <w:rFonts w:ascii="Times New Roman" w:hAnsi="Times New Roman" w:cs="Times New Roman" w:eastAsia="Times New Roman"/>
          <w:sz w:val="73"/>
          <w:szCs w:val="73"/>
          <w:color w:val="000000"/>
          <w:spacing w:val="0"/>
          <w:w w:val="100"/>
        </w:rPr>
      </w:r>
    </w:p>
    <w:p>
      <w:pPr>
        <w:spacing w:before="0" w:after="0" w:line="256" w:lineRule="exact"/>
        <w:ind w:left="414" w:right="-63"/>
        <w:jc w:val="center"/>
        <w:tabs>
          <w:tab w:pos="192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4.214157pt;margin-top:12.759604pt;width:44.163536pt;height:24pt;mso-position-horizontal-relative:page;mso-position-vertical-relative:paragraph;z-index:-17191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44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898A8A"/>
                      <w:spacing w:val="0"/>
                      <w:w w:val="58"/>
                    </w:rPr>
                    <w:t>.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898A8A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898A8A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64D89"/>
                      <w:spacing w:val="0"/>
                      <w:w w:val="100"/>
                    </w:rPr>
                    <w:t>'fi;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0"/>
          <w:szCs w:val="30"/>
          <w:color w:val="B8B8B8"/>
          <w:spacing w:val="9"/>
          <w:w w:val="39"/>
          <w:b/>
          <w:bCs/>
          <w:position w:val="-2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232323"/>
          <w:spacing w:val="0"/>
          <w:w w:val="127"/>
          <w:b/>
          <w:bCs/>
          <w:position w:val="-2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232323"/>
          <w:spacing w:val="13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100"/>
          <w:b/>
          <w:bCs/>
          <w:position w:val="-2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47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100"/>
          <w:b/>
          <w:bCs/>
          <w:position w:val="-2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100"/>
          <w:b/>
          <w:bCs/>
          <w:position w:val="-2"/>
        </w:rPr>
        <w:t>"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15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64D89"/>
          <w:spacing w:val="0"/>
          <w:w w:val="100"/>
          <w:b/>
          <w:bCs/>
          <w:position w:val="-2"/>
        </w:rPr>
        <w:t>1</w:t>
      </w:r>
      <w:r>
        <w:rPr>
          <w:rFonts w:ascii="Times New Roman" w:hAnsi="Times New Roman" w:cs="Times New Roman" w:eastAsia="Times New Roman"/>
          <w:sz w:val="30"/>
          <w:szCs w:val="30"/>
          <w:color w:val="464D89"/>
          <w:spacing w:val="-66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64D89"/>
          <w:spacing w:val="0"/>
          <w:w w:val="100"/>
          <w:b/>
          <w:bCs/>
          <w:position w:val="-2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464D89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251"/>
          <w:b/>
          <w:bCs/>
          <w:position w:val="-2"/>
        </w:rPr>
        <w:t>Ç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57" w:lineRule="exact"/>
        <w:ind w:left="413" w:right="25"/>
        <w:jc w:val="center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1"/>
          <w:position w:val="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7937B"/>
          <w:spacing w:val="0"/>
          <w:w w:val="162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97937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97937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2575B"/>
          <w:spacing w:val="0"/>
          <w:w w:val="8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2575B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87"/>
          <w:position w:val="1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270" w:lineRule="exact"/>
        <w:ind w:left="67" w:right="-20"/>
        <w:jc w:val="left"/>
        <w:tabs>
          <w:tab w:pos="900" w:val="left"/>
        </w:tabs>
        <w:rPr>
          <w:rFonts w:ascii="Times New Roman" w:hAnsi="Times New Roman" w:cs="Times New Roman" w:eastAsia="Times New Roman"/>
          <w:sz w:val="121"/>
          <w:szCs w:val="121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797979"/>
          <w:spacing w:val="-42"/>
          <w:w w:val="63"/>
          <w:i/>
          <w:position w:val="-22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52575B"/>
          <w:spacing w:val="-155"/>
          <w:w w:val="81"/>
          <w:position w:val="-11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52575B"/>
          <w:spacing w:val="0"/>
          <w:w w:val="82"/>
          <w:i/>
          <w:position w:val="-22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52575B"/>
          <w:spacing w:val="-3"/>
          <w:w w:val="82"/>
          <w:i/>
          <w:position w:val="-22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52575B"/>
          <w:spacing w:val="-136"/>
          <w:w w:val="81"/>
          <w:position w:val="-11"/>
        </w:rPr>
        <w:t>b</w:t>
      </w:r>
      <w:r>
        <w:rPr>
          <w:rFonts w:ascii="Times New Roman" w:hAnsi="Times New Roman" w:cs="Times New Roman" w:eastAsia="Times New Roman"/>
          <w:sz w:val="28"/>
          <w:szCs w:val="28"/>
          <w:color w:val="52575B"/>
          <w:spacing w:val="0"/>
          <w:w w:val="83"/>
          <w:i/>
          <w:position w:val="-22"/>
        </w:rPr>
        <w:t>-</w:t>
      </w:r>
      <w:r>
        <w:rPr>
          <w:rFonts w:ascii="Times New Roman" w:hAnsi="Times New Roman" w:cs="Times New Roman" w:eastAsia="Times New Roman"/>
          <w:sz w:val="28"/>
          <w:szCs w:val="28"/>
          <w:color w:val="52575B"/>
          <w:spacing w:val="-37"/>
          <w:w w:val="100"/>
          <w:i/>
          <w:position w:val="-2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2575B"/>
          <w:spacing w:val="0"/>
          <w:w w:val="81"/>
          <w:position w:val="-11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color w:val="52575B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2575B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121"/>
          <w:szCs w:val="121"/>
          <w:color w:val="383B80"/>
          <w:spacing w:val="0"/>
          <w:w w:val="166"/>
          <w:b/>
          <w:bCs/>
          <w:i/>
          <w:position w:val="-11"/>
        </w:rPr>
        <w:t>!</w:t>
      </w:r>
      <w:r>
        <w:rPr>
          <w:rFonts w:ascii="Times New Roman" w:hAnsi="Times New Roman" w:cs="Times New Roman" w:eastAsia="Times New Roman"/>
          <w:sz w:val="121"/>
          <w:szCs w:val="121"/>
          <w:color w:val="52575B"/>
          <w:spacing w:val="0"/>
          <w:w w:val="16"/>
          <w:b/>
          <w:bCs/>
          <w:i/>
          <w:position w:val="-11"/>
        </w:rPr>
        <w:t>Ç</w:t>
      </w:r>
      <w:r>
        <w:rPr>
          <w:rFonts w:ascii="Times New Roman" w:hAnsi="Times New Roman" w:cs="Times New Roman" w:eastAsia="Times New Roman"/>
          <w:sz w:val="121"/>
          <w:szCs w:val="121"/>
          <w:color w:val="52575B"/>
          <w:spacing w:val="0"/>
          <w:w w:val="17"/>
          <w:b/>
          <w:bCs/>
          <w:i/>
          <w:position w:val="-11"/>
        </w:rPr>
        <w:t>U</w:t>
      </w:r>
      <w:r>
        <w:rPr>
          <w:rFonts w:ascii="Times New Roman" w:hAnsi="Times New Roman" w:cs="Times New Roman" w:eastAsia="Times New Roman"/>
          <w:sz w:val="121"/>
          <w:szCs w:val="121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right="-20"/>
        <w:jc w:val="left"/>
        <w:tabs>
          <w:tab w:pos="78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33"/>
          <w:szCs w:val="33"/>
          <w:color w:val="383B80"/>
          <w:spacing w:val="0"/>
          <w:w w:val="164"/>
          <w:i/>
          <w:position w:val="3"/>
        </w:rPr>
        <w:t>l</w:t>
      </w:r>
      <w:r>
        <w:rPr>
          <w:rFonts w:ascii="Arial" w:hAnsi="Arial" w:cs="Arial" w:eastAsia="Arial"/>
          <w:sz w:val="33"/>
          <w:szCs w:val="33"/>
          <w:color w:val="383B80"/>
          <w:spacing w:val="0"/>
          <w:w w:val="100"/>
          <w:i/>
          <w:position w:val="3"/>
        </w:rPr>
        <w:tab/>
      </w:r>
      <w:r>
        <w:rPr>
          <w:rFonts w:ascii="Arial" w:hAnsi="Arial" w:cs="Arial" w:eastAsia="Arial"/>
          <w:sz w:val="33"/>
          <w:szCs w:val="33"/>
          <w:color w:val="383B80"/>
          <w:spacing w:val="0"/>
          <w:w w:val="100"/>
          <w:i/>
          <w:position w:val="3"/>
        </w:rPr>
      </w:r>
      <w:r>
        <w:rPr>
          <w:rFonts w:ascii="Times New Roman" w:hAnsi="Times New Roman" w:cs="Times New Roman" w:eastAsia="Times New Roman"/>
          <w:sz w:val="29"/>
          <w:szCs w:val="29"/>
          <w:color w:val="464D89"/>
          <w:spacing w:val="0"/>
          <w:w w:val="100"/>
          <w:i/>
          <w:position w:val="3"/>
        </w:rPr>
        <w:t>r;q</w:t>
      </w:r>
      <w:r>
        <w:rPr>
          <w:rFonts w:ascii="Times New Roman" w:hAnsi="Times New Roman" w:cs="Times New Roman" w:eastAsia="Times New Roman"/>
          <w:sz w:val="29"/>
          <w:szCs w:val="29"/>
          <w:color w:val="464D89"/>
          <w:spacing w:val="0"/>
          <w:w w:val="100"/>
          <w:i/>
          <w:position w:val="3"/>
        </w:rPr>
        <w:t>l</w:t>
      </w:r>
      <w:r>
        <w:rPr>
          <w:rFonts w:ascii="Times New Roman" w:hAnsi="Times New Roman" w:cs="Times New Roman" w:eastAsia="Times New Roman"/>
          <w:sz w:val="29"/>
          <w:szCs w:val="29"/>
          <w:color w:val="464D89"/>
          <w:spacing w:val="-14"/>
          <w:w w:val="100"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676B6B"/>
          <w:spacing w:val="0"/>
          <w:w w:val="71"/>
          <w:i/>
          <w:position w:val="3"/>
        </w:rPr>
        <w:t>Bötg</w:t>
      </w:r>
      <w:r>
        <w:rPr>
          <w:rFonts w:ascii="Times New Roman" w:hAnsi="Times New Roman" w:cs="Times New Roman" w:eastAsia="Times New Roman"/>
          <w:sz w:val="29"/>
          <w:szCs w:val="29"/>
          <w:color w:val="676B6B"/>
          <w:spacing w:val="22"/>
          <w:w w:val="71"/>
          <w:i/>
          <w:position w:val="3"/>
        </w:rPr>
        <w:t> </w:t>
      </w:r>
      <w:r>
        <w:rPr>
          <w:rFonts w:ascii="Arial" w:hAnsi="Arial" w:cs="Arial" w:eastAsia="Arial"/>
          <w:sz w:val="23"/>
          <w:szCs w:val="23"/>
          <w:color w:val="52575B"/>
          <w:spacing w:val="0"/>
          <w:w w:val="71"/>
          <w:b/>
          <w:bCs/>
          <w:i/>
          <w:position w:val="3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33" w:after="0" w:line="240" w:lineRule="auto"/>
        <w:ind w:left="157" w:right="4490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0"/>
        </w:rPr>
        <w:t>Yangına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5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Koyan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29" w:lineRule="exact"/>
        <w:ind w:left="454" w:right="4760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459.839996pt;margin-top:4.217083pt;width:56.639999pt;height:19.200001pt;mso-position-horizontal-relative:page;mso-position-vertical-relative:paragraph;z-index:-17194" type="#_x0000_t75">
            <v:imagedata r:id="rId6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8"/>
        </w:rPr>
        <w:t>EkipAmiri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935" w:lineRule="exact"/>
        <w:ind w:left="111" w:right="4328"/>
        <w:jc w:val="center"/>
        <w:rPr>
          <w:rFonts w:ascii="Arial" w:hAnsi="Arial" w:cs="Arial" w:eastAsia="Arial"/>
          <w:sz w:val="86"/>
          <w:szCs w:val="86"/>
        </w:rPr>
      </w:pPr>
      <w:rPr/>
      <w:r>
        <w:rPr/>
        <w:pict>
          <v:shape style="position:absolute;margin-left:432.959991pt;margin-top:-3.498413pt;width:124.800003pt;height:89.279999pt;mso-position-horizontal-relative:page;mso-position-vertical-relative:paragraph;z-index:-17193" type="#_x0000_t75">
            <v:imagedata r:id="rId7" o:title=""/>
          </v:shape>
        </w:pict>
      </w:r>
      <w:r>
        <w:rPr>
          <w:rFonts w:ascii="Arial" w:hAnsi="Arial" w:cs="Arial" w:eastAsia="Arial"/>
          <w:sz w:val="86"/>
          <w:szCs w:val="86"/>
          <w:color w:val="464D89"/>
          <w:spacing w:val="0"/>
          <w:w w:val="113"/>
          <w:i/>
          <w:position w:val="-6"/>
        </w:rPr>
        <w:t>c##</w:t>
      </w:r>
      <w:r>
        <w:rPr>
          <w:rFonts w:ascii="Arial" w:hAnsi="Arial" w:cs="Arial" w:eastAsia="Arial"/>
          <w:sz w:val="86"/>
          <w:szCs w:val="86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left="-36" w:right="4396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  <w:position w:val="1"/>
        </w:rPr>
        <w:t>Coşku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6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  <w:position w:val="1"/>
        </w:rPr>
        <w:t>ŞERİFOÖLU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564" w:right="4947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İtf.Çvş.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5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61.439997pt;height:39.36pt;mso-position-horizontal-relative:char;mso-position-vertical-relative:line" type="#_x0000_t75">
            <v:imagedata r:id="rId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0" w:after="0" w:line="230" w:lineRule="exact"/>
        <w:ind w:left="604" w:right="4667" w:firstLine="-295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0"/>
        </w:rPr>
        <w:t>Ernra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0"/>
        </w:rPr>
        <w:t>h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AŞKIN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İtf.Eri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60"/>
          <w:cols w:num="3" w:equalWidth="0">
            <w:col w:w="979" w:space="1372"/>
            <w:col w:w="2473" w:space="625"/>
            <w:col w:w="6211"/>
          </w:cols>
        </w:sectPr>
      </w:pPr>
      <w:rPr/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10" w:lineRule="auto"/>
        <w:ind w:left="597" w:right="-153" w:firstLine="96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89"/>
          <w:szCs w:val="89"/>
          <w:color w:val="212121"/>
          <w:spacing w:val="-375"/>
          <w:w w:val="166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5"/>
          <w:szCs w:val="15"/>
          <w:color w:val="383838"/>
          <w:spacing w:val="8"/>
          <w:w w:val="133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525456"/>
          <w:spacing w:val="9"/>
          <w:w w:val="100"/>
          <w:position w:val="0"/>
        </w:rPr>
        <w:t>Z</w:t>
      </w:r>
      <w:r>
        <w:rPr>
          <w:rFonts w:ascii="Arial" w:hAnsi="Arial" w:cs="Arial" w:eastAsia="Arial"/>
          <w:sz w:val="15"/>
          <w:szCs w:val="15"/>
          <w:color w:val="383838"/>
          <w:spacing w:val="4"/>
          <w:w w:val="121"/>
          <w:position w:val="0"/>
        </w:rPr>
        <w:t>M</w:t>
      </w:r>
      <w:r>
        <w:rPr>
          <w:rFonts w:ascii="Arial" w:hAnsi="Arial" w:cs="Arial" w:eastAsia="Arial"/>
          <w:sz w:val="15"/>
          <w:szCs w:val="15"/>
          <w:color w:val="525456"/>
          <w:spacing w:val="0"/>
          <w:w w:val="133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525456"/>
          <w:spacing w:val="-31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0"/>
        </w:rPr>
        <w:t>A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12121"/>
          <w:spacing w:val="0"/>
          <w:w w:val="103"/>
          <w:b/>
          <w:bCs/>
          <w:position w:val="0"/>
        </w:rPr>
        <w:t>BÜYÜKSEHIR</w:t>
      </w:r>
      <w:r>
        <w:rPr>
          <w:rFonts w:ascii="Arial" w:hAnsi="Arial" w:cs="Arial" w:eastAsia="Arial"/>
          <w:sz w:val="15"/>
          <w:szCs w:val="15"/>
          <w:color w:val="212121"/>
          <w:spacing w:val="0"/>
          <w:w w:val="103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8"/>
          <w:w w:val="105"/>
          <w:position w:val="0"/>
        </w:rPr>
        <w:t>B</w:t>
      </w:r>
      <w:r>
        <w:rPr>
          <w:rFonts w:ascii="Arial" w:hAnsi="Arial" w:cs="Arial" w:eastAsia="Arial"/>
          <w:sz w:val="15"/>
          <w:szCs w:val="15"/>
          <w:color w:val="525456"/>
          <w:spacing w:val="0"/>
          <w:w w:val="109"/>
          <w:position w:val="0"/>
        </w:rPr>
        <w:t>ELED</w:t>
      </w:r>
      <w:r>
        <w:rPr>
          <w:rFonts w:ascii="Arial" w:hAnsi="Arial" w:cs="Arial" w:eastAsia="Arial"/>
          <w:sz w:val="15"/>
          <w:szCs w:val="15"/>
          <w:color w:val="525456"/>
          <w:spacing w:val="-17"/>
          <w:w w:val="109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81"/>
          <w:position w:val="0"/>
        </w:rPr>
        <w:t>Y</w:t>
      </w:r>
      <w:r>
        <w:rPr>
          <w:rFonts w:ascii="Arial" w:hAnsi="Arial" w:cs="Arial" w:eastAsia="Arial"/>
          <w:sz w:val="15"/>
          <w:szCs w:val="15"/>
          <w:color w:val="383838"/>
          <w:spacing w:val="-30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525456"/>
          <w:spacing w:val="0"/>
          <w:w w:val="88"/>
          <w:position w:val="0"/>
        </w:rPr>
        <w:t>E</w:t>
      </w:r>
      <w:r>
        <w:rPr>
          <w:rFonts w:ascii="Arial" w:hAnsi="Arial" w:cs="Arial" w:eastAsia="Arial"/>
          <w:sz w:val="15"/>
          <w:szCs w:val="15"/>
          <w:color w:val="525456"/>
          <w:spacing w:val="-25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13"/>
          <w:position w:val="0"/>
        </w:rPr>
        <w:t>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52" w:right="513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9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1" w:lineRule="exact"/>
        <w:ind w:left="359" w:right="530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DAiRESi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8"/>
        </w:rPr>
        <w:t>BAŞKANLIÜ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383838"/>
          <w:w w:val="281"/>
        </w:rPr>
        <w:t>İ</w:t>
      </w:r>
      <w:r>
        <w:rPr>
          <w:rFonts w:ascii="Arial" w:hAnsi="Arial" w:cs="Arial" w:eastAsia="Arial"/>
          <w:sz w:val="17"/>
          <w:szCs w:val="17"/>
          <w:color w:val="38383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tfaiye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9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2" w:lineRule="exact"/>
        <w:ind w:left="879" w:right="585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9"/>
          <w:position w:val="-1"/>
        </w:rPr>
        <w:t>YANGl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9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5"/>
          <w:w w:val="9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9"/>
          <w:position w:val="-1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300" w:bottom="280" w:left="200" w:right="300"/>
          <w:cols w:num="2" w:equalWidth="0">
            <w:col w:w="1628" w:space="1502"/>
            <w:col w:w="8290"/>
          </w:cols>
        </w:sectPr>
      </w:pPr>
      <w:rPr/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30" w:after="0" w:line="255" w:lineRule="exact"/>
        <w:ind w:left="115" w:right="-20"/>
        <w:jc w:val="left"/>
        <w:tabs>
          <w:tab w:pos="1340" w:val="left"/>
          <w:tab w:pos="3180" w:val="left"/>
          <w:tab w:pos="5560" w:val="left"/>
          <w:tab w:pos="7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9"/>
          <w:szCs w:val="19"/>
          <w:color w:val="383838"/>
          <w:w w:val="72"/>
          <w:i/>
          <w:position w:val="-1"/>
        </w:rPr>
        <w:t>K</w:t>
      </w:r>
      <w:r>
        <w:rPr>
          <w:rFonts w:ascii="Arial" w:hAnsi="Arial" w:cs="Arial" w:eastAsia="Arial"/>
          <w:sz w:val="19"/>
          <w:szCs w:val="19"/>
          <w:color w:val="383838"/>
          <w:spacing w:val="12"/>
          <w:w w:val="73"/>
          <w:i/>
          <w:position w:val="-1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layTarihi</w:t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06.05.2017</w:t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  <w:position w:val="-1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17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  <w:position w:val="-1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40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7"/>
          <w:w w:val="4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-15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45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8"/>
          <w:position w:val="-1"/>
        </w:rPr>
        <w:t>tre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2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6"/>
          <w:position w:val="-1"/>
        </w:rPr>
        <w:t>ı:</w:t>
      </w:r>
      <w:r>
        <w:rPr>
          <w:rFonts w:ascii="Arial" w:hAnsi="Arial" w:cs="Arial" w:eastAsia="Arial"/>
          <w:sz w:val="23"/>
          <w:szCs w:val="23"/>
          <w:color w:val="383838"/>
          <w:spacing w:val="15"/>
          <w:w w:val="7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6"/>
          <w:position w:val="-1"/>
        </w:rPr>
        <w:t>11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6"/>
          <w:position w:val="-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115" w:right="-20"/>
        <w:jc w:val="left"/>
        <w:tabs>
          <w:tab w:pos="1340" w:val="left"/>
          <w:tab w:pos="3180" w:val="left"/>
          <w:tab w:pos="4400" w:val="left"/>
          <w:tab w:pos="5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w w:val="72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7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0"/>
          <w:w w:val="78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3"/>
          <w:w w:val="7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9"/>
          <w:w w:val="109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rihi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-38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-6"/>
          <w:w w:val="100"/>
        </w:rPr>
        <w:t>6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.0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-8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-17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7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-14"/>
          <w:w w:val="14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3"/>
          <w:szCs w:val="23"/>
          <w:color w:val="525456"/>
          <w:spacing w:val="-23"/>
          <w:w w:val="94"/>
        </w:rPr>
        <w:t>!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68"/>
        </w:rPr>
        <w:t>K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-6"/>
          <w:w w:val="6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8"/>
          <w:w w:val="87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9"/>
        </w:rPr>
        <w:t>ıl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-5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794</w:t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0"/>
          <w:w w:val="83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9"/>
          <w:w w:val="82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</w:rPr>
        <w:t>ildiri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lt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iye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Santral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5" w:lineRule="exact"/>
        <w:ind w:left="13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4495/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Alımdağ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left="134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92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0"/>
          <w:w w:val="92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8"/>
          <w:w w:val="92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92"/>
        </w:rPr>
        <w:t>ru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:449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1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0"/>
          <w:w w:val="104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4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4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4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Altınd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40" w:lineRule="auto"/>
        <w:ind w:left="134" w:right="-20"/>
        <w:jc w:val="left"/>
        <w:tabs>
          <w:tab w:pos="1340" w:val="left"/>
          <w:tab w:pos="3640" w:val="left"/>
          <w:tab w:pos="4840" w:val="left"/>
          <w:tab w:pos="60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76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9"/>
          <w:w w:val="89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6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-3"/>
          <w:w w:val="87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6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5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8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8"/>
          <w:w w:val="85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2"/>
          <w:w w:val="8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0"/>
          <w:w w:val="100"/>
        </w:rPr>
        <w:t>gunı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left="115" w:right="-20"/>
        <w:jc w:val="left"/>
        <w:tabs>
          <w:tab w:pos="3660" w:val="left"/>
          <w:tab w:pos="6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0"/>
        </w:rPr>
        <w:t>!Yangı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0"/>
          <w:w w:val="83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0"/>
          <w:w w:val="8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pım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</w:rPr>
        <w:t>KullanUll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5" w:lineRule="exact"/>
        <w:ind w:left="3647" w:right="701"/>
        <w:jc w:val="center"/>
        <w:tabs>
          <w:tab w:pos="6160" w:val="left"/>
          <w:tab w:pos="6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100"/>
          <w:position w:val="-1"/>
        </w:rPr>
        <w:t>lkıonornıc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0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8"/>
          <w:position w:val="-1"/>
        </w:rPr>
        <w:t>Al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78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0"/>
          <w:w w:val="78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9"/>
          <w:w w:val="78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8"/>
          <w:position w:val="-1"/>
        </w:rPr>
        <w:t>UP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8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5"/>
          <w:w w:val="7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-16"/>
          <w:w w:val="100"/>
          <w:position w:val="-1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-18"/>
          <w:w w:val="147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98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4"/>
          <w:w w:val="98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98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-8"/>
          <w:w w:val="123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23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0"/>
          <w:w w:val="96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-8"/>
          <w:w w:val="96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98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0"/>
          <w:w w:val="103"/>
          <w:position w:val="-1"/>
        </w:rPr>
        <w:t>....</w:t>
      </w:r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-6"/>
          <w:w w:val="103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8"/>
          <w:w w:val="147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0"/>
          <w:w w:val="105"/>
          <w:position w:val="-1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-12"/>
          <w:w w:val="105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0"/>
          <w:w w:val="105"/>
          <w:position w:val="-1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-6"/>
          <w:w w:val="105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0"/>
          <w:w w:val="104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4"/>
          <w:w w:val="104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0"/>
          <w:w w:val="100"/>
          <w:position w:val="-1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-8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98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0"/>
          <w:w w:val="104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4"/>
          <w:w w:val="104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96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-8"/>
          <w:w w:val="123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9"/>
          <w:position w:val="-1"/>
        </w:rPr>
        <w:t>...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99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-14"/>
          <w:w w:val="147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123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0"/>
          <w:w w:val="104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4"/>
          <w:w w:val="104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98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0"/>
          <w:w w:val="101"/>
          <w:position w:val="-1"/>
        </w:rPr>
        <w:t>........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-18"/>
          <w:w w:val="101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0"/>
          <w:w w:val="104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4"/>
          <w:w w:val="104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98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0"/>
          <w:w w:val="101"/>
          <w:position w:val="-1"/>
        </w:rPr>
        <w:t>....</w:t>
      </w:r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-6"/>
          <w:w w:val="101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8"/>
          <w:w w:val="147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0"/>
          <w:w w:val="100"/>
          <w:position w:val="-1"/>
        </w:rPr>
        <w:t>...............</w:t>
      </w:r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-8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96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-8"/>
          <w:w w:val="123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98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0"/>
          <w:w w:val="103"/>
          <w:position w:val="-1"/>
        </w:rPr>
        <w:t>....</w:t>
      </w:r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-12"/>
          <w:w w:val="103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23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0"/>
          <w:w w:val="123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left="4452" w:right="1577"/>
        <w:jc w:val="center"/>
        <w:tabs>
          <w:tab w:pos="5040" w:val="left"/>
          <w:tab w:pos="5540" w:val="left"/>
          <w:tab w:pos="6160" w:val="left"/>
          <w:tab w:pos="672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212121"/>
          <w:spacing w:val="0"/>
          <w:w w:val="55"/>
          <w:position w:val="1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21212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212121"/>
          <w:spacing w:val="0"/>
          <w:w w:val="100"/>
          <w:position w:val="1"/>
        </w:rPr>
      </w:r>
      <w:r>
        <w:rPr>
          <w:rFonts w:ascii="Arial" w:hAnsi="Arial" w:cs="Arial" w:eastAsia="Arial"/>
          <w:sz w:val="11"/>
          <w:szCs w:val="11"/>
          <w:color w:val="383838"/>
          <w:spacing w:val="0"/>
          <w:w w:val="55"/>
          <w:b/>
          <w:bCs/>
          <w:position w:val="1"/>
        </w:rPr>
        <w:t>1</w:t>
      </w:r>
      <w:r>
        <w:rPr>
          <w:rFonts w:ascii="Arial" w:hAnsi="Arial" w:cs="Arial" w:eastAsia="Arial"/>
          <w:sz w:val="11"/>
          <w:szCs w:val="11"/>
          <w:color w:val="383838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11"/>
          <w:szCs w:val="11"/>
          <w:color w:val="383838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11"/>
          <w:szCs w:val="11"/>
          <w:color w:val="B8B8B8"/>
          <w:spacing w:val="0"/>
          <w:w w:val="133"/>
          <w:position w:val="1"/>
        </w:rPr>
        <w:t>]</w:t>
      </w:r>
      <w:r>
        <w:rPr>
          <w:rFonts w:ascii="Arial" w:hAnsi="Arial" w:cs="Arial" w:eastAsia="Arial"/>
          <w:sz w:val="11"/>
          <w:szCs w:val="11"/>
          <w:color w:val="B8B8B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1"/>
          <w:szCs w:val="11"/>
          <w:color w:val="B8B8B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B8B8B8"/>
          <w:spacing w:val="0"/>
          <w:w w:val="54"/>
          <w:position w:val="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B8B8B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B8B8B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8"/>
          <w:w w:val="91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0"/>
          <w:w w:val="9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8"/>
          <w:position w:val="1"/>
        </w:rPr>
        <w:t>ıı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10"/>
          <w:w w:val="87"/>
          <w:position w:val="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7"/>
          <w:position w:val="1"/>
        </w:rPr>
        <w:t>ıııı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6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Alına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8"/>
          <w:position w:val="1"/>
        </w:rPr>
        <w:t>:14: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7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-9"/>
          <w:w w:val="164"/>
          <w:position w:val="1"/>
        </w:rPr>
        <w:t>ı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0"/>
          <w:w w:val="72"/>
          <w:position w:val="1"/>
        </w:rPr>
        <w:t>o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91" w:after="0" w:line="240" w:lineRule="auto"/>
        <w:ind w:left="134" w:right="-20"/>
        <w:jc w:val="left"/>
        <w:tabs>
          <w:tab w:pos="2160" w:val="left"/>
          <w:tab w:pos="5740" w:val="left"/>
          <w:tab w:pos="1118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Şeyin:</w:t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:}altibi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0"/>
          <w:w w:val="80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2"/>
          <w:w w:val="8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0"/>
        </w:rPr>
        <w:t>iı·ncı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0"/>
          <w:w w:val="8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B8B8B8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66" w:after="0" w:line="203" w:lineRule="exact"/>
        <w:ind w:left="217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Anıiri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Mehmet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SEN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300"/>
        </w:sectPr>
      </w:pPr>
      <w:rPr/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82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48"/>
        </w:rPr>
        <w:t>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6" w:lineRule="exact"/>
        <w:ind w:left="13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Sayı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7"/>
          <w:w w:val="104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5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9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5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8"/>
        </w:rPr>
        <w:t>Plakası:3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8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9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372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40" w:lineRule="auto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6"/>
        </w:rPr>
        <w:t>r--:ıkı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7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-2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46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9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13: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4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230" w:lineRule="atLeast"/>
        <w:ind w:left="14" w:right="4351" w:firstLine="19"/>
        <w:jc w:val="left"/>
        <w:tabs>
          <w:tab w:pos="2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26"/>
        </w:rPr>
        <w:t>ll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26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2"/>
          <w:w w:val="12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8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9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300"/>
          <w:cols w:num="3" w:equalWidth="0">
            <w:col w:w="644" w:space="1533"/>
            <w:col w:w="1722" w:space="818"/>
            <w:col w:w="6703"/>
          </w:cols>
        </w:sectPr>
      </w:pPr>
      <w:rPr/>
    </w:p>
    <w:p>
      <w:pPr>
        <w:spacing w:before="8" w:after="0" w:line="203" w:lineRule="exact"/>
        <w:ind w:left="2177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  <w:position w:val="-1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Sayıs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19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76"/>
          <w:position w:val="-1"/>
        </w:rPr>
        <w:t>I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  <w:position w:val="-1"/>
        </w:rPr>
        <w:t>Doğa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97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-6"/>
          <w:w w:val="97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  <w:position w:val="-1"/>
        </w:rPr>
        <w:t>az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300"/>
        </w:sectPr>
      </w:pPr>
      <w:rPr/>
    </w:p>
    <w:p>
      <w:pPr>
        <w:spacing w:before="36" w:after="0" w:line="240" w:lineRule="auto"/>
        <w:ind w:left="134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1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9" w:after="0" w:line="206" w:lineRule="exact"/>
        <w:ind w:right="969" w:firstLine="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:ıkı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9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9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03" w:lineRule="exact"/>
        <w:ind w:left="5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Anıirini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Adı-Soyad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8"/>
        </w:rPr>
        <w:t>Sayıs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9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300"/>
          <w:cols w:num="4" w:equalWidth="0">
            <w:col w:w="1858" w:space="319"/>
            <w:col w:w="1954" w:space="600"/>
            <w:col w:w="933" w:space="1983"/>
            <w:col w:w="3773"/>
          </w:cols>
        </w:sectPr>
      </w:pPr>
      <w:rPr/>
    </w:p>
    <w:p>
      <w:pPr>
        <w:spacing w:before="17" w:after="0" w:line="203" w:lineRule="exact"/>
        <w:ind w:left="168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!ayı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7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Otla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  <w:position w:val="-1"/>
        </w:rPr>
        <w:t>durnarılı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8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  <w:position w:val="-1"/>
        </w:rPr>
        <w:t>yarıınakta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gtirüldil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300"/>
          <w:cols w:num="2" w:equalWidth="0">
            <w:col w:w="1977" w:space="243"/>
            <w:col w:w="9200"/>
          </w:cols>
        </w:sectPr>
      </w:pPr>
      <w:rPr/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30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30" w:lineRule="exact"/>
        <w:ind w:left="115" w:right="-78"/>
        <w:jc w:val="left"/>
        <w:tabs>
          <w:tab w:pos="222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  <w:position w:val="-5"/>
        </w:rPr>
        <w:t>;:löndürıne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5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105"/>
          <w:position w:val="-5"/>
        </w:rPr>
        <w:t>su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left="5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6"/>
        </w:rPr>
        <w:t>öndUr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6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-2"/>
          <w:w w:val="10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6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9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Kullarııla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sOndürücü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150" w:lineRule="exact"/>
        <w:ind w:right="-67"/>
        <w:jc w:val="left"/>
        <w:tabs>
          <w:tab w:pos="19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6"/>
          <w:szCs w:val="16"/>
          <w:color w:val="383838"/>
          <w:spacing w:val="0"/>
          <w:w w:val="169"/>
          <w:position w:val="-5"/>
        </w:rPr>
        <w:t>u</w:t>
      </w:r>
      <w:r>
        <w:rPr>
          <w:rFonts w:ascii="Arial" w:hAnsi="Arial" w:cs="Arial" w:eastAsia="Arial"/>
          <w:sz w:val="16"/>
          <w:szCs w:val="16"/>
          <w:color w:val="383838"/>
          <w:spacing w:val="-33"/>
          <w:w w:val="169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5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4"/>
          <w:position w:val="-5"/>
        </w:rPr>
        <w:t>IKüpUk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2"/>
          <w:w w:val="84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5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150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7"/>
          <w:w w:val="47"/>
          <w:position w:val="-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93"/>
          <w:position w:val="-5"/>
        </w:rPr>
        <w:t>K.K.T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94"/>
          <w:position w:val="-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1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5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0"/>
          <w:position w:val="-5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0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16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5"/>
          <w:szCs w:val="25"/>
          <w:color w:val="383838"/>
          <w:spacing w:val="0"/>
          <w:w w:val="127"/>
          <w:position w:val="-6"/>
        </w:rPr>
        <w:t>tm</w:t>
      </w:r>
      <w:r>
        <w:rPr>
          <w:rFonts w:ascii="Arial" w:hAnsi="Arial" w:cs="Arial" w:eastAsia="Arial"/>
          <w:sz w:val="25"/>
          <w:szCs w:val="25"/>
          <w:color w:val="383838"/>
          <w:spacing w:val="-43"/>
          <w:w w:val="127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6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300"/>
          <w:cols w:num="4" w:equalWidth="0">
            <w:col w:w="2454" w:space="2262"/>
            <w:col w:w="2739" w:space="755"/>
            <w:col w:w="827" w:space="757"/>
            <w:col w:w="162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06" w:lineRule="exact"/>
        <w:ind w:left="115" w:right="-51" w:firstLine="53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7"/>
        </w:rPr>
        <w:t>öndürme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1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4"/>
        </w:rPr>
        <w:t>puruınu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310" w:lineRule="exact"/>
        <w:ind w:left="2496" w:right="-20"/>
        <w:jc w:val="left"/>
        <w:tabs>
          <w:tab w:pos="4380" w:val="left"/>
          <w:tab w:pos="5960" w:val="left"/>
          <w:tab w:pos="7540" w:val="left"/>
        </w:tabs>
        <w:rPr>
          <w:rFonts w:ascii="Arial" w:hAnsi="Arial" w:cs="Arial" w:eastAsia="Arial"/>
          <w:sz w:val="30"/>
          <w:szCs w:val="30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64"/>
          <w:position w:val="1"/>
        </w:rPr>
        <w:t>ı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00"/>
          <w:position w:val="1"/>
        </w:rPr>
      </w:r>
      <w:r>
        <w:rPr>
          <w:rFonts w:ascii="Arial" w:hAnsi="Arial" w:cs="Arial" w:eastAsia="Arial"/>
          <w:sz w:val="30"/>
          <w:szCs w:val="30"/>
          <w:color w:val="525456"/>
          <w:spacing w:val="0"/>
          <w:w w:val="59"/>
          <w:position w:val="1"/>
        </w:rPr>
        <w:t>ı</w:t>
      </w:r>
      <w:r>
        <w:rPr>
          <w:rFonts w:ascii="Arial" w:hAnsi="Arial" w:cs="Arial" w:eastAsia="Arial"/>
          <w:sz w:val="30"/>
          <w:szCs w:val="30"/>
          <w:color w:val="525456"/>
          <w:spacing w:val="-39"/>
          <w:w w:val="59"/>
          <w:position w:val="1"/>
        </w:rPr>
        <w:t> </w:t>
      </w:r>
      <w:r>
        <w:rPr>
          <w:rFonts w:ascii="Arial" w:hAnsi="Arial" w:cs="Arial" w:eastAsia="Arial"/>
          <w:sz w:val="30"/>
          <w:szCs w:val="30"/>
          <w:color w:val="52545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0"/>
          <w:szCs w:val="30"/>
          <w:color w:val="525456"/>
          <w:spacing w:val="0"/>
          <w:w w:val="100"/>
          <w:position w:val="1"/>
        </w:rPr>
      </w:r>
      <w:r>
        <w:rPr>
          <w:rFonts w:ascii="Arial" w:hAnsi="Arial" w:cs="Arial" w:eastAsia="Arial"/>
          <w:sz w:val="30"/>
          <w:szCs w:val="30"/>
          <w:color w:val="383838"/>
          <w:spacing w:val="0"/>
          <w:w w:val="59"/>
          <w:position w:val="0"/>
        </w:rPr>
        <w:t>ı</w:t>
      </w:r>
      <w:r>
        <w:rPr>
          <w:rFonts w:ascii="Arial" w:hAnsi="Arial" w:cs="Arial" w:eastAsia="Arial"/>
          <w:sz w:val="30"/>
          <w:szCs w:val="30"/>
          <w:color w:val="38383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0"/>
          <w:szCs w:val="30"/>
          <w:color w:val="383838"/>
          <w:spacing w:val="0"/>
          <w:w w:val="59"/>
          <w:position w:val="0"/>
        </w:rPr>
        <w:t>ı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Yangmda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görmü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93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8"/>
          <w:w w:val="9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</w:rPr>
        <w:t>ra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yoktu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98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0"/>
          <w:w w:val="14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300"/>
          <w:cols w:num="2" w:equalWidth="0">
            <w:col w:w="2209" w:space="39"/>
            <w:col w:w="9172"/>
          </w:cols>
        </w:sectPr>
      </w:pPr>
      <w:rPr/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300"/>
        </w:sectPr>
      </w:pPr>
      <w:rPr/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74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29"/>
        </w:rPr>
        <w:t>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2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2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0" w:after="0" w:line="206" w:lineRule="exact"/>
        <w:ind w:right="56" w:firstLine="5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6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üzerindeki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yanınokta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geçmekle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kişileri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8"/>
        </w:rPr>
        <w:t>söndürmede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9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atmı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düşürmü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olduğun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tahmin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ind w:left="1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4"/>
        </w:rPr>
        <w:t>&gt;Ltiğimiz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8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tut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97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11"/>
          <w:w w:val="97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turnıasıyla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kanaaline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varılm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9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300"/>
          <w:cols w:num="2" w:equalWidth="0">
            <w:col w:w="1686" w:space="491"/>
            <w:col w:w="9243"/>
          </w:cols>
        </w:sectPr>
      </w:pPr>
      <w:rPr/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300"/>
        </w:sectPr>
      </w:pPr>
      <w:rPr/>
    </w:p>
    <w:p>
      <w:pPr>
        <w:spacing w:before="41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58" w:lineRule="auto"/>
        <w:ind w:left="115" w:right="-51" w:firstLine="1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0"/>
        </w:rPr>
        <w:t>Gen.:ç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6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Edildigi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4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12121"/>
          <w:w w:val="90"/>
        </w:rPr>
        <w:t>jlledel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0"/>
          <w:w w:val="100"/>
        </w:rPr>
        <w:t>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300"/>
          <w:cols w:num="3" w:equalWidth="0">
            <w:col w:w="1643" w:space="534"/>
            <w:col w:w="926" w:space="3704"/>
            <w:col w:w="4613"/>
          </w:cols>
        </w:sectPr>
      </w:pPr>
      <w:rPr/>
    </w:p>
    <w:p>
      <w:pPr>
        <w:spacing w:before="50" w:after="0" w:line="240" w:lineRule="auto"/>
        <w:ind w:left="115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0"/>
          <w:w w:val="6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-88"/>
          <w:w w:val="6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29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8B8B8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B8B8B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-2"/>
          <w:w w:val="83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0"/>
          <w:w w:val="82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7"/>
          <w:w w:val="8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9"/>
        </w:rPr>
        <w:t>nt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8"/>
          <w:w w:val="89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6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0"/>
        </w:rPr>
        <w:t>l"arilı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8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06.0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3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03" w:lineRule="exact"/>
        <w:ind w:left="210" w:right="-67"/>
        <w:jc w:val="left"/>
        <w:tabs>
          <w:tab w:pos="1020" w:val="left"/>
          <w:tab w:pos="1540" w:val="left"/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position w:val="-1"/>
        </w:rPr>
        <w:t>Vı..a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position w:val="-1"/>
        </w:rPr>
        <w:t>ÖIU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8"/>
          <w:position w:val="-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98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-13"/>
          <w:w w:val="98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8"/>
          <w:position w:val="-1"/>
        </w:rPr>
        <w:t>Toro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8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2.Posta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5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8"/>
        </w:rPr>
        <w:t>!S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8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456"/>
          <w:spacing w:val="6"/>
          <w:w w:val="8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8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9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14:20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300"/>
          <w:cols w:num="3" w:equalWidth="0">
            <w:col w:w="4708" w:space="1378"/>
            <w:col w:w="938" w:space="1716"/>
            <w:col w:w="2680"/>
          </w:cols>
        </w:sectPr>
      </w:pPr>
      <w:rPr/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4.557819pt;margin-top:20.94733pt;width:564.294478pt;height:751.189473pt;mso-position-horizontal-relative:page;mso-position-vertical-relative:page;z-index:-17190" coordorigin="291,419" coordsize="11286,15024">
            <v:shape style="position:absolute;left:1862;top:11789;width:4589;height:3514" type="#_x0000_t75">
              <v:imagedata r:id="rId9" o:title=""/>
            </v:shape>
            <v:group style="position:absolute;left:305;top:440;width:11245;height:2" coordorigin="305,440" coordsize="11245,2">
              <v:shape style="position:absolute;left:305;top:440;width:11245;height:2" coordorigin="305,440" coordsize="11245,0" path="m305,440l11551,440e" filled="f" stroked="t" strokeweight=".715958pt" strokecolor="#4B4B4B">
                <v:path arrowok="t"/>
              </v:shape>
            </v:group>
            <v:group style="position:absolute;left:310;top:440;width:2;height:14986" coordorigin="310,440" coordsize="2,14986">
              <v:shape style="position:absolute;left:310;top:440;width:2;height:14986" coordorigin="310,440" coordsize="0,14986" path="m310,15426l310,440e" filled="f" stroked="t" strokeweight=".715958pt" strokecolor="#4B4B4B">
                <v:path arrowok="t"/>
              </v:shape>
            </v:group>
            <v:group style="position:absolute;left:2363;top:440;width:2;height:1503" coordorigin="2363,440" coordsize="2,1503">
              <v:shape style="position:absolute;left:2363;top:440;width:2;height:1503" coordorigin="2363,440" coordsize="0,1503" path="m2363,1944l2363,440e" filled="f" stroked="t" strokeweight=".715958pt" strokecolor="#4B4B4B">
                <v:path arrowok="t"/>
              </v:shape>
            </v:group>
            <v:group style="position:absolute;left:9140;top:426;width:2;height:1503" coordorigin="9140,426" coordsize="2,1503">
              <v:shape style="position:absolute;left:9140;top:426;width:2;height:1503" coordorigin="9140,426" coordsize="0,1503" path="m9140,1929l9140,426e" filled="f" stroked="t" strokeweight=".715958pt" strokecolor="#545454">
                <v:path arrowok="t"/>
              </v:shape>
            </v:group>
            <v:group style="position:absolute;left:11546;top:426;width:2;height:3327" coordorigin="11546,426" coordsize="2,3327">
              <v:shape style="position:absolute;left:11546;top:426;width:2;height:3327" coordorigin="11546,426" coordsize="0,3327" path="m11546,3754l11546,426e" filled="f" stroked="t" strokeweight=".715958pt" strokecolor="#4F4F4F">
                <v:path arrowok="t"/>
              </v:shape>
            </v:group>
            <v:group style="position:absolute;left:305;top:1927;width:11250;height:2" coordorigin="305,1927" coordsize="11250,2">
              <v:shape style="position:absolute;left:305;top:1927;width:11250;height:2" coordorigin="305,1927" coordsize="11250,0" path="m305,1927l11556,1927e" filled="f" stroked="t" strokeweight=".715958pt" strokecolor="#4B4B4B">
                <v:path arrowok="t"/>
              </v:shape>
            </v:group>
            <v:group style="position:absolute;left:305;top:2358;width:11245;height:2" coordorigin="305,2358" coordsize="11245,2">
              <v:shape style="position:absolute;left:305;top:2358;width:11245;height:2" coordorigin="305,2358" coordsize="11245,0" path="m305,2358l11551,2358e" filled="f" stroked="t" strokeweight=".715958pt" strokecolor="#4B4B4B">
                <v:path arrowok="t"/>
              </v:shape>
            </v:group>
            <v:group style="position:absolute;left:305;top:2576;width:11250;height:2" coordorigin="305,2576" coordsize="11250,2">
              <v:shape style="position:absolute;left:305;top:2576;width:11250;height:2" coordorigin="305,2576" coordsize="11250,0" path="m305,2576l11556,2576e" filled="f" stroked="t" strokeweight=".715958pt" strokecolor="#808080">
                <v:path arrowok="t"/>
              </v:shape>
            </v:group>
            <v:group style="position:absolute;left:305;top:2791;width:11255;height:2" coordorigin="305,2791" coordsize="11255,2">
              <v:shape style="position:absolute;left:305;top:2791;width:11255;height:2" coordorigin="305,2791" coordsize="11255,0" path="m305,2791l11560,2791e" filled="f" stroked="t" strokeweight=".715958pt" strokecolor="#808080">
                <v:path arrowok="t"/>
              </v:shape>
            </v:group>
            <v:group style="position:absolute;left:310;top:3742;width:11250;height:2" coordorigin="310,3742" coordsize="11250,2">
              <v:shape style="position:absolute;left:310;top:3742;width:11250;height:2" coordorigin="310,3742" coordsize="11250,0" path="m310,3742l11560,3742e" filled="f" stroked="t" strokeweight=".954611pt" strokecolor="#484848">
                <v:path arrowok="t"/>
              </v:shape>
            </v:group>
            <v:group style="position:absolute;left:2365;top:3734;width:2;height:8053" coordorigin="2365,3734" coordsize="2,8053">
              <v:shape style="position:absolute;left:2365;top:3734;width:2;height:8053" coordorigin="2365,3734" coordsize="0,8053" path="m2365,11787l2365,3734e" filled="f" stroked="t" strokeweight=".715958pt" strokecolor="#484848">
                <v:path arrowok="t"/>
              </v:shape>
            </v:group>
            <v:group style="position:absolute;left:7809;top:2140;width:3747;height:2" coordorigin="7809,2140" coordsize="3747,2">
              <v:shape style="position:absolute;left:7809;top:2140;width:3747;height:2" coordorigin="7809,2140" coordsize="3747,0" path="m7809,2140l11556,2140e" filled="f" stroked="t" strokeweight=".715958pt" strokecolor="#4B4B4B">
                <v:path arrowok="t"/>
              </v:shape>
            </v:group>
            <v:group style="position:absolute;left:2358;top:4235;width:9207;height:2" coordorigin="2358,4235" coordsize="9207,2">
              <v:shape style="position:absolute;left:2358;top:4235;width:9207;height:2" coordorigin="2358,4235" coordsize="9207,0" path="m2358,4235l11565,4235e" filled="f" stroked="t" strokeweight=".477306pt" strokecolor="#838383">
                <v:path arrowok="t"/>
              </v:shape>
            </v:group>
            <v:group style="position:absolute;left:11558;top:4007;width:2;height:11428" coordorigin="11558,4007" coordsize="2,11428">
              <v:shape style="position:absolute;left:11558;top:4007;width:2;height:11428" coordorigin="11558,4007" coordsize="0,11428" path="m11558,15436l11558,4007e" filled="f" stroked="t" strokeweight=".715958pt" strokecolor="#575757">
                <v:path arrowok="t"/>
              </v:shape>
            </v:group>
            <v:group style="position:absolute;left:4916;top:4223;width:2;height:2078" coordorigin="4916,4223" coordsize="2,2078">
              <v:shape style="position:absolute;left:4916;top:4223;width:2;height:2078" coordorigin="4916,4223" coordsize="0,2078" path="m4916,6301l4916,4223e" filled="f" stroked="t" strokeweight=".715958pt" strokecolor="#545454">
                <v:path arrowok="t"/>
              </v:shape>
            </v:group>
            <v:group style="position:absolute;left:4907;top:4716;width:6654;height:2" coordorigin="4907,4716" coordsize="6654,2">
              <v:shape style="position:absolute;left:4907;top:4716;width:6654;height:2" coordorigin="4907,4716" coordsize="6654,0" path="m4907,4716l11560,4716e" filled="f" stroked="t" strokeweight=".715958pt" strokecolor="#838383">
                <v:path arrowok="t"/>
              </v:shape>
            </v:group>
            <v:group style="position:absolute;left:4907;top:4958;width:6654;height:2" coordorigin="4907,4958" coordsize="6654,2">
              <v:shape style="position:absolute;left:4907;top:4958;width:6654;height:2" coordorigin="4907,4958" coordsize="6654,0" path="m4907,4958l11560,4958e" filled="f" stroked="t" strokeweight=".477306pt" strokecolor="#7C7C7C">
                <v:path arrowok="t"/>
              </v:shape>
            </v:group>
            <v:group style="position:absolute;left:4907;top:5199;width:6654;height:2" coordorigin="4907,5199" coordsize="6654,2">
              <v:shape style="position:absolute;left:4907;top:5199;width:6654;height:2" coordorigin="4907,5199" coordsize="6654,0" path="m4907,5199l11560,5199e" filled="f" stroked="t" strokeweight=".715958pt" strokecolor="#484848">
                <v:path arrowok="t"/>
              </v:shape>
            </v:group>
            <v:group style="position:absolute;left:4916;top:6923;width:2;height:670" coordorigin="4916,6923" coordsize="2,670">
              <v:shape style="position:absolute;left:4916;top:6923;width:2;height:670" coordorigin="4916,6923" coordsize="0,670" path="m4916,7593l4916,6923e" filled="f" stroked="t" strokeweight=".954611pt" strokecolor="#545454">
                <v:path arrowok="t"/>
              </v:shape>
            </v:group>
            <v:group style="position:absolute;left:2358;top:5415;width:9202;height:2" coordorigin="2358,5415" coordsize="9202,2">
              <v:shape style="position:absolute;left:2358;top:5415;width:9202;height:2" coordorigin="2358,5415" coordsize="9202,0" path="m2358,5415l11560,5415e" filled="f" stroked="t" strokeweight=".715958pt" strokecolor="#4F4F4F">
                <v:path arrowok="t"/>
              </v:shape>
            </v:group>
            <v:group style="position:absolute;left:7828;top:5640;width:2;height:656" coordorigin="7828,5640" coordsize="2,656">
              <v:shape style="position:absolute;left:7828;top:5640;width:2;height:656" coordorigin="7828,5640" coordsize="0,656" path="m7828,6296l7828,5640e" filled="f" stroked="t" strokeweight=".477306pt" strokecolor="#3F3F3F">
                <v:path arrowok="t"/>
              </v:shape>
            </v:group>
            <v:group style="position:absolute;left:2363;top:6073;width:9202;height:2" coordorigin="2363,6073" coordsize="9202,2">
              <v:shape style="position:absolute;left:2363;top:6073;width:9202;height:2" coordorigin="2363,6073" coordsize="9202,0" path="m2363,6073l11565,6073e" filled="f" stroked="t" strokeweight=".954611pt" strokecolor="#4F4F4F">
                <v:path arrowok="t"/>
              </v:shape>
            </v:group>
            <v:group style="position:absolute;left:2358;top:6291;width:9207;height:2" coordorigin="2358,6291" coordsize="9207,2">
              <v:shape style="position:absolute;left:2358;top:6291;width:9207;height:2" coordorigin="2358,6291" coordsize="9207,0" path="m2358,6291l11565,6291e" filled="f" stroked="t" strokeweight=".715958pt" strokecolor="#4F4F4F">
                <v:path arrowok="t"/>
              </v:shape>
            </v:group>
            <v:group style="position:absolute;left:310;top:5647;width:11250;height:2" coordorigin="310,5647" coordsize="11250,2">
              <v:shape style="position:absolute;left:310;top:5647;width:11250;height:2" coordorigin="310,5647" coordsize="11250,0" path="m310,5647l11560,5647e" filled="f" stroked="t" strokeweight=".954611pt" strokecolor="#4F4F4F">
                <v:path arrowok="t"/>
              </v:shape>
            </v:group>
            <v:group style="position:absolute;left:305;top:6509;width:11260;height:2" coordorigin="305,6509" coordsize="11260,2">
              <v:shape style="position:absolute;left:305;top:6509;width:11260;height:2" coordorigin="305,6509" coordsize="11260,0" path="m305,6509l11565,6509e" filled="f" stroked="t" strokeweight=".477306pt" strokecolor="#838383">
                <v:path arrowok="t"/>
              </v:shape>
            </v:group>
            <v:group style="position:absolute;left:301;top:13027;width:1580;height:2" coordorigin="301,13027" coordsize="1580,2">
              <v:shape style="position:absolute;left:301;top:13027;width:1580;height:2" coordorigin="301,13027" coordsize="1580,0" path="m301,13027l1881,13027e" filled="f" stroked="t" strokeweight=".954611pt" strokecolor="#5B5B5B">
                <v:path arrowok="t"/>
              </v:shape>
            </v:group>
            <v:group style="position:absolute;left:1112;top:10868;width:2;height:4563" coordorigin="1112,10868" coordsize="2,4563">
              <v:shape style="position:absolute;left:1112;top:10868;width:2;height:4563" coordorigin="1112,10868" coordsize="0,4563" path="m1112,15431l1112,10868e" filled="f" stroked="t" strokeweight=".715958pt" strokecolor="#4B4B4B">
                <v:path arrowok="t"/>
              </v:shape>
            </v:group>
            <v:group style="position:absolute;left:1694;top:10701;width:2;height:4730" coordorigin="1694,10701" coordsize="2,4730">
              <v:shape style="position:absolute;left:1694;top:10701;width:2;height:4730" coordorigin="1694,10701" coordsize="0,4730" path="m1694,15431l1694,10701e" filled="f" stroked="t" strokeweight=".715958pt" strokecolor="#4B4B4B">
                <v:path arrowok="t"/>
              </v:shape>
            </v:group>
            <v:group style="position:absolute;left:305;top:6935;width:11260;height:2" coordorigin="305,6935" coordsize="11260,2">
              <v:shape style="position:absolute;left:305;top:6935;width:11260;height:2" coordorigin="305,6935" coordsize="11260,0" path="m305,6935l11565,6935e" filled="f" stroked="t" strokeweight=".715958pt" strokecolor="#838383">
                <v:path arrowok="t"/>
              </v:shape>
            </v:group>
            <v:group style="position:absolute;left:4907;top:7153;width:6658;height:2" coordorigin="4907,7153" coordsize="6658,2">
              <v:shape style="position:absolute;left:4907;top:7153;width:6658;height:2" coordorigin="4907,7153" coordsize="6658,0" path="m4907,7153l11565,7153e" filled="f" stroked="t" strokeweight=".715958pt" strokecolor="#4B4B4B">
                <v:path arrowok="t"/>
              </v:shape>
            </v:group>
            <v:group style="position:absolute;left:4907;top:7373;width:6654;height:2" coordorigin="4907,7373" coordsize="6654,2">
              <v:shape style="position:absolute;left:4907;top:7373;width:6654;height:2" coordorigin="4907,7373" coordsize="6654,0" path="m4907,7373l11560,7373e" filled="f" stroked="t" strokeweight=".715958pt" strokecolor="#4F4F4F">
                <v:path arrowok="t"/>
              </v:shape>
            </v:group>
            <v:group style="position:absolute;left:301;top:8398;width:11264;height:2" coordorigin="301,8398" coordsize="11264,2">
              <v:shape style="position:absolute;left:301;top:8398;width:11264;height:2" coordorigin="301,8398" coordsize="11264,0" path="m301,8398l11565,8398e" filled="f" stroked="t" strokeweight=".715958pt" strokecolor="#808080">
                <v:path arrowok="t"/>
              </v:shape>
            </v:group>
            <v:group style="position:absolute;left:305;top:7589;width:11255;height:2" coordorigin="305,7589" coordsize="11255,2">
              <v:shape style="position:absolute;left:305;top:7589;width:11255;height:2" coordorigin="305,7589" coordsize="11255,0" path="m305,7589l11560,7589e" filled="f" stroked="t" strokeweight=".715958pt" strokecolor="#4F4F4F">
                <v:path arrowok="t"/>
              </v:shape>
            </v:group>
            <v:group style="position:absolute;left:305;top:9441;width:11260;height:2" coordorigin="305,9441" coordsize="11260,2">
              <v:shape style="position:absolute;left:305;top:9441;width:11260;height:2" coordorigin="305,9441" coordsize="11260,0" path="m305,9441l11565,9441e" filled="f" stroked="t" strokeweight=".715958pt" strokecolor="#838383">
                <v:path arrowok="t"/>
              </v:shape>
            </v:group>
            <v:group style="position:absolute;left:305;top:9777;width:11260;height:2" coordorigin="305,9777" coordsize="11260,2">
              <v:shape style="position:absolute;left:305;top:9777;width:11260;height:2" coordorigin="305,9777" coordsize="11260,0" path="m305,9777l11565,9777e" filled="f" stroked="t" strokeweight=".715958pt" strokecolor="#4F4F4F">
                <v:path arrowok="t"/>
              </v:shape>
            </v:group>
            <v:group style="position:absolute;left:305;top:10016;width:11264;height:2" coordorigin="305,10016" coordsize="11264,2">
              <v:shape style="position:absolute;left:305;top:10016;width:11264;height:2" coordorigin="305,10016" coordsize="11264,0" path="m305,10016l11570,10016e" filled="f" stroked="t" strokeweight=".715958pt" strokecolor="#4F4F4F">
                <v:path arrowok="t"/>
              </v:shape>
            </v:group>
            <v:group style="position:absolute;left:301;top:10495;width:11269;height:2" coordorigin="301,10495" coordsize="11269,2">
              <v:shape style="position:absolute;left:301;top:10495;width:11269;height:2" coordorigin="301,10495" coordsize="11269,0" path="m301,10495l11570,10495e" filled="f" stroked="t" strokeweight=".715958pt" strokecolor="#838383">
                <v:path arrowok="t"/>
              </v:shape>
            </v:group>
            <v:group style="position:absolute;left:301;top:10945;width:11264;height:2" coordorigin="301,10945" coordsize="11264,2">
              <v:shape style="position:absolute;left:301;top:10945;width:11264;height:2" coordorigin="301,10945" coordsize="11264,0" path="m301,10945l11565,10945e" filled="f" stroked="t" strokeweight=".715958pt" strokecolor="#4B4B4B">
                <v:path arrowok="t"/>
              </v:shape>
            </v:group>
            <v:group style="position:absolute;left:301;top:15421;width:11269;height:2" coordorigin="301,15421" coordsize="11269,2">
              <v:shape style="position:absolute;left:301;top:15421;width:11269;height:2" coordorigin="301,15421" coordsize="11269,0" path="m301,15421l11570,15421e" filled="f" stroked="t" strokeweight=".715958pt" strokecolor="#646464">
                <v:path arrowok="t"/>
              </v:shape>
            </v:group>
            <v:group style="position:absolute;left:7379;top:10705;width:2;height:4730" coordorigin="7379,10705" coordsize="2,4730">
              <v:shape style="position:absolute;left:7379;top:10705;width:2;height:4730" coordorigin="7379,10705" coordsize="0,4730" path="m7379,15436l7379,10705e" filled="f" stroked="t" strokeweight=".715958pt" strokecolor="#4F4F4F">
                <v:path arrowok="t"/>
              </v:shape>
            </v:group>
            <v:group style="position:absolute;left:864;top:10710;width:2907;height:2" coordorigin="864,10710" coordsize="2907,2">
              <v:shape style="position:absolute;left:864;top:10710;width:2907;height:2" coordorigin="864,10710" coordsize="2907,0" path="m864,10710l3771,10710e" filled="f" stroked="t" strokeweight=".954611pt" strokecolor="#000000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36" w:after="0" w:line="164" w:lineRule="exact"/>
        <w:ind w:left="2301" w:right="-20"/>
        <w:jc w:val="left"/>
        <w:tabs>
          <w:tab w:pos="45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5.85022pt;margin-top:7.076011pt;width:55.270771pt;height:14pt;mso-position-horizontal-relative:page;mso-position-vertical-relative:paragraph;z-index:-17189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tabs>
                      <w:tab w:pos="740" w:val="left"/>
                    </w:tabs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w:pPr>
                  <w:rPr/>
                  <w:r>
                    <w:rPr>
                      <w:rFonts w:ascii="Arial" w:hAnsi="Arial" w:cs="Arial" w:eastAsia="Arial"/>
                      <w:sz w:val="27"/>
                      <w:szCs w:val="27"/>
                      <w:color w:val="525456"/>
                      <w:spacing w:val="0"/>
                      <w:w w:val="61"/>
                      <w:b/>
                      <w:bCs/>
                    </w:rPr>
                    <w:t>1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525456"/>
                      <w:spacing w:val="-35"/>
                      <w:w w:val="61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525456"/>
                      <w:spacing w:val="0"/>
                      <w:w w:val="100"/>
                      <w:b/>
                      <w:bCs/>
                    </w:rPr>
                    <w:tab/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525456"/>
                      <w:spacing w:val="0"/>
                      <w:w w:val="100"/>
                      <w:b/>
                      <w:bCs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525456"/>
                      <w:spacing w:val="0"/>
                      <w:w w:val="61"/>
                      <w:b/>
                      <w:bCs/>
                    </w:rPr>
                    <w:t>7.017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"/>
        </w:rPr>
        <w:t>Gitınişse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00"/>
          <w:position w:val="-4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-20"/>
          <w:w w:val="119"/>
          <w:position w:val="-4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9"/>
          <w:position w:val="-4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9"/>
          <w:position w:val="-4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0"/>
          <w:w w:val="119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  <w:position w:val="-4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4783" w:right="-20"/>
        <w:jc w:val="left"/>
        <w:tabs>
          <w:tab w:pos="928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EkipAmiri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</w:r>
      <w:r>
        <w:rPr>
          <w:rFonts w:ascii="Arial" w:hAnsi="Arial" w:cs="Arial" w:eastAsia="Arial"/>
          <w:sz w:val="26"/>
          <w:szCs w:val="26"/>
          <w:color w:val="525456"/>
          <w:spacing w:val="0"/>
          <w:w w:val="54"/>
          <w:position w:val="4"/>
        </w:rPr>
        <w:t>Z</w:t>
      </w:r>
      <w:r>
        <w:rPr>
          <w:rFonts w:ascii="Arial" w:hAnsi="Arial" w:cs="Arial" w:eastAsia="Arial"/>
          <w:sz w:val="26"/>
          <w:szCs w:val="26"/>
          <w:color w:val="525456"/>
          <w:spacing w:val="34"/>
          <w:w w:val="54"/>
          <w:position w:val="4"/>
        </w:rPr>
        <w:t> </w:t>
      </w:r>
      <w:r>
        <w:rPr>
          <w:rFonts w:ascii="Arial" w:hAnsi="Arial" w:cs="Arial" w:eastAsia="Arial"/>
          <w:sz w:val="23"/>
          <w:szCs w:val="23"/>
          <w:color w:val="525456"/>
          <w:spacing w:val="0"/>
          <w:w w:val="54"/>
          <w:position w:val="4"/>
        </w:rPr>
        <w:t>MaYıs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right="1695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76769"/>
          <w:spacing w:val="0"/>
          <w:w w:val="77"/>
          <w:i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676769"/>
          <w:spacing w:val="0"/>
          <w:w w:val="77"/>
          <w:i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676769"/>
          <w:spacing w:val="5"/>
          <w:w w:val="77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9"/>
          <w:spacing w:val="0"/>
          <w:w w:val="107"/>
        </w:rPr>
        <w:t>12017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784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30.559994pt;height:93.12pt;mso-position-horizontal-relative:char;mso-position-vertical-relative:line" type="#_x0000_t75">
            <v:imagedata r:id="rId1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300"/>
        </w:sectPr>
      </w:pPr>
      <w:rPr/>
    </w:p>
    <w:p>
      <w:pPr>
        <w:spacing w:before="57" w:after="0" w:line="220" w:lineRule="auto"/>
        <w:ind w:left="615" w:right="-153" w:firstLine="4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89"/>
          <w:szCs w:val="89"/>
          <w:color w:val="363838"/>
          <w:spacing w:val="-746"/>
          <w:w w:val="119"/>
          <w:b/>
          <w:bCs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363838"/>
          <w:spacing w:val="0"/>
          <w:w w:val="119"/>
          <w:position w:val="0"/>
        </w:rPr>
        <w:t>IZ</w:t>
      </w:r>
      <w:r>
        <w:rPr>
          <w:rFonts w:ascii="Arial" w:hAnsi="Arial" w:cs="Arial" w:eastAsia="Arial"/>
          <w:sz w:val="14"/>
          <w:szCs w:val="14"/>
          <w:color w:val="363838"/>
          <w:spacing w:val="-18"/>
          <w:w w:val="119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63838"/>
          <w:spacing w:val="0"/>
          <w:w w:val="119"/>
          <w:position w:val="0"/>
        </w:rPr>
        <w:t>MIR</w:t>
      </w:r>
      <w:r>
        <w:rPr>
          <w:rFonts w:ascii="Arial" w:hAnsi="Arial" w:cs="Arial" w:eastAsia="Arial"/>
          <w:sz w:val="14"/>
          <w:szCs w:val="14"/>
          <w:color w:val="363838"/>
          <w:spacing w:val="0"/>
          <w:w w:val="119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63838"/>
          <w:spacing w:val="0"/>
          <w:w w:val="104"/>
          <w:b/>
          <w:bCs/>
          <w:position w:val="0"/>
        </w:rPr>
        <w:t>BÜYÜKSEHIR</w:t>
      </w:r>
      <w:r>
        <w:rPr>
          <w:rFonts w:ascii="Arial" w:hAnsi="Arial" w:cs="Arial" w:eastAsia="Arial"/>
          <w:sz w:val="15"/>
          <w:szCs w:val="15"/>
          <w:color w:val="363838"/>
          <w:spacing w:val="0"/>
          <w:w w:val="104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484949"/>
          <w:spacing w:val="0"/>
          <w:w w:val="115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6" w:right="4174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6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36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83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36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838"/>
          <w:spacing w:val="0"/>
          <w:w w:val="96"/>
        </w:rPr>
        <w:t>BELEDİYESİ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40" w:lineRule="auto"/>
        <w:ind w:left="482" w:right="430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6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2"/>
          <w:szCs w:val="22"/>
          <w:color w:val="36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83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2"/>
          <w:szCs w:val="22"/>
          <w:color w:val="36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838"/>
          <w:spacing w:val="0"/>
          <w:w w:val="97"/>
        </w:rPr>
        <w:t>BAŞKANLIGI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14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6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6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83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6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6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838"/>
          <w:spacing w:val="0"/>
          <w:w w:val="106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8" w:lineRule="exact"/>
        <w:ind w:left="1130" w:right="5015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63838"/>
          <w:w w:val="90"/>
          <w:position w:val="-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363838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838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2"/>
          <w:szCs w:val="22"/>
          <w:color w:val="36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6383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838"/>
          <w:spacing w:val="0"/>
          <w:w w:val="96"/>
          <w:position w:val="-1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00" w:bottom="280" w:left="580" w:right="200"/>
          <w:cols w:num="2" w:equalWidth="0">
            <w:col w:w="1656" w:space="1439"/>
            <w:col w:w="8045"/>
          </w:cols>
        </w:sectPr>
      </w:pPr>
      <w:rPr/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80" w:right="200"/>
        </w:sectPr>
      </w:pPr>
      <w:rPr/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34" w:right="-69"/>
        <w:jc w:val="left"/>
        <w:tabs>
          <w:tab w:pos="1520" w:val="left"/>
          <w:tab w:pos="2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1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-2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7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1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53" w:right="-20"/>
        <w:jc w:val="left"/>
        <w:tabs>
          <w:tab w:pos="1520" w:val="left"/>
          <w:tab w:pos="2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949"/>
          <w:w w:val="7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06/05/2017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6"/>
        </w:rPr>
        <w:t>2793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1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1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Stadyum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-4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4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1"/>
        </w:rPr>
        <w:t>ısı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inşaat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alanı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Konak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IBildiriı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3"/>
        </w:rPr>
        <w:t>:13:40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12"/>
        </w:rPr>
        <w:t>:Merkez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2"/>
          <w:szCs w:val="32"/>
          <w:color w:val="363838"/>
          <w:w w:val="68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color w:val="363838"/>
          <w:spacing w:val="8"/>
          <w:w w:val="6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94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80" w:right="200"/>
          <w:cols w:num="3" w:equalWidth="0">
            <w:col w:w="4628" w:space="694"/>
            <w:col w:w="1929" w:space="122"/>
            <w:col w:w="3767"/>
          </w:cols>
        </w:sectPr>
      </w:pPr>
      <w:rPr/>
    </w:p>
    <w:p>
      <w:pPr>
        <w:spacing w:before="24" w:after="0" w:line="240" w:lineRule="auto"/>
        <w:ind w:left="153" w:right="-20"/>
        <w:jc w:val="left"/>
        <w:tabs>
          <w:tab w:pos="1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5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1561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-5"/>
          <w:w w:val="104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97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Adiiye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inşaat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Alanı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Çınarlı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12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Konak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53" w:right="-20"/>
        <w:jc w:val="left"/>
        <w:tabs>
          <w:tab w:pos="1520" w:val="left"/>
          <w:tab w:pos="4300" w:val="left"/>
          <w:tab w:pos="7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838"/>
          <w:w w:val="93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8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0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Yaııgını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Yan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3"/>
        </w:rPr>
        <w:t>:Sigara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9" w:after="0" w:line="203" w:lineRule="exact"/>
        <w:ind w:left="148" w:right="-20"/>
        <w:jc w:val="left"/>
        <w:tabs>
          <w:tab w:pos="3420" w:val="left"/>
          <w:tab w:pos="6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89"/>
          <w:position w:val="-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89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2"/>
          <w:w w:val="89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363838"/>
          <w:spacing w:val="0"/>
          <w:w w:val="100"/>
          <w:position w:val="-2"/>
        </w:rPr>
        <w:t>Şekli:</w:t>
      </w:r>
      <w:r>
        <w:rPr>
          <w:rFonts w:ascii="Arial" w:hAnsi="Arial" w:cs="Arial" w:eastAsia="Arial"/>
          <w:sz w:val="16"/>
          <w:szCs w:val="16"/>
          <w:color w:val="363838"/>
          <w:spacing w:val="-21"/>
          <w:w w:val="100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36383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6"/>
          <w:szCs w:val="16"/>
          <w:color w:val="36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2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17"/>
          <w:position w:val="-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14"/>
          <w:w w:val="11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2"/>
        </w:rPr>
        <w:t>Kam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2"/>
        </w:rPr>
        <w:t>Kun.ıımı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3432" w:right="-20"/>
        <w:jc w:val="left"/>
        <w:tabs>
          <w:tab w:pos="596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838"/>
          <w:w w:val="72"/>
          <w:position w:val="1"/>
        </w:rPr>
        <w:t>13c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9"/>
          <w:w w:val="72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2"/>
          <w:w w:val="99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95"/>
          <w:position w:val="1"/>
        </w:rPr>
        <w:t>ıwnnc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1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363838"/>
          <w:spacing w:val="0"/>
          <w:w w:val="100"/>
          <w:position w:val="1"/>
        </w:rPr>
        <w:t>Kagi</w:t>
      </w:r>
      <w:r>
        <w:rPr>
          <w:rFonts w:ascii="Arial" w:hAnsi="Arial" w:cs="Arial" w:eastAsia="Arial"/>
          <w:sz w:val="16"/>
          <w:szCs w:val="16"/>
          <w:color w:val="363838"/>
          <w:spacing w:val="0"/>
          <w:w w:val="100"/>
          <w:position w:val="1"/>
        </w:rPr>
        <w:t>r</w:t>
      </w:r>
      <w:r>
        <w:rPr>
          <w:rFonts w:ascii="Arial" w:hAnsi="Arial" w:cs="Arial" w:eastAsia="Arial"/>
          <w:sz w:val="16"/>
          <w:szCs w:val="16"/>
          <w:color w:val="363838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363838"/>
          <w:spacing w:val="36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363838"/>
          <w:spacing w:val="0"/>
          <w:w w:val="100"/>
          <w:position w:val="1"/>
        </w:rPr>
        <w:t>/\</w:t>
      </w:r>
      <w:r>
        <w:rPr>
          <w:rFonts w:ascii="Arial" w:hAnsi="Arial" w:cs="Arial" w:eastAsia="Arial"/>
          <w:sz w:val="16"/>
          <w:szCs w:val="16"/>
          <w:color w:val="363838"/>
          <w:spacing w:val="-11"/>
          <w:w w:val="100"/>
          <w:position w:val="1"/>
        </w:rPr>
        <w:t>h</w:t>
      </w:r>
      <w:r>
        <w:rPr>
          <w:rFonts w:ascii="Arial" w:hAnsi="Arial" w:cs="Arial" w:eastAsia="Arial"/>
          <w:sz w:val="16"/>
          <w:szCs w:val="16"/>
          <w:color w:val="646466"/>
          <w:spacing w:val="0"/>
          <w:w w:val="100"/>
          <w:position w:val="1"/>
        </w:rPr>
        <w:t>:j</w:t>
      </w:r>
      <w:r>
        <w:rPr>
          <w:rFonts w:ascii="Arial" w:hAnsi="Arial" w:cs="Arial" w:eastAsia="Arial"/>
          <w:sz w:val="16"/>
          <w:szCs w:val="16"/>
          <w:color w:val="646466"/>
          <w:spacing w:val="3"/>
          <w:w w:val="100"/>
          <w:position w:val="1"/>
        </w:rPr>
        <w:t>a</w:t>
      </w:r>
      <w:r>
        <w:rPr>
          <w:rFonts w:ascii="Arial" w:hAnsi="Arial" w:cs="Arial" w:eastAsia="Arial"/>
          <w:sz w:val="16"/>
          <w:szCs w:val="16"/>
          <w:color w:val="484949"/>
          <w:spacing w:val="0"/>
          <w:w w:val="100"/>
          <w:position w:val="1"/>
        </w:rPr>
        <w:t>p</w:t>
      </w:r>
      <w:r>
        <w:rPr>
          <w:rFonts w:ascii="Arial" w:hAnsi="Arial" w:cs="Arial" w:eastAsia="Arial"/>
          <w:sz w:val="16"/>
          <w:szCs w:val="16"/>
          <w:color w:val="484949"/>
          <w:spacing w:val="0"/>
          <w:w w:val="100"/>
          <w:position w:val="1"/>
        </w:rPr>
        <w:t>  </w:t>
      </w:r>
      <w:r>
        <w:rPr>
          <w:rFonts w:ascii="Arial" w:hAnsi="Arial" w:cs="Arial" w:eastAsia="Arial"/>
          <w:sz w:val="16"/>
          <w:szCs w:val="16"/>
          <w:color w:val="484949"/>
          <w:spacing w:val="15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484949"/>
          <w:spacing w:val="0"/>
          <w:w w:val="100"/>
          <w:position w:val="1"/>
        </w:rPr>
        <w:t>Çelik</w:t>
      </w:r>
      <w:r>
        <w:rPr>
          <w:rFonts w:ascii="Arial" w:hAnsi="Arial" w:cs="Arial" w:eastAsia="Arial"/>
          <w:sz w:val="16"/>
          <w:szCs w:val="16"/>
          <w:color w:val="484949"/>
          <w:spacing w:val="-20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48494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6"/>
          <w:szCs w:val="16"/>
          <w:color w:val="484949"/>
          <w:spacing w:val="0"/>
          <w:w w:val="100"/>
          <w:position w:val="1"/>
        </w:rPr>
      </w:r>
      <w:r>
        <w:rPr>
          <w:rFonts w:ascii="Arial" w:hAnsi="Arial" w:cs="Arial" w:eastAsia="Arial"/>
          <w:sz w:val="16"/>
          <w:szCs w:val="16"/>
          <w:color w:val="363838"/>
          <w:spacing w:val="0"/>
          <w:w w:val="105"/>
          <w:position w:val="1"/>
        </w:rPr>
        <w:t>Diğer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left="3799" w:right="-20"/>
        <w:jc w:val="left"/>
        <w:tabs>
          <w:tab w:pos="4240" w:val="left"/>
          <w:tab w:pos="4840" w:val="left"/>
          <w:tab w:pos="5820" w:val="left"/>
          <w:tab w:pos="6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6"/>
          <w:szCs w:val="26"/>
          <w:color w:val="484949"/>
          <w:spacing w:val="0"/>
          <w:w w:val="80"/>
        </w:rPr>
        <w:t>*</w:t>
      </w:r>
      <w:r>
        <w:rPr>
          <w:rFonts w:ascii="Arial" w:hAnsi="Arial" w:cs="Arial" w:eastAsia="Arial"/>
          <w:sz w:val="26"/>
          <w:szCs w:val="26"/>
          <w:color w:val="484949"/>
          <w:spacing w:val="0"/>
          <w:w w:val="100"/>
        </w:rPr>
        <w:tab/>
      </w:r>
      <w:r>
        <w:rPr>
          <w:rFonts w:ascii="Arial" w:hAnsi="Arial" w:cs="Arial" w:eastAsia="Arial"/>
          <w:sz w:val="26"/>
          <w:szCs w:val="26"/>
          <w:color w:val="484949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363838"/>
          <w:spacing w:val="0"/>
          <w:w w:val="46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36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63838"/>
          <w:spacing w:val="0"/>
          <w:w w:val="100"/>
        </w:rPr>
      </w:r>
      <w:r>
        <w:rPr>
          <w:rFonts w:ascii="Times New Roman" w:hAnsi="Times New Roman" w:cs="Times New Roman" w:eastAsia="Times New Roman"/>
          <w:sz w:val="10"/>
          <w:szCs w:val="10"/>
          <w:color w:val="363838"/>
          <w:spacing w:val="0"/>
          <w:w w:val="46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363838"/>
          <w:spacing w:val="-7"/>
          <w:w w:val="46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36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363838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1F1F1F"/>
          <w:spacing w:val="0"/>
          <w:w w:val="78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1F1F1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1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2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6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6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80" w:right="200"/>
        </w:sectPr>
      </w:pPr>
      <w:rPr/>
    </w:p>
    <w:p>
      <w:pPr>
        <w:spacing w:before="65" w:after="0" w:line="240" w:lineRule="auto"/>
        <w:ind w:left="14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2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50"/>
        </w:rPr>
        <w:t>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9" w:after="0" w:line="304" w:lineRule="auto"/>
        <w:ind w:left="72" w:right="3014" w:firstLine="-72"/>
        <w:jc w:val="left"/>
        <w:tabs>
          <w:tab w:pos="3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646466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İzmi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Adiiye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Mahkemesi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8"/>
          <w:w w:val="3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99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11"/>
        </w:rPr>
        <w:t>:Kendisi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51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45"/>
          <w:w w:val="15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isınail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2"/>
        </w:rPr>
        <w:t>KARAKAYA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7" w:lineRule="exact"/>
        <w:ind w:right="-20"/>
        <w:jc w:val="left"/>
        <w:tabs>
          <w:tab w:pos="2520" w:val="left"/>
          <w:tab w:pos="5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1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63838"/>
          <w:spacing w:val="0"/>
          <w:w w:val="53"/>
        </w:rPr>
        <w:t>1</w:t>
      </w:r>
      <w:r>
        <w:rPr>
          <w:rFonts w:ascii="Arial" w:hAnsi="Arial" w:cs="Arial" w:eastAsia="Arial"/>
          <w:sz w:val="17"/>
          <w:szCs w:val="17"/>
          <w:color w:val="363838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36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:13:41</w:t>
        <w:tab/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4"/>
        </w:rPr>
        <w:t>:13:45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4"/>
        </w:rPr>
        <w:t>842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9" w:after="0" w:line="240" w:lineRule="auto"/>
        <w:ind w:left="2542" w:right="-20"/>
        <w:jc w:val="left"/>
        <w:tabs>
          <w:tab w:pos="5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25"/>
          <w:w w:val="102"/>
        </w:rPr>
        <w:t>§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48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561" w:right="-20"/>
        <w:jc w:val="left"/>
        <w:tabs>
          <w:tab w:pos="5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6"/>
        </w:rPr>
        <w:t>GeliiSaatİ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-12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6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5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3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80" w:right="200"/>
          <w:cols w:num="2" w:equalWidth="0">
            <w:col w:w="1233" w:space="705"/>
            <w:col w:w="9202"/>
          </w:cols>
        </w:sectPr>
      </w:pPr>
      <w:rPr/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62" w:lineRule="auto"/>
        <w:ind w:left="189" w:right="-53" w:firstLine="4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828282"/>
          <w:spacing w:val="1"/>
          <w:w w:val="10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ardımcı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34"/>
        </w:rPr>
        <w:t>itınişsc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73" w:lineRule="auto"/>
        <w:ind w:right="697" w:firstLine="2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18"/>
        </w:rPr>
        <w:t>tıkı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1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42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1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1" w:lineRule="exact"/>
        <w:ind w:left="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rvardıma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3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left="19" w:right="-20"/>
        <w:jc w:val="left"/>
        <w:tabs>
          <w:tab w:pos="2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Gelli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right="-20"/>
        <w:jc w:val="left"/>
        <w:tabs>
          <w:tab w:pos="2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f-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2828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82828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2828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80" w:right="200"/>
          <w:cols w:num="3" w:equalWidth="0">
            <w:col w:w="1332" w:space="587"/>
            <w:col w:w="2209" w:space="338"/>
            <w:col w:w="6674"/>
          </w:cols>
        </w:sectPr>
      </w:pPr>
      <w:rPr/>
    </w:p>
    <w:p>
      <w:pPr>
        <w:spacing w:before="24" w:after="0" w:line="240" w:lineRule="auto"/>
        <w:ind w:left="124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2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yanınakla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28282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14" w:lineRule="exact"/>
        <w:ind w:left="24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1"/>
        </w:rPr>
        <w:t>fSöndürınede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2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80" w:right="200"/>
          <w:cols w:num="2" w:equalWidth="0">
            <w:col w:w="1573" w:space="417"/>
            <w:col w:w="9150"/>
          </w:cols>
        </w:sectPr>
      </w:pPr>
      <w:rPr/>
    </w:p>
    <w:p>
      <w:pPr>
        <w:spacing w:before="2" w:after="0" w:line="140" w:lineRule="exact"/>
        <w:ind w:left="168" w:right="-73"/>
        <w:jc w:val="left"/>
        <w:tabs>
          <w:tab w:pos="2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21"/>
          <w:position w:val="-7"/>
        </w:rPr>
        <w:t>öndürıııe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1"/>
          <w:w w:val="121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7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-3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2"/>
          <w:szCs w:val="22"/>
          <w:color w:val="363838"/>
          <w:spacing w:val="0"/>
          <w:w w:val="100"/>
          <w:position w:val="-10"/>
        </w:rPr>
        <w:t>Sul</w:t>
      </w:r>
      <w:r>
        <w:rPr>
          <w:rFonts w:ascii="Times New Roman" w:hAnsi="Times New Roman" w:cs="Times New Roman" w:eastAsia="Times New Roman"/>
          <w:sz w:val="22"/>
          <w:szCs w:val="22"/>
          <w:color w:val="363838"/>
          <w:spacing w:val="0"/>
          <w:w w:val="100"/>
          <w:position w:val="-1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363838"/>
          <w:spacing w:val="3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12"/>
          <w:position w:val="-10"/>
        </w:rPr>
        <w:t>Söndünne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4" w:after="0" w:line="117" w:lineRule="exact"/>
        <w:ind w:right="-20"/>
        <w:jc w:val="left"/>
        <w:tabs>
          <w:tab w:pos="1920" w:val="left"/>
          <w:tab w:pos="3500" w:val="left"/>
          <w:tab w:pos="4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82"/>
          <w:position w:val="-9"/>
        </w:rPr>
        <w:t>!Su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36"/>
          <w:w w:val="82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9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91"/>
          <w:position w:val="-9"/>
        </w:rPr>
        <w:t>IKöpii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91"/>
          <w:position w:val="-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37"/>
          <w:w w:val="91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2"/>
          <w:w w:val="100"/>
          <w:position w:val="-9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00"/>
          <w:position w:val="-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72"/>
          <w:position w:val="-9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-31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93"/>
          <w:position w:val="-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-24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84"/>
          <w:position w:val="-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-35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6"/>
          <w:w w:val="100"/>
          <w:position w:val="-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9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25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-4"/>
          <w:w w:val="100"/>
          <w:position w:val="-9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00"/>
          <w:position w:val="-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4"/>
          <w:szCs w:val="14"/>
          <w:color w:val="646466"/>
          <w:spacing w:val="0"/>
          <w:w w:val="52"/>
          <w:position w:val="-9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646466"/>
          <w:spacing w:val="0"/>
          <w:w w:val="52"/>
          <w:position w:val="-9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646466"/>
          <w:spacing w:val="9"/>
          <w:w w:val="52"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9"/>
        </w:rPr>
        <w:t>C0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9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8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9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80" w:right="200"/>
          <w:cols w:num="2" w:equalWidth="0">
            <w:col w:w="3997" w:space="464"/>
            <w:col w:w="6679"/>
          </w:cols>
        </w:sectPr>
      </w:pPr>
      <w:rPr/>
    </w:p>
    <w:p>
      <w:pPr>
        <w:spacing w:before="0" w:after="0" w:line="418" w:lineRule="exact"/>
        <w:ind w:left="5422" w:right="-20"/>
        <w:jc w:val="left"/>
        <w:tabs>
          <w:tab w:pos="6360" w:val="left"/>
          <w:tab w:pos="7900" w:val="left"/>
          <w:tab w:pos="942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24"/>
          <w:szCs w:val="24"/>
          <w:color w:val="363838"/>
          <w:spacing w:val="0"/>
          <w:w w:val="100"/>
        </w:rPr>
        <w:t>ı</w:t>
      </w:r>
      <w:r>
        <w:rPr>
          <w:rFonts w:ascii="Arial" w:hAnsi="Arial" w:cs="Arial" w:eastAsia="Arial"/>
          <w:sz w:val="24"/>
          <w:szCs w:val="24"/>
          <w:color w:val="363838"/>
          <w:spacing w:val="-59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363838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color w:val="363838"/>
          <w:spacing w:val="0"/>
          <w:w w:val="100"/>
        </w:rPr>
      </w:r>
      <w:r>
        <w:rPr>
          <w:rFonts w:ascii="Arial" w:hAnsi="Arial" w:cs="Arial" w:eastAsia="Arial"/>
          <w:sz w:val="41"/>
          <w:szCs w:val="41"/>
          <w:color w:val="484949"/>
          <w:spacing w:val="0"/>
          <w:w w:val="144"/>
        </w:rPr>
        <w:t>ı</w:t>
      </w:r>
      <w:r>
        <w:rPr>
          <w:rFonts w:ascii="Arial" w:hAnsi="Arial" w:cs="Arial" w:eastAsia="Arial"/>
          <w:sz w:val="41"/>
          <w:szCs w:val="41"/>
          <w:color w:val="484949"/>
          <w:spacing w:val="0"/>
          <w:w w:val="100"/>
        </w:rPr>
        <w:tab/>
      </w:r>
      <w:r>
        <w:rPr>
          <w:rFonts w:ascii="Arial" w:hAnsi="Arial" w:cs="Arial" w:eastAsia="Arial"/>
          <w:sz w:val="41"/>
          <w:szCs w:val="41"/>
          <w:color w:val="484949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363838"/>
          <w:spacing w:val="0"/>
          <w:w w:val="51"/>
          <w:position w:val="1"/>
        </w:rPr>
        <w:t>_j</w:t>
      </w:r>
      <w:r>
        <w:rPr>
          <w:rFonts w:ascii="Arial" w:hAnsi="Arial" w:cs="Arial" w:eastAsia="Arial"/>
          <w:sz w:val="23"/>
          <w:szCs w:val="23"/>
          <w:color w:val="36383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363838"/>
          <w:spacing w:val="0"/>
          <w:w w:val="100"/>
          <w:position w:val="1"/>
        </w:rPr>
      </w:r>
      <w:r>
        <w:rPr>
          <w:rFonts w:ascii="Arial" w:hAnsi="Arial" w:cs="Arial" w:eastAsia="Arial"/>
          <w:sz w:val="41"/>
          <w:szCs w:val="41"/>
          <w:color w:val="484949"/>
          <w:spacing w:val="0"/>
          <w:w w:val="65"/>
          <w:position w:val="-3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20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Yangında;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inşaat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alanına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kurula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anima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asansö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makinasını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lastiği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yanınak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metrekare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57" w:lineRule="auto"/>
        <w:ind w:left="139" w:right="3189" w:firstLine="27"/>
        <w:jc w:val="left"/>
        <w:tabs>
          <w:tab w:pos="1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25"/>
        </w:rPr>
        <w:t>öndürıne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11"/>
          <w:w w:val="12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ivarında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dı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cephe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izalosyon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4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Eşyada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800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200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1000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5"/>
        </w:rPr>
        <w:t>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14" w:lineRule="exact"/>
        <w:ind w:left="210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tetkiktc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1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inşaat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1"/>
        </w:rPr>
        <w:t>aşamasındaki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adiiye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binasını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6"/>
          <w:position w:val="-1"/>
        </w:rPr>
        <w:t>!.katın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80" w:right="200"/>
        </w:sectPr>
      </w:pPr>
      <w:rPr/>
    </w:p>
    <w:p>
      <w:pPr>
        <w:spacing w:before="10" w:after="0" w:line="240" w:lineRule="auto"/>
        <w:ind w:left="13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2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Şigortalı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52" w:lineRule="auto"/>
        <w:ind w:right="200" w:firstLine="1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terasında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soruşturmad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inşaat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alanında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çalışa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1"/>
        </w:rPr>
        <w:t>pcrsonelleı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sönınemi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iznıaritini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tcrastaki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kağıt,naylon,izalosyo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kaplama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parçalarını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right="391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949"/>
          <w:w w:val="89"/>
          <w:position w:val="-1"/>
        </w:rPr>
        <w:t>l$ir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w w:val="9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5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tiıı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93"/>
          <w:position w:val="-1"/>
        </w:rPr>
        <w:t>IDcdcli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both"/>
        <w:spacing w:after="0"/>
        <w:sectPr>
          <w:type w:val="continuous"/>
          <w:pgSz w:w="11920" w:h="16840"/>
          <w:pgMar w:top="620" w:bottom="280" w:left="580" w:right="200"/>
          <w:cols w:num="2" w:equalWidth="0">
            <w:col w:w="1809" w:space="115"/>
            <w:col w:w="9216"/>
          </w:cols>
        </w:sectPr>
      </w:pPr>
      <w:rPr/>
    </w:p>
    <w:p>
      <w:pPr>
        <w:spacing w:before="19" w:after="0" w:line="214" w:lineRule="exact"/>
        <w:ind w:left="197" w:right="-20"/>
        <w:jc w:val="left"/>
        <w:tabs>
          <w:tab w:pos="1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72"/>
          <w:position w:val="-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-22"/>
          <w:w w:val="17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1"/>
          <w:position w:val="-1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80" w:right="200"/>
        </w:sectPr>
      </w:pPr>
      <w:rPr/>
    </w:p>
    <w:p>
      <w:pPr>
        <w:spacing w:before="29" w:after="0" w:line="252" w:lineRule="auto"/>
        <w:ind w:left="248" w:right="-53" w:firstLine="-13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46466"/>
          <w:w w:val="9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aııgı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cslim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00"/>
        </w:rPr>
        <w:t>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İnşaat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3"/>
        </w:rPr>
        <w:t>Çalışaııların'a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80" w:right="200"/>
          <w:cols w:num="2" w:equalWidth="0">
            <w:col w:w="1603" w:space="392"/>
            <w:col w:w="9145"/>
          </w:cols>
        </w:sectPr>
      </w:pPr>
      <w:rPr/>
    </w:p>
    <w:p>
      <w:pPr>
        <w:spacing w:before="19" w:after="0" w:line="240" w:lineRule="auto"/>
        <w:ind w:left="129" w:right="-20"/>
        <w:jc w:val="left"/>
        <w:tabs>
          <w:tab w:pos="1920" w:val="left"/>
          <w:tab w:pos="5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3.436867pt;margin-top:25.698978pt;width:540.70149pt;height:792.432501pt;mso-position-horizontal-relative:page;mso-position-vertical-relative:page;z-index:-17188" coordorigin="669,514" coordsize="10814,15849">
            <v:shape style="position:absolute;left:8544;top:12269;width:2899;height:2573" type="#_x0000_t75">
              <v:imagedata r:id="rId11" o:title=""/>
            </v:shape>
            <v:group style="position:absolute;left:704;top:531;width:10762;height:2" coordorigin="704,531" coordsize="10762,2">
              <v:shape style="position:absolute;left:704;top:531;width:10762;height:2" coordorigin="704,531" coordsize="10762,0" path="m704,531l11466,531e" filled="f" stroked="t" strokeweight=".713954pt" strokecolor="#747474">
                <v:path arrowok="t"/>
              </v:shape>
            </v:group>
            <v:group style="position:absolute;left:2518;top:521;width:2;height:1539" coordorigin="2518,521" coordsize="2,1539">
              <v:shape style="position:absolute;left:2518;top:521;width:2;height:1539" coordorigin="2518,521" coordsize="0,1539" path="m2518,2061l2518,521e" filled="f" stroked="t" strokeweight=".713954pt" strokecolor="#A0A0A0">
                <v:path arrowok="t"/>
              </v:shape>
            </v:group>
            <v:group style="position:absolute;left:9298;top:521;width:2;height:1539" coordorigin="9298,521" coordsize="2,1539">
              <v:shape style="position:absolute;left:9298;top:521;width:2;height:1539" coordorigin="9298,521" coordsize="0,1539" path="m9298,2061l9298,521e" filled="f" stroked="t" strokeweight=".47597pt" strokecolor="#575757">
                <v:path arrowok="t"/>
              </v:shape>
            </v:group>
            <v:group style="position:absolute;left:11466;top:526;width:2;height:15830" coordorigin="11466,526" coordsize="2,15830">
              <v:shape style="position:absolute;left:11466;top:526;width:2;height:15830" coordorigin="11466,526" coordsize="0,15830" path="m11466,16355l11466,526e" filled="f" stroked="t" strokeweight=".713954pt" strokecolor="#646464">
                <v:path arrowok="t"/>
              </v:shape>
            </v:group>
            <v:group style="position:absolute;left:709;top:1606;width:2;height:4365" coordorigin="709,1606" coordsize="2,4365">
              <v:shape style="position:absolute;left:709;top:1606;width:2;height:4365" coordorigin="709,1606" coordsize="0,4365" path="m709,5971l709,1606e" filled="f" stroked="t" strokeweight=".713954pt" strokecolor="#606060">
                <v:path arrowok="t"/>
              </v:shape>
            </v:group>
            <v:group style="position:absolute;left:704;top:2051;width:10762;height:2" coordorigin="704,2051" coordsize="10762,2">
              <v:shape style="position:absolute;left:704;top:2051;width:10762;height:2" coordorigin="704,2051" coordsize="10762,0" path="m704,2051l11466,2051e" filled="f" stroked="t" strokeweight=".713954pt" strokecolor="#747474">
                <v:path arrowok="t"/>
              </v:shape>
            </v:group>
            <v:group style="position:absolute;left:704;top:2297;width:10762;height:2" coordorigin="704,2297" coordsize="10762,2">
              <v:shape style="position:absolute;left:704;top:2297;width:10762;height:2" coordorigin="704,2297" coordsize="10762,0" path="m704,2297l11466,2297e" filled="f" stroked="t" strokeweight=".47597pt" strokecolor="#747474">
                <v:path arrowok="t"/>
              </v:shape>
            </v:group>
            <v:group style="position:absolute;left:704;top:2539;width:10766;height:2" coordorigin="704,2539" coordsize="10766,2">
              <v:shape style="position:absolute;left:704;top:2539;width:10766;height:2" coordorigin="704,2539" coordsize="10766,0" path="m704,2539l11471,2539e" filled="f" stroked="t" strokeweight=".713954pt" strokecolor="#777777">
                <v:path arrowok="t"/>
              </v:shape>
            </v:group>
            <v:group style="position:absolute;left:695;top:6306;width:2;height:4226" coordorigin="695,6306" coordsize="2,4226">
              <v:shape style="position:absolute;left:695;top:6306;width:2;height:4226" coordorigin="695,6306" coordsize="0,4226" path="m695,10532l695,6306e" filled="f" stroked="t" strokeweight=".713954pt" strokecolor="#646464">
                <v:path arrowok="t"/>
              </v:shape>
            </v:group>
            <v:group style="position:absolute;left:685;top:10819;width:2;height:5522" coordorigin="685,10819" coordsize="2,5522">
              <v:shape style="position:absolute;left:685;top:10819;width:2;height:5522" coordorigin="685,10819" coordsize="0,5522" path="m685,16341l685,10819e" filled="f" stroked="t" strokeweight=".713954pt" strokecolor="#6B6B6B">
                <v:path arrowok="t"/>
              </v:shape>
            </v:group>
            <v:group style="position:absolute;left:7106;top:3256;width:2;height:755" coordorigin="7106,3256" coordsize="2,755">
              <v:shape style="position:absolute;left:7106;top:3256;width:2;height:755" coordorigin="7106,3256" coordsize="0,755" path="m7106,4011l7106,3256e" filled="f" stroked="t" strokeweight=".713954pt" strokecolor="#575757">
                <v:path arrowok="t"/>
              </v:shape>
            </v:group>
            <v:group style="position:absolute;left:2501;top:3992;width:2;height:12349" coordorigin="2501,3992" coordsize="2,12349">
              <v:shape style="position:absolute;left:2501;top:3992;width:2;height:12349" coordorigin="2501,3992" coordsize="0,12349" path="m2501,16341l2501,3992e" filled="f" stroked="t" strokeweight=".713954pt" strokecolor="#5B5B5B">
                <v:path arrowok="t"/>
              </v:shape>
            </v:group>
            <v:group style="position:absolute;left:3993;top:3256;width:2;height:755" coordorigin="3993,3256" coordsize="2,755">
              <v:shape style="position:absolute;left:3993;top:3256;width:2;height:755" coordorigin="3993,3256" coordsize="0,755" path="m3993,4011l3993,3256e" filled="f" stroked="t" strokeweight=".951939pt" strokecolor="#646464">
                <v:path arrowok="t"/>
              </v:shape>
            </v:group>
            <v:group style="position:absolute;left:704;top:2782;width:10766;height:2" coordorigin="704,2782" coordsize="10766,2">
              <v:shape style="position:absolute;left:704;top:2782;width:10766;height:2" coordorigin="704,2782" coordsize="10766,0" path="m704,2782l11471,2782e" filled="f" stroked="t" strokeweight=".713954pt" strokecolor="#747474">
                <v:path arrowok="t"/>
              </v:shape>
            </v:group>
            <v:group style="position:absolute;left:700;top:3022;width:10771;height:2" coordorigin="700,3022" coordsize="10771,2">
              <v:shape style="position:absolute;left:700;top:3022;width:10771;height:2" coordorigin="700,3022" coordsize="10771,0" path="m700,3022l11471,3022e" filled="f" stroked="t" strokeweight=".713954pt" strokecolor="#777777">
                <v:path arrowok="t"/>
              </v:shape>
            </v:group>
            <v:group style="position:absolute;left:700;top:3263;width:10766;height:2" coordorigin="700,3263" coordsize="10766,2">
              <v:shape style="position:absolute;left:700;top:3263;width:10766;height:2" coordorigin="700,3263" coordsize="10766,0" path="m700,3263l11466,3263e" filled="f" stroked="t" strokeweight=".713954pt" strokecolor="#707070">
                <v:path arrowok="t"/>
              </v:shape>
            </v:group>
            <v:group style="position:absolute;left:9662;top:3633;width:1804;height:2" coordorigin="9662,3633" coordsize="1804,2">
              <v:shape style="position:absolute;left:9662;top:3633;width:1804;height:2" coordorigin="9662,3633" coordsize="1804,0" path="m9662,3633l11466,3633e" filled="f" stroked="t" strokeweight=".713954pt" strokecolor="#747474">
                <v:path arrowok="t"/>
              </v:shape>
            </v:group>
            <v:group style="position:absolute;left:704;top:4002;width:10766;height:2" coordorigin="704,4002" coordsize="10766,2">
              <v:shape style="position:absolute;left:704;top:4002;width:10766;height:2" coordorigin="704,4002" coordsize="10766,0" path="m704,4002l11471,4002e" filled="f" stroked="t" strokeweight=".713954pt" strokecolor="#676767">
                <v:path arrowok="t"/>
              </v:shape>
            </v:group>
            <v:group style="position:absolute;left:704;top:4279;width:10766;height:2" coordorigin="704,4279" coordsize="10766,2">
              <v:shape style="position:absolute;left:704;top:4279;width:10766;height:2" coordorigin="704,4279" coordsize="10766,0" path="m704,4279l11471,4279e" filled="f" stroked="t" strokeweight=".713954pt" strokecolor="#747474">
                <v:path arrowok="t"/>
              </v:shape>
            </v:group>
            <v:group style="position:absolute;left:2499;top:4523;width:8972;height:2" coordorigin="2499,4523" coordsize="8972,2">
              <v:shape style="position:absolute;left:2499;top:4523;width:8972;height:2" coordorigin="2499,4523" coordsize="8972,0" path="m2499,4523l11471,4523e" filled="f" stroked="t" strokeweight=".713954pt" strokecolor="#707070">
                <v:path arrowok="t"/>
              </v:shape>
            </v:group>
            <v:group style="position:absolute;left:5041;top:4513;width:2;height:2180" coordorigin="5041,4513" coordsize="2,2180">
              <v:shape style="position:absolute;left:5041;top:4513;width:2;height:2180" coordorigin="5041,4513" coordsize="0,2180" path="m5041,6693l5041,4513e" filled="f" stroked="t" strokeweight=".951939pt" strokecolor="#5B5B5B">
                <v:path arrowok="t"/>
              </v:shape>
            </v:group>
            <v:group style="position:absolute;left:5036;top:5010;width:6435;height:2" coordorigin="5036,5010" coordsize="6435,2">
              <v:shape style="position:absolute;left:5036;top:5010;width:6435;height:2" coordorigin="5036,5010" coordsize="6435,0" path="m5036,5010l11471,5010e" filled="f" stroked="t" strokeweight=".713954pt" strokecolor="#747474">
                <v:path arrowok="t"/>
              </v:shape>
            </v:group>
            <v:group style="position:absolute;left:5036;top:5254;width:6440;height:2" coordorigin="5036,5254" coordsize="6440,2">
              <v:shape style="position:absolute;left:5036;top:5254;width:6440;height:2" coordorigin="5036,5254" coordsize="6440,0" path="m5036,5254l11476,5254e" filled="f" stroked="t" strokeweight=".713954pt" strokecolor="#747474">
                <v:path arrowok="t"/>
              </v:shape>
            </v:group>
            <v:group style="position:absolute;left:5036;top:5493;width:6440;height:2" coordorigin="5036,5493" coordsize="6440,2">
              <v:shape style="position:absolute;left:5036;top:5493;width:6440;height:2" coordorigin="5036,5493" coordsize="6440,0" path="m5036,5493l11476,5493e" filled="f" stroked="t" strokeweight=".713954pt" strokecolor="#747474">
                <v:path arrowok="t"/>
              </v:shape>
            </v:group>
            <v:group style="position:absolute;left:2504;top:5732;width:8967;height:2" coordorigin="2504,5732" coordsize="8967,2">
              <v:shape style="position:absolute;left:2504;top:5732;width:8967;height:2" coordorigin="2504,5732" coordsize="8967,0" path="m2504,5732l11471,5732e" filled="f" stroked="t" strokeweight=".713954pt" strokecolor="#707070">
                <v:path arrowok="t"/>
              </v:shape>
            </v:group>
            <v:group style="position:absolute;left:695;top:5976;width:10776;height:2" coordorigin="695,5976" coordsize="10776,2">
              <v:shape style="position:absolute;left:695;top:5976;width:10776;height:2" coordorigin="695,5976" coordsize="10776,0" path="m695,5976l11471,5976e" filled="f" stroked="t" strokeweight=".713954pt" strokecolor="#707070">
                <v:path arrowok="t"/>
              </v:shape>
            </v:group>
            <v:group style="position:absolute;left:7963;top:5967;width:2;height:731" coordorigin="7963,5967" coordsize="2,731">
              <v:shape style="position:absolute;left:7963;top:5967;width:2;height:731" coordorigin="7963,5967" coordsize="0,731" path="m7963,6698l7963,5967e" filled="f" stroked="t" strokeweight=".951939pt" strokecolor="#676767">
                <v:path arrowok="t"/>
              </v:shape>
            </v:group>
            <v:group style="position:absolute;left:2499;top:6445;width:8972;height:2" coordorigin="2499,6445" coordsize="8972,2">
              <v:shape style="position:absolute;left:2499;top:6445;width:8972;height:2" coordorigin="2499,6445" coordsize="8972,0" path="m2499,6445l11471,6445e" filled="f" stroked="t" strokeweight=".713954pt" strokecolor="#707070">
                <v:path arrowok="t"/>
              </v:shape>
            </v:group>
            <v:group style="position:absolute;left:2499;top:6688;width:8977;height:2" coordorigin="2499,6688" coordsize="8977,2">
              <v:shape style="position:absolute;left:2499;top:6688;width:8977;height:2" coordorigin="2499,6688" coordsize="8977,0" path="m2499,6688l11476,6688e" filled="f" stroked="t" strokeweight=".713954pt" strokecolor="#747474">
                <v:path arrowok="t"/>
              </v:shape>
            </v:group>
            <v:group style="position:absolute;left:695;top:6928;width:10781;height:2" coordorigin="695,6928" coordsize="10781,2">
              <v:shape style="position:absolute;left:695;top:6928;width:10781;height:2" coordorigin="695,6928" coordsize="10781,0" path="m695,6928l11476,6928e" filled="f" stroked="t" strokeweight=".713954pt" strokecolor="#747474">
                <v:path arrowok="t"/>
              </v:shape>
            </v:group>
            <v:group style="position:absolute;left:695;top:7406;width:10776;height:2" coordorigin="695,7406" coordsize="10776,2">
              <v:shape style="position:absolute;left:695;top:7406;width:10776;height:2" coordorigin="695,7406" coordsize="10776,0" path="m695,7406l11471,7406e" filled="f" stroked="t" strokeweight=".713954pt" strokecolor="#747474">
                <v:path arrowok="t"/>
              </v:shape>
            </v:group>
            <v:group style="position:absolute;left:5041;top:7401;width:2;height:765" coordorigin="5041,7401" coordsize="2,765">
              <v:shape style="position:absolute;left:5041;top:7401;width:2;height:765" coordorigin="5041,7401" coordsize="0,765" path="m5041,8166l5041,7401e" filled="f" stroked="t" strokeweight=".951939pt" strokecolor="#575757">
                <v:path arrowok="t"/>
              </v:shape>
            </v:group>
            <v:group style="position:absolute;left:5036;top:7652;width:6435;height:2" coordorigin="5036,7652" coordsize="6435,2">
              <v:shape style="position:absolute;left:5036;top:7652;width:6435;height:2" coordorigin="5036,7652" coordsize="6435,0" path="m5036,7652l11471,7652e" filled="f" stroked="t" strokeweight=".47597pt" strokecolor="#707070">
                <v:path arrowok="t"/>
              </v:shape>
            </v:group>
            <v:group style="position:absolute;left:5031;top:7896;width:6440;height:2" coordorigin="5031,7896" coordsize="6440,2">
              <v:shape style="position:absolute;left:5031;top:7896;width:6440;height:2" coordorigin="5031,7896" coordsize="6440,0" path="m5031,7896l11471,7896e" filled="f" stroked="t" strokeweight=".47597pt" strokecolor="#707070">
                <v:path arrowok="t"/>
              </v:shape>
            </v:group>
            <v:group style="position:absolute;left:690;top:8159;width:10781;height:2" coordorigin="690,8159" coordsize="10781,2">
              <v:shape style="position:absolute;left:690;top:8159;width:10781;height:2" coordorigin="690,8159" coordsize="10781,0" path="m690,8159l11471,8159e" filled="f" stroked="t" strokeweight=".713954pt" strokecolor="#747474">
                <v:path arrowok="t"/>
              </v:shape>
            </v:group>
            <v:group style="position:absolute;left:685;top:8964;width:10785;height:2" coordorigin="685,8964" coordsize="10785,2">
              <v:shape style="position:absolute;left:685;top:8964;width:10785;height:2" coordorigin="685,8964" coordsize="10785,0" path="m685,8964l11471,8964e" filled="f" stroked="t" strokeweight=".713954pt" strokecolor="#747474">
                <v:path arrowok="t"/>
              </v:shape>
            </v:group>
            <v:group style="position:absolute;left:690;top:9901;width:10785;height:2" coordorigin="690,9901" coordsize="10785,2">
              <v:shape style="position:absolute;left:690;top:9901;width:10785;height:2" coordorigin="690,9901" coordsize="10785,0" path="m690,9901l11476,9901e" filled="f" stroked="t" strokeweight=".713954pt" strokecolor="#747474">
                <v:path arrowok="t"/>
              </v:shape>
            </v:group>
            <v:group style="position:absolute;left:685;top:10145;width:10790;height:2" coordorigin="685,10145" coordsize="10790,2">
              <v:shape style="position:absolute;left:685;top:10145;width:10790;height:2" coordorigin="685,10145" coordsize="10790,0" path="m685,10145l11476,10145e" filled="f" stroked="t" strokeweight=".713954pt" strokecolor="#747474">
                <v:path arrowok="t"/>
              </v:shape>
            </v:group>
            <v:group style="position:absolute;left:685;top:10389;width:10790;height:2" coordorigin="685,10389" coordsize="10790,2">
              <v:shape style="position:absolute;left:685;top:10389;width:10790;height:2" coordorigin="685,10389" coordsize="10790,0" path="m685,10389l11476,10389e" filled="f" stroked="t" strokeweight=".713954pt" strokecolor="#747474">
                <v:path arrowok="t"/>
              </v:shape>
            </v:group>
            <v:group style="position:absolute;left:685;top:10867;width:10785;height:2" coordorigin="685,10867" coordsize="10785,2">
              <v:shape style="position:absolute;left:685;top:10867;width:10785;height:2" coordorigin="685,10867" coordsize="10785,0" path="m685,10867l11471,10867e" filled="f" stroked="t" strokeweight=".713954pt" strokecolor="#777777">
                <v:path arrowok="t"/>
              </v:shape>
            </v:group>
            <v:group style="position:absolute;left:681;top:11106;width:10795;height:2" coordorigin="681,11106" coordsize="10795,2">
              <v:shape style="position:absolute;left:681;top:11106;width:10795;height:2" coordorigin="681,11106" coordsize="10795,0" path="m681,11106l11476,11106e" filled="f" stroked="t" strokeweight=".713954pt" strokecolor="#747474">
                <v:path arrowok="t"/>
              </v:shape>
            </v:group>
            <v:group style="position:absolute;left:1209;top:11096;width:2;height:5245" coordorigin="1209,11096" coordsize="2,5245">
              <v:shape style="position:absolute;left:1209;top:11096;width:2;height:5245" coordorigin="1209,11096" coordsize="0,5245" path="m1209,16341l1209,11096e" filled="f" stroked="t" strokeweight=".713954pt" strokecolor="#646464">
                <v:path arrowok="t"/>
              </v:shape>
            </v:group>
            <v:group style="position:absolute;left:1790;top:11101;width:2;height:5235" coordorigin="1790,11101" coordsize="2,5235">
              <v:shape style="position:absolute;left:1790;top:11101;width:2;height:5235" coordorigin="1790,11101" coordsize="0,5235" path="m1790,16336l1790,11101e" filled="f" stroked="t" strokeweight=".713954pt" strokecolor="#606060">
                <v:path arrowok="t"/>
              </v:shape>
            </v:group>
            <v:group style="position:absolute;left:7506;top:11096;width:2;height:5254" coordorigin="7506,11096" coordsize="2,5254">
              <v:shape style="position:absolute;left:7506;top:11096;width:2;height:5254" coordorigin="7506,11096" coordsize="0,5254" path="m7506,16351l7506,11096e" filled="f" stroked="t" strokeweight=".713954pt" strokecolor="#606060">
                <v:path arrowok="t"/>
              </v:shape>
            </v:group>
            <v:group style="position:absolute;left:681;top:11575;width:10795;height:2" coordorigin="681,11575" coordsize="10795,2">
              <v:shape style="position:absolute;left:681;top:11575;width:10795;height:2" coordorigin="681,11575" coordsize="10795,0" path="m681,11575l11476,11575e" filled="f" stroked="t" strokeweight=".713954pt" strokecolor="#747474">
                <v:path arrowok="t"/>
              </v:shape>
            </v:group>
            <v:group style="position:absolute;left:676;top:13649;width:1828;height:2" coordorigin="676,13649" coordsize="1828,2">
              <v:shape style="position:absolute;left:676;top:13649;width:1828;height:2" coordorigin="676,13649" coordsize="1828,0" path="m676,13649l2504,13649e" filled="f" stroked="t" strokeweight=".713954pt" strokecolor="#777777">
                <v:path arrowok="t"/>
              </v:shape>
            </v:group>
            <v:group style="position:absolute;left:1233;top:16339;width:10233;height:2" coordorigin="1233,16339" coordsize="10233,2">
              <v:shape style="position:absolute;left:1233;top:16339;width:10233;height:2" coordorigin="1233,16339" coordsize="10233,0" path="m1233,16339l11466,16339e" filled="f" stroked="t" strokeweight=".713954pt" strokecolor="#7C7C7C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1"/>
        </w:rPr>
        <w:t>Dönüşü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1"/>
        </w:rPr>
        <w:t>frarih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-4"/>
          <w:w w:val="100"/>
          <w:position w:val="1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-6"/>
          <w:w w:val="100"/>
          <w:position w:val="1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1"/>
        </w:rPr>
        <w:t>05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6"/>
          <w:w w:val="100"/>
          <w:position w:val="1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6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0"/>
        </w:rPr>
        <w:t>aali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5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3"/>
          <w:position w:val="0"/>
        </w:rPr>
        <w:t>14:20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14" w:lineRule="exact"/>
        <w:ind w:left="762" w:right="-20"/>
        <w:jc w:val="left"/>
        <w:tabs>
          <w:tab w:pos="1260" w:val="left"/>
          <w:tab w:pos="8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EKİP:2.Posta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Bayrakit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14" w:lineRule="exact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40" w:lineRule="auto"/>
        <w:ind w:left="2040" w:right="4976"/>
        <w:jc w:val="center"/>
        <w:tabs>
          <w:tab w:pos="4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99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4826" w:right="532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718" w:lineRule="exact"/>
        <w:ind w:left="3304" w:right="-20"/>
        <w:jc w:val="left"/>
        <w:tabs>
          <w:tab w:pos="4340" w:val="left"/>
          <w:tab w:pos="4820" w:val="left"/>
        </w:tabs>
        <w:rPr>
          <w:rFonts w:ascii="Times New Roman" w:hAnsi="Times New Roman" w:cs="Times New Roman" w:eastAsia="Times New Roman"/>
          <w:sz w:val="68"/>
          <w:szCs w:val="6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1.787933pt;margin-top:10.463513pt;width:26.78155pt;height:47.5pt;mso-position-horizontal-relative:page;mso-position-vertical-relative:paragraph;z-index:-17187" type="#_x0000_t202" filled="f" stroked="f">
            <v:textbox inset="0,0,0,0">
              <w:txbxContent>
                <w:p>
                  <w:pPr>
                    <w:spacing w:before="0" w:after="0" w:line="950" w:lineRule="exact"/>
                    <w:ind w:right="-183"/>
                    <w:jc w:val="left"/>
                    <w:rPr>
                      <w:rFonts w:ascii="Arial" w:hAnsi="Arial" w:cs="Arial" w:eastAsia="Arial"/>
                      <w:sz w:val="95"/>
                      <w:szCs w:val="95"/>
                    </w:rPr>
                  </w:pPr>
                  <w:rPr/>
                  <w:r>
                    <w:rPr>
                      <w:rFonts w:ascii="Arial" w:hAnsi="Arial" w:cs="Arial" w:eastAsia="Arial"/>
                      <w:sz w:val="95"/>
                      <w:szCs w:val="95"/>
                      <w:color w:val="363838"/>
                      <w:w w:val="5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95"/>
                      <w:szCs w:val="95"/>
                      <w:color w:val="363838"/>
                      <w:spacing w:val="35"/>
                      <w:w w:val="6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95"/>
                      <w:szCs w:val="95"/>
                      <w:color w:val="343864"/>
                      <w:spacing w:val="0"/>
                      <w:w w:val="110"/>
                      <w:position w:val="-1"/>
                    </w:rPr>
                    <w:t>t</w:t>
                  </w:r>
                  <w:r>
                    <w:rPr>
                      <w:rFonts w:ascii="Arial" w:hAnsi="Arial" w:cs="Arial" w:eastAsia="Arial"/>
                      <w:sz w:val="95"/>
                      <w:szCs w:val="95"/>
                      <w:color w:val="343864"/>
                      <w:spacing w:val="-107"/>
                      <w:w w:val="110"/>
                      <w:position w:val="-1"/>
                    </w:rPr>
                    <w:t>;</w:t>
                  </w:r>
                  <w:r>
                    <w:rPr>
                      <w:rFonts w:ascii="Arial" w:hAnsi="Arial" w:cs="Arial" w:eastAsia="Arial"/>
                      <w:sz w:val="95"/>
                      <w:szCs w:val="9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6"/>
          <w:szCs w:val="46"/>
          <w:color w:val="364683"/>
          <w:spacing w:val="-26"/>
          <w:w w:val="57"/>
          <w:position w:val="-6"/>
        </w:rPr>
        <w:t>n</w:t>
      </w:r>
      <w:r>
        <w:rPr>
          <w:rFonts w:ascii="Arial" w:hAnsi="Arial" w:cs="Arial" w:eastAsia="Arial"/>
          <w:sz w:val="46"/>
          <w:szCs w:val="46"/>
          <w:color w:val="21218A"/>
          <w:spacing w:val="0"/>
          <w:w w:val="57"/>
          <w:position w:val="-6"/>
        </w:rPr>
        <w:t>ı</w:t>
      </w:r>
      <w:r>
        <w:rPr>
          <w:rFonts w:ascii="Arial" w:hAnsi="Arial" w:cs="Arial" w:eastAsia="Arial"/>
          <w:sz w:val="46"/>
          <w:szCs w:val="46"/>
          <w:color w:val="21218A"/>
          <w:spacing w:val="-70"/>
          <w:w w:val="57"/>
          <w:position w:val="-6"/>
        </w:rPr>
        <w:t> </w:t>
      </w:r>
      <w:r>
        <w:rPr>
          <w:rFonts w:ascii="Arial" w:hAnsi="Arial" w:cs="Arial" w:eastAsia="Arial"/>
          <w:sz w:val="46"/>
          <w:szCs w:val="46"/>
          <w:color w:val="21218A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46"/>
          <w:szCs w:val="46"/>
          <w:color w:val="21218A"/>
          <w:spacing w:val="0"/>
          <w:w w:val="100"/>
          <w:position w:val="-6"/>
        </w:rPr>
      </w:r>
      <w:r>
        <w:rPr>
          <w:rFonts w:ascii="Arial" w:hAnsi="Arial" w:cs="Arial" w:eastAsia="Arial"/>
          <w:sz w:val="46"/>
          <w:szCs w:val="46"/>
          <w:color w:val="B1B1B1"/>
          <w:spacing w:val="0"/>
          <w:w w:val="38"/>
          <w:position w:val="-6"/>
        </w:rPr>
        <w:t>-</w:t>
      </w:r>
      <w:r>
        <w:rPr>
          <w:rFonts w:ascii="Arial" w:hAnsi="Arial" w:cs="Arial" w:eastAsia="Arial"/>
          <w:sz w:val="46"/>
          <w:szCs w:val="46"/>
          <w:color w:val="B1B1B1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46"/>
          <w:szCs w:val="46"/>
          <w:color w:val="B1B1B1"/>
          <w:spacing w:val="0"/>
          <w:w w:val="100"/>
          <w:position w:val="-6"/>
        </w:rPr>
      </w:r>
      <w:r>
        <w:rPr>
          <w:rFonts w:ascii="Arial" w:hAnsi="Arial" w:cs="Arial" w:eastAsia="Arial"/>
          <w:sz w:val="46"/>
          <w:szCs w:val="46"/>
          <w:color w:val="343864"/>
          <w:spacing w:val="0"/>
          <w:w w:val="58"/>
          <w:position w:val="-6"/>
        </w:rPr>
        <w:t>•</w:t>
      </w:r>
      <w:r>
        <w:rPr>
          <w:rFonts w:ascii="Arial" w:hAnsi="Arial" w:cs="Arial" w:eastAsia="Arial"/>
          <w:sz w:val="46"/>
          <w:szCs w:val="46"/>
          <w:color w:val="343864"/>
          <w:spacing w:val="0"/>
          <w:w w:val="58"/>
          <w:position w:val="-6"/>
        </w:rPr>
        <w:t> </w:t>
      </w:r>
      <w:r>
        <w:rPr>
          <w:rFonts w:ascii="Arial" w:hAnsi="Arial" w:cs="Arial" w:eastAsia="Arial"/>
          <w:sz w:val="46"/>
          <w:szCs w:val="46"/>
          <w:color w:val="343864"/>
          <w:spacing w:val="25"/>
          <w:w w:val="58"/>
          <w:position w:val="-6"/>
        </w:rPr>
        <w:t> </w:t>
      </w:r>
      <w:r>
        <w:rPr>
          <w:rFonts w:ascii="Times New Roman" w:hAnsi="Times New Roman" w:cs="Times New Roman" w:eastAsia="Times New Roman"/>
          <w:sz w:val="68"/>
          <w:szCs w:val="68"/>
          <w:color w:val="364683"/>
          <w:spacing w:val="0"/>
          <w:w w:val="73"/>
          <w:i/>
          <w:position w:val="-6"/>
        </w:rPr>
        <w:t>A.J</w:t>
      </w:r>
      <w:r>
        <w:rPr>
          <w:rFonts w:ascii="Times New Roman" w:hAnsi="Times New Roman" w:cs="Times New Roman" w:eastAsia="Times New Roman"/>
          <w:sz w:val="68"/>
          <w:szCs w:val="68"/>
          <w:color w:val="000000"/>
          <w:spacing w:val="0"/>
          <w:w w:val="100"/>
          <w:position w:val="0"/>
        </w:rPr>
      </w:r>
    </w:p>
    <w:p>
      <w:pPr>
        <w:spacing w:before="0" w:after="0" w:line="283" w:lineRule="exact"/>
        <w:ind w:left="2300" w:right="-20"/>
        <w:jc w:val="left"/>
        <w:tabs>
          <w:tab w:pos="3040" w:val="left"/>
          <w:tab w:pos="3320" w:val="left"/>
          <w:tab w:pos="50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40"/>
          <w:szCs w:val="40"/>
          <w:color w:val="484949"/>
          <w:spacing w:val="-56"/>
          <w:w w:val="94"/>
          <w:position w:val="-3"/>
        </w:rPr>
        <w:t>.</w:t>
      </w:r>
      <w:r>
        <w:rPr>
          <w:rFonts w:ascii="Arial" w:hAnsi="Arial" w:cs="Arial" w:eastAsia="Arial"/>
          <w:sz w:val="40"/>
          <w:szCs w:val="40"/>
          <w:color w:val="B1B1B1"/>
          <w:spacing w:val="0"/>
          <w:w w:val="59"/>
          <w:position w:val="-3"/>
        </w:rPr>
        <w:t>·</w:t>
      </w:r>
      <w:r>
        <w:rPr>
          <w:rFonts w:ascii="Arial" w:hAnsi="Arial" w:cs="Arial" w:eastAsia="Arial"/>
          <w:sz w:val="40"/>
          <w:szCs w:val="40"/>
          <w:color w:val="B1B1B1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0"/>
          <w:szCs w:val="40"/>
          <w:color w:val="B1B1B1"/>
          <w:spacing w:val="0"/>
          <w:w w:val="100"/>
          <w:position w:val="-3"/>
        </w:rPr>
      </w:r>
      <w:r>
        <w:rPr>
          <w:rFonts w:ascii="Arial" w:hAnsi="Arial" w:cs="Arial" w:eastAsia="Arial"/>
          <w:sz w:val="40"/>
          <w:szCs w:val="40"/>
          <w:color w:val="646466"/>
          <w:spacing w:val="0"/>
          <w:w w:val="53"/>
          <w:position w:val="-3"/>
        </w:rPr>
        <w:t>•</w:t>
      </w:r>
      <w:r>
        <w:rPr>
          <w:rFonts w:ascii="Arial" w:hAnsi="Arial" w:cs="Arial" w:eastAsia="Arial"/>
          <w:sz w:val="40"/>
          <w:szCs w:val="40"/>
          <w:color w:val="646466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0"/>
          <w:szCs w:val="40"/>
          <w:color w:val="646466"/>
          <w:spacing w:val="0"/>
          <w:w w:val="100"/>
          <w:position w:val="-3"/>
        </w:rPr>
      </w:r>
      <w:r>
        <w:rPr>
          <w:rFonts w:ascii="Arial" w:hAnsi="Arial" w:cs="Arial" w:eastAsia="Arial"/>
          <w:sz w:val="40"/>
          <w:szCs w:val="40"/>
          <w:color w:val="364683"/>
          <w:spacing w:val="0"/>
          <w:w w:val="53"/>
          <w:i/>
          <w:position w:val="-3"/>
        </w:rPr>
        <w:t>/il</w:t>
      </w:r>
      <w:r>
        <w:rPr>
          <w:rFonts w:ascii="Arial" w:hAnsi="Arial" w:cs="Arial" w:eastAsia="Arial"/>
          <w:sz w:val="40"/>
          <w:szCs w:val="40"/>
          <w:color w:val="364683"/>
          <w:spacing w:val="52"/>
          <w:w w:val="53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364683"/>
          <w:spacing w:val="0"/>
          <w:w w:val="153"/>
          <w:position w:val="-3"/>
        </w:rPr>
        <w:t>l</w:t>
      </w:r>
      <w:r>
        <w:rPr>
          <w:rFonts w:ascii="Times New Roman" w:hAnsi="Times New Roman" w:cs="Times New Roman" w:eastAsia="Times New Roman"/>
          <w:sz w:val="35"/>
          <w:szCs w:val="35"/>
          <w:color w:val="364683"/>
          <w:spacing w:val="-12"/>
          <w:w w:val="154"/>
          <w:position w:val="-3"/>
        </w:rPr>
        <w:t>.</w:t>
      </w:r>
      <w:r>
        <w:rPr>
          <w:rFonts w:ascii="Times New Roman" w:hAnsi="Times New Roman" w:cs="Times New Roman" w:eastAsia="Times New Roman"/>
          <w:sz w:val="35"/>
          <w:szCs w:val="35"/>
          <w:color w:val="484949"/>
          <w:spacing w:val="0"/>
          <w:w w:val="65"/>
          <w:position w:val="-3"/>
        </w:rPr>
        <w:t>..</w:t>
      </w:r>
      <w:r>
        <w:rPr>
          <w:rFonts w:ascii="Times New Roman" w:hAnsi="Times New Roman" w:cs="Times New Roman" w:eastAsia="Times New Roman"/>
          <w:sz w:val="35"/>
          <w:szCs w:val="35"/>
          <w:color w:val="484949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35"/>
          <w:szCs w:val="35"/>
          <w:color w:val="484949"/>
          <w:spacing w:val="0"/>
          <w:w w:val="100"/>
          <w:position w:val="-3"/>
        </w:rPr>
      </w:r>
      <w:r>
        <w:rPr>
          <w:rFonts w:ascii="Arial" w:hAnsi="Arial" w:cs="Arial" w:eastAsia="Arial"/>
          <w:sz w:val="31"/>
          <w:szCs w:val="31"/>
          <w:color w:val="343864"/>
          <w:spacing w:val="-4"/>
          <w:w w:val="163"/>
          <w:i/>
          <w:position w:val="-3"/>
        </w:rPr>
        <w:t>{</w:t>
      </w:r>
      <w:r>
        <w:rPr>
          <w:rFonts w:ascii="Arial" w:hAnsi="Arial" w:cs="Arial" w:eastAsia="Arial"/>
          <w:sz w:val="31"/>
          <w:szCs w:val="31"/>
          <w:color w:val="363838"/>
          <w:spacing w:val="-126"/>
          <w:w w:val="57"/>
          <w:i/>
          <w:position w:val="-3"/>
        </w:rPr>
        <w:t>A</w:t>
      </w:r>
      <w:r>
        <w:rPr>
          <w:rFonts w:ascii="Arial" w:hAnsi="Arial" w:cs="Arial" w:eastAsia="Arial"/>
          <w:sz w:val="31"/>
          <w:szCs w:val="31"/>
          <w:color w:val="343864"/>
          <w:spacing w:val="0"/>
          <w:w w:val="58"/>
          <w:i/>
          <w:position w:val="-3"/>
        </w:rPr>
        <w:t>v:!":</w:t>
      </w:r>
      <w:r>
        <w:rPr>
          <w:rFonts w:ascii="Arial" w:hAnsi="Arial" w:cs="Arial" w:eastAsia="Arial"/>
          <w:sz w:val="31"/>
          <w:szCs w:val="31"/>
          <w:color w:val="343864"/>
          <w:spacing w:val="6"/>
          <w:w w:val="58"/>
          <w:i/>
          <w:position w:val="-3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484949"/>
          <w:spacing w:val="-74"/>
          <w:w w:val="76"/>
          <w:position w:val="-3"/>
        </w:rPr>
        <w:t>K</w:t>
      </w:r>
      <w:r>
        <w:rPr>
          <w:rFonts w:ascii="Times New Roman" w:hAnsi="Times New Roman" w:cs="Times New Roman" w:eastAsia="Times New Roman"/>
          <w:sz w:val="36"/>
          <w:szCs w:val="36"/>
          <w:color w:val="343864"/>
          <w:spacing w:val="0"/>
          <w:w w:val="55"/>
          <w:position w:val="-3"/>
        </w:rPr>
        <w:t>P</w:t>
      </w:r>
      <w:r>
        <w:rPr>
          <w:rFonts w:ascii="Times New Roman" w:hAnsi="Times New Roman" w:cs="Times New Roman" w:eastAsia="Times New Roman"/>
          <w:sz w:val="36"/>
          <w:szCs w:val="36"/>
          <w:color w:val="343864"/>
          <w:spacing w:val="-10"/>
          <w:w w:val="54"/>
          <w:position w:val="-3"/>
        </w:rPr>
        <w:t>i</w:t>
      </w:r>
      <w:r>
        <w:rPr>
          <w:rFonts w:ascii="Times New Roman" w:hAnsi="Times New Roman" w:cs="Times New Roman" w:eastAsia="Times New Roman"/>
          <w:sz w:val="36"/>
          <w:szCs w:val="36"/>
          <w:color w:val="484949"/>
          <w:spacing w:val="22"/>
          <w:w w:val="63"/>
          <w:position w:val="-3"/>
        </w:rPr>
        <w:t>v</w:t>
      </w:r>
      <w:r>
        <w:rPr>
          <w:rFonts w:ascii="Arial" w:hAnsi="Arial" w:cs="Arial" w:eastAsia="Arial"/>
          <w:sz w:val="18"/>
          <w:szCs w:val="18"/>
          <w:color w:val="363838"/>
          <w:spacing w:val="0"/>
          <w:w w:val="90"/>
          <w:position w:val="-3"/>
        </w:rPr>
        <w:t>A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2376" w:right="-20"/>
        <w:jc w:val="left"/>
        <w:tabs>
          <w:tab w:pos="4040" w:val="left"/>
          <w:tab w:pos="5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1.587051pt;margin-top:3.521682pt;width:25.873143pt;height:20.5pt;mso-position-horizontal-relative:page;mso-position-vertical-relative:paragraph;z-index:-17186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1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364683"/>
                      <w:spacing w:val="-14"/>
                      <w:w w:val="150"/>
                      <w:i/>
                    </w:rPr>
                    <w:t>7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484949"/>
                      <w:spacing w:val="12"/>
                      <w:w w:val="62"/>
                      <w:i/>
                    </w:rPr>
                    <w:t>"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484949"/>
                      <w:spacing w:val="0"/>
                      <w:w w:val="17"/>
                      <w:i/>
                    </w:rPr>
                    <w:t>1-1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1"/>
          <w:szCs w:val="31"/>
          <w:color w:val="4B677E"/>
          <w:w w:val="66"/>
          <w:b/>
          <w:bCs/>
          <w:position w:val="1"/>
        </w:rPr>
        <w:t>f</w:t>
      </w:r>
      <w:r>
        <w:rPr>
          <w:rFonts w:ascii="Times New Roman" w:hAnsi="Times New Roman" w:cs="Times New Roman" w:eastAsia="Times New Roman"/>
          <w:sz w:val="31"/>
          <w:szCs w:val="31"/>
          <w:color w:val="4B677E"/>
          <w:spacing w:val="-37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646466"/>
          <w:spacing w:val="0"/>
          <w:w w:val="133"/>
          <w:b/>
          <w:bCs/>
          <w:position w:val="1"/>
        </w:rPr>
        <w:t>i</w:t>
      </w:r>
      <w:r>
        <w:rPr>
          <w:rFonts w:ascii="Times New Roman" w:hAnsi="Times New Roman" w:cs="Times New Roman" w:eastAsia="Times New Roman"/>
          <w:sz w:val="31"/>
          <w:szCs w:val="31"/>
          <w:color w:val="646466"/>
          <w:spacing w:val="-4"/>
          <w:w w:val="133"/>
          <w:b/>
          <w:bCs/>
          <w:position w:val="1"/>
        </w:rPr>
        <w:t>i</w:t>
      </w:r>
      <w:r>
        <w:rPr>
          <w:rFonts w:ascii="Times New Roman" w:hAnsi="Times New Roman" w:cs="Times New Roman" w:eastAsia="Times New Roman"/>
          <w:sz w:val="31"/>
          <w:szCs w:val="31"/>
          <w:color w:val="4B677E"/>
          <w:spacing w:val="0"/>
          <w:w w:val="133"/>
          <w:b/>
          <w:bCs/>
          <w:position w:val="1"/>
        </w:rPr>
        <w:t>a</w:t>
      </w:r>
      <w:r>
        <w:rPr>
          <w:rFonts w:ascii="Times New Roman" w:hAnsi="Times New Roman" w:cs="Times New Roman" w:eastAsia="Times New Roman"/>
          <w:sz w:val="31"/>
          <w:szCs w:val="31"/>
          <w:color w:val="4B677E"/>
          <w:spacing w:val="0"/>
          <w:w w:val="133"/>
          <w:b/>
          <w:bCs/>
          <w:position w:val="1"/>
        </w:rPr>
        <w:t>l</w:t>
      </w:r>
      <w:r>
        <w:rPr>
          <w:rFonts w:ascii="Times New Roman" w:hAnsi="Times New Roman" w:cs="Times New Roman" w:eastAsia="Times New Roman"/>
          <w:sz w:val="31"/>
          <w:szCs w:val="31"/>
          <w:color w:val="4B677E"/>
          <w:spacing w:val="-101"/>
          <w:w w:val="133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4B677E"/>
          <w:spacing w:val="0"/>
          <w:w w:val="100"/>
          <w:b/>
          <w:bCs/>
          <w:position w:val="1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4B677E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31"/>
          <w:szCs w:val="31"/>
          <w:color w:val="646466"/>
          <w:spacing w:val="18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484949"/>
          <w:spacing w:val="0"/>
          <w:w w:val="71"/>
          <w:position w:val="1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484949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484949"/>
          <w:spacing w:val="0"/>
          <w:w w:val="69"/>
          <w:position w:val="1"/>
        </w:rPr>
        <w:t>.,.</w:t>
      </w:r>
      <w:r>
        <w:rPr>
          <w:rFonts w:ascii="Times New Roman" w:hAnsi="Times New Roman" w:cs="Times New Roman" w:eastAsia="Times New Roman"/>
          <w:sz w:val="31"/>
          <w:szCs w:val="31"/>
          <w:color w:val="484949"/>
          <w:spacing w:val="-33"/>
          <w:w w:val="69"/>
          <w:position w:val="1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48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484949"/>
          <w:spacing w:val="0"/>
          <w:w w:val="100"/>
          <w:position w:val="1"/>
        </w:rPr>
      </w:r>
      <w:r>
        <w:rPr>
          <w:rFonts w:ascii="Arial" w:hAnsi="Arial" w:cs="Arial" w:eastAsia="Arial"/>
          <w:sz w:val="26"/>
          <w:szCs w:val="26"/>
          <w:color w:val="2A2654"/>
          <w:spacing w:val="-9"/>
          <w:w w:val="69"/>
          <w:position w:val="1"/>
        </w:rPr>
        <w:t>'</w:t>
      </w:r>
      <w:r>
        <w:rPr>
          <w:rFonts w:ascii="Arial" w:hAnsi="Arial" w:cs="Arial" w:eastAsia="Arial"/>
          <w:sz w:val="26"/>
          <w:szCs w:val="26"/>
          <w:color w:val="484949"/>
          <w:spacing w:val="0"/>
          <w:w w:val="69"/>
          <w:position w:val="1"/>
        </w:rPr>
        <w:t>r.</w:t>
      </w:r>
      <w:r>
        <w:rPr>
          <w:rFonts w:ascii="Arial" w:hAnsi="Arial" w:cs="Arial" w:eastAsia="Arial"/>
          <w:sz w:val="26"/>
          <w:szCs w:val="26"/>
          <w:color w:val="484949"/>
          <w:spacing w:val="-6"/>
          <w:w w:val="6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838"/>
          <w:spacing w:val="0"/>
          <w:w w:val="104"/>
          <w:position w:val="1"/>
        </w:rPr>
        <w:t>Çavuş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left="2276" w:right="-20"/>
        <w:jc w:val="left"/>
        <w:tabs>
          <w:tab w:pos="38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0"/>
          <w:szCs w:val="20"/>
          <w:color w:val="484949"/>
          <w:spacing w:val="0"/>
          <w:w w:val="100"/>
          <w:b/>
          <w:bCs/>
        </w:rPr>
        <w:t>2</w:t>
      </w:r>
      <w:r>
        <w:rPr>
          <w:rFonts w:ascii="Arial" w:hAnsi="Arial" w:cs="Arial" w:eastAsia="Arial"/>
          <w:sz w:val="20"/>
          <w:szCs w:val="20"/>
          <w:color w:val="484949"/>
          <w:spacing w:val="-1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87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5"/>
          <w:w w:val="87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8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484949"/>
          <w:spacing w:val="0"/>
          <w:w w:val="78"/>
          <w:b/>
          <w:bCs/>
        </w:rPr>
        <w:t>Amı</w:t>
      </w:r>
      <w:r>
        <w:rPr>
          <w:rFonts w:ascii="Arial" w:hAnsi="Arial" w:cs="Arial" w:eastAsia="Arial"/>
          <w:sz w:val="20"/>
          <w:szCs w:val="20"/>
          <w:color w:val="484949"/>
          <w:spacing w:val="0"/>
          <w:w w:val="79"/>
          <w:b/>
          <w:bCs/>
        </w:rPr>
        <w:t>r</w:t>
      </w:r>
      <w:r>
        <w:rPr>
          <w:rFonts w:ascii="Arial" w:hAnsi="Arial" w:cs="Arial" w:eastAsia="Arial"/>
          <w:sz w:val="20"/>
          <w:szCs w:val="20"/>
          <w:color w:val="484949"/>
          <w:spacing w:val="-3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838"/>
          <w:spacing w:val="0"/>
          <w:w w:val="151"/>
          <w:b/>
          <w:bCs/>
        </w:rPr>
        <w:t>.4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36" w:after="0" w:line="240" w:lineRule="auto"/>
        <w:ind w:right="94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46466"/>
          <w:spacing w:val="0"/>
          <w:w w:val="3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646466"/>
          <w:spacing w:val="0"/>
          <w:w w:val="3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6"/>
          <w:spacing w:val="13"/>
          <w:w w:val="3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CFCFCF"/>
          <w:spacing w:val="0"/>
          <w:w w:val="103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580" w:right="200"/>
        </w:sectPr>
      </w:pPr>
      <w:rPr/>
    </w:p>
    <w:p>
      <w:pPr>
        <w:spacing w:before="0" w:after="0" w:line="968" w:lineRule="exact"/>
        <w:ind w:left="730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94"/>
          <w:szCs w:val="94"/>
          <w:color w:val="2D2D2D"/>
          <w:spacing w:val="-758"/>
          <w:w w:val="123"/>
          <w:b/>
          <w:bCs/>
          <w:position w:val="-9"/>
        </w:rPr>
        <w:t>1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23"/>
          <w:position w:val="-21"/>
        </w:rPr>
        <w:t>!ZMIR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60" w:lineRule="auto"/>
        <w:ind w:left="105" w:right="4290" w:firstLine="-105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7.995178pt;margin-top:-1.794012pt;width:68.292003pt;height:72pt;mso-position-horizontal-relative:page;mso-position-vertical-relative:paragraph;z-index:-17180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646464"/>
                      <w:spacing w:val="0"/>
                      <w:w w:val="271"/>
                      <w:position w:val="-1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10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5"/>
          <w:w w:val="1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10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9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"/>
          <w:w w:val="109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9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9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9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11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1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420" w:bottom="280" w:left="200" w:right="180"/>
          <w:cols w:num="2" w:equalWidth="0">
            <w:col w:w="1537" w:space="2228"/>
            <w:col w:w="7775"/>
          </w:cols>
        </w:sectPr>
      </w:pPr>
      <w:rPr/>
    </w:p>
    <w:p>
      <w:pPr>
        <w:spacing w:before="0" w:after="0" w:line="202" w:lineRule="exact"/>
        <w:ind w:left="657" w:right="-20"/>
        <w:jc w:val="left"/>
        <w:tabs>
          <w:tab w:pos="3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-1"/>
        </w:rPr>
        <w:t>BÜYÜKŞEHIR</w:t>
      </w:r>
      <w:r>
        <w:rPr>
          <w:rFonts w:ascii="Arial" w:hAnsi="Arial" w:cs="Arial" w:eastAsia="Arial"/>
          <w:sz w:val="15"/>
          <w:szCs w:val="15"/>
          <w:color w:val="2D2D2D"/>
          <w:spacing w:val="-3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13"/>
          <w:position w:val="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MUdahale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7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700" w:right="-20"/>
        <w:jc w:val="left"/>
        <w:tabs>
          <w:tab w:pos="4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2D2D2D"/>
          <w:spacing w:val="0"/>
          <w:w w:val="110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2D2D2D"/>
          <w:spacing w:val="-10"/>
          <w:w w:val="11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11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10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1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10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69" w:right="-20"/>
        <w:jc w:val="left"/>
        <w:tabs>
          <w:tab w:pos="1540" w:val="left"/>
          <w:tab w:pos="3220" w:val="left"/>
          <w:tab w:pos="5620" w:val="left"/>
          <w:tab w:pos="8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OlayTarihi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:06.05.2017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3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7"/>
          <w:w w:val="93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</w:rPr>
        <w:t>ildirim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13:09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lfel: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05369981606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4" w:lineRule="auto"/>
        <w:ind w:left="178" w:right="3140"/>
        <w:jc w:val="left"/>
        <w:tabs>
          <w:tab w:pos="1540" w:val="left"/>
          <w:tab w:pos="3220" w:val="left"/>
          <w:tab w:pos="4600" w:val="left"/>
          <w:tab w:pos="5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06.05.2017</w:t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4"/>
          <w:w w:val="131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7"/>
          <w:position w:val="0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:2792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  <w:position w:val="0"/>
        </w:rPr>
        <w:t>!Bildiri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D1D1D"/>
          <w:spacing w:val="0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1D1D1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ÇETiNKAYA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0"/>
        </w:rPr>
        <w:t>Ça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D1D1D"/>
          <w:spacing w:val="12"/>
          <w:w w:val="78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9"/>
          <w:position w:val="0"/>
        </w:rPr>
        <w:t>darlı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Yolu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69" w:right="-20"/>
        <w:jc w:val="left"/>
        <w:tabs>
          <w:tab w:pos="1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Çandarlı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4"/>
        </w:rPr>
        <w:t>-BERGAMA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73" w:right="-20"/>
        <w:jc w:val="left"/>
        <w:tabs>
          <w:tab w:pos="1540" w:val="left"/>
          <w:tab w:pos="5040" w:val="left"/>
          <w:tab w:pos="8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7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:Ot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Sebebi: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8" w:after="0" w:line="150" w:lineRule="auto"/>
        <w:ind w:left="3727" w:right="3296" w:firstLine="-3553"/>
        <w:jc w:val="left"/>
        <w:tabs>
          <w:tab w:pos="3720" w:val="left"/>
          <w:tab w:pos="6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7.265976pt;margin-top:14.880989pt;width:83.785536pt;height:26.718994pt;mso-position-horizontal-relative:page;mso-position-vertical-relative:paragraph;z-index:-17182" type="#_x0000_t202" filled="f" stroked="f">
            <v:textbox inset="0,0,0,0">
              <w:txbxContent>
                <w:p>
                  <w:pPr>
                    <w:spacing w:before="0" w:after="0" w:line="534" w:lineRule="exact"/>
                    <w:ind w:right="-120"/>
                    <w:jc w:val="left"/>
                    <w:tabs>
                      <w:tab w:pos="600" w:val="left"/>
                      <w:tab w:pos="1100" w:val="left"/>
                      <w:tab w:pos="15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646464"/>
                      <w:spacing w:val="0"/>
                      <w:w w:val="44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46464"/>
                      <w:spacing w:val="-53"/>
                      <w:w w:val="44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46464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46464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D3D3D"/>
                      <w:spacing w:val="0"/>
                      <w:w w:val="44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D3D3D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D3D3D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A1A1A1"/>
                      <w:spacing w:val="0"/>
                      <w:w w:val="44"/>
                      <w:position w:val="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A1A1A1"/>
                      <w:spacing w:val="0"/>
                      <w:w w:val="100"/>
                      <w:position w:val="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A1A1A1"/>
                      <w:spacing w:val="0"/>
                      <w:w w:val="100"/>
                      <w:position w:val="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1D1D1D"/>
                      <w:spacing w:val="0"/>
                      <w:w w:val="62"/>
                      <w:position w:val="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30"/>
        </w:rPr>
        <w:t>ise:-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  <w:position w:val="1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-8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95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9"/>
          <w:position w:val="-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9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  <w:position w:val="0"/>
        </w:rPr>
        <w:t>Bctonarnıe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1"/>
          <w:position w:val="0"/>
        </w:rPr>
        <w:t>Alısa]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1"/>
          <w:position w:val="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1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4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9"/>
          <w:position w:val="0"/>
        </w:rPr>
        <w:t>Çeli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77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77"/>
          <w:position w:val="0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7"/>
          <w:w w:val="7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Diğer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0" w:after="0" w:line="240" w:lineRule="auto"/>
        <w:ind w:left="685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Yangmı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:13:16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351" w:lineRule="exact"/>
        <w:ind w:left="173" w:right="-20"/>
        <w:jc w:val="left"/>
        <w:tabs>
          <w:tab w:pos="2200" w:val="left"/>
          <w:tab w:pos="5800" w:val="left"/>
          <w:tab w:pos="780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Kamuya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Alan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\Kira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63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6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6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1"/>
          <w:szCs w:val="31"/>
          <w:color w:val="2D2D2D"/>
          <w:spacing w:val="0"/>
          <w:w w:val="67"/>
          <w:position w:val="-1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220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w w:val="20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iri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TAŞ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2209" w:right="-20"/>
        <w:jc w:val="left"/>
        <w:tabs>
          <w:tab w:pos="4760" w:val="left"/>
          <w:tab w:pos="7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13:10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13:15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0" w:lineRule="exact"/>
        <w:ind w:left="164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ECB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1"/>
          <w:position w:val="0"/>
        </w:rPr>
        <w:t>84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4" w:lineRule="exact"/>
        <w:ind w:left="173" w:right="-20"/>
        <w:jc w:val="left"/>
        <w:tabs>
          <w:tab w:pos="4780" w:val="left"/>
          <w:tab w:pos="72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5"/>
          <w:position w:val="-1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4794" w:right="-20"/>
        <w:jc w:val="left"/>
        <w:tabs>
          <w:tab w:pos="7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5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40" w:lineRule="auto"/>
        <w:ind w:left="479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8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26" w:lineRule="exact"/>
        <w:ind w:left="2213" w:right="-20"/>
        <w:jc w:val="left"/>
        <w:tabs>
          <w:tab w:pos="4780" w:val="left"/>
          <w:tab w:pos="7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8"/>
          <w:position w:val="0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"/>
          <w:w w:val="9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5"/>
          <w:position w:val="-1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2218" w:right="2465" w:firstLine="-1695"/>
        <w:jc w:val="left"/>
        <w:tabs>
          <w:tab w:pos="4780" w:val="left"/>
          <w:tab w:pos="7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.717136pt;margin-top:1.036571pt;width:6.94194pt;height:18.5pt;mso-position-horizontal-relative:page;mso-position-vertical-relative:paragraph;z-index:-17179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5"/>
                    <w:jc w:val="left"/>
                    <w:rPr>
                      <w:rFonts w:ascii="Arial" w:hAnsi="Arial" w:cs="Arial" w:eastAsia="Arial"/>
                      <w:sz w:val="37"/>
                      <w:szCs w:val="37"/>
                    </w:rPr>
                  </w:pPr>
                  <w:rPr/>
                  <w:r>
                    <w:rPr>
                      <w:rFonts w:ascii="Arial" w:hAnsi="Arial" w:cs="Arial" w:eastAsia="Arial"/>
                      <w:sz w:val="37"/>
                      <w:szCs w:val="37"/>
                      <w:color w:val="545454"/>
                      <w:spacing w:val="0"/>
                      <w:w w:val="52"/>
                    </w:rPr>
                    <w:t>""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4"/>
          <w:w w:val="131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8"/>
          <w:position w:val="1"/>
        </w:rPr>
        <w:t>ımcı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31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9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220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26" w:lineRule="exact"/>
        <w:ind w:left="221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4" w:after="0" w:line="226" w:lineRule="exact"/>
        <w:ind w:left="169" w:right="2724" w:firstLine="-5"/>
        <w:jc w:val="left"/>
        <w:tabs>
          <w:tab w:pos="2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D1D1D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1D1D1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D1D1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varıldığında;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15" w:lineRule="exact"/>
        <w:ind w:left="4750" w:right="389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  <w:position w:val="-1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74" w:lineRule="exact"/>
        <w:ind w:left="159" w:right="-20"/>
        <w:jc w:val="left"/>
        <w:tabs>
          <w:tab w:pos="2200" w:val="left"/>
          <w:tab w:pos="5380" w:val="left"/>
          <w:tab w:pos="6700" w:val="left"/>
          <w:tab w:pos="7060" w:val="left"/>
          <w:tab w:pos="8280" w:val="left"/>
          <w:tab w:pos="9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7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7"/>
        </w:rPr>
        <w:t>İle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7"/>
        </w:rPr>
        <w:t>Söndürıne</w:t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ın3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</w:r>
      <w:r>
        <w:rPr>
          <w:rFonts w:ascii="Arial" w:hAnsi="Arial" w:cs="Arial" w:eastAsia="Arial"/>
          <w:sz w:val="32"/>
          <w:szCs w:val="32"/>
          <w:color w:val="3D3D3D"/>
          <w:spacing w:val="0"/>
          <w:w w:val="50"/>
          <w:position w:val="-3"/>
        </w:rPr>
        <w:t>ı</w:t>
      </w:r>
      <w:r>
        <w:rPr>
          <w:rFonts w:ascii="Arial" w:hAnsi="Arial" w:cs="Arial" w:eastAsia="Arial"/>
          <w:sz w:val="32"/>
          <w:szCs w:val="32"/>
          <w:color w:val="3D3D3D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2"/>
          <w:szCs w:val="32"/>
          <w:color w:val="3D3D3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Köpük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</w:r>
      <w:r>
        <w:rPr>
          <w:rFonts w:ascii="Arial" w:hAnsi="Arial" w:cs="Arial" w:eastAsia="Arial"/>
          <w:sz w:val="32"/>
          <w:szCs w:val="32"/>
          <w:color w:val="2D2D2D"/>
          <w:spacing w:val="0"/>
          <w:w w:val="50"/>
          <w:position w:val="-3"/>
        </w:rPr>
        <w:t>ı</w:t>
      </w:r>
      <w:r>
        <w:rPr>
          <w:rFonts w:ascii="Arial" w:hAnsi="Arial" w:cs="Arial" w:eastAsia="Arial"/>
          <w:sz w:val="32"/>
          <w:szCs w:val="32"/>
          <w:color w:val="2D2D2D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2"/>
          <w:szCs w:val="32"/>
          <w:color w:val="2D2D2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K.K.T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70" w:lineRule="exact"/>
        <w:ind w:left="5656" w:right="-20"/>
        <w:jc w:val="left"/>
        <w:tabs>
          <w:tab w:pos="6700" w:val="left"/>
          <w:tab w:pos="7020" w:val="left"/>
          <w:tab w:pos="8280" w:val="left"/>
          <w:tab w:pos="9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90"/>
          <w:position w:val="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90"/>
          <w:position w:val="3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0"/>
          <w:position w:val="3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</w:r>
      <w:r>
        <w:rPr>
          <w:rFonts w:ascii="Arial" w:hAnsi="Arial" w:cs="Arial" w:eastAsia="Arial"/>
          <w:sz w:val="32"/>
          <w:szCs w:val="32"/>
          <w:color w:val="3D3D3D"/>
          <w:spacing w:val="0"/>
          <w:w w:val="50"/>
          <w:position w:val="0"/>
        </w:rPr>
        <w:t>ı</w:t>
      </w:r>
      <w:r>
        <w:rPr>
          <w:rFonts w:ascii="Arial" w:hAnsi="Arial" w:cs="Arial" w:eastAsia="Arial"/>
          <w:sz w:val="32"/>
          <w:szCs w:val="32"/>
          <w:color w:val="3D3D3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2"/>
          <w:szCs w:val="32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  <w:t>Kullanılınadı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</w:r>
      <w:r>
        <w:rPr>
          <w:rFonts w:ascii="Arial" w:hAnsi="Arial" w:cs="Arial" w:eastAsia="Arial"/>
          <w:sz w:val="32"/>
          <w:szCs w:val="32"/>
          <w:color w:val="2D2D2D"/>
          <w:spacing w:val="0"/>
          <w:w w:val="67"/>
          <w:position w:val="0"/>
        </w:rPr>
        <w:t>ı</w:t>
      </w:r>
      <w:r>
        <w:rPr>
          <w:rFonts w:ascii="Arial" w:hAnsi="Arial" w:cs="Arial" w:eastAsia="Arial"/>
          <w:sz w:val="32"/>
          <w:szCs w:val="32"/>
          <w:color w:val="2D2D2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2"/>
          <w:szCs w:val="32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  <w:t>Kullanılınadı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164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otla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yanınıştır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Maddi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16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3" w:after="0" w:line="240" w:lineRule="auto"/>
        <w:ind w:left="221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2204" w:right="67" w:firstLine="-2040"/>
        <w:jc w:val="left"/>
        <w:tabs>
          <w:tab w:pos="2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araştırmada;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söndilrülmede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bırakıla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sigaranı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4" w:lineRule="auto"/>
        <w:ind w:left="154" w:right="3976" w:firstLine="10"/>
        <w:jc w:val="left"/>
        <w:tabs>
          <w:tab w:pos="2200" w:val="left"/>
          <w:tab w:pos="68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Şirketi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Adı:</w:t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20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Bedeli: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Yok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0" w:after="0" w:line="220" w:lineRule="exact"/>
        <w:ind w:left="154" w:right="7909" w:firstLine="10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lfeslim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edilmedi.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77" w:lineRule="exact"/>
        <w:ind w:left="169" w:right="-20"/>
        <w:jc w:val="left"/>
        <w:tabs>
          <w:tab w:pos="2080" w:val="left"/>
          <w:tab w:pos="4460" w:val="left"/>
          <w:tab w:pos="5580" w:val="left"/>
          <w:tab w:pos="6100" w:val="left"/>
          <w:tab w:pos="8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w w:val="103"/>
          <w:position w:val="-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w w:val="146"/>
          <w:position w:val="-4"/>
        </w:rPr>
        <w:t>...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0"/>
          <w:w w:val="100"/>
          <w:position w:val="-4"/>
        </w:rPr>
        <w:t> </w:t>
      </w:r>
      <w:r>
        <w:rPr>
          <w:rFonts w:ascii="Arial" w:hAnsi="Arial" w:cs="Arial" w:eastAsia="Arial"/>
          <w:sz w:val="13"/>
          <w:szCs w:val="13"/>
          <w:color w:val="2D2D2D"/>
          <w:spacing w:val="0"/>
          <w:w w:val="120"/>
          <w:position w:val="-4"/>
        </w:rPr>
        <w:t>'1</w:t>
      </w:r>
      <w:r>
        <w:rPr>
          <w:rFonts w:ascii="Arial" w:hAnsi="Arial" w:cs="Arial" w:eastAsia="Arial"/>
          <w:sz w:val="13"/>
          <w:szCs w:val="13"/>
          <w:color w:val="2D2D2D"/>
          <w:spacing w:val="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  <w:position w:val="-4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4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u w:val="single" w:color="0000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u w:val="single" w:color="0000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6"/>
        </w:rPr>
        <w:t>Tarih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6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9"/>
          <w:position w:val="-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2"/>
          <w:position w:val="-6"/>
        </w:rPr>
        <w:t>06.05.2017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u w:val="single" w:color="777777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u w:val="single" w:color="777777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u w:val="single" w:color="777777"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6"/>
          <w:position w:val="-6"/>
        </w:rPr>
        <w:t>]S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5"/>
          <w:position w:val="-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  <w:position w:val="-6"/>
        </w:rPr>
        <w:t>ati: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  <w:position w:val="-6"/>
        </w:rPr>
        <w:t>14:05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u w:val="single" w:color="0000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u w:val="single" w:color="000000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u w:val="single" w:color="000000"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80"/>
        </w:sectPr>
      </w:pPr>
      <w:rPr/>
    </w:p>
    <w:p>
      <w:pPr>
        <w:spacing w:before="0" w:after="0" w:line="322" w:lineRule="exact"/>
        <w:ind w:left="106" w:right="-88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545454"/>
          <w:spacing w:val="3"/>
          <w:w w:val="250"/>
          <w:position w:val="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7"/>
          <w:i/>
          <w:position w:val="-3"/>
        </w:rPr>
        <w:t>\t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6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>'".sa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22" w:lineRule="exact"/>
        <w:ind w:right="-20"/>
        <w:jc w:val="left"/>
        <w:tabs>
          <w:tab w:pos="500" w:val="left"/>
          <w:tab w:pos="7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3D3D3D"/>
          <w:spacing w:val="3"/>
          <w:w w:val="120"/>
          <w:position w:val="6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1D1D1D"/>
          <w:spacing w:val="0"/>
          <w:w w:val="52"/>
          <w:position w:val="-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D1D1D"/>
          <w:spacing w:val="-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7"/>
          <w:position w:val="-3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EKİ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BERGAM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2.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80"/>
          <w:cols w:num="2" w:equalWidth="0">
            <w:col w:w="740" w:space="339"/>
            <w:col w:w="10461"/>
          </w:cols>
        </w:sectPr>
      </w:pPr>
      <w:rPr/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80"/>
        </w:sectPr>
      </w:pPr>
      <w:rPr/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2323" w:right="1698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D2D2D"/>
          <w:w w:val="115"/>
        </w:rPr>
        <w:t>GiW</w:t>
      </w:r>
      <w:r>
        <w:rPr>
          <w:rFonts w:ascii="Arial" w:hAnsi="Arial" w:cs="Arial" w:eastAsia="Arial"/>
          <w:sz w:val="19"/>
          <w:szCs w:val="19"/>
          <w:color w:val="2D2D2D"/>
          <w:w w:val="116"/>
        </w:rPr>
        <w:t>i</w:t>
      </w:r>
      <w:r>
        <w:rPr>
          <w:rFonts w:ascii="Arial" w:hAnsi="Arial" w:cs="Arial" w:eastAsia="Arial"/>
          <w:sz w:val="19"/>
          <w:szCs w:val="19"/>
          <w:color w:val="000000"/>
          <w:w w:val="10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exact"/>
        <w:ind w:left="2544" w:right="-81"/>
        <w:jc w:val="left"/>
        <w:tabs>
          <w:tab w:pos="368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3170D1"/>
          <w:spacing w:val="0"/>
          <w:w w:val="100"/>
          <w:b/>
          <w:bCs/>
          <w:position w:val="-1"/>
        </w:rPr>
        <w:t>M</w:t>
      </w:r>
      <w:r>
        <w:rPr>
          <w:rFonts w:ascii="Arial" w:hAnsi="Arial" w:cs="Arial" w:eastAsia="Arial"/>
          <w:sz w:val="22"/>
          <w:szCs w:val="22"/>
          <w:color w:val="3170D1"/>
          <w:spacing w:val="0"/>
          <w:w w:val="100"/>
          <w:b/>
          <w:bCs/>
          <w:position w:val="-1"/>
        </w:rPr>
        <w:t>u</w:t>
      </w:r>
      <w:r>
        <w:rPr>
          <w:rFonts w:ascii="Arial" w:hAnsi="Arial" w:cs="Arial" w:eastAsia="Arial"/>
          <w:sz w:val="22"/>
          <w:szCs w:val="22"/>
          <w:color w:val="3170D1"/>
          <w:spacing w:val="58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4D7CC4"/>
          <w:spacing w:val="0"/>
          <w:w w:val="100"/>
          <w:b/>
          <w:bCs/>
          <w:position w:val="-1"/>
        </w:rPr>
        <w:t>a</w:t>
      </w:r>
      <w:r>
        <w:rPr>
          <w:rFonts w:ascii="Arial" w:hAnsi="Arial" w:cs="Arial" w:eastAsia="Arial"/>
          <w:sz w:val="22"/>
          <w:szCs w:val="22"/>
          <w:color w:val="4D7CC4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2"/>
          <w:szCs w:val="22"/>
          <w:color w:val="4D7CC4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22"/>
          <w:szCs w:val="22"/>
          <w:color w:val="3170D1"/>
          <w:spacing w:val="0"/>
          <w:w w:val="100"/>
          <w:b/>
          <w:bCs/>
          <w:position w:val="-1"/>
        </w:rPr>
        <w:t>NA</w:t>
      </w:r>
      <w:r>
        <w:rPr>
          <w:rFonts w:ascii="Arial" w:hAnsi="Arial" w:cs="Arial" w:eastAsia="Arial"/>
          <w:sz w:val="22"/>
          <w:szCs w:val="22"/>
          <w:color w:val="3170D1"/>
          <w:spacing w:val="0"/>
          <w:w w:val="100"/>
          <w:b/>
          <w:bCs/>
          <w:position w:val="-1"/>
        </w:rPr>
        <w:t>L</w:t>
      </w:r>
      <w:r>
        <w:rPr>
          <w:rFonts w:ascii="Arial" w:hAnsi="Arial" w:cs="Arial" w:eastAsia="Arial"/>
          <w:sz w:val="22"/>
          <w:szCs w:val="22"/>
          <w:color w:val="3170D1"/>
          <w:spacing w:val="0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3170D1"/>
          <w:spacing w:val="32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3170D1"/>
          <w:spacing w:val="0"/>
          <w:w w:val="100"/>
          <w:b/>
          <w:bCs/>
          <w:position w:val="-1"/>
        </w:rPr>
        <w:t>AY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169" w:right="-20"/>
        <w:jc w:val="left"/>
        <w:tabs>
          <w:tab w:pos="25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2"/>
        </w:rPr>
        <w:t>İtfaiyeci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2"/>
        </w:rPr>
      </w:r>
      <w:r>
        <w:rPr>
          <w:rFonts w:ascii="Arial" w:hAnsi="Arial" w:cs="Arial" w:eastAsia="Arial"/>
          <w:sz w:val="20"/>
          <w:szCs w:val="20"/>
          <w:color w:val="A1A1A1"/>
          <w:spacing w:val="0"/>
          <w:w w:val="77"/>
          <w:position w:val="2"/>
        </w:rPr>
        <w:t>•</w:t>
      </w:r>
      <w:r>
        <w:rPr>
          <w:rFonts w:ascii="Arial" w:hAnsi="Arial" w:cs="Arial" w:eastAsia="Arial"/>
          <w:sz w:val="20"/>
          <w:szCs w:val="20"/>
          <w:color w:val="A1A1A1"/>
          <w:spacing w:val="-8"/>
          <w:w w:val="77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A1A1A1"/>
          <w:spacing w:val="-17"/>
          <w:w w:val="143"/>
          <w:position w:val="2"/>
        </w:rPr>
        <w:t>.</w:t>
      </w:r>
      <w:r>
        <w:rPr>
          <w:rFonts w:ascii="Arial" w:hAnsi="Arial" w:cs="Arial" w:eastAsia="Arial"/>
          <w:sz w:val="20"/>
          <w:szCs w:val="20"/>
          <w:color w:val="3170D1"/>
          <w:spacing w:val="5"/>
          <w:w w:val="218"/>
          <w:position w:val="2"/>
        </w:rPr>
        <w:t>l</w:t>
      </w:r>
      <w:r>
        <w:rPr>
          <w:rFonts w:ascii="Arial" w:hAnsi="Arial" w:cs="Arial" w:eastAsia="Arial"/>
          <w:sz w:val="20"/>
          <w:szCs w:val="20"/>
          <w:color w:val="4D7CC4"/>
          <w:spacing w:val="0"/>
          <w:w w:val="91"/>
          <w:position w:val="2"/>
        </w:rPr>
        <w:t>t</w:t>
      </w:r>
      <w:r>
        <w:rPr>
          <w:rFonts w:ascii="Arial" w:hAnsi="Arial" w:cs="Arial" w:eastAsia="Arial"/>
          <w:sz w:val="20"/>
          <w:szCs w:val="20"/>
          <w:color w:val="4D7CC4"/>
          <w:spacing w:val="-5"/>
          <w:w w:val="91"/>
          <w:position w:val="2"/>
        </w:rPr>
        <w:t>f</w:t>
      </w:r>
      <w:r>
        <w:rPr>
          <w:rFonts w:ascii="Arial" w:hAnsi="Arial" w:cs="Arial" w:eastAsia="Arial"/>
          <w:sz w:val="20"/>
          <w:szCs w:val="20"/>
          <w:color w:val="698ECA"/>
          <w:spacing w:val="-1"/>
          <w:w w:val="95"/>
          <w:position w:val="2"/>
        </w:rPr>
        <w:t>a</w:t>
      </w:r>
      <w:r>
        <w:rPr>
          <w:rFonts w:ascii="Arial" w:hAnsi="Arial" w:cs="Arial" w:eastAsia="Arial"/>
          <w:sz w:val="20"/>
          <w:szCs w:val="20"/>
          <w:color w:val="89A5CD"/>
          <w:spacing w:val="-15"/>
          <w:w w:val="163"/>
          <w:position w:val="2"/>
        </w:rPr>
        <w:t>l</w:t>
      </w:r>
      <w:r>
        <w:rPr>
          <w:rFonts w:ascii="Arial" w:hAnsi="Arial" w:cs="Arial" w:eastAsia="Arial"/>
          <w:sz w:val="20"/>
          <w:szCs w:val="20"/>
          <w:color w:val="698ECA"/>
          <w:spacing w:val="1"/>
          <w:w w:val="81"/>
          <w:position w:val="2"/>
        </w:rPr>
        <w:t>y</w:t>
      </w:r>
      <w:r>
        <w:rPr>
          <w:rFonts w:ascii="Arial" w:hAnsi="Arial" w:cs="Arial" w:eastAsia="Arial"/>
          <w:sz w:val="20"/>
          <w:szCs w:val="20"/>
          <w:color w:val="89A5CD"/>
          <w:spacing w:val="0"/>
          <w:w w:val="105"/>
          <w:position w:val="2"/>
        </w:rPr>
        <w:t>e</w:t>
      </w:r>
      <w:r>
        <w:rPr>
          <w:rFonts w:ascii="Arial" w:hAnsi="Arial" w:cs="Arial" w:eastAsia="Arial"/>
          <w:sz w:val="20"/>
          <w:szCs w:val="20"/>
          <w:color w:val="89A5CD"/>
          <w:spacing w:val="-3"/>
          <w:w w:val="100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698ECA"/>
          <w:spacing w:val="0"/>
          <w:w w:val="57"/>
          <w:position w:val="2"/>
        </w:rPr>
        <w:t>J</w:t>
      </w:r>
      <w:r>
        <w:rPr>
          <w:rFonts w:ascii="Arial" w:hAnsi="Arial" w:cs="Arial" w:eastAsia="Arial"/>
          <w:sz w:val="20"/>
          <w:szCs w:val="20"/>
          <w:color w:val="698ECA"/>
          <w:spacing w:val="-6"/>
          <w:w w:val="56"/>
          <w:position w:val="2"/>
        </w:rPr>
        <w:t>&lt;</w:t>
      </w:r>
      <w:r>
        <w:rPr>
          <w:rFonts w:ascii="Arial" w:hAnsi="Arial" w:cs="Arial" w:eastAsia="Arial"/>
          <w:sz w:val="20"/>
          <w:szCs w:val="20"/>
          <w:color w:val="6480AF"/>
          <w:spacing w:val="0"/>
          <w:w w:val="108"/>
          <w:position w:val="2"/>
        </w:rPr>
        <w:t>u,e</w:t>
      </w:r>
      <w:r>
        <w:rPr>
          <w:rFonts w:ascii="Arial" w:hAnsi="Arial" w:cs="Arial" w:eastAsia="Arial"/>
          <w:sz w:val="20"/>
          <w:szCs w:val="20"/>
          <w:color w:val="6480AF"/>
          <w:spacing w:val="0"/>
          <w:w w:val="109"/>
          <w:position w:val="2"/>
        </w:rPr>
        <w:t>y</w:t>
      </w:r>
      <w:r>
        <w:rPr>
          <w:rFonts w:ascii="Arial" w:hAnsi="Arial" w:cs="Arial" w:eastAsia="Arial"/>
          <w:sz w:val="20"/>
          <w:szCs w:val="20"/>
          <w:color w:val="6480AF"/>
          <w:spacing w:val="-4"/>
          <w:w w:val="100"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4D7CC4"/>
          <w:spacing w:val="0"/>
          <w:w w:val="103"/>
          <w:position w:val="2"/>
        </w:rPr>
        <w:t>B</w:t>
      </w:r>
      <w:r>
        <w:rPr>
          <w:rFonts w:ascii="Arial" w:hAnsi="Arial" w:cs="Arial" w:eastAsia="Arial"/>
          <w:sz w:val="19"/>
          <w:szCs w:val="19"/>
          <w:color w:val="4D7CC4"/>
          <w:spacing w:val="-10"/>
          <w:w w:val="104"/>
          <w:position w:val="2"/>
        </w:rPr>
        <w:t>ö</w:t>
      </w:r>
      <w:r>
        <w:rPr>
          <w:rFonts w:ascii="Arial" w:hAnsi="Arial" w:cs="Arial" w:eastAsia="Arial"/>
          <w:sz w:val="19"/>
          <w:szCs w:val="19"/>
          <w:color w:val="2856BF"/>
          <w:spacing w:val="-8"/>
          <w:w w:val="172"/>
          <w:position w:val="2"/>
        </w:rPr>
        <w:t>l</w:t>
      </w:r>
      <w:r>
        <w:rPr>
          <w:rFonts w:ascii="Arial" w:hAnsi="Arial" w:cs="Arial" w:eastAsia="Arial"/>
          <w:sz w:val="19"/>
          <w:szCs w:val="19"/>
          <w:color w:val="2864A5"/>
          <w:spacing w:val="-2"/>
          <w:w w:val="110"/>
          <w:position w:val="2"/>
        </w:rPr>
        <w:t>g</w:t>
      </w:r>
      <w:r>
        <w:rPr>
          <w:rFonts w:ascii="Arial" w:hAnsi="Arial" w:cs="Arial" w:eastAsia="Arial"/>
          <w:sz w:val="19"/>
          <w:szCs w:val="19"/>
          <w:color w:val="426BB1"/>
          <w:spacing w:val="0"/>
          <w:w w:val="106"/>
          <w:position w:val="2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9" w:lineRule="exact"/>
        <w:ind w:left="2400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A1A1A1"/>
          <w:w w:val="56"/>
          <w:i/>
          <w:position w:val="-2"/>
        </w:rPr>
        <w:t>·</w:t>
      </w:r>
      <w:r>
        <w:rPr>
          <w:rFonts w:ascii="Arial" w:hAnsi="Arial" w:cs="Arial" w:eastAsia="Arial"/>
          <w:sz w:val="19"/>
          <w:szCs w:val="19"/>
          <w:color w:val="A1A1A1"/>
          <w:spacing w:val="-42"/>
          <w:w w:val="55"/>
          <w:i/>
          <w:position w:val="-2"/>
        </w:rPr>
        <w:t>,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85"/>
          <w:i/>
          <w:position w:val="-2"/>
        </w:rPr>
        <w:t>"</w:t>
      </w:r>
      <w:r>
        <w:rPr>
          <w:rFonts w:ascii="Arial" w:hAnsi="Arial" w:cs="Arial" w:eastAsia="Arial"/>
          <w:sz w:val="19"/>
          <w:szCs w:val="19"/>
          <w:color w:val="3D3D3D"/>
          <w:spacing w:val="-29"/>
          <w:w w:val="100"/>
          <w:i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757575"/>
          <w:spacing w:val="-21"/>
          <w:w w:val="132"/>
          <w:i/>
          <w:position w:val="-2"/>
        </w:rPr>
        <w:t>:</w:t>
      </w:r>
      <w:r>
        <w:rPr>
          <w:rFonts w:ascii="Arial" w:hAnsi="Arial" w:cs="Arial" w:eastAsia="Arial"/>
          <w:sz w:val="19"/>
          <w:szCs w:val="19"/>
          <w:color w:val="8E8E8E"/>
          <w:spacing w:val="0"/>
          <w:w w:val="94"/>
          <w:i/>
          <w:position w:val="-2"/>
        </w:rPr>
        <w:t>'</w:t>
      </w:r>
      <w:r>
        <w:rPr>
          <w:rFonts w:ascii="Arial" w:hAnsi="Arial" w:cs="Arial" w:eastAsia="Arial"/>
          <w:sz w:val="19"/>
          <w:szCs w:val="19"/>
          <w:color w:val="8E8E8E"/>
          <w:spacing w:val="3"/>
          <w:w w:val="100"/>
          <w:i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4D7CC4"/>
          <w:spacing w:val="-11"/>
          <w:w w:val="100"/>
          <w:position w:val="-2"/>
        </w:rPr>
        <w:t>2</w:t>
      </w:r>
      <w:r>
        <w:rPr>
          <w:rFonts w:ascii="Arial" w:hAnsi="Arial" w:cs="Arial" w:eastAsia="Arial"/>
          <w:sz w:val="19"/>
          <w:szCs w:val="19"/>
          <w:color w:val="2864A5"/>
          <w:spacing w:val="-16"/>
          <w:w w:val="100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4D7CC4"/>
          <w:spacing w:val="-8"/>
          <w:w w:val="100"/>
          <w:position w:val="-2"/>
        </w:rPr>
        <w:t>P</w:t>
      </w:r>
      <w:r>
        <w:rPr>
          <w:rFonts w:ascii="Arial" w:hAnsi="Arial" w:cs="Arial" w:eastAsia="Arial"/>
          <w:sz w:val="19"/>
          <w:szCs w:val="19"/>
          <w:color w:val="698ECA"/>
          <w:spacing w:val="0"/>
          <w:w w:val="100"/>
          <w:position w:val="-2"/>
        </w:rPr>
        <w:t>ost</w:t>
      </w:r>
      <w:r>
        <w:rPr>
          <w:rFonts w:ascii="Arial" w:hAnsi="Arial" w:cs="Arial" w:eastAsia="Arial"/>
          <w:sz w:val="19"/>
          <w:szCs w:val="19"/>
          <w:color w:val="698ECA"/>
          <w:spacing w:val="0"/>
          <w:w w:val="100"/>
          <w:position w:val="-2"/>
        </w:rPr>
        <w:t>a</w:t>
      </w:r>
      <w:r>
        <w:rPr>
          <w:rFonts w:ascii="Arial" w:hAnsi="Arial" w:cs="Arial" w:eastAsia="Arial"/>
          <w:sz w:val="19"/>
          <w:szCs w:val="19"/>
          <w:color w:val="698ECA"/>
          <w:spacing w:val="43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698ECA"/>
          <w:spacing w:val="-6"/>
          <w:w w:val="100"/>
          <w:position w:val="-2"/>
        </w:rPr>
        <w:t>G</w:t>
      </w:r>
      <w:r>
        <w:rPr>
          <w:rFonts w:ascii="Arial" w:hAnsi="Arial" w:cs="Arial" w:eastAsia="Arial"/>
          <w:sz w:val="19"/>
          <w:szCs w:val="19"/>
          <w:color w:val="4D7CC4"/>
          <w:spacing w:val="-5"/>
          <w:w w:val="100"/>
          <w:position w:val="-2"/>
        </w:rPr>
        <w:t>r</w:t>
      </w:r>
      <w:r>
        <w:rPr>
          <w:rFonts w:ascii="Arial" w:hAnsi="Arial" w:cs="Arial" w:eastAsia="Arial"/>
          <w:sz w:val="19"/>
          <w:szCs w:val="19"/>
          <w:color w:val="698ECA"/>
          <w:spacing w:val="-11"/>
          <w:w w:val="100"/>
          <w:position w:val="-2"/>
        </w:rPr>
        <w:t>u</w:t>
      </w:r>
      <w:r>
        <w:rPr>
          <w:rFonts w:ascii="Arial" w:hAnsi="Arial" w:cs="Arial" w:eastAsia="Arial"/>
          <w:sz w:val="19"/>
          <w:szCs w:val="19"/>
          <w:color w:val="4D7CC4"/>
          <w:spacing w:val="0"/>
          <w:w w:val="100"/>
          <w:position w:val="-2"/>
        </w:rPr>
        <w:t>pl</w:t>
      </w:r>
      <w:r>
        <w:rPr>
          <w:rFonts w:ascii="Arial" w:hAnsi="Arial" w:cs="Arial" w:eastAsia="Arial"/>
          <w:sz w:val="19"/>
          <w:szCs w:val="19"/>
          <w:color w:val="4D7CC4"/>
          <w:spacing w:val="-1"/>
          <w:w w:val="100"/>
          <w:position w:val="-2"/>
        </w:rPr>
        <w:t>a</w:t>
      </w:r>
      <w:r>
        <w:rPr>
          <w:rFonts w:ascii="Arial" w:hAnsi="Arial" w:cs="Arial" w:eastAsia="Arial"/>
          <w:sz w:val="19"/>
          <w:szCs w:val="19"/>
          <w:color w:val="3170D1"/>
          <w:spacing w:val="0"/>
          <w:w w:val="100"/>
          <w:position w:val="-2"/>
        </w:rPr>
        <w:t>r</w:t>
      </w:r>
      <w:r>
        <w:rPr>
          <w:rFonts w:ascii="Arial" w:hAnsi="Arial" w:cs="Arial" w:eastAsia="Arial"/>
          <w:sz w:val="19"/>
          <w:szCs w:val="19"/>
          <w:color w:val="3170D1"/>
          <w:spacing w:val="27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4D7CC4"/>
          <w:spacing w:val="0"/>
          <w:w w:val="101"/>
          <w:position w:val="-2"/>
        </w:rPr>
        <w:t>A</w:t>
      </w:r>
      <w:r>
        <w:rPr>
          <w:rFonts w:ascii="Arial" w:hAnsi="Arial" w:cs="Arial" w:eastAsia="Arial"/>
          <w:sz w:val="19"/>
          <w:szCs w:val="19"/>
          <w:color w:val="4D7CC4"/>
          <w:spacing w:val="-13"/>
          <w:w w:val="102"/>
          <w:position w:val="-2"/>
        </w:rPr>
        <w:t>m</w:t>
      </w:r>
      <w:r>
        <w:rPr>
          <w:rFonts w:ascii="Arial" w:hAnsi="Arial" w:cs="Arial" w:eastAsia="Arial"/>
          <w:sz w:val="19"/>
          <w:szCs w:val="19"/>
          <w:color w:val="3170D1"/>
          <w:spacing w:val="-8"/>
          <w:w w:val="172"/>
          <w:position w:val="-2"/>
        </w:rPr>
        <w:t>i</w:t>
      </w:r>
      <w:r>
        <w:rPr>
          <w:rFonts w:ascii="Arial" w:hAnsi="Arial" w:cs="Arial" w:eastAsia="Arial"/>
          <w:sz w:val="19"/>
          <w:szCs w:val="19"/>
          <w:color w:val="4D7CC4"/>
          <w:spacing w:val="0"/>
          <w:w w:val="113"/>
          <w:position w:val="-2"/>
        </w:rPr>
        <w:t>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left="-37" w:right="52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8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195" w:right="88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9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678" w:lineRule="exact"/>
        <w:ind w:left="359" w:right="-191"/>
        <w:jc w:val="left"/>
        <w:rPr>
          <w:rFonts w:ascii="Times New Roman" w:hAnsi="Times New Roman" w:cs="Times New Roman" w:eastAsia="Times New Roman"/>
          <w:sz w:val="101"/>
          <w:szCs w:val="101"/>
        </w:rPr>
      </w:pPr>
      <w:rPr/>
      <w:r>
        <w:rPr>
          <w:rFonts w:ascii="Times New Roman" w:hAnsi="Times New Roman" w:cs="Times New Roman" w:eastAsia="Times New Roman"/>
          <w:sz w:val="101"/>
          <w:szCs w:val="101"/>
          <w:color w:val="343A7B"/>
          <w:spacing w:val="0"/>
          <w:w w:val="84"/>
          <w:i/>
          <w:position w:val="-40"/>
        </w:rPr>
        <w:t>iJJfiı</w:t>
      </w:r>
      <w:r>
        <w:rPr>
          <w:rFonts w:ascii="Times New Roman" w:hAnsi="Times New Roman" w:cs="Times New Roman" w:eastAsia="Times New Roman"/>
          <w:sz w:val="101"/>
          <w:szCs w:val="101"/>
          <w:color w:val="000000"/>
          <w:spacing w:val="0"/>
          <w:w w:val="100"/>
          <w:position w:val="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5" w:right="1483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Arial" w:hAnsi="Arial" w:cs="Arial" w:eastAsia="Arial"/>
          <w:sz w:val="25"/>
          <w:szCs w:val="25"/>
          <w:color w:val="3D3D3D"/>
          <w:spacing w:val="0"/>
          <w:w w:val="87"/>
        </w:rPr>
        <w:t>1</w:t>
      </w:r>
      <w:r>
        <w:rPr>
          <w:rFonts w:ascii="Arial" w:hAnsi="Arial" w:cs="Arial" w:eastAsia="Arial"/>
          <w:sz w:val="25"/>
          <w:szCs w:val="25"/>
          <w:color w:val="3D3D3D"/>
          <w:spacing w:val="-4"/>
          <w:w w:val="87"/>
        </w:rPr>
        <w:t> </w:t>
      </w:r>
      <w:r>
        <w:rPr>
          <w:rFonts w:ascii="Arial" w:hAnsi="Arial" w:cs="Arial" w:eastAsia="Arial"/>
          <w:sz w:val="24"/>
          <w:szCs w:val="24"/>
          <w:color w:val="3D3D3D"/>
          <w:spacing w:val="0"/>
          <w:w w:val="52"/>
          <w:i/>
        </w:rPr>
        <w:t>J</w:t>
      </w:r>
      <w:r>
        <w:rPr>
          <w:rFonts w:ascii="Arial" w:hAnsi="Arial" w:cs="Arial" w:eastAsia="Arial"/>
          <w:sz w:val="24"/>
          <w:szCs w:val="24"/>
          <w:color w:val="3D3D3D"/>
          <w:spacing w:val="0"/>
          <w:w w:val="52"/>
          <w:i/>
        </w:rPr>
        <w:t>  </w:t>
      </w:r>
      <w:r>
        <w:rPr>
          <w:rFonts w:ascii="Arial" w:hAnsi="Arial" w:cs="Arial" w:eastAsia="Arial"/>
          <w:sz w:val="24"/>
          <w:szCs w:val="24"/>
          <w:color w:val="3D3D3D"/>
          <w:spacing w:val="0"/>
          <w:w w:val="52"/>
          <w:i/>
        </w:rPr>
        <w:t> </w:t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100"/>
        </w:rPr>
        <w:t>M;ı</w:t>
      </w:r>
      <w:r>
        <w:rPr>
          <w:rFonts w:ascii="Arial" w:hAnsi="Arial" w:cs="Arial" w:eastAsia="Arial"/>
          <w:sz w:val="25"/>
          <w:szCs w:val="25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D3D3D"/>
          <w:spacing w:val="0"/>
          <w:w w:val="77"/>
          <w:i/>
        </w:rPr>
        <w:t>{</w:t>
      </w:r>
      <w:r>
        <w:rPr>
          <w:rFonts w:ascii="Times New Roman" w:hAnsi="Times New Roman" w:cs="Times New Roman" w:eastAsia="Times New Roman"/>
          <w:sz w:val="30"/>
          <w:szCs w:val="30"/>
          <w:color w:val="3D3D3D"/>
          <w:spacing w:val="-1"/>
          <w:w w:val="77"/>
          <w:i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D3D3D"/>
          <w:spacing w:val="0"/>
          <w:w w:val="77"/>
          <w:i/>
        </w:rPr>
        <w:t>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-35" w:right="125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7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8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7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00" w:right="180"/>
          <w:cols w:num="3" w:equalWidth="0">
            <w:col w:w="4587" w:space="322"/>
            <w:col w:w="2071" w:space="1687"/>
            <w:col w:w="2873"/>
          </w:cols>
        </w:sectPr>
      </w:pPr>
      <w:rPr/>
    </w:p>
    <w:p>
      <w:pPr>
        <w:spacing w:before="0" w:after="0" w:line="414" w:lineRule="exact"/>
        <w:ind w:left="4541" w:right="-20"/>
        <w:jc w:val="left"/>
        <w:tabs>
          <w:tab w:pos="9560" w:val="left"/>
        </w:tabs>
        <w:rPr>
          <w:rFonts w:ascii="Arial" w:hAnsi="Arial" w:cs="Arial" w:eastAsia="Arial"/>
          <w:sz w:val="46"/>
          <w:szCs w:val="46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43A7B"/>
          <w:spacing w:val="0"/>
          <w:w w:val="232"/>
          <w:position w:val="9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343A7B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343A7B"/>
          <w:spacing w:val="0"/>
          <w:w w:val="100"/>
          <w:position w:val="9"/>
        </w:rPr>
      </w:r>
      <w:r>
        <w:rPr>
          <w:rFonts w:ascii="Arial" w:hAnsi="Arial" w:cs="Arial" w:eastAsia="Arial"/>
          <w:sz w:val="46"/>
          <w:szCs w:val="46"/>
          <w:color w:val="565D79"/>
          <w:spacing w:val="0"/>
          <w:w w:val="305"/>
          <w:position w:val="-8"/>
        </w:rPr>
        <w:t>m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0" w:after="0" w:line="15" w:lineRule="exact"/>
        <w:ind w:left="2505" w:right="-20"/>
        <w:jc w:val="left"/>
        <w:tabs>
          <w:tab w:pos="866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Arial" w:hAnsi="Arial" w:cs="Arial" w:eastAsia="Arial"/>
          <w:sz w:val="16"/>
          <w:szCs w:val="16"/>
          <w:color w:val="C1C1C1"/>
          <w:spacing w:val="0"/>
          <w:w w:val="357"/>
          <w:position w:val="-12"/>
        </w:rPr>
        <w:t>'</w:t>
      </w:r>
      <w:r>
        <w:rPr>
          <w:rFonts w:ascii="Arial" w:hAnsi="Arial" w:cs="Arial" w:eastAsia="Arial"/>
          <w:sz w:val="16"/>
          <w:szCs w:val="16"/>
          <w:color w:val="C1C1C1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16"/>
          <w:szCs w:val="16"/>
          <w:color w:val="C1C1C1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29"/>
          <w:szCs w:val="29"/>
          <w:color w:val="8E8E8E"/>
          <w:spacing w:val="-24"/>
          <w:w w:val="84"/>
          <w:position w:val="-24"/>
        </w:rPr>
        <w:t>-</w:t>
      </w:r>
      <w:r>
        <w:rPr>
          <w:rFonts w:ascii="Times New Roman" w:hAnsi="Times New Roman" w:cs="Times New Roman" w:eastAsia="Times New Roman"/>
          <w:sz w:val="29"/>
          <w:szCs w:val="29"/>
          <w:color w:val="757575"/>
          <w:spacing w:val="-60"/>
          <w:w w:val="100"/>
          <w:position w:val="-24"/>
        </w:rPr>
        <w:t>;</w:t>
      </w:r>
      <w:r>
        <w:rPr>
          <w:rFonts w:ascii="Times New Roman" w:hAnsi="Times New Roman" w:cs="Times New Roman" w:eastAsia="Times New Roman"/>
          <w:sz w:val="29"/>
          <w:szCs w:val="29"/>
          <w:color w:val="8E8E8E"/>
          <w:spacing w:val="-1"/>
          <w:w w:val="84"/>
          <w:position w:val="-24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757575"/>
          <w:spacing w:val="0"/>
          <w:w w:val="101"/>
          <w:position w:val="-24"/>
        </w:rPr>
        <w:t>"</w:t>
      </w:r>
      <w:r>
        <w:rPr>
          <w:rFonts w:ascii="Times New Roman" w:hAnsi="Times New Roman" w:cs="Times New Roman" w:eastAsia="Times New Roman"/>
          <w:sz w:val="29"/>
          <w:szCs w:val="29"/>
          <w:color w:val="757575"/>
          <w:spacing w:val="-25"/>
          <w:w w:val="101"/>
          <w:position w:val="-24"/>
        </w:rPr>
        <w:t>'</w:t>
      </w:r>
      <w:r>
        <w:rPr>
          <w:rFonts w:ascii="Times New Roman" w:hAnsi="Times New Roman" w:cs="Times New Roman" w:eastAsia="Times New Roman"/>
          <w:sz w:val="29"/>
          <w:szCs w:val="29"/>
          <w:color w:val="565D79"/>
          <w:spacing w:val="0"/>
          <w:w w:val="98"/>
          <w:position w:val="-24"/>
        </w:rPr>
        <w:t>""'</w:t>
      </w:r>
      <w:r>
        <w:rPr>
          <w:rFonts w:ascii="Times New Roman" w:hAnsi="Times New Roman" w:cs="Times New Roman" w:eastAsia="Times New Roman"/>
          <w:sz w:val="29"/>
          <w:szCs w:val="29"/>
          <w:color w:val="565D79"/>
          <w:spacing w:val="-28"/>
          <w:w w:val="98"/>
          <w:position w:val="-24"/>
        </w:rPr>
        <w:t>"</w:t>
      </w:r>
      <w:r>
        <w:rPr>
          <w:rFonts w:ascii="Times New Roman" w:hAnsi="Times New Roman" w:cs="Times New Roman" w:eastAsia="Times New Roman"/>
          <w:sz w:val="29"/>
          <w:szCs w:val="29"/>
          <w:color w:val="545454"/>
          <w:spacing w:val="0"/>
          <w:w w:val="122"/>
          <w:position w:val="-24"/>
        </w:rPr>
        <w:t>'""</w:t>
      </w:r>
      <w:r>
        <w:rPr>
          <w:rFonts w:ascii="Times New Roman" w:hAnsi="Times New Roman" w:cs="Times New Roman" w:eastAsia="Times New Roman"/>
          <w:sz w:val="29"/>
          <w:szCs w:val="29"/>
          <w:color w:val="545454"/>
          <w:spacing w:val="3"/>
          <w:w w:val="121"/>
          <w:position w:val="-24"/>
        </w:rPr>
        <w:t>l</w:t>
      </w:r>
      <w:r>
        <w:rPr>
          <w:rFonts w:ascii="Times New Roman" w:hAnsi="Times New Roman" w:cs="Times New Roman" w:eastAsia="Times New Roman"/>
          <w:sz w:val="29"/>
          <w:szCs w:val="29"/>
          <w:color w:val="8E8E8E"/>
          <w:spacing w:val="0"/>
          <w:w w:val="60"/>
          <w:position w:val="-24"/>
        </w:rPr>
        <w:t>t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80"/>
        </w:sectPr>
      </w:pPr>
      <w:rPr/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65" w:lineRule="exact"/>
        <w:ind w:right="-20"/>
        <w:jc w:val="right"/>
        <w:rPr>
          <w:rFonts w:ascii="Arial" w:hAnsi="Arial" w:cs="Arial" w:eastAsia="Arial"/>
          <w:sz w:val="41"/>
          <w:szCs w:val="41"/>
        </w:rPr>
      </w:pPr>
      <w:rPr/>
      <w:r>
        <w:rPr/>
        <w:pict>
          <v:group style="position:absolute;margin-left:535.105408pt;margin-top:3.047554pt;width:.1pt;height:17.974366pt;mso-position-horizontal-relative:page;mso-position-vertical-relative:paragraph;z-index:-17184" coordorigin="10702,61" coordsize="2,359">
            <v:shape style="position:absolute;left:10702;top:61;width:2;height:359" coordorigin="10702,61" coordsize="0,359" path="m10702,420l10702,61e" filled="f" stroked="t" strokeweight=".239421pt" strokecolor="#878C8C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7"/>
          <w:szCs w:val="27"/>
          <w:color w:val="C1C1C1"/>
          <w:spacing w:val="-7"/>
          <w:w w:val="34"/>
          <w:position w:val="-19"/>
        </w:rPr>
        <w:t>.</w:t>
      </w:r>
      <w:r>
        <w:rPr>
          <w:rFonts w:ascii="Arial" w:hAnsi="Arial" w:cs="Arial" w:eastAsia="Arial"/>
          <w:sz w:val="27"/>
          <w:szCs w:val="27"/>
          <w:color w:val="A1A1A1"/>
          <w:spacing w:val="-16"/>
          <w:w w:val="123"/>
          <w:position w:val="-19"/>
        </w:rPr>
        <w:t>.</w:t>
      </w:r>
      <w:r>
        <w:rPr>
          <w:rFonts w:ascii="Arial" w:hAnsi="Arial" w:cs="Arial" w:eastAsia="Arial"/>
          <w:sz w:val="41"/>
          <w:szCs w:val="41"/>
          <w:color w:val="B1B1B1"/>
          <w:spacing w:val="0"/>
          <w:w w:val="46"/>
          <w:position w:val="-25"/>
        </w:rPr>
        <w:t>.</w:t>
      </w:r>
      <w:r>
        <w:rPr>
          <w:rFonts w:ascii="Arial" w:hAnsi="Arial" w:cs="Arial" w:eastAsia="Arial"/>
          <w:sz w:val="41"/>
          <w:szCs w:val="41"/>
          <w:color w:val="B1B1B1"/>
          <w:spacing w:val="-76"/>
          <w:w w:val="100"/>
          <w:position w:val="-25"/>
        </w:rPr>
        <w:t> </w:t>
      </w:r>
      <w:r>
        <w:rPr>
          <w:rFonts w:ascii="Arial" w:hAnsi="Arial" w:cs="Arial" w:eastAsia="Arial"/>
          <w:sz w:val="41"/>
          <w:szCs w:val="41"/>
          <w:color w:val="8E8E8E"/>
          <w:spacing w:val="0"/>
          <w:w w:val="69"/>
          <w:position w:val="-25"/>
        </w:rPr>
        <w:t>.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95" w:after="0" w:line="171" w:lineRule="exact"/>
        <w:ind w:right="-86"/>
        <w:jc w:val="left"/>
        <w:tabs>
          <w:tab w:pos="2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"/>
          <w:szCs w:val="8"/>
          <w:color w:val="A1A1A1"/>
          <w:spacing w:val="-57"/>
          <w:w w:val="204"/>
          <w:i/>
          <w:position w:val="-2"/>
        </w:rPr>
        <w:t>•</w:t>
      </w:r>
      <w:r>
        <w:rPr>
          <w:rFonts w:ascii="Arial" w:hAnsi="Arial" w:cs="Arial" w:eastAsia="Arial"/>
          <w:sz w:val="27"/>
          <w:szCs w:val="27"/>
          <w:color w:val="646464"/>
          <w:spacing w:val="-49"/>
          <w:w w:val="71"/>
          <w:position w:val="-15"/>
        </w:rPr>
        <w:t>·</w:t>
      </w:r>
      <w:r>
        <w:rPr>
          <w:rFonts w:ascii="Arial" w:hAnsi="Arial" w:cs="Arial" w:eastAsia="Arial"/>
          <w:sz w:val="27"/>
          <w:szCs w:val="27"/>
          <w:color w:val="8E8E8E"/>
          <w:spacing w:val="-27"/>
          <w:w w:val="71"/>
          <w:position w:val="-15"/>
        </w:rPr>
        <w:t>·</w:t>
      </w:r>
      <w:r>
        <w:rPr>
          <w:rFonts w:ascii="Times New Roman" w:hAnsi="Times New Roman" w:cs="Times New Roman" w:eastAsia="Times New Roman"/>
          <w:sz w:val="8"/>
          <w:szCs w:val="8"/>
          <w:color w:val="A1A1A1"/>
          <w:spacing w:val="0"/>
          <w:w w:val="203"/>
          <w:i/>
          <w:position w:val="-2"/>
        </w:rPr>
        <w:t>y</w:t>
      </w:r>
      <w:r>
        <w:rPr>
          <w:rFonts w:ascii="Times New Roman" w:hAnsi="Times New Roman" w:cs="Times New Roman" w:eastAsia="Times New Roman"/>
          <w:sz w:val="8"/>
          <w:szCs w:val="8"/>
          <w:color w:val="A1A1A1"/>
          <w:spacing w:val="0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A1A1A1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6"/>
          <w:position w:val="-5"/>
        </w:rPr>
        <w:t>AliTAŞ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7" w:lineRule="exact"/>
        <w:ind w:right="-20"/>
        <w:jc w:val="left"/>
        <w:tabs>
          <w:tab w:pos="620" w:val="left"/>
        </w:tabs>
        <w:rPr>
          <w:rFonts w:ascii="Times New Roman" w:hAnsi="Times New Roman" w:cs="Times New Roman" w:eastAsia="Times New Roman"/>
          <w:sz w:val="50"/>
          <w:szCs w:val="5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0"/>
          <w:szCs w:val="50"/>
          <w:color w:val="3D3D3D"/>
          <w:spacing w:val="-132"/>
          <w:w w:val="77"/>
          <w:position w:val="-19"/>
        </w:rPr>
        <w:t>t</w:t>
      </w:r>
      <w:r>
        <w:rPr>
          <w:rFonts w:ascii="Times New Roman" w:hAnsi="Times New Roman" w:cs="Times New Roman" w:eastAsia="Times New Roman"/>
          <w:sz w:val="50"/>
          <w:szCs w:val="50"/>
          <w:color w:val="8E8E8E"/>
          <w:spacing w:val="16"/>
          <w:w w:val="39"/>
          <w:position w:val="-19"/>
        </w:rPr>
        <w:t>a</w:t>
      </w:r>
      <w:r>
        <w:rPr>
          <w:rFonts w:ascii="Times New Roman" w:hAnsi="Times New Roman" w:cs="Times New Roman" w:eastAsia="Times New Roman"/>
          <w:sz w:val="50"/>
          <w:szCs w:val="50"/>
          <w:color w:val="3D3D3D"/>
          <w:spacing w:val="-53"/>
          <w:w w:val="78"/>
          <w:position w:val="-19"/>
        </w:rPr>
        <w:t>u</w:t>
      </w:r>
      <w:r>
        <w:rPr>
          <w:rFonts w:ascii="Times New Roman" w:hAnsi="Times New Roman" w:cs="Times New Roman" w:eastAsia="Times New Roman"/>
          <w:sz w:val="50"/>
          <w:szCs w:val="50"/>
          <w:color w:val="757575"/>
          <w:spacing w:val="-48"/>
          <w:w w:val="34"/>
          <w:position w:val="-19"/>
        </w:rPr>
        <w:t>;</w:t>
      </w:r>
      <w:r>
        <w:rPr>
          <w:rFonts w:ascii="Times New Roman" w:hAnsi="Times New Roman" w:cs="Times New Roman" w:eastAsia="Times New Roman"/>
          <w:sz w:val="50"/>
          <w:szCs w:val="50"/>
          <w:color w:val="757575"/>
          <w:spacing w:val="-6"/>
          <w:w w:val="35"/>
          <w:position w:val="-19"/>
        </w:rPr>
        <w:t>.</w:t>
      </w:r>
      <w:r>
        <w:rPr>
          <w:rFonts w:ascii="Times New Roman" w:hAnsi="Times New Roman" w:cs="Times New Roman" w:eastAsia="Times New Roman"/>
          <w:sz w:val="50"/>
          <w:szCs w:val="50"/>
          <w:color w:val="545454"/>
          <w:spacing w:val="0"/>
          <w:w w:val="26"/>
          <w:position w:val="-19"/>
        </w:rPr>
        <w:t>J</w:t>
      </w:r>
      <w:r>
        <w:rPr>
          <w:rFonts w:ascii="Times New Roman" w:hAnsi="Times New Roman" w:cs="Times New Roman" w:eastAsia="Times New Roman"/>
          <w:sz w:val="50"/>
          <w:szCs w:val="50"/>
          <w:color w:val="545454"/>
          <w:spacing w:val="0"/>
          <w:w w:val="100"/>
          <w:position w:val="-19"/>
        </w:rPr>
        <w:tab/>
      </w:r>
      <w:r>
        <w:rPr>
          <w:rFonts w:ascii="Times New Roman" w:hAnsi="Times New Roman" w:cs="Times New Roman" w:eastAsia="Times New Roman"/>
          <w:sz w:val="50"/>
          <w:szCs w:val="50"/>
          <w:color w:val="545454"/>
          <w:spacing w:val="0"/>
          <w:w w:val="100"/>
          <w:position w:val="-19"/>
        </w:rPr>
      </w:r>
      <w:r>
        <w:rPr>
          <w:rFonts w:ascii="Times New Roman" w:hAnsi="Times New Roman" w:cs="Times New Roman" w:eastAsia="Times New Roman"/>
          <w:sz w:val="50"/>
          <w:szCs w:val="50"/>
          <w:color w:val="646464"/>
          <w:spacing w:val="0"/>
          <w:w w:val="56"/>
          <w:position w:val="-19"/>
        </w:rPr>
        <w:t>/</w:t>
      </w:r>
      <w:r>
        <w:rPr>
          <w:rFonts w:ascii="Times New Roman" w:hAnsi="Times New Roman" w:cs="Times New Roman" w:eastAsia="Times New Roman"/>
          <w:sz w:val="50"/>
          <w:szCs w:val="50"/>
          <w:color w:val="646464"/>
          <w:spacing w:val="-160"/>
          <w:w w:val="57"/>
          <w:position w:val="-19"/>
        </w:rPr>
        <w:t>d</w:t>
      </w:r>
      <w:r>
        <w:rPr>
          <w:rFonts w:ascii="Times New Roman" w:hAnsi="Times New Roman" w:cs="Times New Roman" w:eastAsia="Times New Roman"/>
          <w:sz w:val="50"/>
          <w:szCs w:val="50"/>
          <w:color w:val="A1A1A1"/>
          <w:spacing w:val="0"/>
          <w:w w:val="33"/>
          <w:position w:val="-19"/>
        </w:rPr>
        <w:t>,</w:t>
      </w:r>
      <w:r>
        <w:rPr>
          <w:rFonts w:ascii="Times New Roman" w:hAnsi="Times New Roman" w:cs="Times New Roman" w:eastAsia="Times New Roman"/>
          <w:sz w:val="50"/>
          <w:szCs w:val="50"/>
          <w:color w:val="A1A1A1"/>
          <w:spacing w:val="-67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50"/>
          <w:szCs w:val="50"/>
          <w:color w:val="3D3D3D"/>
          <w:spacing w:val="0"/>
          <w:w w:val="29"/>
          <w:position w:val="-19"/>
        </w:rPr>
        <w:t>r</w:t>
      </w:r>
      <w:r>
        <w:rPr>
          <w:rFonts w:ascii="Times New Roman" w:hAnsi="Times New Roman" w:cs="Times New Roman" w:eastAsia="Times New Roman"/>
          <w:sz w:val="50"/>
          <w:szCs w:val="5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80"/>
          <w:cols w:num="3" w:equalWidth="0">
            <w:col w:w="2394" w:space="603"/>
            <w:col w:w="3021" w:space="2944"/>
            <w:col w:w="2578"/>
          </w:cols>
        </w:sectPr>
      </w:pPr>
      <w:rPr/>
    </w:p>
    <w:p>
      <w:pPr>
        <w:spacing w:before="0" w:after="0" w:line="310" w:lineRule="exact"/>
        <w:ind w:left="2108" w:right="-115"/>
        <w:jc w:val="left"/>
        <w:tabs>
          <w:tab w:pos="2600" w:val="left"/>
          <w:tab w:pos="5340" w:val="left"/>
          <w:tab w:pos="9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2"/>
          <w:szCs w:val="32"/>
          <w:color w:val="C1C1C1"/>
          <w:spacing w:val="0"/>
          <w:w w:val="51"/>
          <w:position w:val="-19"/>
        </w:rPr>
        <w:t>..</w:t>
      </w:r>
      <w:r>
        <w:rPr>
          <w:rFonts w:ascii="Arial" w:hAnsi="Arial" w:cs="Arial" w:eastAsia="Arial"/>
          <w:sz w:val="32"/>
          <w:szCs w:val="32"/>
          <w:color w:val="C1C1C1"/>
          <w:spacing w:val="0"/>
          <w:w w:val="100"/>
          <w:position w:val="-19"/>
        </w:rPr>
        <w:tab/>
      </w:r>
      <w:r>
        <w:rPr>
          <w:rFonts w:ascii="Arial" w:hAnsi="Arial" w:cs="Arial" w:eastAsia="Arial"/>
          <w:sz w:val="32"/>
          <w:szCs w:val="32"/>
          <w:color w:val="C1C1C1"/>
          <w:spacing w:val="0"/>
          <w:w w:val="100"/>
          <w:position w:val="-19"/>
        </w:rPr>
      </w:r>
      <w:r>
        <w:rPr>
          <w:rFonts w:ascii="Arial" w:hAnsi="Arial" w:cs="Arial" w:eastAsia="Arial"/>
          <w:sz w:val="22"/>
          <w:szCs w:val="22"/>
          <w:color w:val="8E8E8E"/>
          <w:spacing w:val="0"/>
          <w:w w:val="51"/>
          <w:position w:val="7"/>
        </w:rPr>
        <w:t>..</w:t>
      </w:r>
      <w:r>
        <w:rPr>
          <w:rFonts w:ascii="Arial" w:hAnsi="Arial" w:cs="Arial" w:eastAsia="Arial"/>
          <w:sz w:val="22"/>
          <w:szCs w:val="22"/>
          <w:color w:val="8E8E8E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22"/>
          <w:szCs w:val="22"/>
          <w:color w:val="8E8E8E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itf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65"/>
          <w:b/>
          <w:bCs/>
          <w:position w:val="-6"/>
        </w:rPr>
        <w:t>'El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67" w:lineRule="exact"/>
        <w:ind w:right="-20"/>
        <w:jc w:val="left"/>
        <w:tabs>
          <w:tab w:pos="580" w:val="left"/>
          <w:tab w:pos="108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5"/>
          <w:szCs w:val="5"/>
          <w:color w:val="3D3D3D"/>
          <w:spacing w:val="0"/>
          <w:w w:val="128"/>
          <w:b/>
          <w:bCs/>
          <w:position w:val="-1"/>
        </w:rPr>
        <w:t>10</w:t>
      </w:r>
      <w:r>
        <w:rPr>
          <w:rFonts w:ascii="Times New Roman" w:hAnsi="Times New Roman" w:cs="Times New Roman" w:eastAsia="Times New Roman"/>
          <w:sz w:val="5"/>
          <w:szCs w:val="5"/>
          <w:color w:val="3D3D3D"/>
          <w:spacing w:val="0"/>
          <w:w w:val="128"/>
          <w:b/>
          <w:bCs/>
          <w:position w:val="-1"/>
        </w:rPr>
        <w:t>        </w:t>
      </w:r>
      <w:r>
        <w:rPr>
          <w:rFonts w:ascii="Times New Roman" w:hAnsi="Times New Roman" w:cs="Times New Roman" w:eastAsia="Times New Roman"/>
          <w:sz w:val="5"/>
          <w:szCs w:val="5"/>
          <w:color w:val="3D3D3D"/>
          <w:spacing w:val="13"/>
          <w:w w:val="128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1A1A1"/>
          <w:spacing w:val="0"/>
          <w:w w:val="212"/>
          <w:b/>
          <w:bCs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A1A1A1"/>
          <w:spacing w:val="-20"/>
          <w:w w:val="212"/>
          <w:b/>
          <w:bCs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646464"/>
          <w:spacing w:val="0"/>
          <w:w w:val="129"/>
          <w:b/>
          <w:bCs/>
          <w:i/>
          <w:position w:val="-1"/>
        </w:rPr>
        <w:t>1</w:t>
      </w:r>
      <w:r>
        <w:rPr>
          <w:rFonts w:ascii="Times New Roman" w:hAnsi="Times New Roman" w:cs="Times New Roman" w:eastAsia="Times New Roman"/>
          <w:sz w:val="7"/>
          <w:szCs w:val="7"/>
          <w:color w:val="646464"/>
          <w:spacing w:val="0"/>
          <w:w w:val="100"/>
          <w:b/>
          <w:bCs/>
          <w:i/>
          <w:position w:val="-1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646464"/>
          <w:spacing w:val="0"/>
          <w:w w:val="100"/>
          <w:b/>
          <w:bCs/>
          <w:i/>
          <w:position w:val="-1"/>
        </w:rPr>
      </w:r>
      <w:r>
        <w:rPr>
          <w:rFonts w:ascii="Times New Roman" w:hAnsi="Times New Roman" w:cs="Times New Roman" w:eastAsia="Times New Roman"/>
          <w:sz w:val="7"/>
          <w:szCs w:val="7"/>
          <w:color w:val="B1B1B1"/>
          <w:spacing w:val="0"/>
          <w:w w:val="143"/>
          <w:i/>
          <w:position w:val="-1"/>
        </w:rPr>
        <w:t>(</w:t>
      </w:r>
      <w:r>
        <w:rPr>
          <w:rFonts w:ascii="Times New Roman" w:hAnsi="Times New Roman" w:cs="Times New Roman" w:eastAsia="Times New Roman"/>
          <w:sz w:val="7"/>
          <w:szCs w:val="7"/>
          <w:color w:val="B1B1B1"/>
          <w:spacing w:val="-13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E8E8E"/>
          <w:spacing w:val="-13"/>
          <w:w w:val="83"/>
          <w:i/>
          <w:position w:val="-1"/>
        </w:rPr>
      </w:r>
      <w:r>
        <w:rPr>
          <w:rFonts w:ascii="Times New Roman" w:hAnsi="Times New Roman" w:cs="Times New Roman" w:eastAsia="Times New Roman"/>
          <w:sz w:val="7"/>
          <w:szCs w:val="7"/>
          <w:color w:val="8E8E8E"/>
          <w:spacing w:val="0"/>
          <w:w w:val="83"/>
          <w:emboss/>
          <w:i/>
          <w:position w:val="-1"/>
        </w:rPr>
        <w:t>"</w:t>
      </w:r>
      <w:r>
        <w:rPr>
          <w:rFonts w:ascii="Times New Roman" w:hAnsi="Times New Roman" w:cs="Times New Roman" w:eastAsia="Times New Roman"/>
          <w:sz w:val="7"/>
          <w:szCs w:val="7"/>
          <w:color w:val="8E8E8E"/>
          <w:spacing w:val="0"/>
          <w:w w:val="83"/>
          <w:emboss/>
          <w:i/>
          <w:position w:val="-1"/>
        </w:rPr>
      </w:r>
      <w:r>
        <w:rPr>
          <w:rFonts w:ascii="Times New Roman" w:hAnsi="Times New Roman" w:cs="Times New Roman" w:eastAsia="Times New Roman"/>
          <w:sz w:val="7"/>
          <w:szCs w:val="7"/>
          <w:color w:val="8E8E8E"/>
          <w:spacing w:val="0"/>
          <w:w w:val="83"/>
          <w:i/>
          <w:position w:val="-1"/>
        </w:rPr>
      </w:r>
      <w:r>
        <w:rPr>
          <w:rFonts w:ascii="Times New Roman" w:hAnsi="Times New Roman" w:cs="Times New Roman" w:eastAsia="Times New Roman"/>
          <w:sz w:val="7"/>
          <w:szCs w:val="7"/>
          <w:color w:val="8E8E8E"/>
          <w:spacing w:val="0"/>
          <w:w w:val="83"/>
          <w:i/>
          <w:position w:val="-1"/>
        </w:rPr>
        <w:t>""</w:t>
      </w:r>
      <w:r>
        <w:rPr>
          <w:rFonts w:ascii="Times New Roman" w:hAnsi="Times New Roman" w:cs="Times New Roman" w:eastAsia="Times New Roman"/>
          <w:sz w:val="7"/>
          <w:szCs w:val="7"/>
          <w:color w:val="8E8E8E"/>
          <w:spacing w:val="0"/>
          <w:w w:val="100"/>
          <w:i/>
          <w:position w:val="-1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8E8E8E"/>
          <w:spacing w:val="0"/>
          <w:w w:val="100"/>
          <w:i/>
          <w:position w:val="-1"/>
        </w:rPr>
      </w:r>
      <w:r>
        <w:rPr>
          <w:rFonts w:ascii="Times New Roman" w:hAnsi="Times New Roman" w:cs="Times New Roman" w:eastAsia="Times New Roman"/>
          <w:sz w:val="7"/>
          <w:szCs w:val="7"/>
          <w:color w:val="8E8E8E"/>
          <w:spacing w:val="0"/>
          <w:w w:val="234"/>
          <w:position w:val="-1"/>
        </w:rPr>
        <w:t>,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80"/>
          <w:cols w:num="2" w:equalWidth="0">
            <w:col w:w="9209" w:space="287"/>
            <w:col w:w="2044"/>
          </w:cols>
        </w:sectPr>
      </w:pPr>
      <w:rPr/>
    </w:p>
    <w:p>
      <w:pPr>
        <w:spacing w:before="0" w:after="0" w:line="69" w:lineRule="exact"/>
        <w:ind w:right="873"/>
        <w:jc w:val="right"/>
        <w:tabs>
          <w:tab w:pos="380" w:val="left"/>
          <w:tab w:pos="136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Arial" w:hAnsi="Arial" w:cs="Arial" w:eastAsia="Arial"/>
          <w:sz w:val="10"/>
          <w:szCs w:val="10"/>
          <w:color w:val="646464"/>
          <w:w w:val="84"/>
          <w:b/>
          <w:bCs/>
          <w:position w:val="-3"/>
        </w:rPr>
        <w:t>1t</w:t>
      </w:r>
      <w:r>
        <w:rPr>
          <w:rFonts w:ascii="Arial" w:hAnsi="Arial" w:cs="Arial" w:eastAsia="Arial"/>
          <w:sz w:val="10"/>
          <w:szCs w:val="10"/>
          <w:color w:val="646464"/>
          <w:w w:val="100"/>
          <w:b/>
          <w:bCs/>
          <w:position w:val="-3"/>
        </w:rPr>
        <w:tab/>
      </w:r>
      <w:r>
        <w:rPr>
          <w:rFonts w:ascii="Arial" w:hAnsi="Arial" w:cs="Arial" w:eastAsia="Arial"/>
          <w:sz w:val="10"/>
          <w:szCs w:val="10"/>
          <w:color w:val="646464"/>
          <w:w w:val="100"/>
          <w:b/>
          <w:bCs/>
          <w:position w:val="-3"/>
        </w:rPr>
      </w:r>
      <w:r>
        <w:rPr>
          <w:rFonts w:ascii="Times New Roman" w:hAnsi="Times New Roman" w:cs="Times New Roman" w:eastAsia="Times New Roman"/>
          <w:sz w:val="11"/>
          <w:szCs w:val="11"/>
          <w:color w:val="545454"/>
          <w:w w:val="97"/>
          <w:b/>
          <w:bCs/>
          <w:i/>
          <w:position w:val="-3"/>
        </w:rPr>
        <w:t>,fl</w:t>
      </w:r>
      <w:r>
        <w:rPr>
          <w:rFonts w:ascii="Times New Roman" w:hAnsi="Times New Roman" w:cs="Times New Roman" w:eastAsia="Times New Roman"/>
          <w:sz w:val="11"/>
          <w:szCs w:val="11"/>
          <w:color w:val="545454"/>
          <w:spacing w:val="-6"/>
          <w:w w:val="97"/>
          <w:b/>
          <w:bCs/>
          <w:i/>
          <w:position w:val="-3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757575"/>
          <w:spacing w:val="0"/>
          <w:w w:val="57"/>
          <w:b/>
          <w:bCs/>
          <w:i/>
          <w:position w:val="-3"/>
        </w:rPr>
        <w:t>..,</w:t>
      </w:r>
      <w:r>
        <w:rPr>
          <w:rFonts w:ascii="Times New Roman" w:hAnsi="Times New Roman" w:cs="Times New Roman" w:eastAsia="Times New Roman"/>
          <w:sz w:val="11"/>
          <w:szCs w:val="11"/>
          <w:color w:val="757575"/>
          <w:spacing w:val="0"/>
          <w:w w:val="100"/>
          <w:b/>
          <w:bCs/>
          <w:i/>
          <w:position w:val="-3"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color w:val="757575"/>
          <w:spacing w:val="3"/>
          <w:w w:val="100"/>
          <w:b/>
          <w:bCs/>
          <w:i/>
          <w:position w:val="-3"/>
        </w:rPr>
        <w:t> </w:t>
      </w:r>
      <w:r>
        <w:rPr>
          <w:rFonts w:ascii="Arial" w:hAnsi="Arial" w:cs="Arial" w:eastAsia="Arial"/>
          <w:sz w:val="11"/>
          <w:szCs w:val="11"/>
          <w:color w:val="646464"/>
          <w:spacing w:val="0"/>
          <w:w w:val="70"/>
          <w:i/>
          <w:position w:val="-3"/>
        </w:rPr>
        <w:t>'fa</w:t>
      </w:r>
      <w:r>
        <w:rPr>
          <w:rFonts w:ascii="Arial" w:hAnsi="Arial" w:cs="Arial" w:eastAsia="Arial"/>
          <w:sz w:val="11"/>
          <w:szCs w:val="11"/>
          <w:color w:val="646464"/>
          <w:spacing w:val="-1"/>
          <w:w w:val="71"/>
          <w:i/>
          <w:position w:val="-3"/>
        </w:rPr>
        <w:t>-</w:t>
      </w:r>
      <w:r>
        <w:rPr>
          <w:rFonts w:ascii="Arial" w:hAnsi="Arial" w:cs="Arial" w:eastAsia="Arial"/>
          <w:sz w:val="11"/>
          <w:szCs w:val="11"/>
          <w:color w:val="8E8E8E"/>
          <w:spacing w:val="0"/>
          <w:w w:val="166"/>
          <w:i/>
          <w:position w:val="-3"/>
        </w:rPr>
        <w:t>}</w:t>
      </w:r>
      <w:r>
        <w:rPr>
          <w:rFonts w:ascii="Arial" w:hAnsi="Arial" w:cs="Arial" w:eastAsia="Arial"/>
          <w:sz w:val="11"/>
          <w:szCs w:val="11"/>
          <w:color w:val="8E8E8E"/>
          <w:spacing w:val="0"/>
          <w:w w:val="100"/>
          <w:i/>
          <w:position w:val="-3"/>
        </w:rPr>
        <w:t> </w:t>
      </w:r>
      <w:r>
        <w:rPr>
          <w:rFonts w:ascii="Arial" w:hAnsi="Arial" w:cs="Arial" w:eastAsia="Arial"/>
          <w:sz w:val="11"/>
          <w:szCs w:val="11"/>
          <w:color w:val="8E8E8E"/>
          <w:spacing w:val="-14"/>
          <w:w w:val="100"/>
          <w:i/>
          <w:position w:val="-3"/>
        </w:rPr>
        <w:t> </w:t>
      </w:r>
      <w:r>
        <w:rPr>
          <w:rFonts w:ascii="Arial" w:hAnsi="Arial" w:cs="Arial" w:eastAsia="Arial"/>
          <w:sz w:val="11"/>
          <w:szCs w:val="11"/>
          <w:color w:val="A1A1A1"/>
          <w:spacing w:val="0"/>
          <w:w w:val="100"/>
          <w:i/>
          <w:position w:val="-3"/>
        </w:rPr>
        <w:t>,,.</w:t>
      </w:r>
      <w:r>
        <w:rPr>
          <w:rFonts w:ascii="Arial" w:hAnsi="Arial" w:cs="Arial" w:eastAsia="Arial"/>
          <w:sz w:val="11"/>
          <w:szCs w:val="11"/>
          <w:color w:val="A1A1A1"/>
          <w:spacing w:val="0"/>
          <w:w w:val="100"/>
          <w:i/>
          <w:position w:val="-3"/>
        </w:rPr>
        <w:t>·</w:t>
      </w:r>
      <w:r>
        <w:rPr>
          <w:rFonts w:ascii="Arial" w:hAnsi="Arial" w:cs="Arial" w:eastAsia="Arial"/>
          <w:sz w:val="11"/>
          <w:szCs w:val="11"/>
          <w:color w:val="A1A1A1"/>
          <w:spacing w:val="27"/>
          <w:w w:val="100"/>
          <w:i/>
          <w:position w:val="-3"/>
        </w:rPr>
        <w:t> </w:t>
      </w:r>
      <w:r>
        <w:rPr>
          <w:rFonts w:ascii="Arial" w:hAnsi="Arial" w:cs="Arial" w:eastAsia="Arial"/>
          <w:sz w:val="11"/>
          <w:szCs w:val="11"/>
          <w:color w:val="646464"/>
          <w:spacing w:val="0"/>
          <w:w w:val="239"/>
          <w:i/>
          <w:position w:val="-3"/>
        </w:rPr>
        <w:t>;</w:t>
      </w:r>
      <w:r>
        <w:rPr>
          <w:rFonts w:ascii="Arial" w:hAnsi="Arial" w:cs="Arial" w:eastAsia="Arial"/>
          <w:sz w:val="11"/>
          <w:szCs w:val="11"/>
          <w:color w:val="646464"/>
          <w:spacing w:val="0"/>
          <w:w w:val="100"/>
          <w:i/>
          <w:position w:val="-3"/>
        </w:rPr>
        <w:tab/>
      </w:r>
      <w:r>
        <w:rPr>
          <w:rFonts w:ascii="Arial" w:hAnsi="Arial" w:cs="Arial" w:eastAsia="Arial"/>
          <w:sz w:val="11"/>
          <w:szCs w:val="11"/>
          <w:color w:val="646464"/>
          <w:spacing w:val="0"/>
          <w:w w:val="100"/>
          <w:i/>
          <w:position w:val="-3"/>
        </w:rPr>
      </w:r>
      <w:r>
        <w:rPr>
          <w:rFonts w:ascii="Arial" w:hAnsi="Arial" w:cs="Arial" w:eastAsia="Arial"/>
          <w:sz w:val="11"/>
          <w:szCs w:val="11"/>
          <w:color w:val="646464"/>
          <w:spacing w:val="0"/>
          <w:w w:val="100"/>
          <w:position w:val="-3"/>
        </w:rPr>
        <w:t>\</w:t>
      </w:r>
      <w:r>
        <w:rPr>
          <w:rFonts w:ascii="Arial" w:hAnsi="Arial" w:cs="Arial" w:eastAsia="Arial"/>
          <w:sz w:val="11"/>
          <w:szCs w:val="11"/>
          <w:color w:val="646464"/>
          <w:spacing w:val="0"/>
          <w:w w:val="100"/>
          <w:position w:val="-3"/>
        </w:rPr>
        <w:t>    </w:t>
      </w:r>
      <w:r>
        <w:rPr>
          <w:rFonts w:ascii="Arial" w:hAnsi="Arial" w:cs="Arial" w:eastAsia="Arial"/>
          <w:sz w:val="11"/>
          <w:szCs w:val="11"/>
          <w:color w:val="646464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8E8E8E"/>
          <w:spacing w:val="0"/>
          <w:w w:val="100"/>
          <w:i/>
          <w:position w:val="-3"/>
        </w:rPr>
        <w:t>t.</w:t>
      </w:r>
      <w:r>
        <w:rPr>
          <w:rFonts w:ascii="Times New Roman" w:hAnsi="Times New Roman" w:cs="Times New Roman" w:eastAsia="Times New Roman"/>
          <w:sz w:val="11"/>
          <w:szCs w:val="11"/>
          <w:color w:val="8E8E8E"/>
          <w:spacing w:val="3"/>
          <w:w w:val="100"/>
          <w:i/>
          <w:position w:val="-3"/>
        </w:rPr>
        <w:t>r</w:t>
      </w:r>
      <w:r>
        <w:rPr>
          <w:rFonts w:ascii="Times New Roman" w:hAnsi="Times New Roman" w:cs="Times New Roman" w:eastAsia="Times New Roman"/>
          <w:sz w:val="11"/>
          <w:szCs w:val="11"/>
          <w:color w:val="C1C1C1"/>
          <w:spacing w:val="0"/>
          <w:w w:val="100"/>
          <w:i/>
          <w:position w:val="-3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C1C1C1"/>
          <w:spacing w:val="4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3D3D3D"/>
          <w:spacing w:val="-45"/>
          <w:w w:val="61"/>
          <w:position w:val="-3"/>
        </w:rPr>
        <w:t>_</w:t>
      </w:r>
      <w:r>
        <w:rPr>
          <w:rFonts w:ascii="Times New Roman" w:hAnsi="Times New Roman" w:cs="Times New Roman" w:eastAsia="Times New Roman"/>
          <w:sz w:val="11"/>
          <w:szCs w:val="11"/>
          <w:color w:val="8E8E8E"/>
          <w:spacing w:val="-72"/>
          <w:w w:val="143"/>
          <w:position w:val="-3"/>
        </w:rPr>
        <w:t>{</w:t>
      </w:r>
      <w:r>
        <w:rPr>
          <w:rFonts w:ascii="Times New Roman" w:hAnsi="Times New Roman" w:cs="Times New Roman" w:eastAsia="Times New Roman"/>
          <w:sz w:val="11"/>
          <w:szCs w:val="11"/>
          <w:color w:val="3D3D3D"/>
          <w:spacing w:val="0"/>
          <w:w w:val="61"/>
          <w:position w:val="-3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3D3D3D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color w:val="3D3D3D"/>
          <w:spacing w:val="-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C1C1C1"/>
          <w:spacing w:val="0"/>
          <w:w w:val="89"/>
          <w:position w:val="-3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200" w:right="180"/>
        </w:sectPr>
      </w:pPr>
      <w:rPr/>
    </w:p>
    <w:p>
      <w:pPr>
        <w:spacing w:before="4" w:after="0" w:line="55" w:lineRule="exact"/>
        <w:ind w:left="2118" w:right="-73"/>
        <w:jc w:val="left"/>
        <w:tabs>
          <w:tab w:pos="8760" w:val="left"/>
          <w:tab w:pos="94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C1C1C1"/>
          <w:spacing w:val="0"/>
          <w:w w:val="242"/>
          <w:position w:val="-17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C1C1C1"/>
          <w:spacing w:val="0"/>
          <w:w w:val="100"/>
          <w:position w:val="-17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C1C1C1"/>
          <w:spacing w:val="0"/>
          <w:w w:val="100"/>
          <w:position w:val="-17"/>
        </w:rPr>
      </w:r>
      <w:r>
        <w:rPr>
          <w:rFonts w:ascii="Times New Roman" w:hAnsi="Times New Roman" w:cs="Times New Roman" w:eastAsia="Times New Roman"/>
          <w:sz w:val="16"/>
          <w:szCs w:val="16"/>
          <w:color w:val="A1A1A1"/>
          <w:spacing w:val="-7"/>
          <w:w w:val="122"/>
          <w:position w:val="-11"/>
        </w:rPr>
        <w:t>;</w:t>
      </w:r>
      <w:r>
        <w:rPr>
          <w:rFonts w:ascii="Times New Roman" w:hAnsi="Times New Roman" w:cs="Times New Roman" w:eastAsia="Times New Roman"/>
          <w:sz w:val="16"/>
          <w:szCs w:val="16"/>
          <w:color w:val="C1C1C1"/>
          <w:spacing w:val="-4"/>
          <w:w w:val="166"/>
          <w:position w:val="-1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-15"/>
          <w:w w:val="242"/>
          <w:position w:val="-11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A1A1A1"/>
          <w:spacing w:val="0"/>
          <w:w w:val="174"/>
          <w:position w:val="-11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A1A1A1"/>
          <w:spacing w:val="-3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-11"/>
        </w:rPr>
        <w:t>.,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38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E8E8E"/>
          <w:spacing w:val="0"/>
          <w:w w:val="27"/>
          <w:position w:val="-11"/>
        </w:rPr>
        <w:t>.....</w:t>
      </w:r>
      <w:r>
        <w:rPr>
          <w:rFonts w:ascii="Times New Roman" w:hAnsi="Times New Roman" w:cs="Times New Roman" w:eastAsia="Times New Roman"/>
          <w:sz w:val="16"/>
          <w:szCs w:val="16"/>
          <w:color w:val="8E8E8E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8E8E8E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39"/>
          <w:position w:val="-1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39"/>
          <w:position w:val="-11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7"/>
          <w:w w:val="139"/>
          <w:position w:val="-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225"/>
          <w:position w:val="-11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35"/>
          <w:w w:val="225"/>
          <w:position w:val="-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43"/>
          <w:position w:val="-11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26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46464"/>
          <w:spacing w:val="0"/>
          <w:w w:val="61"/>
          <w:position w:val="-11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646464"/>
          <w:spacing w:val="-51"/>
          <w:w w:val="60"/>
          <w:position w:val="-11"/>
        </w:rPr>
        <w:t>&lt;</w:t>
      </w:r>
      <w:r>
        <w:rPr>
          <w:rFonts w:ascii="Times New Roman" w:hAnsi="Times New Roman" w:cs="Times New Roman" w:eastAsia="Times New Roman"/>
          <w:sz w:val="16"/>
          <w:szCs w:val="16"/>
          <w:color w:val="8E8E8E"/>
          <w:spacing w:val="0"/>
          <w:w w:val="54"/>
          <w:position w:val="-11"/>
        </w:rPr>
        <w:t>.,."-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60" w:lineRule="exact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2"/>
          <w:szCs w:val="12"/>
          <w:color w:val="757575"/>
          <w:spacing w:val="0"/>
          <w:w w:val="75"/>
          <w:i/>
          <w:position w:val="-11"/>
        </w:rPr>
        <w:t>4</w:t>
      </w:r>
      <w:r>
        <w:rPr>
          <w:rFonts w:ascii="Times New Roman" w:hAnsi="Times New Roman" w:cs="Times New Roman" w:eastAsia="Times New Roman"/>
          <w:sz w:val="12"/>
          <w:szCs w:val="12"/>
          <w:color w:val="757575"/>
          <w:spacing w:val="0"/>
          <w:w w:val="75"/>
          <w:i/>
          <w:position w:val="-11"/>
        </w:rPr>
        <w:t>\</w:t>
      </w:r>
      <w:r>
        <w:rPr>
          <w:rFonts w:ascii="Times New Roman" w:hAnsi="Times New Roman" w:cs="Times New Roman" w:eastAsia="Times New Roman"/>
          <w:sz w:val="12"/>
          <w:szCs w:val="12"/>
          <w:color w:val="757575"/>
          <w:spacing w:val="0"/>
          <w:w w:val="75"/>
          <w:i/>
          <w:position w:val="-11"/>
        </w:rPr>
        <w:t>:.·</w:t>
      </w:r>
      <w:r>
        <w:rPr>
          <w:rFonts w:ascii="Times New Roman" w:hAnsi="Times New Roman" w:cs="Times New Roman" w:eastAsia="Times New Roman"/>
          <w:sz w:val="12"/>
          <w:szCs w:val="12"/>
          <w:color w:val="757575"/>
          <w:spacing w:val="0"/>
          <w:w w:val="75"/>
          <w:i/>
          <w:position w:val="-1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57575"/>
          <w:spacing w:val="6"/>
          <w:w w:val="75"/>
          <w:i/>
          <w:position w:val="-11"/>
        </w:rPr>
        <w:t> 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75"/>
          <w:b/>
          <w:bCs/>
          <w:i/>
          <w:position w:val="-11"/>
        </w:rPr>
        <w:t>J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80"/>
          <w:cols w:num="2" w:equalWidth="0">
            <w:col w:w="10116" w:space="113"/>
            <w:col w:w="1311"/>
          </w:cols>
        </w:sectPr>
      </w:pPr>
      <w:rPr/>
    </w:p>
    <w:p>
      <w:pPr>
        <w:spacing w:before="50" w:after="0" w:line="158" w:lineRule="exact"/>
        <w:ind w:right="-20"/>
        <w:jc w:val="right"/>
        <w:tabs>
          <w:tab w:pos="4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1.12439pt;margin-top:15.020885pt;width:50.912462pt;height:31.0pt;mso-position-horizontal-relative:page;mso-position-vertical-relative:paragraph;z-index:-17181" type="#_x0000_t202" filled="f" stroked="f">
            <v:textbox inset="0,0,0,0">
              <w:txbxContent>
                <w:p>
                  <w:pPr>
                    <w:spacing w:before="0" w:after="0" w:line="620" w:lineRule="exact"/>
                    <w:ind w:right="-133"/>
                    <w:jc w:val="left"/>
                    <w:tabs>
                      <w:tab w:pos="920" w:val="left"/>
                    </w:tabs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62"/>
                      <w:szCs w:val="62"/>
                      <w:color w:val="646464"/>
                      <w:spacing w:val="0"/>
                      <w:w w:val="100"/>
                      <w:position w:val="-1"/>
                    </w:rPr>
                    <w:t>'"</w:t>
                  </w:r>
                  <w:r>
                    <w:rPr>
                      <w:rFonts w:ascii="Arial" w:hAnsi="Arial" w:cs="Arial" w:eastAsia="Arial"/>
                      <w:sz w:val="62"/>
                      <w:szCs w:val="62"/>
                      <w:color w:val="646464"/>
                      <w:spacing w:val="-155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62"/>
                      <w:szCs w:val="62"/>
                      <w:color w:val="646464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62"/>
                      <w:szCs w:val="62"/>
                      <w:color w:val="646464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B1B1B1"/>
                      <w:spacing w:val="0"/>
                      <w:w w:val="133"/>
                      <w:position w:val="27"/>
                    </w:rPr>
                    <w:t>·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D3D3D"/>
          <w:w w:val="87"/>
          <w:i/>
          <w:position w:val="-4"/>
        </w:rPr>
        <w:t>"'i&gt;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w w:val="100"/>
          <w:i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w w:val="100"/>
          <w:i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8E8E8E"/>
          <w:spacing w:val="0"/>
          <w:w w:val="74"/>
          <w:position w:val="-4"/>
        </w:rPr>
        <w:t>·.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right="-20"/>
        <w:jc w:val="left"/>
        <w:tabs>
          <w:tab w:pos="52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646464"/>
          <w:spacing w:val="0"/>
          <w:w w:val="71"/>
          <w:position w:val="-5"/>
        </w:rPr>
        <w:t>:ı</w:t>
      </w:r>
      <w:r>
        <w:rPr>
          <w:rFonts w:ascii="Arial" w:hAnsi="Arial" w:cs="Arial" w:eastAsia="Arial"/>
          <w:sz w:val="27"/>
          <w:szCs w:val="27"/>
          <w:color w:val="646464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7"/>
          <w:szCs w:val="27"/>
          <w:color w:val="646464"/>
          <w:spacing w:val="0"/>
          <w:w w:val="100"/>
          <w:position w:val="-5"/>
        </w:rPr>
      </w:r>
      <w:r>
        <w:rPr>
          <w:rFonts w:ascii="Arial" w:hAnsi="Arial" w:cs="Arial" w:eastAsia="Arial"/>
          <w:sz w:val="27"/>
          <w:szCs w:val="27"/>
          <w:color w:val="757575"/>
          <w:spacing w:val="-21"/>
          <w:w w:val="200"/>
          <w:position w:val="-5"/>
        </w:rPr>
        <w:t>,</w:t>
      </w:r>
      <w:r>
        <w:rPr>
          <w:rFonts w:ascii="Arial" w:hAnsi="Arial" w:cs="Arial" w:eastAsia="Arial"/>
          <w:sz w:val="27"/>
          <w:szCs w:val="27"/>
          <w:color w:val="A1A1A1"/>
          <w:spacing w:val="0"/>
          <w:w w:val="70"/>
          <w:position w:val="-5"/>
        </w:rPr>
        <w:t>.</w:t>
      </w:r>
      <w:r>
        <w:rPr>
          <w:rFonts w:ascii="Arial" w:hAnsi="Arial" w:cs="Arial" w:eastAsia="Arial"/>
          <w:sz w:val="27"/>
          <w:szCs w:val="27"/>
          <w:color w:val="A1A1A1"/>
          <w:spacing w:val="8"/>
          <w:w w:val="100"/>
          <w:position w:val="-5"/>
        </w:rPr>
        <w:t> </w:t>
      </w:r>
      <w:r>
        <w:rPr>
          <w:rFonts w:ascii="Arial" w:hAnsi="Arial" w:cs="Arial" w:eastAsia="Arial"/>
          <w:sz w:val="12"/>
          <w:szCs w:val="12"/>
          <w:color w:val="B1B1B1"/>
          <w:spacing w:val="0"/>
          <w:w w:val="100"/>
          <w:i/>
          <w:position w:val="-5"/>
        </w:rPr>
        <w:t>,r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80"/>
          <w:cols w:num="2" w:equalWidth="0">
            <w:col w:w="9532" w:space="70"/>
            <w:col w:w="1938"/>
          </w:cols>
        </w:sectPr>
      </w:pPr>
      <w:rPr/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91" w:lineRule="exact"/>
        <w:ind w:right="-20"/>
        <w:jc w:val="right"/>
        <w:tabs>
          <w:tab w:pos="420" w:val="left"/>
          <w:tab w:pos="720" w:val="left"/>
        </w:tabs>
        <w:rPr>
          <w:rFonts w:ascii="Times New Roman" w:hAnsi="Times New Roman" w:cs="Times New Roman" w:eastAsia="Times New Roman"/>
          <w:sz w:val="37"/>
          <w:szCs w:val="37"/>
        </w:rPr>
      </w:pPr>
      <w:rPr/>
      <w:r>
        <w:rPr/>
        <w:pict>
          <v:group style="position:absolute;margin-left:151.074493pt;margin-top:-8.970972pt;width:72.065649pt;height:28.877985pt;mso-position-horizontal-relative:page;mso-position-vertical-relative:paragraph;z-index:-17183" coordorigin="3021,-179" coordsize="1441,578">
            <v:group style="position:absolute;left:3036;top:384;width:359;height:2" coordorigin="3036,384" coordsize="359,2">
              <v:shape style="position:absolute;left:3036;top:384;width:359;height:2" coordorigin="3036,384" coordsize="359,0" path="m3036,384l3395,384e" filled="f" stroked="t" strokeweight="1.436525pt" strokecolor="#5B64AF">
                <v:path arrowok="t"/>
              </v:shape>
            </v:group>
            <v:group style="position:absolute;left:3361;top:-177;width:2;height:551" coordorigin="3361,-177" coordsize="2,551">
              <v:shape style="position:absolute;left:3361;top:-177;width:2;height:551" coordorigin="3361,-177" coordsize="0,551" path="m3361,374l3361,-177e" filled="f" stroked="t" strokeweight=".239421pt" strokecolor="#5B64A0">
                <v:path arrowok="t"/>
              </v:shape>
            </v:group>
            <v:group style="position:absolute;left:3333;top:367;width:594;height:2" coordorigin="3333,367" coordsize="594,2">
              <v:shape style="position:absolute;left:3333;top:367;width:594;height:2" coordorigin="3333,367" coordsize="594,0" path="m3333,367l3927,367e" filled="f" stroked="t" strokeweight="1.436525pt" strokecolor="#6470B3">
                <v:path arrowok="t"/>
              </v:shape>
            </v:group>
            <v:group style="position:absolute;left:3869;top:360;width:575;height:2" coordorigin="3869,360" coordsize="575,2">
              <v:shape style="position:absolute;left:3869;top:360;width:575;height:2" coordorigin="3869,360" coordsize="575,0" path="m3869,360l4444,360e" filled="f" stroked="t" strokeweight="1.915366pt" strokecolor="#4857A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37"/>
          <w:szCs w:val="37"/>
          <w:color w:val="343A7B"/>
          <w:b/>
          <w:bCs/>
          <w:i/>
          <w:position w:val="-3"/>
        </w:rPr>
      </w:r>
      <w:r>
        <w:rPr>
          <w:rFonts w:ascii="Times New Roman" w:hAnsi="Times New Roman" w:cs="Times New Roman" w:eastAsia="Times New Roman"/>
          <w:sz w:val="37"/>
          <w:szCs w:val="37"/>
          <w:color w:val="343A7B"/>
          <w:b/>
          <w:bCs/>
          <w:i/>
          <w:u w:val="single" w:color="5B6790"/>
          <w:position w:val="-3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343A7B"/>
          <w:b/>
          <w:bCs/>
          <w:i/>
          <w:u w:val="single" w:color="5B6790"/>
          <w:position w:val="-3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343A7B"/>
          <w:b/>
          <w:bCs/>
          <w:i/>
          <w:u w:val="single" w:color="5B6790"/>
          <w:position w:val="-3"/>
        </w:rPr>
      </w:r>
      <w:r>
        <w:rPr>
          <w:rFonts w:ascii="Times New Roman" w:hAnsi="Times New Roman" w:cs="Times New Roman" w:eastAsia="Times New Roman"/>
          <w:sz w:val="37"/>
          <w:szCs w:val="37"/>
          <w:color w:val="343A7B"/>
          <w:b/>
          <w:bCs/>
          <w:i/>
          <w:position w:val="-3"/>
        </w:rPr>
      </w:r>
      <w:r>
        <w:rPr>
          <w:rFonts w:ascii="Times New Roman" w:hAnsi="Times New Roman" w:cs="Times New Roman" w:eastAsia="Times New Roman"/>
          <w:sz w:val="37"/>
          <w:szCs w:val="37"/>
          <w:color w:val="343A7B"/>
          <w:b/>
          <w:bCs/>
          <w:i/>
          <w:position w:val="-3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343A7B"/>
          <w:spacing w:val="0"/>
          <w:w w:val="52"/>
          <w:b/>
          <w:bCs/>
          <w:i/>
          <w:position w:val="-3"/>
        </w:rPr>
        <w:t>1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166" w:lineRule="exact"/>
        <w:ind w:left="173" w:right="-20"/>
        <w:jc w:val="left"/>
        <w:tabs>
          <w:tab w:pos="258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3"/>
          <w:szCs w:val="13"/>
          <w:color w:val="4B56A1"/>
          <w:spacing w:val="0"/>
          <w:w w:val="201"/>
          <w:i/>
          <w:position w:val="4"/>
        </w:rPr>
        <w:t>e;?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89"/>
        <w:jc w:val="left"/>
        <w:rPr>
          <w:rFonts w:ascii="Times New Roman" w:hAnsi="Times New Roman" w:cs="Times New Roman" w:eastAsia="Times New Roman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33"/>
          <w:szCs w:val="33"/>
          <w:color w:val="343A7B"/>
          <w:spacing w:val="0"/>
          <w:w w:val="53"/>
        </w:rPr>
        <w:t>...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</w:rPr>
      </w:r>
    </w:p>
    <w:p>
      <w:pPr>
        <w:spacing w:before="0" w:after="0" w:line="145" w:lineRule="exact"/>
        <w:ind w:left="121" w:right="1128"/>
        <w:jc w:val="center"/>
        <w:tabs>
          <w:tab w:pos="96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646464"/>
          <w:spacing w:val="0"/>
          <w:w w:val="126"/>
          <w:position w:val="-1"/>
        </w:rPr>
        <w:t>(J</w:t>
      </w:r>
      <w:r>
        <w:rPr>
          <w:rFonts w:ascii="Times New Roman" w:hAnsi="Times New Roman" w:cs="Times New Roman" w:eastAsia="Times New Roman"/>
          <w:sz w:val="13"/>
          <w:szCs w:val="13"/>
          <w:color w:val="64646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646464"/>
          <w:spacing w:val="0"/>
          <w:w w:val="100"/>
          <w:position w:val="-1"/>
        </w:rPr>
      </w:r>
      <w:r>
        <w:rPr>
          <w:rFonts w:ascii="Arial" w:hAnsi="Arial" w:cs="Arial" w:eastAsia="Arial"/>
          <w:sz w:val="16"/>
          <w:szCs w:val="16"/>
          <w:color w:val="757575"/>
          <w:spacing w:val="0"/>
          <w:w w:val="72"/>
          <w:i/>
          <w:position w:val="-1"/>
        </w:rPr>
        <w:t>'t&gt;</w:t>
      </w:r>
      <w:r>
        <w:rPr>
          <w:rFonts w:ascii="Arial" w:hAnsi="Arial" w:cs="Arial" w:eastAsia="Arial"/>
          <w:sz w:val="16"/>
          <w:szCs w:val="16"/>
          <w:color w:val="757575"/>
          <w:spacing w:val="0"/>
          <w:w w:val="72"/>
          <w:i/>
          <w:position w:val="-1"/>
        </w:rPr>
        <w:t>  </w:t>
      </w:r>
      <w:r>
        <w:rPr>
          <w:rFonts w:ascii="Arial" w:hAnsi="Arial" w:cs="Arial" w:eastAsia="Arial"/>
          <w:sz w:val="16"/>
          <w:szCs w:val="16"/>
          <w:color w:val="757575"/>
          <w:spacing w:val="20"/>
          <w:w w:val="72"/>
          <w:i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A1A1A1"/>
          <w:spacing w:val="0"/>
          <w:w w:val="161"/>
          <w:i/>
          <w:position w:val="-1"/>
        </w:rPr>
        <w:t>/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04" w:lineRule="exact"/>
        <w:ind w:left="406" w:right="1610"/>
        <w:jc w:val="center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646464"/>
          <w:spacing w:val="0"/>
          <w:w w:val="171"/>
          <w:i/>
        </w:rPr>
        <w:t>b)</w:t>
      </w:r>
      <w:r>
        <w:rPr>
          <w:rFonts w:ascii="Times New Roman" w:hAnsi="Times New Roman" w:cs="Times New Roman" w:eastAsia="Times New Roman"/>
          <w:sz w:val="13"/>
          <w:szCs w:val="13"/>
          <w:color w:val="646464"/>
          <w:spacing w:val="2"/>
          <w:w w:val="171"/>
          <w:i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646464"/>
          <w:spacing w:val="0"/>
          <w:w w:val="171"/>
          <w:i/>
        </w:rPr>
        <w:t>!}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0" w:after="0" w:line="174" w:lineRule="exact"/>
        <w:ind w:left="393"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Arial" w:hAnsi="Arial" w:cs="Arial" w:eastAsia="Arial"/>
          <w:sz w:val="9"/>
          <w:szCs w:val="9"/>
          <w:color w:val="A1A1A1"/>
          <w:w w:val="52"/>
        </w:rPr>
        <w:t>....</w:t>
      </w:r>
      <w:r>
        <w:rPr>
          <w:rFonts w:ascii="Arial" w:hAnsi="Arial" w:cs="Arial" w:eastAsia="Arial"/>
          <w:sz w:val="9"/>
          <w:szCs w:val="9"/>
          <w:color w:val="A1A1A1"/>
          <w:spacing w:val="1"/>
          <w:w w:val="52"/>
        </w:rPr>
        <w:t>.</w:t>
      </w:r>
      <w:r>
        <w:rPr>
          <w:rFonts w:ascii="Arial" w:hAnsi="Arial" w:cs="Arial" w:eastAsia="Arial"/>
          <w:sz w:val="18"/>
          <w:szCs w:val="18"/>
          <w:color w:val="646464"/>
          <w:spacing w:val="0"/>
          <w:w w:val="81"/>
        </w:rPr>
        <w:t>"</w:t>
      </w:r>
      <w:r>
        <w:rPr>
          <w:rFonts w:ascii="Arial" w:hAnsi="Arial" w:cs="Arial" w:eastAsia="Arial"/>
          <w:sz w:val="18"/>
          <w:szCs w:val="18"/>
          <w:color w:val="646464"/>
          <w:spacing w:val="-8"/>
          <w:w w:val="81"/>
        </w:rPr>
        <w:t>'</w:t>
      </w:r>
      <w:r>
        <w:rPr>
          <w:rFonts w:ascii="Arial" w:hAnsi="Arial" w:cs="Arial" w:eastAsia="Arial"/>
          <w:sz w:val="12"/>
          <w:szCs w:val="12"/>
          <w:color w:val="646464"/>
          <w:spacing w:val="0"/>
          <w:w w:val="55"/>
        </w:rPr>
        <w:t>....</w:t>
      </w:r>
      <w:r>
        <w:rPr>
          <w:rFonts w:ascii="Arial" w:hAnsi="Arial" w:cs="Arial" w:eastAsia="Arial"/>
          <w:sz w:val="12"/>
          <w:szCs w:val="12"/>
          <w:color w:val="646464"/>
          <w:spacing w:val="-7"/>
          <w:w w:val="55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A1A1A1"/>
          <w:spacing w:val="0"/>
          <w:w w:val="192"/>
        </w:rPr>
        <w:t>..-;.</w:t>
      </w:r>
      <w:r>
        <w:rPr>
          <w:rFonts w:ascii="Times New Roman" w:hAnsi="Times New Roman" w:cs="Times New Roman" w:eastAsia="Times New Roman"/>
          <w:sz w:val="8"/>
          <w:szCs w:val="8"/>
          <w:color w:val="A1A1A1"/>
          <w:spacing w:val="0"/>
          <w:w w:val="193"/>
        </w:rPr>
        <w:t>-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80"/>
          <w:cols w:num="3" w:equalWidth="0">
            <w:col w:w="3373" w:space="258"/>
            <w:col w:w="132" w:space="5260"/>
            <w:col w:w="2517"/>
          </w:cols>
        </w:sectPr>
      </w:pPr>
      <w:rPr/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/>
        <w:pict>
          <v:group style="position:absolute;margin-left:16.400322pt;margin-top:28.639513pt;width:565.152707pt;height:799.379155pt;mso-position-horizontal-relative:page;mso-position-vertical-relative:page;z-index:-17185" coordorigin="328,573" coordsize="11303,15988">
            <v:group style="position:absolute;left:345;top:594;width:11253;height:2" coordorigin="345,594" coordsize="11253,2">
              <v:shape style="position:absolute;left:345;top:594;width:11253;height:2" coordorigin="345,594" coordsize="11253,0" path="m345,594l11598,594e" filled="f" stroked="t" strokeweight=".718262pt" strokecolor="#646464">
                <v:path arrowok="t"/>
              </v:shape>
            </v:group>
            <v:group style="position:absolute;left:584;top:594;width:508;height:2" coordorigin="584,594" coordsize="508,2">
              <v:shape style="position:absolute;left:584;top:594;width:508;height:2" coordorigin="584,594" coordsize="508,0" path="m584,594l1092,594e" filled="f" stroked="t" strokeweight=".478842pt" strokecolor="#444444">
                <v:path arrowok="t"/>
              </v:shape>
            </v:group>
            <v:group style="position:absolute;left:2270;top:599;width:1120;height:2" coordorigin="2270,599" coordsize="1120,2">
              <v:shape style="position:absolute;left:2270;top:599;width:1120;height:2" coordorigin="2270,599" coordsize="1120,0" path="m2270,599l3390,599e" filled="f" stroked="t" strokeweight=".478842pt" strokecolor="#38383B">
                <v:path arrowok="t"/>
              </v:shape>
            </v:group>
            <v:group style="position:absolute;left:2394;top:594;width:2;height:1064" coordorigin="2394,594" coordsize="2,1064">
              <v:shape style="position:absolute;left:2394;top:594;width:2;height:1064" coordorigin="2394,594" coordsize="0,1064" path="m2394,1658l2394,594e" filled="f" stroked="t" strokeweight=".718262pt" strokecolor="#575757">
                <v:path arrowok="t"/>
              </v:shape>
            </v:group>
            <v:group style="position:absolute;left:6254;top:599;width:2116;height:2" coordorigin="6254,599" coordsize="2116,2">
              <v:shape style="position:absolute;left:6254;top:599;width:2116;height:2" coordorigin="6254,599" coordsize="2116,0" path="m6254,599l8370,599e" filled="f" stroked="t" strokeweight=".478842pt" strokecolor="#444444">
                <v:path arrowok="t"/>
              </v:shape>
            </v:group>
            <v:group style="position:absolute;left:8289;top:602;width:283;height:2" coordorigin="8289,602" coordsize="283,2">
              <v:shape style="position:absolute;left:8289;top:602;width:283;height:2" coordorigin="8289,602" coordsize="283,0" path="m8289,602l8571,602e" filled="f" stroked="t" strokeweight=".957683pt" strokecolor="#7C7C7C">
                <v:path arrowok="t"/>
              </v:shape>
            </v:group>
            <v:group style="position:absolute;left:9213;top:590;width:2;height:158" coordorigin="9213,590" coordsize="2,158">
              <v:shape style="position:absolute;left:9213;top:590;width:2;height:158" coordorigin="9213,590" coordsize="0,158" path="m9213,748l9213,590e" filled="f" stroked="t" strokeweight=".957683pt" strokecolor="#707070">
                <v:path arrowok="t"/>
              </v:shape>
            </v:group>
            <v:group style="position:absolute;left:9720;top:599;width:1877;height:2" coordorigin="9720,599" coordsize="1877,2">
              <v:shape style="position:absolute;left:9720;top:599;width:1877;height:2" coordorigin="9720,599" coordsize="1877,0" path="m9720,599l11598,599e" filled="f" stroked="t" strokeweight=".957683pt" strokecolor="#777777">
                <v:path arrowok="t"/>
              </v:shape>
            </v:group>
            <v:group style="position:absolute;left:11600;top:585;width:2;height:9490" coordorigin="11600,585" coordsize="2,9490">
              <v:shape style="position:absolute;left:11600;top:585;width:2;height:9490" coordorigin="11600,585" coordsize="0,9490" path="m11600,10075l11600,585e" filled="f" stroked="t" strokeweight=".718262pt" strokecolor="#6B6B6B">
                <v:path arrowok="t"/>
              </v:shape>
            </v:group>
            <v:group style="position:absolute;left:350;top:2109;width:1978;height:2" coordorigin="350,2109" coordsize="1978,2">
              <v:shape style="position:absolute;left:350;top:2109;width:1978;height:2" coordorigin="350,2109" coordsize="1978,0" path="m350,2109l2327,2109e" filled="f" stroked="t" strokeweight=".718262pt" strokecolor="#646464">
                <v:path arrowok="t"/>
              </v:shape>
            </v:group>
            <v:group style="position:absolute;left:2270;top:2114;width:919;height:2" coordorigin="2270,2114" coordsize="919,2">
              <v:shape style="position:absolute;left:2270;top:2114;width:919;height:2" coordorigin="2270,2114" coordsize="919,0" path="m2270,2114l3189,2114e" filled="f" stroked="t" strokeweight=".478842pt" strokecolor="#343434">
                <v:path arrowok="t"/>
              </v:shape>
            </v:group>
            <v:group style="position:absolute;left:2394;top:1601;width:2;height:518" coordorigin="2394,1601" coordsize="2,518">
              <v:shape style="position:absolute;left:2394;top:1601;width:2;height:518" coordorigin="2394,1601" coordsize="0,518" path="m2394,2119l2394,1601e" filled="f" stroked="t" strokeweight=".478842pt" strokecolor="#343434">
                <v:path arrowok="t"/>
              </v:shape>
            </v:group>
            <v:group style="position:absolute;left:3132;top:2116;width:3634;height:2" coordorigin="3132,2116" coordsize="3634,2">
              <v:shape style="position:absolute;left:3132;top:2116;width:3634;height:2" coordorigin="3132,2116" coordsize="3634,0" path="m3132,2116l6766,2116e" filled="f" stroked="t" strokeweight=".718262pt" strokecolor="#606060">
                <v:path arrowok="t"/>
              </v:shape>
            </v:group>
            <v:group style="position:absolute;left:6709;top:2114;width:1662;height:2" coordorigin="6709,2114" coordsize="1662,2">
              <v:shape style="position:absolute;left:6709;top:2114;width:1662;height:2" coordorigin="6709,2114" coordsize="1662,0" path="m6709,2114l8370,2114e" filled="f" stroked="t" strokeweight=".478842pt" strokecolor="#343434">
                <v:path arrowok="t"/>
              </v:shape>
            </v:group>
            <v:group style="position:absolute;left:8313;top:2114;width:259;height:2" coordorigin="8313,2114" coordsize="259,2">
              <v:shape style="position:absolute;left:8313;top:2114;width:259;height:2" coordorigin="8313,2114" coordsize="259,0" path="m8313,2114l8571,2114e" filled="f" stroked="t" strokeweight=".478842pt" strokecolor="#4B4B4B">
                <v:path arrowok="t"/>
              </v:shape>
            </v:group>
            <v:group style="position:absolute;left:8514;top:2114;width:3089;height:2" coordorigin="8514,2114" coordsize="3089,2">
              <v:shape style="position:absolute;left:8514;top:2114;width:3089;height:2" coordorigin="8514,2114" coordsize="3089,0" path="m8514,2114l11602,2114e" filled="f" stroked="t" strokeweight=".957683pt" strokecolor="#707070">
                <v:path arrowok="t"/>
              </v:shape>
            </v:group>
            <v:group style="position:absolute;left:9220;top:815;width:2;height:844" coordorigin="9220,815" coordsize="2,844">
              <v:shape style="position:absolute;left:9220;top:815;width:2;height:844" coordorigin="9220,815" coordsize="0,844" path="m9220,1658l9220,815e" filled="f" stroked="t" strokeweight=".718262pt" strokecolor="#575757">
                <v:path arrowok="t"/>
              </v:shape>
            </v:group>
            <v:group style="position:absolute;left:9222;top:1601;width:2;height:522" coordorigin="9222,1601" coordsize="2,522">
              <v:shape style="position:absolute;left:9222;top:1601;width:2;height:522" coordorigin="9222,1601" coordsize="0,522" path="m9222,2123l9222,1601e" filled="f" stroked="t" strokeweight=".478842pt" strokecolor="#3F3F3F">
                <v:path arrowok="t"/>
              </v:shape>
            </v:group>
            <v:group style="position:absolute;left:350;top:2349;width:1580;height:2" coordorigin="350,2349" coordsize="1580,2">
              <v:shape style="position:absolute;left:350;top:2349;width:1580;height:2" coordorigin="350,2349" coordsize="1580,0" path="m350,2349l1930,2349e" filled="f" stroked="t" strokeweight=".718262pt" strokecolor="#646464">
                <v:path arrowok="t"/>
              </v:shape>
            </v:group>
            <v:group style="position:absolute;left:1686;top:2353;width:1729;height:2" coordorigin="1686,2353" coordsize="1729,2">
              <v:shape style="position:absolute;left:1686;top:2353;width:1729;height:2" coordorigin="1686,2353" coordsize="1729,0" path="m1686,2353l3414,2353e" filled="f" stroked="t" strokeweight=".478842pt" strokecolor="#383838">
                <v:path arrowok="t"/>
              </v:shape>
            </v:group>
            <v:group style="position:absolute;left:3333;top:2353;width:2456;height:2" coordorigin="3333,2353" coordsize="2456,2">
              <v:shape style="position:absolute;left:3333;top:2353;width:2456;height:2" coordorigin="3333,2353" coordsize="2456,0" path="m3333,2353l5789,2353e" filled="f" stroked="t" strokeweight=".957683pt" strokecolor="#646464">
                <v:path arrowok="t"/>
              </v:shape>
            </v:group>
            <v:group style="position:absolute;left:5732;top:2353;width:2638;height:2" coordorigin="5732,2353" coordsize="2638,2">
              <v:shape style="position:absolute;left:5732;top:2353;width:2638;height:2" coordorigin="5732,2353" coordsize="2638,0" path="m5732,2353l8370,2353e" filled="f" stroked="t" strokeweight=".478842pt" strokecolor="#444444">
                <v:path arrowok="t"/>
              </v:shape>
            </v:group>
            <v:group style="position:absolute;left:5856;top:2353;width:4334;height:2" coordorigin="5856,2353" coordsize="4334,2">
              <v:shape style="position:absolute;left:5856;top:2353;width:4334;height:2" coordorigin="5856,2353" coordsize="4334,0" path="m5856,2353l10190,2353e" filled="f" stroked="t" strokeweight=".957683pt" strokecolor="#575757">
                <v:path arrowok="t"/>
              </v:shape>
            </v:group>
            <v:group style="position:absolute;left:8581;top:2351;width:3021;height:2" coordorigin="8581,2351" coordsize="3021,2">
              <v:shape style="position:absolute;left:8581;top:2351;width:3021;height:2" coordorigin="8581,2351" coordsize="3021,0" path="m8581,2351l11602,2351e" filled="f" stroked="t" strokeweight=".957683pt" strokecolor="#747474">
                <v:path arrowok="t"/>
              </v:shape>
            </v:group>
            <v:group style="position:absolute;left:350;top:2588;width:1393;height:2" coordorigin="350,2588" coordsize="1393,2">
              <v:shape style="position:absolute;left:350;top:2588;width:1393;height:2" coordorigin="350,2588" coordsize="1393,0" path="m350,2588l1743,2588e" filled="f" stroked="t" strokeweight=".718262pt" strokecolor="#646464">
                <v:path arrowok="t"/>
              </v:shape>
            </v:group>
            <v:group style="position:absolute;left:1686;top:2593;width:1504;height:2" coordorigin="1686,2593" coordsize="1504,2">
              <v:shape style="position:absolute;left:1686;top:2593;width:1504;height:2" coordorigin="1686,2593" coordsize="1504,0" path="m1686,2593l3189,2593e" filled="f" stroked="t" strokeweight=".478842pt" strokecolor="#343434">
                <v:path arrowok="t"/>
              </v:shape>
            </v:group>
            <v:group style="position:absolute;left:3045;top:2595;width:8557;height:2" coordorigin="3045,2595" coordsize="8557,2">
              <v:shape style="position:absolute;left:3045;top:2595;width:8557;height:2" coordorigin="3045,2595" coordsize="8557,0" path="m3045,2595l11602,2595e" filled="f" stroked="t" strokeweight=".718262pt" strokecolor="#676767">
                <v:path arrowok="t"/>
              </v:shape>
            </v:group>
            <v:group style="position:absolute;left:11598;top:2310;width:2;height:551" coordorigin="11598,2310" coordsize="2,551">
              <v:shape style="position:absolute;left:11598;top:2310;width:2;height:551" coordorigin="11598,2310" coordsize="0,551" path="m11598,2862l11598,2310e" filled="f" stroked="t" strokeweight=".478842pt" strokecolor="#4B4B4B">
                <v:path arrowok="t"/>
              </v:shape>
            </v:group>
            <v:group style="position:absolute;left:350;top:2835;width:4381;height:2" coordorigin="350,2835" coordsize="4381,2">
              <v:shape style="position:absolute;left:350;top:2835;width:4381;height:2" coordorigin="350,2835" coordsize="4381,0" path="m350,2835l4731,2835e" filled="f" stroked="t" strokeweight=".957683pt" strokecolor="#646464">
                <v:path arrowok="t"/>
              </v:shape>
            </v:group>
            <v:group style="position:absolute;left:4673;top:2838;width:1116;height:2" coordorigin="4673,2838" coordsize="1116,2">
              <v:shape style="position:absolute;left:4673;top:2838;width:1116;height:2" coordorigin="4673,2838" coordsize="1116,0" path="m4673,2838l5789,2838e" filled="f" stroked="t" strokeweight=".478842pt" strokecolor="#3B3B3B">
                <v:path arrowok="t"/>
              </v:shape>
            </v:group>
            <v:group style="position:absolute;left:5732;top:2838;width:2945;height:2" coordorigin="5732,2838" coordsize="2945,2">
              <v:shape style="position:absolute;left:5732;top:2838;width:2945;height:2" coordorigin="5732,2838" coordsize="2945,0" path="m5732,2838l8677,2838e" filled="f" stroked="t" strokeweight=".957683pt" strokecolor="#676767">
                <v:path arrowok="t"/>
              </v:shape>
            </v:group>
            <v:group style="position:absolute;left:8514;top:2838;width:723;height:2" coordorigin="8514,2838" coordsize="723,2">
              <v:shape style="position:absolute;left:8514;top:2838;width:723;height:2" coordorigin="8514,2838" coordsize="723,0" path="m8514,2838l9237,2838e" filled="f" stroked="t" strokeweight=".478842pt" strokecolor="#545454">
                <v:path arrowok="t"/>
              </v:shape>
            </v:group>
            <v:group style="position:absolute;left:9179;top:2838;width:1149;height:2" coordorigin="9179,2838" coordsize="1149,2">
              <v:shape style="position:absolute;left:9179;top:2838;width:1149;height:2" coordorigin="9179,2838" coordsize="1149,0" path="m9179,2838l10329,2838e" filled="f" stroked="t" strokeweight=".478842pt" strokecolor="#3B3B3B">
                <v:path arrowok="t"/>
              </v:shape>
            </v:group>
            <v:group style="position:absolute;left:10271;top:2835;width:1331;height:2" coordorigin="10271,2835" coordsize="1331,2">
              <v:shape style="position:absolute;left:10271;top:2835;width:1331;height:2" coordorigin="10271,2835" coordsize="1331,0" path="m10271,2835l11602,2835e" filled="f" stroked="t" strokeweight=".478842pt" strokecolor="#575757">
                <v:path arrowok="t"/>
              </v:shape>
            </v:group>
            <v:group style="position:absolute;left:345;top:3075;width:4386;height:2" coordorigin="345,3075" coordsize="4386,2">
              <v:shape style="position:absolute;left:345;top:3075;width:4386;height:2" coordorigin="345,3075" coordsize="4386,0" path="m345,3075l4731,3075e" filled="f" stroked="t" strokeweight=".718262pt" strokecolor="#5B5B5B">
                <v:path arrowok="t"/>
              </v:shape>
            </v:group>
            <v:group style="position:absolute;left:4673;top:3077;width:450;height:2" coordorigin="4673,3077" coordsize="450,2">
              <v:shape style="position:absolute;left:4673;top:3077;width:450;height:2" coordorigin="4673,3077" coordsize="450,0" path="m4673,3077l5124,3077e" filled="f" stroked="t" strokeweight=".478842pt" strokecolor="#3F3F3F">
                <v:path arrowok="t"/>
              </v:shape>
            </v:group>
            <v:group style="position:absolute;left:5057;top:3080;width:3314;height:2" coordorigin="5057,3080" coordsize="3314,2">
              <v:shape style="position:absolute;left:5057;top:3080;width:3314;height:2" coordorigin="5057,3080" coordsize="3314,0" path="m5057,3080l8370,3080e" filled="f" stroked="t" strokeweight=".957683pt" strokecolor="#6B6B6B">
                <v:path arrowok="t"/>
              </v:shape>
            </v:group>
            <v:group style="position:absolute;left:8313;top:3080;width:1283;height:2" coordorigin="8313,3080" coordsize="1283,2">
              <v:shape style="position:absolute;left:8313;top:3080;width:1283;height:2" coordorigin="8313,3080" coordsize="1283,0" path="m8313,3080l9596,3080e" filled="f" stroked="t" strokeweight=".478842pt" strokecolor="#4F4F4F">
                <v:path arrowok="t"/>
              </v:shape>
            </v:group>
            <v:group style="position:absolute;left:9539;top:3082;width:239;height:2" coordorigin="9539,3082" coordsize="239,2">
              <v:shape style="position:absolute;left:9539;top:3082;width:239;height:2" coordorigin="9539,3082" coordsize="239,0" path="m9539,3082l9778,3082e" filled="f" stroked="t" strokeweight=".718262pt" strokecolor="#646464">
                <v:path arrowok="t"/>
              </v:shape>
            </v:group>
            <v:group style="position:absolute;left:9720;top:3077;width:469;height:2" coordorigin="9720,3077" coordsize="469,2">
              <v:shape style="position:absolute;left:9720;top:3077;width:469;height:2" coordorigin="9720,3077" coordsize="469,0" path="m9720,3077l10190,3077e" filled="f" stroked="t" strokeweight=".478842pt" strokecolor="#4B4B4B">
                <v:path arrowok="t"/>
              </v:shape>
            </v:group>
            <v:group style="position:absolute;left:10132;top:3080;width:196;height:2" coordorigin="10132,3080" coordsize="196,2">
              <v:shape style="position:absolute;left:10132;top:3080;width:196;height:2" coordorigin="10132,3080" coordsize="196,0" path="m10132,3080l10329,3080e" filled="f" stroked="t" strokeweight=".478842pt" strokecolor="#646464">
                <v:path arrowok="t"/>
              </v:shape>
            </v:group>
            <v:group style="position:absolute;left:10247;top:3080;width:1355;height:2" coordorigin="10247,3080" coordsize="1355,2">
              <v:shape style="position:absolute;left:10247;top:3080;width:1355;height:2" coordorigin="10247,3080" coordsize="1355,0" path="m10247,3080l11602,3080e" filled="f" stroked="t" strokeweight=".957683pt" strokecolor="#808080">
                <v:path arrowok="t"/>
              </v:shape>
            </v:group>
            <v:group style="position:absolute;left:11598;top:594;width:2;height:2512" coordorigin="11598,594" coordsize="2,2512">
              <v:shape style="position:absolute;left:11598;top:594;width:2;height:2512" coordorigin="11598,594" coordsize="0,2512" path="m11598,3106l11598,594e" filled="f" stroked="t" strokeweight=".478842pt" strokecolor="#646464">
                <v:path arrowok="t"/>
              </v:shape>
            </v:group>
            <v:group style="position:absolute;left:340;top:3317;width:3587;height:2" coordorigin="340,3317" coordsize="3587,2">
              <v:shape style="position:absolute;left:340;top:3317;width:3587;height:2" coordorigin="340,3317" coordsize="3587,0" path="m340,3317l3927,3317e" filled="f" stroked="t" strokeweight=".718262pt" strokecolor="#606060">
                <v:path arrowok="t"/>
              </v:shape>
            </v:group>
            <v:group style="position:absolute;left:3869;top:3317;width:1255;height:2" coordorigin="3869,3317" coordsize="1255,2">
              <v:shape style="position:absolute;left:3869;top:3317;width:1255;height:2" coordorigin="3869,3317" coordsize="1255,0" path="m3869,3317l5124,3317e" filled="f" stroked="t" strokeweight=".478842pt" strokecolor="#3F3F3F">
                <v:path arrowok="t"/>
              </v:shape>
            </v:group>
            <v:group style="position:absolute;left:5066;top:3317;width:2844;height:2" coordorigin="5066,3317" coordsize="2844,2">
              <v:shape style="position:absolute;left:5066;top:3317;width:2844;height:2" coordorigin="5066,3317" coordsize="2844,0" path="m5066,3317l7910,3317e" filled="f" stroked="t" strokeweight=".718262pt" strokecolor="#676767">
                <v:path arrowok="t"/>
              </v:shape>
            </v:group>
            <v:group style="position:absolute;left:7853;top:3322;width:718;height:2" coordorigin="7853,3322" coordsize="718,2">
              <v:shape style="position:absolute;left:7853;top:3322;width:718;height:2" coordorigin="7853,3322" coordsize="718,0" path="m7853,3322l8571,3322e" filled="f" stroked="t" strokeweight=".478842pt" strokecolor="#4F4F4F">
                <v:path arrowok="t"/>
              </v:shape>
            </v:group>
            <v:group style="position:absolute;left:8514;top:3322;width:2217;height:2" coordorigin="8514,3322" coordsize="2217,2">
              <v:shape style="position:absolute;left:8514;top:3322;width:2217;height:2" coordorigin="8514,3322" coordsize="2217,0" path="m8514,3322l10731,3322e" filled="f" stroked="t" strokeweight=".957683pt" strokecolor="#6B6B6B">
                <v:path arrowok="t"/>
              </v:shape>
            </v:group>
            <v:group style="position:absolute;left:10673;top:3319;width:934;height:2" coordorigin="10673,3319" coordsize="934,2">
              <v:shape style="position:absolute;left:10673;top:3319;width:934;height:2" coordorigin="10673,3319" coordsize="934,0" path="m10673,3319l11607,3319e" filled="f" stroked="t" strokeweight=".957683pt" strokecolor="#808080">
                <v:path arrowok="t"/>
              </v:shape>
            </v:group>
            <v:group style="position:absolute;left:3903;top:3312;width:2;height:455" coordorigin="3903,3312" coordsize="2,455">
              <v:shape style="position:absolute;left:3903;top:3312;width:2;height:455" coordorigin="3903,3312" coordsize="0,455" path="m3903,3767l3903,3312e" filled="f" stroked="t" strokeweight=".957683pt" strokecolor="#6B6B6B">
                <v:path arrowok="t"/>
              </v:shape>
            </v:group>
            <v:group style="position:absolute;left:7032;top:3307;width:2;height:470" coordorigin="7032,3307" coordsize="2,470">
              <v:shape style="position:absolute;left:7032;top:3307;width:2;height:470" coordorigin="7032,3307" coordsize="0,470" path="m7032,3777l7032,3307e" filled="f" stroked="t" strokeweight=".718262pt" strokecolor="#606060">
                <v:path arrowok="t"/>
              </v:shape>
            </v:group>
            <v:group style="position:absolute;left:7025;top:3708;width:1547;height:2" coordorigin="7025,3708" coordsize="1547,2">
              <v:shape style="position:absolute;left:7025;top:3708;width:1547;height:2" coordorigin="7025,3708" coordsize="1547,0" path="m7025,3708l8571,3708e" filled="f" stroked="t" strokeweight=".239421pt" strokecolor="#646464">
                <v:path arrowok="t"/>
              </v:shape>
            </v:group>
            <v:group style="position:absolute;left:3898;top:3743;width:1891;height:2" coordorigin="3898,3743" coordsize="1891,2">
              <v:shape style="position:absolute;left:3898;top:3743;width:1891;height:2" coordorigin="3898,3743" coordsize="1891,0" path="m3898,3743l5789,3743e" filled="f" stroked="t" strokeweight=".957683pt" strokecolor="#676767">
                <v:path arrowok="t"/>
              </v:shape>
            </v:group>
            <v:group style="position:absolute;left:5732;top:3741;width:1307;height:2" coordorigin="5732,3741" coordsize="1307,2">
              <v:shape style="position:absolute;left:5732;top:3741;width:1307;height:2" coordorigin="5732,3741" coordsize="1307,0" path="m5732,3741l7039,3741e" filled="f" stroked="t" strokeweight=".718262pt" strokecolor="#ACACAC">
                <v:path arrowok="t"/>
              </v:shape>
            </v:group>
            <v:group style="position:absolute;left:8543;top:3739;width:1618;height:2" coordorigin="8543,3739" coordsize="1618,2">
              <v:shape style="position:absolute;left:8543;top:3739;width:1618;height:2" coordorigin="8543,3739" coordsize="1618,0" path="m8543,3739l10161,3739e" filled="f" stroked="t" strokeweight=".239421pt" strokecolor="#000000">
                <v:path arrowok="t"/>
              </v:shape>
            </v:group>
            <v:group style="position:absolute;left:10132;top:3710;width:1475;height:2" coordorigin="10132,3710" coordsize="1475,2">
              <v:shape style="position:absolute;left:10132;top:3710;width:1475;height:2" coordorigin="10132,3710" coordsize="1475,0" path="m10132,3710l11607,3710e" filled="f" stroked="t" strokeweight=".478842pt" strokecolor="#939393">
                <v:path arrowok="t"/>
              </v:shape>
            </v:group>
            <v:group style="position:absolute;left:345;top:4072;width:2069;height:2" coordorigin="345,4072" coordsize="2069,2">
              <v:shape style="position:absolute;left:345;top:4072;width:2069;height:2" coordorigin="345,4072" coordsize="2069,0" path="m345,4072l2413,4072e" filled="f" stroked="t" strokeweight=".718262pt" strokecolor="#646464">
                <v:path arrowok="t"/>
              </v:shape>
            </v:group>
            <v:group style="position:absolute;left:2356;top:4079;width:1034;height:2" coordorigin="2356,4079" coordsize="1034,2">
              <v:shape style="position:absolute;left:2356;top:4079;width:1034;height:2" coordorigin="2356,4079" coordsize="1034,0" path="m2356,4079l3390,4079e" filled="f" stroked="t" strokeweight=".478842pt" strokecolor="#383838">
                <v:path arrowok="t"/>
              </v:shape>
            </v:group>
            <v:group style="position:absolute;left:3333;top:4077;width:608;height:2" coordorigin="3333,4077" coordsize="608,2">
              <v:shape style="position:absolute;left:3333;top:4077;width:608;height:2" coordorigin="3333,4077" coordsize="608,0" path="m3333,4077l3941,4077e" filled="f" stroked="t" strokeweight=".718262pt" strokecolor="#545454">
                <v:path arrowok="t"/>
              </v:shape>
            </v:group>
            <v:group style="position:absolute;left:3912;top:3710;width:2;height:374" coordorigin="3912,3710" coordsize="2,374">
              <v:shape style="position:absolute;left:3912;top:3710;width:2;height:374" coordorigin="3912,3710" coordsize="0,374" path="m3912,4084l3912,3710e" filled="f" stroked="t" strokeweight="1.197104pt" strokecolor="#4F4F4F">
                <v:path arrowok="t"/>
              </v:shape>
            </v:group>
            <v:group style="position:absolute;left:3898;top:4069;width:1891;height:2" coordorigin="3898,4069" coordsize="1891,2">
              <v:shape style="position:absolute;left:3898;top:4069;width:1891;height:2" coordorigin="3898,4069" coordsize="1891,0" path="m3898,4069l5789,4069e" filled="f" stroked="t" strokeweight="1.675945pt" strokecolor="#6B6B6B">
                <v:path arrowok="t"/>
              </v:shape>
            </v:group>
            <v:group style="position:absolute;left:5760;top:4065;width:977;height:2" coordorigin="5760,4065" coordsize="977,2">
              <v:shape style="position:absolute;left:5760;top:4065;width:977;height:2" coordorigin="5760,4065" coordsize="977,0" path="m5760,4065l6737,4065e" filled="f" stroked="t" strokeweight=".718262pt" strokecolor="#8C8C8C">
                <v:path arrowok="t"/>
              </v:shape>
            </v:group>
            <v:group style="position:absolute;left:6709;top:4079;width:378;height:2" coordorigin="6709,4079" coordsize="378,2">
              <v:shape style="position:absolute;left:6709;top:4079;width:378;height:2" coordorigin="6709,4079" coordsize="378,0" path="m6709,4079l7087,4079e" filled="f" stroked="t" strokeweight=".478842pt" strokecolor="#444444">
                <v:path arrowok="t"/>
              </v:shape>
            </v:group>
            <v:group style="position:absolute;left:7034;top:3691;width:2;height:393" coordorigin="7034,3691" coordsize="2,393">
              <v:shape style="position:absolute;left:7034;top:3691;width:2;height:393" coordorigin="7034,3691" coordsize="0,393" path="m7034,4084l7034,3691e" filled="f" stroked="t" strokeweight=".478842pt" strokecolor="#4B4B4B">
                <v:path arrowok="t"/>
              </v:shape>
            </v:group>
            <v:group style="position:absolute;left:7015;top:4079;width:4592;height:2" coordorigin="7015,4079" coordsize="4592,2">
              <v:shape style="position:absolute;left:7015;top:4079;width:4592;height:2" coordorigin="7015,4079" coordsize="4592,0" path="m7015,4079l11607,4079e" filled="f" stroked="t" strokeweight=".718262pt" strokecolor="#646464">
                <v:path arrowok="t"/>
              </v:shape>
            </v:group>
            <v:group style="position:absolute;left:345;top:4364;width:7566;height:2" coordorigin="345,4364" coordsize="7566,2">
              <v:shape style="position:absolute;left:345;top:4364;width:7566;height:2" coordorigin="345,4364" coordsize="7566,0" path="m345,4364l7910,4364e" filled="f" stroked="t" strokeweight=".718262pt" strokecolor="#5B5B5B">
                <v:path arrowok="t"/>
              </v:shape>
            </v:group>
            <v:group style="position:absolute;left:7853;top:4367;width:718;height:2" coordorigin="7853,4367" coordsize="718,2">
              <v:shape style="position:absolute;left:7853;top:4367;width:718;height:2" coordorigin="7853,4367" coordsize="718,0" path="m7853,4367l8571,4367e" filled="f" stroked="t" strokeweight=".478842pt" strokecolor="#3F3F3F">
                <v:path arrowok="t"/>
              </v:shape>
            </v:group>
            <v:group style="position:absolute;left:8514;top:4367;width:3093;height:2" coordorigin="8514,4367" coordsize="3093,2">
              <v:shape style="position:absolute;left:8514;top:4367;width:3093;height:2" coordorigin="8514,4367" coordsize="3093,0" path="m8514,4367l11607,4367e" filled="f" stroked="t" strokeweight=".957683pt" strokecolor="#6B6B6B">
                <v:path arrowok="t"/>
              </v:shape>
            </v:group>
            <v:group style="position:absolute;left:2385;top:4604;width:1542;height:2" coordorigin="2385,4604" coordsize="1542,2">
              <v:shape style="position:absolute;left:2385;top:4604;width:1542;height:2" coordorigin="2385,4604" coordsize="1542,0" path="m2385,4604l3927,4604e" filled="f" stroked="t" strokeweight=".478842pt" strokecolor="#4F4F4F">
                <v:path arrowok="t"/>
              </v:shape>
            </v:group>
            <v:group style="position:absolute;left:3764;top:4606;width:2547;height:2" coordorigin="3764,4606" coordsize="2547,2">
              <v:shape style="position:absolute;left:3764;top:4606;width:2547;height:2" coordorigin="3764,4606" coordsize="2547,0" path="m3764,4606l6311,4606e" filled="f" stroked="t" strokeweight=".957683pt" strokecolor="#646464">
                <v:path arrowok="t"/>
              </v:shape>
            </v:group>
            <v:group style="position:absolute;left:6254;top:4606;width:1211;height:2" coordorigin="6254,4606" coordsize="1211,2">
              <v:shape style="position:absolute;left:6254;top:4606;width:1211;height:2" coordorigin="6254,4606" coordsize="1211,0" path="m6254,4606l7465,4606e" filled="f" stroked="t" strokeweight=".478842pt" strokecolor="#444444">
                <v:path arrowok="t"/>
              </v:shape>
            </v:group>
            <v:group style="position:absolute;left:7408;top:4611;width:503;height:2" coordorigin="7408,4611" coordsize="503,2">
              <v:shape style="position:absolute;left:7408;top:4611;width:503;height:2" coordorigin="7408,4611" coordsize="503,0" path="m7408,4611l7910,4611e" filled="f" stroked="t" strokeweight=".718262pt" strokecolor="#5B5B5B">
                <v:path arrowok="t"/>
              </v:shape>
            </v:group>
            <v:group style="position:absolute;left:7738;top:4609;width:1858;height:2" coordorigin="7738,4609" coordsize="1858,2">
              <v:shape style="position:absolute;left:7738;top:4609;width:1858;height:2" coordorigin="7738,4609" coordsize="1858,0" path="m7738,4609l9596,4609e" filled="f" stroked="t" strokeweight=".957683pt" strokecolor="#707070">
                <v:path arrowok="t"/>
              </v:shape>
            </v:group>
            <v:group style="position:absolute;left:9539;top:4611;width:790;height:2" coordorigin="9539,4611" coordsize="790,2">
              <v:shape style="position:absolute;left:9539;top:4611;width:790;height:2" coordorigin="9539,4611" coordsize="790,0" path="m9539,4611l10329,4611e" filled="f" stroked="t" strokeweight=".478842pt" strokecolor="#444444">
                <v:path arrowok="t"/>
              </v:shape>
            </v:group>
            <v:group style="position:absolute;left:10271;top:4609;width:1336;height:2" coordorigin="10271,4609" coordsize="1336,2">
              <v:shape style="position:absolute;left:10271;top:4609;width:1336;height:2" coordorigin="10271,4609" coordsize="1336,0" path="m10271,4609l11607,4609e" filled="f" stroked="t" strokeweight=".478842pt" strokecolor="#575757">
                <v:path arrowok="t"/>
              </v:shape>
            </v:group>
            <v:group style="position:absolute;left:11602;top:4323;width:2;height:805" coordorigin="11602,4323" coordsize="2,805">
              <v:shape style="position:absolute;left:11602;top:4323;width:2;height:805" coordorigin="11602,4323" coordsize="0,805" path="m11602,5129l11602,4323e" filled="f" stroked="t" strokeweight=".478842pt" strokecolor="#444444">
                <v:path arrowok="t"/>
              </v:shape>
            </v:group>
            <v:group style="position:absolute;left:5095;top:4621;width:2;height:235" coordorigin="5095,4621" coordsize="2,235">
              <v:shape style="position:absolute;left:5095;top:4621;width:2;height:235" coordorigin="5095,4621" coordsize="0,235" path="m5095,4855l5095,4621e" filled="f" stroked="t" strokeweight=".239421pt" strokecolor="#3B3B3B">
                <v:path arrowok="t"/>
              </v:shape>
            </v:group>
            <v:group style="position:absolute;left:7891;top:4601;width:2;height:527" coordorigin="7891,4601" coordsize="2,527">
              <v:shape style="position:absolute;left:7891;top:4601;width:2;height:527" coordorigin="7891,4601" coordsize="0,527" path="m7891,5129l7891,4601e" filled="f" stroked="t" strokeweight=".957683pt" strokecolor="#646464">
                <v:path arrowok="t"/>
              </v:shape>
            </v:group>
            <v:group style="position:absolute;left:5095;top:4855;width:2;height:235" coordorigin="5095,4855" coordsize="2,235">
              <v:shape style="position:absolute;left:5095;top:4855;width:2;height:235" coordorigin="5095,4855" coordsize="0,235" path="m5095,5090l5095,4855e" filled="f" stroked="t" strokeweight=".239421pt" strokecolor="#000000">
                <v:path arrowok="t"/>
              </v:shape>
            </v:group>
            <v:group style="position:absolute;left:4980;top:5105;width:1331;height:2" coordorigin="4980,5105" coordsize="1331,2">
              <v:shape style="position:absolute;left:4980;top:5105;width:1331;height:2" coordorigin="4980,5105" coordsize="1331,0" path="m4980,5105l6311,5105e" filled="f" stroked="t" strokeweight=".957683pt" strokecolor="#707070">
                <v:path arrowok="t"/>
              </v:shape>
            </v:group>
            <v:group style="position:absolute;left:6254;top:5105;width:2318;height:2" coordorigin="6254,5105" coordsize="2318,2">
              <v:shape style="position:absolute;left:6254;top:5105;width:2318;height:2" coordorigin="6254,5105" coordsize="2318,0" path="m6254,5105l8571,5105e" filled="f" stroked="t" strokeweight=".478842pt" strokecolor="#444444">
                <v:path arrowok="t"/>
              </v:shape>
            </v:group>
            <v:group style="position:absolute;left:8514;top:5102;width:3093;height:2" coordorigin="8514,5102" coordsize="3093,2">
              <v:shape style="position:absolute;left:8514;top:5102;width:3093;height:2" coordorigin="8514,5102" coordsize="3093,0" path="m8514,5102l11607,5102e" filled="f" stroked="t" strokeweight=".957683pt" strokecolor="#747474">
                <v:path arrowok="t"/>
              </v:shape>
            </v:group>
            <v:group style="position:absolute;left:5121;top:5153;width:2;height:139" coordorigin="5121,5153" coordsize="2,139">
              <v:shape style="position:absolute;left:5121;top:5153;width:2;height:139" coordorigin="5121,5153" coordsize="0,139" path="m5121,5292l5121,5153e" filled="f" stroked="t" strokeweight=".718262pt" strokecolor="#2F2F2F">
                <v:path arrowok="t"/>
              </v:shape>
            </v:group>
            <v:group style="position:absolute;left:7020;top:5354;width:1551;height:2" coordorigin="7020,5354" coordsize="1551,2">
              <v:shape style="position:absolute;left:7020;top:5354;width:1551;height:2" coordorigin="7020,5354" coordsize="1551,0" path="m7020,5354l8571,5354e" filled="f" stroked="t" strokeweight=".478842pt" strokecolor="#3F3F3F">
                <v:path arrowok="t"/>
              </v:shape>
            </v:group>
            <v:group style="position:absolute;left:5066;top:5352;width:6541;height:2" coordorigin="5066,5352" coordsize="6541,2">
              <v:shape style="position:absolute;left:5066;top:5352;width:6541;height:2" coordorigin="5066,5352" coordsize="6541,0" path="m5066,5352l11607,5352e" filled="f" stroked="t" strokeweight=".718262pt" strokecolor="#6B6B6B">
                <v:path arrowok="t"/>
              </v:shape>
            </v:group>
            <v:group style="position:absolute;left:5119;top:5407;width:2;height:134" coordorigin="5119,5407" coordsize="2,134">
              <v:shape style="position:absolute;left:5119;top:5407;width:2;height:134" coordorigin="5119,5407" coordsize="0,134" path="m5119,5541l5119,5407e" filled="f" stroked="t" strokeweight=".957683pt" strokecolor="#343434">
                <v:path arrowok="t"/>
              </v:shape>
            </v:group>
            <v:group style="position:absolute;left:7408;top:5603;width:1164;height:2" coordorigin="7408,5603" coordsize="1164,2">
              <v:shape style="position:absolute;left:7408;top:5603;width:1164;height:2" coordorigin="7408,5603" coordsize="1164,0" path="m7408,5603l8571,5603e" filled="f" stroked="t" strokeweight=".478842pt" strokecolor="#444444">
                <v:path arrowok="t"/>
              </v:shape>
            </v:group>
            <v:group style="position:absolute;left:5061;top:5601;width:6551;height:2" coordorigin="5061,5601" coordsize="6551,2">
              <v:shape style="position:absolute;left:5061;top:5601;width:6551;height:2" coordorigin="5061,5601" coordsize="6551,0" path="m5061,5601l11612,5601e" filled="f" stroked="t" strokeweight=".718262pt" strokecolor="#6B6B6B">
                <v:path arrowok="t"/>
              </v:shape>
            </v:group>
            <v:group style="position:absolute;left:350;top:4597;width:2;height:1021" coordorigin="350,4597" coordsize="2,1021">
              <v:shape style="position:absolute;left:350;top:4597;width:2;height:1021" coordorigin="350,4597" coordsize="0,1021" path="m350,5618l350,4597e" filled="f" stroked="t" strokeweight=".478842pt" strokecolor="#343434">
                <v:path arrowok="t"/>
              </v:shape>
            </v:group>
            <v:group style="position:absolute;left:350;top:580;width:2;height:15966" coordorigin="350,580" coordsize="2,15966">
              <v:shape style="position:absolute;left:350;top:580;width:2;height:15966" coordorigin="350,580" coordsize="0,15966" path="m350,16546l350,580e" filled="f" stroked="t" strokeweight=".718262pt" strokecolor="#575757">
                <v:path arrowok="t"/>
              </v:shape>
            </v:group>
            <v:group style="position:absolute;left:5095;top:5589;width:2;height:254" coordorigin="5095,5589" coordsize="2,254">
              <v:shape style="position:absolute;left:5095;top:5589;width:2;height:254" coordorigin="5095,5589" coordsize="0,254" path="m5095,5843l5095,5589e" filled="f" stroked="t" strokeweight=".239421pt" strokecolor="#646464">
                <v:path arrowok="t"/>
              </v:shape>
            </v:group>
            <v:group style="position:absolute;left:2385;top:5838;width:383;height:2" coordorigin="2385,5838" coordsize="383,2">
              <v:shape style="position:absolute;left:2385;top:5838;width:383;height:2" coordorigin="2385,5838" coordsize="383,0" path="m2385,5838l2768,5838e" filled="f" stroked="t" strokeweight=".957683pt" strokecolor="#646464">
                <v:path arrowok="t"/>
              </v:shape>
            </v:group>
            <v:group style="position:absolute;left:2710;top:5840;width:2021;height:2" coordorigin="2710,5840" coordsize="2021,2">
              <v:shape style="position:absolute;left:2710;top:5840;width:2021;height:2" coordorigin="2710,5840" coordsize="2021,0" path="m2710,5840l4731,5840e" filled="f" stroked="t" strokeweight=".478842pt" strokecolor="#4F4F4F">
                <v:path arrowok="t"/>
              </v:shape>
            </v:group>
            <v:group style="position:absolute;left:8313;top:5843;width:259;height:2" coordorigin="8313,5843" coordsize="259,2">
              <v:shape style="position:absolute;left:8313;top:5843;width:259;height:2" coordorigin="8313,5843" coordsize="259,0" path="m8313,5843l8571,5843e" filled="f" stroked="t" strokeweight=".478842pt" strokecolor="#4B4B4B">
                <v:path arrowok="t"/>
              </v:shape>
            </v:group>
            <v:group style="position:absolute;left:4673;top:5840;width:6938;height:2" coordorigin="4673,5840" coordsize="6938,2">
              <v:shape style="position:absolute;left:4673;top:5840;width:6938;height:2" coordorigin="4673,5840" coordsize="6938,0" path="m4673,5840l11612,5840e" filled="f" stroked="t" strokeweight=".718262pt" strokecolor="#6B6B6B">
                <v:path arrowok="t"/>
              </v:shape>
            </v:group>
            <v:group style="position:absolute;left:661;top:6078;width:431;height:2" coordorigin="661,6078" coordsize="431,2">
              <v:shape style="position:absolute;left:661;top:6078;width:431;height:2" coordorigin="661,6078" coordsize="431,0" path="m661,6078l1092,6078e" filled="f" stroked="t" strokeweight=".478842pt" strokecolor="#545454">
                <v:path arrowok="t"/>
              </v:shape>
            </v:group>
            <v:group style="position:absolute;left:666;top:6078;width:1662;height:2" coordorigin="666,6078" coordsize="1662,2">
              <v:shape style="position:absolute;left:666;top:6078;width:1662;height:2" coordorigin="666,6078" coordsize="1662,0" path="m666,6078l2327,6078e" filled="f" stroked="t" strokeweight=".718262pt" strokecolor="#676767">
                <v:path arrowok="t"/>
              </v:shape>
            </v:group>
            <v:group style="position:absolute;left:2270;top:6083;width:1657;height:2" coordorigin="2270,6083" coordsize="1657,2">
              <v:shape style="position:absolute;left:2270;top:6083;width:1657;height:2" coordorigin="2270,6083" coordsize="1657,0" path="m2270,6083l3927,6083e" filled="f" stroked="t" strokeweight=".478842pt" strokecolor="#484848">
                <v:path arrowok="t"/>
              </v:shape>
            </v:group>
            <v:group style="position:absolute;left:3678;top:6085;width:7934;height:2" coordorigin="3678,6085" coordsize="7934,2">
              <v:shape style="position:absolute;left:3678;top:6085;width:7934;height:2" coordorigin="3678,6085" coordsize="7934,0" path="m3678,6085l11612,6085e" filled="f" stroked="t" strokeweight=".718262pt" strokecolor="#676767">
                <v:path arrowok="t"/>
              </v:shape>
            </v:group>
            <v:group style="position:absolute;left:5095;top:5828;width:2;height:278" coordorigin="5095,5828" coordsize="2,278">
              <v:shape style="position:absolute;left:5095;top:5828;width:2;height:278" coordorigin="5095,5828" coordsize="0,278" path="m5095,6106l5095,5828e" filled="f" stroked="t" strokeweight=".718262pt" strokecolor="#484848">
                <v:path arrowok="t"/>
              </v:shape>
            </v:group>
            <v:group style="position:absolute;left:5095;top:6092;width:2;height:700" coordorigin="5095,6092" coordsize="2,700">
              <v:shape style="position:absolute;left:5095;top:6092;width:2;height:700" coordorigin="5095,6092" coordsize="0,700" path="m5095,6792l5095,6092e" filled="f" stroked="t" strokeweight=".239421pt" strokecolor="#444444">
                <v:path arrowok="t"/>
              </v:shape>
            </v:group>
            <v:group style="position:absolute;left:7894;top:6078;width:2;height:729" coordorigin="7894,6078" coordsize="2,729">
              <v:shape style="position:absolute;left:7894;top:6078;width:2;height:729" coordorigin="7894,6078" coordsize="0,729" path="m7894,6806l7894,6078e" filled="f" stroked="t" strokeweight=".957683pt" strokecolor="#707070">
                <v:path arrowok="t"/>
              </v:shape>
            </v:group>
            <v:group style="position:absolute;left:2389;top:6555;width:2739;height:2" coordorigin="2389,6555" coordsize="2739,2">
              <v:shape style="position:absolute;left:2389;top:6555;width:2739;height:2" coordorigin="2389,6555" coordsize="2739,0" path="m2389,6555l5128,6555e" filled="f" stroked="t" strokeweight=".957683pt" strokecolor="#646464">
                <v:path arrowok="t"/>
              </v:shape>
            </v:group>
            <v:group style="position:absolute;left:5066;top:6557;width:1245;height:2" coordorigin="5066,6557" coordsize="1245,2">
              <v:shape style="position:absolute;left:5066;top:6557;width:1245;height:2" coordorigin="5066,6557" coordsize="1245,0" path="m5066,6557l6311,6557e" filled="f" stroked="t" strokeweight=".478842pt" strokecolor="#484848">
                <v:path arrowok="t"/>
              </v:shape>
            </v:group>
            <v:group style="position:absolute;left:6129;top:6557;width:2543;height:2" coordorigin="6129,6557" coordsize="2543,2">
              <v:shape style="position:absolute;left:6129;top:6557;width:2543;height:2" coordorigin="6129,6557" coordsize="2543,0" path="m6129,6557l8672,6557e" filled="f" stroked="t" strokeweight=".957683pt" strokecolor="#6B6B6B">
                <v:path arrowok="t"/>
              </v:shape>
            </v:group>
            <v:group style="position:absolute;left:8514;top:6555;width:3098;height:2" coordorigin="8514,6555" coordsize="3098,2">
              <v:shape style="position:absolute;left:8514;top:6555;width:3098;height:2" coordorigin="8514,6555" coordsize="3098,0" path="m8514,6555l11612,6555e" filled="f" stroked="t" strokeweight=".478842pt" strokecolor="#4F4F4F">
                <v:path arrowok="t"/>
              </v:shape>
            </v:group>
            <v:group style="position:absolute;left:2389;top:6797;width:2342;height:2" coordorigin="2389,6797" coordsize="2342,2">
              <v:shape style="position:absolute;left:2389;top:6797;width:2342;height:2" coordorigin="2389,6797" coordsize="2342,0" path="m2389,6797l4731,6797e" filled="f" stroked="t" strokeweight=".718262pt" strokecolor="#676767">
                <v:path arrowok="t"/>
              </v:shape>
            </v:group>
            <v:group style="position:absolute;left:4673;top:6797;width:1116;height:2" coordorigin="4673,6797" coordsize="1116,2">
              <v:shape style="position:absolute;left:4673;top:6797;width:1116;height:2" coordorigin="4673,6797" coordsize="1116,0" path="m4673,6797l5789,6797e" filled="f" stroked="t" strokeweight=".478842pt" strokecolor="#383838">
                <v:path arrowok="t"/>
              </v:shape>
            </v:group>
            <v:group style="position:absolute;left:5732;top:6797;width:579;height:2" coordorigin="5732,6797" coordsize="579,2">
              <v:shape style="position:absolute;left:5732;top:6797;width:579;height:2" coordorigin="5732,6797" coordsize="579,0" path="m5732,6797l6311,6797e" filled="f" stroked="t" strokeweight=".478842pt" strokecolor="#545454">
                <v:path arrowok="t"/>
              </v:shape>
            </v:group>
            <v:group style="position:absolute;left:6129;top:6797;width:2442;height:2" coordorigin="6129,6797" coordsize="2442,2">
              <v:shape style="position:absolute;left:6129;top:6797;width:2442;height:2" coordorigin="6129,6797" coordsize="2442,0" path="m6129,6797l8571,6797e" filled="f" stroked="t" strokeweight=".957683pt" strokecolor="#6B6B6B">
                <v:path arrowok="t"/>
              </v:shape>
            </v:group>
            <v:group style="position:absolute;left:8514;top:6797;width:1815;height:2" coordorigin="8514,6797" coordsize="1815,2">
              <v:shape style="position:absolute;left:8514;top:6797;width:1815;height:2" coordorigin="8514,6797" coordsize="1815,0" path="m8514,6797l10329,6797e" filled="f" stroked="t" strokeweight=".478842pt" strokecolor="#444444">
                <v:path arrowok="t"/>
              </v:shape>
            </v:group>
            <v:group style="position:absolute;left:10271;top:6797;width:460;height:2" coordorigin="10271,6797" coordsize="460,2">
              <v:shape style="position:absolute;left:10271;top:6797;width:460;height:2" coordorigin="10271,6797" coordsize="460,0" path="m10271,6797l10731,6797e" filled="f" stroked="t" strokeweight=".478842pt" strokecolor="#606060">
                <v:path arrowok="t"/>
              </v:shape>
            </v:group>
            <v:group style="position:absolute;left:10673;top:6794;width:939;height:2" coordorigin="10673,6794" coordsize="939,2">
              <v:shape style="position:absolute;left:10673;top:6794;width:939;height:2" coordorigin="10673,6794" coordsize="939,0" path="m10673,6794l11612,6794e" filled="f" stroked="t" strokeweight=".718262pt" strokecolor="#777777">
                <v:path arrowok="t"/>
              </v:shape>
            </v:group>
            <v:group style="position:absolute;left:340;top:7032;width:819;height:2" coordorigin="340,7032" coordsize="819,2">
              <v:shape style="position:absolute;left:340;top:7032;width:819;height:2" coordorigin="340,7032" coordsize="819,0" path="m340,7032l1159,7032e" filled="f" stroked="t" strokeweight=".957683pt" strokecolor="#676767">
                <v:path arrowok="t"/>
              </v:shape>
            </v:group>
            <v:group style="position:absolute;left:1034;top:7032;width:1293;height:2" coordorigin="1034,7032" coordsize="1293,2">
              <v:shape style="position:absolute;left:1034;top:7032;width:1293;height:2" coordorigin="1034,7032" coordsize="1293,0" path="m1034,7032l2327,7032e" filled="f" stroked="t" strokeweight=".478842pt" strokecolor="#4B4B4B">
                <v:path arrowok="t"/>
              </v:shape>
            </v:group>
            <v:group style="position:absolute;left:2231;top:7036;width:2500;height:2" coordorigin="2231,7036" coordsize="2500,2">
              <v:shape style="position:absolute;left:2231;top:7036;width:2500;height:2" coordorigin="2231,7036" coordsize="2500,0" path="m2231,7036l4731,7036e" filled="f" stroked="t" strokeweight=".718262pt" strokecolor="#5B5B5B">
                <v:path arrowok="t"/>
              </v:shape>
            </v:group>
            <v:group style="position:absolute;left:2394;top:6169;width:2;height:1371" coordorigin="2394,6169" coordsize="2,1371">
              <v:shape style="position:absolute;left:2394;top:6169;width:2;height:1371" coordorigin="2394,6169" coordsize="0,1371" path="m2394,7540l2394,6169e" filled="f" stroked="t" strokeweight=".478842pt" strokecolor="#3F3F3F">
                <v:path arrowok="t"/>
              </v:shape>
            </v:group>
            <v:group style="position:absolute;left:4673;top:7036;width:450;height:2" coordorigin="4673,7036" coordsize="450,2">
              <v:shape style="position:absolute;left:4673;top:7036;width:450;height:2" coordorigin="4673,7036" coordsize="450,0" path="m4673,7036l5124,7036e" filled="f" stroked="t" strokeweight=".478842pt" strokecolor="#3B3B3B">
                <v:path arrowok="t"/>
              </v:shape>
            </v:group>
            <v:group style="position:absolute;left:5066;top:7041;width:723;height:2" coordorigin="5066,7041" coordsize="723,2">
              <v:shape style="position:absolute;left:5066;top:7041;width:723;height:2" coordorigin="5066,7041" coordsize="723,0" path="m5066,7041l5789,7041e" filled="f" stroked="t" strokeweight=".718262pt" strokecolor="#5B5B5B">
                <v:path arrowok="t"/>
              </v:shape>
            </v:group>
            <v:group style="position:absolute;left:5377;top:7039;width:2533;height:2" coordorigin="5377,7039" coordsize="2533,2">
              <v:shape style="position:absolute;left:5377;top:7039;width:2533;height:2" coordorigin="5377,7039" coordsize="2533,0" path="m5377,7039l7910,7039e" filled="f" stroked="t" strokeweight=".957683pt" strokecolor="#707070">
                <v:path arrowok="t"/>
              </v:shape>
            </v:group>
            <v:group style="position:absolute;left:7853;top:7039;width:1384;height:2" coordorigin="7853,7039" coordsize="1384,2">
              <v:shape style="position:absolute;left:7853;top:7039;width:1384;height:2" coordorigin="7853,7039" coordsize="1384,0" path="m7853,7039l9237,7039e" filled="f" stroked="t" strokeweight=".478842pt" strokecolor="#575757">
                <v:path arrowok="t"/>
              </v:shape>
            </v:group>
            <v:group style="position:absolute;left:9103;top:7039;width:2509;height:2" coordorigin="9103,7039" coordsize="2509,2">
              <v:shape style="position:absolute;left:9103;top:7039;width:2509;height:2" coordorigin="9103,7039" coordsize="2509,0" path="m9103,7039l11612,7039e" filled="f" stroked="t" strokeweight=".957683pt" strokecolor="#777777">
                <v:path arrowok="t"/>
              </v:shape>
            </v:group>
            <v:group style="position:absolute;left:340;top:7504;width:2126;height:2" coordorigin="340,7504" coordsize="2126,2">
              <v:shape style="position:absolute;left:340;top:7504;width:2126;height:2" coordorigin="340,7504" coordsize="2126,0" path="m340,7504l2466,7504e" filled="f" stroked="t" strokeweight=".718262pt" strokecolor="#676767">
                <v:path arrowok="t"/>
              </v:shape>
            </v:group>
            <v:group style="position:absolute;left:345;top:7266;width:2;height:997" coordorigin="345,7266" coordsize="2,997">
              <v:shape style="position:absolute;left:345;top:7266;width:2;height:997" coordorigin="345,7266" coordsize="0,997" path="m345,8263l345,7266e" filled="f" stroked="t" strokeweight=".478842pt" strokecolor="#343434">
                <v:path arrowok="t"/>
              </v:shape>
            </v:group>
            <v:group style="position:absolute;left:2351;top:7508;width:1575;height:2" coordorigin="2351,7508" coordsize="1575,2">
              <v:shape style="position:absolute;left:2351;top:7508;width:1575;height:2" coordorigin="2351,7508" coordsize="1575,0" path="m2351,7508l3927,7508e" filled="f" stroked="t" strokeweight=".478842pt" strokecolor="#4F4F4F">
                <v:path arrowok="t"/>
              </v:shape>
            </v:group>
            <v:group style="position:absolute;left:3678;top:7513;width:7934;height:2" coordorigin="3678,7513" coordsize="7934,2">
              <v:shape style="position:absolute;left:3678;top:7513;width:7934;height:2" coordorigin="3678,7513" coordsize="7934,0" path="m3678,7513l11612,7513e" filled="f" stroked="t" strokeweight=".718262pt" strokecolor="#676767">
                <v:path arrowok="t"/>
              </v:shape>
            </v:group>
            <v:group style="position:absolute;left:6254;top:7511;width:824;height:2" coordorigin="6254,7511" coordsize="824,2">
              <v:shape style="position:absolute;left:6254;top:7511;width:824;height:2" coordorigin="6254,7511" coordsize="824,0" path="m6254,7511l7077,7511e" filled="f" stroked="t" strokeweight=".478842pt" strokecolor="#545454">
                <v:path arrowok="t"/>
              </v:shape>
            </v:group>
            <v:group style="position:absolute;left:9539;top:7516;width:2045;height:2" coordorigin="9539,7516" coordsize="2045,2">
              <v:shape style="position:absolute;left:9539;top:7516;width:2045;height:2" coordorigin="9539,7516" coordsize="2045,0" path="m9539,7516l11583,7516e" filled="f" stroked="t" strokeweight=".478842pt" strokecolor="#575757">
                <v:path arrowok="t"/>
              </v:shape>
            </v:group>
            <v:group style="position:absolute;left:2392;top:4074;width:2;height:7449" coordorigin="2392,4074" coordsize="2,7449">
              <v:shape style="position:absolute;left:2392;top:4074;width:2;height:7449" coordorigin="2392,4074" coordsize="0,7449" path="m2392,11523l2392,4074e" filled="f" stroked="t" strokeweight=".718262pt" strokecolor="#5B5B5B">
                <v:path arrowok="t"/>
              </v:shape>
            </v:group>
            <v:group style="position:absolute;left:5095;top:7497;width:2;height:738" coordorigin="5095,7497" coordsize="2,738">
              <v:shape style="position:absolute;left:5095;top:7497;width:2;height:738" coordorigin="5095,7497" coordsize="0,738" path="m5095,8235l5095,7497e" filled="f" stroked="t" strokeweight=".718262pt" strokecolor="#3F3F3F">
                <v:path arrowok="t"/>
              </v:shape>
            </v:group>
            <v:group style="position:absolute;left:5061;top:7755;width:3534;height:2" coordorigin="5061,7755" coordsize="3534,2">
              <v:shape style="position:absolute;left:5061;top:7755;width:3534;height:2" coordorigin="5061,7755" coordsize="3534,0" path="m5061,7755l8595,7755e" filled="f" stroked="t" strokeweight=".718262pt" strokecolor="#707070">
                <v:path arrowok="t"/>
              </v:shape>
            </v:group>
            <v:group style="position:absolute;left:8514;top:7755;width:1815;height:2" coordorigin="8514,7755" coordsize="1815,2">
              <v:shape style="position:absolute;left:8514;top:7755;width:1815;height:2" coordorigin="8514,7755" coordsize="1815,0" path="m8514,7755l10329,7755e" filled="f" stroked="t" strokeweight=".478842pt" strokecolor="#575757">
                <v:path arrowok="t"/>
              </v:shape>
            </v:group>
            <v:group style="position:absolute;left:10271;top:7758;width:1341;height:2" coordorigin="10271,7758" coordsize="1341,2">
              <v:shape style="position:absolute;left:10271;top:7758;width:1341;height:2" coordorigin="10271,7758" coordsize="1341,0" path="m10271,7758l11612,7758e" filled="f" stroked="t" strokeweight=".957683pt" strokecolor="#878787">
                <v:path arrowok="t"/>
              </v:shape>
            </v:group>
            <v:group style="position:absolute;left:5066;top:7995;width:3318;height:2" coordorigin="5066,7995" coordsize="3318,2">
              <v:shape style="position:absolute;left:5066;top:7995;width:3318;height:2" coordorigin="5066,7995" coordsize="3318,0" path="m5066,7995l8385,7995e" filled="f" stroked="t" strokeweight=".718262pt" strokecolor="#6B6B6B">
                <v:path arrowok="t"/>
              </v:shape>
            </v:group>
            <v:group style="position:absolute;left:8313;top:7995;width:924;height:2" coordorigin="8313,7995" coordsize="924,2">
              <v:shape style="position:absolute;left:8313;top:7995;width:924;height:2" coordorigin="8313,7995" coordsize="924,0" path="m8313,7995l9237,7995e" filled="f" stroked="t" strokeweight=".478842pt" strokecolor="#606060">
                <v:path arrowok="t"/>
              </v:shape>
            </v:group>
            <v:group style="position:absolute;left:8523;top:7997;width:3089;height:2" coordorigin="8523,7997" coordsize="3089,2">
              <v:shape style="position:absolute;left:8523;top:7997;width:3089;height:2" coordorigin="8523,7997" coordsize="3089,0" path="m8523,7997l11612,7997e" filled="f" stroked="t" strokeweight=".957683pt" strokecolor="#777777">
                <v:path arrowok="t"/>
              </v:shape>
            </v:group>
            <v:group style="position:absolute;left:340;top:8225;width:302;height:2" coordorigin="340,8225" coordsize="302,2">
              <v:shape style="position:absolute;left:340;top:8225;width:302;height:2" coordorigin="340,8225" coordsize="302,0" path="m340,8225l642,8225e" filled="f" stroked="t" strokeweight=".478842pt" strokecolor="#444444">
                <v:path arrowok="t"/>
              </v:shape>
            </v:group>
            <v:group style="position:absolute;left:584;top:8227;width:1159;height:2" coordorigin="584,8227" coordsize="1159,2">
              <v:shape style="position:absolute;left:584;top:8227;width:1159;height:2" coordorigin="584,8227" coordsize="1159,0" path="m584,8227l1743,8227e" filled="f" stroked="t" strokeweight=".957683pt" strokecolor="#747474">
                <v:path arrowok="t"/>
              </v:shape>
            </v:group>
            <v:group style="position:absolute;left:1686;top:8230;width:737;height:2" coordorigin="1686,8230" coordsize="737,2">
              <v:shape style="position:absolute;left:1686;top:8230;width:737;height:2" coordorigin="1686,8230" coordsize="737,0" path="m1686,8230l2423,8230e" filled="f" stroked="t" strokeweight=".478842pt" strokecolor="#484848">
                <v:path arrowok="t"/>
              </v:shape>
            </v:group>
            <v:group style="position:absolute;left:2351;top:8232;width:1800;height:2" coordorigin="2351,8232" coordsize="1800,2">
              <v:shape style="position:absolute;left:2351;top:8232;width:1800;height:2" coordorigin="2351,8232" coordsize="1800,0" path="m2351,8232l4152,8232e" filled="f" stroked="t" strokeweight=".957683pt" strokecolor="#707070">
                <v:path arrowok="t"/>
              </v:shape>
            </v:group>
            <v:group style="position:absolute;left:3869;top:8235;width:1259;height:2" coordorigin="3869,8235" coordsize="1259,2">
              <v:shape style="position:absolute;left:3869;top:8235;width:1259;height:2" coordorigin="3869,8235" coordsize="1259,0" path="m3869,8235l5128,8235e" filled="f" stroked="t" strokeweight=".478842pt" strokecolor="#575757">
                <v:path arrowok="t"/>
              </v:shape>
            </v:group>
            <v:group style="position:absolute;left:5066;top:8237;width:2308;height:2" coordorigin="5066,8237" coordsize="2308,2">
              <v:shape style="position:absolute;left:5066;top:8237;width:2308;height:2" coordorigin="5066,8237" coordsize="2308,0" path="m5066,8237l7374,8237e" filled="f" stroked="t" strokeweight=".957683pt" strokecolor="#777777">
                <v:path arrowok="t"/>
              </v:shape>
            </v:group>
            <v:group style="position:absolute;left:7020;top:8237;width:2217;height:2" coordorigin="7020,8237" coordsize="2217,2">
              <v:shape style="position:absolute;left:7020;top:8237;width:2217;height:2" coordorigin="7020,8237" coordsize="2217,0" path="m7020,8237l9237,8237e" filled="f" stroked="t" strokeweight=".478842pt" strokecolor="#606060">
                <v:path arrowok="t"/>
              </v:shape>
            </v:group>
            <v:group style="position:absolute;left:9136;top:8237;width:2476;height:2" coordorigin="9136,8237" coordsize="2476,2">
              <v:shape style="position:absolute;left:9136;top:8237;width:2476;height:2" coordorigin="9136,8237" coordsize="2476,0" path="m9136,8237l11612,8237e" filled="f" stroked="t" strokeweight=".957683pt" strokecolor="#777777">
                <v:path arrowok="t"/>
              </v:shape>
            </v:group>
            <v:group style="position:absolute;left:345;top:8192;width:2;height:326" coordorigin="345,8192" coordsize="2,326">
              <v:shape style="position:absolute;left:345;top:8192;width:2;height:326" coordorigin="345,8192" coordsize="0,326" path="m345,8517l345,8192e" filled="f" stroked="t" strokeweight=".478842pt" strokecolor="#4F4F4F">
                <v:path arrowok="t"/>
              </v:shape>
            </v:group>
            <v:group style="position:absolute;left:340;top:8702;width:3328;height:2" coordorigin="340,8702" coordsize="3328,2">
              <v:shape style="position:absolute;left:340;top:8702;width:3328;height:2" coordorigin="340,8702" coordsize="3328,0" path="m340,8702l3668,8702e" filled="f" stroked="t" strokeweight=".957683pt" strokecolor="#676767">
                <v:path arrowok="t"/>
              </v:shape>
            </v:group>
            <v:group style="position:absolute;left:3333;top:8707;width:1398;height:2" coordorigin="3333,8707" coordsize="1398,2">
              <v:shape style="position:absolute;left:3333;top:8707;width:1398;height:2" coordorigin="3333,8707" coordsize="1398,0" path="m3333,8707l4731,8707e" filled="f" stroked="t" strokeweight=".478842pt" strokecolor="#4F4F4F">
                <v:path arrowok="t"/>
              </v:shape>
            </v:group>
            <v:group style="position:absolute;left:4568;top:8709;width:1666;height:2" coordorigin="4568,8709" coordsize="1666,2">
              <v:shape style="position:absolute;left:4568;top:8709;width:1666;height:2" coordorigin="4568,8709" coordsize="1666,0" path="m4568,8709l6235,8709e" filled="f" stroked="t" strokeweight=".957683pt" strokecolor="#707070">
                <v:path arrowok="t"/>
              </v:shape>
            </v:group>
            <v:group style="position:absolute;left:5732;top:8709;width:5885;height:2" coordorigin="5732,8709" coordsize="5885,2">
              <v:shape style="position:absolute;left:5732;top:8709;width:5885;height:2" coordorigin="5732,8709" coordsize="5885,0" path="m5732,8709l11617,8709e" filled="f" stroked="t" strokeweight=".718262pt" strokecolor="#5B5B5B">
                <v:path arrowok="t"/>
              </v:shape>
            </v:group>
            <v:group style="position:absolute;left:6254;top:8709;width:2318;height:2" coordorigin="6254,8709" coordsize="2318,2">
              <v:shape style="position:absolute;left:6254;top:8709;width:2318;height:2" coordorigin="6254,8709" coordsize="2318,0" path="m6254,8709l8571,8709e" filled="f" stroked="t" strokeweight=".478842pt" strokecolor="#3F3F3F">
                <v:path arrowok="t"/>
              </v:shape>
            </v:group>
            <v:group style="position:absolute;left:8595;top:8709;width:1537;height:2" coordorigin="8595,8709" coordsize="1537,2">
              <v:shape style="position:absolute;left:8595;top:8709;width:1537;height:2" coordorigin="8595,8709" coordsize="1537,0" path="m8595,8709l10132,8709e" filled="f" stroked="t" strokeweight=".957683pt" strokecolor="#707070">
                <v:path arrowok="t"/>
              </v:shape>
            </v:group>
            <v:group style="position:absolute;left:10132;top:8714;width:1456;height:2" coordorigin="10132,8714" coordsize="1456,2">
              <v:shape style="position:absolute;left:10132;top:8714;width:1456;height:2" coordorigin="10132,8714" coordsize="1456,0" path="m10132,8714l11588,8714e" filled="f" stroked="t" strokeweight=".478842pt" strokecolor="#575757">
                <v:path arrowok="t"/>
              </v:shape>
            </v:group>
            <v:group style="position:absolute;left:2394;top:8249;width:2;height:1026" coordorigin="2394,8249" coordsize="2,1026">
              <v:shape style="position:absolute;left:2394;top:8249;width:2;height:1026" coordorigin="2394,8249" coordsize="0,1026" path="m2394,9275l2394,8249e" filled="f" stroked="t" strokeweight=".957683pt" strokecolor="#707070">
                <v:path arrowok="t"/>
              </v:shape>
            </v:group>
            <v:group style="position:absolute;left:335;top:9558;width:11253;height:2" coordorigin="335,9558" coordsize="11253,2">
              <v:shape style="position:absolute;left:335;top:9558;width:11253;height:2" coordorigin="335,9558" coordsize="11253,0" path="m335,9558l11588,9558e" filled="f" stroked="t" strokeweight=".718262pt" strokecolor="#676767">
                <v:path arrowok="t"/>
              </v:shape>
            </v:group>
            <v:group style="position:absolute;left:7408;top:9562;width:1164;height:2" coordorigin="7408,9562" coordsize="1164,2">
              <v:shape style="position:absolute;left:7408;top:9562;width:1164;height:2" coordorigin="7408,9562" coordsize="1164,0" path="m7408,9562l8571,9562e" filled="f" stroked="t" strokeweight=".478842pt" strokecolor="#4B4B4B">
                <v:path arrowok="t"/>
              </v:shape>
            </v:group>
            <v:group style="position:absolute;left:10673;top:9565;width:943;height:2" coordorigin="10673,9565" coordsize="943,2">
              <v:shape style="position:absolute;left:10673;top:9565;width:943;height:2" coordorigin="10673,9565" coordsize="943,0" path="m10673,9565l11617,9565e" filled="f" stroked="t" strokeweight=".478842pt" strokecolor="#6B6B6B">
                <v:path arrowok="t"/>
              </v:shape>
            </v:group>
            <v:group style="position:absolute;left:335;top:9802;width:1408;height:2" coordorigin="335,9802" coordsize="1408,2">
              <v:shape style="position:absolute;left:335;top:9802;width:1408;height:2" coordorigin="335,9802" coordsize="1408,0" path="m335,9802l1743,9802e" filled="f" stroked="t" strokeweight=".718262pt" strokecolor="#6B6B6B">
                <v:path arrowok="t"/>
              </v:shape>
            </v:group>
            <v:group style="position:absolute;left:1686;top:9802;width:642;height:2" coordorigin="1686,9802" coordsize="642,2">
              <v:shape style="position:absolute;left:1686;top:9802;width:642;height:2" coordorigin="1686,9802" coordsize="642,0" path="m1686,9802l2327,9802e" filled="f" stroked="t" strokeweight=".478842pt" strokecolor="#484848">
                <v:path arrowok="t"/>
              </v:shape>
            </v:group>
            <v:group style="position:absolute;left:2270;top:9807;width:153;height:2" coordorigin="2270,9807" coordsize="153,2">
              <v:shape style="position:absolute;left:2270;top:9807;width:153;height:2" coordorigin="2270,9807" coordsize="153,0" path="m2270,9807l2423,9807e" filled="f" stroked="t" strokeweight=".718262pt" strokecolor="#575757">
                <v:path arrowok="t"/>
              </v:shape>
            </v:group>
            <v:group style="position:absolute;left:2351;top:9804;width:2380;height:2" coordorigin="2351,9804" coordsize="2380,2">
              <v:shape style="position:absolute;left:2351;top:9804;width:2380;height:2" coordorigin="2351,9804" coordsize="2380,0" path="m2351,9804l4731,9804e" filled="f" stroked="t" strokeweight=".957683pt" strokecolor="#707070">
                <v:path arrowok="t"/>
              </v:shape>
            </v:group>
            <v:group style="position:absolute;left:4673;top:9807;width:1116;height:2" coordorigin="4673,9807" coordsize="1116,2">
              <v:shape style="position:absolute;left:4673;top:9807;width:1116;height:2" coordorigin="4673,9807" coordsize="1116,0" path="m4673,9807l5789,9807e" filled="f" stroked="t" strokeweight=".478842pt" strokecolor="#3B3B3B">
                <v:path arrowok="t"/>
              </v:shape>
            </v:group>
            <v:group style="position:absolute;left:5732;top:9809;width:2935;height:2" coordorigin="5732,9809" coordsize="2935,2">
              <v:shape style="position:absolute;left:5732;top:9809;width:2935;height:2" coordorigin="5732,9809" coordsize="2935,0" path="m5732,9809l8667,9809e" filled="f" stroked="t" strokeweight=".957683pt" strokecolor="#707070">
                <v:path arrowok="t"/>
              </v:shape>
            </v:group>
            <v:group style="position:absolute;left:8514;top:9807;width:723;height:2" coordorigin="8514,9807" coordsize="723,2">
              <v:shape style="position:absolute;left:8514;top:9807;width:723;height:2" coordorigin="8514,9807" coordsize="723,0" path="m8514,9807l9237,9807e" filled="f" stroked="t" strokeweight=".478842pt" strokecolor="#676767">
                <v:path arrowok="t"/>
              </v:shape>
            </v:group>
            <v:group style="position:absolute;left:9179;top:9807;width:1010;height:2" coordorigin="9179,9807" coordsize="1010,2">
              <v:shape style="position:absolute;left:9179;top:9807;width:1010;height:2" coordorigin="9179,9807" coordsize="1010,0" path="m9179,9807l10190,9807e" filled="f" stroked="t" strokeweight=".478842pt" strokecolor="#484848">
                <v:path arrowok="t"/>
              </v:shape>
            </v:group>
            <v:group style="position:absolute;left:10132;top:9809;width:1484;height:2" coordorigin="10132,9809" coordsize="1484,2">
              <v:shape style="position:absolute;left:10132;top:9809;width:1484;height:2" coordorigin="10132,9809" coordsize="1484,0" path="m10132,9809l11617,9809e" filled="f" stroked="t" strokeweight=".957683pt" strokecolor="#808080">
                <v:path arrowok="t"/>
              </v:shape>
            </v:group>
            <v:group style="position:absolute;left:335;top:10049;width:11282;height:2" coordorigin="335,10049" coordsize="11282,2">
              <v:shape style="position:absolute;left:335;top:10049;width:11282;height:2" coordorigin="335,10049" coordsize="11282,0" path="m335,10049l11617,10049e" filled="f" stroked="t" strokeweight=".718262pt" strokecolor="#676767">
                <v:path arrowok="t"/>
              </v:shape>
            </v:group>
            <v:group style="position:absolute;left:6254;top:10051;width:2116;height:2" coordorigin="6254,10051" coordsize="2116,2">
              <v:shape style="position:absolute;left:6254;top:10051;width:2116;height:2" coordorigin="6254,10051" coordsize="2116,0" path="m6254,10051l8370,10051e" filled="f" stroked="t" strokeweight=".478842pt" strokecolor="#484848">
                <v:path arrowok="t"/>
              </v:shape>
            </v:group>
            <v:group style="position:absolute;left:8313;top:10051;width:259;height:2" coordorigin="8313,10051" coordsize="259,2">
              <v:shape style="position:absolute;left:8313;top:10051;width:259;height:2" coordorigin="8313,10051" coordsize="259,0" path="m8313,10051l8571,10051e" filled="f" stroked="t" strokeweight=".478842pt" strokecolor="#606060">
                <v:path arrowok="t"/>
              </v:shape>
            </v:group>
            <v:group style="position:absolute;left:335;top:10516;width:1992;height:2" coordorigin="335,10516" coordsize="1992,2">
              <v:shape style="position:absolute;left:335;top:10516;width:1992;height:2" coordorigin="335,10516" coordsize="1992,0" path="m335,10516l2327,10516e" filled="f" stroked="t" strokeweight=".718262pt" strokecolor="#676767">
                <v:path arrowok="t"/>
              </v:shape>
            </v:group>
            <v:group style="position:absolute;left:2270;top:10521;width:1657;height:2" coordorigin="2270,10521" coordsize="1657,2">
              <v:shape style="position:absolute;left:2270;top:10521;width:1657;height:2" coordorigin="2270,10521" coordsize="1657,0" path="m2270,10521l3927,10521e" filled="f" stroked="t" strokeweight=".478842pt" strokecolor="#4B4B4B">
                <v:path arrowok="t"/>
              </v:shape>
            </v:group>
            <v:group style="position:absolute;left:3869;top:10521;width:2442;height:2" coordorigin="3869,10521" coordsize="2442,2">
              <v:shape style="position:absolute;left:3869;top:10521;width:2442;height:2" coordorigin="3869,10521" coordsize="2442,0" path="m3869,10521l6311,10521e" filled="f" stroked="t" strokeweight=".957683pt" strokecolor="#707070">
                <v:path arrowok="t"/>
              </v:shape>
            </v:group>
            <v:group style="position:absolute;left:6254;top:10521;width:512;height:2" coordorigin="6254,10521" coordsize="512,2">
              <v:shape style="position:absolute;left:6254;top:10521;width:512;height:2" coordorigin="6254,10521" coordsize="512,0" path="m6254,10521l6766,10521e" filled="f" stroked="t" strokeweight=".478842pt" strokecolor="#5B5B5B">
                <v:path arrowok="t"/>
              </v:shape>
            </v:group>
            <v:group style="position:absolute;left:6709;top:10521;width:1863;height:2" coordorigin="6709,10521" coordsize="1863,2">
              <v:shape style="position:absolute;left:6709;top:10521;width:1863;height:2" coordorigin="6709,10521" coordsize="1863,0" path="m6709,10521l8571,10521e" filled="f" stroked="t" strokeweight=".478842pt" strokecolor="#444444">
                <v:path arrowok="t"/>
              </v:shape>
            </v:group>
            <v:group style="position:absolute;left:8514;top:10519;width:3103;height:2" coordorigin="8514,10519" coordsize="3103,2">
              <v:shape style="position:absolute;left:8514;top:10519;width:3103;height:2" coordorigin="8514,10519" coordsize="3103,0" path="m8514,10519l11617,10519e" filled="f" stroked="t" strokeweight=".957683pt" strokecolor="#777777">
                <v:path arrowok="t"/>
              </v:shape>
            </v:group>
            <v:group style="position:absolute;left:2298;top:10722;width:96;height:2" coordorigin="2298,10722" coordsize="96,2">
              <v:shape style="position:absolute;left:2298;top:10722;width:96;height:2" coordorigin="2298,10722" coordsize="96,0" path="m2298,10722l2394,10722e" filled="f" stroked="t" strokeweight=".239421pt" strokecolor="#676767">
                <v:path arrowok="t"/>
              </v:shape>
            </v:group>
            <v:group style="position:absolute;left:862;top:10756;width:881;height:2" coordorigin="862,10756" coordsize="881,2">
              <v:shape style="position:absolute;left:862;top:10756;width:881;height:2" coordorigin="862,10756" coordsize="881,0" path="m862,10756l1743,10756e" filled="f" stroked="t" strokeweight=".478842pt" strokecolor="#747474">
                <v:path arrowok="t"/>
              </v:shape>
            </v:group>
            <v:group style="position:absolute;left:1721;top:10746;width:2;height:321" coordorigin="1721,10746" coordsize="2,321">
              <v:shape style="position:absolute;left:1721;top:10746;width:2;height:321" coordorigin="1721,10746" coordsize="0,321" path="m1721,11067l1721,10746e" filled="f" stroked="t" strokeweight=".718262pt" strokecolor="#606060">
                <v:path arrowok="t"/>
              </v:shape>
            </v:group>
            <v:group style="position:absolute;left:335;top:11005;width:9855;height:2" coordorigin="335,11005" coordsize="9855,2">
              <v:shape style="position:absolute;left:335;top:11005;width:9855;height:2" coordorigin="335,11005" coordsize="9855,0" path="m335,11005l10190,11005e" filled="f" stroked="t" strokeweight=".718262pt" strokecolor="#606060">
                <v:path arrowok="t"/>
              </v:shape>
            </v:group>
            <v:group style="position:absolute;left:7448;top:10756;width:2;height:5795" coordorigin="7448,10756" coordsize="2,5795">
              <v:shape style="position:absolute;left:7448;top:10756;width:2;height:5795" coordorigin="7448,10756" coordsize="0,5795" path="m7448,16551l7448,10756e" filled="f" stroked="t" strokeweight=".957683pt" strokecolor="#707070">
                <v:path arrowok="t"/>
              </v:shape>
            </v:group>
            <v:group style="position:absolute;left:10051;top:11008;width:1571;height:2" coordorigin="10051,11008" coordsize="1571,2">
              <v:shape style="position:absolute;left:10051;top:11008;width:1571;height:2" coordorigin="10051,11008" coordsize="1571,0" path="m10051,11008l11621,11008e" filled="f" stroked="t" strokeweight=".957683pt" strokecolor="#838383">
                <v:path arrowok="t"/>
              </v:shape>
            </v:group>
            <v:group style="position:absolute;left:1063;top:10991;width:2;height:503" coordorigin="1063,10991" coordsize="2,503">
              <v:shape style="position:absolute;left:1063;top:10991;width:2;height:503" coordorigin="1063,10991" coordsize="0,503" path="m1063,11494l1063,10991e" filled="f" stroked="t" strokeweight=".239421pt" strokecolor="#707070">
                <v:path arrowok="t"/>
              </v:shape>
            </v:group>
            <v:group style="position:absolute;left:1724;top:10962;width:2;height:2339" coordorigin="1724,10962" coordsize="2,2339">
              <v:shape style="position:absolute;left:1724;top:10962;width:2;height:2339" coordorigin="1724,10962" coordsize="0,2339" path="m1724,13301l1724,10962e" filled="f" stroked="t" strokeweight=".478842pt" strokecolor="#3B3B3B">
                <v:path arrowok="t"/>
              </v:shape>
            </v:group>
            <v:group style="position:absolute;left:8313;top:10753;width:1465;height:2" coordorigin="8313,10753" coordsize="1465,2">
              <v:shape style="position:absolute;left:8313;top:10753;width:1465;height:2" coordorigin="8313,10753" coordsize="1465,0" path="m8313,10753l9778,10753e" filled="f" stroked="t" strokeweight=".239421pt" strokecolor="#707070">
                <v:path arrowok="t"/>
              </v:shape>
            </v:group>
            <v:group style="position:absolute;left:9720;top:10753;width:1010;height:2" coordorigin="9720,10753" coordsize="1010,2">
              <v:shape style="position:absolute;left:9720;top:10753;width:1010;height:2" coordorigin="9720,10753" coordsize="1010,0" path="m9720,10753l10731,10753e" filled="f" stroked="t" strokeweight=".239421pt" strokecolor="#909090">
                <v:path arrowok="t"/>
              </v:shape>
            </v:group>
            <v:group style="position:absolute;left:10702;top:10722;width:891;height:2" coordorigin="10702,10722" coordsize="891,2">
              <v:shape style="position:absolute;left:10702;top:10722;width:891;height:2" coordorigin="10702,10722" coordsize="891,0" path="m10702,10722l11593,10722e" filled="f" stroked="t" strokeweight=".239421pt" strokecolor="#000000">
                <v:path arrowok="t"/>
              </v:shape>
            </v:group>
            <v:group style="position:absolute;left:11612;top:6102;width:2;height:10008" coordorigin="11612,6102" coordsize="2,10008">
              <v:shape style="position:absolute;left:11612;top:6102;width:2;height:10008" coordorigin="11612,6102" coordsize="0,10008" path="m11612,16110l11612,6102e" filled="f" stroked="t" strokeweight=".718262pt" strokecolor="#747474">
                <v:path arrowok="t"/>
              </v:shape>
            </v:group>
            <v:group style="position:absolute;left:345;top:11465;width:2;height:484" coordorigin="345,11465" coordsize="2,484">
              <v:shape style="position:absolute;left:345;top:11465;width:2;height:484" coordorigin="345,11465" coordsize="0,484" path="m345,11949l345,11465e" filled="f" stroked="t" strokeweight=".478842pt" strokecolor="#343434">
                <v:path arrowok="t"/>
              </v:shape>
            </v:group>
            <v:group style="position:absolute;left:1063;top:11494;width:2;height:1515" coordorigin="1063,11494" coordsize="2,1515">
              <v:shape style="position:absolute;left:1063;top:11494;width:2;height:1515" coordorigin="1063,11494" coordsize="0,1515" path="m1063,13009l1063,11494e" filled="f" stroked="t" strokeweight=".239421pt" strokecolor="#000000">
                <v:path arrowok="t"/>
              </v:shape>
            </v:group>
            <v:group style="position:absolute;left:2394;top:11465;width:2;height:2080" coordorigin="2394,11465" coordsize="2,2080">
              <v:shape style="position:absolute;left:2394;top:11465;width:2;height:2080" coordorigin="2394,11465" coordsize="0,2080" path="m2394,13545l2394,11465e" filled="f" stroked="t" strokeweight=".478842pt" strokecolor="#3F3F3F">
                <v:path arrowok="t"/>
              </v:shape>
            </v:group>
            <v:group style="position:absolute;left:345;top:11892;width:2;height:1146" coordorigin="345,11892" coordsize="2,1146">
              <v:shape style="position:absolute;left:345;top:11892;width:2;height:1146" coordorigin="345,11892" coordsize="0,1146" path="m345,13037l345,11892e" filled="f" stroked="t" strokeweight=".478842pt" strokecolor="#1F1F1F">
                <v:path arrowok="t"/>
              </v:shape>
            </v:group>
            <v:group style="position:absolute;left:8543;top:13009;width:3055;height:2" coordorigin="8543,13009" coordsize="3055,2">
              <v:shape style="position:absolute;left:8543;top:13009;width:3055;height:2" coordorigin="8543,13009" coordsize="3055,0" path="m8543,13009l11598,13009e" filled="f" stroked="t" strokeweight="1.675945pt" strokecolor="#677093">
                <v:path arrowok="t"/>
              </v:shape>
            </v:group>
            <v:group style="position:absolute;left:330;top:13157;width:283;height:2" coordorigin="330,13157" coordsize="283,2">
              <v:shape style="position:absolute;left:330;top:13157;width:283;height:2" coordorigin="330,13157" coordsize="283,0" path="m330,13157l613,13157e" filled="f" stroked="t" strokeweight=".239421pt" strokecolor="#383838">
                <v:path arrowok="t"/>
              </v:shape>
            </v:group>
            <v:group style="position:absolute;left:345;top:12980;width:2;height:566" coordorigin="345,12980" coordsize="2,566">
              <v:shape style="position:absolute;left:345;top:12980;width:2;height:566" coordorigin="345,12980" coordsize="0,566" path="m345,13545l345,12980e" filled="f" stroked="t" strokeweight=".478842pt" strokecolor="#3F3F3F">
                <v:path arrowok="t"/>
              </v:shape>
            </v:group>
            <v:group style="position:absolute;left:613;top:13157;width:455;height:2" coordorigin="613,13157" coordsize="455,2">
              <v:shape style="position:absolute;left:613;top:13157;width:455;height:2" coordorigin="613,13157" coordsize="455,0" path="m613,13157l1068,13157e" filled="f" stroked="t" strokeweight=".239421pt" strokecolor="#000000">
                <v:path arrowok="t"/>
              </v:shape>
            </v:group>
            <v:group style="position:absolute;left:1063;top:13009;width:2;height:153" coordorigin="1063,13009" coordsize="2,153">
              <v:shape style="position:absolute;left:1063;top:13009;width:2;height:153" coordorigin="1063,13009" coordsize="0,153" path="m1063,13162l1063,13009e" filled="f" stroked="t" strokeweight=".239421pt" strokecolor="#878787">
                <v:path arrowok="t"/>
              </v:shape>
            </v:group>
            <v:group style="position:absolute;left:1063;top:13157;width:661;height:2" coordorigin="1063,13157" coordsize="661,2">
              <v:shape style="position:absolute;left:1063;top:13157;width:661;height:2" coordorigin="1063,13157" coordsize="661,0" path="m1063,13157l1724,13157e" filled="f" stroked="t" strokeweight=".239421pt" strokecolor="#676767">
                <v:path arrowok="t"/>
              </v:shape>
            </v:group>
            <v:group style="position:absolute;left:1709;top:13157;width:685;height:2" coordorigin="1709,13157" coordsize="685,2">
              <v:shape style="position:absolute;left:1709;top:13157;width:685;height:2" coordorigin="1709,13157" coordsize="685,0" path="m1709,13157l2394,13157e" filled="f" stroked="t" strokeweight=".239421pt" strokecolor="#484848">
                <v:path arrowok="t"/>
              </v:shape>
            </v:group>
            <v:group style="position:absolute;left:1063;top:13157;width:2;height:2924" coordorigin="1063,13157" coordsize="2,2924">
              <v:shape style="position:absolute;left:1063;top:13157;width:2;height:2924" coordorigin="1063,13157" coordsize="0,2924" path="m1063,16081l1063,13157e" filled="f" stroked="t" strokeweight=".239421pt" strokecolor="#000000">
                <v:path arrowok="t"/>
              </v:shape>
            </v:group>
            <v:group style="position:absolute;left:1721;top:13244;width:2;height:2866" coordorigin="1721,13244" coordsize="2,2866">
              <v:shape style="position:absolute;left:1721;top:13244;width:2;height:2866" coordorigin="1721,13244" coordsize="0,2866" path="m1721,16110l1721,13244e" filled="f" stroked="t" strokeweight=".957683pt" strokecolor="#6B6B6B">
                <v:path arrowok="t"/>
              </v:shape>
            </v:group>
            <v:group style="position:absolute;left:2397;top:13488;width:2;height:3063" coordorigin="2397,13488" coordsize="2,3063">
              <v:shape style="position:absolute;left:2397;top:13488;width:2;height:3063" coordorigin="2397,13488" coordsize="0,3063" path="m2397,16551l2397,13488e" filled="f" stroked="t" strokeweight=".957683pt" strokecolor="#676767">
                <v:path arrowok="t"/>
              </v:shape>
            </v:group>
            <v:group style="position:absolute;left:340;top:16541;width:757;height:2" coordorigin="340,16541" coordsize="757,2">
              <v:shape style="position:absolute;left:340;top:16541;width:757;height:2" coordorigin="340,16541" coordsize="757,0" path="m340,16541l1097,16541e" filled="f" stroked="t" strokeweight=".478842pt" strokecolor="#545454">
                <v:path arrowok="t"/>
              </v:shape>
            </v:group>
            <v:group style="position:absolute;left:1063;top:16081;width:2;height:460" coordorigin="1063,16081" coordsize="2,460">
              <v:shape style="position:absolute;left:1063;top:16081;width:2;height:460" coordorigin="1063,16081" coordsize="0,460" path="m1063,16541l1063,16081e" filled="f" stroked="t" strokeweight=".239421pt" strokecolor="#5B5B5B">
                <v:path arrowok="t"/>
              </v:shape>
            </v:group>
            <v:group style="position:absolute;left:340;top:16541;width:2145;height:2" coordorigin="340,16541" coordsize="2145,2">
              <v:shape style="position:absolute;left:340;top:16541;width:2145;height:2" coordorigin="340,16541" coordsize="2145,0" path="m340,16541l2485,16541e" filled="f" stroked="t" strokeweight=".957683pt" strokecolor="#747474">
                <v:path arrowok="t"/>
              </v:shape>
            </v:group>
            <v:group style="position:absolute;left:1724;top:16052;width:2;height:498" coordorigin="1724,16052" coordsize="2,498">
              <v:shape style="position:absolute;left:1724;top:16052;width:2;height:498" coordorigin="1724,16052" coordsize="0,498" path="m1724,16551l1724,16052e" filled="f" stroked="t" strokeweight=".478842pt" strokecolor="#484848">
                <v:path arrowok="t"/>
              </v:shape>
            </v:group>
            <v:group style="position:absolute;left:2351;top:16544;width:2772;height:2" coordorigin="2351,16544" coordsize="2772,2">
              <v:shape style="position:absolute;left:2351;top:16544;width:2772;height:2" coordorigin="2351,16544" coordsize="2772,0" path="m2351,16544l5124,16544e" filled="f" stroked="t" strokeweight=".478842pt" strokecolor="#606060">
                <v:path arrowok="t"/>
              </v:shape>
            </v:group>
            <v:group style="position:absolute;left:7456;top:13665;width:2;height:2885" coordorigin="7456,13665" coordsize="2,2885">
              <v:shape style="position:absolute;left:7456;top:13665;width:2;height:2885" coordorigin="7456,13665" coordsize="0,2885" path="m7456,16551l7456,13665e" filled="f" stroked="t" strokeweight=".957683pt" strokecolor="#747474">
                <v:path arrowok="t"/>
              </v:shape>
            </v:group>
            <v:group style="position:absolute;left:8313;top:16541;width:838;height:2" coordorigin="8313,16541" coordsize="838,2">
              <v:shape style="position:absolute;left:8313;top:16541;width:838;height:2" coordorigin="8313,16541" coordsize="838,0" path="m8313,16541l9151,16541e" filled="f" stroked="t" strokeweight=".957683pt" strokecolor="#909090">
                <v:path arrowok="t"/>
              </v:shape>
            </v:group>
            <v:group style="position:absolute;left:9179;top:16541;width:1149;height:2" coordorigin="9179,16541" coordsize="1149,2">
              <v:shape style="position:absolute;left:9179;top:16541;width:1149;height:2" coordorigin="9179,16541" coordsize="1149,0" path="m9179,16541l10329,16541e" filled="f" stroked="t" strokeweight=".478842pt" strokecolor="#4B4B4B">
                <v:path arrowok="t"/>
              </v:shape>
            </v:group>
            <v:group style="position:absolute;left:10271;top:16541;width:460;height:2" coordorigin="10271,16541" coordsize="460,2">
              <v:shape style="position:absolute;left:10271;top:16541;width:460;height:2" coordorigin="10271,16541" coordsize="460,0" path="m10271,16541l10731,16541e" filled="f" stroked="t" strokeweight=".478842pt" strokecolor="#606060">
                <v:path arrowok="t"/>
              </v:shape>
            </v:group>
            <v:group style="position:absolute;left:3639;top:16539;width:7982;height:2" coordorigin="3639,16539" coordsize="7982,2">
              <v:shape style="position:absolute;left:3639;top:16539;width:7982;height:2" coordorigin="3639,16539" coordsize="7982,0" path="m3639,16539l11621,16539e" filled="f" stroked="t" strokeweight=".718262pt" strokecolor="#7C7C7C">
                <v:path arrowok="t"/>
              </v:shape>
            </v:group>
            <v:group style="position:absolute;left:11617;top:16052;width:2;height:489" coordorigin="11617,16052" coordsize="2,489">
              <v:shape style="position:absolute;left:11617;top:16052;width:2;height:489" coordorigin="11617,16052" coordsize="0,489" path="m11617,16541l11617,16052e" filled="f" stroked="t" strokeweight=".478842pt" strokecolor="#6B6B6B">
                <v:path arrowok="t"/>
              </v:shape>
            </v:group>
            <w10:wrap type="none"/>
          </v:group>
        </w:pict>
      </w:r>
      <w:r>
        <w:rPr>
          <w:sz w:val="11"/>
          <w:szCs w:val="11"/>
        </w:rPr>
      </w:r>
    </w:p>
    <w:p>
      <w:pPr>
        <w:spacing w:before="0" w:after="0" w:line="344" w:lineRule="exact"/>
        <w:ind w:left="2549" w:right="-50"/>
        <w:jc w:val="left"/>
        <w:tabs>
          <w:tab w:pos="2820" w:val="left"/>
          <w:tab w:pos="322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A1A1A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A1A1A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A1A1A1"/>
          <w:spacing w:val="0"/>
          <w:w w:val="100"/>
        </w:rPr>
      </w:r>
      <w:r>
        <w:rPr>
          <w:rFonts w:ascii="Times New Roman" w:hAnsi="Times New Roman" w:cs="Times New Roman" w:eastAsia="Times New Roman"/>
          <w:sz w:val="30"/>
          <w:szCs w:val="30"/>
          <w:color w:val="3D3D3D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3D3D3D"/>
          <w:spacing w:val="-5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30"/>
          <w:szCs w:val="30"/>
          <w:color w:val="3D3D3D"/>
          <w:spacing w:val="0"/>
          <w:w w:val="103"/>
          <w:b/>
          <w:bCs/>
        </w:rPr>
        <w:t>riınKÖSE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04" w:lineRule="exact"/>
        <w:ind w:left="2544" w:right="-7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Itfaiy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D2D2D"/>
          <w:spacing w:val="-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86"/>
          <w:i/>
        </w:rPr>
        <w:t>Kuze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86"/>
          <w:i/>
        </w:rPr>
        <w:t>y</w:t>
      </w:r>
      <w:r>
        <w:rPr>
          <w:rFonts w:ascii="Arial" w:hAnsi="Arial" w:cs="Arial" w:eastAsia="Arial"/>
          <w:sz w:val="20"/>
          <w:szCs w:val="20"/>
          <w:color w:val="2D2D2D"/>
          <w:spacing w:val="2"/>
          <w:w w:val="86"/>
          <w:i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Bölg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D2D2D"/>
          <w:spacing w:val="-1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4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17" w:lineRule="auto"/>
        <w:ind w:right="4749" w:firstLine="187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59"/>
          <w:szCs w:val="59"/>
          <w:color w:val="343A7B"/>
          <w:spacing w:val="0"/>
          <w:w w:val="135"/>
          <w:i/>
        </w:rPr>
        <w:t>Al</w:t>
      </w:r>
      <w:r>
        <w:rPr>
          <w:rFonts w:ascii="Arial" w:hAnsi="Arial" w:cs="Arial" w:eastAsia="Arial"/>
          <w:sz w:val="59"/>
          <w:szCs w:val="59"/>
          <w:color w:val="343A7B"/>
          <w:spacing w:val="0"/>
          <w:w w:val="135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Muhsi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İtf.</w:t>
      </w:r>
      <w:r>
        <w:rPr>
          <w:rFonts w:ascii="Arial" w:hAnsi="Arial" w:cs="Arial" w:eastAsia="Arial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Şoförü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80"/>
          <w:cols w:num="2" w:equalWidth="0">
            <w:col w:w="4624" w:space="725"/>
            <w:col w:w="6191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3733" w:right="417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19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1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1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12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4"/>
        </w:rPr>
        <w:t>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2" w:after="0" w:line="240" w:lineRule="auto"/>
        <w:ind w:left="3836" w:right="431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12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2" w:after="0" w:line="218" w:lineRule="exact"/>
        <w:ind w:left="728" w:right="-20"/>
        <w:jc w:val="left"/>
        <w:tabs>
          <w:tab w:pos="3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0.267506pt;margin-top:-51.39616pt;width:501.886396pt;height:72pt;mso-position-horizontal-relative:page;mso-position-vertical-relative:paragraph;z-index:-17165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862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07"/>
                      <w:szCs w:val="107"/>
                      <w:color w:val="313131"/>
                      <w:spacing w:val="0"/>
                      <w:w w:val="383"/>
                      <w:position w:val="6"/>
                    </w:rPr>
                    <w:t>!</w:t>
                  </w:r>
                  <w:r>
                    <w:rPr>
                      <w:rFonts w:ascii="Arial" w:hAnsi="Arial" w:cs="Arial" w:eastAsia="Arial"/>
                      <w:sz w:val="107"/>
                      <w:szCs w:val="107"/>
                      <w:color w:val="313131"/>
                      <w:spacing w:val="0"/>
                      <w:w w:val="100"/>
                      <w:position w:val="6"/>
                    </w:rPr>
                    <w:tab/>
                  </w:r>
                  <w:r>
                    <w:rPr>
                      <w:rFonts w:ascii="Arial" w:hAnsi="Arial" w:cs="Arial" w:eastAsia="Arial"/>
                      <w:sz w:val="107"/>
                      <w:szCs w:val="107"/>
                      <w:color w:val="313131"/>
                      <w:spacing w:val="0"/>
                      <w:w w:val="100"/>
                      <w:position w:val="6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5D5D5D"/>
                      <w:spacing w:val="0"/>
                      <w:w w:val="175"/>
                      <w:position w:val="-1"/>
                    </w:rPr>
                    <w:t>.,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-1"/>
        </w:rPr>
        <w:t>BÜYÜKSEHIR</w:t>
      </w:r>
      <w:r>
        <w:rPr>
          <w:rFonts w:ascii="Arial" w:hAnsi="Arial" w:cs="Arial" w:eastAsia="Arial"/>
          <w:sz w:val="15"/>
          <w:szCs w:val="15"/>
          <w:color w:val="313131"/>
          <w:spacing w:val="-22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left="770" w:right="-20"/>
        <w:jc w:val="left"/>
        <w:tabs>
          <w:tab w:pos="45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4B4B4B"/>
          <w:spacing w:val="0"/>
          <w:w w:val="100"/>
          <w:position w:val="9"/>
        </w:rPr>
        <w:t>BE</w:t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100"/>
          <w:position w:val="9"/>
        </w:rPr>
        <w:t>L</w:t>
      </w:r>
      <w:r>
        <w:rPr>
          <w:rFonts w:ascii="Arial" w:hAnsi="Arial" w:cs="Arial" w:eastAsia="Arial"/>
          <w:sz w:val="14"/>
          <w:szCs w:val="14"/>
          <w:color w:val="4B4B4B"/>
          <w:spacing w:val="5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6"/>
          <w:w w:val="100"/>
          <w:position w:val="9"/>
        </w:rPr>
        <w:t>E</w:t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100"/>
          <w:position w:val="9"/>
        </w:rPr>
        <w:t>D</w:t>
      </w:r>
      <w:r>
        <w:rPr>
          <w:rFonts w:ascii="Arial" w:hAnsi="Arial" w:cs="Arial" w:eastAsia="Arial"/>
          <w:sz w:val="14"/>
          <w:szCs w:val="14"/>
          <w:color w:val="4B4B4B"/>
          <w:spacing w:val="5"/>
          <w:w w:val="100"/>
          <w:position w:val="9"/>
        </w:rPr>
        <w:t>I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9"/>
        </w:rPr>
        <w:t>YE</w:t>
      </w:r>
      <w:r>
        <w:rPr>
          <w:rFonts w:ascii="Arial" w:hAnsi="Arial" w:cs="Arial" w:eastAsia="Arial"/>
          <w:sz w:val="14"/>
          <w:szCs w:val="14"/>
          <w:color w:val="313131"/>
          <w:spacing w:val="-5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100"/>
          <w:position w:val="9"/>
        </w:rPr>
        <w:t>SI</w:t>
      </w:r>
      <w:r>
        <w:rPr>
          <w:rFonts w:ascii="Arial" w:hAnsi="Arial" w:cs="Arial" w:eastAsia="Arial"/>
          <w:sz w:val="14"/>
          <w:szCs w:val="14"/>
          <w:color w:val="4B4B4B"/>
          <w:spacing w:val="-24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5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5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5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211.861877" w:type="dxa"/>
      </w:tblPr>
      <w:tblGrid/>
      <w:tr>
        <w:trPr>
          <w:trHeight w:val="237" w:hRule="exact"/>
        </w:trPr>
        <w:tc>
          <w:tcPr>
            <w:tcW w:w="1211" w:type="dxa"/>
            <w:tcBorders>
              <w:top w:val="single" w:sz="5.60628" w:space="0" w:color="5B5B5B"/>
              <w:bottom w:val="single" w:sz="5.6062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8"/>
              </w:rPr>
              <w:t>OlayTarihi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812" w:type="dxa"/>
            <w:tcBorders>
              <w:top w:val="single" w:sz="5.60628" w:space="0" w:color="5B5B5B"/>
              <w:bottom w:val="single" w:sz="5.60628" w:space="0" w:color="5B5B5B"/>
              <w:left w:val="nil" w:sz="6" w:space="0" w:color="auto"/>
              <w:right w:val="single" w:sz="1.86876" w:space="0" w:color="646464"/>
            </w:tcBorders>
          </w:tcPr>
          <w:p>
            <w:pPr>
              <w:spacing w:before="7" w:after="0" w:line="215" w:lineRule="exact"/>
              <w:ind w:left="18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06.05.20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1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9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2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6"/>
                <w:position w:val="-1"/>
              </w:rPr>
              <w:t>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101" w:type="dxa"/>
            <w:gridSpan w:val="2"/>
            <w:tcBorders>
              <w:top w:val="single" w:sz="5.60628" w:space="0" w:color="5B5B5B"/>
              <w:bottom w:val="single" w:sz="5.60628" w:space="0" w:color="5B5B5B"/>
              <w:left w:val="single" w:sz="1.86876" w:space="0" w:color="646464"/>
              <w:right w:val="nil" w:sz="6" w:space="0" w:color="auto"/>
            </w:tcBorders>
          </w:tcPr>
          <w:p>
            <w:pPr>
              <w:spacing w:before="7" w:after="0" w:line="215" w:lineRule="exact"/>
              <w:ind w:left="4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w w:val="86"/>
                <w:position w:val="-1"/>
              </w:rPr>
              <w:t>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2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54"/>
                <w:position w:val="-1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2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16"/>
                <w:position w:val="-1"/>
              </w:rPr>
              <w:t>ı4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902" w:type="dxa"/>
            <w:gridSpan w:val="2"/>
            <w:tcBorders>
              <w:top w:val="single" w:sz="5.60628" w:space="0" w:color="5B5B5B"/>
              <w:bottom w:val="single" w:sz="5.60628" w:space="0" w:color="5B5B5B"/>
              <w:left w:val="nil" w:sz="6" w:space="0" w:color="auto"/>
              <w:right w:val="single" w:sz="5.60628" w:space="0" w:color="6B6B6B"/>
            </w:tcBorders>
          </w:tcPr>
          <w:p>
            <w:pPr>
              <w:spacing w:before="7" w:after="0" w:line="215" w:lineRule="exact"/>
              <w:ind w:left="251" w:right="-20"/>
              <w:jc w:val="left"/>
              <w:tabs>
                <w:tab w:pos="27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-10"/>
                <w:w w:val="100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9"/>
                <w:position w:val="-1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4"/>
                <w:w w:val="99"/>
                <w:position w:val="-1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4"/>
                <w:w w:val="112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8"/>
                <w:position w:val="-1"/>
              </w:rPr>
              <w:t>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2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4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  <w:position w:val="-1"/>
              </w:rPr>
              <w:t>tr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6"/>
                <w:w w:val="100"/>
                <w:position w:val="-1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3"/>
                <w:position w:val="-1"/>
              </w:rPr>
              <w:t>6328005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37" w:hRule="exact"/>
        </w:trPr>
        <w:tc>
          <w:tcPr>
            <w:tcW w:w="1211" w:type="dxa"/>
            <w:tcBorders>
              <w:top w:val="single" w:sz="5.60628" w:space="0" w:color="5B5B5B"/>
              <w:bottom w:val="single" w:sz="5.6062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2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812" w:type="dxa"/>
            <w:tcBorders>
              <w:top w:val="single" w:sz="5.60628" w:space="0" w:color="5B5B5B"/>
              <w:bottom w:val="single" w:sz="5.60628" w:space="0" w:color="5B5B5B"/>
              <w:left w:val="nil" w:sz="6" w:space="0" w:color="auto"/>
              <w:right w:val="single" w:sz="3.73752" w:space="0" w:color="646464"/>
            </w:tcBorders>
          </w:tcPr>
          <w:p>
            <w:pPr>
              <w:spacing w:before="7" w:after="0" w:line="215" w:lineRule="exact"/>
              <w:ind w:left="18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7"/>
                <w:position w:val="-1"/>
              </w:rPr>
              <w:t>06.05.20ı7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101" w:type="dxa"/>
            <w:gridSpan w:val="2"/>
            <w:tcBorders>
              <w:top w:val="single" w:sz="5.60628" w:space="0" w:color="5B5B5B"/>
              <w:bottom w:val="single" w:sz="5.60628" w:space="0" w:color="5B5B5B"/>
              <w:left w:val="single" w:sz="3.73752" w:space="0" w:color="646464"/>
              <w:right w:val="nil" w:sz="6" w:space="0" w:color="auto"/>
            </w:tcBorders>
          </w:tcPr>
          <w:p>
            <w:pPr>
              <w:spacing w:before="7" w:after="0" w:line="215" w:lineRule="exact"/>
              <w:ind w:left="35" w:right="-20"/>
              <w:jc w:val="left"/>
              <w:tabs>
                <w:tab w:pos="13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4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2"/>
                <w:position w:val="-1"/>
              </w:rPr>
              <w:t>2791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902" w:type="dxa"/>
            <w:gridSpan w:val="2"/>
            <w:tcBorders>
              <w:top w:val="single" w:sz="5.60628" w:space="0" w:color="5B5B5B"/>
              <w:bottom w:val="single" w:sz="5.60628" w:space="0" w:color="5B5B5B"/>
              <w:left w:val="nil" w:sz="6" w:space="0" w:color="auto"/>
              <w:right w:val="single" w:sz="5.60628" w:space="0" w:color="6B6B6B"/>
            </w:tcBorders>
          </w:tcPr>
          <w:p>
            <w:pPr>
              <w:spacing w:before="7" w:after="0" w:line="215" w:lineRule="exact"/>
              <w:ind w:left="24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7"/>
                <w:w w:val="43"/>
                <w:position w:val="-1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9"/>
                <w:position w:val="-1"/>
              </w:rPr>
              <w:t>Bildiriı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"/>
                <w:w w:val="104"/>
                <w:position w:val="-1"/>
              </w:rPr>
              <w:t>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1"/>
                <w:w w:val="114"/>
                <w:position w:val="-1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2"/>
                <w:position w:val="-1"/>
              </w:rPr>
              <w:t>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6"/>
                <w:w w:val="102"/>
                <w:position w:val="-1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3"/>
                <w:position w:val="-1"/>
              </w:rPr>
              <w:t>TiNKAYA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17" w:hRule="exact"/>
        </w:trPr>
        <w:tc>
          <w:tcPr>
            <w:tcW w:w="11026" w:type="dxa"/>
            <w:gridSpan w:val="6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14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Adre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:Ba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9"/>
                <w:w w:val="100"/>
                <w:position w:val="-1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ırça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Sitesi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2"/>
                <w:position w:val="-1"/>
              </w:rPr>
              <w:t>Önü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56" w:hRule="exact"/>
        </w:trPr>
        <w:tc>
          <w:tcPr>
            <w:tcW w:w="1211" w:type="dxa"/>
            <w:tcBorders>
              <w:top w:val="single" w:sz="5.60628" w:space="0" w:color="5B5B5B"/>
              <w:bottom w:val="single" w:sz="5.60628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82"/>
              </w:rPr>
              <w:t>Do_gru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5"/>
                <w:w w:val="82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1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060" w:type="dxa"/>
            <w:gridSpan w:val="2"/>
            <w:tcBorders>
              <w:top w:val="single" w:sz="5.60628" w:space="0" w:color="5B5B5B"/>
              <w:bottom w:val="single" w:sz="5.60628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5" w:lineRule="exact"/>
              <w:ind w:left="19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Atatür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Malı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Barbaro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Cad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84"/>
                <w:position w:val="-1"/>
              </w:rPr>
              <w:t>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3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1"/>
                <w:position w:val="-1"/>
              </w:rPr>
              <w:t>zeri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287" w:type="dxa"/>
            <w:gridSpan w:val="2"/>
            <w:tcBorders>
              <w:top w:val="single" w:sz="5.60628" w:space="0" w:color="5B5B5B"/>
              <w:bottom w:val="single" w:sz="5.60628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5" w:lineRule="exact"/>
              <w:ind w:left="5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w w:val="131"/>
                <w:position w:val="-1"/>
              </w:rPr>
              <w:t>-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w w:val="130"/>
                <w:position w:val="-1"/>
              </w:rPr>
              <w:t>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3"/>
                <w:w w:val="100"/>
                <w:position w:val="-1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RGAMA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4469" w:type="dxa"/>
            <w:tcBorders>
              <w:top w:val="single" w:sz="5.60628" w:space="0" w:color="5B5B5B"/>
              <w:bottom w:val="single" w:sz="5.60628" w:space="0" w:color="60606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39" w:hRule="exact"/>
        </w:trPr>
        <w:tc>
          <w:tcPr>
            <w:tcW w:w="1211" w:type="dxa"/>
            <w:tcBorders>
              <w:top w:val="single" w:sz="5.60628" w:space="0" w:color="606060"/>
              <w:bottom w:val="single" w:sz="5.6062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9"/>
                <w:w w:val="92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9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060" w:type="dxa"/>
            <w:gridSpan w:val="2"/>
            <w:tcBorders>
              <w:top w:val="single" w:sz="5.60628" w:space="0" w:color="60606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18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"/>
                <w:w w:val="100"/>
              </w:rPr>
              <w:t>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8"/>
                <w:w w:val="100"/>
              </w:rPr>
              <w:t>ö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5"/>
                <w:w w:val="95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9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8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4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ıııı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287" w:type="dxa"/>
            <w:gridSpan w:val="2"/>
            <w:tcBorders>
              <w:top w:val="single" w:sz="5.60628" w:space="0" w:color="606060"/>
              <w:bottom w:val="single" w:sz="5.60628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7" w:lineRule="exact"/>
              <w:ind w:left="68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w w:val="99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w w:val="96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8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4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469" w:type="dxa"/>
            <w:tcBorders>
              <w:top w:val="single" w:sz="5.60628" w:space="0" w:color="606060"/>
              <w:bottom w:val="single" w:sz="5.60628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180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3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2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12"/>
              </w:rPr>
              <w:t>Sebebi: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12"/>
                <w:w w:val="112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1"/>
                <w:w w:val="100"/>
              </w:rPr>
              <w:t>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87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</w:rPr>
              <w:t>teş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05" w:lineRule="exact"/>
        <w:ind w:left="261" w:right="-20"/>
        <w:jc w:val="left"/>
        <w:tabs>
          <w:tab w:pos="372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5"/>
          <w:position w:val="1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5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4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00" w:bottom="280" w:left="220" w:right="340"/>
        </w:sectPr>
      </w:pPr>
      <w:rPr/>
    </w:p>
    <w:p>
      <w:pPr>
        <w:spacing w:before="0" w:after="0" w:line="63" w:lineRule="exact"/>
        <w:ind w:left="3737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82"/>
          <w:position w:val="-1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2"/>
          <w:w w:val="97"/>
          <w:position w:val="-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72"/>
          <w:position w:val="-1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1"/>
          <w:position w:val="-1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88"/>
          <w:position w:val="-1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88"/>
          <w:position w:val="-1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8"/>
          <w:w w:val="88"/>
          <w:position w:val="-1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88"/>
          <w:position w:val="-1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8"/>
          <w:position w:val="-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8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88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79"/>
          <w:position w:val="-1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8"/>
          <w:position w:val="-10"/>
        </w:rPr>
        <w:t>agi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4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77"/>
          <w:position w:val="-1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1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64"/>
          <w:position w:val="-1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7"/>
          <w:position w:val="-10"/>
        </w:rPr>
        <w:t>ıg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8"/>
          <w:position w:val="-1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4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74"/>
          <w:position w:val="-10"/>
        </w:rPr>
        <w:t>_Ç_cli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75"/>
          <w:position w:val="-1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3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10"/>
        </w:rPr>
        <w:t>pjgcr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340"/>
          <w:cols w:num="2" w:equalWidth="0">
            <w:col w:w="6057" w:space="229"/>
            <w:col w:w="5074"/>
          </w:cols>
        </w:sectPr>
      </w:pPr>
      <w:rPr/>
    </w:p>
    <w:p>
      <w:pPr>
        <w:spacing w:before="0" w:after="0" w:line="475" w:lineRule="exact"/>
        <w:ind w:left="4541" w:right="-20"/>
        <w:jc w:val="left"/>
        <w:tabs>
          <w:tab w:pos="5120" w:val="left"/>
          <w:tab w:pos="5620" w:val="left"/>
          <w:tab w:pos="608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52"/>
          <w:szCs w:val="52"/>
          <w:color w:val="4B4B4B"/>
          <w:spacing w:val="0"/>
          <w:w w:val="50"/>
          <w:position w:val="-4"/>
        </w:rPr>
        <w:t>ı</w:t>
      </w:r>
      <w:r>
        <w:rPr>
          <w:rFonts w:ascii="Arial" w:hAnsi="Arial" w:cs="Arial" w:eastAsia="Arial"/>
          <w:sz w:val="52"/>
          <w:szCs w:val="52"/>
          <w:color w:val="4B4B4B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52"/>
          <w:szCs w:val="52"/>
          <w:color w:val="4B4B4B"/>
          <w:spacing w:val="0"/>
          <w:w w:val="100"/>
          <w:position w:val="-4"/>
        </w:rPr>
      </w:r>
      <w:r>
        <w:rPr>
          <w:rFonts w:ascii="Arial" w:hAnsi="Arial" w:cs="Arial" w:eastAsia="Arial"/>
          <w:sz w:val="52"/>
          <w:szCs w:val="52"/>
          <w:color w:val="313131"/>
          <w:spacing w:val="0"/>
          <w:w w:val="50"/>
          <w:position w:val="-4"/>
        </w:rPr>
        <w:t>ı</w:t>
      </w:r>
      <w:r>
        <w:rPr>
          <w:rFonts w:ascii="Arial" w:hAnsi="Arial" w:cs="Arial" w:eastAsia="Arial"/>
          <w:sz w:val="52"/>
          <w:szCs w:val="52"/>
          <w:color w:val="313131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52"/>
          <w:szCs w:val="52"/>
          <w:color w:val="313131"/>
          <w:spacing w:val="0"/>
          <w:w w:val="100"/>
          <w:position w:val="-4"/>
        </w:rPr>
      </w:r>
      <w:r>
        <w:rPr>
          <w:rFonts w:ascii="Arial" w:hAnsi="Arial" w:cs="Arial" w:eastAsia="Arial"/>
          <w:sz w:val="52"/>
          <w:szCs w:val="52"/>
          <w:color w:val="A3A3A3"/>
          <w:spacing w:val="0"/>
          <w:w w:val="50"/>
          <w:position w:val="-4"/>
        </w:rPr>
        <w:t>ı</w:t>
      </w:r>
      <w:r>
        <w:rPr>
          <w:rFonts w:ascii="Arial" w:hAnsi="Arial" w:cs="Arial" w:eastAsia="Arial"/>
          <w:sz w:val="52"/>
          <w:szCs w:val="52"/>
          <w:color w:val="A3A3A3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52"/>
          <w:szCs w:val="52"/>
          <w:color w:val="A3A3A3"/>
          <w:spacing w:val="0"/>
          <w:w w:val="100"/>
          <w:position w:val="-4"/>
        </w:rPr>
      </w:r>
      <w:r>
        <w:rPr>
          <w:rFonts w:ascii="Arial" w:hAnsi="Arial" w:cs="Arial" w:eastAsia="Arial"/>
          <w:sz w:val="42"/>
          <w:szCs w:val="42"/>
          <w:color w:val="313131"/>
          <w:spacing w:val="0"/>
          <w:w w:val="50"/>
          <w:position w:val="-4"/>
        </w:rPr>
        <w:t>ı</w:t>
      </w:r>
      <w:r>
        <w:rPr>
          <w:rFonts w:ascii="Arial" w:hAnsi="Arial" w:cs="Arial" w:eastAsia="Arial"/>
          <w:sz w:val="42"/>
          <w:szCs w:val="42"/>
          <w:color w:val="313131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2"/>
          <w:szCs w:val="42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  <w:position w:val="4"/>
        </w:rPr>
        <w:t>ı2:38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0" w:lineRule="exact"/>
        <w:ind w:left="257" w:right="-20"/>
        <w:jc w:val="left"/>
        <w:tabs>
          <w:tab w:pos="2240" w:val="left"/>
          <w:tab w:pos="5760" w:val="left"/>
          <w:tab w:pos="770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6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Kamuya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Alan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44"/>
          <w:position w:val="3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  <w:position w:val="3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97"/>
          <w:position w:val="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96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3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31"/>
          <w:szCs w:val="31"/>
          <w:color w:val="313131"/>
          <w:spacing w:val="0"/>
          <w:w w:val="66"/>
          <w:position w:val="2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22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6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6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6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7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2237" w:right="-20"/>
        <w:jc w:val="left"/>
        <w:tabs>
          <w:tab w:pos="476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87"/>
        </w:rPr>
        <w:t>!Ar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8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12:37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2" w:lineRule="exact"/>
        <w:ind w:left="252" w:right="-20"/>
        <w:jc w:val="left"/>
        <w:tabs>
          <w:tab w:pos="2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98"/>
          <w:position w:val="1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99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91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6182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5" w:lineRule="exact"/>
        <w:ind w:left="261" w:right="-20"/>
        <w:jc w:val="left"/>
        <w:tabs>
          <w:tab w:pos="4760" w:val="left"/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4784" w:right="-20"/>
        <w:jc w:val="left"/>
        <w:tabs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13131"/>
          <w:spacing w:val="8"/>
          <w:w w:val="232"/>
        </w:rPr>
        <w:t>I</w:t>
      </w:r>
      <w:r>
        <w:rPr>
          <w:rFonts w:ascii="Arial" w:hAnsi="Arial" w:cs="Arial" w:eastAsia="Arial"/>
          <w:sz w:val="19"/>
          <w:szCs w:val="19"/>
          <w:color w:val="313131"/>
          <w:spacing w:val="1"/>
          <w:w w:val="20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5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8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2" w:after="0" w:line="240" w:lineRule="auto"/>
        <w:ind w:left="47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9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mni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9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8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Jandarma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81" w:lineRule="exact"/>
        <w:ind w:left="238" w:right="-20"/>
        <w:jc w:val="left"/>
        <w:tabs>
          <w:tab w:pos="2240" w:val="left"/>
          <w:tab w:pos="4760" w:val="left"/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5D5D5D"/>
          <w:spacing w:val="0"/>
          <w:w w:val="100"/>
          <w:position w:val="-5"/>
        </w:rPr>
        <w:t>ı-</w:t>
      </w:r>
      <w:r>
        <w:rPr>
          <w:rFonts w:ascii="Arial" w:hAnsi="Arial" w:cs="Arial" w:eastAsia="Arial"/>
          <w:sz w:val="20"/>
          <w:szCs w:val="20"/>
          <w:color w:val="5D5D5D"/>
          <w:spacing w:val="-49"/>
          <w:w w:val="100"/>
          <w:position w:val="-5"/>
        </w:rPr>
        <w:t> </w:t>
      </w:r>
      <w:r>
        <w:rPr>
          <w:rFonts w:ascii="Arial" w:hAnsi="Arial" w:cs="Arial" w:eastAsia="Arial"/>
          <w:sz w:val="20"/>
          <w:szCs w:val="20"/>
          <w:color w:val="5D5D5D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0"/>
          <w:szCs w:val="20"/>
          <w:color w:val="5D5D5D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97"/>
          <w:position w:val="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3"/>
          <w:position w:val="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89"/>
          <w:position w:val="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113"/>
          <w:position w:val="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  <w:position w:val="5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97"/>
          <w:position w:val="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23"/>
          <w:position w:val="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3"/>
          <w:position w:val="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  <w:position w:val="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0"/>
          <w:w w:val="100"/>
          <w:position w:val="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5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  <w:position w:val="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97"/>
          <w:position w:val="5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7"/>
          <w:position w:val="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6"/>
          <w:position w:val="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53"/>
          <w:position w:val="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5"/>
          <w:position w:val="5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  <w:position w:val="5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left="570" w:right="-20"/>
        <w:jc w:val="left"/>
        <w:tabs>
          <w:tab w:pos="476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jımcı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1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1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93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11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96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104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8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1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3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2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22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22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8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22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Adı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11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9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4" w:lineRule="auto"/>
        <w:ind w:left="266" w:right="2648" w:firstLine="-9"/>
        <w:jc w:val="left"/>
        <w:tabs>
          <w:tab w:pos="2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9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9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Görüldüğü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varıldığında;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görüldt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9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Du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1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4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181" w:lineRule="exact"/>
        <w:ind w:left="4740" w:right="379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position w:val="-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102"/>
          <w:position w:val="-3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  <w:position w:val="-3"/>
        </w:rPr>
        <w:t>ndürı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99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103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  <w:position w:val="-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  <w:position w:val="-3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1" w:lineRule="exact"/>
        <w:ind w:left="261" w:right="-20"/>
        <w:jc w:val="left"/>
        <w:tabs>
          <w:tab w:pos="2240" w:val="left"/>
          <w:tab w:pos="5360" w:val="left"/>
          <w:tab w:pos="6320" w:val="left"/>
          <w:tab w:pos="6560" w:val="left"/>
          <w:tab w:pos="7020" w:val="left"/>
          <w:tab w:pos="8180" w:val="left"/>
          <w:tab w:pos="9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Söndürn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0"/>
          <w:position w:val="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7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7"/>
        </w:rPr>
        <w:t>İle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7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u w:val="single" w:color="54545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u w:val="single" w:color="545454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u w:val="single" w:color="545454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69"/>
          <w:position w:val="-2"/>
        </w:rPr>
        <w:t>ı</w:t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  <w:position w:val="2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pil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9"/>
          <w:w w:val="100"/>
          <w:position w:val="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4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5D5D5D"/>
          <w:spacing w:val="0"/>
          <w:w w:val="69"/>
          <w:position w:val="-2"/>
        </w:rPr>
        <w:t>ı</w:t>
      </w:r>
      <w:r>
        <w:rPr>
          <w:rFonts w:ascii="Arial" w:hAnsi="Arial" w:cs="Arial" w:eastAsia="Arial"/>
          <w:sz w:val="38"/>
          <w:szCs w:val="38"/>
          <w:color w:val="5D5D5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8"/>
          <w:szCs w:val="38"/>
          <w:color w:val="5D5D5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2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9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9"/>
          <w:w w:val="100"/>
          <w:position w:val="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left="5606" w:right="-20"/>
        <w:jc w:val="left"/>
        <w:tabs>
          <w:tab w:pos="6580" w:val="left"/>
          <w:tab w:pos="9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>,2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</w:r>
      <w:r>
        <w:rPr>
          <w:rFonts w:ascii="Arial" w:hAnsi="Arial" w:cs="Arial" w:eastAsia="Arial"/>
          <w:sz w:val="30"/>
          <w:szCs w:val="30"/>
          <w:color w:val="5D5D5D"/>
          <w:spacing w:val="0"/>
          <w:w w:val="142"/>
          <w:position w:val="-4"/>
        </w:rPr>
        <w:t>1</w:t>
      </w:r>
      <w:r>
        <w:rPr>
          <w:rFonts w:ascii="Arial" w:hAnsi="Arial" w:cs="Arial" w:eastAsia="Arial"/>
          <w:sz w:val="30"/>
          <w:szCs w:val="30"/>
          <w:color w:val="5D5D5D"/>
          <w:spacing w:val="18"/>
          <w:w w:val="142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Kullanılınadı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1"/>
        </w:rPr>
        <w:t> </w:t>
      </w:r>
      <w:r>
        <w:rPr>
          <w:rFonts w:ascii="Arial" w:hAnsi="Arial" w:cs="Arial" w:eastAsia="Arial"/>
          <w:sz w:val="29"/>
          <w:szCs w:val="29"/>
          <w:color w:val="313131"/>
          <w:spacing w:val="0"/>
          <w:w w:val="82"/>
          <w:position w:val="-4"/>
        </w:rPr>
        <w:t>J</w:t>
      </w:r>
      <w:r>
        <w:rPr>
          <w:rFonts w:ascii="Arial" w:hAnsi="Arial" w:cs="Arial" w:eastAsia="Arial"/>
          <w:sz w:val="29"/>
          <w:szCs w:val="29"/>
          <w:color w:val="313131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9"/>
          <w:szCs w:val="29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Kullanılınadı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261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</w:r>
      <w:r>
        <w:rPr>
          <w:rFonts w:ascii="Arial" w:hAnsi="Arial" w:cs="Arial" w:eastAsia="Arial"/>
          <w:sz w:val="30"/>
          <w:szCs w:val="30"/>
          <w:color w:val="313131"/>
          <w:spacing w:val="0"/>
          <w:w w:val="56"/>
          <w:position w:val="1"/>
        </w:rPr>
        <w:t>l</w:t>
      </w:r>
      <w:r>
        <w:rPr>
          <w:rFonts w:ascii="Arial" w:hAnsi="Arial" w:cs="Arial" w:eastAsia="Arial"/>
          <w:sz w:val="30"/>
          <w:szCs w:val="30"/>
          <w:color w:val="313131"/>
          <w:spacing w:val="7"/>
          <w:w w:val="56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2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left="22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rındaki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5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9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pı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9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54" w:lineRule="auto"/>
        <w:ind w:left="2237" w:right="52" w:firstLine="-1967"/>
        <w:jc w:val="left"/>
        <w:tabs>
          <w:tab w:pos="2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</w:rPr>
        <w:t>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97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7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89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araştırmada;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maksadıyla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yakılı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1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25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62" w:lineRule="auto"/>
        <w:ind w:left="266" w:right="3866" w:firstLine="-5"/>
        <w:jc w:val="left"/>
        <w:tabs>
          <w:tab w:pos="222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72"/>
        </w:rPr>
        <w:t>ig_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7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1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96"/>
        </w:rPr>
        <w:t>a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23"/>
        </w:rPr>
        <w:t>l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22"/>
        </w:rPr>
        <w:t>ı</w:t>
      </w:r>
      <w:r>
        <w:rPr>
          <w:rFonts w:ascii="Arial" w:hAnsi="Arial" w:cs="Arial" w:eastAsia="Arial"/>
          <w:sz w:val="20"/>
          <w:szCs w:val="20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3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9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5"/>
          <w:w w:val="11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86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10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8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8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4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4" w:lineRule="auto"/>
        <w:ind w:left="257" w:right="7701" w:firstLine="14"/>
        <w:jc w:val="left"/>
        <w:tabs>
          <w:tab w:pos="2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Kime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edilmedi.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lim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</w:rPr>
        <w:t>Edil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54"/>
        </w:rPr>
        <w:t>i1,i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340"/>
        </w:sectPr>
      </w:pPr>
      <w:rPr/>
    </w:p>
    <w:p>
      <w:pPr>
        <w:spacing w:before="7" w:after="0" w:line="203" w:lineRule="exact"/>
        <w:ind w:left="103" w:right="-88"/>
        <w:jc w:val="left"/>
        <w:tabs>
          <w:tab w:pos="1680" w:val="left"/>
          <w:tab w:pos="2040" w:val="left"/>
          <w:tab w:pos="2240" w:val="left"/>
          <w:tab w:pos="4080" w:val="left"/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5D5D5D"/>
          <w:spacing w:val="-182"/>
          <w:w w:val="185"/>
          <w:position w:val="-1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1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2"/>
          <w:position w:val="-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44"/>
          <w:position w:val="-2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0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828283"/>
          <w:spacing w:val="-16"/>
          <w:w w:val="155"/>
          <w:position w:val="-2"/>
        </w:rPr>
        <w:t>'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13"/>
          <w:position w:val="-2"/>
        </w:rPr>
        <w:t>ıı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  <w:position w:val="-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7"/>
          <w:position w:val="-2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5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83"/>
          <w:w w:val="92"/>
          <w:position w:val="-2"/>
        </w:rPr>
        <w:t>ü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105"/>
          <w:position w:val="-13"/>
        </w:rPr>
        <w:t>.</w:t>
      </w:r>
      <w:r>
        <w:rPr>
          <w:rFonts w:ascii="Arial" w:hAnsi="Arial" w:cs="Arial" w:eastAsia="Arial"/>
          <w:sz w:val="22"/>
          <w:szCs w:val="22"/>
          <w:color w:val="BCBCBC"/>
          <w:spacing w:val="-47"/>
          <w:w w:val="64"/>
          <w:position w:val="-13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5"/>
          <w:w w:val="92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6"/>
          <w:position w:val="-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u w:val="single" w:color="5B5B5B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u w:val="single" w:color="5B5B5B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u w:val="single" w:color="5B5B5B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0"/>
          <w:position w:val="-3"/>
        </w:rPr>
        <w:t>'[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9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6"/>
          <w:position w:val="-3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2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-3"/>
        </w:rPr>
        <w:t>06.05.2017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u w:val="single" w:color="70707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u w:val="single" w:color="70707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u w:val="single" w:color="70707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19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B4B4B"/>
          <w:w w:val="72"/>
          <w:position w:val="-2"/>
        </w:rPr>
        <w:t>l§_a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72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3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2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  <w:position w:val="-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95"/>
          <w:position w:val="-2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8"/>
          <w:w w:val="112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2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340"/>
          <w:cols w:num="2" w:equalWidth="0">
            <w:col w:w="4443" w:space="1649"/>
            <w:col w:w="5268"/>
          </w:cols>
        </w:sectPr>
      </w:pPr>
      <w:rPr/>
    </w:p>
    <w:p>
      <w:pPr>
        <w:spacing w:before="0" w:after="0" w:line="270" w:lineRule="exact"/>
        <w:ind w:left="364" w:right="-20"/>
        <w:jc w:val="left"/>
        <w:tabs>
          <w:tab w:pos="1160" w:val="left"/>
          <w:tab w:pos="1640" w:val="left"/>
          <w:tab w:pos="8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86.854645pt;margin-top:2.065801pt;width:17.986814pt;height:.1pt;mso-position-horizontal-relative:page;mso-position-vertical-relative:paragraph;z-index:-17177" coordorigin="5737,41" coordsize="360,2">
            <v:shape style="position:absolute;left:5737;top:41;width:360;height:2" coordorigin="5737,41" coordsize="360,0" path="m5737,41l6097,41e" filled="f" stroked="t" strokeweight=".233595pt" strokecolor="#6B6B6B">
              <v:path arrowok="t"/>
            </v:shape>
          </v:group>
          <w10:wrap type="none"/>
        </w:pict>
      </w:r>
      <w:r>
        <w:rPr/>
        <w:pict>
          <v:group style="position:absolute;margin-left:391.037994pt;margin-top:2.065801pt;width:10.978964pt;height:.1pt;mso-position-horizontal-relative:page;mso-position-vertical-relative:paragraph;z-index:-17176" coordorigin="7821,41" coordsize="220,2">
            <v:shape style="position:absolute;left:7821;top:41;width:220;height:2" coordorigin="7821,41" coordsize="220,0" path="m7821,41l8040,41e" filled="f" stroked="t" strokeweight=".233595pt" strokecolor="#7C7C7C">
              <v:path arrowok="t"/>
            </v:shape>
          </v:group>
          <w10:wrap type="none"/>
        </w:pict>
      </w:r>
      <w:r>
        <w:rPr/>
        <w:pict>
          <v:group style="position:absolute;margin-left:414.397491pt;margin-top:2.065801pt;width:10.278179pt;height:.1pt;mso-position-horizontal-relative:page;mso-position-vertical-relative:paragraph;z-index:-17175" coordorigin="8288,41" coordsize="206,2">
            <v:shape style="position:absolute;left:8288;top:41;width:206;height:2" coordorigin="8288,41" coordsize="206,0" path="m8288,41l8494,41e" filled="f" stroked="t" strokeweight=".233595pt" strokecolor="#7C7C7C">
              <v:path arrowok="t"/>
            </v:shape>
          </v:group>
          <w10:wrap type="none"/>
        </w:pict>
      </w:r>
      <w:r>
        <w:rPr/>
        <w:pict>
          <v:group style="position:absolute;margin-left:431.216339pt;margin-top:3.603866pt;width:50.456516pt;height:.1pt;mso-position-horizontal-relative:page;mso-position-vertical-relative:paragraph;z-index:-17174" coordorigin="8624,72" coordsize="1009,2">
            <v:shape style="position:absolute;left:8624;top:72;width:1009;height:2" coordorigin="8624,72" coordsize="1009,0" path="m8624,72l9633,72e" filled="f" stroked="t" strokeweight=".233595pt" strokecolor="#000000">
              <v:path arrowok="t"/>
            </v:shape>
          </v:group>
          <w10:wrap type="none"/>
        </w:pict>
      </w:r>
      <w:r>
        <w:rPr/>
        <w:pict>
          <v:group style="position:absolute;margin-left:507.83548pt;margin-top:2.065801pt;width:12.614129pt;height:.1pt;mso-position-horizontal-relative:page;mso-position-vertical-relative:paragraph;z-index:-17173" coordorigin="10157,41" coordsize="252,2">
            <v:shape style="position:absolute;left:10157;top:41;width:252;height:2" coordorigin="10157,41" coordsize="252,0" path="m10157,41l10409,41e" filled="f" stroked="t" strokeweight=".233595pt" strokecolor="#878787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7"/>
          <w:szCs w:val="27"/>
          <w:color w:val="313131"/>
          <w:w w:val="73"/>
        </w:rPr>
        <w:t>v</w:t>
      </w:r>
      <w:r>
        <w:rPr>
          <w:rFonts w:ascii="Arial" w:hAnsi="Arial" w:cs="Arial" w:eastAsia="Arial"/>
          <w:sz w:val="27"/>
          <w:szCs w:val="27"/>
          <w:color w:val="313131"/>
          <w:spacing w:val="-53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-43"/>
          <w:w w:val="130"/>
        </w:rPr>
        <w:t>,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77"/>
        </w:rPr>
        <w:t>..</w:t>
      </w:r>
      <w:r>
        <w:rPr>
          <w:rFonts w:ascii="Arial" w:hAnsi="Arial" w:cs="Arial" w:eastAsia="Arial"/>
          <w:sz w:val="27"/>
          <w:szCs w:val="27"/>
          <w:color w:val="313131"/>
          <w:spacing w:val="-5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5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BERGAM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2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340"/>
        </w:sectPr>
      </w:pPr>
      <w:rPr/>
    </w:p>
    <w:p>
      <w:pPr>
        <w:spacing w:before="34" w:after="0" w:line="240" w:lineRule="auto"/>
        <w:ind w:left="240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7"/>
        </w:rPr>
        <w:t>Gitnıi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8"/>
          <w:w w:val="97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7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76"/>
          <w:w w:val="9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angma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Koyao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1" w:lineRule="exact"/>
        <w:ind w:left="3774" w:right="-69"/>
        <w:jc w:val="left"/>
        <w:tabs>
          <w:tab w:pos="5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959EBC"/>
          <w:spacing w:val="0"/>
          <w:w w:val="61"/>
        </w:rPr>
        <w:t>.,.</w:t>
      </w:r>
      <w:r>
        <w:rPr>
          <w:rFonts w:ascii="Times New Roman" w:hAnsi="Times New Roman" w:cs="Times New Roman" w:eastAsia="Times New Roman"/>
          <w:sz w:val="19"/>
          <w:szCs w:val="19"/>
          <w:color w:val="959EB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959EBC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3" w:after="0" w:line="259" w:lineRule="exact"/>
        <w:ind w:left="2733" w:right="-20"/>
        <w:jc w:val="left"/>
        <w:tabs>
          <w:tab w:pos="414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2F6EDA"/>
          <w:spacing w:val="0"/>
          <w:w w:val="100"/>
          <w:b/>
          <w:bCs/>
          <w:position w:val="-1"/>
        </w:rPr>
        <w:t>Mutl</w:t>
      </w:r>
      <w:r>
        <w:rPr>
          <w:rFonts w:ascii="Arial" w:hAnsi="Arial" w:cs="Arial" w:eastAsia="Arial"/>
          <w:sz w:val="23"/>
          <w:szCs w:val="23"/>
          <w:color w:val="2F6EDA"/>
          <w:spacing w:val="-10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2F6EDA"/>
          <w:spacing w:val="0"/>
          <w:w w:val="100"/>
          <w:b/>
          <w:bCs/>
          <w:position w:val="-1"/>
        </w:rPr>
        <w:t>rr</w:t>
      </w:r>
      <w:r>
        <w:rPr>
          <w:rFonts w:ascii="Arial" w:hAnsi="Arial" w:cs="Arial" w:eastAsia="Arial"/>
          <w:sz w:val="23"/>
          <w:szCs w:val="23"/>
          <w:color w:val="2F6EDA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3"/>
          <w:szCs w:val="23"/>
          <w:color w:val="2F6EDA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23"/>
          <w:szCs w:val="23"/>
          <w:color w:val="4F85E2"/>
          <w:spacing w:val="0"/>
          <w:w w:val="100"/>
          <w:b/>
          <w:bCs/>
          <w:position w:val="-1"/>
        </w:rPr>
        <w:t>L</w:t>
      </w:r>
      <w:r>
        <w:rPr>
          <w:rFonts w:ascii="Arial" w:hAnsi="Arial" w:cs="Arial" w:eastAsia="Arial"/>
          <w:sz w:val="23"/>
          <w:szCs w:val="23"/>
          <w:color w:val="4F85E2"/>
          <w:spacing w:val="0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4F85E2"/>
          <w:spacing w:val="19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2F6EDA"/>
          <w:spacing w:val="0"/>
          <w:w w:val="100"/>
          <w:b/>
          <w:bCs/>
          <w:i/>
          <w:position w:val="-1"/>
        </w:rPr>
        <w:t>li.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tabs>
          <w:tab w:pos="320" w:val="left"/>
        </w:tabs>
        <w:rPr>
          <w:rFonts w:ascii="Times New Roman" w:hAnsi="Times New Roman" w:cs="Times New Roman" w:eastAsia="Times New Roman"/>
          <w:sz w:val="40"/>
          <w:szCs w:val="40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83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40"/>
          <w:szCs w:val="40"/>
          <w:color w:val="313131"/>
          <w:spacing w:val="0"/>
          <w:w w:val="52"/>
        </w:rPr>
        <w:t>M</w:t>
      </w:r>
      <w:r>
        <w:rPr>
          <w:rFonts w:ascii="Times New Roman" w:hAnsi="Times New Roman" w:cs="Times New Roman" w:eastAsia="Times New Roman"/>
          <w:sz w:val="40"/>
          <w:szCs w:val="40"/>
          <w:color w:val="313131"/>
          <w:spacing w:val="0"/>
          <w:w w:val="52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313131"/>
          <w:spacing w:val="6"/>
          <w:w w:val="52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313131"/>
          <w:spacing w:val="0"/>
          <w:w w:val="52"/>
        </w:rPr>
        <w:t>t?917</w:t>
      </w:r>
      <w:r>
        <w:rPr>
          <w:rFonts w:ascii="Times New Roman" w:hAnsi="Times New Roman" w:cs="Times New Roman" w:eastAsia="Times New Roman"/>
          <w:sz w:val="40"/>
          <w:szCs w:val="4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340"/>
          <w:cols w:num="2" w:equalWidth="0">
            <w:col w:w="5991" w:space="2721"/>
            <w:col w:w="2648"/>
          </w:cols>
        </w:sectPr>
      </w:pPr>
      <w:rPr/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27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98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99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1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1" w:lineRule="exact"/>
        <w:ind w:left="93" w:right="-20"/>
        <w:jc w:val="left"/>
        <w:tabs>
          <w:tab w:pos="5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236BEF"/>
          <w:spacing w:val="0"/>
          <w:w w:val="100"/>
          <w:position w:val="5"/>
        </w:rPr>
        <w:t>Itfaiy</w:t>
      </w:r>
      <w:r>
        <w:rPr>
          <w:rFonts w:ascii="Arial" w:hAnsi="Arial" w:cs="Arial" w:eastAsia="Arial"/>
          <w:sz w:val="18"/>
          <w:szCs w:val="18"/>
          <w:color w:val="236BEF"/>
          <w:spacing w:val="0"/>
          <w:w w:val="100"/>
          <w:position w:val="5"/>
        </w:rPr>
        <w:t>e</w:t>
      </w:r>
      <w:r>
        <w:rPr>
          <w:rFonts w:ascii="Arial" w:hAnsi="Arial" w:cs="Arial" w:eastAsia="Arial"/>
          <w:sz w:val="18"/>
          <w:szCs w:val="18"/>
          <w:color w:val="236BEF"/>
          <w:spacing w:val="3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6BEF"/>
          <w:spacing w:val="0"/>
          <w:w w:val="100"/>
          <w:position w:val="5"/>
        </w:rPr>
        <w:t>Kuze</w:t>
      </w:r>
      <w:r>
        <w:rPr>
          <w:rFonts w:ascii="Times New Roman" w:hAnsi="Times New Roman" w:cs="Times New Roman" w:eastAsia="Times New Roman"/>
          <w:sz w:val="19"/>
          <w:szCs w:val="19"/>
          <w:color w:val="236BEF"/>
          <w:spacing w:val="0"/>
          <w:w w:val="100"/>
          <w:position w:val="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6BEF"/>
          <w:spacing w:val="3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6BEF"/>
          <w:spacing w:val="0"/>
          <w:w w:val="100"/>
          <w:position w:val="5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236BEF"/>
          <w:spacing w:val="-3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6BEF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6BEF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6" w:lineRule="exac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36BEF"/>
          <w:spacing w:val="0"/>
          <w:w w:val="100"/>
          <w:position w:val="1"/>
        </w:rPr>
        <w:t>2.Post</w:t>
      </w:r>
      <w:r>
        <w:rPr>
          <w:rFonts w:ascii="Arial" w:hAnsi="Arial" w:cs="Arial" w:eastAsia="Arial"/>
          <w:sz w:val="18"/>
          <w:szCs w:val="18"/>
          <w:color w:val="236BEF"/>
          <w:spacing w:val="0"/>
          <w:w w:val="100"/>
          <w:position w:val="1"/>
        </w:rPr>
        <w:t>a</w:t>
      </w:r>
      <w:r>
        <w:rPr>
          <w:rFonts w:ascii="Arial" w:hAnsi="Arial" w:cs="Arial" w:eastAsia="Arial"/>
          <w:sz w:val="18"/>
          <w:szCs w:val="18"/>
          <w:color w:val="236BEF"/>
          <w:spacing w:val="22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236BEF"/>
          <w:spacing w:val="0"/>
          <w:w w:val="100"/>
          <w:position w:val="1"/>
        </w:rPr>
        <w:t>Grupla</w:t>
      </w:r>
      <w:r>
        <w:rPr>
          <w:rFonts w:ascii="Arial" w:hAnsi="Arial" w:cs="Arial" w:eastAsia="Arial"/>
          <w:sz w:val="18"/>
          <w:szCs w:val="18"/>
          <w:color w:val="236BEF"/>
          <w:spacing w:val="0"/>
          <w:w w:val="100"/>
          <w:position w:val="1"/>
        </w:rPr>
        <w:t>r</w:t>
      </w:r>
      <w:r>
        <w:rPr>
          <w:rFonts w:ascii="Arial" w:hAnsi="Arial" w:cs="Arial" w:eastAsia="Arial"/>
          <w:sz w:val="18"/>
          <w:szCs w:val="18"/>
          <w:color w:val="236BEF"/>
          <w:spacing w:val="24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236BEF"/>
          <w:spacing w:val="0"/>
          <w:w w:val="102"/>
          <w:position w:val="1"/>
        </w:rPr>
        <w:t>Amiri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340"/>
          <w:cols w:num="2" w:equalWidth="0">
            <w:col w:w="904" w:space="1936"/>
            <w:col w:w="8520"/>
          </w:cols>
        </w:sectPr>
      </w:pPr>
      <w:rPr/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347" w:lineRule="exact"/>
        <w:ind w:right="-20"/>
        <w:jc w:val="right"/>
        <w:rPr>
          <w:rFonts w:ascii="Arial" w:hAnsi="Arial" w:cs="Arial" w:eastAsia="Arial"/>
          <w:sz w:val="27"/>
          <w:szCs w:val="27"/>
        </w:rPr>
      </w:pPr>
      <w:rPr/>
      <w:r>
        <w:rPr/>
        <w:pict>
          <v:group style="position:absolute;margin-left:121.819786pt;margin-top:15.708492pt;width:1.751963pt;height:71.101393pt;mso-position-horizontal-relative:page;mso-position-vertical-relative:paragraph;z-index:-17171" coordorigin="2436,314" coordsize="35,1422">
            <v:group style="position:absolute;left:2467;top:319;width:2;height:752" coordorigin="2467,319" coordsize="2,752">
              <v:shape style="position:absolute;left:2467;top:319;width:2;height:752" coordorigin="2467,319" coordsize="0,752" path="m2467,1071l2467,319e" filled="f" stroked="t" strokeweight=".46719pt" strokecolor="#545454">
                <v:path arrowok="t"/>
              </v:shape>
            </v:group>
            <v:group style="position:absolute;left:2469;top:1015;width:2;height:161" coordorigin="2469,1015" coordsize="2,161">
              <v:shape style="position:absolute;left:2469;top:1015;width:2;height:161" coordorigin="2469,1015" coordsize="0,161" path="m2469,1175l2469,1015e" filled="f" stroked="t" strokeweight=".233595pt" strokecolor="#3F3F3F">
                <v:path arrowok="t"/>
              </v:shape>
            </v:group>
            <v:group style="position:absolute;left:2467;top:1119;width:2;height:412" coordorigin="2467,1119" coordsize="2,412">
              <v:shape style="position:absolute;left:2467;top:1119;width:2;height:412" coordorigin="2467,1119" coordsize="0,412" path="m2467,1530l2467,1119e" filled="f" stroked="t" strokeweight=".233595pt" strokecolor="#5B5B5B">
                <v:path arrowok="t"/>
              </v:shape>
            </v:group>
            <v:group style="position:absolute;left:2469;top:1474;width:2;height:170" coordorigin="2469,1474" coordsize="2,170">
              <v:shape style="position:absolute;left:2469;top:1474;width:2;height:170" coordorigin="2469,1474" coordsize="0,170" path="m2469,1644l2469,1474e" filled="f" stroked="t" strokeweight=".233595pt" strokecolor="#484848">
                <v:path arrowok="t"/>
              </v:shape>
            </v:group>
            <v:group style="position:absolute;left:2439;top:1616;width:2;height:118" coordorigin="2439,1616" coordsize="2,118">
              <v:shape style="position:absolute;left:2439;top:1616;width:2;height:118" coordorigin="2439,1616" coordsize="0,118" path="m2439,1734l2439,1616e" filled="f" stroked="t" strokeweight=".233595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4"/>
          <w:szCs w:val="14"/>
          <w:color w:val="A3A3A3"/>
          <w:w w:val="164"/>
          <w:position w:val="-5"/>
        </w:rPr>
        <w:t>1</w:t>
      </w:r>
      <w:r>
        <w:rPr>
          <w:rFonts w:ascii="Arial" w:hAnsi="Arial" w:cs="Arial" w:eastAsia="Arial"/>
          <w:sz w:val="14"/>
          <w:szCs w:val="14"/>
          <w:color w:val="A3A3A3"/>
          <w:spacing w:val="-27"/>
          <w:w w:val="100"/>
          <w:position w:val="-5"/>
        </w:rPr>
        <w:t> </w:t>
      </w:r>
      <w:r>
        <w:rPr>
          <w:rFonts w:ascii="Arial" w:hAnsi="Arial" w:cs="Arial" w:eastAsia="Arial"/>
          <w:sz w:val="18"/>
          <w:szCs w:val="18"/>
          <w:color w:val="828283"/>
          <w:spacing w:val="-33"/>
          <w:w w:val="103"/>
          <w:position w:val="-5"/>
        </w:rPr>
        <w:t>'</w:t>
      </w:r>
      <w:r>
        <w:rPr>
          <w:rFonts w:ascii="Arial" w:hAnsi="Arial" w:cs="Arial" w:eastAsia="Arial"/>
          <w:sz w:val="18"/>
          <w:szCs w:val="18"/>
          <w:color w:val="A3A3A3"/>
          <w:spacing w:val="0"/>
          <w:w w:val="72"/>
          <w:position w:val="-5"/>
        </w:rPr>
        <w:t>·</w:t>
      </w:r>
      <w:r>
        <w:rPr>
          <w:rFonts w:ascii="Arial" w:hAnsi="Arial" w:cs="Arial" w:eastAsia="Arial"/>
          <w:sz w:val="18"/>
          <w:szCs w:val="18"/>
          <w:color w:val="A3A3A3"/>
          <w:spacing w:val="12"/>
          <w:w w:val="71"/>
          <w:position w:val="-5"/>
        </w:rPr>
        <w:t>'</w:t>
      </w:r>
      <w:r>
        <w:rPr>
          <w:rFonts w:ascii="Arial" w:hAnsi="Arial" w:cs="Arial" w:eastAsia="Arial"/>
          <w:sz w:val="18"/>
          <w:szCs w:val="18"/>
          <w:color w:val="BCBCBC"/>
          <w:spacing w:val="0"/>
          <w:w w:val="206"/>
          <w:position w:val="-5"/>
        </w:rPr>
        <w:t>i</w:t>
      </w:r>
      <w:r>
        <w:rPr>
          <w:rFonts w:ascii="Arial" w:hAnsi="Arial" w:cs="Arial" w:eastAsia="Arial"/>
          <w:sz w:val="18"/>
          <w:szCs w:val="18"/>
          <w:color w:val="BCBCBC"/>
          <w:spacing w:val="0"/>
          <w:w w:val="100"/>
          <w:position w:val="-5"/>
        </w:rPr>
        <w:t> </w:t>
      </w:r>
      <w:r>
        <w:rPr>
          <w:rFonts w:ascii="Arial" w:hAnsi="Arial" w:cs="Arial" w:eastAsia="Arial"/>
          <w:sz w:val="18"/>
          <w:szCs w:val="18"/>
          <w:color w:val="BCBCBC"/>
          <w:spacing w:val="-21"/>
          <w:w w:val="100"/>
          <w:position w:val="-5"/>
        </w:rPr>
        <w:t> </w:t>
      </w:r>
      <w:r>
        <w:rPr>
          <w:rFonts w:ascii="Arial" w:hAnsi="Arial" w:cs="Arial" w:eastAsia="Arial"/>
          <w:sz w:val="17"/>
          <w:szCs w:val="17"/>
          <w:color w:val="BCBCBC"/>
          <w:spacing w:val="-14"/>
          <w:w w:val="129"/>
          <w:position w:val="6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4B4B4B"/>
          <w:spacing w:val="0"/>
          <w:w w:val="51"/>
          <w:position w:val="6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4B4B4B"/>
          <w:spacing w:val="-17"/>
          <w:w w:val="51"/>
          <w:position w:val="6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A3A3A3"/>
          <w:spacing w:val="-50"/>
          <w:w w:val="189"/>
          <w:position w:val="6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828283"/>
          <w:spacing w:val="-36"/>
          <w:w w:val="189"/>
          <w:position w:val="6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4B4B4B"/>
          <w:spacing w:val="0"/>
          <w:w w:val="291"/>
          <w:position w:val="6"/>
        </w:rPr>
        <w:t>;</w:t>
      </w:r>
      <w:r>
        <w:rPr>
          <w:rFonts w:ascii="Times New Roman" w:hAnsi="Times New Roman" w:cs="Times New Roman" w:eastAsia="Times New Roman"/>
          <w:sz w:val="12"/>
          <w:szCs w:val="12"/>
          <w:color w:val="4B4B4B"/>
          <w:spacing w:val="-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CBCBC"/>
          <w:spacing w:val="-8"/>
          <w:w w:val="186"/>
          <w:position w:val="6"/>
        </w:rPr>
        <w:t>;</w:t>
      </w:r>
      <w:r>
        <w:rPr>
          <w:rFonts w:ascii="Arial" w:hAnsi="Arial" w:cs="Arial" w:eastAsia="Arial"/>
          <w:sz w:val="27"/>
          <w:szCs w:val="27"/>
          <w:color w:val="4B4B4B"/>
          <w:spacing w:val="-35"/>
          <w:w w:val="120"/>
          <w:position w:val="-8"/>
        </w:rPr>
        <w:t>.</w:t>
      </w:r>
      <w:r>
        <w:rPr>
          <w:rFonts w:ascii="Arial" w:hAnsi="Arial" w:cs="Arial" w:eastAsia="Arial"/>
          <w:sz w:val="27"/>
          <w:szCs w:val="27"/>
          <w:color w:val="A3A3A3"/>
          <w:spacing w:val="0"/>
          <w:w w:val="103"/>
          <w:position w:val="-8"/>
        </w:rPr>
        <w:t>.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55" w:after="0" w:line="572" w:lineRule="exact"/>
        <w:ind w:right="-130"/>
        <w:jc w:val="left"/>
        <w:tabs>
          <w:tab w:pos="2940" w:val="left"/>
        </w:tabs>
        <w:rPr>
          <w:rFonts w:ascii="Arial" w:hAnsi="Arial" w:cs="Arial" w:eastAsia="Arial"/>
          <w:sz w:val="52"/>
          <w:szCs w:val="52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56"/>
          <w:szCs w:val="56"/>
          <w:color w:val="383D77"/>
          <w:w w:val="225"/>
          <w:i/>
          <w:position w:val="-6"/>
        </w:rPr>
        <w:t>)t</w:t>
      </w:r>
      <w:r>
        <w:rPr>
          <w:rFonts w:ascii="Courier New" w:hAnsi="Courier New" w:cs="Courier New" w:eastAsia="Courier New"/>
          <w:sz w:val="56"/>
          <w:szCs w:val="56"/>
          <w:color w:val="383D77"/>
          <w:w w:val="100"/>
          <w:i/>
          <w:position w:val="-6"/>
        </w:rPr>
        <w:tab/>
      </w:r>
      <w:r>
        <w:rPr>
          <w:rFonts w:ascii="Courier New" w:hAnsi="Courier New" w:cs="Courier New" w:eastAsia="Courier New"/>
          <w:sz w:val="56"/>
          <w:szCs w:val="56"/>
          <w:color w:val="383D77"/>
          <w:w w:val="100"/>
          <w:i/>
          <w:position w:val="-6"/>
        </w:rPr>
      </w:r>
      <w:r>
        <w:rPr>
          <w:rFonts w:ascii="Arial" w:hAnsi="Arial" w:cs="Arial" w:eastAsia="Arial"/>
          <w:sz w:val="52"/>
          <w:szCs w:val="52"/>
          <w:color w:val="162695"/>
          <w:spacing w:val="8"/>
          <w:w w:val="235"/>
          <w:i/>
          <w:position w:val="-3"/>
        </w:rPr>
        <w:t>(</w:t>
      </w:r>
      <w:r>
        <w:rPr>
          <w:rFonts w:ascii="Arial" w:hAnsi="Arial" w:cs="Arial" w:eastAsia="Arial"/>
          <w:sz w:val="52"/>
          <w:szCs w:val="52"/>
          <w:color w:val="485285"/>
          <w:spacing w:val="-396"/>
          <w:w w:val="241"/>
          <w:position w:val="-3"/>
        </w:rPr>
        <w:t>a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55" w:after="0" w:line="572" w:lineRule="exact"/>
        <w:ind w:right="-20"/>
        <w:jc w:val="left"/>
        <w:tabs>
          <w:tab w:pos="1480" w:val="left"/>
        </w:tabs>
        <w:rPr>
          <w:rFonts w:ascii="Arial" w:hAnsi="Arial" w:cs="Arial" w:eastAsia="Arial"/>
          <w:sz w:val="41"/>
          <w:szCs w:val="41"/>
        </w:rPr>
      </w:pPr>
      <w:rPr/>
      <w:r>
        <w:rPr/>
        <w:br w:type="column"/>
      </w:r>
      <w:r>
        <w:rPr>
          <w:rFonts w:ascii="Arial" w:hAnsi="Arial" w:cs="Arial" w:eastAsia="Arial"/>
          <w:sz w:val="36"/>
          <w:szCs w:val="36"/>
          <w:color w:val="A3A3A3"/>
          <w:spacing w:val="0"/>
          <w:w w:val="51"/>
          <w:position w:val="-20"/>
        </w:rPr>
        <w:t>.</w:t>
      </w:r>
      <w:r>
        <w:rPr>
          <w:rFonts w:ascii="Arial" w:hAnsi="Arial" w:cs="Arial" w:eastAsia="Arial"/>
          <w:sz w:val="36"/>
          <w:szCs w:val="36"/>
          <w:color w:val="A3A3A3"/>
          <w:spacing w:val="0"/>
          <w:w w:val="51"/>
          <w:position w:val="-20"/>
        </w:rPr>
        <w:t>  </w:t>
      </w:r>
      <w:r>
        <w:rPr>
          <w:rFonts w:ascii="Arial" w:hAnsi="Arial" w:cs="Arial" w:eastAsia="Arial"/>
          <w:sz w:val="36"/>
          <w:szCs w:val="36"/>
          <w:color w:val="A3A3A3"/>
          <w:spacing w:val="23"/>
          <w:w w:val="51"/>
          <w:position w:val="-20"/>
        </w:rPr>
        <w:t> </w:t>
      </w:r>
      <w:r>
        <w:rPr>
          <w:rFonts w:ascii="Arial" w:hAnsi="Arial" w:cs="Arial" w:eastAsia="Arial"/>
          <w:sz w:val="52"/>
          <w:szCs w:val="52"/>
          <w:color w:val="5D5D5D"/>
          <w:spacing w:val="0"/>
          <w:w w:val="61"/>
          <w:position w:val="-3"/>
        </w:rPr>
        <w:t>·</w:t>
      </w:r>
      <w:r>
        <w:rPr>
          <w:rFonts w:ascii="Arial" w:hAnsi="Arial" w:cs="Arial" w:eastAsia="Arial"/>
          <w:sz w:val="52"/>
          <w:szCs w:val="52"/>
          <w:color w:val="5D5D5D"/>
          <w:spacing w:val="-139"/>
          <w:w w:val="61"/>
          <w:position w:val="-3"/>
        </w:rPr>
        <w:t>-</w:t>
      </w:r>
      <w:r>
        <w:rPr>
          <w:rFonts w:ascii="Arial" w:hAnsi="Arial" w:cs="Arial" w:eastAsia="Arial"/>
          <w:sz w:val="52"/>
          <w:szCs w:val="52"/>
          <w:color w:val="828283"/>
          <w:spacing w:val="-2"/>
          <w:w w:val="63"/>
          <w:position w:val="-3"/>
        </w:rPr>
        <w:t>.</w:t>
      </w:r>
      <w:r>
        <w:rPr>
          <w:rFonts w:ascii="Arial" w:hAnsi="Arial" w:cs="Arial" w:eastAsia="Arial"/>
          <w:sz w:val="52"/>
          <w:szCs w:val="52"/>
          <w:color w:val="5D5D5D"/>
          <w:spacing w:val="-160"/>
          <w:w w:val="61"/>
          <w:position w:val="-3"/>
        </w:rPr>
        <w:t>·</w:t>
      </w:r>
      <w:r>
        <w:rPr>
          <w:rFonts w:ascii="Arial" w:hAnsi="Arial" w:cs="Arial" w:eastAsia="Arial"/>
          <w:sz w:val="52"/>
          <w:szCs w:val="52"/>
          <w:color w:val="828283"/>
          <w:spacing w:val="-72"/>
          <w:w w:val="64"/>
          <w:position w:val="-3"/>
        </w:rPr>
        <w:t>n</w:t>
      </w:r>
      <w:r>
        <w:rPr>
          <w:rFonts w:ascii="Arial" w:hAnsi="Arial" w:cs="Arial" w:eastAsia="Arial"/>
          <w:sz w:val="52"/>
          <w:szCs w:val="52"/>
          <w:color w:val="5B6479"/>
          <w:spacing w:val="0"/>
          <w:w w:val="90"/>
          <w:position w:val="-3"/>
        </w:rPr>
        <w:t>n</w:t>
      </w:r>
      <w:r>
        <w:rPr>
          <w:rFonts w:ascii="Arial" w:hAnsi="Arial" w:cs="Arial" w:eastAsia="Arial"/>
          <w:sz w:val="52"/>
          <w:szCs w:val="52"/>
          <w:color w:val="5B6479"/>
          <w:spacing w:val="-106"/>
          <w:w w:val="100"/>
          <w:position w:val="-3"/>
        </w:rPr>
        <w:t> </w:t>
      </w:r>
      <w:r>
        <w:rPr>
          <w:rFonts w:ascii="Arial" w:hAnsi="Arial" w:cs="Arial" w:eastAsia="Arial"/>
          <w:sz w:val="52"/>
          <w:szCs w:val="52"/>
          <w:color w:val="5D5D5D"/>
          <w:spacing w:val="0"/>
          <w:w w:val="74"/>
          <w:position w:val="-3"/>
        </w:rPr>
        <w:t>•</w:t>
      </w:r>
      <w:r>
        <w:rPr>
          <w:rFonts w:ascii="Arial" w:hAnsi="Arial" w:cs="Arial" w:eastAsia="Arial"/>
          <w:sz w:val="52"/>
          <w:szCs w:val="52"/>
          <w:color w:val="5D5D5D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52"/>
          <w:szCs w:val="52"/>
          <w:color w:val="5D5D5D"/>
          <w:spacing w:val="0"/>
          <w:w w:val="100"/>
          <w:position w:val="-3"/>
        </w:rPr>
      </w:r>
      <w:r>
        <w:rPr>
          <w:rFonts w:ascii="Arial" w:hAnsi="Arial" w:cs="Arial" w:eastAsia="Arial"/>
          <w:sz w:val="41"/>
          <w:szCs w:val="41"/>
          <w:color w:val="5B6479"/>
          <w:spacing w:val="0"/>
          <w:w w:val="34"/>
          <w:position w:val="-20"/>
        </w:rPr>
        <w:t>·</w:t>
      </w:r>
      <w:r>
        <w:rPr>
          <w:rFonts w:ascii="Arial" w:hAnsi="Arial" w:cs="Arial" w:eastAsia="Arial"/>
          <w:sz w:val="41"/>
          <w:szCs w:val="41"/>
          <w:color w:val="5B6479"/>
          <w:spacing w:val="-65"/>
          <w:w w:val="100"/>
          <w:position w:val="-20"/>
        </w:rPr>
        <w:t> </w:t>
      </w:r>
      <w:r>
        <w:rPr>
          <w:rFonts w:ascii="Arial" w:hAnsi="Arial" w:cs="Arial" w:eastAsia="Arial"/>
          <w:sz w:val="41"/>
          <w:szCs w:val="41"/>
          <w:color w:val="828283"/>
          <w:spacing w:val="0"/>
          <w:w w:val="71"/>
          <w:position w:val="-20"/>
        </w:rPr>
        <w:t>-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340"/>
          <w:cols w:num="3" w:equalWidth="0">
            <w:col w:w="2918" w:space="2300"/>
            <w:col w:w="3475" w:space="300"/>
            <w:col w:w="2367"/>
          </w:cols>
        </w:sectPr>
      </w:pPr>
      <w:rPr/>
    </w:p>
    <w:p>
      <w:pPr>
        <w:spacing w:before="0" w:after="0" w:line="56" w:lineRule="exact"/>
        <w:ind w:left="2387" w:right="-20"/>
        <w:jc w:val="left"/>
        <w:tabs>
          <w:tab w:pos="5320" w:val="left"/>
          <w:tab w:pos="9440" w:val="left"/>
        </w:tabs>
        <w:rPr>
          <w:rFonts w:ascii="Arial" w:hAnsi="Arial" w:cs="Arial" w:eastAsia="Arial"/>
          <w:sz w:val="10"/>
          <w:szCs w:val="10"/>
        </w:rPr>
      </w:pPr>
      <w:rPr/>
      <w:r>
        <w:rPr/>
        <w:pict>
          <v:group style="position:absolute;margin-left:446.633606pt;margin-top:-2.337317pt;width:99.978652pt;height:.1pt;mso-position-horizontal-relative:page;mso-position-vertical-relative:paragraph;z-index:-17172" coordorigin="8933,-47" coordsize="2000,2">
            <v:shape style="position:absolute;left:8933;top:-47;width:2000;height:2" coordorigin="8933,-47" coordsize="2000,0" path="m8933,-47l10932,-47e" filled="f" stroked="t" strokeweight="3.036735pt" strokecolor="#4F609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6"/>
          <w:szCs w:val="6"/>
          <w:color w:val="BCBCBC"/>
          <w:spacing w:val="0"/>
          <w:w w:val="134"/>
          <w:i/>
          <w:position w:val="-2"/>
        </w:rPr>
        <w:t>:.</w:t>
      </w:r>
      <w:r>
        <w:rPr>
          <w:rFonts w:ascii="Times New Roman" w:hAnsi="Times New Roman" w:cs="Times New Roman" w:eastAsia="Times New Roman"/>
          <w:sz w:val="6"/>
          <w:szCs w:val="6"/>
          <w:color w:val="BCBCBC"/>
          <w:spacing w:val="13"/>
          <w:w w:val="134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828283"/>
          <w:spacing w:val="-3"/>
          <w:w w:val="72"/>
          <w:position w:val="-2"/>
        </w:rPr>
        <w:t>o</w:t>
      </w:r>
      <w:r>
        <w:rPr>
          <w:rFonts w:ascii="Times New Roman" w:hAnsi="Times New Roman" w:cs="Times New Roman" w:eastAsia="Times New Roman"/>
          <w:sz w:val="6"/>
          <w:szCs w:val="6"/>
          <w:color w:val="A3A3A3"/>
          <w:spacing w:val="0"/>
          <w:w w:val="205"/>
          <w:position w:val="-2"/>
        </w:rPr>
        <w:t>l</w:t>
      </w:r>
      <w:r>
        <w:rPr>
          <w:rFonts w:ascii="Times New Roman" w:hAnsi="Times New Roman" w:cs="Times New Roman" w:eastAsia="Times New Roman"/>
          <w:sz w:val="6"/>
          <w:szCs w:val="6"/>
          <w:color w:val="A3A3A3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3A3A3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BCBCBC"/>
          <w:spacing w:val="0"/>
          <w:w w:val="320"/>
          <w:position w:val="-2"/>
        </w:rPr>
        <w:t>,</w:t>
      </w:r>
      <w:r>
        <w:rPr>
          <w:rFonts w:ascii="Times New Roman" w:hAnsi="Times New Roman" w:cs="Times New Roman" w:eastAsia="Times New Roman"/>
          <w:sz w:val="6"/>
          <w:szCs w:val="6"/>
          <w:color w:val="BCBCBC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BCBCBC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2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2"/>
        </w:rPr>
        <w:t>ÇULHA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2"/>
        </w:rPr>
      </w:r>
      <w:r>
        <w:rPr>
          <w:rFonts w:ascii="Arial" w:hAnsi="Arial" w:cs="Arial" w:eastAsia="Arial"/>
          <w:sz w:val="10"/>
          <w:szCs w:val="10"/>
          <w:color w:val="728797"/>
          <w:spacing w:val="0"/>
          <w:w w:val="106"/>
          <w:position w:val="-4"/>
        </w:rPr>
        <w:t>"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340"/>
        </w:sectPr>
      </w:pPr>
      <w:rPr/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115"/>
        <w:jc w:val="right"/>
        <w:rPr>
          <w:rFonts w:ascii="Times New Roman" w:hAnsi="Times New Roman" w:cs="Times New Roman" w:eastAsia="Times New Roman"/>
          <w:sz w:val="5"/>
          <w:szCs w:val="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7.587448pt;margin-top:-4.346017pt;width:15.843941pt;height:13.5pt;mso-position-horizontal-relative:page;mso-position-vertical-relative:paragraph;z-index:-17164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1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Pr/>
                  <w:r>
                    <w:rPr>
                      <w:rFonts w:ascii="Arial" w:hAnsi="Arial" w:cs="Arial" w:eastAsia="Arial"/>
                      <w:sz w:val="27"/>
                      <w:szCs w:val="27"/>
                      <w:color w:val="BCBCBC"/>
                      <w:spacing w:val="-7"/>
                      <w:w w:val="70"/>
                    </w:rPr>
                    <w:t>.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BCBCBC"/>
                      <w:spacing w:val="0"/>
                      <w:w w:val="70"/>
                    </w:rPr>
                    <w:t>.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BCBCBC"/>
                      <w:spacing w:val="0"/>
                      <w:w w:val="70"/>
                    </w:rPr>
                    <w:t> 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BCBCBC"/>
                      <w:spacing w:val="38"/>
                      <w:w w:val="70"/>
                    </w:rPr>
                    <w:t> 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A3A3A3"/>
                      <w:spacing w:val="0"/>
                      <w:w w:val="105"/>
                    </w:rPr>
                    <w:t>.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5"/>
          <w:szCs w:val="5"/>
          <w:color w:val="D4D4D4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5"/>
          <w:szCs w:val="5"/>
          <w:color w:val="D4D4D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A3A3A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A3A3A3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5"/>
          <w:szCs w:val="5"/>
          <w:color w:val="A3A3A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A3A3A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BCBCBC"/>
          <w:spacing w:val="0"/>
          <w:w w:val="246"/>
        </w:rPr>
        <w:t>l</w:t>
      </w:r>
      <w:r>
        <w:rPr>
          <w:rFonts w:ascii="Times New Roman" w:hAnsi="Times New Roman" w:cs="Times New Roman" w:eastAsia="Times New Roman"/>
          <w:sz w:val="5"/>
          <w:szCs w:val="5"/>
          <w:color w:val="BCBCBC"/>
          <w:spacing w:val="0"/>
          <w:w w:val="246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BCBCBC"/>
          <w:spacing w:val="3"/>
          <w:w w:val="246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BCBCBC"/>
          <w:spacing w:val="0"/>
          <w:w w:val="131"/>
        </w:rPr>
        <w:t>....</w:t>
      </w:r>
      <w:r>
        <w:rPr>
          <w:rFonts w:ascii="Times New Roman" w:hAnsi="Times New Roman" w:cs="Times New Roman" w:eastAsia="Times New Roman"/>
          <w:sz w:val="5"/>
          <w:szCs w:val="5"/>
          <w:color w:val="000000"/>
          <w:spacing w:val="0"/>
          <w:w w:val="100"/>
        </w:rPr>
      </w:r>
    </w:p>
    <w:p>
      <w:pPr>
        <w:spacing w:before="0" w:after="0" w:line="6" w:lineRule="exact"/>
        <w:ind w:right="92"/>
        <w:jc w:val="right"/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9"/>
          <w:szCs w:val="9"/>
          <w:color w:val="BCBCBC"/>
          <w:spacing w:val="0"/>
          <w:w w:val="55"/>
          <w:position w:val="-7"/>
        </w:rPr>
        <w:t>....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2" w:lineRule="exact"/>
        <w:ind w:right="-86"/>
        <w:jc w:val="left"/>
        <w:tabs>
          <w:tab w:pos="322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7.264679pt;margin-top:-.384644pt;width:3.24921pt;height:23pt;mso-position-horizontal-relative:page;mso-position-vertical-relative:paragraph;z-index:-17162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Pr/>
                  <w:r>
                    <w:rPr>
                      <w:rFonts w:ascii="Arial" w:hAnsi="Arial" w:cs="Arial" w:eastAsia="Arial"/>
                      <w:sz w:val="46"/>
                      <w:szCs w:val="46"/>
                      <w:color w:val="BCBCBC"/>
                      <w:spacing w:val="0"/>
                      <w:w w:val="50"/>
                    </w:rPr>
                    <w:t>.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5"/>
          <w:szCs w:val="25"/>
          <w:color w:val="5D5D5D"/>
          <w:spacing w:val="-18"/>
          <w:w w:val="100"/>
          <w:i/>
          <w:position w:val="-13"/>
        </w:rPr>
        <w:t>1</w:t>
      </w:r>
      <w:r>
        <w:rPr>
          <w:rFonts w:ascii="Times New Roman" w:hAnsi="Times New Roman" w:cs="Times New Roman" w:eastAsia="Times New Roman"/>
          <w:sz w:val="31"/>
          <w:szCs w:val="31"/>
          <w:color w:val="5D5D5D"/>
          <w:spacing w:val="0"/>
          <w:w w:val="38"/>
          <w:i/>
          <w:position w:val="-13"/>
        </w:rPr>
        <w:t>c</w:t>
      </w:r>
      <w:r>
        <w:rPr>
          <w:rFonts w:ascii="Times New Roman" w:hAnsi="Times New Roman" w:cs="Times New Roman" w:eastAsia="Times New Roman"/>
          <w:sz w:val="31"/>
          <w:szCs w:val="31"/>
          <w:color w:val="5D5D5D"/>
          <w:spacing w:val="8"/>
          <w:w w:val="38"/>
          <w:i/>
          <w:position w:val="-13"/>
        </w:rPr>
        <w:t>ı</w:t>
      </w:r>
      <w:r>
        <w:rPr>
          <w:rFonts w:ascii="Times New Roman" w:hAnsi="Times New Roman" w:cs="Times New Roman" w:eastAsia="Times New Roman"/>
          <w:sz w:val="31"/>
          <w:szCs w:val="31"/>
          <w:color w:val="828283"/>
          <w:spacing w:val="0"/>
          <w:w w:val="54"/>
          <w:i/>
          <w:position w:val="-13"/>
        </w:rPr>
        <w:t>a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335" w:lineRule="exact"/>
        <w:ind w:right="-20"/>
        <w:jc w:val="left"/>
        <w:tabs>
          <w:tab w:pos="102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6"/>
          <w:szCs w:val="46"/>
          <w:color w:val="828283"/>
          <w:w w:val="49"/>
          <w:i/>
          <w:position w:val="-10"/>
        </w:rPr>
        <w:t>·n</w:t>
      </w:r>
      <w:r>
        <w:rPr>
          <w:rFonts w:ascii="Times New Roman" w:hAnsi="Times New Roman" w:cs="Times New Roman" w:eastAsia="Times New Roman"/>
          <w:sz w:val="46"/>
          <w:szCs w:val="46"/>
          <w:color w:val="828283"/>
          <w:spacing w:val="-32"/>
          <w:w w:val="49"/>
          <w:i/>
          <w:position w:val="-10"/>
        </w:rPr>
        <w:t>g</w:t>
      </w:r>
      <w:r>
        <w:rPr>
          <w:rFonts w:ascii="Times New Roman" w:hAnsi="Times New Roman" w:cs="Times New Roman" w:eastAsia="Times New Roman"/>
          <w:sz w:val="46"/>
          <w:szCs w:val="46"/>
          <w:color w:val="5D5D5D"/>
          <w:spacing w:val="-82"/>
          <w:w w:val="56"/>
          <w:i/>
          <w:position w:val="-10"/>
        </w:rPr>
        <w:t>·</w:t>
      </w:r>
      <w:r>
        <w:rPr>
          <w:rFonts w:ascii="Times New Roman" w:hAnsi="Times New Roman" w:cs="Times New Roman" w:eastAsia="Times New Roman"/>
          <w:sz w:val="46"/>
          <w:szCs w:val="46"/>
          <w:color w:val="313131"/>
          <w:spacing w:val="-76"/>
          <w:w w:val="39"/>
          <w:i/>
          <w:position w:val="-10"/>
        </w:rPr>
        <w:t>"</w:t>
      </w:r>
      <w:r>
        <w:rPr>
          <w:rFonts w:ascii="Arial" w:hAnsi="Arial" w:cs="Arial" w:eastAsia="Arial"/>
          <w:sz w:val="25"/>
          <w:szCs w:val="25"/>
          <w:color w:val="5D5D5D"/>
          <w:spacing w:val="-25"/>
          <w:w w:val="84"/>
          <w:position w:val="-15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828283"/>
          <w:spacing w:val="0"/>
          <w:w w:val="99"/>
          <w:position w:val="-15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828283"/>
          <w:spacing w:val="-10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5D5D5D"/>
          <w:spacing w:val="-50"/>
          <w:w w:val="91"/>
          <w:position w:val="-15"/>
        </w:rPr>
        <w:t>s</w:t>
      </w:r>
      <w:r>
        <w:rPr>
          <w:rFonts w:ascii="Times New Roman" w:hAnsi="Times New Roman" w:cs="Times New Roman" w:eastAsia="Times New Roman"/>
          <w:sz w:val="32"/>
          <w:szCs w:val="32"/>
          <w:color w:val="BCBCBC"/>
          <w:spacing w:val="-46"/>
          <w:w w:val="85"/>
          <w:position w:val="-15"/>
        </w:rPr>
        <w:t>·</w:t>
      </w:r>
      <w:r>
        <w:rPr>
          <w:rFonts w:ascii="Times New Roman" w:hAnsi="Times New Roman" w:cs="Times New Roman" w:eastAsia="Times New Roman"/>
          <w:sz w:val="32"/>
          <w:szCs w:val="32"/>
          <w:color w:val="5D5D5D"/>
          <w:spacing w:val="-32"/>
          <w:w w:val="54"/>
          <w:position w:val="-15"/>
        </w:rPr>
        <w:t>u</w:t>
      </w:r>
      <w:r>
        <w:rPr>
          <w:rFonts w:ascii="Times New Roman" w:hAnsi="Times New Roman" w:cs="Times New Roman" w:eastAsia="Times New Roman"/>
          <w:sz w:val="32"/>
          <w:szCs w:val="32"/>
          <w:color w:val="BCBCBC"/>
          <w:spacing w:val="-100"/>
          <w:w w:val="120"/>
          <w:position w:val="-15"/>
        </w:rPr>
        <w:t>:</w:t>
      </w:r>
      <w:r>
        <w:rPr>
          <w:rFonts w:ascii="Times New Roman" w:hAnsi="Times New Roman" w:cs="Times New Roman" w:eastAsia="Times New Roman"/>
          <w:sz w:val="32"/>
          <w:szCs w:val="32"/>
          <w:color w:val="5D5D5D"/>
          <w:spacing w:val="-62"/>
          <w:w w:val="54"/>
          <w:position w:val="-15"/>
        </w:rPr>
        <w:t>o</w:t>
      </w:r>
      <w:r>
        <w:rPr>
          <w:rFonts w:ascii="Times New Roman" w:hAnsi="Times New Roman" w:cs="Times New Roman" w:eastAsia="Times New Roman"/>
          <w:sz w:val="32"/>
          <w:szCs w:val="32"/>
          <w:color w:val="828283"/>
          <w:spacing w:val="0"/>
          <w:w w:val="40"/>
          <w:position w:val="-15"/>
        </w:rPr>
        <w:t>--</w:t>
      </w:r>
      <w:r>
        <w:rPr>
          <w:rFonts w:ascii="Times New Roman" w:hAnsi="Times New Roman" w:cs="Times New Roman" w:eastAsia="Times New Roman"/>
          <w:sz w:val="32"/>
          <w:szCs w:val="32"/>
          <w:color w:val="828283"/>
          <w:spacing w:val="0"/>
          <w:w w:val="100"/>
          <w:position w:val="-15"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828283"/>
          <w:spacing w:val="0"/>
          <w:w w:val="100"/>
          <w:position w:val="-15"/>
        </w:rPr>
      </w:r>
      <w:r>
        <w:rPr>
          <w:rFonts w:ascii="Arial" w:hAnsi="Arial" w:cs="Arial" w:eastAsia="Arial"/>
          <w:sz w:val="18"/>
          <w:szCs w:val="18"/>
          <w:color w:val="5D5D5D"/>
          <w:spacing w:val="0"/>
          <w:w w:val="100"/>
          <w:position w:val="-15"/>
        </w:rPr>
        <w:t>üdü</w:t>
      </w:r>
      <w:r>
        <w:rPr>
          <w:rFonts w:ascii="Arial" w:hAnsi="Arial" w:cs="Arial" w:eastAsia="Arial"/>
          <w:sz w:val="18"/>
          <w:szCs w:val="18"/>
          <w:color w:val="5D5D5D"/>
          <w:spacing w:val="-14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5D5D5D"/>
          <w:spacing w:val="0"/>
          <w:w w:val="51"/>
          <w:position w:val="-15"/>
        </w:rPr>
        <w:t>o</w:t>
      </w:r>
      <w:r>
        <w:rPr>
          <w:rFonts w:ascii="Times New Roman" w:hAnsi="Times New Roman" w:cs="Times New Roman" w:eastAsia="Times New Roman"/>
          <w:sz w:val="32"/>
          <w:szCs w:val="32"/>
          <w:color w:val="5D5D5D"/>
          <w:spacing w:val="8"/>
          <w:w w:val="51"/>
          <w:position w:val="-15"/>
        </w:rPr>
        <w:t> 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65"/>
          <w:position w:val="-15"/>
        </w:rPr>
        <w:t>v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340"/>
          <w:cols w:num="3" w:equalWidth="0">
            <w:col w:w="2849" w:space="2472"/>
            <w:col w:w="3524" w:space="251"/>
            <w:col w:w="2264"/>
          </w:cols>
        </w:sectPr>
      </w:pPr>
      <w:rPr/>
    </w:p>
    <w:p>
      <w:pPr>
        <w:spacing w:before="26" w:after="0" w:line="64" w:lineRule="exact"/>
        <w:ind w:right="-20"/>
        <w:jc w:val="right"/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A3A3A3"/>
          <w:spacing w:val="-11"/>
          <w:w w:val="91"/>
          <w:i/>
          <w:position w:val="-27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BCBCBC"/>
          <w:spacing w:val="-40"/>
          <w:w w:val="117"/>
          <w:i/>
          <w:position w:val="-27"/>
        </w:rPr>
        <w:t>,</w:t>
      </w:r>
      <w:r>
        <w:rPr>
          <w:rFonts w:ascii="Arial" w:hAnsi="Arial" w:cs="Arial" w:eastAsia="Arial"/>
          <w:sz w:val="22"/>
          <w:szCs w:val="22"/>
          <w:color w:val="BCBCBC"/>
          <w:spacing w:val="0"/>
          <w:w w:val="168"/>
          <w:position w:val="-15"/>
        </w:rPr>
        <w:t>ı</w:t>
      </w:r>
      <w:r>
        <w:rPr>
          <w:rFonts w:ascii="Arial" w:hAnsi="Arial" w:cs="Arial" w:eastAsia="Arial"/>
          <w:sz w:val="22"/>
          <w:szCs w:val="22"/>
          <w:color w:val="BCBCBC"/>
          <w:spacing w:val="0"/>
          <w:w w:val="100"/>
          <w:position w:val="-15"/>
        </w:rPr>
        <w:t> </w:t>
      </w:r>
      <w:r>
        <w:rPr>
          <w:rFonts w:ascii="Arial" w:hAnsi="Arial" w:cs="Arial" w:eastAsia="Arial"/>
          <w:sz w:val="22"/>
          <w:szCs w:val="22"/>
          <w:color w:val="BCBCBC"/>
          <w:spacing w:val="-20"/>
          <w:w w:val="100"/>
          <w:position w:val="-15"/>
        </w:rPr>
        <w:t> </w:t>
      </w:r>
      <w:r>
        <w:rPr>
          <w:rFonts w:ascii="Arial" w:hAnsi="Arial" w:cs="Arial" w:eastAsia="Arial"/>
          <w:sz w:val="16"/>
          <w:szCs w:val="16"/>
          <w:color w:val="A3A3A3"/>
          <w:spacing w:val="0"/>
          <w:w w:val="107"/>
          <w:i/>
          <w:position w:val="-21"/>
        </w:rPr>
        <w:t>p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90" w:lineRule="exact"/>
        <w:ind w:right="-20"/>
        <w:jc w:val="left"/>
        <w:tabs>
          <w:tab w:pos="5320" w:val="left"/>
        </w:tabs>
        <w:rPr>
          <w:rFonts w:ascii="Arial" w:hAnsi="Arial" w:cs="Arial" w:eastAsia="Arial"/>
          <w:sz w:val="7"/>
          <w:szCs w:val="7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828283"/>
          <w:spacing w:val="0"/>
          <w:w w:val="80"/>
          <w:position w:val="-11"/>
        </w:rPr>
        <w:t>.</w:t>
      </w:r>
      <w:r>
        <w:rPr>
          <w:rFonts w:ascii="Arial" w:hAnsi="Arial" w:cs="Arial" w:eastAsia="Arial"/>
          <w:sz w:val="23"/>
          <w:szCs w:val="23"/>
          <w:color w:val="828283"/>
          <w:spacing w:val="9"/>
          <w:w w:val="80"/>
          <w:position w:val="-1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4B4B4B"/>
          <w:spacing w:val="-21"/>
          <w:w w:val="275"/>
          <w:position w:val="-11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828283"/>
          <w:spacing w:val="0"/>
          <w:w w:val="113"/>
          <w:position w:val="-11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828283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828283"/>
          <w:spacing w:val="0"/>
          <w:w w:val="100"/>
          <w:position w:val="-11"/>
        </w:rPr>
      </w:r>
      <w:r>
        <w:rPr>
          <w:rFonts w:ascii="Arial" w:hAnsi="Arial" w:cs="Arial" w:eastAsia="Arial"/>
          <w:sz w:val="9"/>
          <w:szCs w:val="9"/>
          <w:color w:val="4B4B4B"/>
          <w:spacing w:val="0"/>
          <w:w w:val="100"/>
          <w:position w:val="-8"/>
        </w:rPr>
        <w:t>i)</w:t>
      </w:r>
      <w:r>
        <w:rPr>
          <w:rFonts w:ascii="Arial" w:hAnsi="Arial" w:cs="Arial" w:eastAsia="Arial"/>
          <w:sz w:val="9"/>
          <w:szCs w:val="9"/>
          <w:color w:val="4B4B4B"/>
          <w:spacing w:val="0"/>
          <w:w w:val="100"/>
          <w:position w:val="-8"/>
        </w:rPr>
        <w:t>  </w:t>
      </w:r>
      <w:r>
        <w:rPr>
          <w:rFonts w:ascii="Arial" w:hAnsi="Arial" w:cs="Arial" w:eastAsia="Arial"/>
          <w:sz w:val="9"/>
          <w:szCs w:val="9"/>
          <w:color w:val="4B4B4B"/>
          <w:spacing w:val="19"/>
          <w:w w:val="100"/>
          <w:position w:val="-8"/>
        </w:rPr>
        <w:t> </w:t>
      </w:r>
      <w:r>
        <w:rPr>
          <w:rFonts w:ascii="Arial" w:hAnsi="Arial" w:cs="Arial" w:eastAsia="Arial"/>
          <w:sz w:val="9"/>
          <w:szCs w:val="9"/>
          <w:color w:val="828283"/>
          <w:spacing w:val="0"/>
          <w:w w:val="55"/>
          <w:position w:val="-8"/>
        </w:rPr>
        <w:t>.......</w:t>
      </w:r>
      <w:r>
        <w:rPr>
          <w:rFonts w:ascii="Arial" w:hAnsi="Arial" w:cs="Arial" w:eastAsia="Arial"/>
          <w:sz w:val="9"/>
          <w:szCs w:val="9"/>
          <w:color w:val="828283"/>
          <w:spacing w:val="0"/>
          <w:w w:val="55"/>
          <w:position w:val="-8"/>
        </w:rPr>
        <w:t>        </w:t>
      </w:r>
      <w:r>
        <w:rPr>
          <w:rFonts w:ascii="Arial" w:hAnsi="Arial" w:cs="Arial" w:eastAsia="Arial"/>
          <w:sz w:val="9"/>
          <w:szCs w:val="9"/>
          <w:color w:val="828283"/>
          <w:spacing w:val="7"/>
          <w:w w:val="55"/>
          <w:position w:val="-8"/>
        </w:rPr>
        <w:t> </w:t>
      </w:r>
      <w:r>
        <w:rPr>
          <w:rFonts w:ascii="Arial" w:hAnsi="Arial" w:cs="Arial" w:eastAsia="Arial"/>
          <w:sz w:val="9"/>
          <w:szCs w:val="9"/>
          <w:color w:val="828283"/>
          <w:spacing w:val="0"/>
          <w:w w:val="129"/>
          <w:position w:val="-8"/>
        </w:rPr>
        <w:t>•</w:t>
      </w:r>
      <w:r>
        <w:rPr>
          <w:rFonts w:ascii="Arial" w:hAnsi="Arial" w:cs="Arial" w:eastAsia="Arial"/>
          <w:sz w:val="9"/>
          <w:szCs w:val="9"/>
          <w:color w:val="828283"/>
          <w:spacing w:val="-17"/>
          <w:w w:val="129"/>
          <w:position w:val="-8"/>
        </w:rPr>
        <w:t> </w:t>
      </w:r>
      <w:r>
        <w:rPr>
          <w:rFonts w:ascii="Arial" w:hAnsi="Arial" w:cs="Arial" w:eastAsia="Arial"/>
          <w:sz w:val="7"/>
          <w:szCs w:val="7"/>
          <w:color w:val="A3A3A3"/>
          <w:spacing w:val="0"/>
          <w:w w:val="129"/>
          <w:position w:val="-8"/>
        </w:rPr>
        <w:t>f</w:t>
      </w:r>
      <w:r>
        <w:rPr>
          <w:rFonts w:ascii="Arial" w:hAnsi="Arial" w:cs="Arial" w:eastAsia="Arial"/>
          <w:sz w:val="7"/>
          <w:szCs w:val="7"/>
          <w:color w:val="A3A3A3"/>
          <w:spacing w:val="0"/>
          <w:w w:val="129"/>
          <w:position w:val="-8"/>
        </w:rPr>
        <w:t>   </w:t>
      </w:r>
      <w:r>
        <w:rPr>
          <w:rFonts w:ascii="Arial" w:hAnsi="Arial" w:cs="Arial" w:eastAsia="Arial"/>
          <w:sz w:val="7"/>
          <w:szCs w:val="7"/>
          <w:color w:val="A3A3A3"/>
          <w:spacing w:val="6"/>
          <w:w w:val="129"/>
          <w:position w:val="-8"/>
        </w:rPr>
        <w:t> </w:t>
      </w:r>
      <w:r>
        <w:rPr>
          <w:rFonts w:ascii="Arial" w:hAnsi="Arial" w:cs="Arial" w:eastAsia="Arial"/>
          <w:sz w:val="7"/>
          <w:szCs w:val="7"/>
          <w:color w:val="828283"/>
          <w:spacing w:val="0"/>
          <w:w w:val="531"/>
          <w:position w:val="-8"/>
        </w:rPr>
        <w:t>'</w:t>
      </w:r>
      <w:r>
        <w:rPr>
          <w:rFonts w:ascii="Arial" w:hAnsi="Arial" w:cs="Arial" w:eastAsia="Arial"/>
          <w:sz w:val="7"/>
          <w:szCs w:val="7"/>
          <w:color w:val="828283"/>
          <w:spacing w:val="45"/>
          <w:w w:val="531"/>
          <w:position w:val="-8"/>
        </w:rPr>
        <w:t> </w:t>
      </w:r>
      <w:r>
        <w:rPr>
          <w:rFonts w:ascii="Arial" w:hAnsi="Arial" w:cs="Arial" w:eastAsia="Arial"/>
          <w:sz w:val="7"/>
          <w:szCs w:val="7"/>
          <w:color w:val="A3A3A3"/>
          <w:spacing w:val="0"/>
          <w:w w:val="167"/>
          <w:position w:val="-8"/>
        </w:rPr>
        <w:t>\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340"/>
          <w:cols w:num="2" w:equalWidth="0">
            <w:col w:w="3029" w:space="199"/>
            <w:col w:w="8132"/>
          </w:cols>
        </w:sectPr>
      </w:pPr>
      <w:rPr/>
    </w:p>
    <w:p>
      <w:pPr>
        <w:spacing w:before="0" w:after="0" w:line="123" w:lineRule="exact"/>
        <w:ind w:right="38"/>
        <w:jc w:val="righ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313131"/>
          <w:spacing w:val="0"/>
          <w:w w:val="111"/>
        </w:rPr>
        <w:t>\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39" w:after="0" w:line="47" w:lineRule="exact"/>
        <w:ind w:right="-20"/>
        <w:jc w:val="righ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Arial" w:hAnsi="Arial" w:cs="Arial" w:eastAsia="Arial"/>
          <w:sz w:val="32"/>
          <w:szCs w:val="32"/>
          <w:color w:val="D4D4D4"/>
          <w:w w:val="87"/>
          <w:position w:val="-31"/>
        </w:rPr>
        <w:t>.</w:t>
      </w:r>
      <w:r>
        <w:rPr>
          <w:rFonts w:ascii="Arial" w:hAnsi="Arial" w:cs="Arial" w:eastAsia="Arial"/>
          <w:sz w:val="32"/>
          <w:szCs w:val="32"/>
          <w:color w:val="D4D4D4"/>
          <w:spacing w:val="-50"/>
          <w:w w:val="100"/>
          <w:position w:val="-31"/>
        </w:rPr>
        <w:t> </w:t>
      </w:r>
      <w:r>
        <w:rPr>
          <w:rFonts w:ascii="Arial" w:hAnsi="Arial" w:cs="Arial" w:eastAsia="Arial"/>
          <w:sz w:val="32"/>
          <w:szCs w:val="32"/>
          <w:color w:val="BCBCBC"/>
          <w:spacing w:val="0"/>
          <w:w w:val="100"/>
          <w:position w:val="-31"/>
        </w:rPr>
        <w:t>.</w:t>
      </w:r>
      <w:r>
        <w:rPr>
          <w:rFonts w:ascii="Arial" w:hAnsi="Arial" w:cs="Arial" w:eastAsia="Arial"/>
          <w:sz w:val="32"/>
          <w:szCs w:val="32"/>
          <w:color w:val="BCBCBC"/>
          <w:spacing w:val="31"/>
          <w:w w:val="100"/>
          <w:position w:val="-3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BCBCBC"/>
          <w:spacing w:val="-12"/>
          <w:w w:val="175"/>
          <w:position w:val="-3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color w:val="A3A3A3"/>
          <w:spacing w:val="0"/>
          <w:w w:val="466"/>
          <w:position w:val="-3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color w:val="A3A3A3"/>
          <w:spacing w:val="7"/>
          <w:w w:val="100"/>
          <w:position w:val="-3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A3A3A3"/>
          <w:spacing w:val="0"/>
          <w:w w:val="54"/>
          <w:position w:val="-30"/>
        </w:rPr>
        <w:t>....</w:t>
      </w:r>
      <w:r>
        <w:rPr>
          <w:rFonts w:ascii="Times New Roman" w:hAnsi="Times New Roman" w:cs="Times New Roman" w:eastAsia="Times New Roman"/>
          <w:sz w:val="24"/>
          <w:szCs w:val="24"/>
          <w:color w:val="A3A3A3"/>
          <w:spacing w:val="32"/>
          <w:w w:val="54"/>
          <w:position w:val="-30"/>
        </w:rPr>
        <w:t> </w:t>
      </w:r>
      <w:r>
        <w:rPr>
          <w:rFonts w:ascii="Arial" w:hAnsi="Arial" w:cs="Arial" w:eastAsia="Arial"/>
          <w:sz w:val="20"/>
          <w:szCs w:val="20"/>
          <w:color w:val="A3A3A3"/>
          <w:spacing w:val="0"/>
          <w:w w:val="135"/>
          <w:position w:val="-21"/>
        </w:rPr>
        <w:t>'</w:t>
      </w:r>
      <w:r>
        <w:rPr>
          <w:rFonts w:ascii="Arial" w:hAnsi="Arial" w:cs="Arial" w:eastAsia="Arial"/>
          <w:sz w:val="20"/>
          <w:szCs w:val="20"/>
          <w:color w:val="A3A3A3"/>
          <w:spacing w:val="60"/>
          <w:w w:val="135"/>
          <w:position w:val="-21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383D77"/>
          <w:spacing w:val="0"/>
          <w:w w:val="135"/>
          <w:position w:val="-30"/>
        </w:rPr>
        <w:t>;</w:t>
      </w:r>
      <w:r>
        <w:rPr>
          <w:rFonts w:ascii="Times New Roman" w:hAnsi="Times New Roman" w:cs="Times New Roman" w:eastAsia="Times New Roman"/>
          <w:sz w:val="36"/>
          <w:szCs w:val="36"/>
          <w:color w:val="383D77"/>
          <w:spacing w:val="-8"/>
          <w:w w:val="135"/>
          <w:position w:val="-3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CBCBC"/>
          <w:spacing w:val="0"/>
          <w:w w:val="327"/>
          <w:position w:val="-11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right="-20"/>
        <w:jc w:val="left"/>
        <w:tabs>
          <w:tab w:pos="720" w:val="left"/>
        </w:tabs>
        <w:rPr>
          <w:rFonts w:ascii="Arial" w:hAnsi="Arial" w:cs="Arial" w:eastAsia="Arial"/>
          <w:sz w:val="6"/>
          <w:szCs w:val="6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5D5D5D"/>
          <w:spacing w:val="0"/>
          <w:w w:val="131"/>
          <w:position w:val="-1"/>
        </w:rPr>
        <w:t>,,</w:t>
      </w:r>
      <w:r>
        <w:rPr>
          <w:rFonts w:ascii="Arial" w:hAnsi="Arial" w:cs="Arial" w:eastAsia="Arial"/>
          <w:sz w:val="12"/>
          <w:szCs w:val="12"/>
          <w:color w:val="5D5D5D"/>
          <w:spacing w:val="27"/>
          <w:w w:val="131"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A3A3A3"/>
          <w:spacing w:val="0"/>
          <w:w w:val="56"/>
          <w:position w:val="-1"/>
        </w:rPr>
        <w:t>_</w:t>
      </w:r>
      <w:r>
        <w:rPr>
          <w:rFonts w:ascii="Arial" w:hAnsi="Arial" w:cs="Arial" w:eastAsia="Arial"/>
          <w:sz w:val="12"/>
          <w:szCs w:val="12"/>
          <w:color w:val="A3A3A3"/>
          <w:spacing w:val="-12"/>
          <w:w w:val="55"/>
          <w:position w:val="-1"/>
        </w:rPr>
        <w:t>,</w:t>
      </w:r>
      <w:r>
        <w:rPr>
          <w:rFonts w:ascii="Arial" w:hAnsi="Arial" w:cs="Arial" w:eastAsia="Arial"/>
          <w:sz w:val="12"/>
          <w:szCs w:val="12"/>
          <w:color w:val="828283"/>
          <w:spacing w:val="0"/>
          <w:w w:val="120"/>
          <w:position w:val="-1"/>
        </w:rPr>
        <w:t>;.</w:t>
      </w:r>
      <w:r>
        <w:rPr>
          <w:rFonts w:ascii="Arial" w:hAnsi="Arial" w:cs="Arial" w:eastAsia="Arial"/>
          <w:sz w:val="12"/>
          <w:szCs w:val="12"/>
          <w:color w:val="828283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828283"/>
          <w:spacing w:val="14"/>
          <w:w w:val="100"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5D5D5D"/>
          <w:spacing w:val="0"/>
          <w:w w:val="67"/>
          <w:i/>
          <w:position w:val="-1"/>
        </w:rPr>
        <w:t>ır;ı.,</w:t>
      </w:r>
      <w:r>
        <w:rPr>
          <w:rFonts w:ascii="Arial" w:hAnsi="Arial" w:cs="Arial" w:eastAsia="Arial"/>
          <w:sz w:val="12"/>
          <w:szCs w:val="12"/>
          <w:color w:val="5D5D5D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12"/>
          <w:szCs w:val="12"/>
          <w:color w:val="5D5D5D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12"/>
          <w:szCs w:val="12"/>
          <w:color w:val="A3A3A3"/>
          <w:spacing w:val="0"/>
          <w:w w:val="78"/>
          <w:position w:val="-1"/>
        </w:rPr>
        <w:t>•</w:t>
      </w:r>
      <w:r>
        <w:rPr>
          <w:rFonts w:ascii="Arial" w:hAnsi="Arial" w:cs="Arial" w:eastAsia="Arial"/>
          <w:sz w:val="12"/>
          <w:szCs w:val="12"/>
          <w:color w:val="A3A3A3"/>
          <w:spacing w:val="-18"/>
          <w:w w:val="100"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828283"/>
          <w:spacing w:val="-15"/>
          <w:w w:val="292"/>
          <w:position w:val="-1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A3A3A3"/>
          <w:spacing w:val="0"/>
          <w:w w:val="57"/>
          <w:position w:val="-1"/>
        </w:rPr>
        <w:t>::H</w:t>
      </w:r>
      <w:r>
        <w:rPr>
          <w:rFonts w:ascii="Times New Roman" w:hAnsi="Times New Roman" w:cs="Times New Roman" w:eastAsia="Times New Roman"/>
          <w:sz w:val="18"/>
          <w:szCs w:val="18"/>
          <w:color w:val="A3A3A3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3A3A3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6"/>
          <w:szCs w:val="6"/>
          <w:color w:val="A3A3A3"/>
          <w:spacing w:val="5"/>
          <w:w w:val="100"/>
          <w:position w:val="-1"/>
        </w:rPr>
        <w:t> </w:t>
      </w:r>
      <w:r>
        <w:rPr>
          <w:rFonts w:ascii="Arial" w:hAnsi="Arial" w:cs="Arial" w:eastAsia="Arial"/>
          <w:sz w:val="7"/>
          <w:szCs w:val="7"/>
          <w:color w:val="828283"/>
          <w:spacing w:val="-13"/>
          <w:w w:val="142"/>
          <w:i/>
          <w:position w:val="-1"/>
        </w:rPr>
        <w:t>•</w:t>
      </w:r>
      <w:r>
        <w:rPr>
          <w:rFonts w:ascii="Arial" w:hAnsi="Arial" w:cs="Arial" w:eastAsia="Arial"/>
          <w:sz w:val="7"/>
          <w:szCs w:val="7"/>
          <w:color w:val="BCBCBC"/>
          <w:spacing w:val="0"/>
          <w:w w:val="142"/>
          <w:i/>
          <w:position w:val="-1"/>
        </w:rPr>
        <w:t>1</w:t>
      </w:r>
      <w:r>
        <w:rPr>
          <w:rFonts w:ascii="Arial" w:hAnsi="Arial" w:cs="Arial" w:eastAsia="Arial"/>
          <w:sz w:val="7"/>
          <w:szCs w:val="7"/>
          <w:color w:val="BCBCBC"/>
          <w:spacing w:val="0"/>
          <w:w w:val="142"/>
          <w:i/>
          <w:position w:val="-1"/>
        </w:rPr>
        <w:t>   </w:t>
      </w:r>
      <w:r>
        <w:rPr>
          <w:rFonts w:ascii="Arial" w:hAnsi="Arial" w:cs="Arial" w:eastAsia="Arial"/>
          <w:sz w:val="7"/>
          <w:szCs w:val="7"/>
          <w:color w:val="BCBCBC"/>
          <w:spacing w:val="19"/>
          <w:w w:val="142"/>
          <w:i/>
          <w:position w:val="-1"/>
        </w:rPr>
        <w:t> </w:t>
      </w:r>
      <w:r>
        <w:rPr>
          <w:rFonts w:ascii="Arial" w:hAnsi="Arial" w:cs="Arial" w:eastAsia="Arial"/>
          <w:sz w:val="7"/>
          <w:szCs w:val="7"/>
          <w:color w:val="BCBCBC"/>
          <w:spacing w:val="0"/>
          <w:w w:val="266"/>
          <w:position w:val="-1"/>
        </w:rPr>
        <w:t>.</w:t>
      </w:r>
      <w:r>
        <w:rPr>
          <w:rFonts w:ascii="Arial" w:hAnsi="Arial" w:cs="Arial" w:eastAsia="Arial"/>
          <w:sz w:val="7"/>
          <w:szCs w:val="7"/>
          <w:color w:val="BCBCBC"/>
          <w:spacing w:val="14"/>
          <w:w w:val="266"/>
          <w:position w:val="-1"/>
        </w:rPr>
        <w:t> </w:t>
      </w:r>
      <w:r>
        <w:rPr>
          <w:rFonts w:ascii="Arial" w:hAnsi="Arial" w:cs="Arial" w:eastAsia="Arial"/>
          <w:sz w:val="6"/>
          <w:szCs w:val="6"/>
          <w:color w:val="4B4B4B"/>
          <w:spacing w:val="0"/>
          <w:w w:val="100"/>
          <w:i/>
          <w:position w:val="-1"/>
        </w:rPr>
        <w:t>•.&lt;:f</w:t>
      </w:r>
      <w:r>
        <w:rPr>
          <w:rFonts w:ascii="Arial" w:hAnsi="Arial" w:cs="Arial" w:eastAsia="Arial"/>
          <w:sz w:val="6"/>
          <w:szCs w:val="6"/>
          <w:color w:val="4B4B4B"/>
          <w:spacing w:val="0"/>
          <w:w w:val="100"/>
          <w:i/>
          <w:position w:val="-1"/>
        </w:rPr>
        <w:t>      </w:t>
      </w:r>
      <w:r>
        <w:rPr>
          <w:rFonts w:ascii="Arial" w:hAnsi="Arial" w:cs="Arial" w:eastAsia="Arial"/>
          <w:sz w:val="6"/>
          <w:szCs w:val="6"/>
          <w:color w:val="4B4B4B"/>
          <w:spacing w:val="1"/>
          <w:w w:val="100"/>
          <w:i/>
          <w:position w:val="-1"/>
        </w:rPr>
        <w:t> </w:t>
      </w:r>
      <w:r>
        <w:rPr>
          <w:rFonts w:ascii="Arial" w:hAnsi="Arial" w:cs="Arial" w:eastAsia="Arial"/>
          <w:sz w:val="6"/>
          <w:szCs w:val="6"/>
          <w:color w:val="5D5D5D"/>
          <w:spacing w:val="0"/>
          <w:w w:val="299"/>
          <w:position w:val="-1"/>
        </w:rPr>
        <w:t>:</w:t>
      </w:r>
      <w:r>
        <w:rPr>
          <w:rFonts w:ascii="Arial" w:hAnsi="Arial" w:cs="Arial" w:eastAsia="Arial"/>
          <w:sz w:val="6"/>
          <w:szCs w:val="6"/>
          <w:color w:val="313131"/>
          <w:spacing w:val="0"/>
          <w:w w:val="299"/>
          <w:position w:val="-1"/>
        </w:rPr>
        <w:t>;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7" w:lineRule="exact"/>
        <w:ind w:left="47" w:right="-20"/>
        <w:jc w:val="left"/>
        <w:tabs>
          <w:tab w:pos="162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4"/>
          <w:szCs w:val="14"/>
          <w:color w:val="828283"/>
          <w:spacing w:val="0"/>
          <w:w w:val="176"/>
          <w:position w:val="-11"/>
        </w:rPr>
        <w:t>'</w:t>
      </w:r>
      <w:r>
        <w:rPr>
          <w:rFonts w:ascii="Arial" w:hAnsi="Arial" w:cs="Arial" w:eastAsia="Arial"/>
          <w:sz w:val="14"/>
          <w:szCs w:val="14"/>
          <w:color w:val="828283"/>
          <w:spacing w:val="0"/>
          <w:w w:val="176"/>
          <w:position w:val="-11"/>
        </w:rPr>
        <w:t> </w:t>
      </w:r>
      <w:r>
        <w:rPr>
          <w:rFonts w:ascii="Arial" w:hAnsi="Arial" w:cs="Arial" w:eastAsia="Arial"/>
          <w:sz w:val="14"/>
          <w:szCs w:val="14"/>
          <w:color w:val="828283"/>
          <w:spacing w:val="45"/>
          <w:w w:val="176"/>
          <w:position w:val="-11"/>
        </w:rPr>
        <w:t> </w:t>
      </w:r>
      <w:r>
        <w:rPr>
          <w:rFonts w:ascii="Arial" w:hAnsi="Arial" w:cs="Arial" w:eastAsia="Arial"/>
          <w:sz w:val="14"/>
          <w:szCs w:val="14"/>
          <w:color w:val="A3A3A3"/>
          <w:spacing w:val="0"/>
          <w:w w:val="176"/>
          <w:position w:val="-11"/>
        </w:rPr>
        <w:t>.</w:t>
      </w:r>
      <w:r>
        <w:rPr>
          <w:rFonts w:ascii="Arial" w:hAnsi="Arial" w:cs="Arial" w:eastAsia="Arial"/>
          <w:sz w:val="14"/>
          <w:szCs w:val="14"/>
          <w:color w:val="A3A3A3"/>
          <w:spacing w:val="-20"/>
          <w:w w:val="176"/>
          <w:position w:val="-11"/>
        </w:rPr>
        <w:t> </w:t>
      </w:r>
      <w:r>
        <w:rPr>
          <w:rFonts w:ascii="Arial" w:hAnsi="Arial" w:cs="Arial" w:eastAsia="Arial"/>
          <w:sz w:val="14"/>
          <w:szCs w:val="14"/>
          <w:color w:val="5D5D5D"/>
          <w:spacing w:val="0"/>
          <w:w w:val="176"/>
          <w:position w:val="-11"/>
        </w:rPr>
        <w:t>,:</w:t>
      </w:r>
      <w:r>
        <w:rPr>
          <w:rFonts w:ascii="Arial" w:hAnsi="Arial" w:cs="Arial" w:eastAsia="Arial"/>
          <w:sz w:val="14"/>
          <w:szCs w:val="14"/>
          <w:color w:val="5D5D5D"/>
          <w:spacing w:val="60"/>
          <w:w w:val="176"/>
          <w:position w:val="-11"/>
        </w:rPr>
        <w:t> </w:t>
      </w:r>
      <w:r>
        <w:rPr>
          <w:rFonts w:ascii="Arial" w:hAnsi="Arial" w:cs="Arial" w:eastAsia="Arial"/>
          <w:sz w:val="14"/>
          <w:szCs w:val="14"/>
          <w:color w:val="A3A3A3"/>
          <w:spacing w:val="-27"/>
          <w:w w:val="133"/>
          <w:position w:val="-11"/>
        </w:rPr>
        <w:t>·</w:t>
      </w:r>
      <w:r>
        <w:rPr>
          <w:rFonts w:ascii="Arial" w:hAnsi="Arial" w:cs="Arial" w:eastAsia="Arial"/>
          <w:sz w:val="14"/>
          <w:szCs w:val="14"/>
          <w:color w:val="5D5D5D"/>
          <w:spacing w:val="0"/>
          <w:w w:val="76"/>
          <w:b/>
          <w:bCs/>
          <w:i/>
          <w:position w:val="-11"/>
        </w:rPr>
        <w:t>i'</w:t>
      </w:r>
      <w:r>
        <w:rPr>
          <w:rFonts w:ascii="Arial" w:hAnsi="Arial" w:cs="Arial" w:eastAsia="Arial"/>
          <w:sz w:val="14"/>
          <w:szCs w:val="14"/>
          <w:color w:val="5D5D5D"/>
          <w:spacing w:val="-15"/>
          <w:w w:val="100"/>
          <w:b/>
          <w:bCs/>
          <w:i/>
          <w:position w:val="-11"/>
        </w:rPr>
        <w:t> </w:t>
      </w:r>
      <w:r>
        <w:rPr>
          <w:rFonts w:ascii="Arial" w:hAnsi="Arial" w:cs="Arial" w:eastAsia="Arial"/>
          <w:sz w:val="15"/>
          <w:szCs w:val="15"/>
          <w:color w:val="5D5D5D"/>
          <w:spacing w:val="0"/>
          <w:w w:val="54"/>
          <w:b/>
          <w:bCs/>
          <w:i/>
          <w:position w:val="-11"/>
        </w:rPr>
        <w:t>ı</w:t>
      </w:r>
      <w:r>
        <w:rPr>
          <w:rFonts w:ascii="Arial" w:hAnsi="Arial" w:cs="Arial" w:eastAsia="Arial"/>
          <w:sz w:val="15"/>
          <w:szCs w:val="15"/>
          <w:color w:val="5D5D5D"/>
          <w:spacing w:val="-13"/>
          <w:w w:val="54"/>
          <w:b/>
          <w:bCs/>
          <w:i/>
          <w:position w:val="-11"/>
        </w:rPr>
        <w:t>,</w:t>
      </w:r>
      <w:r>
        <w:rPr>
          <w:rFonts w:ascii="Arial" w:hAnsi="Arial" w:cs="Arial" w:eastAsia="Arial"/>
          <w:sz w:val="15"/>
          <w:szCs w:val="15"/>
          <w:color w:val="828283"/>
          <w:spacing w:val="0"/>
          <w:w w:val="123"/>
          <w:b/>
          <w:bCs/>
          <w:i/>
          <w:position w:val="-11"/>
        </w:rPr>
        <w:t>{:</w:t>
      </w:r>
      <w:r>
        <w:rPr>
          <w:rFonts w:ascii="Arial" w:hAnsi="Arial" w:cs="Arial" w:eastAsia="Arial"/>
          <w:sz w:val="15"/>
          <w:szCs w:val="15"/>
          <w:color w:val="828283"/>
          <w:spacing w:val="-30"/>
          <w:w w:val="100"/>
          <w:b/>
          <w:bCs/>
          <w:i/>
          <w:position w:val="-11"/>
        </w:rPr>
        <w:t> </w:t>
      </w:r>
      <w:r>
        <w:rPr>
          <w:rFonts w:ascii="Arial" w:hAnsi="Arial" w:cs="Arial" w:eastAsia="Arial"/>
          <w:sz w:val="15"/>
          <w:szCs w:val="15"/>
          <w:color w:val="BCBCBC"/>
          <w:spacing w:val="-5"/>
          <w:w w:val="76"/>
          <w:b/>
          <w:bCs/>
          <w:i/>
          <w:position w:val="-11"/>
        </w:rPr>
        <w:t>.</w:t>
      </w:r>
      <w:r>
        <w:rPr>
          <w:rFonts w:ascii="Arial" w:hAnsi="Arial" w:cs="Arial" w:eastAsia="Arial"/>
          <w:sz w:val="15"/>
          <w:szCs w:val="15"/>
          <w:color w:val="A3A3A3"/>
          <w:spacing w:val="0"/>
          <w:w w:val="76"/>
          <w:b/>
          <w:bCs/>
          <w:i/>
          <w:position w:val="-11"/>
        </w:rPr>
        <w:t>·'.</w:t>
      </w:r>
      <w:r>
        <w:rPr>
          <w:rFonts w:ascii="Arial" w:hAnsi="Arial" w:cs="Arial" w:eastAsia="Arial"/>
          <w:sz w:val="15"/>
          <w:szCs w:val="15"/>
          <w:color w:val="A3A3A3"/>
          <w:spacing w:val="-31"/>
          <w:w w:val="76"/>
          <w:b/>
          <w:bCs/>
          <w:i/>
          <w:position w:val="-11"/>
        </w:rPr>
        <w:t> </w:t>
      </w:r>
      <w:r>
        <w:rPr>
          <w:rFonts w:ascii="Arial" w:hAnsi="Arial" w:cs="Arial" w:eastAsia="Arial"/>
          <w:sz w:val="15"/>
          <w:szCs w:val="15"/>
          <w:color w:val="A3A3A3"/>
          <w:spacing w:val="0"/>
          <w:w w:val="100"/>
          <w:b/>
          <w:bCs/>
          <w:i/>
          <w:position w:val="-11"/>
        </w:rPr>
        <w:tab/>
      </w:r>
      <w:r>
        <w:rPr>
          <w:rFonts w:ascii="Arial" w:hAnsi="Arial" w:cs="Arial" w:eastAsia="Arial"/>
          <w:sz w:val="15"/>
          <w:szCs w:val="15"/>
          <w:color w:val="A3A3A3"/>
          <w:spacing w:val="0"/>
          <w:w w:val="100"/>
          <w:b/>
          <w:bCs/>
          <w:i/>
          <w:position w:val="-11"/>
        </w:rPr>
      </w:r>
      <w:r>
        <w:rPr>
          <w:rFonts w:ascii="Arial" w:hAnsi="Arial" w:cs="Arial" w:eastAsia="Arial"/>
          <w:sz w:val="15"/>
          <w:szCs w:val="15"/>
          <w:color w:val="4B4B4B"/>
          <w:spacing w:val="0"/>
          <w:w w:val="37"/>
          <w:position w:val="-11"/>
        </w:rPr>
        <w:t>.....</w:t>
      </w:r>
      <w:r>
        <w:rPr>
          <w:rFonts w:ascii="Arial" w:hAnsi="Arial" w:cs="Arial" w:eastAsia="Arial"/>
          <w:sz w:val="15"/>
          <w:szCs w:val="15"/>
          <w:color w:val="4B4B4B"/>
          <w:spacing w:val="-15"/>
          <w:w w:val="37"/>
          <w:position w:val="-11"/>
        </w:rPr>
        <w:t>.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92"/>
          <w:position w:val="-11"/>
        </w:rPr>
        <w:t>.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340"/>
          <w:cols w:num="2" w:equalWidth="0">
            <w:col w:w="3468" w:space="5095"/>
            <w:col w:w="2797"/>
          </w:cols>
        </w:sectPr>
      </w:pPr>
      <w:rPr/>
    </w:p>
    <w:p>
      <w:pPr>
        <w:spacing w:before="0" w:after="0" w:line="185" w:lineRule="exact"/>
        <w:ind w:right="-20"/>
        <w:jc w:val="right"/>
        <w:rPr>
          <w:rFonts w:ascii="Times New Roman" w:hAnsi="Times New Roman" w:cs="Times New Roman" w:eastAsia="Times New Roman"/>
          <w:sz w:val="36"/>
          <w:szCs w:val="3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5.206909pt;margin-top:15.139514pt;width:39.243958pt;height:15.10944pt;mso-position-horizontal-relative:page;mso-position-vertical-relative:paragraph;z-index:-17163" type="#_x0000_t202" filled="f" stroked="f">
            <v:textbox inset="0,0,0,0">
              <w:txbxContent>
                <w:p>
                  <w:pPr>
                    <w:spacing w:before="0" w:after="0" w:line="302" w:lineRule="exact"/>
                    <w:ind w:right="-85"/>
                    <w:jc w:val="left"/>
                    <w:tabs>
                      <w:tab w:pos="780" w:val="left"/>
                    </w:tabs>
                    <w:rPr>
                      <w:rFonts w:ascii="Arial" w:hAnsi="Arial" w:cs="Arial" w:eastAsia="Arial"/>
                      <w:sz w:val="29"/>
                      <w:szCs w:val="29"/>
                    </w:rPr>
                  </w:pPr>
                  <w:rPr/>
                  <w:r>
                    <w:rPr>
                      <w:rFonts w:ascii="Arial" w:hAnsi="Arial" w:cs="Arial" w:eastAsia="Arial"/>
                      <w:sz w:val="27"/>
                      <w:szCs w:val="27"/>
                      <w:color w:val="A3A3A3"/>
                      <w:spacing w:val="-33"/>
                      <w:w w:val="54"/>
                      <w:position w:val="2"/>
                    </w:rPr>
                    <w:t>.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A3A3A3"/>
                      <w:spacing w:val="-73"/>
                      <w:w w:val="97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A3A3A3"/>
                      <w:spacing w:val="-17"/>
                      <w:w w:val="54"/>
                      <w:position w:val="2"/>
                    </w:rPr>
                    <w:t>.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BCBCBC"/>
                      <w:spacing w:val="0"/>
                      <w:w w:val="201"/>
                      <w:position w:val="-1"/>
                    </w:rPr>
                    <w:t>··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BCBCBC"/>
                      <w:spacing w:val="-25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BCBCBC"/>
                      <w:spacing w:val="-25"/>
                      <w:w w:val="99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BCBCBC"/>
                      <w:spacing w:val="0"/>
                      <w:w w:val="99"/>
                      <w:u w:val="single" w:color="6070BC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BCBCBC"/>
                      <w:spacing w:val="0"/>
                      <w:w w:val="100"/>
                      <w:u w:val="single" w:color="6070BC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BCBCBC"/>
                      <w:spacing w:val="0"/>
                      <w:w w:val="100"/>
                      <w:u w:val="single" w:color="6070BC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BCBCBC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3"/>
          <w:szCs w:val="13"/>
          <w:color w:val="BCBCBC"/>
          <w:w w:val="107"/>
          <w:position w:val="-14"/>
        </w:rPr>
        <w:t>'</w:t>
      </w:r>
      <w:r>
        <w:rPr>
          <w:rFonts w:ascii="Arial" w:hAnsi="Arial" w:cs="Arial" w:eastAsia="Arial"/>
          <w:sz w:val="13"/>
          <w:szCs w:val="13"/>
          <w:color w:val="BCBCBC"/>
          <w:spacing w:val="-26"/>
          <w:w w:val="100"/>
          <w:position w:val="-14"/>
        </w:rPr>
        <w:t> </w:t>
      </w:r>
      <w:r>
        <w:rPr>
          <w:rFonts w:ascii="Arial" w:hAnsi="Arial" w:cs="Arial" w:eastAsia="Arial"/>
          <w:sz w:val="13"/>
          <w:szCs w:val="13"/>
          <w:color w:val="A3A3A3"/>
          <w:spacing w:val="0"/>
          <w:w w:val="79"/>
          <w:position w:val="-14"/>
        </w:rPr>
        <w:t>",</w:t>
      </w:r>
      <w:r>
        <w:rPr>
          <w:rFonts w:ascii="Arial" w:hAnsi="Arial" w:cs="Arial" w:eastAsia="Arial"/>
          <w:sz w:val="13"/>
          <w:szCs w:val="13"/>
          <w:color w:val="A3A3A3"/>
          <w:spacing w:val="0"/>
          <w:w w:val="79"/>
          <w:position w:val="-14"/>
        </w:rPr>
        <w:t>   </w:t>
      </w:r>
      <w:r>
        <w:rPr>
          <w:rFonts w:ascii="Arial" w:hAnsi="Arial" w:cs="Arial" w:eastAsia="Arial"/>
          <w:sz w:val="13"/>
          <w:szCs w:val="13"/>
          <w:color w:val="A3A3A3"/>
          <w:spacing w:val="16"/>
          <w:w w:val="79"/>
          <w:position w:val="-14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828283"/>
          <w:spacing w:val="0"/>
          <w:w w:val="31"/>
          <w:position w:val="-14"/>
        </w:rPr>
        <w:t>-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66" w:lineRule="exact"/>
        <w:ind w:right="-20"/>
        <w:jc w:val="left"/>
        <w:tabs>
          <w:tab w:pos="526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8"/>
          <w:szCs w:val="18"/>
          <w:color w:val="A3A3A3"/>
          <w:spacing w:val="0"/>
          <w:w w:val="100"/>
          <w:position w:val="-12"/>
        </w:rPr>
        <w:t>.</w:t>
      </w:r>
      <w:r>
        <w:rPr>
          <w:rFonts w:ascii="Arial" w:hAnsi="Arial" w:cs="Arial" w:eastAsia="Arial"/>
          <w:sz w:val="18"/>
          <w:szCs w:val="18"/>
          <w:color w:val="A3A3A3"/>
          <w:spacing w:val="-49"/>
          <w:w w:val="100"/>
          <w:position w:val="-12"/>
        </w:rPr>
        <w:t> </w:t>
      </w:r>
      <w:r>
        <w:rPr>
          <w:rFonts w:ascii="Arial" w:hAnsi="Arial" w:cs="Arial" w:eastAsia="Arial"/>
          <w:sz w:val="18"/>
          <w:szCs w:val="18"/>
          <w:color w:val="A3A3A3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18"/>
          <w:szCs w:val="18"/>
          <w:color w:val="A3A3A3"/>
          <w:spacing w:val="0"/>
          <w:w w:val="100"/>
          <w:position w:val="-12"/>
        </w:rPr>
      </w:r>
      <w:r>
        <w:rPr>
          <w:rFonts w:ascii="Arial" w:hAnsi="Arial" w:cs="Arial" w:eastAsia="Arial"/>
          <w:sz w:val="11"/>
          <w:szCs w:val="11"/>
          <w:color w:val="5D5D5D"/>
          <w:spacing w:val="0"/>
          <w:w w:val="182"/>
          <w:position w:val="-6"/>
        </w:rPr>
        <w:t>t</w:t>
      </w:r>
      <w:r>
        <w:rPr>
          <w:rFonts w:ascii="Arial" w:hAnsi="Arial" w:cs="Arial" w:eastAsia="Arial"/>
          <w:sz w:val="11"/>
          <w:szCs w:val="11"/>
          <w:color w:val="5D5D5D"/>
          <w:spacing w:val="0"/>
          <w:w w:val="182"/>
          <w:position w:val="-6"/>
        </w:rPr>
        <w:t> </w:t>
      </w:r>
      <w:r>
        <w:rPr>
          <w:rFonts w:ascii="Arial" w:hAnsi="Arial" w:cs="Arial" w:eastAsia="Arial"/>
          <w:sz w:val="11"/>
          <w:szCs w:val="11"/>
          <w:color w:val="5D5D5D"/>
          <w:spacing w:val="4"/>
          <w:w w:val="182"/>
          <w:position w:val="-6"/>
        </w:rPr>
        <w:t> </w:t>
      </w:r>
      <w:r>
        <w:rPr>
          <w:rFonts w:ascii="Arial" w:hAnsi="Arial" w:cs="Arial" w:eastAsia="Arial"/>
          <w:sz w:val="11"/>
          <w:szCs w:val="11"/>
          <w:color w:val="A3A3A3"/>
          <w:spacing w:val="-13"/>
          <w:w w:val="182"/>
          <w:position w:val="-6"/>
        </w:rPr>
        <w:t>,</w:t>
      </w:r>
      <w:r>
        <w:rPr>
          <w:rFonts w:ascii="Arial" w:hAnsi="Arial" w:cs="Arial" w:eastAsia="Arial"/>
          <w:sz w:val="11"/>
          <w:szCs w:val="11"/>
          <w:color w:val="A3A3A3"/>
          <w:spacing w:val="0"/>
          <w:w w:val="182"/>
          <w:position w:val="-6"/>
        </w:rPr>
        <w:t>,</w:t>
      </w:r>
      <w:r>
        <w:rPr>
          <w:rFonts w:ascii="Arial" w:hAnsi="Arial" w:cs="Arial" w:eastAsia="Arial"/>
          <w:sz w:val="11"/>
          <w:szCs w:val="11"/>
          <w:color w:val="A3A3A3"/>
          <w:spacing w:val="0"/>
          <w:w w:val="182"/>
          <w:position w:val="-6"/>
        </w:rPr>
        <w:t>  </w:t>
      </w:r>
      <w:r>
        <w:rPr>
          <w:rFonts w:ascii="Arial" w:hAnsi="Arial" w:cs="Arial" w:eastAsia="Arial"/>
          <w:sz w:val="11"/>
          <w:szCs w:val="11"/>
          <w:color w:val="A3A3A3"/>
          <w:spacing w:val="37"/>
          <w:w w:val="182"/>
          <w:position w:val="-6"/>
        </w:rPr>
        <w:t> </w:t>
      </w:r>
      <w:r>
        <w:rPr>
          <w:rFonts w:ascii="Arial" w:hAnsi="Arial" w:cs="Arial" w:eastAsia="Arial"/>
          <w:sz w:val="11"/>
          <w:szCs w:val="11"/>
          <w:color w:val="A3A3A3"/>
          <w:spacing w:val="0"/>
          <w:w w:val="182"/>
          <w:position w:val="-6"/>
        </w:rPr>
        <w:t>,/</w:t>
      </w:r>
      <w:r>
        <w:rPr>
          <w:rFonts w:ascii="Arial" w:hAnsi="Arial" w:cs="Arial" w:eastAsia="Arial"/>
          <w:sz w:val="11"/>
          <w:szCs w:val="11"/>
          <w:color w:val="A3A3A3"/>
          <w:spacing w:val="0"/>
          <w:w w:val="182"/>
          <w:position w:val="-6"/>
        </w:rPr>
        <w:t> </w:t>
      </w:r>
      <w:r>
        <w:rPr>
          <w:rFonts w:ascii="Arial" w:hAnsi="Arial" w:cs="Arial" w:eastAsia="Arial"/>
          <w:sz w:val="11"/>
          <w:szCs w:val="11"/>
          <w:color w:val="A3A3A3"/>
          <w:spacing w:val="10"/>
          <w:w w:val="182"/>
          <w:position w:val="-6"/>
        </w:rPr>
        <w:t> </w:t>
      </w:r>
      <w:r>
        <w:rPr>
          <w:rFonts w:ascii="Arial" w:hAnsi="Arial" w:cs="Arial" w:eastAsia="Arial"/>
          <w:sz w:val="11"/>
          <w:szCs w:val="11"/>
          <w:color w:val="A3A3A3"/>
          <w:spacing w:val="0"/>
          <w:w w:val="54"/>
          <w:position w:val="-6"/>
        </w:rPr>
        <w:t>......._</w:t>
      </w:r>
      <w:r>
        <w:rPr>
          <w:rFonts w:ascii="Arial" w:hAnsi="Arial" w:cs="Arial" w:eastAsia="Arial"/>
          <w:sz w:val="11"/>
          <w:szCs w:val="11"/>
          <w:color w:val="A3A3A3"/>
          <w:spacing w:val="0"/>
          <w:w w:val="54"/>
          <w:position w:val="-6"/>
        </w:rPr>
        <w:t>  </w:t>
      </w:r>
      <w:r>
        <w:rPr>
          <w:rFonts w:ascii="Arial" w:hAnsi="Arial" w:cs="Arial" w:eastAsia="Arial"/>
          <w:sz w:val="11"/>
          <w:szCs w:val="11"/>
          <w:color w:val="A3A3A3"/>
          <w:spacing w:val="10"/>
          <w:w w:val="54"/>
          <w:position w:val="-6"/>
        </w:rPr>
        <w:t> </w:t>
      </w:r>
      <w:r>
        <w:rPr>
          <w:rFonts w:ascii="Arial" w:hAnsi="Arial" w:cs="Arial" w:eastAsia="Arial"/>
          <w:sz w:val="8"/>
          <w:szCs w:val="8"/>
          <w:color w:val="828283"/>
          <w:spacing w:val="0"/>
          <w:w w:val="100"/>
          <w:b/>
          <w:bCs/>
          <w:position w:val="-6"/>
        </w:rPr>
        <w:t>P'"</w:t>
      </w:r>
      <w:r>
        <w:rPr>
          <w:rFonts w:ascii="Arial" w:hAnsi="Arial" w:cs="Arial" w:eastAsia="Arial"/>
          <w:sz w:val="8"/>
          <w:szCs w:val="8"/>
          <w:color w:val="828283"/>
          <w:spacing w:val="0"/>
          <w:w w:val="100"/>
          <w:b/>
          <w:bCs/>
          <w:position w:val="-6"/>
        </w:rPr>
        <w:t>    </w:t>
      </w:r>
      <w:r>
        <w:rPr>
          <w:rFonts w:ascii="Arial" w:hAnsi="Arial" w:cs="Arial" w:eastAsia="Arial"/>
          <w:sz w:val="8"/>
          <w:szCs w:val="8"/>
          <w:color w:val="828283"/>
          <w:spacing w:val="9"/>
          <w:w w:val="100"/>
          <w:b/>
          <w:bCs/>
          <w:position w:val="-6"/>
        </w:rPr>
        <w:t> </w:t>
      </w:r>
      <w:r>
        <w:rPr>
          <w:rFonts w:ascii="Arial" w:hAnsi="Arial" w:cs="Arial" w:eastAsia="Arial"/>
          <w:sz w:val="10"/>
          <w:szCs w:val="10"/>
          <w:color w:val="5D5D5D"/>
          <w:spacing w:val="0"/>
          <w:w w:val="100"/>
          <w:position w:val="-6"/>
        </w:rPr>
        <w:t>J</w:t>
      </w:r>
      <w:r>
        <w:rPr>
          <w:rFonts w:ascii="Arial" w:hAnsi="Arial" w:cs="Arial" w:eastAsia="Arial"/>
          <w:sz w:val="10"/>
          <w:szCs w:val="10"/>
          <w:color w:val="5D5D5D"/>
          <w:spacing w:val="-8"/>
          <w:w w:val="100"/>
          <w:position w:val="-6"/>
        </w:rPr>
        <w:t>l</w:t>
      </w:r>
      <w:r>
        <w:rPr>
          <w:rFonts w:ascii="Arial" w:hAnsi="Arial" w:cs="Arial" w:eastAsia="Arial"/>
          <w:sz w:val="10"/>
          <w:szCs w:val="10"/>
          <w:color w:val="BCBCBC"/>
          <w:spacing w:val="3"/>
          <w:w w:val="100"/>
          <w:position w:val="-6"/>
        </w:rPr>
        <w:t>.</w:t>
      </w:r>
      <w:r>
        <w:rPr>
          <w:rFonts w:ascii="Arial" w:hAnsi="Arial" w:cs="Arial" w:eastAsia="Arial"/>
          <w:sz w:val="10"/>
          <w:szCs w:val="10"/>
          <w:color w:val="BCBCBC"/>
          <w:spacing w:val="0"/>
          <w:w w:val="100"/>
          <w:position w:val="-6"/>
        </w:rPr>
        <w:t>.</w:t>
      </w:r>
      <w:r>
        <w:rPr>
          <w:rFonts w:ascii="Arial" w:hAnsi="Arial" w:cs="Arial" w:eastAsia="Arial"/>
          <w:sz w:val="10"/>
          <w:szCs w:val="10"/>
          <w:color w:val="BCBCBC"/>
          <w:spacing w:val="-7"/>
          <w:w w:val="100"/>
          <w:position w:val="-6"/>
        </w:rPr>
        <w:t> </w:t>
      </w:r>
      <w:r>
        <w:rPr>
          <w:rFonts w:ascii="Arial" w:hAnsi="Arial" w:cs="Arial" w:eastAsia="Arial"/>
          <w:sz w:val="10"/>
          <w:szCs w:val="10"/>
          <w:color w:val="A3A3A3"/>
          <w:spacing w:val="0"/>
          <w:w w:val="100"/>
          <w:position w:val="-6"/>
        </w:rPr>
        <w:t>..</w:t>
      </w:r>
      <w:r>
        <w:rPr>
          <w:rFonts w:ascii="Arial" w:hAnsi="Arial" w:cs="Arial" w:eastAsia="Arial"/>
          <w:sz w:val="10"/>
          <w:szCs w:val="10"/>
          <w:color w:val="A3A3A3"/>
          <w:spacing w:val="0"/>
          <w:w w:val="100"/>
          <w:position w:val="-6"/>
        </w:rPr>
        <w:t>    </w:t>
      </w:r>
      <w:r>
        <w:rPr>
          <w:rFonts w:ascii="Arial" w:hAnsi="Arial" w:cs="Arial" w:eastAsia="Arial"/>
          <w:sz w:val="10"/>
          <w:szCs w:val="10"/>
          <w:color w:val="A3A3A3"/>
          <w:spacing w:val="12"/>
          <w:w w:val="100"/>
          <w:position w:val="-6"/>
        </w:rPr>
        <w:t> </w:t>
      </w:r>
      <w:r>
        <w:rPr>
          <w:rFonts w:ascii="Arial" w:hAnsi="Arial" w:cs="Arial" w:eastAsia="Arial"/>
          <w:sz w:val="10"/>
          <w:szCs w:val="10"/>
          <w:color w:val="5D5D5D"/>
          <w:spacing w:val="0"/>
          <w:w w:val="82"/>
          <w:i/>
          <w:position w:val="-6"/>
        </w:rPr>
        <w:t>-</w:t>
      </w:r>
      <w:r>
        <w:rPr>
          <w:rFonts w:ascii="Arial" w:hAnsi="Arial" w:cs="Arial" w:eastAsia="Arial"/>
          <w:sz w:val="10"/>
          <w:szCs w:val="10"/>
          <w:color w:val="5D5D5D"/>
          <w:spacing w:val="0"/>
          <w:w w:val="82"/>
          <w:i/>
          <w:position w:val="-6"/>
        </w:rPr>
        <w:t> </w:t>
      </w:r>
      <w:r>
        <w:rPr>
          <w:rFonts w:ascii="Arial" w:hAnsi="Arial" w:cs="Arial" w:eastAsia="Arial"/>
          <w:sz w:val="10"/>
          <w:szCs w:val="10"/>
          <w:color w:val="5D5D5D"/>
          <w:spacing w:val="0"/>
          <w:w w:val="82"/>
          <w:i/>
          <w:position w:val="-6"/>
        </w:rPr>
        <w:t> </w:t>
      </w:r>
      <w:r>
        <w:rPr>
          <w:rFonts w:ascii="Arial" w:hAnsi="Arial" w:cs="Arial" w:eastAsia="Arial"/>
          <w:sz w:val="10"/>
          <w:szCs w:val="10"/>
          <w:color w:val="5D5D5D"/>
          <w:spacing w:val="0"/>
          <w:w w:val="82"/>
          <w:i/>
          <w:position w:val="-6"/>
        </w:rPr>
        <w:t>,</w:t>
      </w:r>
      <w:r>
        <w:rPr>
          <w:rFonts w:ascii="Arial" w:hAnsi="Arial" w:cs="Arial" w:eastAsia="Arial"/>
          <w:sz w:val="10"/>
          <w:szCs w:val="10"/>
          <w:color w:val="5D5D5D"/>
          <w:spacing w:val="0"/>
          <w:w w:val="82"/>
          <w:i/>
          <w:position w:val="-6"/>
        </w:rPr>
        <w:t>   </w:t>
      </w:r>
      <w:r>
        <w:rPr>
          <w:rFonts w:ascii="Arial" w:hAnsi="Arial" w:cs="Arial" w:eastAsia="Arial"/>
          <w:sz w:val="10"/>
          <w:szCs w:val="10"/>
          <w:color w:val="5D5D5D"/>
          <w:spacing w:val="22"/>
          <w:w w:val="82"/>
          <w:i/>
          <w:position w:val="-6"/>
        </w:rPr>
        <w:t> </w:t>
      </w:r>
      <w:r>
        <w:rPr>
          <w:rFonts w:ascii="Arial" w:hAnsi="Arial" w:cs="Arial" w:eastAsia="Arial"/>
          <w:sz w:val="10"/>
          <w:szCs w:val="10"/>
          <w:color w:val="828283"/>
          <w:spacing w:val="0"/>
          <w:w w:val="278"/>
          <w:position w:val="-6"/>
        </w:rPr>
        <w:t>'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340"/>
          <w:cols w:num="2" w:equalWidth="0">
            <w:col w:w="3158" w:space="215"/>
            <w:col w:w="7987"/>
          </w:cols>
        </w:sectPr>
      </w:pPr>
      <w:rPr/>
    </w:p>
    <w:p>
      <w:pPr>
        <w:spacing w:before="0" w:after="0" w:line="262" w:lineRule="exact"/>
        <w:ind w:right="1246"/>
        <w:jc w:val="right"/>
        <w:tabs>
          <w:tab w:pos="440" w:val="left"/>
          <w:tab w:pos="1040" w:val="left"/>
        </w:tabs>
        <w:rPr>
          <w:rFonts w:ascii="Arial" w:hAnsi="Arial" w:cs="Arial" w:eastAsia="Arial"/>
          <w:sz w:val="31"/>
          <w:szCs w:val="31"/>
        </w:rPr>
      </w:pPr>
      <w:rPr/>
      <w:r>
        <w:rPr/>
        <w:pict>
          <v:group style="position:absolute;margin-left:22.074726pt;margin-top:34.196918pt;width:552.452131pt;height:789.136692pt;mso-position-horizontal-relative:page;mso-position-vertical-relative:page;z-index:-17178" coordorigin="441,684" coordsize="11049,15783">
            <v:group style="position:absolute;left:449;top:700;width:3018;height:2" coordorigin="449,700" coordsize="3018,2">
              <v:shape style="position:absolute;left:449;top:700;width:3018;height:2" coordorigin="449,700" coordsize="3018,0" path="m449,700l3467,700e" filled="f" stroked="t" strokeweight=".700785pt" strokecolor="#5B5B5B">
                <v:path arrowok="t"/>
              </v:shape>
            </v:group>
            <v:group style="position:absolute;left:463;top:691;width:2;height:15234" coordorigin="463,691" coordsize="2,15234">
              <v:shape style="position:absolute;left:463;top:691;width:2;height:15234" coordorigin="463,691" coordsize="0,15234" path="m463,15925l463,691e" filled="f" stroked="t" strokeweight=".700785pt" strokecolor="#545454">
                <v:path arrowok="t"/>
              </v:shape>
            </v:group>
            <v:group style="position:absolute;left:2448;top:691;width:2;height:852" coordorigin="2448,691" coordsize="2,852">
              <v:shape style="position:absolute;left:2448;top:691;width:2;height:852" coordorigin="2448,691" coordsize="0,852" path="m2448,1543l2448,691e" filled="f" stroked="t" strokeweight=".700785pt" strokecolor="#545454">
                <v:path arrowok="t"/>
              </v:shape>
            </v:group>
            <v:group style="position:absolute;left:3410;top:700;width:229;height:2" coordorigin="3410,700" coordsize="229,2">
              <v:shape style="position:absolute;left:3410;top:700;width:229;height:2" coordorigin="3410,700" coordsize="229,0" path="m3410,700l3639,700e" filled="f" stroked="t" strokeweight=".46719pt" strokecolor="#484848">
                <v:path arrowok="t"/>
              </v:shape>
            </v:group>
            <v:group style="position:absolute;left:3583;top:700;width:7858;height:2" coordorigin="3583,700" coordsize="7858,2">
              <v:shape style="position:absolute;left:3583;top:700;width:7858;height:2" coordorigin="3583,700" coordsize="7858,0" path="m3583,700l11441,700e" filled="f" stroked="t" strokeweight=".700785pt" strokecolor="#646064">
                <v:path arrowok="t"/>
              </v:shape>
            </v:group>
            <v:group style="position:absolute;left:9120;top:691;width:2;height:1524" coordorigin="9120,691" coordsize="2,1524">
              <v:shape style="position:absolute;left:9120;top:691;width:2;height:1524" coordorigin="9120,691" coordsize="0,1524" path="m9120,2215l9120,691e" filled="f" stroked="t" strokeweight=".700785pt" strokecolor="#606060">
                <v:path arrowok="t"/>
              </v:shape>
            </v:group>
            <v:group style="position:absolute;left:11441;top:691;width:2;height:1775" coordorigin="11441,691" coordsize="2,1775">
              <v:shape style="position:absolute;left:11441;top:691;width:2;height:1775" coordorigin="11441,691" coordsize="0,1775" path="m11441,2466l11441,691e" filled="f" stroked="t" strokeweight=".700785pt" strokecolor="#6B6B6B">
                <v:path arrowok="t"/>
              </v:shape>
            </v:group>
            <v:group style="position:absolute;left:2453;top:1486;width:2;height:270" coordorigin="2453,1486" coordsize="2,270">
              <v:shape style="position:absolute;left:2453;top:1486;width:2;height:270" coordorigin="2453,1486" coordsize="0,270" path="m2453,1756l2453,1486e" filled="f" stroked="t" strokeweight=".46719pt" strokecolor="#3B3B3B">
                <v:path arrowok="t"/>
              </v:shape>
            </v:group>
            <v:group style="position:absolute;left:2453;top:1699;width:2;height:516" coordorigin="2453,1699" coordsize="2,516">
              <v:shape style="position:absolute;left:2453;top:1699;width:2;height:516" coordorigin="2453,1699" coordsize="0,516" path="m2453,2215l2453,1699e" filled="f" stroked="t" strokeweight=".700785pt" strokecolor="#575757">
                <v:path arrowok="t"/>
              </v:shape>
            </v:group>
            <v:group style="position:absolute;left:458;top:691;width:2;height:5518" coordorigin="458,691" coordsize="2,5518">
              <v:shape style="position:absolute;left:458;top:691;width:2;height:5518" coordorigin="458,691" coordsize="0,5518" path="m458,6209l458,691e" filled="f" stroked="t" strokeweight=".700785pt" strokecolor="#4F4F4F">
                <v:path arrowok="t"/>
              </v:shape>
            </v:group>
            <v:group style="position:absolute;left:11458;top:691;width:2;height:12607" coordorigin="11458,691" coordsize="2,12607">
              <v:shape style="position:absolute;left:11458;top:691;width:2;height:12607" coordorigin="11458,691" coordsize="0,12607" path="m11458,13298l11458,691e" filled="f" stroked="t" strokeweight=".700785pt" strokecolor="#6B6B6B">
                <v:path arrowok="t"/>
              </v:shape>
            </v:group>
            <v:group style="position:absolute;left:3934;top:3379;width:2;height:312" coordorigin="3934,3379" coordsize="2,312">
              <v:shape style="position:absolute;left:3934;top:3379;width:2;height:312" coordorigin="3934,3379" coordsize="0,312" path="m3934,3691l3934,3379e" filled="f" stroked="t" strokeweight=".93438pt" strokecolor="#676767">
                <v:path arrowok="t"/>
              </v:shape>
            </v:group>
            <v:group style="position:absolute;left:3936;top:3379;width:2;height:767" coordorigin="3936,3379" coordsize="2,767">
              <v:shape style="position:absolute;left:3936;top:3379;width:2;height:767" coordorigin="3936,3379" coordsize="0,767" path="m3936,4146l3936,3379e" filled="f" stroked="t" strokeweight=".700785pt" strokecolor="#444444">
                <v:path arrowok="t"/>
              </v:shape>
            </v:group>
            <v:group style="position:absolute;left:6989;top:3384;width:2;height:757" coordorigin="6989,3384" coordsize="2,757">
              <v:shape style="position:absolute;left:6989;top:3384;width:2;height:757" coordorigin="6989,3384" coordsize="0,757" path="m6989,4141l6989,3384e" filled="f" stroked="t" strokeweight=".700785pt" strokecolor="#606060">
                <v:path arrowok="t"/>
              </v:shape>
            </v:group>
            <v:group style="position:absolute;left:3929;top:3807;width:5181;height:2" coordorigin="3929,3807" coordsize="5181,2">
              <v:shape style="position:absolute;left:3929;top:3807;width:5181;height:2" coordorigin="3929,3807" coordsize="5181,0" path="m3929,3807l9110,3807e" filled="f" stroked="t" strokeweight=".46719pt" strokecolor="#747474">
                <v:path arrowok="t"/>
              </v:shape>
            </v:group>
            <v:group style="position:absolute;left:9110;top:3805;width:1500;height:2" coordorigin="9110,3805" coordsize="1500,2">
              <v:shape style="position:absolute;left:9110;top:3805;width:1500;height:2" coordorigin="9110,3805" coordsize="1500,0" path="m9110,3805l10610,3805e" filled="f" stroked="t" strokeweight=".233595pt" strokecolor="#000000">
                <v:path arrowok="t"/>
              </v:shape>
            </v:group>
            <v:group style="position:absolute;left:10610;top:3805;width:841;height:2" coordorigin="10610,3805" coordsize="841,2">
              <v:shape style="position:absolute;left:10610;top:3805;width:841;height:2" coordorigin="10610,3805" coordsize="841,0" path="m10610,3805l11451,3805e" filled="f" stroked="t" strokeweight=".233595pt" strokecolor="#444444">
                <v:path arrowok="t"/>
              </v:shape>
            </v:group>
            <v:group style="position:absolute;left:458;top:4134;width:3009;height:2" coordorigin="458,4134" coordsize="3009,2">
              <v:shape style="position:absolute;left:458;top:4134;width:3009;height:2" coordorigin="458,4134" coordsize="3009,0" path="m458,4134l3467,4134e" filled="f" stroked="t" strokeweight=".700785pt" strokecolor="#5B5B5B">
                <v:path arrowok="t"/>
              </v:shape>
            </v:group>
            <v:group style="position:absolute;left:3410;top:4136;width:229;height:2" coordorigin="3410,4136" coordsize="229,2">
              <v:shape style="position:absolute;left:3410;top:4136;width:229;height:2" coordorigin="3410,4136" coordsize="229,0" path="m3410,4136l3639,4136e" filled="f" stroked="t" strokeweight=".46719pt" strokecolor="#444444">
                <v:path arrowok="t"/>
              </v:shape>
            </v:group>
            <v:group style="position:absolute;left:3583;top:4136;width:383;height:2" coordorigin="3583,4136" coordsize="383,2">
              <v:shape style="position:absolute;left:3583;top:4136;width:383;height:2" coordorigin="3583,4136" coordsize="383,0" path="m3583,4136l3966,4136e" filled="f" stroked="t" strokeweight=".700785pt" strokecolor="#575757">
                <v:path arrowok="t"/>
              </v:shape>
            </v:group>
            <v:group style="position:absolute;left:3941;top:3777;width:2;height:369" coordorigin="3941,3777" coordsize="2,369">
              <v:shape style="position:absolute;left:3941;top:3777;width:2;height:369" coordorigin="3941,3777" coordsize="0,369" path="m3941,4146l3941,3777e" filled="f" stroked="t" strokeweight=".93438pt" strokecolor="#2F2F2F">
                <v:path arrowok="t"/>
              </v:shape>
            </v:group>
            <v:group style="position:absolute;left:3775;top:4127;width:3168;height:2" coordorigin="3775,4127" coordsize="3168,2">
              <v:shape style="position:absolute;left:3775;top:4127;width:3168;height:2" coordorigin="3775,4127" coordsize="3168,0" path="m3775,4127l6942,4127e" filled="f" stroked="t" strokeweight="1.40157pt" strokecolor="#707070">
                <v:path arrowok="t"/>
              </v:shape>
            </v:group>
            <v:group style="position:absolute;left:6573;top:4117;width:196;height:2" coordorigin="6573,4117" coordsize="196,2">
              <v:shape style="position:absolute;left:6573;top:4117;width:196;height:2" coordorigin="6573,4117" coordsize="196,0" path="m6573,4117l6770,4117e" filled="f" stroked="t" strokeweight=".700785pt" strokecolor="#A0A0A0">
                <v:path arrowok="t"/>
              </v:shape>
            </v:group>
            <v:group style="position:absolute;left:6770;top:4117;width:220;height:2" coordorigin="6770,4117" coordsize="220,2">
              <v:shape style="position:absolute;left:6770;top:4117;width:220;height:2" coordorigin="6770,4117" coordsize="220,0" path="m6770,4117l6989,4117e" filled="f" stroked="t" strokeweight=".233595pt" strokecolor="#ACACAC">
                <v:path arrowok="t"/>
              </v:shape>
            </v:group>
            <v:group style="position:absolute;left:6947;top:4134;width:4508;height:2" coordorigin="6947,4134" coordsize="4508,2">
              <v:shape style="position:absolute;left:6947;top:4134;width:4508;height:2" coordorigin="6947,4134" coordsize="4508,0" path="m6947,4134l11455,4134e" filled="f" stroked="t" strokeweight=".700785pt" strokecolor="#676767">
                <v:path arrowok="t"/>
              </v:shape>
            </v:group>
            <v:group style="position:absolute;left:453;top:4418;width:11002;height:2" coordorigin="453,4418" coordsize="11002,2">
              <v:shape style="position:absolute;left:453;top:4418;width:11002;height:2" coordorigin="453,4418" coordsize="11002,0" path="m453,4418l11455,4418e" filled="f" stroked="t" strokeweight=".700785pt" strokecolor="#5B5B5B">
                <v:path arrowok="t"/>
              </v:shape>
            </v:group>
            <v:group style="position:absolute;left:2455;top:4127;width:2;height:1533" coordorigin="2455,4127" coordsize="2,1533">
              <v:shape style="position:absolute;left:2455;top:4127;width:2;height:1533" coordorigin="2455,4127" coordsize="0,1533" path="m2455,5660l2455,4127e" filled="f" stroked="t" strokeweight=".700785pt" strokecolor="#575757">
                <v:path arrowok="t"/>
              </v:shape>
            </v:group>
            <v:group style="position:absolute;left:2448;top:4657;width:9007;height:2" coordorigin="2448,4657" coordsize="9007,2">
              <v:shape style="position:absolute;left:2448;top:4657;width:9007;height:2" coordorigin="2448,4657" coordsize="9007,0" path="m2448,4657l11455,4657e" filled="f" stroked="t" strokeweight=".700785pt" strokecolor="#5B5B5B">
                <v:path arrowok="t"/>
              </v:shape>
            </v:group>
            <v:group style="position:absolute;left:4971;top:4652;width:2;height:511" coordorigin="4971,4652" coordsize="2,511">
              <v:shape style="position:absolute;left:4971;top:4652;width:2;height:511" coordorigin="4971,4652" coordsize="0,511" path="m4971,5163l4971,4652e" filled="f" stroked="t" strokeweight=".700785pt" strokecolor="#646464">
                <v:path arrowok="t"/>
              </v:shape>
            </v:group>
            <v:group style="position:absolute;left:7816;top:4657;width:19;height:2" coordorigin="7816,4657" coordsize="19,2">
              <v:shape style="position:absolute;left:7816;top:4657;width:19;height:2" coordorigin="7816,4657" coordsize="19,0" path="m7816,4657l7835,4657e" filled="f" stroked="t" strokeweight=".93438pt" strokecolor="#3B3B3B">
                <v:path arrowok="t"/>
              </v:shape>
            </v:group>
            <v:group style="position:absolute;left:11446;top:4609;width:2;height:483" coordorigin="11446,4609" coordsize="2,483">
              <v:shape style="position:absolute;left:11446;top:4609;width:2;height:483" coordorigin="11446,4609" coordsize="0,483" path="m11446,5092l11446,4609e" filled="f" stroked="t" strokeweight=".700785pt" strokecolor="#707070">
                <v:path arrowok="t"/>
              </v:shape>
            </v:group>
            <v:group style="position:absolute;left:7828;top:4652;width:2;height:502" coordorigin="7828,4652" coordsize="2,502">
              <v:shape style="position:absolute;left:7828;top:4652;width:2;height:502" coordorigin="7828,4652" coordsize="0,502" path="m7828,5154l7828,4652e" filled="f" stroked="t" strokeweight=".46719pt" strokecolor="#5B5B5B">
                <v:path arrowok="t"/>
              </v:shape>
            </v:group>
            <v:group style="position:absolute;left:4966;top:5147;width:6489;height:2" coordorigin="4966,5147" coordsize="6489,2">
              <v:shape style="position:absolute;left:4966;top:5147;width:6489;height:2" coordorigin="4966,5147" coordsize="6489,0" path="m4966,5147l11455,5147e" filled="f" stroked="t" strokeweight=".700785pt" strokecolor="#646464">
                <v:path arrowok="t"/>
              </v:shape>
            </v:group>
            <v:group style="position:absolute;left:4971;top:5106;width:2;height:308" coordorigin="4971,5106" coordsize="2,308">
              <v:shape style="position:absolute;left:4971;top:5106;width:2;height:308" coordorigin="4971,5106" coordsize="0,308" path="m4971,5414l4971,5106e" filled="f" stroked="t" strokeweight=".46719pt" strokecolor="#575757">
                <v:path arrowok="t"/>
              </v:shape>
            </v:group>
            <v:group style="position:absolute;left:4962;top:5395;width:6494;height:2" coordorigin="4962,5395" coordsize="6494,2">
              <v:shape style="position:absolute;left:4962;top:5395;width:6494;height:2" coordorigin="4962,5395" coordsize="6494,0" path="m4962,5395l11455,5395e" filled="f" stroked="t" strokeweight=".700785pt" strokecolor="#606060">
                <v:path arrowok="t"/>
              </v:shape>
            </v:group>
            <v:group style="position:absolute;left:11448;top:5102;width:2;height:322" coordorigin="11448,5102" coordsize="2,322">
              <v:shape style="position:absolute;left:11448;top:5102;width:2;height:322" coordorigin="11448,5102" coordsize="0,322" path="m11448,5423l11448,5102e" filled="f" stroked="t" strokeweight=".46719pt" strokecolor="#575757">
                <v:path arrowok="t"/>
              </v:shape>
            </v:group>
            <v:group style="position:absolute;left:4971;top:5357;width:2;height:1472" coordorigin="4971,5357" coordsize="2,1472">
              <v:shape style="position:absolute;left:4971;top:5357;width:2;height:1472" coordorigin="4971,5357" coordsize="0,1472" path="m4971,6829l4971,5357e" filled="f" stroked="t" strokeweight=".700785pt" strokecolor="#5B5B5B">
                <v:path arrowok="t"/>
              </v:shape>
            </v:group>
            <v:group style="position:absolute;left:4966;top:5644;width:6494;height:2" coordorigin="4966,5644" coordsize="6494,2">
              <v:shape style="position:absolute;left:4966;top:5644;width:6494;height:2" coordorigin="4966,5644" coordsize="6494,0" path="m4966,5644l11460,5644e" filled="f" stroked="t" strokeweight=".700785pt" strokecolor="#646464">
                <v:path arrowok="t"/>
              </v:shape>
            </v:group>
            <v:group style="position:absolute;left:2457;top:5603;width:2;height:298" coordorigin="2457,5603" coordsize="2,298">
              <v:shape style="position:absolute;left:2457;top:5603;width:2;height:298" coordorigin="2457,5603" coordsize="0,298" path="m2457,5901l2457,5603e" filled="f" stroked="t" strokeweight=".46719pt" strokecolor="#444444">
                <v:path arrowok="t"/>
              </v:shape>
            </v:group>
            <v:group style="position:absolute;left:2453;top:5880;width:9007;height:2" coordorigin="2453,5880" coordsize="9007,2">
              <v:shape style="position:absolute;left:2453;top:5880;width:9007;height:2" coordorigin="2453,5880" coordsize="9007,0" path="m2453,5880l11460,5880e" filled="f" stroked="t" strokeweight=".700785pt" strokecolor="#646464">
                <v:path arrowok="t"/>
              </v:shape>
            </v:group>
            <v:group style="position:absolute;left:4971;top:5603;width:2;height:308" coordorigin="4971,5603" coordsize="2,308">
              <v:shape style="position:absolute;left:4971;top:5603;width:2;height:308" coordorigin="4971,5603" coordsize="0,308" path="m4971,5911l4971,5603e" filled="f" stroked="t" strokeweight=".46719pt" strokecolor="#4B4B4B">
                <v:path arrowok="t"/>
              </v:shape>
            </v:group>
            <v:group style="position:absolute;left:719;top:6121;width:10741;height:2" coordorigin="719,6121" coordsize="10741,2">
              <v:shape style="position:absolute;left:719;top:6121;width:10741;height:2" coordorigin="719,6121" coordsize="10741,0" path="m719,6121l11460,6121e" filled="f" stroked="t" strokeweight=".700785pt" strokecolor="#646464">
                <v:path arrowok="t"/>
              </v:shape>
            </v:group>
            <v:group style="position:absolute;left:2457;top:5845;width:2;height:1240" coordorigin="2457,5845" coordsize="2,1240">
              <v:shape style="position:absolute;left:2457;top:5845;width:2;height:1240" coordorigin="2457,5845" coordsize="0,1240" path="m2457,7085l2457,5845e" filled="f" stroked="t" strokeweight=".700785pt" strokecolor="#5B5B5B">
                <v:path arrowok="t"/>
              </v:shape>
            </v:group>
            <v:group style="position:absolute;left:7830;top:6110;width:2;height:719" coordorigin="7830,6110" coordsize="2,719">
              <v:shape style="position:absolute;left:7830;top:6110;width:2;height:719" coordorigin="7830,6110" coordsize="0,719" path="m7830,6829l7830,6110e" filled="f" stroked="t" strokeweight=".700785pt" strokecolor="#5B5B5B">
                <v:path arrowok="t"/>
              </v:shape>
            </v:group>
            <v:group style="position:absolute;left:2448;top:6588;width:9017;height:2" coordorigin="2448,6588" coordsize="9017,2">
              <v:shape style="position:absolute;left:2448;top:6588;width:9017;height:2" coordorigin="2448,6588" coordsize="9017,0" path="m2448,6588l11465,6588e" filled="f" stroked="t" strokeweight=".700785pt" strokecolor="#646464">
                <v:path arrowok="t"/>
              </v:shape>
            </v:group>
            <v:group style="position:absolute;left:11455;top:6351;width:2;height:260" coordorigin="11455,6351" coordsize="2,260">
              <v:shape style="position:absolute;left:11455;top:6351;width:2;height:260" coordorigin="11455,6351" coordsize="0,260" path="m11455,6611l11455,6351e" filled="f" stroked="t" strokeweight=".46719pt" strokecolor="#5B5B5B">
                <v:path arrowok="t"/>
              </v:shape>
            </v:group>
            <v:group style="position:absolute;left:2453;top:6824;width:9012;height:2" coordorigin="2453,6824" coordsize="9012,2">
              <v:shape style="position:absolute;left:2453;top:6824;width:9012;height:2" coordorigin="2453,6824" coordsize="9012,0" path="m2453,6824l11465,6824e" filled="f" stroked="t" strokeweight=".700785pt" strokecolor="#606060">
                <v:path arrowok="t"/>
              </v:shape>
            </v:group>
            <v:group style="position:absolute;left:458;top:7061;width:8680;height:2" coordorigin="458,7061" coordsize="8680,2">
              <v:shape style="position:absolute;left:458;top:7061;width:8680;height:2" coordorigin="458,7061" coordsize="8680,0" path="m458,7061l9138,7061e" filled="f" stroked="t" strokeweight=".700785pt" strokecolor="#606060">
                <v:path arrowok="t"/>
              </v:shape>
            </v:group>
            <v:group style="position:absolute;left:5298;top:7063;width:1303;height:2" coordorigin="5298,7063" coordsize="1303,2">
              <v:shape style="position:absolute;left:5298;top:7063;width:1303;height:2" coordorigin="5298,7063" coordsize="1303,0" path="m5298,7063l6601,7063e" filled="f" stroked="t" strokeweight=".700785pt" strokecolor="#676767">
                <v:path arrowok="t"/>
              </v:shape>
            </v:group>
            <v:group style="position:absolute;left:6742;top:7063;width:266;height:2" coordorigin="6742,7063" coordsize="266,2">
              <v:shape style="position:absolute;left:6742;top:7063;width:266;height:2" coordorigin="6742,7063" coordsize="266,0" path="m6742,7063l7008,7063e" filled="f" stroked="t" strokeweight=".46719pt" strokecolor="#575757">
                <v:path arrowok="t"/>
              </v:shape>
            </v:group>
            <v:group style="position:absolute;left:9082;top:7063;width:224;height:2" coordorigin="9082,7063" coordsize="224,2">
              <v:shape style="position:absolute;left:9082;top:7063;width:224;height:2" coordorigin="9082,7063" coordsize="224,0" path="m9082,7063l9306,7063e" filled="f" stroked="t" strokeweight=".46719pt" strokecolor="#545454">
                <v:path arrowok="t"/>
              </v:shape>
            </v:group>
            <v:group style="position:absolute;left:9250;top:7061;width:2210;height:2" coordorigin="9250,7061" coordsize="2210,2">
              <v:shape style="position:absolute;left:9250;top:7061;width:2210;height:2" coordorigin="9250,7061" coordsize="2210,0" path="m9250,7061l11460,7061e" filled="f" stroked="t" strokeweight=".700785pt" strokecolor="#676767">
                <v:path arrowok="t"/>
              </v:shape>
            </v:group>
            <v:group style="position:absolute;left:2457;top:7014;width:2;height:327" coordorigin="2457,7014" coordsize="2,327">
              <v:shape style="position:absolute;left:2457;top:7014;width:2;height:327" coordorigin="2457,7014" coordsize="0,327" path="m2457,7340l2457,7014e" filled="f" stroked="t" strokeweight=".46719pt" strokecolor="#4B4B4B">
                <v:path arrowok="t"/>
              </v:shape>
            </v:group>
            <v:group style="position:absolute;left:458;top:7527;width:11002;height:2" coordorigin="458,7527" coordsize="11002,2">
              <v:shape style="position:absolute;left:458;top:7527;width:11002;height:2" coordorigin="458,7527" coordsize="11002,0" path="m458,7527l11460,7527e" filled="f" stroked="t" strokeweight=".700785pt" strokecolor="#676767">
                <v:path arrowok="t"/>
              </v:shape>
            </v:group>
            <v:group style="position:absolute;left:463;top:6228;width:2;height:2688" coordorigin="463,6228" coordsize="2,2688">
              <v:shape style="position:absolute;left:463;top:6228;width:2;height:2688" coordorigin="463,6228" coordsize="0,2688" path="m463,8916l463,6228e" filled="f" stroked="t" strokeweight=".700785pt" strokecolor="#4F4F4F">
                <v:path arrowok="t"/>
              </v:shape>
            </v:group>
            <v:group style="position:absolute;left:2460;top:7283;width:2;height:1003" coordorigin="2460,7283" coordsize="2,1003">
              <v:shape style="position:absolute;left:2460;top:7283;width:2;height:1003" coordorigin="2460,7283" coordsize="0,1003" path="m2460,8287l2460,7283e" filled="f" stroked="t" strokeweight=".700785pt" strokecolor="#5B5B5B">
                <v:path arrowok="t"/>
              </v:shape>
            </v:group>
            <v:group style="position:absolute;left:4976;top:7520;width:2;height:260" coordorigin="4976,7520" coordsize="2,260">
              <v:shape style="position:absolute;left:4976;top:7520;width:2;height:260" coordorigin="4976,7520" coordsize="0,260" path="m4976,7780l4976,7520e" filled="f" stroked="t" strokeweight=".93438pt" strokecolor="#6B6B6B">
                <v:path arrowok="t"/>
              </v:shape>
            </v:group>
            <v:group style="position:absolute;left:4966;top:7764;width:6499;height:2" coordorigin="4966,7764" coordsize="6499,2">
              <v:shape style="position:absolute;left:4966;top:7764;width:6499;height:2" coordorigin="4966,7764" coordsize="6499,0" path="m4966,7764l11465,7764e" filled="f" stroked="t" strokeweight=".700785pt" strokecolor="#6B6B6B">
                <v:path arrowok="t"/>
              </v:shape>
            </v:group>
            <v:group style="position:absolute;left:4976;top:7723;width:2;height:293" coordorigin="4976,7723" coordsize="2,293">
              <v:shape style="position:absolute;left:4976;top:7723;width:2;height:293" coordorigin="4976,7723" coordsize="0,293" path="m4976,8017l4976,7723e" filled="f" stroked="t" strokeweight=".46719pt" strokecolor="#4B4B4B">
                <v:path arrowok="t"/>
              </v:shape>
            </v:group>
            <v:group style="position:absolute;left:4971;top:8003;width:6494;height:2" coordorigin="4971,8003" coordsize="6494,2">
              <v:shape style="position:absolute;left:4971;top:8003;width:6494;height:2" coordorigin="4971,8003" coordsize="6494,0" path="m4971,8003l11465,8003e" filled="f" stroked="t" strokeweight=".700785pt" strokecolor="#6B6B6B">
                <v:path arrowok="t"/>
              </v:shape>
            </v:group>
            <v:group style="position:absolute;left:463;top:8242;width:2219;height:2" coordorigin="463,8242" coordsize="2219,2">
              <v:shape style="position:absolute;left:463;top:8242;width:2219;height:2" coordorigin="463,8242" coordsize="2219,0" path="m463,8242l2682,8242e" filled="f" stroked="t" strokeweight=".700785pt" strokecolor="#606060">
                <v:path arrowok="t"/>
              </v:shape>
            </v:group>
            <v:group style="position:absolute;left:2626;top:8242;width:215;height:2" coordorigin="2626,8242" coordsize="215,2">
              <v:shape style="position:absolute;left:2626;top:8242;width:215;height:2" coordorigin="2626,8242" coordsize="215,0" path="m2626,8242l2841,8242e" filled="f" stroked="t" strokeweight=".46719pt" strokecolor="#484848">
                <v:path arrowok="t"/>
              </v:shape>
            </v:group>
            <v:group style="position:absolute;left:2770;top:8239;width:8694;height:2" coordorigin="2770,8239" coordsize="8694,2">
              <v:shape style="position:absolute;left:2770;top:8239;width:8694;height:2" coordorigin="2770,8239" coordsize="8694,0" path="m2770,8239l11465,8239e" filled="f" stroked="t" strokeweight=".700785pt" strokecolor="#676767">
                <v:path arrowok="t"/>
              </v:shape>
            </v:group>
            <v:group style="position:absolute;left:4976;top:7960;width:2;height:289" coordorigin="4976,7960" coordsize="2,289">
              <v:shape style="position:absolute;left:4976;top:7960;width:2;height:289" coordorigin="4976,7960" coordsize="0,289" path="m4976,8249l4976,7960e" filled="f" stroked="t" strokeweight=".93438pt" strokecolor="#606060">
                <v:path arrowok="t"/>
              </v:shape>
            </v:group>
            <v:group style="position:absolute;left:2462;top:8216;width:2;height:308" coordorigin="2462,8216" coordsize="2,308">
              <v:shape style="position:absolute;left:2462;top:8216;width:2;height:308" coordorigin="2462,8216" coordsize="0,308" path="m2462,8523l2462,8216e" filled="f" stroked="t" strokeweight=".46719pt" strokecolor="#484848">
                <v:path arrowok="t"/>
              </v:shape>
            </v:group>
            <v:group style="position:absolute;left:453;top:8705;width:11012;height:2" coordorigin="453,8705" coordsize="11012,2">
              <v:shape style="position:absolute;left:453;top:8705;width:11012;height:2" coordorigin="453,8705" coordsize="11012,0" path="m453,8705l11465,8705e" filled="f" stroked="t" strokeweight=".700785pt" strokecolor="#646464">
                <v:path arrowok="t"/>
              </v:shape>
            </v:group>
            <v:group style="position:absolute;left:2462;top:8466;width:2;height:3795" coordorigin="2462,8466" coordsize="2,3795">
              <v:shape style="position:absolute;left:2462;top:8466;width:2;height:3795" coordorigin="2462,8466" coordsize="0,3795" path="m2462,12262l2462,8466e" filled="f" stroked="t" strokeweight=".700785pt" strokecolor="#575757">
                <v:path arrowok="t"/>
              </v:shape>
            </v:group>
            <v:group style="position:absolute;left:465;top:8930;width:2;height:284" coordorigin="465,8930" coordsize="2,284">
              <v:shape style="position:absolute;left:465;top:8930;width:2;height:284" coordorigin="465,8930" coordsize="0,284" path="m465,9214l465,8930e" filled="f" stroked="t" strokeweight=".700785pt" strokecolor="#484848">
                <v:path arrowok="t"/>
              </v:shape>
            </v:group>
            <v:group style="position:absolute;left:458;top:9553;width:11007;height:2" coordorigin="458,9553" coordsize="11007,2">
              <v:shape style="position:absolute;left:458;top:9553;width:11007;height:2" coordorigin="458,9553" coordsize="11007,0" path="m458,9553l11465,9553e" filled="f" stroked="t" strokeweight=".700785pt" strokecolor="#646464">
                <v:path arrowok="t"/>
              </v:shape>
            </v:group>
            <v:group style="position:absolute;left:9082;top:9553;width:224;height:2" coordorigin="9082,9553" coordsize="224,2">
              <v:shape style="position:absolute;left:9082;top:9553;width:224;height:2" coordorigin="9082,9553" coordsize="224,0" path="m9082,9553l9306,9553e" filled="f" stroked="t" strokeweight=".46719pt" strokecolor="#4B4B4B">
                <v:path arrowok="t"/>
              </v:shape>
            </v:group>
            <v:group style="position:absolute;left:453;top:9794;width:11016;height:2" coordorigin="453,9794" coordsize="11016,2">
              <v:shape style="position:absolute;left:453;top:9794;width:11016;height:2" coordorigin="453,9794" coordsize="11016,0" path="m453,9794l11470,9794e" filled="f" stroked="t" strokeweight=".700785pt" strokecolor="#646464">
                <v:path arrowok="t"/>
              </v:shape>
            </v:group>
            <v:group style="position:absolute;left:458;top:10035;width:11012;height:2" coordorigin="458,10035" coordsize="11012,2">
              <v:shape style="position:absolute;left:458;top:10035;width:11012;height:2" coordorigin="458,10035" coordsize="11012,0" path="m458,10035l11470,10035e" filled="f" stroked="t" strokeweight=".700785pt" strokecolor="#676767">
                <v:path arrowok="t"/>
              </v:shape>
            </v:group>
            <v:group style="position:absolute;left:477;top:9986;width:2;height:6469" coordorigin="477,9986" coordsize="2,6469">
              <v:shape style="position:absolute;left:477;top:9986;width:2;height:6469" coordorigin="477,9986" coordsize="0,6469" path="m477,16455l477,9986e" filled="f" stroked="t" strokeweight=".700785pt" strokecolor="#575757">
                <v:path arrowok="t"/>
              </v:shape>
            </v:group>
            <v:group style="position:absolute;left:458;top:10501;width:11016;height:2" coordorigin="458,10501" coordsize="11016,2">
              <v:shape style="position:absolute;left:458;top:10501;width:11016;height:2" coordorigin="458,10501" coordsize="11016,0" path="m458,10501l11474,10501e" filled="f" stroked="t" strokeweight=".700785pt" strokecolor="#646464">
                <v:path arrowok="t"/>
              </v:shape>
            </v:group>
            <v:group style="position:absolute;left:2411;top:10745;width:364;height:2" coordorigin="2411,10745" coordsize="364,2">
              <v:shape style="position:absolute;left:2411;top:10745;width:364;height:2" coordorigin="2411,10745" coordsize="364,0" path="m2411,10745l2775,10745e" filled="f" stroked="t" strokeweight=".233595pt" strokecolor="#575757">
                <v:path arrowok="t"/>
              </v:shape>
            </v:group>
            <v:group style="position:absolute;left:11465;top:10459;width:2;height:350" coordorigin="11465,10459" coordsize="2,350">
              <v:shape style="position:absolute;left:11465;top:10459;width:2;height:350" coordorigin="11465,10459" coordsize="0,350" path="m11465,10809l11465,10459e" filled="f" stroked="t" strokeweight=".93438pt" strokecolor="#707070">
                <v:path arrowok="t"/>
              </v:shape>
            </v:group>
            <v:group style="position:absolute;left:10610;top:10776;width:841;height:2" coordorigin="10610,10776" coordsize="841,2">
              <v:shape style="position:absolute;left:10610;top:10776;width:841;height:2" coordorigin="10610,10776" coordsize="841,0" path="m10610,10776l11451,10776e" filled="f" stroked="t" strokeweight=".233595pt" strokecolor="#000000">
                <v:path arrowok="t"/>
              </v:shape>
            </v:group>
            <v:group style="position:absolute;left:1481;top:10745;width:341;height:2" coordorigin="1481,10745" coordsize="341,2">
              <v:shape style="position:absolute;left:1481;top:10745;width:341;height:2" coordorigin="1481,10745" coordsize="341,0" path="m1481,10745l1822,10745e" filled="f" stroked="t" strokeweight=".233595pt" strokecolor="#646464">
                <v:path arrowok="t"/>
              </v:shape>
            </v:group>
            <v:group style="position:absolute;left:1815;top:10729;width:2;height:1055" coordorigin="1815,10729" coordsize="2,1055">
              <v:shape style="position:absolute;left:1815;top:10729;width:2;height:1055" coordorigin="1815,10729" coordsize="0,1055" path="m1815,11784l1815,10729e" filled="f" stroked="t" strokeweight=".700785pt" strokecolor="#575757">
                <v:path arrowok="t"/>
              </v:shape>
            </v:group>
            <v:group style="position:absolute;left:7382;top:10745;width:206;height:2" coordorigin="7382,10745" coordsize="206,2">
              <v:shape style="position:absolute;left:7382;top:10745;width:206;height:2" coordorigin="7382,10745" coordsize="206,0" path="m7382,10745l7587,10745e" filled="f" stroked="t" strokeweight=".233595pt" strokecolor="#707070">
                <v:path arrowok="t"/>
              </v:shape>
            </v:group>
            <v:group style="position:absolute;left:7396;top:10748;width:2;height:2551" coordorigin="7396,10748" coordsize="2,2551">
              <v:shape style="position:absolute;left:7396;top:10748;width:2;height:2551" coordorigin="7396,10748" coordsize="0,2551" path="m7396,13298l7396,10748e" filled="f" stroked="t" strokeweight=".700785pt" strokecolor="#646464">
                <v:path arrowok="t"/>
              </v:shape>
            </v:group>
            <v:group style="position:absolute;left:6742;top:10979;width:266;height:2" coordorigin="6742,10979" coordsize="266,2">
              <v:shape style="position:absolute;left:6742;top:10979;width:266;height:2" coordorigin="6742,10979" coordsize="266,0" path="m6742,10979l7008,10979e" filled="f" stroked="t" strokeweight=".46719pt" strokecolor="#545454">
                <v:path arrowok="t"/>
              </v:shape>
            </v:group>
            <v:group style="position:absolute;left:458;top:10977;width:11012;height:2" coordorigin="458,10977" coordsize="11012,2">
              <v:shape style="position:absolute;left:458;top:10977;width:11012;height:2" coordorigin="458,10977" coordsize="11012,0" path="m458,10977l11470,10977e" filled="f" stroked="t" strokeweight=".700785pt" strokecolor="#676767">
                <v:path arrowok="t"/>
              </v:shape>
            </v:group>
            <v:group style="position:absolute;left:11465;top:10748;width:2;height:256" coordorigin="11465,10748" coordsize="2,256">
              <v:shape style="position:absolute;left:11465;top:10748;width:2;height:256" coordorigin="11465,10748" coordsize="0,256" path="m11465,11003l11465,10748e" filled="f" stroked="t" strokeweight=".46719pt" strokecolor="#5B5B5B">
                <v:path arrowok="t"/>
              </v:shape>
            </v:group>
            <v:group style="position:absolute;left:1254;top:10757;width:2;height:2541" coordorigin="1254,10757" coordsize="2,2541">
              <v:shape style="position:absolute;left:1254;top:10757;width:2;height:2541" coordorigin="1254,10757" coordsize="0,2541" path="m1254,13298l1254,10757e" filled="f" stroked="t" strokeweight=".700785pt" strokecolor="#575757">
                <v:path arrowok="t"/>
              </v:shape>
            </v:group>
            <v:group style="position:absolute;left:11465;top:10932;width:2;height:1103" coordorigin="11465,10932" coordsize="2,1103">
              <v:shape style="position:absolute;left:11465;top:10932;width:2;height:1103" coordorigin="11465,10932" coordsize="0,1103" path="m11465,12035l11465,10932e" filled="f" stroked="t" strokeweight=".700785pt" strokecolor="#707070">
                <v:path arrowok="t"/>
              </v:shape>
            </v:group>
            <v:group style="position:absolute;left:1817;top:11727;width:2;height:308" coordorigin="1817,11727" coordsize="2,308">
              <v:shape style="position:absolute;left:1817;top:11727;width:2;height:308" coordorigin="1817,11727" coordsize="0,308" path="m1817,12035l1817,11727e" filled="f" stroked="t" strokeweight=".46719pt" strokecolor="#3F3F3F">
                <v:path arrowok="t"/>
              </v:shape>
            </v:group>
            <v:group style="position:absolute;left:1820;top:11954;width:2;height:2948" coordorigin="1820,11954" coordsize="2,2948">
              <v:shape style="position:absolute;left:1820;top:11954;width:2;height:2948" coordorigin="1820,11954" coordsize="0,2948" path="m1820,14903l1820,11954e" filled="f" stroked="t" strokeweight=".700785pt" strokecolor="#5B5B5B">
                <v:path arrowok="t"/>
              </v:shape>
            </v:group>
            <v:group style="position:absolute;left:11470;top:11978;width:2;height:284" coordorigin="11470,11978" coordsize="2,284">
              <v:shape style="position:absolute;left:11470;top:11978;width:2;height:284" coordorigin="11470,11978" coordsize="0,284" path="m11470,12262l11470,11978e" filled="f" stroked="t" strokeweight=".46719pt" strokecolor="#5B5B5B">
                <v:path arrowok="t"/>
              </v:shape>
            </v:group>
            <v:group style="position:absolute;left:2469;top:12205;width:2;height:317" coordorigin="2469,12205" coordsize="2,317">
              <v:shape style="position:absolute;left:2469;top:12205;width:2;height:317" coordorigin="2469,12205" coordsize="0,317" path="m2469,12522l2469,12205e" filled="f" stroked="t" strokeweight=".233595pt" strokecolor="#484848">
                <v:path arrowok="t"/>
              </v:shape>
            </v:group>
            <v:group style="position:absolute;left:2467;top:12465;width:2;height:279" coordorigin="2467,12465" coordsize="2,279">
              <v:shape style="position:absolute;left:2467;top:12465;width:2;height:279" coordorigin="2467,12465" coordsize="0,279" path="m2467,12745l2467,12465e" filled="f" stroked="t" strokeweight=".46719pt" strokecolor="#5B5B5B">
                <v:path arrowok="t"/>
              </v:shape>
            </v:group>
            <v:group style="position:absolute;left:11467;top:12191;width:2;height:894" coordorigin="11467,12191" coordsize="2,894">
              <v:shape style="position:absolute;left:11467;top:12191;width:2;height:894" coordorigin="11467,12191" coordsize="0,894" path="m11467,13085l11467,12191e" filled="f" stroked="t" strokeweight=".700785pt" strokecolor="#747474">
                <v:path arrowok="t"/>
              </v:shape>
            </v:group>
            <v:group style="position:absolute;left:458;top:13010;width:1360;height:2" coordorigin="458,13010" coordsize="1360,2">
              <v:shape style="position:absolute;left:458;top:13010;width:1360;height:2" coordorigin="458,13010" coordsize="1360,0" path="m458,13010l1817,13010e" filled="f" stroked="t" strokeweight=".233595pt" strokecolor="#575757">
                <v:path arrowok="t"/>
              </v:shape>
            </v:group>
            <v:group style="position:absolute;left:477;top:12981;width:2;height:104" coordorigin="477,12981" coordsize="2,104">
              <v:shape style="position:absolute;left:477;top:12981;width:2;height:104" coordorigin="477,12981" coordsize="0,104" path="m477,13085l477,12981e" filled="f" stroked="t" strokeweight=".46719pt" strokecolor="#484848">
                <v:path arrowok="t"/>
              </v:shape>
            </v:group>
            <v:group style="position:absolute;left:1822;top:12981;width:2;height:104" coordorigin="1822,12981" coordsize="2,104">
              <v:shape style="position:absolute;left:1822;top:12981;width:2;height:104" coordorigin="1822,12981" coordsize="0,104" path="m1822,13085l1822,12981e" filled="f" stroked="t" strokeweight=".46719pt" strokecolor="#444444">
                <v:path arrowok="t"/>
              </v:shape>
            </v:group>
            <v:group style="position:absolute;left:1257;top:13242;width:2;height:241" coordorigin="1257,13242" coordsize="2,241">
              <v:shape style="position:absolute;left:1257;top:13242;width:2;height:241" coordorigin="1257,13242" coordsize="0,241" path="m1257,13483l1257,13242e" filled="f" stroked="t" strokeweight=".46719pt" strokecolor="#484848">
                <v:path arrowok="t"/>
              </v:shape>
            </v:group>
            <v:group style="position:absolute;left:7400;top:13242;width:2;height:331" coordorigin="7400,13242" coordsize="2,331">
              <v:shape style="position:absolute;left:7400;top:13242;width:2;height:331" coordorigin="7400,13242" coordsize="0,331" path="m7400,13573l7400,13242e" filled="f" stroked="t" strokeweight=".46719pt" strokecolor="#4F4F4F">
                <v:path arrowok="t"/>
              </v:shape>
            </v:group>
            <v:group style="position:absolute;left:477;top:13426;width:2;height:147" coordorigin="477,13426" coordsize="2,147">
              <v:shape style="position:absolute;left:477;top:13426;width:2;height:147" coordorigin="477,13426" coordsize="0,147" path="m477,13573l477,13426e" filled="f" stroked="t" strokeweight=".46719pt" strokecolor="#3B3B3B">
                <v:path arrowok="t"/>
              </v:shape>
            </v:group>
            <v:group style="position:absolute;left:1257;top:13426;width:2;height:355" coordorigin="1257,13426" coordsize="2,355">
              <v:shape style="position:absolute;left:1257;top:13426;width:2;height:355" coordorigin="1257,13426" coordsize="0,355" path="m1257,13781l1257,13426e" filled="f" stroked="t" strokeweight=".700785pt" strokecolor="#5B5B5B">
                <v:path arrowok="t"/>
              </v:shape>
            </v:group>
            <v:group style="position:absolute;left:1822;top:13426;width:2;height:147" coordorigin="1822,13426" coordsize="2,147">
              <v:shape style="position:absolute;left:1822;top:13426;width:2;height:147" coordorigin="1822,13426" coordsize="0,147" path="m1822,13573l1822,13426e" filled="f" stroked="t" strokeweight=".46719pt" strokecolor="#343434">
                <v:path arrowok="t"/>
              </v:shape>
            </v:group>
            <v:group style="position:absolute;left:7400;top:13516;width:2;height:369" coordorigin="7400,13516" coordsize="2,369">
              <v:shape style="position:absolute;left:7400;top:13516;width:2;height:369" coordorigin="7400,13516" coordsize="0,369" path="m7400,13885l7400,13516e" filled="f" stroked="t" strokeweight=".700785pt" strokecolor="#676767">
                <v:path arrowok="t"/>
              </v:shape>
            </v:group>
            <v:group style="position:absolute;left:11467;top:13242;width:2;height:2537" coordorigin="11467,13242" coordsize="2,2537">
              <v:shape style="position:absolute;left:11467;top:13242;width:2;height:2537" coordorigin="11467,13242" coordsize="0,2537" path="m11467,15778l11467,13242e" filled="f" stroked="t" strokeweight=".700785pt" strokecolor="#747474">
                <v:path arrowok="t"/>
              </v:shape>
            </v:group>
            <v:group style="position:absolute;left:1257;top:13724;width:2;height:161" coordorigin="1257,13724" coordsize="2,161">
              <v:shape style="position:absolute;left:1257;top:13724;width:2;height:161" coordorigin="1257,13724" coordsize="0,161" path="m1257,13885l1257,13724e" filled="f" stroked="t" strokeweight=".46719pt" strokecolor="#2B2B2B">
                <v:path arrowok="t"/>
              </v:shape>
            </v:group>
            <v:group style="position:absolute;left:477;top:13828;width:2;height:322" coordorigin="477,13828" coordsize="2,322">
              <v:shape style="position:absolute;left:477;top:13828;width:2;height:322" coordorigin="477,13828" coordsize="0,322" path="m477,14150l477,13828e" filled="f" stroked="t" strokeweight=".46719pt" strokecolor="#444444">
                <v:path arrowok="t"/>
              </v:shape>
            </v:group>
            <v:group style="position:absolute;left:1259;top:13828;width:2;height:2631" coordorigin="1259,13828" coordsize="2,2631">
              <v:shape style="position:absolute;left:1259;top:13828;width:2;height:2631" coordorigin="1259,13828" coordsize="0,2631" path="m1259,16460l1259,13828e" filled="f" stroked="t" strokeweight=".700785pt" strokecolor="#606060">
                <v:path arrowok="t"/>
              </v:shape>
            </v:group>
            <v:group style="position:absolute;left:7403;top:13828;width:2;height:322" coordorigin="7403,13828" coordsize="2,322">
              <v:shape style="position:absolute;left:7403;top:13828;width:2;height:322" coordorigin="7403,13828" coordsize="0,322" path="m7403,14150l7403,13828e" filled="f" stroked="t" strokeweight=".46719pt" strokecolor="#484848">
                <v:path arrowok="t"/>
              </v:shape>
            </v:group>
            <v:group style="position:absolute;left:7405;top:14093;width:2;height:2347" coordorigin="7405,14093" coordsize="2,2347">
              <v:shape style="position:absolute;left:7405;top:14093;width:2;height:2347" coordorigin="7405,14093" coordsize="0,2347" path="m7405,16441l7405,14093e" filled="f" stroked="t" strokeweight=".700785pt" strokecolor="#646464">
                <v:path arrowok="t"/>
              </v:shape>
            </v:group>
            <v:group style="position:absolute;left:1822;top:14846;width:2;height:506" coordorigin="1822,14846" coordsize="2,506">
              <v:shape style="position:absolute;left:1822;top:14846;width:2;height:506" coordorigin="1822,14846" coordsize="0,506" path="m1822,15352l1822,14846e" filled="f" stroked="t" strokeweight=".46719pt" strokecolor="#606060">
                <v:path arrowok="t"/>
              </v:shape>
            </v:group>
            <v:group style="position:absolute;left:1824;top:15073;width:2;height:1382" coordorigin="1824,15073" coordsize="2,1382">
              <v:shape style="position:absolute;left:1824;top:15073;width:2;height:1382" coordorigin="1824,15073" coordsize="0,1382" path="m1824,16455l1824,15073e" filled="f" stroked="t" strokeweight=".700785pt" strokecolor="#5B5B5B">
                <v:path arrowok="t"/>
              </v:shape>
            </v:group>
            <v:group style="position:absolute;left:486;top:15721;width:2;height:734" coordorigin="486,15721" coordsize="2,734">
              <v:shape style="position:absolute;left:486;top:15721;width:2;height:734" coordorigin="486,15721" coordsize="0,734" path="m486,16455l486,15721e" filled="f" stroked="t" strokeweight=".700785pt" strokecolor="#575757">
                <v:path arrowok="t"/>
              </v:shape>
            </v:group>
            <v:group style="position:absolute;left:481;top:16448;width:8965;height:2" coordorigin="481,16448" coordsize="8965,2">
              <v:shape style="position:absolute;left:481;top:16448;width:8965;height:2" coordorigin="481,16448" coordsize="8965,0" path="m481,16448l9447,16448e" filled="f" stroked="t" strokeweight=".700785pt" strokecolor="#6B6B6B">
                <v:path arrowok="t"/>
              </v:shape>
            </v:group>
            <v:group style="position:absolute;left:2439;top:15750;width:2;height:218" coordorigin="2439,15750" coordsize="2,218">
              <v:shape style="position:absolute;left:2439;top:15750;width:2;height:218" coordorigin="2439,15750" coordsize="0,218" path="m2439,15967l2439,15750e" filled="f" stroked="t" strokeweight=".233595pt" strokecolor="#000000">
                <v:path arrowok="t"/>
              </v:shape>
            </v:group>
            <v:group style="position:absolute;left:2439;top:15967;width:2;height:469" coordorigin="2439,15967" coordsize="2,469">
              <v:shape style="position:absolute;left:2439;top:15967;width:2;height:469" coordorigin="2439,15967" coordsize="0,469" path="m2439,16436l2439,15967e" filled="f" stroked="t" strokeweight=".233595pt" strokecolor="#939393">
                <v:path arrowok="t"/>
              </v:shape>
            </v:group>
            <v:group style="position:absolute;left:3410;top:16445;width:229;height:2" coordorigin="3410,16445" coordsize="229,2">
              <v:shape style="position:absolute;left:3410;top:16445;width:229;height:2" coordorigin="3410,16445" coordsize="229,0" path="m3410,16445l3639,16445e" filled="f" stroked="t" strokeweight=".46719pt" strokecolor="#545454">
                <v:path arrowok="t"/>
              </v:shape>
            </v:group>
            <v:group style="position:absolute;left:6443;top:16438;width:986;height:2" coordorigin="6443,16438" coordsize="986,2">
              <v:shape style="position:absolute;left:6443;top:16438;width:986;height:2" coordorigin="6443,16438" coordsize="986,0" path="m6443,16438l7428,16438e" filled="f" stroked="t" strokeweight=".700785pt" strokecolor="#747474">
                <v:path arrowok="t"/>
              </v:shape>
            </v:group>
            <v:group style="position:absolute;left:2509;top:16436;width:8975;height:2" coordorigin="2509,16436" coordsize="8975,2">
              <v:shape style="position:absolute;left:2509;top:16436;width:8975;height:2" coordorigin="2509,16436" coordsize="8975,0" path="m2509,16436l11484,16436e" filled="f" stroked="t" strokeweight=".700785pt" strokecolor="#6B6B6B">
                <v:path arrowok="t"/>
              </v:shape>
            </v:group>
            <v:group style="position:absolute;left:11470;top:15721;width:2;height:715" coordorigin="11470,15721" coordsize="2,715">
              <v:shape style="position:absolute;left:11470;top:15721;width:2;height:715" coordorigin="11470,15721" coordsize="0,715" path="m11470,16436l11470,15721e" filled="f" stroked="t" strokeweight=".233595pt" strokecolor="#6B6B6B">
                <v:path arrowok="t"/>
              </v:shape>
            </v:group>
            <v:group style="position:absolute;left:6344;top:3804;width:162;height:2" coordorigin="6344,3804" coordsize="162,2">
              <v:shape style="position:absolute;left:6344;top:3804;width:162;height:2" coordorigin="6344,3804" coordsize="162,0" path="m6344,3804l6506,3804e" filled="f" stroked="t" strokeweight=".38pt" strokecolor="#5C5C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72.1595pt;margin-top:10.430243pt;width:.1pt;height:11.121395pt;mso-position-horizontal-relative:page;mso-position-vertical-relative:paragraph;z-index:-17170" coordorigin="3443,209" coordsize="2,222">
            <v:shape style="position:absolute;left:3443;top:209;width:2;height:222" coordorigin="3443,209" coordsize="0,222" path="m3443,431l3443,209e" filled="f" stroked="t" strokeweight="1.40157pt" strokecolor="#283B9C">
              <v:path arrowok="t"/>
            </v:shape>
          </v:group>
          <w10:wrap type="none"/>
        </w:pict>
      </w:r>
      <w:r>
        <w:rPr/>
        <w:pict>
          <v:group style="position:absolute;margin-left:517.518799pt;margin-top:7.873499pt;width:.1pt;height:17.189454pt;mso-position-horizontal-relative:page;mso-position-vertical-relative:paragraph;z-index:-17166" coordorigin="10350,157" coordsize="2,344">
            <v:shape style="position:absolute;left:10350;top:157;width:2;height:344" coordorigin="10350,157" coordsize="0,344" path="m10350,501l10350,157e" filled="f" stroked="t" strokeweight="3.30346pt" strokecolor="#D1D4D6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8"/>
          <w:szCs w:val="18"/>
          <w:color w:val="BCBCBC"/>
          <w:spacing w:val="-11"/>
          <w:w w:val="77"/>
          <w:position w:val="-4"/>
        </w:rPr>
        <w:t>.</w:t>
      </w:r>
      <w:r>
        <w:rPr>
          <w:rFonts w:ascii="Arial" w:hAnsi="Arial" w:cs="Arial" w:eastAsia="Arial"/>
          <w:sz w:val="18"/>
          <w:szCs w:val="18"/>
          <w:color w:val="A3A3A3"/>
          <w:spacing w:val="0"/>
          <w:w w:val="103"/>
          <w:position w:val="-4"/>
        </w:rPr>
        <w:t>.</w:t>
      </w:r>
      <w:r>
        <w:rPr>
          <w:rFonts w:ascii="Arial" w:hAnsi="Arial" w:cs="Arial" w:eastAsia="Arial"/>
          <w:sz w:val="18"/>
          <w:szCs w:val="18"/>
          <w:color w:val="A3A3A3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8"/>
          <w:szCs w:val="18"/>
          <w:color w:val="A3A3A3"/>
          <w:spacing w:val="-29"/>
          <w:w w:val="130"/>
          <w:position w:val="-4"/>
        </w:rPr>
        <w:t>·</w:t>
      </w:r>
      <w:r>
        <w:rPr>
          <w:rFonts w:ascii="Arial" w:hAnsi="Arial" w:cs="Arial" w:eastAsia="Arial"/>
          <w:sz w:val="18"/>
          <w:szCs w:val="18"/>
          <w:color w:val="4B4B4B"/>
          <w:spacing w:val="-8"/>
          <w:w w:val="103"/>
          <w:position w:val="-4"/>
        </w:rPr>
        <w:t>'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77"/>
          <w:position w:val="-4"/>
        </w:rPr>
        <w:t>'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-4"/>
        </w:rPr>
      </w:r>
      <w:r>
        <w:rPr>
          <w:rFonts w:ascii="Arial" w:hAnsi="Arial" w:cs="Arial" w:eastAsia="Arial"/>
          <w:sz w:val="31"/>
          <w:szCs w:val="31"/>
          <w:color w:val="A3A3A3"/>
          <w:spacing w:val="0"/>
          <w:w w:val="69"/>
          <w:position w:val="-4"/>
        </w:rPr>
        <w:t>"'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right="1119"/>
        <w:jc w:val="righ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11"/>
          <w:szCs w:val="11"/>
          <w:color w:val="BCBCBC"/>
          <w:spacing w:val="0"/>
          <w:w w:val="226"/>
        </w:rPr>
        <w:t>"</w:t>
      </w:r>
      <w:r>
        <w:rPr>
          <w:rFonts w:ascii="Arial" w:hAnsi="Arial" w:cs="Arial" w:eastAsia="Arial"/>
          <w:sz w:val="11"/>
          <w:szCs w:val="11"/>
          <w:color w:val="BCBCBC"/>
          <w:spacing w:val="-37"/>
          <w:w w:val="226"/>
        </w:rPr>
        <w:t> </w:t>
      </w:r>
      <w:r>
        <w:rPr>
          <w:rFonts w:ascii="Arial" w:hAnsi="Arial" w:cs="Arial" w:eastAsia="Arial"/>
          <w:sz w:val="11"/>
          <w:szCs w:val="11"/>
          <w:color w:val="828283"/>
          <w:spacing w:val="0"/>
          <w:w w:val="86"/>
        </w:rPr>
        <w:t>•</w:t>
      </w:r>
      <w:r>
        <w:rPr>
          <w:rFonts w:ascii="Arial" w:hAnsi="Arial" w:cs="Arial" w:eastAsia="Arial"/>
          <w:sz w:val="11"/>
          <w:szCs w:val="11"/>
          <w:color w:val="828283"/>
          <w:spacing w:val="-19"/>
          <w:w w:val="100"/>
        </w:rPr>
        <w:t> </w:t>
      </w:r>
      <w:r>
        <w:rPr>
          <w:rFonts w:ascii="Arial" w:hAnsi="Arial" w:cs="Arial" w:eastAsia="Arial"/>
          <w:sz w:val="11"/>
          <w:szCs w:val="11"/>
          <w:color w:val="A3A3A3"/>
          <w:spacing w:val="2"/>
          <w:w w:val="170"/>
        </w:rPr>
        <w:t>·</w:t>
      </w:r>
      <w:r>
        <w:rPr>
          <w:rFonts w:ascii="Arial" w:hAnsi="Arial" w:cs="Arial" w:eastAsia="Arial"/>
          <w:sz w:val="11"/>
          <w:szCs w:val="11"/>
          <w:color w:val="828283"/>
          <w:spacing w:val="0"/>
          <w:w w:val="71"/>
          <w:i/>
        </w:rPr>
        <w:t>4$</w:t>
      </w:r>
      <w:r>
        <w:rPr>
          <w:rFonts w:ascii="Arial" w:hAnsi="Arial" w:cs="Arial" w:eastAsia="Arial"/>
          <w:sz w:val="11"/>
          <w:szCs w:val="11"/>
          <w:color w:val="828283"/>
          <w:spacing w:val="0"/>
          <w:w w:val="100"/>
          <w:i/>
        </w:rPr>
        <w:t>     </w:t>
      </w:r>
      <w:r>
        <w:rPr>
          <w:rFonts w:ascii="Arial" w:hAnsi="Arial" w:cs="Arial" w:eastAsia="Arial"/>
          <w:sz w:val="11"/>
          <w:szCs w:val="11"/>
          <w:color w:val="828283"/>
          <w:spacing w:val="5"/>
          <w:w w:val="100"/>
          <w:i/>
        </w:rPr>
        <w:t> </w:t>
      </w:r>
      <w:r>
        <w:rPr>
          <w:rFonts w:ascii="Arial" w:hAnsi="Arial" w:cs="Arial" w:eastAsia="Arial"/>
          <w:sz w:val="11"/>
          <w:szCs w:val="11"/>
          <w:color w:val="313131"/>
          <w:spacing w:val="0"/>
          <w:w w:val="177"/>
        </w:rPr>
        <w:t>"'</w:t>
      </w:r>
      <w:r>
        <w:rPr>
          <w:rFonts w:ascii="Arial" w:hAnsi="Arial" w:cs="Arial" w:eastAsia="Arial"/>
          <w:sz w:val="11"/>
          <w:szCs w:val="11"/>
          <w:color w:val="313131"/>
          <w:spacing w:val="-6"/>
          <w:w w:val="177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3A3A3"/>
          <w:spacing w:val="0"/>
          <w:w w:val="117"/>
        </w:rPr>
        <w:t>l</w:t>
      </w:r>
      <w:r>
        <w:rPr>
          <w:rFonts w:ascii="Times New Roman" w:hAnsi="Times New Roman" w:cs="Times New Roman" w:eastAsia="Times New Roman"/>
          <w:sz w:val="14"/>
          <w:szCs w:val="14"/>
          <w:color w:val="A3A3A3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0"/>
          <w:w w:val="73"/>
        </w:rPr>
        <w:t>a</w:t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0"/>
          <w:w w:val="73"/>
        </w:rPr>
        <w:t>     </w:t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25"/>
          <w:w w:val="73"/>
        </w:rPr>
        <w:t> </w:t>
      </w:r>
      <w:r>
        <w:rPr>
          <w:rFonts w:ascii="Arial" w:hAnsi="Arial" w:cs="Arial" w:eastAsia="Arial"/>
          <w:sz w:val="26"/>
          <w:szCs w:val="26"/>
          <w:color w:val="828283"/>
          <w:spacing w:val="0"/>
          <w:w w:val="83"/>
          <w:i/>
        </w:rPr>
        <w:t>""j.</w:t>
      </w:r>
      <w:r>
        <w:rPr>
          <w:rFonts w:ascii="Arial" w:hAnsi="Arial" w:cs="Arial" w:eastAsia="Arial"/>
          <w:sz w:val="26"/>
          <w:szCs w:val="26"/>
          <w:color w:val="828283"/>
          <w:spacing w:val="-40"/>
          <w:w w:val="84"/>
          <w:i/>
        </w:rPr>
        <w:t>·</w:t>
      </w:r>
      <w:r>
        <w:rPr>
          <w:rFonts w:ascii="Arial" w:hAnsi="Arial" w:cs="Arial" w:eastAsia="Arial"/>
          <w:sz w:val="26"/>
          <w:szCs w:val="26"/>
          <w:color w:val="A3A3A3"/>
          <w:spacing w:val="0"/>
          <w:w w:val="74"/>
          <w:i/>
        </w:rPr>
        <w:t>·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149" w:lineRule="exact"/>
        <w:ind w:right="1622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group style="position:absolute;margin-left:182.904877pt;margin-top:2.432818pt;width:33.637678pt;height:.1pt;mso-position-horizontal-relative:page;mso-position-vertical-relative:paragraph;z-index:-17169" coordorigin="3658,49" coordsize="673,2">
            <v:shape style="position:absolute;left:3658;top:49;width:673;height:2" coordorigin="3658,49" coordsize="673,0" path="m3658,49l4331,49e" filled="f" stroked="t" strokeweight="2.33595pt" strokecolor="#4857AC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6"/>
          <w:szCs w:val="16"/>
          <w:color w:val="A3A3A3"/>
          <w:spacing w:val="0"/>
          <w:w w:val="53"/>
        </w:rPr>
        <w:t>.....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33" w:after="0" w:line="240" w:lineRule="auto"/>
        <w:ind w:left="280" w:right="-20"/>
        <w:jc w:val="left"/>
        <w:tabs>
          <w:tab w:pos="2480" w:val="left"/>
          <w:tab w:pos="314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v:group style="position:absolute;margin-left:123.33815pt;margin-top:-7.943325pt;width:.233595pt;height:14.194495pt;mso-position-horizontal-relative:page;mso-position-vertical-relative:paragraph;z-index:-17168" coordorigin="2467,-159" coordsize="5,284">
            <v:group style="position:absolute;left:2469;top:-157;width:2;height:218" coordorigin="2469,-157" coordsize="2,218">
              <v:shape style="position:absolute;left:2469;top:-157;width:2;height:218" coordorigin="2469,-157" coordsize="0,218" path="m2469,61l2469,-157e" filled="f" stroked="t" strokeweight=".233595pt" strokecolor="#5B5B5B">
                <v:path arrowok="t"/>
              </v:shape>
            </v:group>
            <v:group style="position:absolute;left:2469;top:4;width:2;height:118" coordorigin="2469,4" coordsize="2,118">
              <v:shape style="position:absolute;left:2469;top:4;width:2;height:118" coordorigin="2469,4" coordsize="0,118" path="m2469,123l2469,4e" filled="f" stroked="t" strokeweight=".233595pt" strokecolor="#484848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21.819786pt;margin-top:7.200702pt;width:1.751963pt;height:23.896137pt;mso-position-horizontal-relative:page;mso-position-vertical-relative:paragraph;z-index:-17167" coordorigin="2436,144" coordsize="35,478">
            <v:group style="position:absolute;left:2439;top:146;width:2;height:227" coordorigin="2439,146" coordsize="2,227">
              <v:shape style="position:absolute;left:2439;top:146;width:2;height:227" coordorigin="2439,146" coordsize="0,227" path="m2439,374l2439,146e" filled="f" stroked="t" strokeweight=".233595pt" strokecolor="#000000">
                <v:path arrowok="t"/>
              </v:shape>
            </v:group>
            <v:group style="position:absolute;left:2469;top:345;width:2;height:274" coordorigin="2469,345" coordsize="2,274">
              <v:shape style="position:absolute;left:2469;top:345;width:2;height:274" coordorigin="2469,345" coordsize="0,274" path="m2469,620l2469,345e" filled="f" stroked="t" strokeweight=".233595pt" strokecolor="#64646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3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3"/>
        </w:rPr>
      </w:r>
      <w:r>
        <w:rPr>
          <w:rFonts w:ascii="Times New Roman" w:hAnsi="Times New Roman" w:cs="Times New Roman" w:eastAsia="Times New Roman"/>
          <w:sz w:val="30"/>
          <w:szCs w:val="30"/>
          <w:color w:val="828283"/>
          <w:spacing w:val="0"/>
          <w:w w:val="72"/>
          <w:position w:val="0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82828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82828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0"/>
          <w:szCs w:val="30"/>
          <w:color w:val="4B4B4B"/>
          <w:spacing w:val="0"/>
          <w:w w:val="100"/>
          <w:b/>
          <w:bCs/>
          <w:position w:val="0"/>
        </w:rPr>
        <w:t>rıı</w:t>
      </w:r>
      <w:r>
        <w:rPr>
          <w:rFonts w:ascii="Times New Roman" w:hAnsi="Times New Roman" w:cs="Times New Roman" w:eastAsia="Times New Roman"/>
          <w:sz w:val="30"/>
          <w:szCs w:val="30"/>
          <w:color w:val="4B4B4B"/>
          <w:spacing w:val="0"/>
          <w:w w:val="100"/>
          <w:b/>
          <w:bCs/>
          <w:position w:val="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4B4B4B"/>
          <w:spacing w:val="-28"/>
          <w:w w:val="100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0"/>
          <w:w w:val="100"/>
          <w:b/>
          <w:bCs/>
          <w:position w:val="0"/>
        </w:rPr>
        <w:t>KOSE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2476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>Itfaiy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313131"/>
          <w:spacing w:val="15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7"/>
          <w:i/>
        </w:rPr>
        <w:t>Kuze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7"/>
          <w:i/>
        </w:rPr>
        <w:t>y</w:t>
      </w:r>
      <w:r>
        <w:rPr>
          <w:rFonts w:ascii="Arial" w:hAnsi="Arial" w:cs="Arial" w:eastAsia="Arial"/>
          <w:sz w:val="20"/>
          <w:szCs w:val="20"/>
          <w:color w:val="313131"/>
          <w:spacing w:val="-11"/>
          <w:w w:val="87"/>
          <w:i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7"/>
          <w:i/>
        </w:rPr>
        <w:t>Bölg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7"/>
          <w:i/>
        </w:rPr>
        <w:t>e</w:t>
      </w:r>
      <w:r>
        <w:rPr>
          <w:rFonts w:ascii="Arial" w:hAnsi="Arial" w:cs="Arial" w:eastAsia="Arial"/>
          <w:sz w:val="20"/>
          <w:szCs w:val="20"/>
          <w:color w:val="313131"/>
          <w:spacing w:val="16"/>
          <w:w w:val="87"/>
          <w:i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6"/>
        </w:rPr>
        <w:t>Amiri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54" w:lineRule="auto"/>
        <w:ind w:left="5326" w:right="458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Osma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SOYLAR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ŞoförU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3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0" w:lineRule="exact"/>
        <w:ind w:left="3858" w:right="4393" w:firstLine="-11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.799999pt;margin-top:-17.181963pt;width:31.587502pt;height:47.5pt;mso-position-horizontal-relative:page;mso-position-vertical-relative:paragraph;z-index:-17136" type="#_x0000_t202" filled="f" stroked="f">
            <v:textbox inset="0,0,0,0">
              <w:txbxContent>
                <w:p>
                  <w:pPr>
                    <w:spacing w:before="0" w:after="0" w:line="950" w:lineRule="exact"/>
                    <w:ind w:right="-183"/>
                    <w:jc w:val="left"/>
                    <w:rPr>
                      <w:rFonts w:ascii="Times New Roman" w:hAnsi="Times New Roman" w:cs="Times New Roman" w:eastAsia="Times New Roman"/>
                      <w:sz w:val="95"/>
                      <w:szCs w:val="9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5"/>
                      <w:szCs w:val="95"/>
                      <w:color w:val="232323"/>
                      <w:spacing w:val="0"/>
                      <w:w w:val="133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5"/>
                      <w:szCs w:val="9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1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</w:rPr>
        <w:t>BAŞKANL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15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232323"/>
          <w:spacing w:val="0"/>
          <w:w w:val="82"/>
        </w:rPr>
        <w:t>GI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66" w:lineRule="exact"/>
        <w:ind w:left="891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32323"/>
          <w:spacing w:val="0"/>
          <w:w w:val="124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77" w:lineRule="exact"/>
        <w:ind w:left="618" w:right="-20"/>
        <w:jc w:val="left"/>
        <w:tabs>
          <w:tab w:pos="3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32323"/>
          <w:spacing w:val="0"/>
          <w:w w:val="100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232323"/>
          <w:spacing w:val="-2"/>
          <w:w w:val="10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232323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232323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8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8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8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6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6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6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2" w:lineRule="exact"/>
        <w:ind w:left="666" w:right="-20"/>
        <w:jc w:val="left"/>
        <w:tabs>
          <w:tab w:pos="4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32323"/>
          <w:spacing w:val="0"/>
          <w:w w:val="115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232323"/>
          <w:spacing w:val="-37"/>
          <w:w w:val="115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232323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32323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  <w:position w:val="-1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8" w:right="-20"/>
        <w:jc w:val="left"/>
        <w:tabs>
          <w:tab w:pos="1520" w:val="left"/>
          <w:tab w:pos="3200" w:val="left"/>
          <w:tab w:pos="564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!Ola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06.05.2017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13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57"/>
          <w:position w:val="0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5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  <w:position w:val="0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1"/>
          <w:position w:val="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293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88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  <w:position w:val="0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42" w:right="-20"/>
        <w:jc w:val="left"/>
        <w:tabs>
          <w:tab w:pos="1520" w:val="left"/>
          <w:tab w:pos="3200" w:val="left"/>
          <w:tab w:pos="4600" w:val="left"/>
          <w:tab w:pos="5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position w:val="1"/>
        </w:rPr>
        <w:t>K!,!yıt</w:t>
      </w:r>
      <w:r>
        <w:rPr>
          <w:rFonts w:ascii="Arial" w:hAnsi="Arial" w:cs="Arial" w:eastAsia="Arial"/>
          <w:sz w:val="17"/>
          <w:szCs w:val="17"/>
          <w:color w:val="34343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06.05.2017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2790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6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1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Bildi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Çağda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8926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78"/>
        </w:rPr>
        <w:t>Ciı"tli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9"/>
          <w:w w:val="78"/>
        </w:rPr>
        <w:t> </w:t>
      </w:r>
      <w:r>
        <w:rPr>
          <w:rFonts w:ascii="Arial" w:hAnsi="Arial" w:cs="Arial" w:eastAsia="Arial"/>
          <w:sz w:val="20"/>
          <w:szCs w:val="20"/>
          <w:color w:val="232323"/>
          <w:spacing w:val="0"/>
          <w:w w:val="78"/>
          <w:i/>
        </w:rPr>
        <w:t>1</w:t>
      </w:r>
      <w:r>
        <w:rPr>
          <w:rFonts w:ascii="Arial" w:hAnsi="Arial" w:cs="Arial" w:eastAsia="Arial"/>
          <w:sz w:val="20"/>
          <w:szCs w:val="20"/>
          <w:color w:val="232323"/>
          <w:spacing w:val="10"/>
          <w:w w:val="78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İzmir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47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Dogru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9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Çagda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8926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6"/>
        </w:rPr>
        <w:t>Çiğli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3"/>
          <w:w w:val="96"/>
        </w:rPr>
        <w:t> </w:t>
      </w:r>
      <w:r>
        <w:rPr>
          <w:rFonts w:ascii="Arial" w:hAnsi="Arial" w:cs="Arial" w:eastAsia="Arial"/>
          <w:sz w:val="20"/>
          <w:szCs w:val="20"/>
          <w:color w:val="232323"/>
          <w:spacing w:val="0"/>
          <w:w w:val="100"/>
          <w:i/>
        </w:rPr>
        <w:t>1</w:t>
      </w:r>
      <w:r>
        <w:rPr>
          <w:rFonts w:ascii="Arial" w:hAnsi="Arial" w:cs="Arial" w:eastAsia="Arial"/>
          <w:sz w:val="20"/>
          <w:szCs w:val="20"/>
          <w:color w:val="232323"/>
          <w:spacing w:val="-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38" w:right="-20"/>
        <w:jc w:val="left"/>
        <w:tabs>
          <w:tab w:pos="1520" w:val="left"/>
          <w:tab w:pos="4080" w:val="left"/>
          <w:tab w:pos="5440" w:val="left"/>
          <w:tab w:pos="7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24"/>
          <w:position w:val="0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7"/>
          <w:w w:val="12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8" w:after="0" w:line="175" w:lineRule="auto"/>
        <w:ind w:left="3718" w:right="3404" w:firstLine="-3581"/>
        <w:jc w:val="left"/>
        <w:tabs>
          <w:tab w:pos="370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3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100"/>
          <w:position w:val="2"/>
        </w:rPr>
        <w:t>apını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105"/>
          <w:position w:val="2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54"/>
          <w:position w:val="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  <w:position w:val="-7"/>
        </w:rPr>
        <w:t>Ku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84"/>
          <w:position w:val="-7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5"/>
          <w:position w:val="-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6"/>
          <w:position w:val="-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55"/>
          <w:position w:val="-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7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5"/>
          <w:position w:val="-7"/>
        </w:rPr>
        <w:t>Çefk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00" w:bottom="280" w:left="160" w:right="100"/>
        </w:sectPr>
      </w:pPr>
      <w:rPr/>
    </w:p>
    <w:p>
      <w:pPr>
        <w:spacing w:before="0" w:after="0" w:line="170" w:lineRule="exact"/>
        <w:ind w:right="1012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3"/>
          <w:position w:val="-1"/>
        </w:rPr>
        <w:t>Diger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3" w:lineRule="exact"/>
        <w:ind w:right="-20"/>
        <w:jc w:val="right"/>
        <w:tabs>
          <w:tab w:pos="580" w:val="left"/>
        </w:tabs>
        <w:rPr>
          <w:rFonts w:ascii="Arial" w:hAnsi="Arial" w:cs="Arial" w:eastAsia="Arial"/>
          <w:sz w:val="42"/>
          <w:szCs w:val="42"/>
        </w:rPr>
      </w:pPr>
      <w:rPr/>
      <w:r>
        <w:rPr>
          <w:rFonts w:ascii="Arial" w:hAnsi="Arial" w:cs="Arial" w:eastAsia="Arial"/>
          <w:sz w:val="42"/>
          <w:szCs w:val="42"/>
          <w:color w:val="232323"/>
          <w:w w:val="51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232323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232323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9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54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00"/>
          <w:cols w:num="2" w:equalWidth="0">
            <w:col w:w="5200" w:space="1657"/>
            <w:col w:w="4803"/>
          </w:cols>
        </w:sectPr>
      </w:pPr>
      <w:rPr/>
    </w:p>
    <w:p>
      <w:pPr>
        <w:spacing w:before="0" w:after="0" w:line="199" w:lineRule="exact"/>
        <w:ind w:left="147" w:right="-20"/>
        <w:jc w:val="left"/>
        <w:tabs>
          <w:tab w:pos="2180" w:val="left"/>
          <w:tab w:pos="5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5" w:after="0" w:line="215" w:lineRule="exact"/>
        <w:ind w:left="21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0"/>
          <w:position w:val="-1"/>
        </w:rPr>
        <w:t>MahmutYAVUZ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left="2192" w:right="-20"/>
        <w:jc w:val="left"/>
        <w:tabs>
          <w:tab w:pos="4840" w:val="left"/>
          <w:tab w:pos="7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3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232323"/>
          <w:spacing w:val="0"/>
          <w:w w:val="230"/>
        </w:rPr>
        <w:t>ı</w:t>
      </w:r>
      <w:r>
        <w:rPr>
          <w:rFonts w:ascii="Arial" w:hAnsi="Arial" w:cs="Arial" w:eastAsia="Arial"/>
          <w:sz w:val="26"/>
          <w:szCs w:val="26"/>
          <w:color w:val="232323"/>
          <w:spacing w:val="0"/>
          <w:w w:val="100"/>
        </w:rPr>
        <w:tab/>
      </w:r>
      <w:r>
        <w:rPr>
          <w:rFonts w:ascii="Arial" w:hAnsi="Arial" w:cs="Arial" w:eastAsia="Arial"/>
          <w:sz w:val="26"/>
          <w:szCs w:val="26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62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62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4"/>
          <w:w w:val="16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32323"/>
          <w:spacing w:val="0"/>
          <w:w w:val="253"/>
          <w:position w:val="-1"/>
        </w:rPr>
        <w:t>ll</w:t>
      </w:r>
      <w:r>
        <w:rPr>
          <w:rFonts w:ascii="Arial" w:hAnsi="Arial" w:cs="Arial" w:eastAsia="Arial"/>
          <w:sz w:val="19"/>
          <w:szCs w:val="19"/>
          <w:color w:val="232323"/>
          <w:spacing w:val="-39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32323"/>
          <w:spacing w:val="4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18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54"/>
          <w:position w:val="0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  <w:position w:val="0"/>
        </w:rPr>
        <w:t>:23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138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8"/>
          <w:position w:val="0"/>
        </w:rPr>
        <w:t>2410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147" w:right="-20"/>
        <w:jc w:val="left"/>
        <w:tabs>
          <w:tab w:pos="4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759" w:right="461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8" w:lineRule="auto"/>
        <w:ind w:left="2202" w:right="2367" w:firstLine="2592"/>
        <w:jc w:val="left"/>
        <w:tabs>
          <w:tab w:pos="3680" w:val="left"/>
          <w:tab w:pos="4780" w:val="left"/>
          <w:tab w:pos="8200" w:val="left"/>
          <w:tab w:pos="9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53" w:lineRule="auto"/>
        <w:ind w:left="2192" w:right="2592" w:firstLine="-2050"/>
        <w:jc w:val="left"/>
        <w:tabs>
          <w:tab w:pos="4840" w:val="left"/>
          <w:tab w:pos="7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8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6"/>
          <w:w w:val="1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21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8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32323"/>
          <w:spacing w:val="0"/>
          <w:w w:val="100"/>
        </w:rPr>
        <w:t>A.</w:t>
      </w:r>
      <w:r>
        <w:rPr>
          <w:rFonts w:ascii="Arial" w:hAnsi="Arial" w:cs="Arial" w:eastAsia="Arial"/>
          <w:sz w:val="20"/>
          <w:szCs w:val="20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2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3" w:lineRule="auto"/>
        <w:ind w:left="147" w:right="2653" w:firstLine="-1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4750" w:right="399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05" w:lineRule="exact"/>
        <w:ind w:left="142" w:right="-20"/>
        <w:jc w:val="left"/>
        <w:tabs>
          <w:tab w:pos="2280" w:val="left"/>
          <w:tab w:pos="4780" w:val="left"/>
          <w:tab w:pos="6720" w:val="left"/>
          <w:tab w:pos="8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8"/>
          <w:position w:val="-2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2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2"/>
        </w:rPr>
        <w:t>IK.K.T.Kg.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5" w:lineRule="exact"/>
        <w:ind w:left="4813" w:right="-20"/>
        <w:jc w:val="left"/>
        <w:tabs>
          <w:tab w:pos="6720" w:val="left"/>
          <w:tab w:pos="830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26"/>
          <w:szCs w:val="26"/>
          <w:color w:val="232323"/>
          <w:spacing w:val="0"/>
          <w:w w:val="167"/>
          <w:position w:val="2"/>
        </w:rPr>
        <w:t>ı</w:t>
      </w:r>
      <w:r>
        <w:rPr>
          <w:rFonts w:ascii="Arial" w:hAnsi="Arial" w:cs="Arial" w:eastAsia="Arial"/>
          <w:sz w:val="26"/>
          <w:szCs w:val="26"/>
          <w:color w:val="232323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6"/>
          <w:szCs w:val="26"/>
          <w:color w:val="232323"/>
          <w:spacing w:val="0"/>
          <w:w w:val="100"/>
          <w:position w:val="2"/>
        </w:rPr>
      </w:r>
      <w:r>
        <w:rPr>
          <w:rFonts w:ascii="Arial" w:hAnsi="Arial" w:cs="Arial" w:eastAsia="Arial"/>
          <w:sz w:val="34"/>
          <w:szCs w:val="34"/>
          <w:color w:val="232323"/>
          <w:spacing w:val="0"/>
          <w:w w:val="47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23232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232323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4B4B4B"/>
          <w:spacing w:val="0"/>
          <w:w w:val="63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00"/>
        </w:sectPr>
      </w:pPr>
      <w:rPr/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2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2"/>
        </w:rPr>
        <w:t>ZararYok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1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par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yanındaki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1"/>
          <w:position w:val="-1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00"/>
          <w:cols w:num="2" w:equalWidth="0">
            <w:col w:w="1879" w:space="365"/>
            <w:col w:w="9416"/>
          </w:cols>
        </w:sectPr>
      </w:pPr>
      <w:rPr/>
    </w:p>
    <w:p>
      <w:pPr>
        <w:spacing w:before="20" w:after="0" w:line="253" w:lineRule="auto"/>
        <w:ind w:left="2257" w:right="61" w:firstLine="-2109"/>
        <w:jc w:val="left"/>
        <w:tabs>
          <w:tab w:pos="2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3"/>
        </w:rPr>
        <w:t>örülmü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da;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5"/>
        </w:rPr>
        <w:t>tıla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7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tutuşması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47" w:right="-20"/>
        <w:jc w:val="left"/>
        <w:tabs>
          <w:tab w:pos="2240" w:val="left"/>
          <w:tab w:pos="68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23"/>
          <w:position w:val="0"/>
        </w:rPr>
        <w:t>Jrketi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2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2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77"/>
          <w:position w:val="0"/>
        </w:rPr>
        <w:t>!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8"/>
          <w:w w:val="76"/>
          <w:position w:val="0"/>
        </w:rPr>
        <w:t>B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97"/>
          <w:position w:val="0"/>
        </w:rPr>
        <w:t>edeli: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2" w:after="0" w:line="214" w:lineRule="exact"/>
        <w:ind w:left="1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Ar"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  <w:position w:val="-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14" w:lineRule="exact"/>
        <w:ind w:left="138" w:right="-20"/>
        <w:jc w:val="left"/>
        <w:tabs>
          <w:tab w:pos="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6"/>
          <w:szCs w:val="6"/>
          <w:color w:val="343434"/>
          <w:spacing w:val="0"/>
          <w:w w:val="600"/>
          <w:position w:val="6"/>
        </w:rPr>
        <w:t>\</w:t>
      </w:r>
      <w:r>
        <w:rPr>
          <w:rFonts w:ascii="Times New Roman" w:hAnsi="Times New Roman" w:cs="Times New Roman" w:eastAsia="Times New Roman"/>
          <w:sz w:val="6"/>
          <w:szCs w:val="6"/>
          <w:color w:val="343434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343434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.;ı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50"/>
          <w:w w:val="104"/>
          <w:position w:val="-1"/>
        </w:rPr>
        <w:t>ı</w:t>
      </w:r>
      <w:r>
        <w:rPr>
          <w:rFonts w:ascii="Times New Roman" w:hAnsi="Times New Roman" w:cs="Times New Roman" w:eastAsia="Times New Roman"/>
          <w:sz w:val="6"/>
          <w:szCs w:val="6"/>
          <w:color w:val="232323"/>
          <w:spacing w:val="0"/>
          <w:w w:val="74"/>
          <w:position w:val="6"/>
        </w:rPr>
        <w:t>o</w:t>
      </w:r>
      <w:r>
        <w:rPr>
          <w:rFonts w:ascii="Times New Roman" w:hAnsi="Times New Roman" w:cs="Times New Roman" w:eastAsia="Times New Roman"/>
          <w:sz w:val="6"/>
          <w:szCs w:val="6"/>
          <w:color w:val="232323"/>
          <w:spacing w:val="0"/>
          <w:w w:val="100"/>
          <w:position w:val="6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  <w:position w:val="-1"/>
        </w:rPr>
        <w:t>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147" w:right="-20"/>
        <w:jc w:val="left"/>
        <w:tabs>
          <w:tab w:pos="2180" w:val="left"/>
          <w:tab w:pos="6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rrarib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8"/>
          <w:position w:val="0"/>
        </w:rPr>
        <w:t>06.05.2017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55"/>
          <w:position w:val="0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0"/>
          <w:w w:val="15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  <w:position w:val="0"/>
        </w:rPr>
        <w:t>:12:00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14" w:lineRule="exact"/>
        <w:ind w:left="234" w:right="-20"/>
        <w:jc w:val="left"/>
        <w:tabs>
          <w:tab w:pos="1060" w:val="left"/>
          <w:tab w:pos="1560" w:val="left"/>
          <w:tab w:pos="8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3"/>
          <w:position w:val="-1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Çiğli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5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00"/>
        </w:sectPr>
      </w:pPr>
      <w:rPr/>
    </w:p>
    <w:p>
      <w:pPr>
        <w:spacing w:before="35" w:after="0" w:line="240" w:lineRule="auto"/>
        <w:ind w:left="2355" w:right="-69"/>
        <w:jc w:val="left"/>
        <w:tabs>
          <w:tab w:pos="4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"/>
          <w:w w:val="10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35" w:lineRule="exac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8.240021pt;margin-top:11.725536pt;width:74.105826pt;height:42.5pt;mso-position-horizontal-relative:page;mso-position-vertical-relative:paragraph;z-index:-17135" type="#_x0000_t202" filled="f" stroked="f">
            <v:textbox inset="0,0,0,0">
              <w:txbxContent>
                <w:p>
                  <w:pPr>
                    <w:spacing w:before="0" w:after="0" w:line="850" w:lineRule="exact"/>
                    <w:ind w:right="-168"/>
                    <w:jc w:val="left"/>
                    <w:rPr>
                      <w:rFonts w:ascii="Arial" w:hAnsi="Arial" w:cs="Arial" w:eastAsia="Arial"/>
                      <w:sz w:val="85"/>
                      <w:szCs w:val="85"/>
                    </w:rPr>
                  </w:pPr>
                  <w:rPr/>
                  <w:r>
                    <w:rPr>
                      <w:rFonts w:ascii="Arial" w:hAnsi="Arial" w:cs="Arial" w:eastAsia="Arial"/>
                      <w:sz w:val="85"/>
                      <w:szCs w:val="85"/>
                      <w:color w:val="232323"/>
                      <w:spacing w:val="-65"/>
                      <w:w w:val="21"/>
                      <w:position w:val="-1"/>
                    </w:rPr>
                    <w:t>A</w:t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333B83"/>
                      <w:spacing w:val="0"/>
                      <w:w w:val="293"/>
                      <w:position w:val="-1"/>
                    </w:rPr>
                    <w:t>0</w:t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232323"/>
          <w:spacing w:val="0"/>
          <w:w w:val="79"/>
          <w:b/>
          <w:bCs/>
          <w:position w:val="-9"/>
        </w:rPr>
        <w:t>1</w:t>
      </w:r>
      <w:r>
        <w:rPr>
          <w:rFonts w:ascii="Arial" w:hAnsi="Arial" w:cs="Arial" w:eastAsia="Arial"/>
          <w:sz w:val="25"/>
          <w:szCs w:val="25"/>
          <w:color w:val="232323"/>
          <w:spacing w:val="14"/>
          <w:w w:val="79"/>
          <w:b/>
          <w:bCs/>
          <w:position w:val="-9"/>
        </w:rPr>
        <w:t> </w:t>
      </w:r>
      <w:r>
        <w:rPr>
          <w:rFonts w:ascii="Arial" w:hAnsi="Arial" w:cs="Arial" w:eastAsia="Arial"/>
          <w:sz w:val="25"/>
          <w:szCs w:val="25"/>
          <w:color w:val="232323"/>
          <w:spacing w:val="0"/>
          <w:w w:val="100"/>
          <w:position w:val="-9"/>
        </w:rPr>
        <w:t>\</w:t>
      </w:r>
      <w:r>
        <w:rPr>
          <w:rFonts w:ascii="Arial" w:hAnsi="Arial" w:cs="Arial" w:eastAsia="Arial"/>
          <w:sz w:val="25"/>
          <w:szCs w:val="25"/>
          <w:color w:val="232323"/>
          <w:spacing w:val="18"/>
          <w:w w:val="100"/>
          <w:position w:val="-9"/>
        </w:rPr>
        <w:t> </w:t>
      </w:r>
      <w:r>
        <w:rPr>
          <w:rFonts w:ascii="Arial" w:hAnsi="Arial" w:cs="Arial" w:eastAsia="Arial"/>
          <w:sz w:val="19"/>
          <w:szCs w:val="19"/>
          <w:color w:val="232323"/>
          <w:spacing w:val="0"/>
          <w:w w:val="62"/>
          <w:position w:val="-9"/>
        </w:rPr>
        <w:t>MaYIS</w:t>
      </w:r>
      <w:r>
        <w:rPr>
          <w:rFonts w:ascii="Arial" w:hAnsi="Arial" w:cs="Arial" w:eastAsia="Arial"/>
          <w:sz w:val="19"/>
          <w:szCs w:val="19"/>
          <w:color w:val="232323"/>
          <w:spacing w:val="0"/>
          <w:w w:val="62"/>
          <w:position w:val="-9"/>
        </w:rPr>
        <w:t> </w:t>
      </w:r>
      <w:r>
        <w:rPr>
          <w:rFonts w:ascii="Arial" w:hAnsi="Arial" w:cs="Arial" w:eastAsia="Arial"/>
          <w:sz w:val="19"/>
          <w:szCs w:val="19"/>
          <w:color w:val="232323"/>
          <w:spacing w:val="7"/>
          <w:w w:val="62"/>
          <w:position w:val="-9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2323"/>
          <w:spacing w:val="0"/>
          <w:w w:val="62"/>
          <w:b/>
          <w:bCs/>
          <w:position w:val="-9"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00"/>
          <w:cols w:num="2" w:equalWidth="0">
            <w:col w:w="6405" w:space="2454"/>
            <w:col w:w="2801"/>
          </w:cols>
        </w:sectPr>
      </w:pPr>
      <w:rPr/>
    </w:p>
    <w:p>
      <w:pPr>
        <w:spacing w:before="35" w:after="0" w:line="240" w:lineRule="auto"/>
        <w:ind w:right="2015"/>
        <w:jc w:val="righ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288.720001pt;margin-top:2.969881pt;width:.48pt;height:54.96pt;mso-position-horizontal-relative:page;mso-position-vertical-relative:paragraph;z-index:-17154" coordorigin="5774,59" coordsize="10,1099">
            <v:group style="position:absolute;left:5779;top:64;width:2;height:187" coordorigin="5779,64" coordsize="2,187">
              <v:shape style="position:absolute;left:5779;top:64;width:2;height:187" coordorigin="5779,64" coordsize="0,187" path="m5779,251l5779,64e" filled="f" stroked="t" strokeweight=".48pt" strokecolor="#000000">
                <v:path arrowok="t"/>
              </v:shape>
            </v:group>
            <v:group style="position:absolute;left:5779;top:251;width:2;height:581" coordorigin="5779,251" coordsize="2,581">
              <v:shape style="position:absolute;left:5779;top:251;width:2;height:581" coordorigin="5779,251" coordsize="0,581" path="m5779,832l5779,251e" filled="f" stroked="t" strokeweight=".48pt" strokecolor="#9090A3">
                <v:path arrowok="t"/>
              </v:shape>
            </v:group>
            <v:group style="position:absolute;left:5779;top:832;width:2;height:322" coordorigin="5779,832" coordsize="2,322">
              <v:shape style="position:absolute;left:5779;top:832;width:2;height:322" coordorigin="5779,832" coordsize="0,322" path="m5779,1154l5779,832e" filled="f" stroked="t" strokeweight=".48pt" strokecolor="#3F3F6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0"/>
          <w:szCs w:val="20"/>
          <w:color w:val="232323"/>
          <w:spacing w:val="0"/>
          <w:w w:val="87"/>
          <w:i/>
        </w:rPr>
        <w:t>1</w:t>
      </w:r>
      <w:r>
        <w:rPr>
          <w:rFonts w:ascii="Arial" w:hAnsi="Arial" w:cs="Arial" w:eastAsia="Arial"/>
          <w:sz w:val="20"/>
          <w:szCs w:val="20"/>
          <w:color w:val="232323"/>
          <w:spacing w:val="0"/>
          <w:w w:val="87"/>
          <w:i/>
        </w:rPr>
        <w:t>  </w:t>
      </w:r>
      <w:r>
        <w:rPr>
          <w:rFonts w:ascii="Arial" w:hAnsi="Arial" w:cs="Arial" w:eastAsia="Arial"/>
          <w:sz w:val="20"/>
          <w:szCs w:val="20"/>
          <w:color w:val="232323"/>
          <w:spacing w:val="13"/>
          <w:w w:val="87"/>
          <w:i/>
        </w:rPr>
        <w:t> </w:t>
      </w:r>
      <w:r>
        <w:rPr>
          <w:rFonts w:ascii="Arial" w:hAnsi="Arial" w:cs="Arial" w:eastAsia="Arial"/>
          <w:sz w:val="20"/>
          <w:szCs w:val="20"/>
          <w:color w:val="232323"/>
          <w:spacing w:val="0"/>
          <w:w w:val="87"/>
          <w:i/>
        </w:rPr>
        <w:t>1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517" w:lineRule="exact"/>
        <w:ind w:left="166" w:right="-20"/>
        <w:jc w:val="left"/>
        <w:tabs>
          <w:tab w:pos="8720" w:val="left"/>
        </w:tabs>
        <w:rPr>
          <w:rFonts w:ascii="Times New Roman" w:hAnsi="Times New Roman" w:cs="Times New Roman" w:eastAsia="Times New Roman"/>
          <w:sz w:val="48"/>
          <w:szCs w:val="48"/>
        </w:rPr>
      </w:pPr>
      <w:rPr/>
      <w:r>
        <w:rPr/>
        <w:pict>
          <v:group style="position:absolute;margin-left:525.656555pt;margin-top:25.604542pt;width:22.024246pt;height:35.282605pt;mso-position-horizontal-relative:page;mso-position-vertical-relative:paragraph;z-index:-17149" coordorigin="10513,512" coordsize="440,706">
            <v:group style="position:absolute;left:10913;top:553;width:2;height:491" coordorigin="10913,553" coordsize="2,491">
              <v:shape style="position:absolute;left:10913;top:553;width:2;height:491" coordorigin="10913,553" coordsize="0,491" path="m10913,1044l10913,553e" filled="f" stroked="t" strokeweight="4.0888pt" strokecolor="#EDEDED">
                <v:path arrowok="t"/>
              </v:shape>
            </v:group>
            <v:group style="position:absolute;left:10513;top:832;width:231;height:386" coordorigin="10513,832" coordsize="231,386">
              <v:shape style="position:absolute;left:10513;top:832;width:231;height:386" coordorigin="10513,832" coordsize="231,386" path="m10513,832l10744,832,10744,1218,10513,1218,10513,832e" filled="t" fillcolor="#EDEDED" stroked="f">
                <v:path arrowok="t"/>
                <v:fill/>
              </v:shape>
            </v:group>
            <v:group style="position:absolute;left:10765;top:827;width:146;height:390" coordorigin="10765,827" coordsize="146,390">
              <v:shape style="position:absolute;left:10765;top:827;width:146;height:390" coordorigin="10765,827" coordsize="146,390" path="m10765,827l10911,827,10911,1218,10765,1218,10765,827e" filled="t" fillcolor="#EDEDED" stroked="f">
                <v:path arrowok="t"/>
                <v:fill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3.919998pt;margin-top:42.458973pt;width:298.613002pt;height:13.624495pt;mso-position-horizontal-relative:page;mso-position-vertical-relative:paragraph;z-index:-17134" type="#_x0000_t202" filled="f" stroked="f">
            <v:textbox inset="0,0,0,0">
              <w:txbxContent>
                <w:p>
                  <w:pPr>
                    <w:spacing w:before="0" w:after="0" w:line="272" w:lineRule="exact"/>
                    <w:ind w:right="-81"/>
                    <w:jc w:val="left"/>
                    <w:tabs>
                      <w:tab w:pos="5820" w:val="left"/>
                    </w:tabs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B1B1B1"/>
                      <w:spacing w:val="-7"/>
                      <w:w w:val="100"/>
                      <w:position w:val="-2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C1C1C3"/>
                      <w:spacing w:val="0"/>
                      <w:w w:val="100"/>
                      <w:position w:val="1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C1C1C3"/>
                      <w:spacing w:val="0"/>
                      <w:w w:val="100"/>
                      <w:position w:val="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C1C1C3"/>
                      <w:spacing w:val="0"/>
                      <w:w w:val="100"/>
                      <w:position w:val="1"/>
                    </w:rPr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B1B1B1"/>
                      <w:spacing w:val="0"/>
                      <w:w w:val="110"/>
                      <w:position w:val="12"/>
                    </w:rPr>
                    <w:t>lı,.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9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48"/>
          <w:szCs w:val="48"/>
          <w:color w:val="232323"/>
          <w:spacing w:val="11"/>
          <w:w w:val="39"/>
          <w:position w:val="-1"/>
        </w:rPr>
        <w:t>i</w:t>
      </w:r>
      <w:r>
        <w:rPr>
          <w:rFonts w:ascii="Times New Roman" w:hAnsi="Times New Roman" w:cs="Times New Roman" w:eastAsia="Times New Roman"/>
          <w:sz w:val="48"/>
          <w:szCs w:val="48"/>
          <w:color w:val="4B4B4B"/>
          <w:spacing w:val="0"/>
          <w:w w:val="39"/>
          <w:position w:val="-1"/>
        </w:rPr>
        <w:t>tfaiye</w:t>
      </w:r>
      <w:r>
        <w:rPr>
          <w:rFonts w:ascii="Times New Roman" w:hAnsi="Times New Roman" w:cs="Times New Roman" w:eastAsia="Times New Roman"/>
          <w:sz w:val="48"/>
          <w:szCs w:val="48"/>
          <w:color w:val="4B4B4B"/>
          <w:spacing w:val="30"/>
          <w:w w:val="39"/>
          <w:position w:val="-1"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color w:val="232323"/>
          <w:spacing w:val="0"/>
          <w:w w:val="40"/>
          <w:position w:val="-1"/>
        </w:rPr>
        <w:t>Birim</w:t>
      </w:r>
      <w:r>
        <w:rPr>
          <w:rFonts w:ascii="Times New Roman" w:hAnsi="Times New Roman" w:cs="Times New Roman" w:eastAsia="Times New Roman"/>
          <w:sz w:val="48"/>
          <w:szCs w:val="4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00"/>
        </w:sectPr>
      </w:pPr>
      <w:rPr/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187" w:lineRule="exact"/>
        <w:ind w:left="4947" w:right="-83"/>
        <w:jc w:val="left"/>
        <w:tabs>
          <w:tab w:pos="856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v:group style="position:absolute;margin-left:253.534561pt;margin-top:-2.886602pt;width:4.50352pt;height:27.525581pt;mso-position-horizontal-relative:page;mso-position-vertical-relative:paragraph;z-index:-17150" coordorigin="5071,-58" coordsize="90,551">
            <v:group style="position:absolute;left:5116;top:-13;width:2;height:317" coordorigin="5116,-13" coordsize="2,317">
              <v:shape style="position:absolute;left:5116;top:-13;width:2;height:317" coordorigin="5116,-13" coordsize="0,317" path="m5116,305l5116,-13e" filled="f" stroked="t" strokeweight="4.50352pt" strokecolor="#EDEDED">
                <v:path arrowok="t"/>
              </v:shape>
            </v:group>
            <v:group style="position:absolute;left:5110;top:160;width:2;height:310" coordorigin="5110,160" coordsize="2,310">
              <v:shape style="position:absolute;left:5110;top:160;width:2;height:310" coordorigin="5110,160" coordsize="0,310" path="m5110,470l5110,160e" filled="f" stroked="t" strokeweight="2.2735pt" strokecolor="#EDEDED">
                <v:path arrowok="t"/>
              </v:shape>
            </v:group>
            <v:group style="position:absolute;left:5085;top:262;width:2;height:215" coordorigin="5085,262" coordsize="2,215">
              <v:shape style="position:absolute;left:5085;top:262;width:2;height:215" coordorigin="5085,262" coordsize="0,215" path="m5085,477l5085,262e" filled="f" stroked="t" strokeweight="1.41040pt" strokecolor="#EDEDED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4"/>
          <w:szCs w:val="24"/>
          <w:color w:val="A3A8BF"/>
          <w:spacing w:val="0"/>
          <w:w w:val="66"/>
          <w:i/>
          <w:position w:val="-8"/>
        </w:rPr>
        <w:t>1</w:t>
      </w:r>
      <w:r>
        <w:rPr>
          <w:rFonts w:ascii="Arial" w:hAnsi="Arial" w:cs="Arial" w:eastAsia="Arial"/>
          <w:sz w:val="24"/>
          <w:szCs w:val="24"/>
          <w:color w:val="A3A8BF"/>
          <w:spacing w:val="0"/>
          <w:w w:val="100"/>
          <w:i/>
          <w:position w:val="-8"/>
        </w:rPr>
        <w:tab/>
      </w:r>
      <w:r>
        <w:rPr>
          <w:rFonts w:ascii="Arial" w:hAnsi="Arial" w:cs="Arial" w:eastAsia="Arial"/>
          <w:sz w:val="24"/>
          <w:szCs w:val="24"/>
          <w:color w:val="A3A8BF"/>
          <w:spacing w:val="0"/>
          <w:w w:val="100"/>
          <w:i/>
          <w:position w:val="-8"/>
        </w:rPr>
      </w:r>
      <w:r>
        <w:rPr>
          <w:rFonts w:ascii="Times New Roman" w:hAnsi="Times New Roman" w:cs="Times New Roman" w:eastAsia="Times New Roman"/>
          <w:sz w:val="27"/>
          <w:szCs w:val="27"/>
          <w:color w:val="67696B"/>
          <w:spacing w:val="0"/>
          <w:w w:val="100"/>
          <w:position w:val="-12"/>
        </w:rPr>
        <w:t>B··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332" w:lineRule="exact"/>
        <w:ind w:right="-20"/>
        <w:jc w:val="left"/>
        <w:tabs>
          <w:tab w:pos="1040" w:val="left"/>
        </w:tabs>
        <w:rPr>
          <w:rFonts w:ascii="Arial" w:hAnsi="Arial" w:cs="Arial" w:eastAsia="Arial"/>
          <w:sz w:val="36"/>
          <w:szCs w:val="3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1"/>
          <w:szCs w:val="51"/>
          <w:color w:val="67696B"/>
          <w:spacing w:val="12"/>
          <w:w w:val="62"/>
          <w:position w:val="-14"/>
        </w:rPr>
        <w:t>e</w:t>
      </w:r>
      <w:r>
        <w:rPr>
          <w:rFonts w:ascii="Times New Roman" w:hAnsi="Times New Roman" w:cs="Times New Roman" w:eastAsia="Times New Roman"/>
          <w:sz w:val="51"/>
          <w:szCs w:val="51"/>
          <w:color w:val="4B4B4B"/>
          <w:spacing w:val="-51"/>
          <w:w w:val="62"/>
          <w:position w:val="-14"/>
        </w:rPr>
        <w:t>_</w:t>
      </w:r>
      <w:r>
        <w:rPr>
          <w:rFonts w:ascii="Times New Roman" w:hAnsi="Times New Roman" w:cs="Times New Roman" w:eastAsia="Times New Roman"/>
          <w:sz w:val="51"/>
          <w:szCs w:val="51"/>
          <w:color w:val="333B83"/>
          <w:spacing w:val="0"/>
          <w:w w:val="62"/>
          <w:position w:val="-14"/>
        </w:rPr>
        <w:t>G.</w:t>
      </w:r>
      <w:r>
        <w:rPr>
          <w:rFonts w:ascii="Times New Roman" w:hAnsi="Times New Roman" w:cs="Times New Roman" w:eastAsia="Times New Roman"/>
          <w:sz w:val="51"/>
          <w:szCs w:val="51"/>
          <w:color w:val="333B83"/>
          <w:spacing w:val="-55"/>
          <w:w w:val="62"/>
          <w:position w:val="-14"/>
        </w:rPr>
        <w:t>.</w:t>
      </w:r>
      <w:r>
        <w:rPr>
          <w:rFonts w:ascii="Times New Roman" w:hAnsi="Times New Roman" w:cs="Times New Roman" w:eastAsia="Times New Roman"/>
          <w:sz w:val="51"/>
          <w:szCs w:val="51"/>
          <w:color w:val="3A3D60"/>
          <w:spacing w:val="0"/>
          <w:w w:val="62"/>
          <w:position w:val="-14"/>
        </w:rPr>
        <w:t>.</w:t>
      </w:r>
      <w:r>
        <w:rPr>
          <w:rFonts w:ascii="Times New Roman" w:hAnsi="Times New Roman" w:cs="Times New Roman" w:eastAsia="Times New Roman"/>
          <w:sz w:val="51"/>
          <w:szCs w:val="51"/>
          <w:color w:val="3A3D60"/>
          <w:spacing w:val="-69"/>
          <w:w w:val="62"/>
          <w:position w:val="-14"/>
        </w:rPr>
        <w:t> </w:t>
      </w:r>
      <w:r>
        <w:rPr>
          <w:rFonts w:ascii="Times New Roman" w:hAnsi="Times New Roman" w:cs="Times New Roman" w:eastAsia="Times New Roman"/>
          <w:sz w:val="51"/>
          <w:szCs w:val="51"/>
          <w:color w:val="3A3D60"/>
          <w:spacing w:val="0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51"/>
          <w:szCs w:val="51"/>
          <w:color w:val="3A3D60"/>
          <w:spacing w:val="0"/>
          <w:w w:val="100"/>
          <w:position w:val="-14"/>
        </w:rPr>
      </w:r>
      <w:r>
        <w:rPr>
          <w:rFonts w:ascii="Arial" w:hAnsi="Arial" w:cs="Arial" w:eastAsia="Arial"/>
          <w:sz w:val="36"/>
          <w:szCs w:val="36"/>
          <w:color w:val="4B4B4B"/>
          <w:spacing w:val="0"/>
          <w:w w:val="94"/>
          <w:i/>
          <w:position w:val="-14"/>
        </w:rPr>
        <w:t>,'</w:t>
      </w:r>
      <w:r>
        <w:rPr>
          <w:rFonts w:ascii="Arial" w:hAnsi="Arial" w:cs="Arial" w:eastAsia="Arial"/>
          <w:sz w:val="36"/>
          <w:szCs w:val="36"/>
          <w:color w:val="4B4B4B"/>
          <w:spacing w:val="-36"/>
          <w:w w:val="94"/>
          <w:i/>
          <w:position w:val="-14"/>
        </w:rPr>
        <w:t>t</w:t>
      </w:r>
      <w:r>
        <w:rPr>
          <w:rFonts w:ascii="Arial" w:hAnsi="Arial" w:cs="Arial" w:eastAsia="Arial"/>
          <w:sz w:val="36"/>
          <w:szCs w:val="36"/>
          <w:color w:val="8E8E8E"/>
          <w:spacing w:val="-38"/>
          <w:w w:val="120"/>
          <w:i/>
          <w:position w:val="-14"/>
        </w:rPr>
        <w:t>'</w:t>
      </w:r>
      <w:r>
        <w:rPr>
          <w:rFonts w:ascii="Arial" w:hAnsi="Arial" w:cs="Arial" w:eastAsia="Arial"/>
          <w:sz w:val="36"/>
          <w:szCs w:val="36"/>
          <w:color w:val="4B4B4B"/>
          <w:spacing w:val="0"/>
          <w:w w:val="94"/>
          <w:i/>
          <w:position w:val="-14"/>
        </w:rPr>
        <w:t>,</w:t>
      </w:r>
      <w:r>
        <w:rPr>
          <w:rFonts w:ascii="Arial" w:hAnsi="Arial" w:cs="Arial" w:eastAsia="Arial"/>
          <w:sz w:val="36"/>
          <w:szCs w:val="36"/>
          <w:color w:val="4B4B4B"/>
          <w:spacing w:val="-43"/>
          <w:w w:val="100"/>
          <w:i/>
          <w:position w:val="-14"/>
        </w:rPr>
        <w:t> </w:t>
      </w:r>
      <w:r>
        <w:rPr>
          <w:rFonts w:ascii="Arial" w:hAnsi="Arial" w:cs="Arial" w:eastAsia="Arial"/>
          <w:sz w:val="36"/>
          <w:szCs w:val="36"/>
          <w:color w:val="B1B1B1"/>
          <w:spacing w:val="0"/>
          <w:w w:val="79"/>
          <w:position w:val="-14"/>
        </w:rPr>
        <w:t>.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00"/>
          <w:cols w:num="2" w:equalWidth="0">
            <w:col w:w="8940" w:space="126"/>
            <w:col w:w="2594"/>
          </w:cols>
        </w:sectPr>
      </w:pPr>
      <w:rPr/>
    </w:p>
    <w:p>
      <w:pPr>
        <w:spacing w:before="9" w:after="0" w:line="128" w:lineRule="exact"/>
        <w:ind w:right="782"/>
        <w:jc w:val="right"/>
        <w:tabs>
          <w:tab w:pos="142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5.656555pt;margin-top:-.852734pt;width:13.427717pt;height:19.286134pt;mso-position-horizontal-relative:page;mso-position-vertical-relative:paragraph;z-index:-17161" type="#_x0000_t202" filled="f" stroked="f">
            <v:textbox inset="0,0,0,0">
              <w:txbxContent>
                <w:p>
                  <w:pPr>
                    <w:spacing w:before="58" w:after="0" w:line="240" w:lineRule="auto"/>
                    <w:ind w:left="61" w:right="-49"/>
                    <w:jc w:val="left"/>
                    <w:rPr>
                      <w:rFonts w:ascii="Times New Roman" w:hAnsi="Times New Roman" w:cs="Times New Roman" w:eastAsia="Times New Roman"/>
                      <w:sz w:val="6"/>
                      <w:szCs w:val="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  <w:color w:val="8E8E8E"/>
                      <w:spacing w:val="0"/>
                      <w:w w:val="324"/>
                    </w:rPr>
                    <w:t>o&lt;</w:t>
                  </w:r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86.240021pt;margin-top:-1.37289pt;width:.1pt;height:9.6pt;mso-position-horizontal-relative:page;mso-position-vertical-relative:paragraph;z-index:-17153" coordorigin="9725,-27" coordsize="2,192">
            <v:shape style="position:absolute;left:9725;top:-27;width:2;height:192" coordorigin="9725,-27" coordsize="0,192" path="m9725,165l9725,-27e" filled="f" stroked="t" strokeweight="1.2pt" strokecolor="#484FA0">
              <v:path arrowok="t"/>
            </v:shape>
          </v:group>
          <w10:wrap type="none"/>
        </w:pict>
      </w:r>
      <w:r>
        <w:rPr/>
        <w:pict>
          <v:group style="position:absolute;margin-left:555.726135pt;margin-top:-1.086377pt;width:.1pt;height:19.519776pt;mso-position-horizontal-relative:page;mso-position-vertical-relative:paragraph;z-index:-17148" coordorigin="11115,-22" coordsize="2,390">
            <v:shape style="position:absolute;left:11115;top:-22;width:2;height:390" coordorigin="11115,-22" coordsize="0,390" path="m11115,369l11115,-22e" filled="f" stroked="t" strokeweight="2.89125pt" strokecolor="#EDEDED">
              <v:path arrowok="t"/>
            </v:shape>
          </v:group>
          <w10:wrap type="none"/>
        </w:pict>
      </w:r>
      <w:r>
        <w:rPr/>
        <w:pict>
          <v:group style="position:absolute;margin-left:517.292786pt;margin-top:16.232052pt;width:.1pt;height:14.808106pt;mso-position-horizontal-relative:page;mso-position-vertical-relative:paragraph;z-index:-17147" coordorigin="10346,325" coordsize="2,296">
            <v:shape style="position:absolute;left:10346;top:325;width:2;height:296" coordorigin="10346,325" coordsize="0,296" path="m10346,621l10346,325e" filled="f" stroked="t" strokeweight="2.3275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B4B4B"/>
          <w:w w:val="87"/>
          <w:position w:val="-17"/>
        </w:rPr>
        <w:t>tf</w:t>
      </w:r>
      <w:r>
        <w:rPr>
          <w:rFonts w:ascii="Arial" w:hAnsi="Arial" w:cs="Arial" w:eastAsia="Arial"/>
          <w:sz w:val="19"/>
          <w:szCs w:val="19"/>
          <w:color w:val="4B4B4B"/>
          <w:spacing w:val="-34"/>
          <w:w w:val="100"/>
          <w:position w:val="-17"/>
        </w:rPr>
        <w:t> </w:t>
      </w:r>
      <w:r>
        <w:rPr>
          <w:rFonts w:ascii="Arial" w:hAnsi="Arial" w:cs="Arial" w:eastAsia="Arial"/>
          <w:sz w:val="19"/>
          <w:szCs w:val="19"/>
          <w:color w:val="67696B"/>
          <w:spacing w:val="-9"/>
          <w:w w:val="85"/>
          <w:position w:val="-17"/>
        </w:rPr>
        <w:t>a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90"/>
          <w:position w:val="-17"/>
        </w:rPr>
        <w:t>iy</w:t>
      </w:r>
      <w:r>
        <w:rPr>
          <w:rFonts w:ascii="Arial" w:hAnsi="Arial" w:cs="Arial" w:eastAsia="Arial"/>
          <w:sz w:val="19"/>
          <w:szCs w:val="19"/>
          <w:color w:val="4B4B4B"/>
          <w:spacing w:val="-37"/>
          <w:w w:val="100"/>
          <w:position w:val="-17"/>
        </w:rPr>
        <w:t> </w:t>
      </w:r>
      <w:r>
        <w:rPr>
          <w:rFonts w:ascii="Arial" w:hAnsi="Arial" w:cs="Arial" w:eastAsia="Arial"/>
          <w:sz w:val="19"/>
          <w:szCs w:val="19"/>
          <w:color w:val="67696B"/>
          <w:spacing w:val="0"/>
          <w:w w:val="85"/>
          <w:position w:val="-17"/>
        </w:rPr>
        <w:t>e</w:t>
      </w:r>
      <w:r>
        <w:rPr>
          <w:rFonts w:ascii="Arial" w:hAnsi="Arial" w:cs="Arial" w:eastAsia="Arial"/>
          <w:sz w:val="19"/>
          <w:szCs w:val="19"/>
          <w:color w:val="67696B"/>
          <w:spacing w:val="-5"/>
          <w:w w:val="85"/>
          <w:position w:val="-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2"/>
          <w:w w:val="65"/>
          <w:position w:val="-1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-17"/>
          <w:w w:val="67"/>
          <w:position w:val="-1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76"/>
          <w:w w:val="121"/>
          <w:position w:val="-17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0"/>
          <w:w w:val="67"/>
          <w:position w:val="-17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3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20"/>
          <w:position w:val="-17"/>
        </w:rPr>
        <w:t>'9ı{J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-2"/>
          <w:w w:val="40"/>
          <w:position w:val="-1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60"/>
          <w:position w:val="-17"/>
        </w:rPr>
        <w:t>Jı.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7"/>
        </w:rPr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-19"/>
          <w:w w:val="74"/>
          <w:i/>
          <w:position w:val="-17"/>
        </w:rPr>
        <w:t>i</w:t>
      </w:r>
      <w:r>
        <w:rPr>
          <w:rFonts w:ascii="Times New Roman" w:hAnsi="Times New Roman" w:cs="Times New Roman" w:eastAsia="Times New Roman"/>
          <w:sz w:val="29"/>
          <w:szCs w:val="29"/>
          <w:color w:val="67696B"/>
          <w:spacing w:val="-31"/>
          <w:w w:val="81"/>
          <w:i/>
          <w:position w:val="-17"/>
        </w:rPr>
        <w:t>:</w:t>
      </w:r>
      <w:r>
        <w:rPr>
          <w:rFonts w:ascii="Times New Roman" w:hAnsi="Times New Roman" w:cs="Times New Roman" w:eastAsia="Times New Roman"/>
          <w:sz w:val="29"/>
          <w:szCs w:val="29"/>
          <w:color w:val="A1A1A1"/>
          <w:spacing w:val="0"/>
          <w:w w:val="75"/>
          <w:i/>
          <w:position w:val="-17"/>
        </w:rPr>
        <w:t>ü</w:t>
      </w:r>
      <w:r>
        <w:rPr>
          <w:rFonts w:ascii="Times New Roman" w:hAnsi="Times New Roman" w:cs="Times New Roman" w:eastAsia="Times New Roman"/>
          <w:sz w:val="29"/>
          <w:szCs w:val="29"/>
          <w:color w:val="A1A1A1"/>
          <w:spacing w:val="-19"/>
          <w:w w:val="75"/>
          <w:i/>
          <w:position w:val="-17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67696B"/>
          <w:spacing w:val="-7"/>
          <w:w w:val="49"/>
          <w:i/>
          <w:position w:val="-17"/>
        </w:rPr>
        <w:t>:</w:t>
      </w:r>
      <w:r>
        <w:rPr>
          <w:rFonts w:ascii="Times New Roman" w:hAnsi="Times New Roman" w:cs="Times New Roman" w:eastAsia="Times New Roman"/>
          <w:sz w:val="29"/>
          <w:szCs w:val="29"/>
          <w:color w:val="A1A1A1"/>
          <w:spacing w:val="0"/>
          <w:w w:val="77"/>
          <w:i/>
          <w:position w:val="-17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A1A1A1"/>
          <w:spacing w:val="18"/>
          <w:w w:val="100"/>
          <w:i/>
          <w:position w:val="-17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8E8E8E"/>
          <w:spacing w:val="-37"/>
          <w:w w:val="78"/>
          <w:position w:val="-17"/>
        </w:rPr>
        <w:t>;</w:t>
      </w:r>
      <w:r>
        <w:rPr>
          <w:rFonts w:ascii="Times New Roman" w:hAnsi="Times New Roman" w:cs="Times New Roman" w:eastAsia="Times New Roman"/>
          <w:sz w:val="29"/>
          <w:szCs w:val="29"/>
          <w:color w:val="C1C1C3"/>
          <w:spacing w:val="-33"/>
          <w:w w:val="77"/>
          <w:position w:val="-17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8E8E8E"/>
          <w:spacing w:val="0"/>
          <w:w w:val="113"/>
          <w:position w:val="-17"/>
        </w:rPr>
        <w:t>,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160" w:right="100"/>
        </w:sectPr>
      </w:pPr>
      <w:rPr/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Mahmut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YAVUZ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582" w:lineRule="exact"/>
        <w:ind w:left="2691" w:right="-20"/>
        <w:jc w:val="left"/>
        <w:tabs>
          <w:tab w:pos="5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Courier New" w:hAnsi="Courier New" w:cs="Courier New" w:eastAsia="Courier New"/>
          <w:sz w:val="89"/>
          <w:szCs w:val="89"/>
          <w:color w:val="4F548E"/>
          <w:spacing w:val="0"/>
          <w:w w:val="160"/>
          <w:i/>
          <w:position w:val="-19"/>
        </w:rPr>
        <w:t>d</w:t>
      </w:r>
      <w:r>
        <w:rPr>
          <w:rFonts w:ascii="Courier New" w:hAnsi="Courier New" w:cs="Courier New" w:eastAsia="Courier New"/>
          <w:sz w:val="89"/>
          <w:szCs w:val="89"/>
          <w:color w:val="4F548E"/>
          <w:spacing w:val="0"/>
          <w:w w:val="100"/>
          <w:i/>
          <w:position w:val="-19"/>
        </w:rPr>
        <w:tab/>
      </w:r>
      <w:r>
        <w:rPr>
          <w:rFonts w:ascii="Courier New" w:hAnsi="Courier New" w:cs="Courier New" w:eastAsia="Courier New"/>
          <w:sz w:val="89"/>
          <w:szCs w:val="89"/>
          <w:color w:val="4F548E"/>
          <w:spacing w:val="0"/>
          <w:w w:val="100"/>
          <w:i/>
          <w:position w:val="-19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8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  <w:position w:val="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  <w:position w:val="28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43" w:lineRule="exact"/>
        <w:ind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6"/>
          <w:szCs w:val="6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4B4B4B"/>
          <w:w w:val="104"/>
          <w:position w:val="-6"/>
        </w:rPr>
        <w:t>ü</w:t>
      </w:r>
      <w:r>
        <w:rPr>
          <w:rFonts w:ascii="Arial" w:hAnsi="Arial" w:cs="Arial" w:eastAsia="Arial"/>
          <w:sz w:val="17"/>
          <w:szCs w:val="17"/>
          <w:color w:val="4B4B4B"/>
          <w:spacing w:val="-18"/>
          <w:w w:val="104"/>
          <w:position w:val="-6"/>
        </w:rPr>
        <w:t>d</w:t>
      </w:r>
      <w:r>
        <w:rPr>
          <w:rFonts w:ascii="Arial" w:hAnsi="Arial" w:cs="Arial" w:eastAsia="Arial"/>
          <w:sz w:val="17"/>
          <w:szCs w:val="17"/>
          <w:color w:val="4B4B4B"/>
          <w:spacing w:val="10"/>
          <w:w w:val="101"/>
          <w:position w:val="-6"/>
        </w:rPr>
        <w:t>h</w:t>
      </w:r>
      <w:r>
        <w:rPr>
          <w:rFonts w:ascii="Arial" w:hAnsi="Arial" w:cs="Arial" w:eastAsia="Arial"/>
          <w:sz w:val="17"/>
          <w:szCs w:val="17"/>
          <w:color w:val="67696B"/>
          <w:spacing w:val="-2"/>
          <w:w w:val="89"/>
          <w:position w:val="-6"/>
        </w:rPr>
        <w:t>a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60"/>
          <w:position w:val="-6"/>
        </w:rPr>
        <w:t>l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0"/>
          <w:position w:val="-6"/>
        </w:rPr>
        <w:t> </w:t>
      </w:r>
      <w:r>
        <w:rPr>
          <w:rFonts w:ascii="Arial" w:hAnsi="Arial" w:cs="Arial" w:eastAsia="Arial"/>
          <w:sz w:val="17"/>
          <w:szCs w:val="17"/>
          <w:color w:val="4B4B4B"/>
          <w:spacing w:val="-1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4B4B4B"/>
          <w:spacing w:val="0"/>
          <w:w w:val="82"/>
          <w:position w:val="0"/>
        </w:rPr>
        <w:t>/</w:t>
      </w:r>
      <w:r>
        <w:rPr>
          <w:rFonts w:ascii="Times New Roman" w:hAnsi="Times New Roman" w:cs="Times New Roman" w:eastAsia="Times New Roman"/>
          <w:sz w:val="44"/>
          <w:szCs w:val="44"/>
          <w:color w:val="4B4B4B"/>
          <w:spacing w:val="-37"/>
          <w:w w:val="82"/>
          <w:position w:val="0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0"/>
          <w:w w:val="82"/>
          <w:position w:val="-6"/>
        </w:rPr>
        <w:t>ru</w:t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9"/>
          <w:w w:val="82"/>
          <w:position w:val="-6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color w:val="67696B"/>
          <w:spacing w:val="0"/>
          <w:w w:val="82"/>
          <w:position w:val="-6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67696B"/>
          <w:spacing w:val="32"/>
          <w:w w:val="82"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4B4B4B"/>
          <w:spacing w:val="-3"/>
          <w:w w:val="82"/>
          <w:position w:val="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B1B1B1"/>
          <w:spacing w:val="-25"/>
          <w:w w:val="82"/>
          <w:position w:val="-6"/>
        </w:rPr>
        <w:t>.</w:t>
      </w:r>
      <w:r>
        <w:rPr>
          <w:rFonts w:ascii="Arial" w:hAnsi="Arial" w:cs="Arial" w:eastAsia="Arial"/>
          <w:sz w:val="18"/>
          <w:szCs w:val="18"/>
          <w:color w:val="67696B"/>
          <w:spacing w:val="9"/>
          <w:w w:val="82"/>
          <w:position w:val="0"/>
        </w:rPr>
        <w:t>"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82"/>
          <w:position w:val="0"/>
        </w:rPr>
        <w:t>Gür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82"/>
          <w:position w:val="0"/>
        </w:rPr>
        <w:t>u</w:t>
      </w:r>
      <w:r>
        <w:rPr>
          <w:rFonts w:ascii="Arial" w:hAnsi="Arial" w:cs="Arial" w:eastAsia="Arial"/>
          <w:sz w:val="18"/>
          <w:szCs w:val="18"/>
          <w:color w:val="4B4B4B"/>
          <w:spacing w:val="27"/>
          <w:w w:val="82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4B4B4B"/>
          <w:spacing w:val="6"/>
          <w:w w:val="82"/>
          <w:position w:val="0"/>
        </w:rPr>
        <w:t>V</w:t>
      </w:r>
      <w:r>
        <w:rPr>
          <w:rFonts w:ascii="Times New Roman" w:hAnsi="Times New Roman" w:cs="Times New Roman" w:eastAsia="Times New Roman"/>
          <w:sz w:val="6"/>
          <w:szCs w:val="6"/>
          <w:color w:val="B1B1B1"/>
          <w:spacing w:val="0"/>
          <w:w w:val="82"/>
          <w:position w:val="-6"/>
        </w:rPr>
        <w:t>o</w:t>
      </w:r>
      <w:r>
        <w:rPr>
          <w:rFonts w:ascii="Times New Roman" w:hAnsi="Times New Roman" w:cs="Times New Roman" w:eastAsia="Times New Roman"/>
          <w:sz w:val="6"/>
          <w:szCs w:val="6"/>
          <w:color w:val="B1B1B1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B1B1B1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6"/>
          <w:szCs w:val="6"/>
          <w:color w:val="8E8E8E"/>
          <w:spacing w:val="0"/>
          <w:w w:val="600"/>
          <w:position w:val="-6"/>
        </w:rPr>
        <w:t>'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114" w:lineRule="exact"/>
        <w:ind w:left="989" w:right="-20"/>
        <w:jc w:val="left"/>
        <w:tabs>
          <w:tab w:pos="1720" w:val="left"/>
          <w:tab w:pos="224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0.880005pt;margin-top:1.026104pt;width:9.655380pt;height:15.76217pt;mso-position-horizontal-relative:page;mso-position-vertical-relative:paragraph;z-index:-17160" type="#_x0000_t202" filled="f" stroked="f">
            <v:textbox inset="0,0,0,0">
              <w:txbxContent>
                <w:p>
                  <w:pPr>
                    <w:spacing w:before="0" w:after="0" w:line="123" w:lineRule="exact"/>
                    <w:ind w:right="-2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8E8E8E"/>
                      <w:w w:val="235"/>
                      <w:b/>
                      <w:bCs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8E8E8E"/>
                      <w:w w:val="191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73.872009pt;margin-top:-4.362332pt;width:64.476581pt;height:65.783545pt;mso-position-horizontal-relative:page;mso-position-vertical-relative:paragraph;z-index:-17146" coordorigin="9477,-87" coordsize="1290,1316">
            <v:group style="position:absolute;left:9918;top:-60;width:2;height:232" coordorigin="9918,-60" coordsize="2,232">
              <v:shape style="position:absolute;left:9918;top:-60;width:2;height:232" coordorigin="9918,-60" coordsize="0,232" path="m9918,172l9918,-60e" filled="f" stroked="t" strokeweight="2.760585pt" strokecolor="#EDEDED">
                <v:path arrowok="t"/>
              </v:shape>
            </v:group>
            <v:group style="position:absolute;left:9804;top:74;width:107;height:246" coordorigin="9804,74" coordsize="107,246">
              <v:shape style="position:absolute;left:9804;top:74;width:107;height:246" coordorigin="9804,74" coordsize="107,246" path="m9804,74l9911,74,9911,320,9804,320,9804,74e" filled="t" fillcolor="#EDEDED" stroked="f">
                <v:path arrowok="t"/>
                <v:fill/>
              </v:shape>
            </v:group>
            <v:group style="position:absolute;left:10074;top:22;width:137;height:314" coordorigin="10074,22" coordsize="137,314">
              <v:shape style="position:absolute;left:10074;top:22;width:137;height:314" coordorigin="10074,22" coordsize="137,314" path="m10074,22l10211,22,10211,336,10074,336,10074,22e" filled="t" fillcolor="#EDEDED" stroked="f">
                <v:path arrowok="t"/>
                <v:fill/>
              </v:shape>
            </v:group>
            <v:group style="position:absolute;left:9925;top:204;width:234;height:485" coordorigin="9925,204" coordsize="234,485">
              <v:shape style="position:absolute;left:9925;top:204;width:234;height:485" coordorigin="9925,204" coordsize="234,485" path="m9925,204l10159,204,10159,688,9925,688,9925,204e" filled="t" fillcolor="#EDEDED" stroked="f">
                <v:path arrowok="t"/>
                <v:fill/>
              </v:shape>
            </v:group>
            <v:group style="position:absolute;left:10250;top:204;width:2;height:485" coordorigin="10250,204" coordsize="2,485">
              <v:shape style="position:absolute;left:10250;top:204;width:2;height:485" coordorigin="10250,204" coordsize="0,485" path="m10250,688l10250,204e" filled="f" stroked="t" strokeweight="4.387960pt" strokecolor="#EDEDED">
                <v:path arrowok="t"/>
              </v:shape>
            </v:group>
            <v:group style="position:absolute;left:10298;top:204;width:94;height:485" coordorigin="10298,204" coordsize="94,485">
              <v:shape style="position:absolute;left:10298;top:204;width:94;height:485" coordorigin="10298,204" coordsize="94,485" path="m10298,204l10391,204,10391,688,10298,688,10298,204e" filled="t" fillcolor="#EDEDED" stroked="f">
                <v:path arrowok="t"/>
                <v:fill/>
              </v:shape>
            </v:group>
            <v:group style="position:absolute;left:10652;top:-8;width:2;height:113" coordorigin="10652,-8" coordsize="2,113">
              <v:shape style="position:absolute;left:10652;top:-8;width:2;height:113" coordorigin="10652,-8" coordsize="0,113" path="m10652,105l10652,-8e" filled="f" stroked="t" strokeweight="1.75pt" strokecolor="#EDEDED">
                <v:path arrowok="t"/>
              </v:shape>
            </v:group>
            <v:group style="position:absolute;left:10723;top:-8;width:2;height:162" coordorigin="10723,-8" coordsize="2,162">
              <v:shape style="position:absolute;left:10723;top:-8;width:2;height:162" coordorigin="10723,-8" coordsize="0,162" path="m10723,154l10723,-8e" filled="f" stroked="t" strokeweight="4.40458pt" strokecolor="#EDEDED">
                <v:path arrowok="t"/>
              </v:shape>
            </v:group>
            <v:group style="position:absolute;left:10549;top:105;width:152;height:202" coordorigin="10549,105" coordsize="152,202">
              <v:shape style="position:absolute;left:10549;top:105;width:152;height:202" coordorigin="10549,105" coordsize="152,202" path="m10549,105l10701,105,10701,307,10549,307,10549,105e" filled="t" fillcolor="#EDEDED" stroked="f">
                <v:path arrowok="t"/>
                <v:fill/>
              </v:shape>
            </v:group>
            <v:group style="position:absolute;left:10397;top:204;width:128;height:485" coordorigin="10397,204" coordsize="128,485">
              <v:shape style="position:absolute;left:10397;top:204;width:128;height:485" coordorigin="10397,204" coordsize="128,485" path="m10397,204l10525,204,10525,688,10397,688,10397,204e" filled="t" fillcolor="#EDEDED" stroked="f">
                <v:path arrowok="t"/>
                <v:fill/>
              </v:shape>
            </v:group>
            <v:group style="position:absolute;left:9870;top:644;width:2;height:54" coordorigin="9870,644" coordsize="2,54">
              <v:shape style="position:absolute;left:9870;top:644;width:2;height:54" coordorigin="9870,644" coordsize="0,54" path="m9870,698l9870,644e" filled="f" stroked="t" strokeweight="1.48pt" strokecolor="#EDEDED">
                <v:path arrowok="t"/>
              </v:shape>
            </v:group>
            <v:group style="position:absolute;left:9512;top:204;width:2;height:485" coordorigin="9512,204" coordsize="2,485">
              <v:shape style="position:absolute;left:9512;top:204;width:2;height:485" coordorigin="9512,204" coordsize="0,485" path="m9512,688l9512,204e" filled="f" stroked="t" strokeweight="3.43pt" strokecolor="#EDEDED">
                <v:path arrowok="t"/>
              </v:shape>
            </v:group>
            <v:group style="position:absolute;left:9734;top:204;width:2;height:485" coordorigin="9734,204" coordsize="2,485">
              <v:shape style="position:absolute;left:9734;top:204;width:2;height:485" coordorigin="9734,204" coordsize="0,485" path="m9734,688l9734,204e" filled="f" stroked="t" strokeweight="4.555pt" strokecolor="#EDEDED">
                <v:path arrowok="t"/>
              </v:shape>
            </v:group>
            <v:group style="position:absolute;left:9596;top:698;width:101;height:162" coordorigin="9596,698" coordsize="101,162">
              <v:shape style="position:absolute;left:9596;top:698;width:101;height:162" coordorigin="9596,698" coordsize="101,162" path="m9596,698l9698,698,9698,859,9596,859,9596,698e" filled="t" fillcolor="#EDEDED" stroked="f">
                <v:path arrowok="t"/>
                <v:fill/>
              </v:shape>
            </v:group>
            <v:group style="position:absolute;left:9822;top:698;width:173;height:162" coordorigin="9822,698" coordsize="173,162">
              <v:shape style="position:absolute;left:9822;top:698;width:173;height:162" coordorigin="9822,698" coordsize="173,162" path="m9822,698l9994,698,9994,859,9822,859,9822,698e" filled="t" fillcolor="#EDEDED" stroked="f">
                <v:path arrowok="t"/>
                <v:fill/>
              </v:shape>
            </v:group>
            <v:group style="position:absolute;left:9854;top:772;width:128;height:368" coordorigin="9854,772" coordsize="128,368">
              <v:shape style="position:absolute;left:9854;top:772;width:128;height:368" coordorigin="9854,772" coordsize="128,368" path="m9854,772l9982,772,9982,1141,9854,1141,9854,772e" filled="t" fillcolor="#EDEDED" stroked="f">
                <v:path arrowok="t"/>
                <v:fill/>
              </v:shape>
            </v:group>
            <v:group style="position:absolute;left:10014;top:956;width:2;height:273" coordorigin="10014,956" coordsize="2,273">
              <v:shape style="position:absolute;left:10014;top:956;width:2;height:273" coordorigin="10014,956" coordsize="0,273" path="m10014,956l10014,1228,10014,956xe" filled="t" fillcolor="#ED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544.173767pt;margin-top:.575821pt;width:.1pt;height:6.916505pt;mso-position-horizontal-relative:page;mso-position-vertical-relative:paragraph;z-index:-17145" coordorigin="10883,12" coordsize="2,138">
            <v:shape style="position:absolute;left:10883;top:12;width:2;height:138" coordorigin="10883,12" coordsize="0,138" path="m10883,12l10883,150,10883,12xe" filled="t" fillcolor="#ED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559.349487pt;margin-top:.656388pt;width:.1pt;height:6.730957pt;mso-position-horizontal-relative:page;mso-position-vertical-relative:paragraph;z-index:-17144" coordorigin="11187,13" coordsize="2,135">
            <v:shape style="position:absolute;left:11187;top:13;width:2;height:135" coordorigin="11187,13" coordsize="0,135" path="m11187,148l11187,13e" filled="f" stroked="t" strokeweight="2.719pt" strokecolor="#EDEDED">
              <v:path arrowok="t"/>
            </v:shape>
          </v:group>
          <w10:wrap type="none"/>
        </w:pict>
      </w:r>
      <w:r>
        <w:rPr/>
        <w:pict>
          <v:group style="position:absolute;margin-left:470.282013pt;margin-top:-5.367734pt;width:.1pt;height:23.941407pt;mso-position-horizontal-relative:page;mso-position-vertical-relative:paragraph;z-index:-17143" coordorigin="9406,-107" coordsize="2,479">
            <v:shape style="position:absolute;left:9406;top:-107;width:2;height:479" coordorigin="9406,-107" coordsize="0,479" path="m9406,371l9406,-107e" filled="f" stroked="t" strokeweight="4.53202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9.920013pt;margin-top:-1.429984pt;width:83.176161pt;height:18pt;mso-position-horizontal-relative:page;mso-position-vertical-relative:paragraph;z-index:-17133" type="#_x0000_t202" filled="f" stroked="f">
            <v:textbox inset="0,0,0,0">
              <w:txbxContent>
                <w:p>
                  <w:pPr>
                    <w:spacing w:before="0" w:after="0" w:line="360" w:lineRule="exact"/>
                    <w:ind w:right="-94"/>
                    <w:jc w:val="left"/>
                    <w:tabs>
                      <w:tab w:pos="1560" w:val="left"/>
                    </w:tabs>
                    <w:rPr>
                      <w:rFonts w:ascii="Arial" w:hAnsi="Arial" w:cs="Arial" w:eastAsia="Arial"/>
                      <w:sz w:val="33"/>
                      <w:szCs w:val="3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B1B1B1"/>
                      <w:spacing w:val="-49"/>
                      <w:w w:val="39"/>
                      <w:i/>
                    </w:rPr>
                    <w:t>·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8E8E8E"/>
                      <w:spacing w:val="5"/>
                      <w:w w:val="52"/>
                      <w:b/>
                      <w:bCs/>
                      <w:position w:val="14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B1B1B1"/>
                      <w:spacing w:val="5"/>
                      <w:w w:val="39"/>
                      <w:i/>
                      <w:position w:val="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B1B1B1"/>
                      <w:spacing w:val="-36"/>
                      <w:w w:val="39"/>
                      <w:emboss/>
                      <w:i/>
                      <w:position w:val="0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B1B1B1"/>
                      <w:spacing w:val="-36"/>
                      <w:w w:val="39"/>
                      <w:emboss/>
                      <w:i/>
                      <w:position w:val="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B1B1B1"/>
                      <w:spacing w:val="-36"/>
                      <w:w w:val="39"/>
                      <w:i/>
                      <w:position w:val="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B1B1B1"/>
                      <w:spacing w:val="-36"/>
                      <w:w w:val="39"/>
                      <w:i/>
                      <w:position w:val="0"/>
                    </w:rPr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8E8E8E"/>
                      <w:spacing w:val="0"/>
                      <w:w w:val="52"/>
                      <w:b/>
                      <w:bCs/>
                      <w:position w:val="14"/>
                    </w:rPr>
                    <w:t>ı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8E8E8E"/>
                      <w:spacing w:val="0"/>
                      <w:w w:val="100"/>
                      <w:b/>
                      <w:bCs/>
                      <w:position w:val="14"/>
                    </w:rPr>
                    <w:t>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8E8E8E"/>
                      <w:spacing w:val="-11"/>
                      <w:w w:val="100"/>
                      <w:b/>
                      <w:bCs/>
                      <w:position w:val="1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8E8E8E"/>
                      <w:spacing w:val="-48"/>
                      <w:w w:val="176"/>
                      <w:i/>
                      <w:position w:val="0"/>
                    </w:rPr>
                    <w:t>;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8E8E8E"/>
                      <w:spacing w:val="0"/>
                      <w:w w:val="176"/>
                      <w:position w:val="14"/>
                    </w:rPr>
                    <w:t>'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8E8E8E"/>
                      <w:spacing w:val="-83"/>
                      <w:w w:val="176"/>
                      <w:position w:val="14"/>
                    </w:rPr>
                    <w:t>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8E8E8E"/>
                      <w:spacing w:val="0"/>
                      <w:w w:val="100"/>
                      <w:position w:val="14"/>
                    </w:rPr>
                    <w:tab/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8E8E8E"/>
                      <w:spacing w:val="0"/>
                      <w:w w:val="100"/>
                      <w:position w:val="14"/>
                    </w:rPr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8E8E8E"/>
                      <w:spacing w:val="0"/>
                      <w:w w:val="53"/>
                      <w:position w:val="0"/>
                    </w:rPr>
                    <w:t>..</w:t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A1A1A1"/>
          <w:spacing w:val="0"/>
          <w:w w:val="100"/>
          <w:position w:val="-3"/>
        </w:rPr>
        <w:t>.</w:t>
      </w:r>
      <w:r>
        <w:rPr>
          <w:rFonts w:ascii="Arial" w:hAnsi="Arial" w:cs="Arial" w:eastAsia="Arial"/>
          <w:sz w:val="17"/>
          <w:szCs w:val="17"/>
          <w:color w:val="A1A1A1"/>
          <w:spacing w:val="-42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A1A1A1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7"/>
          <w:szCs w:val="17"/>
          <w:color w:val="A1A1A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2"/>
          <w:szCs w:val="12"/>
          <w:color w:val="A1A1A1"/>
          <w:spacing w:val="-6"/>
          <w:w w:val="110"/>
          <w:position w:val="-3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67696B"/>
          <w:spacing w:val="-14"/>
          <w:w w:val="148"/>
          <w:position w:val="-3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A1A1A1"/>
          <w:spacing w:val="0"/>
          <w:w w:val="258"/>
          <w:position w:val="-3"/>
        </w:rPr>
        <w:t>\</w:t>
      </w:r>
      <w:r>
        <w:rPr>
          <w:rFonts w:ascii="Times New Roman" w:hAnsi="Times New Roman" w:cs="Times New Roman" w:eastAsia="Times New Roman"/>
          <w:sz w:val="12"/>
          <w:szCs w:val="12"/>
          <w:color w:val="A1A1A1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A1A1A1"/>
          <w:spacing w:val="-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E8E8E"/>
          <w:spacing w:val="-14"/>
          <w:w w:val="126"/>
          <w:b/>
          <w:bCs/>
          <w:position w:val="-3"/>
        </w:rPr>
        <w:t>t</w:t>
      </w:r>
      <w:r>
        <w:rPr>
          <w:rFonts w:ascii="Times New Roman" w:hAnsi="Times New Roman" w:cs="Times New Roman" w:eastAsia="Times New Roman"/>
          <w:sz w:val="10"/>
          <w:szCs w:val="10"/>
          <w:color w:val="8E8E8E"/>
          <w:spacing w:val="-13"/>
          <w:w w:val="149"/>
          <w:b/>
          <w:bCs/>
          <w:position w:val="-3"/>
        </w:rPr>
        <w:t>·</w:t>
      </w:r>
      <w:r>
        <w:rPr>
          <w:rFonts w:ascii="Times New Roman" w:hAnsi="Times New Roman" w:cs="Times New Roman" w:eastAsia="Times New Roman"/>
          <w:sz w:val="10"/>
          <w:szCs w:val="10"/>
          <w:color w:val="B1B1B1"/>
          <w:spacing w:val="0"/>
          <w:w w:val="118"/>
          <w:b/>
          <w:bCs/>
          <w:position w:val="-3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B1B1B1"/>
          <w:spacing w:val="0"/>
          <w:w w:val="100"/>
          <w:b/>
          <w:bCs/>
          <w:position w:val="-3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B1B1B1"/>
          <w:spacing w:val="0"/>
          <w:w w:val="100"/>
          <w:b/>
          <w:bCs/>
          <w:position w:val="-3"/>
        </w:rPr>
      </w:r>
      <w:r>
        <w:rPr>
          <w:rFonts w:ascii="Times New Roman" w:hAnsi="Times New Roman" w:cs="Times New Roman" w:eastAsia="Times New Roman"/>
          <w:sz w:val="10"/>
          <w:szCs w:val="10"/>
          <w:color w:val="A1A1A1"/>
          <w:spacing w:val="0"/>
          <w:w w:val="291"/>
          <w:position w:val="-3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902" w:right="-20"/>
        <w:jc w:val="left"/>
        <w:tabs>
          <w:tab w:pos="164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Arial" w:hAnsi="Arial" w:cs="Arial" w:eastAsia="Arial"/>
          <w:sz w:val="18"/>
          <w:szCs w:val="18"/>
          <w:color w:val="B1B1B1"/>
          <w:spacing w:val="-4"/>
          <w:w w:val="52"/>
        </w:rPr>
        <w:t>.</w:t>
      </w:r>
      <w:r>
        <w:rPr>
          <w:rFonts w:ascii="Arial" w:hAnsi="Arial" w:cs="Arial" w:eastAsia="Arial"/>
          <w:sz w:val="15"/>
          <w:szCs w:val="15"/>
          <w:color w:val="A1A1A1"/>
          <w:spacing w:val="0"/>
          <w:w w:val="101"/>
        </w:rPr>
        <w:t>.,</w:t>
      </w:r>
      <w:r>
        <w:rPr>
          <w:rFonts w:ascii="Arial" w:hAnsi="Arial" w:cs="Arial" w:eastAsia="Arial"/>
          <w:sz w:val="15"/>
          <w:szCs w:val="15"/>
          <w:color w:val="A1A1A1"/>
          <w:spacing w:val="15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A1A1A1"/>
          <w:spacing w:val="0"/>
          <w:w w:val="59"/>
        </w:rPr>
        <w:t>:..</w:t>
      </w:r>
      <w:r>
        <w:rPr>
          <w:rFonts w:ascii="Arial" w:hAnsi="Arial" w:cs="Arial" w:eastAsia="Arial"/>
          <w:sz w:val="23"/>
          <w:szCs w:val="23"/>
          <w:color w:val="A1A1A1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A1A1A1"/>
          <w:spacing w:val="0"/>
          <w:w w:val="100"/>
        </w:rPr>
      </w:r>
      <w:r>
        <w:rPr>
          <w:rFonts w:ascii="Times New Roman" w:hAnsi="Times New Roman" w:cs="Times New Roman" w:eastAsia="Times New Roman"/>
          <w:sz w:val="15"/>
          <w:szCs w:val="15"/>
          <w:color w:val="A1A1A1"/>
          <w:spacing w:val="0"/>
          <w:w w:val="59"/>
        </w:rPr>
        <w:t>......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spacing w:before="0" w:after="0" w:line="293" w:lineRule="exact"/>
        <w:ind w:left="514" w:right="-20"/>
        <w:jc w:val="left"/>
        <w:tabs>
          <w:tab w:pos="23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8.080017pt;margin-top:18.164864pt;width:6.800993pt;height:9.858539pt;mso-position-horizontal-relative:page;mso-position-vertical-relative:paragraph;z-index:-17159" type="#_x0000_t202" filled="f" stroked="f">
            <v:textbox inset="0,0,0,0">
              <w:txbxContent>
                <w:p>
                  <w:pPr>
                    <w:spacing w:before="0" w:after="0" w:line="82" w:lineRule="exact"/>
                    <w:ind w:right="-20"/>
                    <w:jc w:val="left"/>
                    <w:rPr>
                      <w:rFonts w:ascii="Times New Roman" w:hAnsi="Times New Roman" w:cs="Times New Roman" w:eastAsia="Times New Roman"/>
                      <w:sz w:val="8"/>
                      <w:szCs w:val="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8E8E8E"/>
                      <w:spacing w:val="0"/>
                      <w:w w:val="100"/>
                    </w:rPr>
                    <w:t>...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1.094025pt;margin-top:18.164864pt;width:8.625pt;height:9.858539pt;mso-position-horizontal-relative:page;mso-position-vertical-relative:paragraph;z-index:-17158" type="#_x0000_t202" filled="f" stroked="f">
            <v:textbox inset="0,0,0,0">
              <w:txbxContent>
                <w:p>
                  <w:pPr>
                    <w:spacing w:before="0" w:after="0" w:line="82" w:lineRule="exact"/>
                    <w:ind w:left="39" w:right="-20"/>
                    <w:jc w:val="left"/>
                    <w:rPr>
                      <w:rFonts w:ascii="Times New Roman" w:hAnsi="Times New Roman" w:cs="Times New Roman" w:eastAsia="Times New Roman"/>
                      <w:sz w:val="8"/>
                      <w:szCs w:val="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B1B1B1"/>
                      <w:spacing w:val="0"/>
                      <w:w w:val="69"/>
                      <w:b/>
                      <w:bCs/>
                      <w:i/>
                    </w:rPr>
                    <w:t>_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564.266602pt;margin-top:8.876058pt;width:.1pt;height:10.640626pt;mso-position-horizontal-relative:page;mso-position-vertical-relative:paragraph;z-index:-17142" coordorigin="11285,178" coordsize="2,213">
            <v:shape style="position:absolute;left:11285;top:178;width:2;height:213" coordorigin="11285,178" coordsize="0,213" path="m11285,390l11285,178e" filled="f" stroked="t" strokeweight="3.2024pt" strokecolor="#EDEDED">
              <v:path arrowok="t"/>
            </v:shape>
          </v:group>
          <w10:wrap type="none"/>
        </w:pict>
      </w:r>
      <w:r>
        <w:rPr/>
        <w:pict>
          <v:group style="position:absolute;margin-left:528.145996pt;margin-top:15.562075pt;width:8.34648pt;height:34.254257pt;mso-position-horizontal-relative:page;mso-position-vertical-relative:paragraph;z-index:-17141" coordorigin="10563,311" coordsize="167,685">
            <v:group style="position:absolute;left:10596;top:345;width:2;height:108" coordorigin="10596,345" coordsize="2,108">
              <v:shape style="position:absolute;left:10596;top:345;width:2;height:108" coordorigin="10596,345" coordsize="0,108" path="m10596,452l10596,345e" filled="f" stroked="t" strokeweight="3.32656pt" strokecolor="#EDEDED">
                <v:path arrowok="t"/>
              </v:shape>
            </v:group>
            <v:group style="position:absolute;left:10610;top:417;width:120;height:579" coordorigin="10610,417" coordsize="120,579">
              <v:shape style="position:absolute;left:10610;top:417;width:120;height:579" coordorigin="10610,417" coordsize="120,579" path="m10610,417l10730,417,10730,996,10610,996,10610,417e" filled="t" fillcolor="#ED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559.614014pt;margin-top:16.748051pt;width:.1pt;height:13.642579pt;mso-position-horizontal-relative:page;mso-position-vertical-relative:paragraph;z-index:-17140" coordorigin="11192,335" coordsize="2,273">
            <v:shape style="position:absolute;left:11192;top:335;width:2;height:273" coordorigin="11192,335" coordsize="0,273" path="m11192,608l11192,335e" filled="f" stroked="t" strokeweight="3.748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36"/>
          <w:szCs w:val="36"/>
          <w:color w:val="8E8E8E"/>
          <w:w w:val="32"/>
          <w:position w:val="-4"/>
        </w:rPr>
        <w:t>·</w:t>
      </w:r>
      <w:r>
        <w:rPr>
          <w:rFonts w:ascii="Times New Roman" w:hAnsi="Times New Roman" w:cs="Times New Roman" w:eastAsia="Times New Roman"/>
          <w:sz w:val="36"/>
          <w:szCs w:val="36"/>
          <w:color w:val="8E8E8E"/>
          <w:spacing w:val="-36"/>
          <w:w w:val="32"/>
          <w:position w:val="-4"/>
        </w:rPr>
        <w:t>,</w:t>
      </w:r>
      <w:r>
        <w:rPr>
          <w:rFonts w:ascii="Times New Roman" w:hAnsi="Times New Roman" w:cs="Times New Roman" w:eastAsia="Times New Roman"/>
          <w:sz w:val="36"/>
          <w:szCs w:val="36"/>
          <w:color w:val="A1A1A1"/>
          <w:spacing w:val="-67"/>
          <w:w w:val="37"/>
          <w:position w:val="-4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8E8E8E"/>
          <w:spacing w:val="-67"/>
          <w:w w:val="71"/>
          <w:position w:val="-4"/>
        </w:rPr>
        <w:t>·</w:t>
      </w:r>
      <w:r>
        <w:rPr>
          <w:rFonts w:ascii="Times New Roman" w:hAnsi="Times New Roman" w:cs="Times New Roman" w:eastAsia="Times New Roman"/>
          <w:sz w:val="36"/>
          <w:szCs w:val="36"/>
          <w:color w:val="A1A1A1"/>
          <w:spacing w:val="9"/>
          <w:w w:val="37"/>
          <w:position w:val="-4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B1B1B1"/>
          <w:spacing w:val="-70"/>
          <w:w w:val="49"/>
          <w:position w:val="-4"/>
        </w:rPr>
        <w:t>i</w:t>
      </w:r>
      <w:r>
        <w:rPr>
          <w:rFonts w:ascii="Times New Roman" w:hAnsi="Times New Roman" w:cs="Times New Roman" w:eastAsia="Times New Roman"/>
          <w:sz w:val="36"/>
          <w:szCs w:val="36"/>
          <w:color w:val="B1B1B1"/>
          <w:spacing w:val="-49"/>
          <w:w w:val="99"/>
          <w:position w:val="-4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B1B1B1"/>
          <w:spacing w:val="0"/>
          <w:w w:val="50"/>
          <w:position w:val="-4"/>
        </w:rPr>
        <w:t>-"</w:t>
      </w:r>
      <w:r>
        <w:rPr>
          <w:rFonts w:ascii="Times New Roman" w:hAnsi="Times New Roman" w:cs="Times New Roman" w:eastAsia="Times New Roman"/>
          <w:sz w:val="36"/>
          <w:szCs w:val="36"/>
          <w:color w:val="B1B1B1"/>
          <w:spacing w:val="-14"/>
          <w:w w:val="50"/>
          <w:position w:val="-4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B1B1B1"/>
          <w:spacing w:val="-27"/>
          <w:w w:val="85"/>
          <w:position w:val="-4"/>
        </w:rPr>
        <w:t>:</w:t>
      </w:r>
      <w:r>
        <w:rPr>
          <w:rFonts w:ascii="Times New Roman" w:hAnsi="Times New Roman" w:cs="Times New Roman" w:eastAsia="Times New Roman"/>
          <w:sz w:val="36"/>
          <w:szCs w:val="36"/>
          <w:color w:val="B1B1B1"/>
          <w:spacing w:val="-9"/>
          <w:w w:val="85"/>
          <w:position w:val="-4"/>
        </w:rPr>
        <w:t>:</w:t>
      </w:r>
      <w:r>
        <w:rPr>
          <w:rFonts w:ascii="Times New Roman" w:hAnsi="Times New Roman" w:cs="Times New Roman" w:eastAsia="Times New Roman"/>
          <w:sz w:val="36"/>
          <w:szCs w:val="36"/>
          <w:color w:val="B1B1B1"/>
          <w:spacing w:val="-66"/>
          <w:w w:val="60"/>
          <w:position w:val="-4"/>
        </w:rPr>
        <w:t>:</w:t>
      </w:r>
      <w:r>
        <w:rPr>
          <w:rFonts w:ascii="Times New Roman" w:hAnsi="Times New Roman" w:cs="Times New Roman" w:eastAsia="Times New Roman"/>
          <w:sz w:val="36"/>
          <w:szCs w:val="36"/>
          <w:color w:val="B1B1B1"/>
          <w:spacing w:val="-78"/>
          <w:w w:val="78"/>
          <w:position w:val="-4"/>
        </w:rPr>
        <w:t>·</w:t>
      </w:r>
      <w:r>
        <w:rPr>
          <w:rFonts w:ascii="Times New Roman" w:hAnsi="Times New Roman" w:cs="Times New Roman" w:eastAsia="Times New Roman"/>
          <w:sz w:val="36"/>
          <w:szCs w:val="36"/>
          <w:color w:val="B1B1B1"/>
          <w:spacing w:val="-29"/>
          <w:w w:val="97"/>
          <w:position w:val="-4"/>
        </w:rPr>
        <w:t>:</w:t>
      </w:r>
      <w:r>
        <w:rPr>
          <w:rFonts w:ascii="Times New Roman" w:hAnsi="Times New Roman" w:cs="Times New Roman" w:eastAsia="Times New Roman"/>
          <w:sz w:val="36"/>
          <w:szCs w:val="36"/>
          <w:color w:val="B1B1B1"/>
          <w:spacing w:val="0"/>
          <w:w w:val="47"/>
          <w:position w:val="-4"/>
        </w:rPr>
        <w:t>'</w:t>
      </w:r>
      <w:r>
        <w:rPr>
          <w:rFonts w:ascii="Times New Roman" w:hAnsi="Times New Roman" w:cs="Times New Roman" w:eastAsia="Times New Roman"/>
          <w:sz w:val="36"/>
          <w:szCs w:val="36"/>
          <w:color w:val="B1B1B1"/>
          <w:spacing w:val="-5"/>
          <w:w w:val="46"/>
          <w:position w:val="-4"/>
        </w:rPr>
        <w:t>&lt;</w:t>
      </w:r>
      <w:r>
        <w:rPr>
          <w:rFonts w:ascii="Times New Roman" w:hAnsi="Times New Roman" w:cs="Times New Roman" w:eastAsia="Times New Roman"/>
          <w:sz w:val="36"/>
          <w:szCs w:val="36"/>
          <w:color w:val="B1B1B1"/>
          <w:spacing w:val="-57"/>
          <w:w w:val="85"/>
          <w:position w:val="-4"/>
        </w:rPr>
        <w:t>:</w:t>
      </w:r>
      <w:r>
        <w:rPr>
          <w:rFonts w:ascii="Times New Roman" w:hAnsi="Times New Roman" w:cs="Times New Roman" w:eastAsia="Times New Roman"/>
          <w:sz w:val="36"/>
          <w:szCs w:val="36"/>
          <w:color w:val="8E8E8E"/>
          <w:spacing w:val="-47"/>
          <w:w w:val="81"/>
          <w:position w:val="-4"/>
        </w:rPr>
        <w:t>'</w:t>
      </w:r>
      <w:r>
        <w:rPr>
          <w:rFonts w:ascii="Times New Roman" w:hAnsi="Times New Roman" w:cs="Times New Roman" w:eastAsia="Times New Roman"/>
          <w:sz w:val="36"/>
          <w:szCs w:val="36"/>
          <w:color w:val="C1C1C3"/>
          <w:spacing w:val="0"/>
          <w:w w:val="59"/>
          <w:position w:val="-4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C1C1C3"/>
          <w:spacing w:val="-16"/>
          <w:w w:val="58"/>
          <w:position w:val="-4"/>
        </w:rPr>
        <w:t>&lt;</w:t>
      </w:r>
      <w:r>
        <w:rPr>
          <w:rFonts w:ascii="Times New Roman" w:hAnsi="Times New Roman" w:cs="Times New Roman" w:eastAsia="Times New Roman"/>
          <w:sz w:val="36"/>
          <w:szCs w:val="36"/>
          <w:color w:val="8E8E8E"/>
          <w:spacing w:val="-38"/>
          <w:w w:val="78"/>
          <w:position w:val="-4"/>
        </w:rPr>
        <w:t>·</w:t>
      </w:r>
      <w:r>
        <w:rPr>
          <w:rFonts w:ascii="Times New Roman" w:hAnsi="Times New Roman" w:cs="Times New Roman" w:eastAsia="Times New Roman"/>
          <w:sz w:val="36"/>
          <w:szCs w:val="36"/>
          <w:color w:val="4B4B4B"/>
          <w:spacing w:val="0"/>
          <w:w w:val="52"/>
          <w:position w:val="-4"/>
        </w:rPr>
        <w:t>·</w:t>
      </w:r>
      <w:r>
        <w:rPr>
          <w:rFonts w:ascii="Times New Roman" w:hAnsi="Times New Roman" w:cs="Times New Roman" w:eastAsia="Times New Roman"/>
          <w:sz w:val="36"/>
          <w:szCs w:val="36"/>
          <w:color w:val="4B4B4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36"/>
          <w:szCs w:val="36"/>
          <w:color w:val="4B4B4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139"/>
          <w:i/>
          <w:position w:val="-11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00"/>
          <w:cols w:num="2" w:equalWidth="0">
            <w:col w:w="6184" w:space="2575"/>
            <w:col w:w="2901"/>
          </w:cols>
        </w:sectPr>
      </w:pPr>
      <w:rPr/>
    </w:p>
    <w:p>
      <w:pPr>
        <w:spacing w:before="0" w:after="0" w:line="226" w:lineRule="exact"/>
        <w:ind w:left="2446" w:right="-160"/>
        <w:jc w:val="left"/>
        <w:tabs>
          <w:tab w:pos="596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154.559998pt;margin-top:2.906947pt;width:64.800001pt;height:.1pt;mso-position-horizontal-relative:page;mso-position-vertical-relative:paragraph;z-index:-17152" coordorigin="3091,58" coordsize="1296,2">
            <v:shape style="position:absolute;left:3091;top:58;width:1296;height:2" coordorigin="3091,58" coordsize="1296,0" path="m3091,58l4387,58e" filled="f" stroked="t" strokeweight="1.68pt" strokecolor="#3F4B9C">
              <v:path arrowok="t"/>
            </v:shape>
          </v:group>
          <w10:wrap type="none"/>
        </w:pict>
      </w:r>
      <w:r>
        <w:rPr/>
        <w:pict>
          <v:group style="position:absolute;margin-left:306.480011pt;margin-top:1.662362pt;width:2.989521pt;height:16.364585pt;mso-position-horizontal-relative:page;mso-position-vertical-relative:paragraph;z-index:-17151" coordorigin="6130,33" coordsize="60,327">
            <v:group style="position:absolute;left:6158;top:63;width:2;height:125" coordorigin="6158,63" coordsize="2,125">
              <v:shape style="position:absolute;left:6158;top:63;width:2;height:125" coordorigin="6158,63" coordsize="0,125" path="m6158,188l6158,63e" filled="f" stroked="t" strokeweight=".96pt" strokecolor="#484B87">
                <v:path arrowok="t"/>
              </v:shape>
            </v:group>
            <v:group style="position:absolute;left:6144;top:130;width:2;height:216" coordorigin="6144,130" coordsize="2,216">
              <v:shape style="position:absolute;left:6144;top:130;width:2;height:216" coordorigin="6144,130" coordsize="0,216" path="m6144,346l6144,130e" filled="f" stroked="t" strokeweight="1.44pt" strokecolor="#6767A3">
                <v:path arrowok="t"/>
              </v:shape>
            </v:group>
            <v:group style="position:absolute;left:6173;top:50;width:2;height:291" coordorigin="6173,50" coordsize="2,291">
              <v:shape style="position:absolute;left:6173;top:50;width:2;height:291" coordorigin="6173,50" coordsize="0,291" path="m6173,341l6173,50e" filled="f" stroked="t" strokeweight="1.66288pt" strokecolor="#ED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80"/>
          <w:szCs w:val="80"/>
          <w:color w:val="4B4B4B"/>
          <w:w w:val="136"/>
          <w:position w:val="-46"/>
        </w:rPr>
        <w:t>A.</w:t>
      </w:r>
      <w:r>
        <w:rPr>
          <w:rFonts w:ascii="Times New Roman" w:hAnsi="Times New Roman" w:cs="Times New Roman" w:eastAsia="Times New Roman"/>
          <w:sz w:val="80"/>
          <w:szCs w:val="80"/>
          <w:color w:val="282D49"/>
          <w:w w:val="61"/>
          <w:position w:val="-46"/>
        </w:rPr>
        <w:t>6</w:t>
      </w:r>
      <w:r>
        <w:rPr>
          <w:rFonts w:ascii="Times New Roman" w:hAnsi="Times New Roman" w:cs="Times New Roman" w:eastAsia="Times New Roman"/>
          <w:sz w:val="80"/>
          <w:szCs w:val="80"/>
          <w:color w:val="282D49"/>
          <w:spacing w:val="-17"/>
          <w:w w:val="61"/>
          <w:position w:val="-46"/>
        </w:rPr>
        <w:t>s</w:t>
      </w:r>
      <w:r>
        <w:rPr>
          <w:rFonts w:ascii="Times New Roman" w:hAnsi="Times New Roman" w:cs="Times New Roman" w:eastAsia="Times New Roman"/>
          <w:sz w:val="80"/>
          <w:szCs w:val="80"/>
          <w:color w:val="232323"/>
          <w:spacing w:val="0"/>
          <w:w w:val="40"/>
          <w:position w:val="-46"/>
        </w:rPr>
        <w:t>E</w:t>
      </w:r>
      <w:r>
        <w:rPr>
          <w:rFonts w:ascii="Times New Roman" w:hAnsi="Times New Roman" w:cs="Times New Roman" w:eastAsia="Times New Roman"/>
          <w:sz w:val="80"/>
          <w:szCs w:val="80"/>
          <w:color w:val="232323"/>
          <w:spacing w:val="0"/>
          <w:w w:val="100"/>
          <w:position w:val="-46"/>
        </w:rPr>
        <w:tab/>
      </w:r>
      <w:r>
        <w:rPr>
          <w:rFonts w:ascii="Times New Roman" w:hAnsi="Times New Roman" w:cs="Times New Roman" w:eastAsia="Times New Roman"/>
          <w:sz w:val="80"/>
          <w:szCs w:val="80"/>
          <w:color w:val="232323"/>
          <w:spacing w:val="0"/>
          <w:w w:val="100"/>
          <w:position w:val="-46"/>
        </w:rPr>
      </w:r>
      <w:r>
        <w:rPr>
          <w:rFonts w:ascii="Arial" w:hAnsi="Arial" w:cs="Arial" w:eastAsia="Arial"/>
          <w:sz w:val="22"/>
          <w:szCs w:val="22"/>
          <w:color w:val="4F548E"/>
          <w:spacing w:val="-1"/>
          <w:w w:val="53"/>
          <w:i/>
          <w:position w:val="-9"/>
        </w:rPr>
        <w:t>f</w:t>
      </w:r>
      <w:r>
        <w:rPr>
          <w:rFonts w:ascii="Arial" w:hAnsi="Arial" w:cs="Arial" w:eastAsia="Arial"/>
          <w:sz w:val="22"/>
          <w:szCs w:val="22"/>
          <w:color w:val="A3A8BF"/>
          <w:spacing w:val="0"/>
          <w:w w:val="64"/>
          <w:i/>
          <w:position w:val="-9"/>
        </w:rPr>
        <w:t>l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60" w:after="0" w:line="83" w:lineRule="exact"/>
        <w:ind w:left="110" w:right="-52"/>
        <w:jc w:val="left"/>
        <w:tabs>
          <w:tab w:pos="70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"/>
          <w:szCs w:val="8"/>
          <w:color w:val="8E8E8E"/>
          <w:spacing w:val="0"/>
          <w:w w:val="100"/>
          <w:b/>
          <w:bCs/>
          <w:i/>
          <w:position w:val="-1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8E8E8E"/>
          <w:spacing w:val="-3"/>
          <w:w w:val="100"/>
          <w:b/>
          <w:bCs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8E8E8E"/>
          <w:spacing w:val="0"/>
          <w:w w:val="100"/>
          <w:b/>
          <w:bCs/>
          <w:i/>
          <w:position w:val="-1"/>
        </w:rPr>
        <w:t>1</w:t>
      </w:r>
      <w:r>
        <w:rPr>
          <w:rFonts w:ascii="Times New Roman" w:hAnsi="Times New Roman" w:cs="Times New Roman" w:eastAsia="Times New Roman"/>
          <w:sz w:val="8"/>
          <w:szCs w:val="8"/>
          <w:color w:val="8E8E8E"/>
          <w:spacing w:val="0"/>
          <w:w w:val="100"/>
          <w:b/>
          <w:bCs/>
          <w:i/>
          <w:position w:val="-1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8E8E8E"/>
          <w:spacing w:val="0"/>
          <w:w w:val="100"/>
          <w:b/>
          <w:bCs/>
          <w:i/>
          <w:position w:val="-1"/>
        </w:rPr>
      </w:r>
      <w:r>
        <w:rPr>
          <w:rFonts w:ascii="Times New Roman" w:hAnsi="Times New Roman" w:cs="Times New Roman" w:eastAsia="Times New Roman"/>
          <w:sz w:val="8"/>
          <w:szCs w:val="8"/>
          <w:color w:val="B1B1B1"/>
          <w:spacing w:val="0"/>
          <w:w w:val="150"/>
          <w:position w:val="-1"/>
        </w:rPr>
        <w:t>\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82" w:lineRule="exact"/>
        <w:ind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1.52002pt;margin-top:-.446637pt;width:8.11884pt;height:20.731584pt;mso-position-horizontal-relative:page;mso-position-vertical-relative:paragraph;z-index:-17157" type="#_x0000_t202" filled="f" stroked="f">
            <v:textbox inset="0,0,0,0">
              <w:txbxContent>
                <w:p>
                  <w:pPr>
                    <w:spacing w:before="0" w:after="0" w:line="123" w:lineRule="exact"/>
                    <w:ind w:right="-58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B1B1B1"/>
                      <w:spacing w:val="0"/>
                      <w:w w:val="58"/>
                    </w:rPr>
                    <w:t>..,.·....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2"/>
          <w:szCs w:val="12"/>
          <w:color w:val="A1A1A1"/>
          <w:spacing w:val="0"/>
          <w:w w:val="185"/>
          <w:position w:val="-2"/>
        </w:rPr>
        <w:t>.,</w:t>
      </w:r>
      <w:r>
        <w:rPr>
          <w:rFonts w:ascii="Times New Roman" w:hAnsi="Times New Roman" w:cs="Times New Roman" w:eastAsia="Times New Roman"/>
          <w:sz w:val="12"/>
          <w:szCs w:val="12"/>
          <w:color w:val="A1A1A1"/>
          <w:spacing w:val="20"/>
          <w:w w:val="185"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C1C1C3"/>
          <w:spacing w:val="0"/>
          <w:w w:val="185"/>
          <w:position w:val="-2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60" w:after="0" w:line="83" w:lineRule="exact"/>
        <w:ind w:left="101" w:right="-61"/>
        <w:jc w:val="left"/>
        <w:rPr>
          <w:rFonts w:ascii="Arial" w:hAnsi="Arial" w:cs="Arial" w:eastAsia="Arial"/>
          <w:sz w:val="6"/>
          <w:szCs w:val="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"/>
          <w:szCs w:val="8"/>
          <w:color w:val="B1B1B1"/>
          <w:w w:val="69"/>
          <w:position w:val="-1"/>
        </w:rPr>
        <w:t>..</w:t>
      </w:r>
      <w:r>
        <w:rPr>
          <w:rFonts w:ascii="Times New Roman" w:hAnsi="Times New Roman" w:cs="Times New Roman" w:eastAsia="Times New Roman"/>
          <w:sz w:val="8"/>
          <w:szCs w:val="8"/>
          <w:color w:val="B1B1B1"/>
          <w:spacing w:val="-12"/>
          <w:w w:val="69"/>
          <w:position w:val="-1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C1C1C3"/>
          <w:spacing w:val="0"/>
          <w:w w:val="108"/>
          <w:position w:val="-1"/>
        </w:rPr>
        <w:t>"</w:t>
      </w:r>
      <w:r>
        <w:rPr>
          <w:rFonts w:ascii="Times New Roman" w:hAnsi="Times New Roman" w:cs="Times New Roman" w:eastAsia="Times New Roman"/>
          <w:sz w:val="8"/>
          <w:szCs w:val="8"/>
          <w:color w:val="C1C1C3"/>
          <w:spacing w:val="0"/>
          <w:w w:val="100"/>
          <w:position w:val="-1"/>
        </w:rPr>
        <w:t>    </w:t>
      </w:r>
      <w:r>
        <w:rPr>
          <w:rFonts w:ascii="Times New Roman" w:hAnsi="Times New Roman" w:cs="Times New Roman" w:eastAsia="Times New Roman"/>
          <w:sz w:val="8"/>
          <w:szCs w:val="8"/>
          <w:color w:val="C1C1C3"/>
          <w:spacing w:val="-1"/>
          <w:w w:val="100"/>
          <w:position w:val="-1"/>
        </w:rPr>
        <w:t> </w:t>
      </w:r>
      <w:r>
        <w:rPr>
          <w:rFonts w:ascii="Arial" w:hAnsi="Arial" w:cs="Arial" w:eastAsia="Arial"/>
          <w:sz w:val="6"/>
          <w:szCs w:val="6"/>
          <w:color w:val="B1B1B1"/>
          <w:spacing w:val="0"/>
          <w:w w:val="102"/>
          <w:b/>
          <w:bCs/>
          <w:position w:val="-1"/>
        </w:rPr>
        <w:t>1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82" w:lineRule="exact"/>
        <w:ind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0.478516pt;margin-top:-.928941pt;width:7.049549pt;height:28.943117pt;mso-position-horizontal-relative:page;mso-position-vertical-relative:paragraph;z-index:-17156" type="#_x0000_t202" filled="f" stroked="f">
            <v:textbox inset="0,0,0,0">
              <w:txbxContent>
                <w:p>
                  <w:pPr>
                    <w:spacing w:before="4" w:after="0" w:line="150" w:lineRule="exact"/>
                    <w:jc w:val="left"/>
                    <w:rPr>
                      <w:sz w:val="15"/>
                      <w:szCs w:val="15"/>
                    </w:rPr>
                  </w:pPr>
                  <w:rPr/>
                  <w:r>
                    <w:rPr>
                      <w:sz w:val="15"/>
                      <w:szCs w:val="15"/>
                    </w:rPr>
                  </w:r>
                </w:p>
                <w:p>
                  <w:pPr>
                    <w:spacing w:before="0" w:after="0" w:line="240" w:lineRule="auto"/>
                    <w:ind w:left="27" w:right="-68"/>
                    <w:jc w:val="lef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B1B1B1"/>
                      <w:w w:val="71"/>
                      <w:b/>
                      <w:bCs/>
                      <w:i/>
                    </w:rPr>
                    <w:t>: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B1B1B1"/>
                      <w:spacing w:val="-29"/>
                      <w:w w:val="71"/>
                      <w:b/>
                      <w:bCs/>
                      <w:i/>
                    </w:rPr>
                    <w:t>·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8E8E8E"/>
                      <w:spacing w:val="0"/>
                      <w:w w:val="50"/>
                      <w:b/>
                      <w:bCs/>
                      <w:i/>
                    </w:rPr>
                    <w:t>1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507.647522pt;margin-top:7.205142pt;width:4.33875pt;height:19.271143pt;mso-position-horizontal-relative:page;mso-position-vertical-relative:paragraph;z-index:-17139" coordorigin="10153,144" coordsize="87,385">
            <v:group style="position:absolute;left:10209;top:188;width:2;height:164" coordorigin="10209,188" coordsize="2,164">
              <v:shape style="position:absolute;left:10209;top:188;width:2;height:164" coordorigin="10209,188" coordsize="0,164" path="m10209,352l10209,188e" filled="f" stroked="t" strokeweight="2.094400pt" strokecolor="#EDEDED">
                <v:path arrowok="t"/>
              </v:shape>
            </v:group>
            <v:group style="position:absolute;left:10179;top:272;width:2;height:205" coordorigin="10179,272" coordsize="2,205">
              <v:shape style="position:absolute;left:10179;top:272;width:2;height:205" coordorigin="10179,272" coordsize="0,205" path="m10179,477l10179,272e" filled="f" stroked="t" strokeweight="2.613775pt" strokecolor="#EDEDED">
                <v:path arrowok="t"/>
              </v:shape>
            </v:group>
            <v:group style="position:absolute;left:10215;top:169;width:2;height:337" coordorigin="10215,169" coordsize="2,337">
              <v:shape style="position:absolute;left:10215;top:169;width:2;height:337" coordorigin="10215,169" coordsize="0,337" path="m10215,505l10215,169e" filled="f" stroked="t" strokeweight="2.44375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16.528015pt;margin-top:9.327417pt;width:4.812960pt;height:8.592774pt;mso-position-horizontal-relative:page;mso-position-vertical-relative:paragraph;z-index:-17138" coordorigin="10331,187" coordsize="96,172">
            <v:shape style="position:absolute;left:10331;top:187;width:96;height:172" coordorigin="10331,187" coordsize="96,172" path="m10331,187l10427,187,10427,358,10331,358,10331,187e" filled="t" fillcolor="#EDEDED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6.960022pt;margin-top:10.799517pt;width:4.812960pt;height:6pt;mso-position-horizontal-relative:page;mso-position-vertical-relative:paragraph;z-index:-17132" type="#_x0000_t202" filled="f" stroked="f">
            <v:textbox inset="0,0,0,0">
              <w:txbxContent>
                <w:p>
                  <w:pPr>
                    <w:spacing w:before="0" w:after="0" w:line="120" w:lineRule="exact"/>
                    <w:ind w:right="-58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Pr/>
                  <w:r>
                    <w:rPr>
                      <w:rFonts w:ascii="Arial" w:hAnsi="Arial" w:cs="Arial" w:eastAsia="Arial"/>
                      <w:sz w:val="12"/>
                      <w:szCs w:val="12"/>
                      <w:color w:val="C1C1C3"/>
                      <w:w w:val="73"/>
                      <w:b/>
                      <w:bCs/>
                    </w:rPr>
                    <w:t>ı"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C1C1C3"/>
                      <w:w w:val="74"/>
                      <w:b/>
                      <w:bCs/>
                    </w:rPr>
                    <w:t>: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2"/>
          <w:szCs w:val="12"/>
          <w:color w:val="C1C1C3"/>
          <w:spacing w:val="0"/>
          <w:w w:val="115"/>
          <w:b/>
          <w:bCs/>
          <w:i/>
          <w:position w:val="-2"/>
        </w:rPr>
        <w:t>ı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8E8E8E"/>
          <w:spacing w:val="0"/>
          <w:w w:val="185"/>
          <w:position w:val="-10"/>
        </w:rPr>
        <w:t>"</w:t>
      </w:r>
      <w:r>
        <w:rPr>
          <w:rFonts w:ascii="Times New Roman" w:hAnsi="Times New Roman" w:cs="Times New Roman" w:eastAsia="Times New Roman"/>
          <w:sz w:val="13"/>
          <w:szCs w:val="13"/>
          <w:color w:val="8E8E8E"/>
          <w:spacing w:val="-9"/>
          <w:w w:val="185"/>
          <w:position w:val="-10"/>
        </w:rPr>
        <w:t> </w:t>
      </w:r>
      <w:r>
        <w:rPr>
          <w:rFonts w:ascii="Arial" w:hAnsi="Arial" w:cs="Arial" w:eastAsia="Arial"/>
          <w:sz w:val="37"/>
          <w:szCs w:val="37"/>
          <w:color w:val="B1B1B1"/>
          <w:spacing w:val="-61"/>
          <w:w w:val="103"/>
          <w:position w:val="-15"/>
        </w:rPr>
        <w:t>.</w:t>
      </w:r>
      <w:r>
        <w:rPr>
          <w:rFonts w:ascii="Arial" w:hAnsi="Arial" w:cs="Arial" w:eastAsia="Arial"/>
          <w:sz w:val="37"/>
          <w:szCs w:val="37"/>
          <w:color w:val="8E8E8E"/>
          <w:spacing w:val="-41"/>
          <w:w w:val="77"/>
          <w:position w:val="-15"/>
        </w:rPr>
        <w:t>.</w:t>
      </w:r>
      <w:r>
        <w:rPr>
          <w:rFonts w:ascii="Arial" w:hAnsi="Arial" w:cs="Arial" w:eastAsia="Arial"/>
          <w:sz w:val="20"/>
          <w:szCs w:val="20"/>
          <w:color w:val="B1B1B1"/>
          <w:spacing w:val="-25"/>
          <w:w w:val="190"/>
          <w:position w:val="-7"/>
        </w:rPr>
        <w:t>'</w:t>
      </w:r>
      <w:r>
        <w:rPr>
          <w:rFonts w:ascii="Arial" w:hAnsi="Arial" w:cs="Arial" w:eastAsia="Arial"/>
          <w:sz w:val="20"/>
          <w:szCs w:val="20"/>
          <w:color w:val="8E8E8E"/>
          <w:spacing w:val="0"/>
          <w:w w:val="120"/>
          <w:position w:val="-7"/>
        </w:rPr>
        <w:t>·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00"/>
          <w:cols w:num="4" w:equalWidth="0">
            <w:col w:w="6038" w:space="3406"/>
            <w:col w:w="744" w:space="120"/>
            <w:col w:w="299" w:space="138"/>
            <w:col w:w="915"/>
          </w:cols>
        </w:sectPr>
      </w:pPr>
      <w:rPr/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/>
        <w:pict>
          <v:group style="position:absolute;margin-left:13.2pt;margin-top:28.32pt;width:569.760012pt;height:791.760002pt;mso-position-horizontal-relative:page;mso-position-vertical-relative:page;z-index:-17155" coordorigin="264,566" coordsize="11395,15835">
            <v:group style="position:absolute;left:278;top:586;width:2333;height:2" coordorigin="278,586" coordsize="2333,2">
              <v:shape style="position:absolute;left:278;top:586;width:2333;height:2" coordorigin="278,586" coordsize="2333,0" path="m278,586l2611,586e" filled="f" stroked="t" strokeweight=".96pt" strokecolor="#5B5B5B">
                <v:path arrowok="t"/>
              </v:shape>
            </v:group>
            <v:group style="position:absolute;left:283;top:576;width:2;height:15797" coordorigin="283,576" coordsize="2,15797">
              <v:shape style="position:absolute;left:283;top:576;width:2;height:15797" coordorigin="283,576" coordsize="0,15797" path="m283,16373l283,576e" filled="f" stroked="t" strokeweight=".72pt" strokecolor="#3B3B3B">
                <v:path arrowok="t"/>
              </v:shape>
            </v:group>
            <v:group style="position:absolute;left:2342;top:576;width:2;height:562" coordorigin="2342,576" coordsize="2,562">
              <v:shape style="position:absolute;left:2342;top:576;width:2;height:562" coordorigin="2342,576" coordsize="0,562" path="m2342,1138l2342,576e" filled="f" stroked="t" strokeweight=".96pt" strokecolor="#3F3F3F">
                <v:path arrowok="t"/>
              </v:shape>
            </v:group>
            <v:group style="position:absolute;left:2294;top:586;width:9322;height:2" coordorigin="2294,586" coordsize="9322,2">
              <v:shape style="position:absolute;left:2294;top:586;width:9322;height:2" coordorigin="2294,586" coordsize="9322,0" path="m2294,586l11616,586e" filled="f" stroked="t" strokeweight=".72pt" strokecolor="#444444">
                <v:path arrowok="t"/>
              </v:shape>
            </v:group>
            <v:group style="position:absolute;left:2765;top:590;width:1114;height:2" coordorigin="2765,590" coordsize="1114,2">
              <v:shape style="position:absolute;left:2765;top:590;width:1114;height:2" coordorigin="2765,590" coordsize="1114,0" path="m2765,590l3878,590e" filled="f" stroked="t" strokeweight=".48pt" strokecolor="#181818">
                <v:path arrowok="t"/>
              </v:shape>
            </v:group>
            <v:group style="position:absolute;left:3768;top:595;width:7848;height:2" coordorigin="3768,595" coordsize="7848,2">
              <v:shape style="position:absolute;left:3768;top:595;width:7848;height:2" coordorigin="3768,595" coordsize="7848,0" path="m3768,595l11616,595e" filled="f" stroked="t" strokeweight=".96pt" strokecolor="#4B4B4B">
                <v:path arrowok="t"/>
              </v:shape>
            </v:group>
            <v:group style="position:absolute;left:9187;top:586;width:2;height:1181" coordorigin="9187,586" coordsize="2,1181">
              <v:shape style="position:absolute;left:9187;top:586;width:2;height:1181" coordorigin="9187,586" coordsize="0,1181" path="m9187,1766l9187,586e" filled="f" stroked="t" strokeweight=".96pt" strokecolor="#4F4F4F">
                <v:path arrowok="t"/>
              </v:shape>
            </v:group>
            <v:group style="position:absolute;left:11606;top:586;width:2;height:552" coordorigin="11606,586" coordsize="2,552">
              <v:shape style="position:absolute;left:11606;top:586;width:2;height:552" coordorigin="11606,586" coordsize="0,552" path="m11606,1138l11606,586e" filled="f" stroked="t" strokeweight=".96pt" strokecolor="#545454">
                <v:path arrowok="t"/>
              </v:shape>
            </v:group>
            <v:group style="position:absolute;left:283;top:1080;width:2;height:581" coordorigin="283,1080" coordsize="2,581">
              <v:shape style="position:absolute;left:283;top:1080;width:2;height:581" coordorigin="283,1080" coordsize="0,581" path="m283,1661l283,1080e" filled="f" stroked="t" strokeweight=".48pt" strokecolor="#282828">
                <v:path arrowok="t"/>
              </v:shape>
            </v:group>
            <v:group style="position:absolute;left:2338;top:1080;width:2;height:1042" coordorigin="2338,1080" coordsize="2,1042">
              <v:shape style="position:absolute;left:2338;top:1080;width:2;height:1042" coordorigin="2338,1080" coordsize="0,1042" path="m2338,2122l2338,1080e" filled="f" stroked="t" strokeweight=".48pt" strokecolor="#0F0F0F">
                <v:path arrowok="t"/>
              </v:shape>
            </v:group>
            <v:group style="position:absolute;left:278;top:2112;width:2544;height:2" coordorigin="278,2112" coordsize="2544,2">
              <v:shape style="position:absolute;left:278;top:2112;width:2544;height:2" coordorigin="278,2112" coordsize="2544,0" path="m278,2112l2822,2112e" filled="f" stroked="t" strokeweight=".96pt" strokecolor="#4B4B4B">
                <v:path arrowok="t"/>
              </v:shape>
            </v:group>
            <v:group style="position:absolute;left:2765;top:2117;width:3955;height:2" coordorigin="2765,2117" coordsize="3955,2">
              <v:shape style="position:absolute;left:2765;top:2117;width:3955;height:2" coordorigin="2765,2117" coordsize="3955,0" path="m2765,2117l6720,2117e" filled="f" stroked="t" strokeweight=".48pt" strokecolor="#0F0F0F">
                <v:path arrowok="t"/>
              </v:shape>
            </v:group>
            <v:group style="position:absolute;left:6691;top:2102;width:1675;height:2" coordorigin="6691,2102" coordsize="1675,2">
              <v:shape style="position:absolute;left:6691;top:2102;width:1675;height:2" coordorigin="6691,2102" coordsize="1675,0" path="m6691,2102l8366,2102e" filled="f" stroked="t" strokeweight=".96pt" strokecolor="#131313">
                <v:path arrowok="t"/>
              </v:shape>
            </v:group>
            <v:group style="position:absolute;left:8338;top:2122;width:3283;height:2" coordorigin="8338,2122" coordsize="3283,2">
              <v:shape style="position:absolute;left:8338;top:2122;width:3283;height:2" coordorigin="8338,2122" coordsize="3283,0" path="m8338,2122l11621,2122e" filled="f" stroked="t" strokeweight=".96pt" strokecolor="#4F4F4F">
                <v:path arrowok="t"/>
              </v:shape>
            </v:group>
            <v:group style="position:absolute;left:9187;top:1603;width:2;height:528" coordorigin="9187,1603" coordsize="2,528">
              <v:shape style="position:absolute;left:9187;top:1603;width:2;height:528" coordorigin="9187,1603" coordsize="0,528" path="m9187,2131l9187,1603e" filled="f" stroked="t" strokeweight=".72pt" strokecolor="#2F2F2F">
                <v:path arrowok="t"/>
              </v:shape>
            </v:group>
            <v:group style="position:absolute;left:11606;top:1229;width:2;height:226" coordorigin="11606,1229" coordsize="2,226">
              <v:shape style="position:absolute;left:11606;top:1229;width:2;height:226" coordorigin="11606,1229" coordsize="0,226" path="m11606,1454l11606,1229e" filled="f" stroked="t" strokeweight=".72pt" strokecolor="#484848">
                <v:path arrowok="t"/>
              </v:shape>
            </v:group>
            <v:group style="position:absolute;left:11611;top:586;width:2;height:1555" coordorigin="11611,586" coordsize="2,1555">
              <v:shape style="position:absolute;left:11611;top:586;width:2;height:1555" coordorigin="11611,586" coordsize="0,1555" path="m11611,2141l11611,586e" filled="f" stroked="t" strokeweight=".48pt" strokecolor="#343434">
                <v:path arrowok="t"/>
              </v:shape>
            </v:group>
            <v:group style="position:absolute;left:278;top:2352;width:1426;height:2" coordorigin="278,2352" coordsize="1426,2">
              <v:shape style="position:absolute;left:278;top:2352;width:1426;height:2" coordorigin="278,2352" coordsize="1426,0" path="m278,2352l1704,2352e" filled="f" stroked="t" strokeweight=".96pt" strokecolor="#4B4B4B">
                <v:path arrowok="t"/>
              </v:shape>
            </v:group>
            <v:group style="position:absolute;left:1646;top:2357;width:1176;height:2" coordorigin="1646,2357" coordsize="1176,2">
              <v:shape style="position:absolute;left:1646;top:2357;width:1176;height:2" coordorigin="1646,2357" coordsize="1176,0" path="m1646,2357l2822,2357e" filled="f" stroked="t" strokeweight=".48pt" strokecolor="#131313">
                <v:path arrowok="t"/>
              </v:shape>
            </v:group>
            <v:group style="position:absolute;left:2544;top:2362;width:6662;height:2" coordorigin="2544,2362" coordsize="6662,2">
              <v:shape style="position:absolute;left:2544;top:2362;width:6662;height:2" coordorigin="2544,2362" coordsize="6662,0" path="m2544,2362l9206,2362e" filled="f" stroked="t" strokeweight=".96pt" strokecolor="#4B4B4B">
                <v:path arrowok="t"/>
              </v:shape>
            </v:group>
            <v:group style="position:absolute;left:5794;top:2102;width:2;height:509" coordorigin="5794,2102" coordsize="2,509">
              <v:shape style="position:absolute;left:5794;top:2102;width:2;height:509" coordorigin="5794,2102" coordsize="0,509" path="m5794,2611l5794,2102e" filled="f" stroked="t" strokeweight=".48pt" strokecolor="#2B2B2B">
                <v:path arrowok="t"/>
              </v:shape>
            </v:group>
            <v:group style="position:absolute;left:9149;top:2366;width:2477;height:2" coordorigin="9149,2366" coordsize="2477,2">
              <v:shape style="position:absolute;left:9149;top:2366;width:2477;height:2" coordorigin="9149,2366" coordsize="2477,0" path="m9149,2366l11626,2366e" filled="f" stroked="t" strokeweight=".48pt" strokecolor="#282828">
                <v:path arrowok="t"/>
              </v:shape>
            </v:group>
            <v:group style="position:absolute;left:11616;top:2045;width:2;height:1411" coordorigin="11616,2045" coordsize="2,1411">
              <v:shape style="position:absolute;left:11616;top:2045;width:2;height:1411" coordorigin="11616,2045" coordsize="0,1411" path="m11616,3456l11616,2045e" filled="f" stroked="t" strokeweight=".96pt" strokecolor="#545454">
                <v:path arrowok="t"/>
              </v:shape>
            </v:group>
            <v:group style="position:absolute;left:278;top:2597;width:1426;height:2" coordorigin="278,2597" coordsize="1426,2">
              <v:shape style="position:absolute;left:278;top:2597;width:1426;height:2" coordorigin="278,2597" coordsize="1426,0" path="m278,2597l1704,2597e" filled="f" stroked="t" strokeweight=".48pt" strokecolor="#2F2F2F">
                <v:path arrowok="t"/>
              </v:shape>
            </v:group>
            <v:group style="position:absolute;left:1594;top:2602;width:7613;height:2" coordorigin="1594,2602" coordsize="7613,2">
              <v:shape style="position:absolute;left:1594;top:2602;width:7613;height:2" coordorigin="1594,2602" coordsize="7613,0" path="m1594,2602l9206,2602e" filled="f" stroked="t" strokeweight=".96pt" strokecolor="#444444">
                <v:path arrowok="t"/>
              </v:shape>
            </v:group>
            <v:group style="position:absolute;left:9149;top:2606;width:2477;height:2" coordorigin="9149,2606" coordsize="2477,2">
              <v:shape style="position:absolute;left:9149;top:2606;width:2477;height:2" coordorigin="9149,2606" coordsize="2477,0" path="m9149,2606l11626,2606e" filled="f" stroked="t" strokeweight=".48pt" strokecolor="#1F1F1F">
                <v:path arrowok="t"/>
              </v:shape>
            </v:group>
            <v:group style="position:absolute;left:278;top:2842;width:5275;height:2" coordorigin="278,2842" coordsize="5275,2">
              <v:shape style="position:absolute;left:278;top:2842;width:5275;height:2" coordorigin="278,2842" coordsize="5275,0" path="m278,2842l5554,2842e" filled="f" stroked="t" strokeweight=".96pt" strokecolor="#484848">
                <v:path arrowok="t"/>
              </v:shape>
            </v:group>
            <v:group style="position:absolute;left:5496;top:2846;width:312;height:2" coordorigin="5496,2846" coordsize="312,2">
              <v:shape style="position:absolute;left:5496;top:2846;width:312;height:2" coordorigin="5496,2846" coordsize="312,0" path="m5496,2846l5808,2846e" filled="f" stroked="t" strokeweight=".48pt" strokecolor="#2B2B2B">
                <v:path arrowok="t"/>
              </v:shape>
            </v:group>
            <v:group style="position:absolute;left:5750;top:2842;width:250;height:2" coordorigin="5750,2842" coordsize="250,2">
              <v:shape style="position:absolute;left:5750;top:2842;width:250;height:2" coordorigin="5750,2842" coordsize="250,0" path="m5750,2842l6000,2842e" filled="f" stroked="t" strokeweight=".72pt" strokecolor="#383838">
                <v:path arrowok="t"/>
              </v:shape>
            </v:group>
            <v:group style="position:absolute;left:5942;top:2846;width:1502;height:2" coordorigin="5942,2846" coordsize="1502,2">
              <v:shape style="position:absolute;left:5942;top:2846;width:1502;height:2" coordorigin="5942,2846" coordsize="1502,0" path="m5942,2846l7445,2846e" filled="f" stroked="t" strokeweight=".48pt" strokecolor="#181818">
                <v:path arrowok="t"/>
              </v:shape>
            </v:group>
            <v:group style="position:absolute;left:7416;top:2832;width:950;height:2" coordorigin="7416,2832" coordsize="950,2">
              <v:shape style="position:absolute;left:7416;top:2832;width:950;height:2" coordorigin="7416,2832" coordsize="950,0" path="m7416,2832l8366,2832e" filled="f" stroked="t" strokeweight=".48pt" strokecolor="#000000">
                <v:path arrowok="t"/>
              </v:shape>
            </v:group>
            <v:group style="position:absolute;left:8366;top:2832;width:1018;height:2" coordorigin="8366,2832" coordsize="1018,2">
              <v:shape style="position:absolute;left:8366;top:2832;width:1018;height:2" coordorigin="8366,2832" coordsize="1018,0" path="m8366,2832l9384,2832e" filled="f" stroked="t" strokeweight=".96pt" strokecolor="#1C1C1C">
                <v:path arrowok="t"/>
              </v:shape>
            </v:group>
            <v:group style="position:absolute;left:9350;top:2851;width:2275;height:2" coordorigin="9350,2851" coordsize="2275,2">
              <v:shape style="position:absolute;left:9350;top:2851;width:2275;height:2" coordorigin="9350,2851" coordsize="2275,0" path="m9350,2851l11626,2851e" filled="f" stroked="t" strokeweight=".96pt" strokecolor="#4B4B4B">
                <v:path arrowok="t"/>
              </v:shape>
            </v:group>
            <v:group style="position:absolute;left:278;top:3082;width:5275;height:2" coordorigin="278,3082" coordsize="5275,2">
              <v:shape style="position:absolute;left:278;top:3082;width:5275;height:2" coordorigin="278,3082" coordsize="5275,0" path="m278,3082l5554,3082e" filled="f" stroked="t" strokeweight=".96pt" strokecolor="#444444">
                <v:path arrowok="t"/>
              </v:shape>
            </v:group>
            <v:group style="position:absolute;left:5525;top:3077;width:254;height:2" coordorigin="5525,3077" coordsize="254,2">
              <v:shape style="position:absolute;left:5525;top:3077;width:254;height:2" coordorigin="5525,3077" coordsize="254,0" path="m5525,3077l5779,3077e" filled="f" stroked="t" strokeweight=".48pt" strokecolor="#1F1F1F">
                <v:path arrowok="t"/>
              </v:shape>
            </v:group>
            <v:group style="position:absolute;left:5750;top:3086;width:250;height:2" coordorigin="5750,3086" coordsize="250,2">
              <v:shape style="position:absolute;left:5750;top:3086;width:250;height:2" coordorigin="5750,3086" coordsize="250,0" path="m5750,3086l6000,3086e" filled="f" stroked="t" strokeweight=".48pt" strokecolor="#1C1C1C">
                <v:path arrowok="t"/>
              </v:shape>
            </v:group>
            <v:group style="position:absolute;left:5971;top:3077;width:720;height:2" coordorigin="5971,3077" coordsize="720,2">
              <v:shape style="position:absolute;left:5971;top:3077;width:720;height:2" coordorigin="5971,3077" coordsize="720,0" path="m5971,3077l6691,3077e" filled="f" stroked="t" strokeweight=".48pt" strokecolor="#1F1F1F">
                <v:path arrowok="t"/>
              </v:shape>
            </v:group>
            <v:group style="position:absolute;left:6691;top:3077;width:298;height:2" coordorigin="6691,3077" coordsize="298,2">
              <v:shape style="position:absolute;left:6691;top:3077;width:298;height:2" coordorigin="6691,3077" coordsize="298,0" path="m6691,3077l6989,3077e" filled="f" stroked="t" strokeweight=".96pt" strokecolor="#1C1C1C">
                <v:path arrowok="t"/>
              </v:shape>
            </v:group>
            <v:group style="position:absolute;left:6989;top:3077;width:787;height:2" coordorigin="6989,3077" coordsize="787,2">
              <v:shape style="position:absolute;left:6989;top:3077;width:787;height:2" coordorigin="6989,3077" coordsize="787,0" path="m6989,3077l7776,3077e" filled="f" stroked="t" strokeweight=".96pt" strokecolor="#1F1F1F">
                <v:path arrowok="t"/>
              </v:shape>
            </v:group>
            <v:group style="position:absolute;left:7709;top:3091;width:3917;height:2" coordorigin="7709,3091" coordsize="3917,2">
              <v:shape style="position:absolute;left:7709;top:3091;width:3917;height:2" coordorigin="7709,3091" coordsize="3917,0" path="m7709,3091l11626,3091e" filled="f" stroked="t" strokeweight=".96pt" strokecolor="#4F4F4F">
                <v:path arrowok="t"/>
              </v:shape>
            </v:group>
            <v:group style="position:absolute;left:278;top:3322;width:2640;height:2" coordorigin="278,3322" coordsize="2640,2">
              <v:shape style="position:absolute;left:278;top:3322;width:2640;height:2" coordorigin="278,3322" coordsize="2640,0" path="m278,3322l2918,3322e" filled="f" stroked="t" strokeweight=".96pt" strokecolor="#484848">
                <v:path arrowok="t"/>
              </v:shape>
            </v:group>
            <v:group style="position:absolute;left:288;top:576;width:2;height:15806" coordorigin="288,576" coordsize="2,15806">
              <v:shape style="position:absolute;left:288;top:576;width:2;height:15806" coordorigin="288,576" coordsize="0,15806" path="m288,16382l288,576e" filled="f" stroked="t" strokeweight=".72pt" strokecolor="#3F3F3F">
                <v:path arrowok="t"/>
              </v:shape>
            </v:group>
            <v:group style="position:absolute;left:2765;top:3326;width:725;height:2" coordorigin="2765,3326" coordsize="725,2">
              <v:shape style="position:absolute;left:2765;top:3326;width:725;height:2" coordorigin="2765,3326" coordsize="725,0" path="m2765,3326l3490,3326e" filled="f" stroked="t" strokeweight=".48pt" strokecolor="#1F1F1F">
                <v:path arrowok="t"/>
              </v:shape>
            </v:group>
            <v:group style="position:absolute;left:3432;top:3322;width:216;height:2" coordorigin="3432,3322" coordsize="216,2">
              <v:shape style="position:absolute;left:3432;top:3322;width:216;height:2" coordorigin="3432,3322" coordsize="216,0" path="m3432,3322l3648,3322e" filled="f" stroked="t" strokeweight=".72pt" strokecolor="#282828">
                <v:path arrowok="t"/>
              </v:shape>
            </v:group>
            <v:group style="position:absolute;left:3590;top:3326;width:3130;height:2" coordorigin="3590,3326" coordsize="3130,2">
              <v:shape style="position:absolute;left:3590;top:3326;width:3130;height:2" coordorigin="3590,3326" coordsize="3130,0" path="m3590,3326l6720,3326e" filled="f" stroked="t" strokeweight=".48pt" strokecolor="#181818">
                <v:path arrowok="t"/>
              </v:shape>
            </v:group>
            <v:group style="position:absolute;left:6528;top:3331;width:5098;height:2" coordorigin="6528,3331" coordsize="5098,2">
              <v:shape style="position:absolute;left:6528;top:3331;width:5098;height:2" coordorigin="6528,3331" coordsize="5098,0" path="m6528,3331l11626,3331e" filled="f" stroked="t" strokeweight=".96pt" strokecolor="#4B4B4B">
                <v:path arrowok="t"/>
              </v:shape>
            </v:group>
            <v:group style="position:absolute;left:3859;top:3322;width:2;height:1008" coordorigin="3859,3322" coordsize="2,1008">
              <v:shape style="position:absolute;left:3859;top:3322;width:2;height:1008" coordorigin="3859,3322" coordsize="0,1008" path="m3859,4330l3859,3322e" filled="f" stroked="t" strokeweight=".96pt" strokecolor="#484848">
                <v:path arrowok="t"/>
              </v:shape>
            </v:group>
            <v:group style="position:absolute;left:6998;top:3322;width:2;height:710" coordorigin="6998,3322" coordsize="2,710">
              <v:shape style="position:absolute;left:6998;top:3322;width:2;height:710" coordorigin="6998,3322" coordsize="0,710" path="m6998,4032l6998,3322e" filled="f" stroked="t" strokeweight=".96pt" strokecolor="#4B4B4B">
                <v:path arrowok="t"/>
              </v:shape>
            </v:group>
            <v:group style="position:absolute;left:6979;top:3782;width:2198;height:2" coordorigin="6979,3782" coordsize="2198,2">
              <v:shape style="position:absolute;left:6979;top:3782;width:2198;height:2" coordorigin="6979,3782" coordsize="2198,0" path="m6979,3782l9178,3782e" filled="f" stroked="t" strokeweight=".48pt" strokecolor="#4B4B4B">
                <v:path arrowok="t"/>
              </v:shape>
            </v:group>
            <v:group style="position:absolute;left:11616;top:3298;width:2;height:302" coordorigin="11616,3298" coordsize="2,302">
              <v:shape style="position:absolute;left:11616;top:3298;width:2;height:302" coordorigin="11616,3298" coordsize="0,302" path="m11616,3600l11616,3298e" filled="f" stroked="t" strokeweight=".72pt" strokecolor="#3F3F3F">
                <v:path arrowok="t"/>
              </v:shape>
            </v:group>
            <v:group style="position:absolute;left:5856;top:4003;width:1152;height:2" coordorigin="5856,4003" coordsize="1152,2">
              <v:shape style="position:absolute;left:5856;top:4003;width:1152;height:2" coordorigin="5856,4003" coordsize="1152,0" path="m5856,4003l7008,4003e" filled="f" stroked="t" strokeweight=".96pt" strokecolor="#ACACAC">
                <v:path arrowok="t"/>
              </v:shape>
            </v:group>
            <v:group style="position:absolute;left:9178;top:3782;width:1862;height:2" coordorigin="9178,3782" coordsize="1862,2">
              <v:shape style="position:absolute;left:9178;top:3782;width:1862;height:2" coordorigin="9178,3782" coordsize="1862,0" path="m9178,3782l11040,3782e" filled="f" stroked="t" strokeweight=".48pt" strokecolor="#000000">
                <v:path arrowok="t"/>
              </v:shape>
            </v:group>
            <v:group style="position:absolute;left:11040;top:3782;width:581;height:2" coordorigin="11040,3782" coordsize="581,2">
              <v:shape style="position:absolute;left:11040;top:3782;width:581;height:2" coordorigin="11040,3782" coordsize="581,0" path="m11040,3782l11621,3782e" filled="f" stroked="t" strokeweight=".48pt" strokecolor="#343434">
                <v:path arrowok="t"/>
              </v:shape>
            </v:group>
            <v:group style="position:absolute;left:3850;top:4008;width:1099;height:2" coordorigin="3850,4008" coordsize="1099,2">
              <v:shape style="position:absolute;left:3850;top:4008;width:1099;height:2" coordorigin="3850,4008" coordsize="1099,0" path="m3850,4008l4949,4008e" filled="f" stroked="t" strokeweight=".48pt" strokecolor="#1F1F1F">
                <v:path arrowok="t"/>
              </v:shape>
            </v:group>
            <v:group style="position:absolute;left:4920;top:3994;width:134;height:2" coordorigin="4920,3994" coordsize="134,2">
              <v:shape style="position:absolute;left:4920;top:3994;width:134;height:2" coordorigin="4920,3994" coordsize="134,0" path="m4920,3994l5054,3994e" filled="f" stroked="t" strokeweight=".48pt" strokecolor="#000000">
                <v:path arrowok="t"/>
              </v:shape>
            </v:group>
            <v:group style="position:absolute;left:5026;top:4008;width:355;height:2" coordorigin="5026,4008" coordsize="355,2">
              <v:shape style="position:absolute;left:5026;top:4008;width:355;height:2" coordorigin="5026,4008" coordsize="355,0" path="m5026,4008l5381,4008e" filled="f" stroked="t" strokeweight=".48pt" strokecolor="#343434">
                <v:path arrowok="t"/>
              </v:shape>
            </v:group>
            <v:group style="position:absolute;left:5352;top:3994;width:427;height:2" coordorigin="5352,3994" coordsize="427,2">
              <v:shape style="position:absolute;left:5352;top:3994;width:427;height:2" coordorigin="5352,3994" coordsize="427,0" path="m5352,3994l5779,3994e" filled="f" stroked="t" strokeweight=".48pt" strokecolor="#000000">
                <v:path arrowok="t"/>
              </v:shape>
            </v:group>
            <v:group style="position:absolute;left:5750;top:4003;width:250;height:2" coordorigin="5750,4003" coordsize="250,2">
              <v:shape style="position:absolute;left:5750;top:4003;width:250;height:2" coordorigin="5750,4003" coordsize="250,0" path="m5750,4003l6000,4003e" filled="f" stroked="t" strokeweight=".72pt" strokecolor="#979797">
                <v:path arrowok="t"/>
              </v:shape>
            </v:group>
            <v:group style="position:absolute;left:278;top:4320;width:3610;height:2" coordorigin="278,4320" coordsize="3610,2">
              <v:shape style="position:absolute;left:278;top:4320;width:3610;height:2" coordorigin="278,4320" coordsize="3610,0" path="m278,4320l3888,4320e" filled="f" stroked="t" strokeweight=".96pt" strokecolor="#575757">
                <v:path arrowok="t"/>
              </v:shape>
            </v:group>
            <v:group style="position:absolute;left:2621;top:4320;width:2040;height:2" coordorigin="2621,4320" coordsize="2040,2">
              <v:shape style="position:absolute;left:2621;top:4320;width:2040;height:2" coordorigin="2621,4320" coordsize="2040,0" path="m2621,4320l4661,4320e" filled="f" stroked="t" strokeweight=".96pt" strokecolor="#444444">
                <v:path arrowok="t"/>
              </v:shape>
            </v:group>
            <v:group style="position:absolute;left:4603;top:4320;width:1210;height:2" coordorigin="4603,4320" coordsize="1210,2">
              <v:shape style="position:absolute;left:4603;top:4320;width:1210;height:2" coordorigin="4603,4320" coordsize="1210,0" path="m4603,4320l5813,4320e" filled="f" stroked="t" strokeweight=".96pt" strokecolor="#232323">
                <v:path arrowok="t"/>
              </v:shape>
            </v:group>
            <v:group style="position:absolute;left:5779;top:3989;width:2;height:331" coordorigin="5779,3989" coordsize="2,331">
              <v:shape style="position:absolute;left:5779;top:3989;width:2;height:331" coordorigin="5779,3989" coordsize="0,331" path="m5779,4320l5779,3989e" filled="f" stroked="t" strokeweight=".48pt" strokecolor="#444444">
                <v:path arrowok="t"/>
              </v:shape>
            </v:group>
            <v:group style="position:absolute;left:6950;top:4330;width:4656;height:2" coordorigin="6950,4330" coordsize="4656,2">
              <v:shape style="position:absolute;left:6950;top:4330;width:4656;height:2" coordorigin="6950,4330" coordsize="4656,0" path="m6950,4330l11606,4330e" filled="f" stroked="t" strokeweight=".72pt" strokecolor="#4B4B4B">
                <v:path arrowok="t"/>
              </v:shape>
            </v:group>
            <v:group style="position:absolute;left:5746;top:4320;width:5861;height:2" coordorigin="5746,4320" coordsize="5861,2">
              <v:shape style="position:absolute;left:5746;top:4320;width:5861;height:2" coordorigin="5746,4320" coordsize="5861,0" path="m5746,4320l11606,4320e" filled="f" stroked="t" strokeweight=".96pt" strokecolor="#444444">
                <v:path arrowok="t"/>
              </v:shape>
            </v:group>
            <v:group style="position:absolute;left:7003;top:3322;width:2;height:1018" coordorigin="7003,3322" coordsize="2,1018">
              <v:shape style="position:absolute;left:7003;top:3322;width:2;height:1018" coordorigin="7003,3322" coordsize="0,1018" path="m7003,4339l7003,3322e" filled="f" stroked="t" strokeweight=".48pt" strokecolor="#343434">
                <v:path arrowok="t"/>
              </v:shape>
            </v:group>
            <v:group style="position:absolute;left:9907;top:4330;width:1723;height:2" coordorigin="9907,4330" coordsize="1723,2">
              <v:shape style="position:absolute;left:9907;top:4330;width:1723;height:2" coordorigin="9907,4330" coordsize="1723,0" path="m9907,4330l11630,4330e" filled="f" stroked="t" strokeweight=".96pt" strokecolor="#606060">
                <v:path arrowok="t"/>
              </v:shape>
            </v:group>
            <v:group style="position:absolute;left:11626;top:595;width:2;height:4282" coordorigin="11626,595" coordsize="2,4282">
              <v:shape style="position:absolute;left:11626;top:595;width:2;height:4282" coordorigin="11626,595" coordsize="0,4282" path="m11626,4877l11626,595e" filled="f" stroked="t" strokeweight=".48pt" strokecolor="#3B3B3B">
                <v:path arrowok="t"/>
              </v:shape>
            </v:group>
            <v:group style="position:absolute;left:278;top:4598;width:1426;height:2" coordorigin="278,4598" coordsize="1426,2">
              <v:shape style="position:absolute;left:278;top:4598;width:1426;height:2" coordorigin="278,4598" coordsize="1426,0" path="m278,4598l1704,4598e" filled="f" stroked="t" strokeweight=".96pt" strokecolor="#575757">
                <v:path arrowok="t"/>
              </v:shape>
            </v:group>
            <v:group style="position:absolute;left:1646;top:4603;width:6749;height:2" coordorigin="1646,4603" coordsize="6749,2">
              <v:shape style="position:absolute;left:1646;top:4603;width:6749;height:2" coordorigin="1646,4603" coordsize="6749,0" path="m1646,4603l8395,4603e" filled="f" stroked="t" strokeweight=".48pt" strokecolor="#282828">
                <v:path arrowok="t"/>
              </v:shape>
            </v:group>
            <v:group style="position:absolute;left:2342;top:4320;width:2;height:307" coordorigin="2342,4320" coordsize="2,307">
              <v:shape style="position:absolute;left:2342;top:4320;width:2;height:307" coordorigin="2342,4320" coordsize="0,307" path="m2342,4627l2342,4320e" filled="f" stroked="t" strokeweight=".96pt" strokecolor="#484848">
                <v:path arrowok="t"/>
              </v:shape>
            </v:group>
            <v:group style="position:absolute;left:5986;top:4310;width:2;height:298" coordorigin="5986,4310" coordsize="2,298">
              <v:shape style="position:absolute;left:5986;top:4310;width:2;height:298" coordorigin="5986,4310" coordsize="0,298" path="m5986,4608l5986,4310e" filled="f" stroked="t" strokeweight=".48pt" strokecolor="#282828">
                <v:path arrowok="t"/>
              </v:shape>
            </v:group>
            <v:group style="position:absolute;left:8366;top:4589;width:811;height:2" coordorigin="8366,4589" coordsize="811,2">
              <v:shape style="position:absolute;left:8366;top:4589;width:811;height:2" coordorigin="8366,4589" coordsize="811,0" path="m8366,4589l9178,4589e" filled="f" stroked="t" strokeweight=".48pt" strokecolor="#000000">
                <v:path arrowok="t"/>
              </v:shape>
            </v:group>
            <v:group style="position:absolute;left:9178;top:4589;width:206;height:2" coordorigin="9178,4589" coordsize="206,2">
              <v:shape style="position:absolute;left:9178;top:4589;width:206;height:2" coordorigin="9178,4589" coordsize="206,0" path="m9178,4589l9384,4589e" filled="f" stroked="t" strokeweight=".96pt" strokecolor="#2F2F2F">
                <v:path arrowok="t"/>
              </v:shape>
            </v:group>
            <v:group style="position:absolute;left:8606;top:4608;width:1234;height:2" coordorigin="8606,4608" coordsize="1234,2">
              <v:shape style="position:absolute;left:8606;top:4608;width:1234;height:2" coordorigin="8606,4608" coordsize="1234,0" path="m8606,4608l9840,4608e" filled="f" stroked="t" strokeweight=".96pt" strokecolor="#575757">
                <v:path arrowok="t"/>
              </v:shape>
            </v:group>
            <v:group style="position:absolute;left:9514;top:4589;width:672;height:2" coordorigin="9514,4589" coordsize="672,2">
              <v:shape style="position:absolute;left:9514;top:4589;width:672;height:2" coordorigin="9514,4589" coordsize="672,0" path="m9514,4589l10186,4589e" filled="f" stroked="t" strokeweight=".96pt" strokecolor="#2F2F2F">
                <v:path arrowok="t"/>
              </v:shape>
            </v:group>
            <v:group style="position:absolute;left:10138;top:4608;width:1498;height:2" coordorigin="10138,4608" coordsize="1498,2">
              <v:shape style="position:absolute;left:10138;top:4608;width:1498;height:2" coordorigin="10138,4608" coordsize="1498,0" path="m10138,4608l11635,4608e" filled="f" stroked="t" strokeweight=".96pt" strokecolor="#646464">
                <v:path arrowok="t"/>
              </v:shape>
            </v:group>
            <v:group style="position:absolute;left:2342;top:4550;width:2;height:317" coordorigin="2342,4550" coordsize="2,317">
              <v:shape style="position:absolute;left:2342;top:4550;width:2;height:317" coordorigin="2342,4550" coordsize="0,317" path="m2342,4867l2342,4550e" filled="f" stroked="t" strokeweight=".72pt" strokecolor="#343434">
                <v:path arrowok="t"/>
              </v:shape>
            </v:group>
            <v:group style="position:absolute;left:2342;top:4848;width:7891;height:2" coordorigin="2342,4848" coordsize="7891,2">
              <v:shape style="position:absolute;left:2342;top:4848;width:7891;height:2" coordorigin="2342,4848" coordsize="7891,0" path="m2342,4848l10234,4848e" filled="f" stroked="t" strokeweight=".96pt" strokecolor="#484848">
                <v:path arrowok="t"/>
              </v:shape>
            </v:group>
            <v:group style="position:absolute;left:10157;top:4853;width:1478;height:2" coordorigin="10157,4853" coordsize="1478,2">
              <v:shape style="position:absolute;left:10157;top:4853;width:1478;height:2" coordorigin="10157,4853" coordsize="1478,0" path="m10157,4853l11635,4853e" filled="f" stroked="t" strokeweight=".48pt" strokecolor="#1F1F1F">
                <v:path arrowok="t"/>
              </v:shape>
            </v:group>
            <v:group style="position:absolute;left:2347;top:4810;width:2;height:542" coordorigin="2347,4810" coordsize="2,542">
              <v:shape style="position:absolute;left:2347;top:4810;width:2;height:542" coordorigin="2347,4810" coordsize="0,542" path="m2347,5352l2347,4810e" filled="f" stroked="t" strokeweight=".48pt" strokecolor="#1C1C1C">
                <v:path arrowok="t"/>
              </v:shape>
            </v:group>
            <v:group style="position:absolute;left:4930;top:4838;width:2;height:2189" coordorigin="4930,4838" coordsize="2,2189">
              <v:shape style="position:absolute;left:4930;top:4838;width:2;height:2189" coordorigin="4930,4838" coordsize="0,2189" path="m4930,7027l4930,4838e" filled="f" stroked="t" strokeweight=".48pt" strokecolor="#1C1C1C">
                <v:path arrowok="t"/>
              </v:shape>
            </v:group>
            <v:group style="position:absolute;left:4915;top:5323;width:1776;height:2" coordorigin="4915,5323" coordsize="1776,2">
              <v:shape style="position:absolute;left:4915;top:5323;width:1776;height:2" coordorigin="4915,5323" coordsize="1776,0" path="m4915,5323l6691,5323e" filled="f" stroked="t" strokeweight=".96pt" strokecolor="#181818">
                <v:path arrowok="t"/>
              </v:shape>
            </v:group>
            <v:group style="position:absolute;left:7776;top:4829;width:2;height:264" coordorigin="7776,4829" coordsize="2,264">
              <v:shape style="position:absolute;left:7776;top:4829;width:2;height:264" coordorigin="7776,4829" coordsize="0,264" path="m7776,5093l7776,4829e" filled="f" stroked="t" strokeweight=".48pt" strokecolor="#3F3F3F">
                <v:path arrowok="t"/>
              </v:shape>
            </v:group>
            <v:group style="position:absolute;left:11626;top:4762;width:2;height:2146" coordorigin="11626,4762" coordsize="2,2146">
              <v:shape style="position:absolute;left:11626;top:4762;width:2;height:2146" coordorigin="11626,4762" coordsize="0,2146" path="m11626,6907l11626,4762e" filled="f" stroked="t" strokeweight=".96pt" strokecolor="#5B5B5B">
                <v:path arrowok="t"/>
              </v:shape>
            </v:group>
            <v:group style="position:absolute;left:6586;top:5338;width:5050;height:2" coordorigin="6586,5338" coordsize="5050,2">
              <v:shape style="position:absolute;left:6586;top:5338;width:5050;height:2" coordorigin="6586,5338" coordsize="5050,0" path="m6586,5338l11635,5338e" filled="f" stroked="t" strokeweight=".96pt" strokecolor="#4B4B4B">
                <v:path arrowok="t"/>
              </v:shape>
            </v:group>
            <v:group style="position:absolute;left:7776;top:5093;width:2;height:240" coordorigin="7776,5093" coordsize="2,240">
              <v:shape style="position:absolute;left:7776;top:5093;width:2;height:240" coordorigin="7776,5093" coordsize="0,240" path="m7776,5333l7776,5093e" filled="f" stroked="t" strokeweight=".48pt" strokecolor="#181818">
                <v:path arrowok="t"/>
              </v:shape>
            </v:group>
            <v:group style="position:absolute;left:2342;top:5294;width:2;height:1747" coordorigin="2342,5294" coordsize="2,1747">
              <v:shape style="position:absolute;left:2342;top:5294;width:2;height:1747" coordorigin="2342,5294" coordsize="0,1747" path="m2342,7042l2342,5294e" filled="f" stroked="t" strokeweight=".96pt" strokecolor="#484848">
                <v:path arrowok="t"/>
              </v:shape>
            </v:group>
            <v:group style="position:absolute;left:4925;top:5578;width:6710;height:2" coordorigin="4925,5578" coordsize="6710,2">
              <v:shape style="position:absolute;left:4925;top:5578;width:6710;height:2" coordorigin="4925,5578" coordsize="6710,0" path="m4925,5578l11635,5578e" filled="f" stroked="t" strokeweight=".96pt" strokecolor="#4F4F4F">
                <v:path arrowok="t"/>
              </v:shape>
            </v:group>
            <v:group style="position:absolute;left:4925;top:5818;width:4282;height:2" coordorigin="4925,5818" coordsize="4282,2">
              <v:shape style="position:absolute;left:4925;top:5818;width:4282;height:2" coordorigin="4925,5818" coordsize="4282,0" path="m4925,5818l9206,5818e" filled="f" stroked="t" strokeweight=".96pt" strokecolor="#4B4B4B">
                <v:path arrowok="t"/>
              </v:shape>
            </v:group>
            <v:group style="position:absolute;left:9149;top:5822;width:394;height:2" coordorigin="9149,5822" coordsize="394,2">
              <v:shape style="position:absolute;left:9149;top:5822;width:394;height:2" coordorigin="9149,5822" coordsize="394,0" path="m9149,5822l9542,5822e" filled="f" stroked="t" strokeweight=".48pt" strokecolor="#2B2B2B">
                <v:path arrowok="t"/>
              </v:shape>
            </v:group>
            <v:group style="position:absolute;left:9485;top:5818;width:744;height:2" coordorigin="9485,5818" coordsize="744,2">
              <v:shape style="position:absolute;left:9485;top:5818;width:744;height:2" coordorigin="9485,5818" coordsize="744,0" path="m9485,5818l10229,5818e" filled="f" stroked="t" strokeweight=".72pt" strokecolor="#444444">
                <v:path arrowok="t"/>
              </v:shape>
            </v:group>
            <v:group style="position:absolute;left:10157;top:5822;width:1478;height:2" coordorigin="10157,5822" coordsize="1478,2">
              <v:shape style="position:absolute;left:10157;top:5822;width:1478;height:2" coordorigin="10157,5822" coordsize="1478,0" path="m10157,5822l11635,5822e" filled="f" stroked="t" strokeweight=".48pt" strokecolor="#232323">
                <v:path arrowok="t"/>
              </v:shape>
            </v:group>
            <v:group style="position:absolute;left:2333;top:6062;width:490;height:2" coordorigin="2333,6062" coordsize="490,2">
              <v:shape style="position:absolute;left:2333;top:6062;width:490;height:2" coordorigin="2333,6062" coordsize="490,0" path="m2333,6062l2822,6062e" filled="f" stroked="t" strokeweight=".48pt" strokecolor="#1C1C1C">
                <v:path arrowok="t"/>
              </v:shape>
            </v:group>
            <v:group style="position:absolute;left:2765;top:6058;width:2189;height:2" coordorigin="2765,6058" coordsize="2189,2">
              <v:shape style="position:absolute;left:2765;top:6058;width:2189;height:2" coordorigin="2765,6058" coordsize="2189,0" path="m2765,6058l4954,6058e" filled="f" stroked="t" strokeweight=".96pt" strokecolor="#4B4B4B">
                <v:path arrowok="t"/>
              </v:shape>
            </v:group>
            <v:group style="position:absolute;left:4886;top:6062;width:3509;height:2" coordorigin="4886,6062" coordsize="3509,2">
              <v:shape style="position:absolute;left:4886;top:6062;width:3509;height:2" coordorigin="4886,6062" coordsize="3509,0" path="m4886,6062l8395,6062e" filled="f" stroked="t" strokeweight=".48pt" strokecolor="#1C1C1C">
                <v:path arrowok="t"/>
              </v:shape>
            </v:group>
            <v:group style="position:absolute;left:8458;top:6067;width:3178;height:2" coordorigin="8458,6067" coordsize="3178,2">
              <v:shape style="position:absolute;left:8458;top:6067;width:3178;height:2" coordorigin="8458,6067" coordsize="3178,0" path="m8458,6067l11635,6067e" filled="f" stroked="t" strokeweight=".96pt" strokecolor="#4F4F4F">
                <v:path arrowok="t"/>
              </v:shape>
            </v:group>
            <v:group style="position:absolute;left:278;top:6298;width:763;height:2" coordorigin="278,6298" coordsize="763,2">
              <v:shape style="position:absolute;left:278;top:6298;width:763;height:2" coordorigin="278,6298" coordsize="763,0" path="m278,6298l1042,6298e" filled="f" stroked="t" strokeweight=".96pt" strokecolor="#4B4B4B">
                <v:path arrowok="t"/>
              </v:shape>
            </v:group>
            <v:group style="position:absolute;left:984;top:6302;width:6461;height:2" coordorigin="984,6302" coordsize="6461,2">
              <v:shape style="position:absolute;left:984;top:6302;width:6461;height:2" coordorigin="984,6302" coordsize="6461,0" path="m984,6302l7445,6302e" filled="f" stroked="t" strokeweight=".48pt" strokecolor="#1C1C1C">
                <v:path arrowok="t"/>
              </v:shape>
            </v:group>
            <v:group style="position:absolute;left:7387;top:6307;width:418;height:2" coordorigin="7387,6307" coordsize="418,2">
              <v:shape style="position:absolute;left:7387;top:6307;width:418;height:2" coordorigin="7387,6307" coordsize="418,0" path="m7387,6307l7805,6307e" filled="f" stroked="t" strokeweight=".96pt" strokecolor="#4F4F4F">
                <v:path arrowok="t"/>
              </v:shape>
            </v:group>
            <v:group style="position:absolute;left:7776;top:6312;width:590;height:2" coordorigin="7776,6312" coordsize="590,2">
              <v:shape style="position:absolute;left:7776;top:6312;width:590;height:2" coordorigin="7776,6312" coordsize="590,0" path="m7776,6312l8366,6312e" filled="f" stroked="t" strokeweight=".48pt" strokecolor="#575757">
                <v:path arrowok="t"/>
              </v:shape>
            </v:group>
            <v:group style="position:absolute;left:8366;top:6310;width:3269;height:2" coordorigin="8366,6310" coordsize="3269,2">
              <v:shape style="position:absolute;left:8366;top:6310;width:3269;height:2" coordorigin="8366,6310" coordsize="3269,0" path="m8366,6310l11635,6310e" filled="f" stroked="t" strokeweight=".96pt" strokecolor="#484848">
                <v:path arrowok="t"/>
              </v:shape>
            </v:group>
            <v:group style="position:absolute;left:7776;top:6302;width:2;height:269" coordorigin="7776,6302" coordsize="2,269">
              <v:shape style="position:absolute;left:7776;top:6302;width:2;height:269" coordorigin="7776,6302" coordsize="0,269" path="m7776,6571l7776,6302e" filled="f" stroked="t" strokeweight=".48pt" strokecolor="#575757">
                <v:path arrowok="t"/>
              </v:shape>
            </v:group>
            <v:group style="position:absolute;left:283;top:6542;width:2;height:499" coordorigin="283,6542" coordsize="2,499">
              <v:shape style="position:absolute;left:283;top:6542;width:2;height:499" coordorigin="283,6542" coordsize="0,499" path="m283,7042l283,6542e" filled="f" stroked="t" strokeweight=".48pt" strokecolor="#131313">
                <v:path arrowok="t"/>
              </v:shape>
            </v:group>
            <v:group style="position:absolute;left:2333;top:6778;width:4387;height:2" coordorigin="2333,6778" coordsize="4387,2">
              <v:shape style="position:absolute;left:2333;top:6778;width:4387;height:2" coordorigin="2333,6778" coordsize="4387,0" path="m2333,6778l6720,6778e" filled="f" stroked="t" strokeweight=".96pt" strokecolor="#484848">
                <v:path arrowok="t"/>
              </v:shape>
            </v:group>
            <v:group style="position:absolute;left:6662;top:6782;width:4243;height:2" coordorigin="6662,6782" coordsize="4243,2">
              <v:shape style="position:absolute;left:6662;top:6782;width:4243;height:2" coordorigin="6662,6782" coordsize="4243,0" path="m6662,6782l10906,6782e" filled="f" stroked="t" strokeweight=".48pt" strokecolor="#181818">
                <v:path arrowok="t"/>
              </v:shape>
            </v:group>
            <v:group style="position:absolute;left:7776;top:6571;width:2;height:202" coordorigin="7776,6571" coordsize="2,202">
              <v:shape style="position:absolute;left:7776;top:6571;width:2;height:202" coordorigin="7776,6571" coordsize="0,202" path="m7776,6773l7776,6571e" filled="f" stroked="t" strokeweight=".48pt" strokecolor="#000000">
                <v:path arrowok="t"/>
              </v:shape>
            </v:group>
            <v:group style="position:absolute;left:10848;top:6787;width:221;height:2" coordorigin="10848,6787" coordsize="221,2">
              <v:shape style="position:absolute;left:10848;top:6787;width:221;height:2" coordorigin="10848,6787" coordsize="221,0" path="m10848,6787l11069,6787e" filled="f" stroked="t" strokeweight=".72pt" strokecolor="#343434">
                <v:path arrowok="t"/>
              </v:shape>
            </v:group>
            <v:group style="position:absolute;left:11011;top:6782;width:624;height:2" coordorigin="11011,6782" coordsize="624,2">
              <v:shape style="position:absolute;left:11011;top:6782;width:624;height:2" coordorigin="11011,6782" coordsize="624,0" path="m11011,6782l11635,6782e" filled="f" stroked="t" strokeweight=".48pt" strokecolor="#232323">
                <v:path arrowok="t"/>
              </v:shape>
            </v:group>
            <v:group style="position:absolute;left:2342;top:7022;width:2741;height:2" coordorigin="2342,7022" coordsize="2741,2">
              <v:shape style="position:absolute;left:2342;top:7022;width:2741;height:2" coordorigin="2342,7022" coordsize="2741,0" path="m2342,7022l5083,7022e" filled="f" stroked="t" strokeweight=".48pt" strokecolor="#0F0F0F">
                <v:path arrowok="t"/>
              </v:shape>
            </v:group>
            <v:group style="position:absolute;left:5054;top:7013;width:298;height:2" coordorigin="5054,7013" coordsize="298,2">
              <v:shape style="position:absolute;left:5054;top:7013;width:298;height:2" coordorigin="5054,7013" coordsize="298,0" path="m5054,7013l5352,7013e" filled="f" stroked="t" strokeweight=".48pt" strokecolor="#080808">
                <v:path arrowok="t"/>
              </v:shape>
            </v:group>
            <v:group style="position:absolute;left:5323;top:7022;width:230;height:2" coordorigin="5323,7022" coordsize="230,2">
              <v:shape style="position:absolute;left:5323;top:7022;width:230;height:2" coordorigin="5323,7022" coordsize="230,0" path="m5323,7022l5554,7022e" filled="f" stroked="t" strokeweight=".48pt" strokecolor="#080808">
                <v:path arrowok="t"/>
              </v:shape>
            </v:group>
            <v:group style="position:absolute;left:5525;top:7013;width:254;height:2" coordorigin="5525,7013" coordsize="254,2">
              <v:shape style="position:absolute;left:5525;top:7013;width:254;height:2" coordorigin="5525,7013" coordsize="254,0" path="m5525,7013l5779,7013e" filled="f" stroked="t" strokeweight=".48pt" strokecolor="#080808">
                <v:path arrowok="t"/>
              </v:shape>
            </v:group>
            <v:group style="position:absolute;left:5750;top:7022;width:250;height:2" coordorigin="5750,7022" coordsize="250,2">
              <v:shape style="position:absolute;left:5750;top:7022;width:250;height:2" coordorigin="5750,7022" coordsize="250,0" path="m5750,7022l6000,7022e" filled="f" stroked="t" strokeweight=".48pt" strokecolor="#0C0C0C">
                <v:path arrowok="t"/>
              </v:shape>
            </v:group>
            <v:group style="position:absolute;left:5971;top:7013;width:2395;height:2" coordorigin="5971,7013" coordsize="2395,2">
              <v:shape style="position:absolute;left:5971;top:7013;width:2395;height:2" coordorigin="5971,7013" coordsize="2395,0" path="m5971,7013l8366,7013e" filled="f" stroked="t" strokeweight=".48pt" strokecolor="#0F0F0F">
                <v:path arrowok="t"/>
              </v:shape>
            </v:group>
            <v:group style="position:absolute;left:7776;top:6763;width:2;height:254" coordorigin="7776,6763" coordsize="2,254">
              <v:shape style="position:absolute;left:7776;top:6763;width:2;height:254" coordorigin="7776,6763" coordsize="0,254" path="m7776,7018l7776,6763e" filled="f" stroked="t" strokeweight=".48pt" strokecolor="#131313">
                <v:path arrowok="t"/>
              </v:shape>
            </v:group>
            <v:group style="position:absolute;left:8366;top:7013;width:1147;height:2" coordorigin="8366,7013" coordsize="1147,2">
              <v:shape style="position:absolute;left:8366;top:7013;width:1147;height:2" coordorigin="8366,7013" coordsize="1147,0" path="m8366,7013l9514,7013e" filled="f" stroked="t" strokeweight=".96pt" strokecolor="#181818">
                <v:path arrowok="t"/>
              </v:shape>
            </v:group>
            <v:group style="position:absolute;left:9298;top:7027;width:2338;height:2" coordorigin="9298,7027" coordsize="2338,2">
              <v:shape style="position:absolute;left:9298;top:7027;width:2338;height:2" coordorigin="9298,7027" coordsize="2338,0" path="m9298,7027l11635,7027e" filled="f" stroked="t" strokeweight=".96pt" strokecolor="#4F4F4F">
                <v:path arrowok="t"/>
              </v:shape>
            </v:group>
            <v:group style="position:absolute;left:11626;top:6734;width:2;height:317" coordorigin="11626,6734" coordsize="2,317">
              <v:shape style="position:absolute;left:11626;top:6734;width:2;height:317" coordorigin="11626,6734" coordsize="0,317" path="m11626,7051l11626,6734e" filled="f" stroked="t" strokeweight=".72pt" strokecolor="#484848">
                <v:path arrowok="t"/>
              </v:shape>
            </v:group>
            <v:group style="position:absolute;left:274;top:7270;width:11362;height:2" coordorigin="274,7270" coordsize="11362,2">
              <v:shape style="position:absolute;left:274;top:7270;width:11362;height:2" coordorigin="274,7270" coordsize="11362,0" path="m274,7270l11635,7270e" filled="f" stroked="t" strokeweight=".96pt" strokecolor="#4B4B4B">
                <v:path arrowok="t"/>
              </v:shape>
            </v:group>
            <v:group style="position:absolute;left:2342;top:6984;width:2;height:326" coordorigin="2342,6984" coordsize="2,326">
              <v:shape style="position:absolute;left:2342;top:6984;width:2;height:326" coordorigin="2342,6984" coordsize="0,326" path="m2342,7310l2342,6984e" filled="f" stroked="t" strokeweight=".72pt" strokecolor="#343434">
                <v:path arrowok="t"/>
              </v:shape>
            </v:group>
            <v:group style="position:absolute;left:11630;top:6974;width:2;height:581" coordorigin="11630,6974" coordsize="2,581">
              <v:shape style="position:absolute;left:11630;top:6974;width:2;height:581" coordorigin="11630,6974" coordsize="0,581" path="m11630,7555l11630,6974e" filled="f" stroked="t" strokeweight=".48pt" strokecolor="#2F2F2F">
                <v:path arrowok="t"/>
              </v:shape>
            </v:group>
            <v:group style="position:absolute;left:2347;top:7234;width:2;height:1027" coordorigin="2347,7234" coordsize="2,1027">
              <v:shape style="position:absolute;left:2347;top:7234;width:2;height:1027" coordorigin="2347,7234" coordsize="0,1027" path="m2347,8261l2347,7234e" filled="f" stroked="t" strokeweight=".48pt" strokecolor="#1C1C1C">
                <v:path arrowok="t"/>
              </v:shape>
            </v:group>
            <v:group style="position:absolute;left:278;top:7738;width:8928;height:2" coordorigin="278,7738" coordsize="8928,2">
              <v:shape style="position:absolute;left:278;top:7738;width:8928;height:2" coordorigin="278,7738" coordsize="8928,0" path="m278,7738l9206,7738e" filled="f" stroked="t" strokeweight=".96pt" strokecolor="#4F4F4F">
                <v:path arrowok="t"/>
              </v:shape>
            </v:group>
            <v:group style="position:absolute;left:288;top:7450;width:2;height:998" coordorigin="288,7450" coordsize="2,998">
              <v:shape style="position:absolute;left:288;top:7450;width:2;height:998" coordorigin="288,7450" coordsize="0,998" path="m288,8448l288,7450e" filled="f" stroked="t" strokeweight=".96pt" strokecolor="#545454">
                <v:path arrowok="t"/>
              </v:shape>
            </v:group>
            <v:group style="position:absolute;left:9149;top:7742;width:2486;height:2" coordorigin="9149,7742" coordsize="2486,2">
              <v:shape style="position:absolute;left:9149;top:7742;width:2486;height:2" coordorigin="9149,7742" coordsize="2486,0" path="m9149,7742l11635,7742e" filled="f" stroked="t" strokeweight=".48pt" strokecolor="#2B2B2B">
                <v:path arrowok="t"/>
              </v:shape>
            </v:group>
            <v:group style="position:absolute;left:11638;top:2381;width:2;height:10214" coordorigin="11638,2381" coordsize="2,10214">
              <v:shape style="position:absolute;left:11638;top:2381;width:2;height:10214" coordorigin="11638,2381" coordsize="0,10214" path="m11638,12595l11638,2381e" filled="f" stroked="t" strokeweight=".72pt" strokecolor="#4B4B4B">
                <v:path arrowok="t"/>
              </v:shape>
            </v:group>
            <v:group style="position:absolute;left:4934;top:7728;width:2;height:533" coordorigin="4934,7728" coordsize="2,533">
              <v:shape style="position:absolute;left:4934;top:7728;width:2;height:533" coordorigin="4934,7728" coordsize="0,533" path="m4934,8261l4934,7728e" filled="f" stroked="t" strokeweight=".96pt" strokecolor="#545454">
                <v:path arrowok="t"/>
              </v:shape>
            </v:group>
            <v:group style="position:absolute;left:4925;top:7982;width:2880;height:2" coordorigin="4925,7982" coordsize="2880,2">
              <v:shape style="position:absolute;left:4925;top:7982;width:2880;height:2" coordorigin="4925,7982" coordsize="2880,0" path="m4925,7982l7805,7982e" filled="f" stroked="t" strokeweight=".48pt" strokecolor="#1C1C1C">
                <v:path arrowok="t"/>
              </v:shape>
            </v:group>
            <v:group style="position:absolute;left:7776;top:7973;width:590;height:2" coordorigin="7776,7973" coordsize="590,2">
              <v:shape style="position:absolute;left:7776;top:7973;width:590;height:2" coordorigin="7776,7973" coordsize="590,0" path="m7776,7973l8366,7973e" filled="f" stroked="t" strokeweight=".48pt" strokecolor="#1F1F1F">
                <v:path arrowok="t"/>
              </v:shape>
            </v:group>
            <v:group style="position:absolute;left:8146;top:7987;width:3494;height:2" coordorigin="8146,7987" coordsize="3494,2">
              <v:shape style="position:absolute;left:8146;top:7987;width:3494;height:2" coordorigin="8146,7987" coordsize="3494,0" path="m8146,7987l11640,7987e" filled="f" stroked="t" strokeweight=".96pt" strokecolor="#545454">
                <v:path arrowok="t"/>
              </v:shape>
            </v:group>
            <v:group style="position:absolute;left:4910;top:8232;width:869;height:2" coordorigin="4910,8232" coordsize="869,2">
              <v:shape style="position:absolute;left:4910;top:8232;width:869;height:2" coordorigin="4910,8232" coordsize="869,0" path="m4910,8232l5779,8232e" filled="f" stroked="t" strokeweight=".48pt" strokecolor="#575757">
                <v:path arrowok="t"/>
              </v:shape>
            </v:group>
            <v:group style="position:absolute;left:5750;top:8222;width:970;height:2" coordorigin="5750,8222" coordsize="970,2">
              <v:shape style="position:absolute;left:5750;top:8222;width:970;height:2" coordorigin="5750,8222" coordsize="970,0" path="m5750,8222l6720,8222e" filled="f" stroked="t" strokeweight=".48pt" strokecolor="#1C1C1C">
                <v:path arrowok="t"/>
              </v:shape>
            </v:group>
            <v:group style="position:absolute;left:6691;top:8230;width:4954;height:2" coordorigin="6691,8230" coordsize="4954,2">
              <v:shape style="position:absolute;left:6691;top:8230;width:4954;height:2" coordorigin="6691,8230" coordsize="4954,0" path="m6691,8230l11645,8230e" filled="f" stroked="t" strokeweight=".96pt" strokecolor="#484848">
                <v:path arrowok="t"/>
              </v:shape>
            </v:group>
            <v:group style="position:absolute;left:278;top:8467;width:11366;height:2" coordorigin="278,8467" coordsize="11366,2">
              <v:shape style="position:absolute;left:278;top:8467;width:11366;height:2" coordorigin="278,8467" coordsize="11366,0" path="m278,8467l11645,8467e" filled="f" stroked="t" strokeweight=".96pt" strokecolor="#4B4B4B">
                <v:path arrowok="t"/>
              </v:shape>
            </v:group>
            <v:group style="position:absolute;left:2352;top:8203;width:2;height:3624" coordorigin="2352,8203" coordsize="2,3624">
              <v:shape style="position:absolute;left:2352;top:8203;width:2;height:3624" coordorigin="2352,8203" coordsize="0,3624" path="m2352,11827l2352,8203e" filled="f" stroked="t" strokeweight=".96pt" strokecolor="#4B4B4B">
                <v:path arrowok="t"/>
              </v:shape>
            </v:group>
            <v:group style="position:absolute;left:278;top:9274;width:2093;height:2" coordorigin="278,9274" coordsize="2093,2">
              <v:shape style="position:absolute;left:278;top:9274;width:2093;height:2" coordorigin="278,9274" coordsize="2093,0" path="m278,9274l2371,9274e" filled="f" stroked="t" strokeweight=".96pt" strokecolor="#484848">
                <v:path arrowok="t"/>
              </v:shape>
            </v:group>
            <v:group style="position:absolute;left:2294;top:9278;width:4426;height:2" coordorigin="2294,9278" coordsize="4426,2">
              <v:shape style="position:absolute;left:2294;top:9278;width:4426;height:2" coordorigin="2294,9278" coordsize="4426,0" path="m2294,9278l6720,9278e" filled="f" stroked="t" strokeweight=".48pt" strokecolor="#1C1C1C">
                <v:path arrowok="t"/>
              </v:shape>
            </v:group>
            <v:group style="position:absolute;left:6691;top:9264;width:1085;height:2" coordorigin="6691,9264" coordsize="1085,2">
              <v:shape style="position:absolute;left:6691;top:9264;width:1085;height:2" coordorigin="6691,9264" coordsize="1085,0" path="m6691,9264l7776,9264e" filled="f" stroked="t" strokeweight=".48pt" strokecolor="#000000">
                <v:path arrowok="t"/>
              </v:shape>
            </v:group>
            <v:group style="position:absolute;left:7747;top:9278;width:1459;height:2" coordorigin="7747,9278" coordsize="1459,2">
              <v:shape style="position:absolute;left:7747;top:9278;width:1459;height:2" coordorigin="7747,9278" coordsize="1459,0" path="m7747,9278l9206,9278e" filled="f" stroked="t" strokeweight=".48pt" strokecolor="#232323">
                <v:path arrowok="t"/>
              </v:shape>
            </v:group>
            <v:group style="position:absolute;left:9178;top:9264;width:206;height:2" coordorigin="9178,9264" coordsize="206,2">
              <v:shape style="position:absolute;left:9178;top:9264;width:206;height:2" coordorigin="9178,9264" coordsize="206,0" path="m9178,9264l9384,9264e" filled="f" stroked="t" strokeweight=".48pt" strokecolor="#ACACAC">
                <v:path arrowok="t"/>
              </v:shape>
            </v:group>
            <v:group style="position:absolute;left:9298;top:9283;width:293;height:2" coordorigin="9298,9283" coordsize="293,2">
              <v:shape style="position:absolute;left:9298;top:9283;width:293;height:2" coordorigin="9298,9283" coordsize="293,0" path="m9298,9283l9590,9283e" filled="f" stroked="t" strokeweight=".72pt" strokecolor="#575757">
                <v:path arrowok="t"/>
              </v:shape>
            </v:group>
            <v:group style="position:absolute;left:9514;top:9264;width:672;height:2" coordorigin="9514,9264" coordsize="672,2">
              <v:shape style="position:absolute;left:9514;top:9264;width:672;height:2" coordorigin="9514,9264" coordsize="672,0" path="m9514,9264l10186,9264e" filled="f" stroked="t" strokeweight=".48pt" strokecolor="#ACACAC">
                <v:path arrowok="t"/>
              </v:shape>
            </v:group>
            <v:group style="position:absolute;left:10186;top:9264;width:691;height:2" coordorigin="10186,9264" coordsize="691,2">
              <v:shape style="position:absolute;left:10186;top:9264;width:691;height:2" coordorigin="10186,9264" coordsize="691,0" path="m10186,9264l10877,9264e" filled="f" stroked="t" strokeweight=".48pt" strokecolor="#000000">
                <v:path arrowok="t"/>
              </v:shape>
            </v:group>
            <v:group style="position:absolute;left:10877;top:9264;width:163;height:2" coordorigin="10877,9264" coordsize="163,2">
              <v:shape style="position:absolute;left:10877;top:9264;width:163;height:2" coordorigin="10877,9264" coordsize="163,0" path="m10877,9264l11040,9264e" filled="f" stroked="t" strokeweight=".96pt" strokecolor="#2B2B2B">
                <v:path arrowok="t"/>
              </v:shape>
            </v:group>
            <v:group style="position:absolute;left:11040;top:9264;width:586;height:2" coordorigin="11040,9264" coordsize="586,2">
              <v:shape style="position:absolute;left:11040;top:9264;width:586;height:2" coordorigin="11040,9264" coordsize="586,0" path="m11040,9264l11626,9264e" filled="f" stroked="t" strokeweight=".48pt" strokecolor="#838383">
                <v:path arrowok="t"/>
              </v:shape>
            </v:group>
            <v:group style="position:absolute;left:288;top:10128;width:11357;height:2" coordorigin="288,10128" coordsize="11357,2">
              <v:shape style="position:absolute;left:288;top:10128;width:11357;height:2" coordorigin="288,10128" coordsize="11357,0" path="m288,10128l11645,10128e" filled="f" stroked="t" strokeweight=".96pt" strokecolor="#545454">
                <v:path arrowok="t"/>
              </v:shape>
            </v:group>
            <v:group style="position:absolute;left:278;top:10368;width:1426;height:2" coordorigin="278,10368" coordsize="1426,2">
              <v:shape style="position:absolute;left:278;top:10368;width:1426;height:2" coordorigin="278,10368" coordsize="1426,0" path="m278,10368l1704,10368e" filled="f" stroked="t" strokeweight=".96pt" strokecolor="#545454">
                <v:path arrowok="t"/>
              </v:shape>
            </v:group>
            <v:group style="position:absolute;left:1646;top:10373;width:2002;height:2" coordorigin="1646,10373" coordsize="2002,2">
              <v:shape style="position:absolute;left:1646;top:10373;width:2002;height:2" coordorigin="1646,10373" coordsize="2002,0" path="m1646,10373l3648,10373e" filled="f" stroked="t" strokeweight=".48pt" strokecolor="#2B2B2B">
                <v:path arrowok="t"/>
              </v:shape>
            </v:group>
            <v:group style="position:absolute;left:3590;top:10368;width:288;height:2" coordorigin="3590,10368" coordsize="288,2">
              <v:shape style="position:absolute;left:3590;top:10368;width:288;height:2" coordorigin="3590,10368" coordsize="288,0" path="m3590,10368l3878,10368e" filled="f" stroked="t" strokeweight=".72pt" strokecolor="#444444">
                <v:path arrowok="t"/>
              </v:shape>
            </v:group>
            <v:group style="position:absolute;left:3821;top:10373;width:1987;height:2" coordorigin="3821,10373" coordsize="1987,2">
              <v:shape style="position:absolute;left:3821;top:10373;width:1987;height:2" coordorigin="3821,10373" coordsize="1987,0" path="m3821,10373l5808,10373e" filled="f" stroked="t" strokeweight=".48pt" strokecolor="#282828">
                <v:path arrowok="t"/>
              </v:shape>
            </v:group>
            <v:group style="position:absolute;left:5683;top:10368;width:1037;height:2" coordorigin="5683,10368" coordsize="1037,2">
              <v:shape style="position:absolute;left:5683;top:10368;width:1037;height:2" coordorigin="5683,10368" coordsize="1037,0" path="m5683,10368l6720,10368e" filled="f" stroked="t" strokeweight=".72pt" strokecolor="#484848">
                <v:path arrowok="t"/>
              </v:shape>
            </v:group>
            <v:group style="position:absolute;left:6662;top:10373;width:4982;height:2" coordorigin="6662,10373" coordsize="4982,2">
              <v:shape style="position:absolute;left:6662;top:10373;width:4982;height:2" coordorigin="6662,10373" coordsize="4982,0" path="m6662,10373l11645,10373e" filled="f" stroked="t" strokeweight=".48pt" strokecolor="#282828">
                <v:path arrowok="t"/>
              </v:shape>
            </v:group>
            <v:group style="position:absolute;left:730;top:10613;width:1642;height:2" coordorigin="730,10613" coordsize="1642,2">
              <v:shape style="position:absolute;left:730;top:10613;width:1642;height:2" coordorigin="730,10613" coordsize="1642,0" path="m730,10613l2371,10613e" filled="f" stroked="t" strokeweight=".48pt" strokecolor="#2F2F2F">
                <v:path arrowok="t"/>
              </v:shape>
            </v:group>
            <v:group style="position:absolute;left:2294;top:10608;width:528;height:2" coordorigin="2294,10608" coordsize="528,2">
              <v:shape style="position:absolute;left:2294;top:10608;width:528;height:2" coordorigin="2294,10608" coordsize="528,0" path="m2294,10608l2822,10608e" filled="f" stroked="t" strokeweight=".72pt" strokecolor="#3F3F3F">
                <v:path arrowok="t"/>
              </v:shape>
            </v:group>
            <v:group style="position:absolute;left:2765;top:10613;width:3043;height:2" coordorigin="2765,10613" coordsize="3043,2">
              <v:shape style="position:absolute;left:2765;top:10613;width:3043;height:2" coordorigin="2765,10613" coordsize="3043,0" path="m2765,10613l5808,10613e" filled="f" stroked="t" strokeweight=".48pt" strokecolor="#1C1C1C">
                <v:path arrowok="t"/>
              </v:shape>
            </v:group>
            <v:group style="position:absolute;left:5750;top:10608;width:250;height:2" coordorigin="5750,10608" coordsize="250,2">
              <v:shape style="position:absolute;left:5750;top:10608;width:250;height:2" coordorigin="5750,10608" coordsize="250,0" path="m5750,10608l6000,10608e" filled="f" stroked="t" strokeweight=".72pt" strokecolor="#444444">
                <v:path arrowok="t"/>
              </v:shape>
            </v:group>
            <v:group style="position:absolute;left:5942;top:10613;width:1862;height:2" coordorigin="5942,10613" coordsize="1862,2">
              <v:shape style="position:absolute;left:5942;top:10613;width:1862;height:2" coordorigin="5942,10613" coordsize="1862,0" path="m5942,10613l7805,10613e" filled="f" stroked="t" strokeweight=".48pt" strokecolor="#1F1F1F">
                <v:path arrowok="t"/>
              </v:shape>
            </v:group>
            <v:group style="position:absolute;left:7747;top:10608;width:648;height:2" coordorigin="7747,10608" coordsize="648,2">
              <v:shape style="position:absolute;left:7747;top:10608;width:648;height:2" coordorigin="7747,10608" coordsize="648,0" path="m7747,10608l8395,10608e" filled="f" stroked="t" strokeweight=".72pt" strokecolor="#444444">
                <v:path arrowok="t"/>
              </v:shape>
            </v:group>
            <v:group style="position:absolute;left:8338;top:10613;width:3307;height:2" coordorigin="8338,10613" coordsize="3307,2">
              <v:shape style="position:absolute;left:8338;top:10613;width:3307;height:2" coordorigin="8338,10613" coordsize="3307,0" path="m8338,10613l11645,10613e" filled="f" stroked="t" strokeweight=".48pt" strokecolor="#232323">
                <v:path arrowok="t"/>
              </v:shape>
            </v:group>
            <v:group style="position:absolute;left:11640;top:10358;width:2;height:1022" coordorigin="11640,10358" coordsize="2,1022">
              <v:shape style="position:absolute;left:11640;top:10358;width:2;height:1022" coordorigin="11640,10358" coordsize="0,1022" path="m11640,11381l11640,10358e" filled="f" stroked="t" strokeweight=".48pt" strokecolor="#2F2F2F">
                <v:path arrowok="t"/>
              </v:shape>
            </v:group>
            <v:group style="position:absolute;left:288;top:10646;width:2;height:235" coordorigin="288,10646" coordsize="2,235">
              <v:shape style="position:absolute;left:288;top:10646;width:2;height:235" coordorigin="288,10646" coordsize="0,235" path="m288,10882l288,10646e" filled="f" stroked="t" strokeweight=".96pt" strokecolor="#575757">
                <v:path arrowok="t"/>
              </v:shape>
            </v:group>
            <v:group style="position:absolute;left:278;top:11093;width:1426;height:2" coordorigin="278,11093" coordsize="1426,2">
              <v:shape style="position:absolute;left:278;top:11093;width:1426;height:2" coordorigin="278,11093" coordsize="1426,0" path="m278,11093l1704,11093e" filled="f" stroked="t" strokeweight=".48pt" strokecolor="#181818">
                <v:path arrowok="t"/>
              </v:shape>
            </v:group>
            <v:group style="position:absolute;left:1675;top:11083;width:667;height:2" coordorigin="1675,11083" coordsize="667,2">
              <v:shape style="position:absolute;left:1675;top:11083;width:667;height:2" coordorigin="1675,11083" coordsize="667,0" path="m1675,11083l2342,11083e" filled="f" stroked="t" strokeweight=".48pt" strokecolor="#1C1C1C">
                <v:path arrowok="t"/>
              </v:shape>
            </v:group>
            <v:group style="position:absolute;left:2323;top:11083;width:470;height:2" coordorigin="2323,11083" coordsize="470,2">
              <v:shape style="position:absolute;left:2323;top:11083;width:470;height:2" coordorigin="2323,11083" coordsize="470,0" path="m2323,11083l2794,11083e" filled="f" stroked="t" strokeweight=".96pt" strokecolor="#232323">
                <v:path arrowok="t"/>
              </v:shape>
            </v:group>
            <v:group style="position:absolute;left:2443;top:11098;width:3542;height:2" coordorigin="2443,11098" coordsize="3542,2">
              <v:shape style="position:absolute;left:2443;top:11098;width:3542;height:2" coordorigin="2443,11098" coordsize="3542,0" path="m2443,11098l5986,11098e" filled="f" stroked="t" strokeweight=".96pt" strokecolor="#484848">
                <v:path arrowok="t"/>
              </v:shape>
            </v:group>
            <v:group style="position:absolute;left:3619;top:11083;width:230;height:2" coordorigin="3619,11083" coordsize="230,2">
              <v:shape style="position:absolute;left:3619;top:11083;width:230;height:2" coordorigin="3619,11083" coordsize="230,0" path="m3619,11083l3850,11083e" filled="f" stroked="t" strokeweight=".96pt" strokecolor="#181818">
                <v:path arrowok="t"/>
              </v:shape>
            </v:group>
            <v:group style="position:absolute;left:5054;top:11083;width:298;height:2" coordorigin="5054,11083" coordsize="298,2">
              <v:shape style="position:absolute;left:5054;top:11083;width:298;height:2" coordorigin="5054,11083" coordsize="298,0" path="m5054,11083l5352,11083e" filled="f" stroked="t" strokeweight=".96pt" strokecolor="#1F1F1F">
                <v:path arrowok="t"/>
              </v:shape>
            </v:group>
            <v:group style="position:absolute;left:5779;top:11083;width:355;height:2" coordorigin="5779,11083" coordsize="355,2">
              <v:shape style="position:absolute;left:5779;top:11083;width:355;height:2" coordorigin="5779,11083" coordsize="355,0" path="m5779,11083l6134,11083e" filled="f" stroked="t" strokeweight=".96pt" strokecolor="#1C1C1C">
                <v:path arrowok="t"/>
              </v:shape>
            </v:group>
            <v:group style="position:absolute;left:6072;top:11098;width:1910;height:2" coordorigin="6072,11098" coordsize="1910,2">
              <v:shape style="position:absolute;left:6072;top:11098;width:1910;height:2" coordorigin="6072,11098" coordsize="1910,0" path="m6072,11098l7982,11098e" filled="f" stroked="t" strokeweight=".96pt" strokecolor="#4F4F4F">
                <v:path arrowok="t"/>
              </v:shape>
            </v:group>
            <v:group style="position:absolute;left:7776;top:11083;width:590;height:2" coordorigin="7776,11083" coordsize="590,2">
              <v:shape style="position:absolute;left:7776;top:11083;width:590;height:2" coordorigin="7776,11083" coordsize="590,0" path="m7776,11083l8366,11083e" filled="f" stroked="t" strokeweight=".96pt" strokecolor="#232323">
                <v:path arrowok="t"/>
              </v:shape>
            </v:group>
            <v:group style="position:absolute;left:8222;top:11098;width:3422;height:2" coordorigin="8222,11098" coordsize="3422,2">
              <v:shape style="position:absolute;left:8222;top:11098;width:3422;height:2" coordorigin="8222,11098" coordsize="3422,0" path="m8222,11098l11645,11098e" filled="f" stroked="t" strokeweight=".96pt" strokecolor="#545454">
                <v:path arrowok="t"/>
              </v:shape>
            </v:group>
            <v:group style="position:absolute;left:269;top:11342;width:1406;height:2" coordorigin="269,11342" coordsize="1406,2">
              <v:shape style="position:absolute;left:269;top:11342;width:1406;height:2" coordorigin="269,11342" coordsize="1406,0" path="m269,11342l1675,11342e" filled="f" stroked="t" strokeweight=".48pt" strokecolor="#4F4F4F">
                <v:path arrowok="t"/>
              </v:shape>
            </v:group>
            <v:group style="position:absolute;left:1646;top:11338;width:10003;height:2" coordorigin="1646,11338" coordsize="10003,2">
              <v:shape style="position:absolute;left:1646;top:11338;width:10003;height:2" coordorigin="1646,11338" coordsize="10003,0" path="m1646,11338l11650,11338e" filled="f" stroked="t" strokeweight=".96pt" strokecolor="#4B4B4B">
                <v:path arrowok="t"/>
              </v:shape>
            </v:group>
            <v:group style="position:absolute;left:278;top:11578;width:11371;height:2" coordorigin="278,11578" coordsize="11371,2">
              <v:shape style="position:absolute;left:278;top:11578;width:11371;height:2" coordorigin="278,11578" coordsize="11371,0" path="m278,11578l11650,11578e" filled="f" stroked="t" strokeweight=".96pt" strokecolor="#4F4F4F">
                <v:path arrowok="t"/>
              </v:shape>
            </v:group>
            <v:group style="position:absolute;left:1013;top:11338;width:2;height:235" coordorigin="1013,11338" coordsize="2,235">
              <v:shape style="position:absolute;left:1013;top:11338;width:2;height:235" coordorigin="1013,11338" coordsize="0,235" path="m1013,11573l1013,11338e" filled="f" stroked="t" strokeweight=".48pt" strokecolor="#3B3B3B">
                <v:path arrowok="t"/>
              </v:shape>
            </v:group>
            <v:group style="position:absolute;left:1685;top:11328;width:2;height:758" coordorigin="1685,11328" coordsize="2,758">
              <v:shape style="position:absolute;left:1685;top:11328;width:2;height:758" coordorigin="1685,11328" coordsize="0,758" path="m1685,12086l1685,11328e" filled="f" stroked="t" strokeweight=".48pt" strokecolor="#181818">
                <v:path arrowok="t"/>
              </v:shape>
            </v:group>
            <v:group style="position:absolute;left:7421;top:11328;width:2;height:806" coordorigin="7421,11328" coordsize="2,806">
              <v:shape style="position:absolute;left:7421;top:11328;width:2;height:806" coordorigin="7421,11328" coordsize="0,806" path="m7421,12134l7421,11328e" filled="f" stroked="t" strokeweight=".96pt" strokecolor="#4F4F4F">
                <v:path arrowok="t"/>
              </v:shape>
            </v:group>
            <v:group style="position:absolute;left:293;top:11525;width:2;height:4858" coordorigin="293,11525" coordsize="2,4858">
              <v:shape style="position:absolute;left:293;top:11525;width:2;height:4858" coordorigin="293,11525" coordsize="0,4858" path="m293,16382l293,11525e" filled="f" stroked="t" strokeweight=".72pt" strokecolor="#343434">
                <v:path arrowok="t"/>
              </v:shape>
            </v:group>
            <v:group style="position:absolute;left:1013;top:11554;width:2;height:504" coordorigin="1013,11554" coordsize="2,504">
              <v:shape style="position:absolute;left:1013;top:11554;width:2;height:504" coordorigin="1013,11554" coordsize="0,504" path="m1013,12058l1013,11554e" filled="f" stroked="t" strokeweight=".48pt" strokecolor="#4F4F4F">
                <v:path arrowok="t"/>
              </v:shape>
            </v:group>
            <v:group style="position:absolute;left:2352;top:11525;width:2;height:562" coordorigin="2352,11525" coordsize="2,562">
              <v:shape style="position:absolute;left:2352;top:11525;width:2;height:562" coordorigin="2352,11525" coordsize="0,562" path="m2352,12086l2352,11525e" filled="f" stroked="t" strokeweight=".72pt" strokecolor="#383838">
                <v:path arrowok="t"/>
              </v:shape>
            </v:group>
            <v:group style="position:absolute;left:293;top:12029;width:2;height:312" coordorigin="293,12029" coordsize="2,312">
              <v:shape style="position:absolute;left:293;top:12029;width:2;height:312" coordorigin="293,12029" coordsize="0,312" path="m293,12341l293,12029e" filled="f" stroked="t" strokeweight=".48pt" strokecolor="#080808">
                <v:path arrowok="t"/>
              </v:shape>
            </v:group>
            <v:group style="position:absolute;left:1013;top:12058;width:2;height:1421" coordorigin="1013,12058" coordsize="2,1421">
              <v:shape style="position:absolute;left:1013;top:12058;width:2;height:1421" coordorigin="1013,12058" coordsize="0,1421" path="m1013,13478l1013,12058e" filled="f" stroked="t" strokeweight=".48pt" strokecolor="#000000">
                <v:path arrowok="t"/>
              </v:shape>
            </v:group>
            <v:group style="position:absolute;left:1690;top:12029;width:2;height:4363" coordorigin="1690,12029" coordsize="2,4363">
              <v:shape style="position:absolute;left:1690;top:12029;width:2;height:4363" coordorigin="1690,12029" coordsize="0,4363" path="m1690,16392l1690,12029e" filled="f" stroked="t" strokeweight=".96pt" strokecolor="#4B4B4B">
                <v:path arrowok="t"/>
              </v:shape>
            </v:group>
            <v:group style="position:absolute;left:2357;top:12029;width:2;height:1080" coordorigin="2357,12029" coordsize="2,1080">
              <v:shape style="position:absolute;left:2357;top:12029;width:2;height:1080" coordorigin="2357,12029" coordsize="0,1080" path="m2357,13109l2357,12029e" filled="f" stroked="t" strokeweight=".48pt" strokecolor="#181818">
                <v:path arrowok="t"/>
              </v:shape>
            </v:group>
            <v:group style="position:absolute;left:7421;top:12029;width:2;height:312" coordorigin="7421,12029" coordsize="2,312">
              <v:shape style="position:absolute;left:7421;top:12029;width:2;height:312" coordorigin="7421,12029" coordsize="0,312" path="m7421,12341l7421,12029e" filled="f" stroked="t" strokeweight=".72pt" strokecolor="#2B2B2B">
                <v:path arrowok="t"/>
              </v:shape>
            </v:group>
            <v:group style="position:absolute;left:298;top:12283;width:2;height:4099" coordorigin="298,12283" coordsize="2,4099">
              <v:shape style="position:absolute;left:298;top:12283;width:2;height:4099" coordorigin="298,12283" coordsize="0,4099" path="m298,16382l298,12283e" filled="f" stroked="t" strokeweight=".72pt" strokecolor="#444444">
                <v:path arrowok="t"/>
              </v:shape>
            </v:group>
            <v:group style="position:absolute;left:7426;top:12283;width:2;height:1147" coordorigin="7426,12283" coordsize="2,1147">
              <v:shape style="position:absolute;left:7426;top:12283;width:2;height:1147" coordorigin="7426,12283" coordsize="0,1147" path="m7426,13430l7426,12283e" filled="f" stroked="t" strokeweight=".48pt" strokecolor="#1F1F1F">
                <v:path arrowok="t"/>
              </v:shape>
            </v:group>
            <v:group style="position:absolute;left:2359;top:13051;width:2;height:1080" coordorigin="2359,13051" coordsize="2,1080">
              <v:shape style="position:absolute;left:2359;top:13051;width:2;height:1080" coordorigin="2359,13051" coordsize="0,1080" path="m2359,14131l2359,13051e" filled="f" stroked="t" strokeweight=".96pt" strokecolor="#484848">
                <v:path arrowok="t"/>
              </v:shape>
            </v:group>
            <v:group style="position:absolute;left:288;top:13675;width:2074;height:2" coordorigin="288,13675" coordsize="2074,2">
              <v:shape style="position:absolute;left:288;top:13675;width:2074;height:2" coordorigin="288,13675" coordsize="2074,0" path="m288,13675l2362,13675e" filled="f" stroked="t" strokeweight=".48pt" strokecolor="#484848">
                <v:path arrowok="t"/>
              </v:shape>
            </v:group>
            <v:group style="position:absolute;left:1013;top:13478;width:2;height:230" coordorigin="1013,13478" coordsize="2,230">
              <v:shape style="position:absolute;left:1013;top:13478;width:2;height:230" coordorigin="1013,13478" coordsize="0,230" path="m1013,13709l1013,13478e" filled="f" stroked="t" strokeweight=".48pt" strokecolor="#545454">
                <v:path arrowok="t"/>
              </v:shape>
            </v:group>
            <v:group style="position:absolute;left:7430;top:13363;width:2;height:2482" coordorigin="7430,13363" coordsize="2,2482">
              <v:shape style="position:absolute;left:7430;top:13363;width:2;height:2482" coordorigin="7430,13363" coordsize="0,2482" path="m7430,15845l7430,13363e" filled="f" stroked="t" strokeweight=".96pt" strokecolor="#545454">
                <v:path arrowok="t"/>
              </v:shape>
            </v:group>
            <v:group style="position:absolute;left:1013;top:13699;width:2;height:2669" coordorigin="1013,13699" coordsize="2,2669">
              <v:shape style="position:absolute;left:1013;top:13699;width:2;height:2669" coordorigin="1013,13699" coordsize="0,2669" path="m1013,16368l1013,13699e" filled="f" stroked="t" strokeweight=".48pt" strokecolor="#000000">
                <v:path arrowok="t"/>
              </v:shape>
            </v:group>
            <v:group style="position:absolute;left:2357;top:14054;width:2;height:1229" coordorigin="2357,14054" coordsize="2,1229">
              <v:shape style="position:absolute;left:2357;top:14054;width:2;height:1229" coordorigin="2357,14054" coordsize="0,1229" path="m2357,15283l2357,14054e" filled="f" stroked="t" strokeweight=".48pt" strokecolor="#232323">
                <v:path arrowok="t"/>
              </v:shape>
            </v:group>
            <v:group style="position:absolute;left:293;top:15010;width:2;height:274" coordorigin="293,15010" coordsize="2,274">
              <v:shape style="position:absolute;left:293;top:15010;width:2;height:274" coordorigin="293,15010" coordsize="0,274" path="m293,15283l293,15010e" filled="f" stroked="t" strokeweight=".48pt" strokecolor="#0C0C0C">
                <v:path arrowok="t"/>
              </v:shape>
            </v:group>
            <v:group style="position:absolute;left:2359;top:15226;width:2;height:1157" coordorigin="2359,15226" coordsize="2,1157">
              <v:shape style="position:absolute;left:2359;top:15226;width:2;height:1157" coordorigin="2359,15226" coordsize="0,1157" path="m2359,16382l2359,15226e" filled="f" stroked="t" strokeweight=".96pt" strokecolor="#484848">
                <v:path arrowok="t"/>
              </v:shape>
            </v:group>
            <v:group style="position:absolute;left:298;top:16378;width:1416;height:2" coordorigin="298,16378" coordsize="1416,2">
              <v:shape style="position:absolute;left:298;top:16378;width:1416;height:2" coordorigin="298,16378" coordsize="1416,0" path="m298,16378l1714,16378e" filled="f" stroked="t" strokeweight=".48pt" strokecolor="#444444">
                <v:path arrowok="t"/>
              </v:shape>
            </v:group>
            <v:group style="position:absolute;left:288;top:16382;width:11362;height:2" coordorigin="288,16382" coordsize="11362,2">
              <v:shape style="position:absolute;left:288;top:16382;width:11362;height:2" coordorigin="288,16382" coordsize="11362,0" path="m288,16382l11650,16382e" filled="f" stroked="t" strokeweight=".72pt" strokecolor="#575757">
                <v:path arrowok="t"/>
              </v:shape>
            </v:group>
            <v:group style="position:absolute;left:2328;top:16363;width:466;height:2" coordorigin="2328,16363" coordsize="466,2">
              <v:shape style="position:absolute;left:2328;top:16363;width:466;height:2" coordorigin="2328,16363" coordsize="466,0" path="m2328,16363l2794,16363e" filled="f" stroked="t" strokeweight=".48pt" strokecolor="#5B5B5B">
                <v:path arrowok="t"/>
              </v:shape>
            </v:group>
            <v:group style="position:absolute;left:2794;top:16363;width:667;height:2" coordorigin="2794,16363" coordsize="667,2">
              <v:shape style="position:absolute;left:2794;top:16363;width:667;height:2" coordorigin="2794,16363" coordsize="667,0" path="m2794,16363l3461,16363e" filled="f" stroked="t" strokeweight=".48pt" strokecolor="#A0A0A0">
                <v:path arrowok="t"/>
              </v:shape>
            </v:group>
            <v:group style="position:absolute;left:3619;top:16363;width:230;height:2" coordorigin="3619,16363" coordsize="230,2">
              <v:shape style="position:absolute;left:3619;top:16363;width:230;height:2" coordorigin="3619,16363" coordsize="230,0" path="m3619,16363l3850,16363e" filled="f" stroked="t" strokeweight=".48pt" strokecolor="#000000">
                <v:path arrowok="t"/>
              </v:shape>
            </v:group>
            <v:group style="position:absolute;left:3850;top:16363;width:782;height:2" coordorigin="3850,16363" coordsize="782,2">
              <v:shape style="position:absolute;left:3850;top:16363;width:782;height:2" coordorigin="3850,16363" coordsize="782,0" path="m3850,16363l4632,16363e" filled="f" stroked="t" strokeweight=".48pt" strokecolor="#AFAFAF">
                <v:path arrowok="t"/>
              </v:shape>
            </v:group>
            <v:group style="position:absolute;left:4920;top:16363;width:432;height:2" coordorigin="4920,16363" coordsize="432,2">
              <v:shape style="position:absolute;left:4920;top:16363;width:432;height:2" coordorigin="4920,16363" coordsize="432,0" path="m4920,16363l5352,16363e" filled="f" stroked="t" strokeweight=".48pt" strokecolor="#000000">
                <v:path arrowok="t"/>
              </v:shape>
            </v:group>
            <v:group style="position:absolute;left:5352;top:16363;width:619;height:2" coordorigin="5352,16363" coordsize="619,2">
              <v:shape style="position:absolute;left:5352;top:16363;width:619;height:2" coordorigin="5352,16363" coordsize="619,0" path="m5352,16363l5971,16363e" filled="f" stroked="t" strokeweight=".48pt" strokecolor="#9C9C9C">
                <v:path arrowok="t"/>
              </v:shape>
            </v:group>
            <v:group style="position:absolute;left:5942;top:16373;width:221;height:2" coordorigin="5942,16373" coordsize="221,2">
              <v:shape style="position:absolute;left:5942;top:16373;width:221;height:2" coordorigin="5942,16373" coordsize="221,0" path="m5942,16373l6163,16373e" filled="f" stroked="t" strokeweight=".72pt" strokecolor="#606060">
                <v:path arrowok="t"/>
              </v:shape>
            </v:group>
            <v:group style="position:absolute;left:6134;top:16363;width:557;height:2" coordorigin="6134,16363" coordsize="557,2">
              <v:shape style="position:absolute;left:6134;top:16363;width:557;height:2" coordorigin="6134,16363" coordsize="557,0" path="m6134,16363l6691,16363e" filled="f" stroked="t" strokeweight=".48pt" strokecolor="#9C9C9C">
                <v:path arrowok="t"/>
              </v:shape>
            </v:group>
            <v:group style="position:absolute;left:7435;top:15787;width:2;height:605" coordorigin="7435,15787" coordsize="2,605">
              <v:shape style="position:absolute;left:7435;top:15787;width:2;height:605" coordorigin="7435,15787" coordsize="0,605" path="m7435,16392l7435,15787e" filled="f" stroked="t" strokeweight=".48pt" strokecolor="#2B2B2B">
                <v:path arrowok="t"/>
              </v:shape>
            </v:group>
            <v:group style="position:absolute;left:11647;top:13051;width:2;height:456" coordorigin="11647,13051" coordsize="2,456">
              <v:shape style="position:absolute;left:11647;top:13051;width:2;height:456" coordorigin="11647,13051" coordsize="0,456" path="m11647,13507l11647,13051e" filled="f" stroked="t" strokeweight=".48pt" strokecolor="#1F1F1F">
                <v:path arrowok="t"/>
              </v:shape>
            </v:group>
            <v:group style="position:absolute;left:11647;top:8122;width:2;height:8270" coordorigin="11647,8122" coordsize="2,8270">
              <v:shape style="position:absolute;left:11647;top:8122;width:2;height:8270" coordorigin="11647,8122" coordsize="0,8270" path="m11647,16392l11647,8122e" filled="f" stroked="t" strokeweight=".48pt" strokecolor="#383838">
                <v:path arrowok="t"/>
              </v:shape>
            </v:group>
            <w10:wrap type="none"/>
          </v:group>
        </w:pict>
      </w:r>
      <w:r>
        <w:rPr>
          <w:sz w:val="28"/>
          <w:szCs w:val="28"/>
        </w:rPr>
      </w:r>
    </w:p>
    <w:p>
      <w:pPr>
        <w:spacing w:before="0" w:after="0" w:line="240" w:lineRule="auto"/>
        <w:ind w:left="15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1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546.970276pt;margin-top:-24.025095pt;width:.1pt;height:13.243409pt;mso-position-horizontal-relative:page;mso-position-vertical-relative:paragraph;z-index:-17137" coordorigin="10939,-481" coordsize="2,265">
            <v:shape style="position:absolute;left:10939;top:-481;width:2;height:265" coordorigin="10939,-481" coordsize="0,265" path="m10939,-216l10939,-481e" filled="f" stroked="t" strokeweight="3.203575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8"/>
          <w:szCs w:val="18"/>
          <w:color w:val="232323"/>
          <w:spacing w:val="0"/>
          <w:w w:val="100"/>
        </w:rPr>
        <w:t>itfaiy</w:t>
      </w:r>
      <w:r>
        <w:rPr>
          <w:rFonts w:ascii="Arial" w:hAnsi="Arial" w:cs="Arial" w:eastAsia="Arial"/>
          <w:sz w:val="18"/>
          <w:szCs w:val="18"/>
          <w:color w:val="232323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232323"/>
          <w:spacing w:val="2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32323"/>
          <w:spacing w:val="0"/>
          <w:w w:val="100"/>
        </w:rPr>
        <w:t>Kuze</w:t>
      </w:r>
      <w:r>
        <w:rPr>
          <w:rFonts w:ascii="Arial" w:hAnsi="Arial" w:cs="Arial" w:eastAsia="Arial"/>
          <w:sz w:val="18"/>
          <w:szCs w:val="18"/>
          <w:color w:val="232323"/>
          <w:spacing w:val="0"/>
          <w:w w:val="100"/>
        </w:rPr>
        <w:t>y</w:t>
      </w:r>
      <w:r>
        <w:rPr>
          <w:rFonts w:ascii="Arial" w:hAnsi="Arial" w:cs="Arial" w:eastAsia="Arial"/>
          <w:sz w:val="18"/>
          <w:szCs w:val="18"/>
          <w:color w:val="232323"/>
          <w:spacing w:val="-1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32323"/>
          <w:spacing w:val="0"/>
          <w:w w:val="100"/>
        </w:rPr>
        <w:t>Bölg</w:t>
      </w:r>
      <w:r>
        <w:rPr>
          <w:rFonts w:ascii="Arial" w:hAnsi="Arial" w:cs="Arial" w:eastAsia="Arial"/>
          <w:sz w:val="18"/>
          <w:szCs w:val="18"/>
          <w:color w:val="232323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232323"/>
          <w:spacing w:val="1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32323"/>
          <w:spacing w:val="0"/>
          <w:w w:val="110"/>
        </w:rPr>
        <w:t>Amiri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39" w:lineRule="exact"/>
        <w:ind w:right="-112"/>
        <w:jc w:val="left"/>
        <w:rPr>
          <w:rFonts w:ascii="Times New Roman" w:hAnsi="Times New Roman" w:cs="Times New Roman" w:eastAsia="Times New Roman"/>
          <w:sz w:val="48"/>
          <w:szCs w:val="48"/>
        </w:rPr>
      </w:pPr>
      <w:rPr/>
      <w:r>
        <w:rPr>
          <w:rFonts w:ascii="Times New Roman" w:hAnsi="Times New Roman" w:cs="Times New Roman" w:eastAsia="Times New Roman"/>
          <w:sz w:val="48"/>
          <w:szCs w:val="48"/>
          <w:color w:val="4B4B4B"/>
          <w:w w:val="40"/>
          <w:position w:val="-2"/>
        </w:rPr>
        <w:t>M</w:t>
      </w:r>
      <w:r>
        <w:rPr>
          <w:rFonts w:ascii="Times New Roman" w:hAnsi="Times New Roman" w:cs="Times New Roman" w:eastAsia="Times New Roman"/>
          <w:sz w:val="48"/>
          <w:szCs w:val="48"/>
          <w:color w:val="4B4B4B"/>
          <w:spacing w:val="-7"/>
          <w:w w:val="39"/>
          <w:position w:val="-2"/>
        </w:rPr>
        <w:t>e</w:t>
      </w:r>
      <w:r>
        <w:rPr>
          <w:rFonts w:ascii="Times New Roman" w:hAnsi="Times New Roman" w:cs="Times New Roman" w:eastAsia="Times New Roman"/>
          <w:sz w:val="48"/>
          <w:szCs w:val="48"/>
          <w:color w:val="595979"/>
          <w:spacing w:val="0"/>
          <w:w w:val="186"/>
          <w:position w:val="-2"/>
        </w:rPr>
        <w:t>fr</w:t>
      </w:r>
      <w:r>
        <w:rPr>
          <w:rFonts w:ascii="Times New Roman" w:hAnsi="Times New Roman" w:cs="Times New Roman" w:eastAsia="Times New Roman"/>
          <w:sz w:val="48"/>
          <w:szCs w:val="48"/>
          <w:color w:val="595979"/>
          <w:spacing w:val="20"/>
          <w:w w:val="186"/>
          <w:position w:val="-2"/>
        </w:rPr>
        <w:t>l</w:t>
      </w:r>
      <w:r>
        <w:rPr>
          <w:rFonts w:ascii="Times New Roman" w:hAnsi="Times New Roman" w:cs="Times New Roman" w:eastAsia="Times New Roman"/>
          <w:sz w:val="48"/>
          <w:szCs w:val="48"/>
          <w:color w:val="4B4B4B"/>
          <w:spacing w:val="20"/>
          <w:w w:val="89"/>
          <w:position w:val="-2"/>
        </w:rPr>
      </w:r>
      <w:r>
        <w:rPr>
          <w:rFonts w:ascii="Times New Roman" w:hAnsi="Times New Roman" w:cs="Times New Roman" w:eastAsia="Times New Roman"/>
          <w:sz w:val="48"/>
          <w:szCs w:val="48"/>
          <w:color w:val="4B4B4B"/>
          <w:spacing w:val="0"/>
          <w:w w:val="89"/>
          <w:emboss/>
          <w:position w:val="-2"/>
        </w:rPr>
        <w:t>:</w:t>
      </w:r>
      <w:r>
        <w:rPr>
          <w:rFonts w:ascii="Times New Roman" w:hAnsi="Times New Roman" w:cs="Times New Roman" w:eastAsia="Times New Roman"/>
          <w:sz w:val="48"/>
          <w:szCs w:val="48"/>
          <w:color w:val="4B4B4B"/>
          <w:spacing w:val="0"/>
          <w:w w:val="89"/>
          <w:emboss/>
          <w:position w:val="-2"/>
        </w:rPr>
      </w:r>
      <w:r>
        <w:rPr>
          <w:rFonts w:ascii="Times New Roman" w:hAnsi="Times New Roman" w:cs="Times New Roman" w:eastAsia="Times New Roman"/>
          <w:sz w:val="48"/>
          <w:szCs w:val="48"/>
          <w:color w:val="4B4B4B"/>
          <w:spacing w:val="0"/>
          <w:w w:val="89"/>
          <w:position w:val="-2"/>
        </w:rPr>
      </w:r>
      <w:r>
        <w:rPr>
          <w:rFonts w:ascii="Times New Roman" w:hAnsi="Times New Roman" w:cs="Times New Roman" w:eastAsia="Times New Roman"/>
          <w:sz w:val="48"/>
          <w:szCs w:val="48"/>
          <w:color w:val="4B4B4B"/>
          <w:spacing w:val="0"/>
          <w:w w:val="89"/>
          <w:position w:val="-2"/>
        </w:rPr>
        <w:t>z</w:t>
      </w:r>
      <w:r>
        <w:rPr>
          <w:rFonts w:ascii="Times New Roman" w:hAnsi="Times New Roman" w:cs="Times New Roman" w:eastAsia="Times New Roman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29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39" w:lineRule="exact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A1A1A1"/>
          <w:spacing w:val="0"/>
          <w:w w:val="74"/>
          <w:position w:val="12"/>
        </w:rPr>
        <w:t>..</w:t>
      </w:r>
      <w:r>
        <w:rPr>
          <w:rFonts w:ascii="Arial" w:hAnsi="Arial" w:cs="Arial" w:eastAsia="Arial"/>
          <w:sz w:val="27"/>
          <w:szCs w:val="27"/>
          <w:color w:val="A1A1A1"/>
          <w:spacing w:val="0"/>
          <w:w w:val="74"/>
          <w:position w:val="12"/>
        </w:rPr>
        <w:t> </w:t>
      </w:r>
      <w:r>
        <w:rPr>
          <w:rFonts w:ascii="Arial" w:hAnsi="Arial" w:cs="Arial" w:eastAsia="Arial"/>
          <w:sz w:val="27"/>
          <w:szCs w:val="27"/>
          <w:color w:val="A1A1A1"/>
          <w:spacing w:val="36"/>
          <w:w w:val="74"/>
          <w:position w:val="12"/>
        </w:rPr>
        <w:t> </w:t>
      </w:r>
      <w:r>
        <w:rPr>
          <w:rFonts w:ascii="Arial" w:hAnsi="Arial" w:cs="Arial" w:eastAsia="Arial"/>
          <w:sz w:val="15"/>
          <w:szCs w:val="15"/>
          <w:color w:val="B1B1B1"/>
          <w:spacing w:val="0"/>
          <w:w w:val="120"/>
          <w:position w:val="1"/>
        </w:rPr>
        <w:t>,</w:t>
      </w:r>
      <w:r>
        <w:rPr>
          <w:rFonts w:ascii="Arial" w:hAnsi="Arial" w:cs="Arial" w:eastAsia="Arial"/>
          <w:sz w:val="15"/>
          <w:szCs w:val="15"/>
          <w:color w:val="B1B1B1"/>
          <w:spacing w:val="-30"/>
          <w:w w:val="100"/>
          <w:position w:val="1"/>
        </w:rPr>
        <w:t> </w:t>
      </w:r>
      <w:r>
        <w:rPr>
          <w:rFonts w:ascii="Arial" w:hAnsi="Arial" w:cs="Arial" w:eastAsia="Arial"/>
          <w:sz w:val="12"/>
          <w:szCs w:val="12"/>
          <w:color w:val="C1C1C3"/>
          <w:spacing w:val="-24"/>
          <w:w w:val="119"/>
          <w:position w:val="12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A1A1A1"/>
          <w:spacing w:val="0"/>
          <w:w w:val="25"/>
          <w:position w:val="1"/>
        </w:rPr>
        <w:t>...</w:t>
      </w:r>
      <w:r>
        <w:rPr>
          <w:rFonts w:ascii="Times New Roman" w:hAnsi="Times New Roman" w:cs="Times New Roman" w:eastAsia="Times New Roman"/>
          <w:sz w:val="25"/>
          <w:szCs w:val="25"/>
          <w:color w:val="A1A1A1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C1C1C3"/>
          <w:spacing w:val="-9"/>
          <w:w w:val="178"/>
          <w:position w:val="1"/>
        </w:rPr>
        <w:t>.</w:t>
      </w:r>
      <w:r>
        <w:rPr>
          <w:rFonts w:ascii="Arial" w:hAnsi="Arial" w:cs="Arial" w:eastAsia="Arial"/>
          <w:sz w:val="15"/>
          <w:szCs w:val="15"/>
          <w:color w:val="B1B1B1"/>
          <w:spacing w:val="0"/>
          <w:w w:val="271"/>
          <w:position w:val="1"/>
        </w:rPr>
        <w:t>,</w:t>
      </w:r>
      <w:r>
        <w:rPr>
          <w:rFonts w:ascii="Arial" w:hAnsi="Arial" w:cs="Arial" w:eastAsia="Arial"/>
          <w:sz w:val="15"/>
          <w:szCs w:val="15"/>
          <w:color w:val="B1B1B1"/>
          <w:spacing w:val="0"/>
          <w:w w:val="100"/>
          <w:position w:val="1"/>
        </w:rPr>
        <w:t>   </w:t>
      </w:r>
      <w:r>
        <w:rPr>
          <w:rFonts w:ascii="Arial" w:hAnsi="Arial" w:cs="Arial" w:eastAsia="Arial"/>
          <w:sz w:val="15"/>
          <w:szCs w:val="15"/>
          <w:color w:val="B1B1B1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43"/>
          <w:szCs w:val="43"/>
          <w:color w:val="B1B1B1"/>
          <w:spacing w:val="3"/>
          <w:w w:val="84"/>
          <w:position w:val="1"/>
        </w:rPr>
        <w:t>-</w:t>
      </w:r>
      <w:r>
        <w:rPr>
          <w:rFonts w:ascii="Arial" w:hAnsi="Arial" w:cs="Arial" w:eastAsia="Arial"/>
          <w:sz w:val="19"/>
          <w:szCs w:val="19"/>
          <w:color w:val="8E8E8E"/>
          <w:spacing w:val="8"/>
          <w:w w:val="49"/>
          <w:b/>
          <w:bCs/>
          <w:i/>
          <w:position w:val="12"/>
        </w:rPr>
        <w:t>'</w:t>
      </w:r>
      <w:r>
        <w:rPr>
          <w:rFonts w:ascii="Arial" w:hAnsi="Arial" w:cs="Arial" w:eastAsia="Arial"/>
          <w:sz w:val="19"/>
          <w:szCs w:val="19"/>
          <w:color w:val="B1B1B1"/>
          <w:spacing w:val="0"/>
          <w:w w:val="51"/>
          <w:b/>
          <w:bCs/>
          <w:i/>
          <w:position w:val="12"/>
        </w:rPr>
        <w:t>··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00"/>
          <w:cols w:num="4" w:equalWidth="0">
            <w:col w:w="534" w:space="1865"/>
            <w:col w:w="2084" w:space="427"/>
            <w:col w:w="1428" w:space="3382"/>
            <w:col w:w="1940"/>
          </w:cols>
        </w:sectPr>
      </w:pPr>
      <w:rPr/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460" w:bottom="280" w:left="160" w:right="1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80" w:lineRule="exact"/>
        <w:ind w:left="592" w:right="-64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42424"/>
          <w:w w:val="90"/>
          <w:position w:val="-1"/>
        </w:rPr>
        <w:t>BÜ</w:t>
      </w:r>
      <w:r>
        <w:rPr>
          <w:rFonts w:ascii="Arial" w:hAnsi="Arial" w:cs="Arial" w:eastAsia="Arial"/>
          <w:sz w:val="16"/>
          <w:szCs w:val="16"/>
          <w:color w:val="242424"/>
          <w:spacing w:val="-5"/>
          <w:w w:val="90"/>
          <w:position w:val="-1"/>
        </w:rPr>
        <w:t>Y</w:t>
      </w:r>
      <w:r>
        <w:rPr>
          <w:rFonts w:ascii="Arial" w:hAnsi="Arial" w:cs="Arial" w:eastAsia="Arial"/>
          <w:sz w:val="16"/>
          <w:szCs w:val="16"/>
          <w:color w:val="242424"/>
          <w:spacing w:val="0"/>
          <w:w w:val="90"/>
          <w:position w:val="-1"/>
        </w:rPr>
        <w:t>UKSEHIR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39" w:lineRule="exact"/>
        <w:ind w:left="635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42424"/>
          <w:spacing w:val="0"/>
          <w:w w:val="106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33" w:after="0" w:line="247" w:lineRule="auto"/>
        <w:ind w:left="484" w:right="4719" w:firstLine="-11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3"/>
        </w:rPr>
        <w:t>BAŞKANLlCa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478.079987pt;margin-top:-29.197903pt;width:47.040001pt;height:44.16pt;mso-position-horizontal-relative:page;mso-position-vertical-relative:paragraph;z-index:-17131" type="#_x0000_t75">
            <v:imagedata r:id="rId12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37" w:lineRule="exact"/>
        <w:ind w:left="1144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20"/>
          <w:cols w:num="2" w:equalWidth="0">
            <w:col w:w="1538" w:space="1510"/>
            <w:col w:w="8592"/>
          </w:cols>
        </w:sectPr>
      </w:pPr>
      <w:rPr/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6.035404" w:type="dxa"/>
      </w:tblPr>
      <w:tblGrid/>
      <w:tr>
        <w:trPr>
          <w:trHeight w:val="240" w:hRule="exact"/>
        </w:trPr>
        <w:tc>
          <w:tcPr>
            <w:tcW w:w="1213" w:type="dxa"/>
            <w:tcBorders>
              <w:top w:val="single" w:sz="5.746096" w:space="0" w:color="444444"/>
              <w:bottom w:val="single" w:sz="5.746096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8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2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357" w:type="dxa"/>
            <w:tcBorders>
              <w:top w:val="single" w:sz="5.746096" w:space="0" w:color="444444"/>
              <w:bottom w:val="single" w:sz="5.746096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8" w:lineRule="exact"/>
              <w:ind w:left="19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4"/>
              </w:rPr>
              <w:t>:06.05.2017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26" w:type="dxa"/>
            <w:tcBorders>
              <w:top w:val="single" w:sz="5.746096" w:space="0" w:color="444444"/>
              <w:bottom w:val="single" w:sz="5.746096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8" w:lineRule="exact"/>
              <w:ind w:left="20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7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-5"/>
                <w:w w:val="106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8"/>
              </w:rPr>
              <w:t>12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491" w:type="dxa"/>
            <w:gridSpan w:val="2"/>
            <w:tcBorders>
              <w:top w:val="single" w:sz="5.746096" w:space="0" w:color="444444"/>
              <w:bottom w:val="single" w:sz="5.746096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8" w:lineRule="exact"/>
              <w:ind w:left="276" w:right="-20"/>
              <w:jc w:val="left"/>
              <w:tabs>
                <w:tab w:pos="23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]Bildirim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:10:29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-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tr'el: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1213" w:type="dxa"/>
            <w:tcBorders>
              <w:top w:val="single" w:sz="5.746096" w:space="0" w:color="4F4F4F"/>
              <w:bottom w:val="single" w:sz="7.661464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3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6"/>
                <w:position w:val="-1"/>
              </w:rPr>
              <w:t>KayıtTarihi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357" w:type="dxa"/>
            <w:tcBorders>
              <w:top w:val="single" w:sz="5.746096" w:space="0" w:color="4F4F4F"/>
              <w:bottom w:val="single" w:sz="7.661464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3" w:lineRule="exact"/>
              <w:ind w:left="19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4"/>
                <w:position w:val="-1"/>
              </w:rPr>
              <w:t>:06.05.2017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326" w:type="dxa"/>
            <w:tcBorders>
              <w:top w:val="single" w:sz="5.746096" w:space="0" w:color="4F4F4F"/>
              <w:bottom w:val="single" w:sz="7.661464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3" w:lineRule="exact"/>
              <w:ind w:left="213" w:right="-20"/>
              <w:jc w:val="left"/>
              <w:tabs>
                <w:tab w:pos="15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85"/>
                <w:position w:val="-1"/>
              </w:rPr>
              <w:t>tK-ayıt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1"/>
                <w:w w:val="85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-2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6"/>
                <w:position w:val="-1"/>
              </w:rPr>
              <w:t>:2789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491" w:type="dxa"/>
            <w:gridSpan w:val="2"/>
            <w:tcBorders>
              <w:top w:val="single" w:sz="5.746096" w:space="0" w:color="4F4F4F"/>
              <w:bottom w:val="single" w:sz="7.661464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3" w:lineRule="exact"/>
              <w:ind w:left="31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  <w:position w:val="-1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  <w:position w:val="-1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1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38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26"/>
                <w:w w:val="138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  <w:position w:val="-1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  <w:position w:val="-1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1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  <w:position w:val="-1"/>
              </w:rPr>
              <w:t>fbralıim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2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2"/>
                <w:position w:val="-1"/>
              </w:rPr>
              <w:t>BAHÇE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22" w:hRule="exact"/>
        </w:trPr>
        <w:tc>
          <w:tcPr>
            <w:tcW w:w="11389" w:type="dxa"/>
            <w:gridSpan w:val="5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4" w:lineRule="exact"/>
              <w:ind w:left="3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  <w:position w:val="-1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2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  <w:position w:val="-1"/>
              </w:rPr>
              <w:t>Adre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  <w:position w:val="-1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1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38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-30"/>
                <w:w w:val="138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  <w:position w:val="-1"/>
              </w:rPr>
              <w:t>Demircili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3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  <w:position w:val="-1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1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  <w:position w:val="-1"/>
              </w:rPr>
              <w:t>Jzıni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  <w:position w:val="-1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3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  <w:position w:val="-1"/>
              </w:rPr>
              <w:t>Yol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  <w:position w:val="-1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1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  <w:position w:val="-1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4"/>
                <w:position w:val="-1"/>
              </w:rPr>
              <w:t>Ödemi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5"/>
                <w:position w:val="-1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B52"/>
                <w:spacing w:val="0"/>
                <w:w w:val="105"/>
                <w:position w:val="-1"/>
              </w:rPr>
              <w:t>/İZ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99"/>
                <w:position w:val="-1"/>
              </w:rPr>
              <w:t>MİR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58" w:hRule="exact"/>
        </w:trPr>
        <w:tc>
          <w:tcPr>
            <w:tcW w:w="1213" w:type="dxa"/>
            <w:tcBorders>
              <w:top w:val="single" w:sz="5.746096" w:space="0" w:color="545454"/>
              <w:bottom w:val="single" w:sz="5.74609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8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84"/>
              </w:rPr>
              <w:t>DoR;r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84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12"/>
                <w:w w:val="8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4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396" w:type="dxa"/>
            <w:gridSpan w:val="3"/>
            <w:tcBorders>
              <w:top w:val="single" w:sz="5.746096" w:space="0" w:color="545454"/>
              <w:bottom w:val="single" w:sz="5.74609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8" w:lineRule="exact"/>
              <w:ind w:left="15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Demircili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4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İzmi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Yol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Ödemi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-3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B52"/>
                <w:spacing w:val="0"/>
                <w:w w:val="100"/>
              </w:rPr>
              <w:t>/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B52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1"/>
              </w:rPr>
              <w:t>lZMİR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779" w:type="dxa"/>
            <w:tcBorders>
              <w:top w:val="single" w:sz="5.746096" w:space="0" w:color="545454"/>
              <w:bottom w:val="single" w:sz="5.746096" w:space="0" w:color="545454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44" w:hRule="exact"/>
        </w:trPr>
        <w:tc>
          <w:tcPr>
            <w:tcW w:w="1213" w:type="dxa"/>
            <w:tcBorders>
              <w:top w:val="single" w:sz="5.746096" w:space="0" w:color="545454"/>
              <w:bottom w:val="single" w:sz="7.661464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8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4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396" w:type="dxa"/>
            <w:gridSpan w:val="3"/>
            <w:tcBorders>
              <w:top w:val="single" w:sz="5.746096" w:space="0" w:color="545454"/>
              <w:bottom w:val="single" w:sz="7.661464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8" w:lineRule="exact"/>
              <w:ind w:left="186" w:right="-20"/>
              <w:jc w:val="left"/>
              <w:tabs>
                <w:tab w:pos="30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:Ot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Yangını</w:t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779" w:type="dxa"/>
            <w:tcBorders>
              <w:top w:val="single" w:sz="5.746096" w:space="0" w:color="545454"/>
              <w:bottom w:val="single" w:sz="7.661464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8" w:lineRule="exact"/>
              <w:ind w:left="82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:Açı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2"/>
              </w:rPr>
              <w:t>Ateş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2" w:after="0" w:line="214" w:lineRule="exact"/>
        <w:ind w:left="137" w:right="-20"/>
        <w:jc w:val="left"/>
        <w:tabs>
          <w:tab w:pos="3340" w:val="left"/>
          <w:tab w:pos="6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rvangı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İs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85"/>
          <w:position w:val="-1"/>
        </w:rPr>
        <w:t>!Yapını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85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Kullanını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20"/>
        </w:sectPr>
      </w:pPr>
      <w:rPr/>
    </w:p>
    <w:p>
      <w:pPr>
        <w:spacing w:before="0" w:after="0" w:line="246" w:lineRule="exact"/>
        <w:ind w:left="3355" w:right="-11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position w:val="3"/>
        </w:rPr>
        <w:t>IBetonarm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61"/>
          <w:position w:val="3"/>
        </w:rPr>
        <w:t>e</w:t>
      </w:r>
      <w:r>
        <w:rPr>
          <w:rFonts w:ascii="Arial" w:hAnsi="Arial" w:cs="Arial" w:eastAsia="Arial"/>
          <w:sz w:val="48"/>
          <w:szCs w:val="48"/>
          <w:color w:val="242424"/>
          <w:spacing w:val="0"/>
          <w:w w:val="44"/>
          <w:position w:val="-20"/>
        </w:rPr>
        <w:t>ı</w:t>
      </w:r>
      <w:r>
        <w:rPr>
          <w:rFonts w:ascii="Arial" w:hAnsi="Arial" w:cs="Arial" w:eastAsia="Arial"/>
          <w:sz w:val="48"/>
          <w:szCs w:val="48"/>
          <w:color w:val="242424"/>
          <w:spacing w:val="-86"/>
          <w:w w:val="100"/>
          <w:position w:val="-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3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  <w:position w:val="3"/>
        </w:rPr>
        <w:t> </w:t>
      </w:r>
      <w:r>
        <w:rPr>
          <w:rFonts w:ascii="Arial" w:hAnsi="Arial" w:cs="Arial" w:eastAsia="Arial"/>
          <w:sz w:val="48"/>
          <w:szCs w:val="48"/>
          <w:color w:val="242424"/>
          <w:spacing w:val="-32"/>
          <w:w w:val="44"/>
          <w:position w:val="-2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  <w:position w:val="3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  <w:position w:val="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1"/>
          <w:position w:val="3"/>
        </w:rPr>
        <w:t>Çel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01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B52"/>
          <w:spacing w:val="-2"/>
          <w:w w:val="52"/>
          <w:position w:val="3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444B52"/>
          <w:spacing w:val="0"/>
          <w:w w:val="53"/>
          <w:position w:val="3"/>
        </w:rPr>
        <w:t>5-k.</w:t>
      </w:r>
      <w:r>
        <w:rPr>
          <w:rFonts w:ascii="Times New Roman" w:hAnsi="Times New Roman" w:cs="Times New Roman" w:eastAsia="Times New Roman"/>
          <w:sz w:val="19"/>
          <w:szCs w:val="19"/>
          <w:color w:val="444B52"/>
          <w:spacing w:val="-13"/>
          <w:w w:val="53"/>
          <w:position w:val="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31"/>
          <w:w w:val="102"/>
          <w:position w:val="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44B52"/>
          <w:spacing w:val="0"/>
          <w:w w:val="53"/>
          <w:position w:val="3"/>
        </w:rPr>
        <w:t>.!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25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2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25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2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255"/>
        </w:rPr>
        <w:t>r:.ı-----------------------ı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20"/>
          <w:cols w:num="2" w:equalWidth="0">
            <w:col w:w="6054" w:space="183"/>
            <w:col w:w="5403"/>
          </w:cols>
        </w:sectPr>
      </w:pPr>
      <w:rPr/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6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6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left="3898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242424"/>
          <w:spacing w:val="0"/>
          <w:w w:val="53"/>
        </w:rPr>
        <w:t>1</w:t>
      </w:r>
      <w:r>
        <w:rPr>
          <w:rFonts w:ascii="Arial" w:hAnsi="Arial" w:cs="Arial" w:eastAsia="Arial"/>
          <w:sz w:val="17"/>
          <w:szCs w:val="17"/>
          <w:color w:val="242424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4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7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6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0:43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8" w:after="0" w:line="240" w:lineRule="auto"/>
        <w:ind w:left="65" w:right="-20"/>
        <w:jc w:val="left"/>
        <w:tabs>
          <w:tab w:pos="3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37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7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B5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B52"/>
          <w:spacing w:val="-65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B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B5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3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</w:rPr>
        <w:t>DOGDU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tabs>
          <w:tab w:pos="2560" w:val="left"/>
          <w:tab w:pos="5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2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0"/>
          <w:w w:val="138"/>
        </w:rPr>
        <w:t> 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264"/>
        </w:rPr>
        <w:t>I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:10:30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1"/>
        </w:rPr>
        <w:t>10:38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2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2"/>
          <w:position w:val="-1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  <w:position w:val="-1"/>
        </w:rPr>
        <w:t>5297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20"/>
          <w:cols w:num="2" w:equalWidth="0">
            <w:col w:w="1215" w:space="665"/>
            <w:col w:w="9760"/>
          </w:cols>
        </w:sectPr>
      </w:pPr>
      <w:rPr/>
    </w:p>
    <w:p>
      <w:pPr>
        <w:spacing w:before="0" w:after="0" w:line="258" w:lineRule="exact"/>
        <w:ind w:left="156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429" w:right="495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4422" w:right="457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Örnniyet-Jandarma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B52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880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!Personel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20"/>
        </w:sectPr>
      </w:pPr>
      <w:rPr/>
    </w:p>
    <w:p>
      <w:pPr>
        <w:spacing w:before="14" w:after="0" w:line="240" w:lineRule="auto"/>
        <w:ind w:left="156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42424"/>
          <w:spacing w:val="0"/>
          <w:w w:val="80"/>
        </w:rPr>
        <w:t>Yr.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80"/>
        </w:rPr>
        <w:t>  </w:t>
      </w:r>
      <w:r>
        <w:rPr>
          <w:rFonts w:ascii="Arial" w:hAnsi="Arial" w:cs="Arial" w:eastAsia="Arial"/>
          <w:sz w:val="19"/>
          <w:szCs w:val="19"/>
          <w:color w:val="242424"/>
          <w:spacing w:val="8"/>
          <w:w w:val="80"/>
        </w:rPr>
        <w:t> 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00"/>
        </w:rPr>
        <w:t>.</w:t>
      </w:r>
      <w:r>
        <w:rPr>
          <w:rFonts w:ascii="Arial" w:hAnsi="Arial" w:cs="Arial" w:eastAsia="Arial"/>
          <w:sz w:val="19"/>
          <w:szCs w:val="19"/>
          <w:color w:val="2424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42424"/>
          <w:spacing w:val="0"/>
          <w:w w:val="111"/>
        </w:rPr>
        <w:t>'llCı</w:t>
      </w:r>
      <w:r>
        <w:rPr>
          <w:rFonts w:ascii="Times New Roman" w:hAnsi="Times New Roman" w:cs="Times New Roman" w:eastAsia="Times New Roman"/>
          <w:sz w:val="15"/>
          <w:szCs w:val="15"/>
          <w:color w:val="242424"/>
          <w:spacing w:val="22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</w:rPr>
        <w:t>Gitıutşse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4" w:after="0" w:line="247" w:lineRule="auto"/>
        <w:ind w:right="1106" w:firstLine="5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62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6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5"/>
          <w:w w:val="16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7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20"/>
          <w:cols w:num="4" w:equalWidth="0">
            <w:col w:w="1317" w:space="582"/>
            <w:col w:w="2173" w:space="374"/>
            <w:col w:w="1043" w:space="1878"/>
            <w:col w:w="4273"/>
          </w:cols>
        </w:sectPr>
      </w:pPr>
      <w:rPr/>
    </w:p>
    <w:p>
      <w:pPr>
        <w:spacing w:before="30" w:after="0" w:line="240" w:lineRule="auto"/>
        <w:ind w:left="156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Görüldügü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</w:rPr>
        <w:t>varıldıgında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10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20"/>
          <w:cols w:num="2" w:equalWidth="0">
            <w:col w:w="1612" w:space="287"/>
            <w:col w:w="9741"/>
          </w:cols>
        </w:sectPr>
      </w:pPr>
      <w:rPr/>
    </w:p>
    <w:p>
      <w:pPr>
        <w:spacing w:before="20" w:after="0" w:line="133" w:lineRule="exact"/>
        <w:ind w:left="156" w:right="-20"/>
        <w:jc w:val="left"/>
        <w:tabs>
          <w:tab w:pos="2140" w:val="left"/>
          <w:tab w:pos="4440" w:val="left"/>
          <w:tab w:pos="6360" w:val="left"/>
          <w:tab w:pos="7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7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7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7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7"/>
        </w:rPr>
        <w:t>işlenerek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8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7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8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89"/>
          <w:position w:val="-8"/>
        </w:rPr>
        <w:t>IK.öpük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89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8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8"/>
        </w:rPr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00"/>
          <w:position w:val="-8"/>
        </w:rPr>
        <w:t>IK.K.T.</w:t>
      </w:r>
      <w:r>
        <w:rPr>
          <w:rFonts w:ascii="Arial" w:hAnsi="Arial" w:cs="Arial" w:eastAsia="Arial"/>
          <w:sz w:val="19"/>
          <w:szCs w:val="19"/>
          <w:color w:val="242424"/>
          <w:spacing w:val="-1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  <w:position w:val="-8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20"/>
        </w:sectPr>
      </w:pPr>
      <w:rPr/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15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  <w:position w:val="-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00" w:lineRule="exact"/>
        <w:ind w:left="2567" w:right="-20"/>
        <w:jc w:val="left"/>
        <w:tabs>
          <w:tab w:pos="4460" w:val="left"/>
          <w:tab w:pos="6020" w:val="left"/>
        </w:tabs>
        <w:rPr>
          <w:rFonts w:ascii="Arial" w:hAnsi="Arial" w:cs="Arial" w:eastAsia="Arial"/>
          <w:sz w:val="41"/>
          <w:szCs w:val="41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242424"/>
          <w:spacing w:val="0"/>
          <w:w w:val="221"/>
          <w:position w:val="1"/>
        </w:rPr>
        <w:t>ı</w:t>
      </w:r>
      <w:r>
        <w:rPr>
          <w:rFonts w:ascii="Arial" w:hAnsi="Arial" w:cs="Arial" w:eastAsia="Arial"/>
          <w:sz w:val="27"/>
          <w:szCs w:val="27"/>
          <w:color w:val="24242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7"/>
          <w:szCs w:val="27"/>
          <w:color w:val="242424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3B3B3B"/>
          <w:spacing w:val="0"/>
          <w:w w:val="61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3B3B3B"/>
          <w:spacing w:val="-54"/>
          <w:w w:val="61"/>
          <w:position w:val="1"/>
        </w:rPr>
        <w:t> </w:t>
      </w:r>
      <w:r>
        <w:rPr>
          <w:rFonts w:ascii="Arial" w:hAnsi="Arial" w:cs="Arial" w:eastAsia="Arial"/>
          <w:sz w:val="38"/>
          <w:szCs w:val="38"/>
          <w:color w:val="3B3B3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3B3B3B"/>
          <w:spacing w:val="0"/>
          <w:w w:val="100"/>
          <w:position w:val="1"/>
        </w:rPr>
      </w:r>
      <w:r>
        <w:rPr>
          <w:rFonts w:ascii="Arial" w:hAnsi="Arial" w:cs="Arial" w:eastAsia="Arial"/>
          <w:sz w:val="41"/>
          <w:szCs w:val="41"/>
          <w:color w:val="242424"/>
          <w:spacing w:val="0"/>
          <w:w w:val="61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1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20"/>
          <w:cols w:num="2" w:equalWidth="0">
            <w:col w:w="1889" w:space="15"/>
            <w:col w:w="9736"/>
          </w:cols>
        </w:sectPr>
      </w:pPr>
      <w:rPr/>
    </w:p>
    <w:p>
      <w:pPr>
        <w:spacing w:before="15" w:after="0" w:line="240" w:lineRule="auto"/>
        <w:ind w:left="166" w:right="-20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3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9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58" w:lineRule="auto"/>
        <w:ind w:left="1899" w:right="81" w:firstLine="-174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kimligi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çıktıgı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68" w:lineRule="auto"/>
        <w:ind w:left="156" w:right="4416"/>
        <w:jc w:val="left"/>
        <w:tabs>
          <w:tab w:pos="1880" w:val="left"/>
          <w:tab w:pos="6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6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1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01" w:lineRule="exact"/>
        <w:ind w:left="156" w:right="-20"/>
        <w:jc w:val="left"/>
        <w:tabs>
          <w:tab w:pos="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2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2"/>
        </w:rPr>
      </w:r>
      <w:r>
        <w:rPr>
          <w:rFonts w:ascii="Arial" w:hAnsi="Arial" w:cs="Arial" w:eastAsia="Arial"/>
          <w:sz w:val="18"/>
          <w:szCs w:val="18"/>
          <w:color w:val="242424"/>
          <w:spacing w:val="-2"/>
          <w:w w:val="241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  <w:position w:val="-2"/>
        </w:rPr>
        <w:t>Edildigi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8" w:lineRule="exact"/>
        <w:ind w:left="156" w:right="-20"/>
        <w:jc w:val="left"/>
        <w:tabs>
          <w:tab w:pos="1880" w:val="left"/>
          <w:tab w:pos="5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4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242424"/>
          <w:spacing w:val="0"/>
          <w:w w:val="127"/>
        </w:rPr>
        <w:t>ü</w:t>
      </w:r>
      <w:r>
        <w:rPr>
          <w:rFonts w:ascii="Arial" w:hAnsi="Arial" w:cs="Arial" w:eastAsia="Arial"/>
          <w:sz w:val="17"/>
          <w:szCs w:val="17"/>
          <w:color w:val="242424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Iarih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:06.05.2017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42424"/>
          <w:spacing w:val="0"/>
          <w:w w:val="84"/>
          <w:position w:val="1"/>
        </w:rPr>
        <w:t>:</w:t>
      </w:r>
      <w:r>
        <w:rPr>
          <w:rFonts w:ascii="Times New Roman" w:hAnsi="Times New Roman" w:cs="Times New Roman" w:eastAsia="Times New Roman"/>
          <w:sz w:val="29"/>
          <w:szCs w:val="29"/>
          <w:color w:val="242424"/>
          <w:spacing w:val="17"/>
          <w:w w:val="84"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242424"/>
          <w:spacing w:val="5"/>
          <w:w w:val="208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  <w:position w:val="1"/>
        </w:rPr>
        <w:t>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755" w:right="-20"/>
        <w:jc w:val="left"/>
        <w:tabs>
          <w:tab w:pos="1260" w:val="left"/>
          <w:tab w:pos="8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2"/>
          <w:position w:val="-1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  <w:position w:val="-1"/>
        </w:rPr>
        <w:t>Posta/Ödemiş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3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3" w:after="0" w:line="214" w:lineRule="exact"/>
        <w:ind w:left="1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20"/>
        </w:sectPr>
      </w:pPr>
      <w:rPr/>
    </w:p>
    <w:p>
      <w:pPr>
        <w:spacing w:before="35" w:after="0" w:line="177" w:lineRule="exact"/>
        <w:ind w:left="20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4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4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  <w:position w:val="-4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27" w:lineRule="exact"/>
        <w:ind w:left="1956" w:right="-221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pict>
          <v:shape style="position:absolute;margin-left:22.08pt;margin-top:5.415572pt;width:12.48pt;height:34.560001pt;mso-position-horizontal-relative:page;mso-position-vertical-relative:paragraph;z-index:-17130" type="#_x0000_t75">
            <v:imagedata r:id="rId13" o:title=""/>
          </v:shape>
        </w:pict>
      </w:r>
      <w:r>
        <w:rPr>
          <w:rFonts w:ascii="Arial" w:hAnsi="Arial" w:cs="Arial" w:eastAsia="Arial"/>
          <w:sz w:val="25"/>
          <w:szCs w:val="25"/>
          <w:color w:val="242424"/>
          <w:spacing w:val="-27"/>
          <w:w w:val="85"/>
          <w:b/>
          <w:bCs/>
          <w:position w:val="-75"/>
        </w:rPr>
        <w:t>G</w:t>
      </w:r>
      <w:r>
        <w:rPr>
          <w:rFonts w:ascii="Arial" w:hAnsi="Arial" w:cs="Arial" w:eastAsia="Arial"/>
          <w:sz w:val="121"/>
          <w:szCs w:val="121"/>
          <w:color w:val="242424"/>
          <w:spacing w:val="-692"/>
          <w:w w:val="20"/>
          <w:position w:val="-60"/>
        </w:rPr>
        <w:t>H</w:t>
      </w:r>
      <w:r>
        <w:rPr>
          <w:rFonts w:ascii="Arial" w:hAnsi="Arial" w:cs="Arial" w:eastAsia="Arial"/>
          <w:sz w:val="25"/>
          <w:szCs w:val="25"/>
          <w:color w:val="242424"/>
          <w:spacing w:val="0"/>
          <w:w w:val="85"/>
          <w:b/>
          <w:bCs/>
          <w:position w:val="-75"/>
        </w:rPr>
        <w:t>ü</w:t>
      </w:r>
      <w:r>
        <w:rPr>
          <w:rFonts w:ascii="Arial" w:hAnsi="Arial" w:cs="Arial" w:eastAsia="Arial"/>
          <w:sz w:val="25"/>
          <w:szCs w:val="25"/>
          <w:color w:val="242424"/>
          <w:spacing w:val="-12"/>
          <w:w w:val="85"/>
          <w:b/>
          <w:bCs/>
          <w:position w:val="-75"/>
        </w:rPr>
        <w:t>n</w:t>
      </w:r>
      <w:r>
        <w:rPr>
          <w:rFonts w:ascii="Arial" w:hAnsi="Arial" w:cs="Arial" w:eastAsia="Arial"/>
          <w:sz w:val="25"/>
          <w:szCs w:val="25"/>
          <w:color w:val="242424"/>
          <w:spacing w:val="0"/>
          <w:w w:val="86"/>
          <w:b/>
          <w:bCs/>
          <w:position w:val="-75"/>
        </w:rPr>
        <w:t>ey</w:t>
      </w:r>
      <w:r>
        <w:rPr>
          <w:rFonts w:ascii="Arial" w:hAnsi="Arial" w:cs="Arial" w:eastAsia="Arial"/>
          <w:sz w:val="25"/>
          <w:szCs w:val="25"/>
          <w:color w:val="242424"/>
          <w:spacing w:val="-13"/>
          <w:w w:val="100"/>
          <w:b/>
          <w:bCs/>
          <w:position w:val="-75"/>
        </w:rPr>
        <w:t> </w:t>
      </w:r>
      <w:r>
        <w:rPr>
          <w:rFonts w:ascii="Arial" w:hAnsi="Arial" w:cs="Arial" w:eastAsia="Arial"/>
          <w:sz w:val="25"/>
          <w:szCs w:val="25"/>
          <w:color w:val="242424"/>
          <w:spacing w:val="0"/>
          <w:w w:val="83"/>
          <w:b/>
          <w:bCs/>
          <w:position w:val="-75"/>
        </w:rPr>
        <w:t>Bölg</w:t>
      </w:r>
      <w:r>
        <w:rPr>
          <w:rFonts w:ascii="Arial" w:hAnsi="Arial" w:cs="Arial" w:eastAsia="Arial"/>
          <w:sz w:val="25"/>
          <w:szCs w:val="25"/>
          <w:color w:val="242424"/>
          <w:spacing w:val="0"/>
          <w:w w:val="83"/>
          <w:b/>
          <w:bCs/>
          <w:position w:val="-75"/>
        </w:rPr>
        <w:t>e</w:t>
      </w:r>
      <w:r>
        <w:rPr>
          <w:rFonts w:ascii="Arial" w:hAnsi="Arial" w:cs="Arial" w:eastAsia="Arial"/>
          <w:sz w:val="25"/>
          <w:szCs w:val="25"/>
          <w:color w:val="242424"/>
          <w:spacing w:val="2"/>
          <w:w w:val="83"/>
          <w:b/>
          <w:bCs/>
          <w:position w:val="-75"/>
        </w:rPr>
        <w:t> </w:t>
      </w:r>
      <w:r>
        <w:rPr>
          <w:rFonts w:ascii="Arial" w:hAnsi="Arial" w:cs="Arial" w:eastAsia="Arial"/>
          <w:sz w:val="25"/>
          <w:szCs w:val="25"/>
          <w:color w:val="242424"/>
          <w:spacing w:val="-47"/>
          <w:w w:val="86"/>
          <w:b/>
          <w:bCs/>
          <w:position w:val="-75"/>
        </w:rPr>
        <w:t>2</w:t>
      </w:r>
      <w:r>
        <w:rPr>
          <w:rFonts w:ascii="Arial" w:hAnsi="Arial" w:cs="Arial" w:eastAsia="Arial"/>
          <w:sz w:val="121"/>
          <w:szCs w:val="121"/>
          <w:color w:val="242424"/>
          <w:spacing w:val="-352"/>
          <w:w w:val="18"/>
          <w:position w:val="-60"/>
        </w:rPr>
        <w:t>L</w:t>
      </w:r>
      <w:r>
        <w:rPr>
          <w:rFonts w:ascii="Arial" w:hAnsi="Arial" w:cs="Arial" w:eastAsia="Arial"/>
          <w:sz w:val="25"/>
          <w:szCs w:val="25"/>
          <w:color w:val="242424"/>
          <w:spacing w:val="0"/>
          <w:w w:val="85"/>
          <w:b/>
          <w:bCs/>
          <w:position w:val="-75"/>
        </w:rPr>
        <w:t>.</w:t>
      </w:r>
      <w:r>
        <w:rPr>
          <w:rFonts w:ascii="Arial" w:hAnsi="Arial" w:cs="Arial" w:eastAsia="Arial"/>
          <w:sz w:val="25"/>
          <w:szCs w:val="25"/>
          <w:color w:val="242424"/>
          <w:spacing w:val="-50"/>
          <w:w w:val="100"/>
          <w:b/>
          <w:bCs/>
          <w:position w:val="-75"/>
        </w:rPr>
        <w:t> </w:t>
      </w:r>
      <w:r>
        <w:rPr>
          <w:rFonts w:ascii="Arial" w:hAnsi="Arial" w:cs="Arial" w:eastAsia="Arial"/>
          <w:sz w:val="121"/>
          <w:szCs w:val="121"/>
          <w:color w:val="242424"/>
          <w:spacing w:val="-545"/>
          <w:w w:val="17"/>
          <w:position w:val="-60"/>
        </w:rPr>
        <w:t>A</w:t>
      </w:r>
      <w:r>
        <w:rPr>
          <w:rFonts w:ascii="Arial" w:hAnsi="Arial" w:cs="Arial" w:eastAsia="Arial"/>
          <w:sz w:val="25"/>
          <w:szCs w:val="25"/>
          <w:color w:val="242424"/>
          <w:spacing w:val="-30"/>
          <w:w w:val="83"/>
          <w:b/>
          <w:bCs/>
          <w:position w:val="-75"/>
        </w:rPr>
        <w:t>P</w:t>
      </w:r>
      <w:r>
        <w:rPr>
          <w:rFonts w:ascii="Arial" w:hAnsi="Arial" w:cs="Arial" w:eastAsia="Arial"/>
          <w:sz w:val="121"/>
          <w:szCs w:val="121"/>
          <w:color w:val="242424"/>
          <w:spacing w:val="-646"/>
          <w:w w:val="18"/>
          <w:position w:val="-60"/>
        </w:rPr>
        <w:t>R</w:t>
      </w:r>
      <w:r>
        <w:rPr>
          <w:rFonts w:ascii="Arial" w:hAnsi="Arial" w:cs="Arial" w:eastAsia="Arial"/>
          <w:sz w:val="25"/>
          <w:szCs w:val="25"/>
          <w:color w:val="242424"/>
          <w:spacing w:val="0"/>
          <w:w w:val="83"/>
          <w:b/>
          <w:bCs/>
          <w:position w:val="-75"/>
        </w:rPr>
        <w:t>osta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-36" w:right="-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15" w:right="27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9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3" w:lineRule="exact"/>
        <w:ind w:right="-20"/>
        <w:jc w:val="left"/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24"/>
          <w:szCs w:val="24"/>
          <w:color w:val="444B52"/>
          <w:spacing w:val="0"/>
          <w:w w:val="59"/>
          <w:position w:val="-8"/>
        </w:rPr>
        <w:t>1;\</w:t>
      </w:r>
      <w:r>
        <w:rPr>
          <w:rFonts w:ascii="Arial" w:hAnsi="Arial" w:cs="Arial" w:eastAsia="Arial"/>
          <w:sz w:val="24"/>
          <w:szCs w:val="24"/>
          <w:color w:val="444B52"/>
          <w:spacing w:val="0"/>
          <w:w w:val="59"/>
          <w:position w:val="-8"/>
        </w:rPr>
        <w:t>J</w:t>
      </w:r>
      <w:r>
        <w:rPr>
          <w:rFonts w:ascii="Arial" w:hAnsi="Arial" w:cs="Arial" w:eastAsia="Arial"/>
          <w:sz w:val="24"/>
          <w:szCs w:val="24"/>
          <w:color w:val="444B52"/>
          <w:spacing w:val="0"/>
          <w:w w:val="59"/>
          <w:position w:val="-8"/>
        </w:rPr>
        <w:t> </w:t>
      </w:r>
      <w:r>
        <w:rPr>
          <w:rFonts w:ascii="Arial" w:hAnsi="Arial" w:cs="Arial" w:eastAsia="Arial"/>
          <w:sz w:val="24"/>
          <w:szCs w:val="24"/>
          <w:color w:val="444B52"/>
          <w:spacing w:val="21"/>
          <w:w w:val="59"/>
          <w:position w:val="-8"/>
        </w:rPr>
        <w:t> </w:t>
      </w:r>
      <w:r>
        <w:rPr>
          <w:rFonts w:ascii="Arial" w:hAnsi="Arial" w:cs="Arial" w:eastAsia="Arial"/>
          <w:sz w:val="29"/>
          <w:szCs w:val="29"/>
          <w:color w:val="444B52"/>
          <w:spacing w:val="0"/>
          <w:w w:val="59"/>
          <w:position w:val="-8"/>
        </w:rPr>
        <w:t>Mamı2D17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20"/>
          <w:cols w:num="3" w:equalWidth="0">
            <w:col w:w="4125" w:space="446"/>
            <w:col w:w="1467" w:space="2780"/>
            <w:col w:w="2822"/>
          </w:cols>
        </w:sectPr>
      </w:pPr>
      <w:rPr/>
    </w:p>
    <w:p>
      <w:pPr>
        <w:spacing w:before="0" w:after="0" w:line="374" w:lineRule="exact"/>
        <w:ind w:left="2368" w:right="-199"/>
        <w:jc w:val="left"/>
        <w:tabs>
          <w:tab w:pos="4620" w:val="left"/>
        </w:tabs>
        <w:rPr>
          <w:rFonts w:ascii="Times New Roman" w:hAnsi="Times New Roman" w:cs="Times New Roman" w:eastAsia="Times New Roman"/>
          <w:sz w:val="106"/>
          <w:szCs w:val="106"/>
        </w:rPr>
      </w:pPr>
      <w:rPr/>
      <w:r>
        <w:rPr>
          <w:rFonts w:ascii="Arial" w:hAnsi="Arial" w:cs="Arial" w:eastAsia="Arial"/>
          <w:sz w:val="25"/>
          <w:szCs w:val="25"/>
          <w:color w:val="242424"/>
          <w:spacing w:val="0"/>
          <w:w w:val="83"/>
          <w:b/>
          <w:bCs/>
          <w:position w:val="-64"/>
        </w:rPr>
        <w:t>Grupla</w:t>
      </w:r>
      <w:r>
        <w:rPr>
          <w:rFonts w:ascii="Arial" w:hAnsi="Arial" w:cs="Arial" w:eastAsia="Arial"/>
          <w:sz w:val="25"/>
          <w:szCs w:val="25"/>
          <w:color w:val="242424"/>
          <w:spacing w:val="0"/>
          <w:w w:val="83"/>
          <w:b/>
          <w:bCs/>
          <w:position w:val="-64"/>
        </w:rPr>
        <w:t>r</w:t>
      </w:r>
      <w:r>
        <w:rPr>
          <w:rFonts w:ascii="Arial" w:hAnsi="Arial" w:cs="Arial" w:eastAsia="Arial"/>
          <w:sz w:val="25"/>
          <w:szCs w:val="25"/>
          <w:color w:val="242424"/>
          <w:spacing w:val="5"/>
          <w:w w:val="83"/>
          <w:b/>
          <w:bCs/>
          <w:position w:val="-64"/>
        </w:rPr>
        <w:t> </w:t>
      </w:r>
      <w:r>
        <w:rPr>
          <w:rFonts w:ascii="Arial" w:hAnsi="Arial" w:cs="Arial" w:eastAsia="Arial"/>
          <w:sz w:val="25"/>
          <w:szCs w:val="25"/>
          <w:color w:val="242424"/>
          <w:spacing w:val="0"/>
          <w:w w:val="83"/>
          <w:b/>
          <w:bCs/>
          <w:position w:val="-64"/>
        </w:rPr>
        <w:t>Amiri</w:t>
      </w:r>
      <w:r>
        <w:rPr>
          <w:rFonts w:ascii="Arial" w:hAnsi="Arial" w:cs="Arial" w:eastAsia="Arial"/>
          <w:sz w:val="25"/>
          <w:szCs w:val="25"/>
          <w:color w:val="242424"/>
          <w:spacing w:val="0"/>
          <w:w w:val="100"/>
          <w:b/>
          <w:bCs/>
          <w:position w:val="-64"/>
        </w:rPr>
        <w:tab/>
      </w:r>
      <w:r>
        <w:rPr>
          <w:rFonts w:ascii="Arial" w:hAnsi="Arial" w:cs="Arial" w:eastAsia="Arial"/>
          <w:sz w:val="25"/>
          <w:szCs w:val="25"/>
          <w:color w:val="242424"/>
          <w:spacing w:val="0"/>
          <w:w w:val="100"/>
          <w:b/>
          <w:bCs/>
          <w:position w:val="-64"/>
        </w:rPr>
      </w:r>
      <w:r>
        <w:rPr>
          <w:rFonts w:ascii="Times New Roman" w:hAnsi="Times New Roman" w:cs="Times New Roman" w:eastAsia="Times New Roman"/>
          <w:sz w:val="106"/>
          <w:szCs w:val="106"/>
          <w:color w:val="3B429C"/>
          <w:spacing w:val="0"/>
          <w:w w:val="177"/>
          <w:position w:val="-55"/>
        </w:rPr>
        <w:t>-</w:t>
      </w:r>
      <w:r>
        <w:rPr>
          <w:rFonts w:ascii="Times New Roman" w:hAnsi="Times New Roman" w:cs="Times New Roman" w:eastAsia="Times New Roman"/>
          <w:sz w:val="106"/>
          <w:szCs w:val="106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81" w:lineRule="atLeast"/>
        <w:ind w:right="-161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Courier New" w:hAnsi="Courier New" w:cs="Courier New" w:eastAsia="Courier New"/>
          <w:sz w:val="81"/>
          <w:szCs w:val="81"/>
          <w:color w:val="1F2AA1"/>
          <w:spacing w:val="0"/>
          <w:w w:val="100"/>
          <w:i/>
          <w:position w:val="-31"/>
        </w:rPr>
        <w:t>C</w:t>
      </w:r>
      <w:r>
        <w:rPr>
          <w:rFonts w:ascii="Courier New" w:hAnsi="Courier New" w:cs="Courier New" w:eastAsia="Courier New"/>
          <w:sz w:val="81"/>
          <w:szCs w:val="81"/>
          <w:color w:val="1F2AA1"/>
          <w:spacing w:val="-129"/>
          <w:w w:val="100"/>
          <w:i/>
          <w:position w:val="-31"/>
        </w:rPr>
        <w:t> </w:t>
      </w:r>
      <w:r>
        <w:rPr>
          <w:rFonts w:ascii="Arial" w:hAnsi="Arial" w:cs="Arial" w:eastAsia="Arial"/>
          <w:sz w:val="17"/>
          <w:szCs w:val="17"/>
          <w:color w:val="828387"/>
          <w:spacing w:val="3"/>
          <w:w w:val="91"/>
          <w:position w:val="0"/>
        </w:rPr>
        <w:t>•</w:t>
      </w:r>
      <w:r>
        <w:rPr>
          <w:rFonts w:ascii="Arial" w:hAnsi="Arial" w:cs="Arial" w:eastAsia="Arial"/>
          <w:sz w:val="17"/>
          <w:szCs w:val="17"/>
          <w:color w:val="A1A3A3"/>
          <w:spacing w:val="0"/>
          <w:w w:val="119"/>
          <w:position w:val="0"/>
        </w:rPr>
        <w:t>•n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324" w:lineRule="atLeast"/>
        <w:ind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Arial" w:hAnsi="Arial" w:cs="Arial" w:eastAsia="Arial"/>
          <w:sz w:val="22"/>
          <w:szCs w:val="22"/>
          <w:color w:val="444B52"/>
          <w:spacing w:val="0"/>
          <w:w w:val="171"/>
          <w:position w:val="-11"/>
        </w:rPr>
        <w:t>t</w:t>
      </w:r>
      <w:r>
        <w:rPr>
          <w:rFonts w:ascii="Arial" w:hAnsi="Arial" w:cs="Arial" w:eastAsia="Arial"/>
          <w:sz w:val="22"/>
          <w:szCs w:val="22"/>
          <w:color w:val="444B52"/>
          <w:spacing w:val="-41"/>
          <w:w w:val="171"/>
          <w:position w:val="-1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28387"/>
          <w:spacing w:val="0"/>
          <w:w w:val="244"/>
          <w:position w:val="0"/>
        </w:rPr>
        <w:t>T</w:t>
      </w:r>
      <w:r>
        <w:rPr>
          <w:rFonts w:ascii="Times New Roman" w:hAnsi="Times New Roman" w:cs="Times New Roman" w:eastAsia="Times New Roman"/>
          <w:sz w:val="13"/>
          <w:szCs w:val="13"/>
          <w:color w:val="828387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5B5D5D"/>
          <w:spacing w:val="2"/>
          <w:w w:val="98"/>
          <w:position w:val="0"/>
        </w:rPr>
        <w:t>T</w:t>
      </w:r>
      <w:r>
        <w:rPr>
          <w:rFonts w:ascii="Times New Roman" w:hAnsi="Times New Roman" w:cs="Times New Roman" w:eastAsia="Times New Roman"/>
          <w:sz w:val="13"/>
          <w:szCs w:val="13"/>
          <w:color w:val="2B3380"/>
          <w:spacing w:val="0"/>
          <w:w w:val="38"/>
          <w:position w:val="0"/>
        </w:rPr>
        <w:t>c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20"/>
          <w:cols w:num="3" w:equalWidth="0">
            <w:col w:w="5249" w:space="2650"/>
            <w:col w:w="1084" w:space="338"/>
            <w:col w:w="2319"/>
          </w:cols>
        </w:sectPr>
      </w:pPr>
      <w:rPr/>
    </w:p>
    <w:p>
      <w:pPr>
        <w:spacing w:before="0" w:after="0" w:line="805" w:lineRule="atLeast"/>
        <w:ind w:right="1433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3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6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1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aiye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9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F2AA1"/>
          <w:spacing w:val="0"/>
          <w:w w:val="314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160" w:right="120"/>
        </w:sectPr>
      </w:pPr>
      <w:rPr/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/>
        <w:pict>
          <v:group style="position:absolute;margin-left:14.006115pt;margin-top:28.999121pt;width:571.377646pt;height:781.644446pt;mso-position-horizontal-relative:page;mso-position-vertical-relative:page;z-index:-17129" coordorigin="280,580" coordsize="11428,15633">
            <v:shape style="position:absolute;left:8390;top:13517;width:2669;height:1728" type="#_x0000_t75">
              <v:imagedata r:id="rId14" o:title=""/>
            </v:shape>
            <v:group style="position:absolute;left:292;top:609;width:11363;height:2" coordorigin="292,609" coordsize="11363,2">
              <v:shape style="position:absolute;left:292;top:609;width:11363;height:2" coordorigin="292,609" coordsize="11363,0" path="m292,609l11655,609e" filled="f" stroked="t" strokeweight=".718262pt" strokecolor="#4B4B4B">
                <v:path arrowok="t"/>
              </v:shape>
            </v:group>
            <v:group style="position:absolute;left:309;top:590;width:2;height:15386" coordorigin="309,590" coordsize="2,15386">
              <v:shape style="position:absolute;left:309;top:590;width:2;height:15386" coordorigin="309,590" coordsize="0,15386" path="m309,15976l309,590e" filled="f" stroked="t" strokeweight=".957683pt" strokecolor="#4F4F4F">
                <v:path arrowok="t"/>
              </v:shape>
            </v:group>
            <v:group style="position:absolute;left:2037;top:594;width:2;height:1467" coordorigin="2037,594" coordsize="2,1467">
              <v:shape style="position:absolute;left:2037;top:594;width:2;height:1467" coordorigin="2037,594" coordsize="0,1467" path="m2037,2061l2037,594e" filled="f" stroked="t" strokeweight=".478842pt" strokecolor="#484848">
                <v:path arrowok="t"/>
              </v:shape>
            </v:group>
            <v:group style="position:absolute;left:8839;top:599;width:2;height:1462" coordorigin="8839,599" coordsize="2,1462">
              <v:shape style="position:absolute;left:8839;top:599;width:2;height:1462" coordorigin="8839,599" coordsize="0,1462" path="m8839,2061l8839,599e" filled="f" stroked="t" strokeweight=".718262pt" strokecolor="#3F3F3F">
                <v:path arrowok="t"/>
              </v:shape>
            </v:group>
            <v:group style="position:absolute;left:11677;top:3997;width:2;height:12165" coordorigin="11677,3997" coordsize="2,12165">
              <v:shape style="position:absolute;left:11677;top:3997;width:2;height:12165" coordorigin="11677,3997" coordsize="0,12165" path="m11677,16163l11677,3997e" filled="f" stroked="t" strokeweight=".718262pt" strokecolor="#4F4F4F">
                <v:path arrowok="t"/>
              </v:shape>
            </v:group>
            <v:group style="position:absolute;left:3517;top:3240;width:2;height:776" coordorigin="3517,3240" coordsize="2,776">
              <v:shape style="position:absolute;left:3517;top:3240;width:2;height:776" coordorigin="3517,3240" coordsize="0,776" path="m3517,4017l3517,3240e" filled="f" stroked="t" strokeweight=".718262pt" strokecolor="#3B3B3B">
                <v:path arrowok="t"/>
              </v:shape>
            </v:group>
            <v:group style="position:absolute;left:292;top:4009;width:11382;height:2" coordorigin="292,4009" coordsize="11382,2">
              <v:shape style="position:absolute;left:292;top:4009;width:11382;height:2" coordorigin="292,4009" coordsize="11382,0" path="m292,4009l11674,4009e" filled="f" stroked="t" strokeweight=".957683pt" strokecolor="#444444">
                <v:path arrowok="t"/>
              </v:shape>
            </v:group>
            <v:group style="position:absolute;left:2052;top:3997;width:2;height:12203" coordorigin="2052,3997" coordsize="2,12203">
              <v:shape style="position:absolute;left:2052;top:3997;width:2;height:12203" coordorigin="2052,3997" coordsize="0,12203" path="m2052,16201l2052,3997e" filled="f" stroked="t" strokeweight=".957683pt" strokecolor="#484848">
                <v:path arrowok="t"/>
              </v:shape>
            </v:group>
            <v:group style="position:absolute;left:292;top:4290;width:11382;height:2" coordorigin="292,4290" coordsize="11382,2">
              <v:shape style="position:absolute;left:292;top:4290;width:11382;height:2" coordorigin="292,4290" coordsize="11382,0" path="m292,4290l11674,4290e" filled="f" stroked="t" strokeweight=".718262pt" strokecolor="#4B4B4B">
                <v:path arrowok="t"/>
              </v:shape>
            </v:group>
            <v:group style="position:absolute;left:2030;top:4534;width:9644;height:2" coordorigin="2030,4534" coordsize="9644,2">
              <v:shape style="position:absolute;left:2030;top:4534;width:9644;height:2" coordorigin="2030,4534" coordsize="9644,0" path="m2030,4534l11674,4534e" filled="f" stroked="t" strokeweight=".718262pt" strokecolor="#4B4B4B">
                <v:path arrowok="t"/>
              </v:shape>
            </v:group>
            <v:group style="position:absolute;left:4599;top:4530;width:2;height:2176" coordorigin="4599,4530" coordsize="2,2176">
              <v:shape style="position:absolute;left:4599;top:4530;width:2;height:2176" coordorigin="4599,4530" coordsize="0,2176" path="m4599,6706l4599,4530e" filled="f" stroked="t" strokeweight=".957683pt" strokecolor="#444444">
                <v:path arrowok="t"/>
              </v:shape>
            </v:group>
            <v:group style="position:absolute;left:4587;top:5018;width:7087;height:2" coordorigin="4587,5018" coordsize="7087,2">
              <v:shape style="position:absolute;left:4587;top:5018;width:7087;height:2" coordorigin="4587,5018" coordsize="7087,0" path="m4587,5018l11674,5018e" filled="f" stroked="t" strokeweight=".718262pt" strokecolor="#4F4F4F">
                <v:path arrowok="t"/>
              </v:shape>
            </v:group>
            <v:group style="position:absolute;left:4587;top:5260;width:7087;height:2" coordorigin="4587,5260" coordsize="7087,2">
              <v:shape style="position:absolute;left:4587;top:5260;width:7087;height:2" coordorigin="4587,5260" coordsize="7087,0" path="m4587,5260l11674,5260e" filled="f" stroked="t" strokeweight=".718262pt" strokecolor="#444444">
                <v:path arrowok="t"/>
              </v:shape>
            </v:group>
            <v:group style="position:absolute;left:4587;top:5498;width:7087;height:2" coordorigin="4587,5498" coordsize="7087,2">
              <v:shape style="position:absolute;left:4587;top:5498;width:7087;height:2" coordorigin="4587,5498" coordsize="7087,0" path="m4587,5498l11674,5498e" filled="f" stroked="t" strokeweight=".718262pt" strokecolor="#484848">
                <v:path arrowok="t"/>
              </v:shape>
            </v:group>
            <v:group style="position:absolute;left:2030;top:5742;width:9649;height:2" coordorigin="2030,5742" coordsize="9649,2">
              <v:shape style="position:absolute;left:2030;top:5742;width:9649;height:2" coordorigin="2030,5742" coordsize="9649,0" path="m2030,5742l11679,5742e" filled="f" stroked="t" strokeweight=".957683pt" strokecolor="#4F4F4F">
                <v:path arrowok="t"/>
              </v:shape>
            </v:group>
            <v:group style="position:absolute;left:287;top:5982;width:11392;height:2" coordorigin="287,5982" coordsize="11392,2">
              <v:shape style="position:absolute;left:287;top:5982;width:11392;height:2" coordorigin="287,5982" coordsize="11392,0" path="m287,5982l11679,5982e" filled="f" stroked="t" strokeweight=".718262pt" strokecolor="#4B4B4B">
                <v:path arrowok="t"/>
              </v:shape>
            </v:group>
            <v:group style="position:absolute;left:7513;top:5972;width:2;height:729" coordorigin="7513,5972" coordsize="2,729">
              <v:shape style="position:absolute;left:7513;top:5972;width:2;height:729" coordorigin="7513,5972" coordsize="0,729" path="m7513,6701l7513,5972e" filled="f" stroked="t" strokeweight=".957683pt" strokecolor="#606060">
                <v:path arrowok="t"/>
              </v:shape>
            </v:group>
            <v:group style="position:absolute;left:2035;top:6454;width:9644;height:2" coordorigin="2035,6454" coordsize="9644,2">
              <v:shape style="position:absolute;left:2035;top:6454;width:9644;height:2" coordorigin="2035,6454" coordsize="9644,0" path="m2035,6454l11679,6454e" filled="f" stroked="t" strokeweight=".957683pt" strokecolor="#4F4F4F">
                <v:path arrowok="t"/>
              </v:shape>
            </v:group>
            <v:group style="position:absolute;left:2035;top:6694;width:9649;height:2" coordorigin="2035,6694" coordsize="9649,2">
              <v:shape style="position:absolute;left:2035;top:6694;width:9649;height:2" coordorigin="2035,6694" coordsize="9649,0" path="m2035,6694l11684,6694e" filled="f" stroked="t" strokeweight=".957683pt" strokecolor="#4B4B4B">
                <v:path arrowok="t"/>
              </v:shape>
            </v:group>
            <v:group style="position:absolute;left:292;top:6941;width:11392;height:2" coordorigin="292,6941" coordsize="11392,2">
              <v:shape style="position:absolute;left:292;top:6941;width:11392;height:2" coordorigin="292,6941" coordsize="11392,0" path="m292,6941l11684,6941e" filled="f" stroked="t" strokeweight=".718262pt" strokecolor="#4B4B4B">
                <v:path arrowok="t"/>
              </v:shape>
            </v:group>
            <v:group style="position:absolute;left:292;top:7410;width:11392;height:2" coordorigin="292,7410" coordsize="11392,2">
              <v:shape style="position:absolute;left:292;top:7410;width:11392;height:2" coordorigin="292,7410" coordsize="11392,0" path="m292,7410l11684,7410e" filled="f" stroked="t" strokeweight=".718262pt" strokecolor="#444444">
                <v:path arrowok="t"/>
              </v:shape>
            </v:group>
            <v:group style="position:absolute;left:4602;top:7405;width:2;height:738" coordorigin="4602,7405" coordsize="2,738">
              <v:shape style="position:absolute;left:4602;top:7405;width:2;height:738" coordorigin="4602,7405" coordsize="0,738" path="m4602,8144l4602,7405e" filled="f" stroked="t" strokeweight=".957683pt" strokecolor="#4B4B4B">
                <v:path arrowok="t"/>
              </v:shape>
            </v:group>
            <v:group style="position:absolute;left:4592;top:7652;width:7092;height:2" coordorigin="4592,7652" coordsize="7092,2">
              <v:shape style="position:absolute;left:4592;top:7652;width:7092;height:2" coordorigin="4592,7652" coordsize="7092,0" path="m4592,7652l11684,7652e" filled="f" stroked="t" strokeweight=".957683pt" strokecolor="#4F4F4F">
                <v:path arrowok="t"/>
              </v:shape>
            </v:group>
            <v:group style="position:absolute;left:4592;top:7892;width:7092;height:2" coordorigin="4592,7892" coordsize="7092,2">
              <v:shape style="position:absolute;left:4592;top:7892;width:7092;height:2" coordorigin="4592,7892" coordsize="7092,0" path="m4592,7892l11684,7892e" filled="f" stroked="t" strokeweight=".957683pt" strokecolor="#545454">
                <v:path arrowok="t"/>
              </v:shape>
            </v:group>
            <v:group style="position:absolute;left:292;top:8139;width:11392;height:2" coordorigin="292,8139" coordsize="11392,2">
              <v:shape style="position:absolute;left:292;top:8139;width:11392;height:2" coordorigin="292,8139" coordsize="11392,0" path="m292,8139l11684,8139e" filled="f" stroked="t" strokeweight=".718262pt" strokecolor="#4F4F4F">
                <v:path arrowok="t"/>
              </v:shape>
            </v:group>
            <v:group style="position:absolute;left:297;top:8944;width:11392;height:2" coordorigin="297,8944" coordsize="11392,2">
              <v:shape style="position:absolute;left:297;top:8944;width:11392;height:2" coordorigin="297,8944" coordsize="11392,0" path="m297,8944l11689,8944e" filled="f" stroked="t" strokeweight=".718262pt" strokecolor="#484848">
                <v:path arrowok="t"/>
              </v:shape>
            </v:group>
            <v:group style="position:absolute;left:297;top:9876;width:11396;height:2" coordorigin="297,9876" coordsize="11396,2">
              <v:shape style="position:absolute;left:297;top:9876;width:11396;height:2" coordorigin="297,9876" coordsize="11396,0" path="m297,9876l11693,9876e" filled="f" stroked="t" strokeweight=".718262pt" strokecolor="#4B4B4B">
                <v:path arrowok="t"/>
              </v:shape>
            </v:group>
            <v:group style="position:absolute;left:297;top:10116;width:11396;height:2" coordorigin="297,10116" coordsize="11396,2">
              <v:shape style="position:absolute;left:297;top:10116;width:11396;height:2" coordorigin="297,10116" coordsize="11396,0" path="m297,10116l11693,10116e" filled="f" stroked="t" strokeweight=".718262pt" strokecolor="#5B5B5B">
                <v:path arrowok="t"/>
              </v:shape>
            </v:group>
            <v:group style="position:absolute;left:297;top:10360;width:11396;height:2" coordorigin="297,10360" coordsize="11396,2">
              <v:shape style="position:absolute;left:297;top:10360;width:11396;height:2" coordorigin="297,10360" coordsize="11396,0" path="m297,10360l11693,10360e" filled="f" stroked="t" strokeweight=".718262pt" strokecolor="#484848">
                <v:path arrowok="t"/>
              </v:shape>
            </v:group>
            <v:group style="position:absolute;left:302;top:11082;width:11396;height:2" coordorigin="302,11082" coordsize="11396,2">
              <v:shape style="position:absolute;left:302;top:11082;width:11396;height:2" coordorigin="302,11082" coordsize="11396,0" path="m302,11082l11698,11082e" filled="f" stroked="t" strokeweight=".957683pt" strokecolor="#575757">
                <v:path arrowok="t"/>
              </v:shape>
            </v:group>
            <v:group style="position:absolute;left:783;top:11034;width:2;height:5172" coordorigin="783,11034" coordsize="2,5172">
              <v:shape style="position:absolute;left:783;top:11034;width:2;height:5172" coordorigin="783,11034" coordsize="0,5172" path="m783,16206l783,11034e" filled="f" stroked="t" strokeweight=".718262pt" strokecolor="#383838">
                <v:path arrowok="t"/>
              </v:shape>
            </v:group>
            <v:group style="position:absolute;left:1381;top:11034;width:2;height:5167" coordorigin="1381,11034" coordsize="2,5167">
              <v:shape style="position:absolute;left:1381;top:11034;width:2;height:5167" coordorigin="1381,11034" coordsize="0,5167" path="m1381,16201l1381,11034e" filled="f" stroked="t" strokeweight=".478842pt" strokecolor="#2F2F2F">
                <v:path arrowok="t"/>
              </v:shape>
            </v:group>
            <v:group style="position:absolute;left:7094;top:11072;width:2;height:5110" coordorigin="7094,11072" coordsize="2,5110">
              <v:shape style="position:absolute;left:7094;top:11072;width:2;height:5110" coordorigin="7094,11072" coordsize="0,5110" path="m7094,16182l7094,11072e" filled="f" stroked="t" strokeweight=".718262pt" strokecolor="#545454">
                <v:path arrowok="t"/>
              </v:shape>
            </v:group>
            <v:group style="position:absolute;left:302;top:11602;width:11396;height:2" coordorigin="302,11602" coordsize="11396,2">
              <v:shape style="position:absolute;left:302;top:11602;width:11396;height:2" coordorigin="302,11602" coordsize="11396,0" path="m302,11602l11698,11602e" filled="f" stroked="t" strokeweight=".718262pt" strokecolor="#4B4B4B">
                <v:path arrowok="t"/>
              </v:shape>
            </v:group>
            <v:group style="position:absolute;left:5286;top:12654;width:2;height:781" coordorigin="5286,12654" coordsize="2,781">
              <v:shape style="position:absolute;left:5286;top:12654;width:2;height:781" coordorigin="5286,12654" coordsize="0,781" path="m5286,13435l5286,12654e" filled="f" stroked="t" strokeweight="1.436525pt" strokecolor="#44489C">
                <v:path arrowok="t"/>
              </v:shape>
            </v:group>
            <v:group style="position:absolute;left:5514;top:12668;width:2;height:642" coordorigin="5514,12668" coordsize="2,642">
              <v:shape style="position:absolute;left:5514;top:12668;width:2;height:642" coordorigin="5514,12668" coordsize="0,642" path="m5514,13311l5514,12668e" filled="f" stroked="t" strokeweight="1.915366pt" strokecolor="#444B9C">
                <v:path arrowok="t"/>
              </v:shape>
            </v:group>
            <v:group style="position:absolute;left:4999;top:12956;width:1283;height:2" coordorigin="4999,12956" coordsize="1283,2">
              <v:shape style="position:absolute;left:4999;top:12956;width:1283;height:2" coordorigin="4999,12956" coordsize="1283,0" path="m4999,12956l6282,12956e" filled="f" stroked="t" strokeweight="2.154787pt" strokecolor="#4F57AF">
                <v:path arrowok="t"/>
              </v:shape>
            </v:group>
            <v:group style="position:absolute;left:9998;top:13373;width:785;height:2" coordorigin="9998,13373" coordsize="785,2">
              <v:shape style="position:absolute;left:9998;top:13373;width:785;height:2" coordorigin="9998,13373" coordsize="785,0" path="m9998,13373l10784,13373e" filled="f" stroked="t" strokeweight="5.267257pt" strokecolor="#646B90">
                <v:path arrowok="t"/>
              </v:shape>
            </v:group>
            <v:group style="position:absolute;left:306;top:13692;width:1762;height:2" coordorigin="306,13692" coordsize="1762,2">
              <v:shape style="position:absolute;left:306;top:13692;width:1762;height:2" coordorigin="306,13692" coordsize="1762,0" path="m306,13692l2069,13692e" filled="f" stroked="t" strokeweight=".957683pt" strokecolor="#606060">
                <v:path arrowok="t"/>
              </v:shape>
            </v:group>
            <v:group style="position:absolute;left:311;top:16175;width:9495;height:2" coordorigin="311,16175" coordsize="9495,2">
              <v:shape style="position:absolute;left:311;top:16175;width:9495;height:2" coordorigin="311,16175" coordsize="9495,0" path="m311,16175l9807,16175e" filled="f" stroked="t" strokeweight=".957683pt" strokecolor="#545454">
                <v:path arrowok="t"/>
              </v:shape>
            </v:group>
            <v:group style="position:absolute;left:10447;top:13334;width:93;height:164" coordorigin="10447,13334" coordsize="93,164">
              <v:shape style="position:absolute;left:10447;top:13334;width:93;height:164" coordorigin="10447,13334" coordsize="93,164" path="m10447,13334l10540,13334,10540,13498,10447,13498,10447,13334e" filled="t" fillcolor="#D6D8DA" stroked="f">
                <v:path arrowok="t"/>
                <v:fill/>
              </v:shape>
            </v:group>
            <w10:wrap type="none"/>
          </v:group>
        </w:pict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299" w:right="13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118"/>
        </w:rPr>
        <w:t>Ergü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118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-11"/>
          <w:w w:val="118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939595"/>
          <w:spacing w:val="0"/>
          <w:w w:val="99"/>
        </w:rPr>
        <w:t>KAYA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257" w:lineRule="exact"/>
        <w:ind w:left="2116" w:right="-57"/>
        <w:jc w:val="center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242424"/>
          <w:spacing w:val="0"/>
          <w:w w:val="77"/>
        </w:rPr>
        <w:t>Itfaiy</w:t>
      </w:r>
      <w:r>
        <w:rPr>
          <w:rFonts w:ascii="Arial" w:hAnsi="Arial" w:cs="Arial" w:eastAsia="Arial"/>
          <w:sz w:val="23"/>
          <w:szCs w:val="23"/>
          <w:color w:val="242424"/>
          <w:spacing w:val="0"/>
          <w:w w:val="77"/>
        </w:rPr>
        <w:t>e</w:t>
      </w:r>
      <w:r>
        <w:rPr>
          <w:rFonts w:ascii="Arial" w:hAnsi="Arial" w:cs="Arial" w:eastAsia="Arial"/>
          <w:sz w:val="23"/>
          <w:szCs w:val="23"/>
          <w:color w:val="242424"/>
          <w:spacing w:val="26"/>
          <w:w w:val="77"/>
        </w:rPr>
        <w:t> 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77"/>
        </w:rPr>
        <w:t>Güne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77"/>
        </w:rPr>
        <w:t>y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77"/>
        </w:rPr>
        <w:t> 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77"/>
        </w:rPr>
        <w:t>Bölg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77"/>
        </w:rPr>
        <w:t>e</w:t>
      </w:r>
      <w:r>
        <w:rPr>
          <w:rFonts w:ascii="Arial" w:hAnsi="Arial" w:cs="Arial" w:eastAsia="Arial"/>
          <w:sz w:val="23"/>
          <w:szCs w:val="23"/>
          <w:color w:val="3B3B3B"/>
          <w:spacing w:val="-6"/>
          <w:w w:val="77"/>
        </w:rPr>
        <w:t> 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82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3" w:after="0" w:line="240" w:lineRule="auto"/>
        <w:ind w:left="2771" w:right="-20"/>
        <w:jc w:val="left"/>
        <w:rPr>
          <w:rFonts w:ascii="Courier New" w:hAnsi="Courier New" w:cs="Courier New" w:eastAsia="Courier New"/>
          <w:sz w:val="60"/>
          <w:szCs w:val="60"/>
        </w:rPr>
      </w:pPr>
      <w:rPr/>
      <w:r>
        <w:rPr>
          <w:rFonts w:ascii="Courier New" w:hAnsi="Courier New" w:cs="Courier New" w:eastAsia="Courier New"/>
          <w:sz w:val="60"/>
          <w:szCs w:val="60"/>
          <w:color w:val="3844BF"/>
          <w:spacing w:val="0"/>
          <w:w w:val="75"/>
          <w:i/>
        </w:rPr>
        <w:t>)65dt</w:t>
      </w:r>
      <w:r>
        <w:rPr>
          <w:rFonts w:ascii="Courier New" w:hAnsi="Courier New" w:cs="Courier New" w:eastAsia="Courier New"/>
          <w:sz w:val="60"/>
          <w:szCs w:val="60"/>
          <w:color w:val="000000"/>
          <w:spacing w:val="0"/>
          <w:w w:val="100"/>
        </w:rPr>
      </w:r>
    </w:p>
    <w:p>
      <w:pPr>
        <w:spacing w:before="0" w:after="0" w:line="100" w:lineRule="atLeas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345B"/>
          <w:spacing w:val="-123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45B"/>
          <w:spacing w:val="-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ıe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  <w:t>DOÖDU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72.960001pt;height:30.72pt;mso-position-horizontal-relative:char;mso-position-vertical-relative:line" type="#_x0000_t75">
            <v:imagedata r:id="rId1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Bülent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GÜRGEN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Şoförü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38" w:lineRule="atLeast"/>
        <w:ind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5D648E"/>
          <w:spacing w:val="-6"/>
          <w:w w:val="161"/>
        </w:rPr>
        <w:t>L</w:t>
      </w:r>
      <w:r>
        <w:rPr>
          <w:rFonts w:ascii="Times New Roman" w:hAnsi="Times New Roman" w:cs="Times New Roman" w:eastAsia="Times New Roman"/>
          <w:sz w:val="14"/>
          <w:szCs w:val="14"/>
          <w:color w:val="828387"/>
          <w:spacing w:val="0"/>
          <w:w w:val="90"/>
        </w:rPr>
        <w:t>ı..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0" w:after="0" w:line="72" w:lineRule="exact"/>
        <w:ind w:left="72" w:right="-20"/>
        <w:jc w:val="left"/>
        <w:tabs>
          <w:tab w:pos="420" w:val="left"/>
          <w:tab w:pos="134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0"/>
          <w:szCs w:val="10"/>
          <w:color w:val="828387"/>
          <w:spacing w:val="0"/>
          <w:w w:val="162"/>
          <w:position w:val="1"/>
        </w:rPr>
        <w:t>.</w:t>
      </w:r>
      <w:r>
        <w:rPr>
          <w:rFonts w:ascii="Arial" w:hAnsi="Arial" w:cs="Arial" w:eastAsia="Arial"/>
          <w:sz w:val="10"/>
          <w:szCs w:val="10"/>
          <w:color w:val="828387"/>
          <w:spacing w:val="-37"/>
          <w:w w:val="162"/>
          <w:position w:val="1"/>
        </w:rPr>
        <w:t> </w:t>
      </w:r>
      <w:r>
        <w:rPr>
          <w:rFonts w:ascii="Arial" w:hAnsi="Arial" w:cs="Arial" w:eastAsia="Arial"/>
          <w:sz w:val="10"/>
          <w:szCs w:val="10"/>
          <w:color w:val="828387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0"/>
          <w:szCs w:val="10"/>
          <w:color w:val="828387"/>
          <w:spacing w:val="0"/>
          <w:w w:val="162"/>
          <w:position w:val="1"/>
        </w:rPr>
        <w:t>•</w:t>
      </w:r>
      <w:r>
        <w:rPr>
          <w:rFonts w:ascii="Arial" w:hAnsi="Arial" w:cs="Arial" w:eastAsia="Arial"/>
          <w:sz w:val="10"/>
          <w:szCs w:val="10"/>
          <w:color w:val="828387"/>
          <w:spacing w:val="-19"/>
          <w:w w:val="162"/>
          <w:position w:val="1"/>
        </w:rPr>
        <w:t> </w:t>
      </w:r>
      <w:r>
        <w:rPr>
          <w:rFonts w:ascii="Arial" w:hAnsi="Arial" w:cs="Arial" w:eastAsia="Arial"/>
          <w:sz w:val="10"/>
          <w:szCs w:val="10"/>
          <w:color w:val="A1A3A3"/>
          <w:spacing w:val="-15"/>
          <w:w w:val="146"/>
          <w:i/>
          <w:position w:val="1"/>
        </w:rPr>
        <w:t>(</w:t>
      </w:r>
      <w:r>
        <w:rPr>
          <w:rFonts w:ascii="Arial" w:hAnsi="Arial" w:cs="Arial" w:eastAsia="Arial"/>
          <w:sz w:val="10"/>
          <w:szCs w:val="10"/>
          <w:color w:val="828387"/>
          <w:spacing w:val="0"/>
          <w:w w:val="134"/>
          <w:i/>
          <w:position w:val="1"/>
        </w:rPr>
        <w:t>"'</w:t>
      </w:r>
      <w:r>
        <w:rPr>
          <w:rFonts w:ascii="Arial" w:hAnsi="Arial" w:cs="Arial" w:eastAsia="Arial"/>
          <w:sz w:val="10"/>
          <w:szCs w:val="10"/>
          <w:color w:val="828387"/>
          <w:spacing w:val="4"/>
          <w:w w:val="134"/>
          <w:i/>
          <w:position w:val="1"/>
        </w:rPr>
        <w:t>:</w:t>
      </w:r>
      <w:r>
        <w:rPr>
          <w:rFonts w:ascii="Arial" w:hAnsi="Arial" w:cs="Arial" w:eastAsia="Arial"/>
          <w:sz w:val="10"/>
          <w:szCs w:val="10"/>
          <w:color w:val="2B3380"/>
          <w:spacing w:val="0"/>
          <w:w w:val="91"/>
          <w:i/>
          <w:position w:val="1"/>
        </w:rPr>
        <w:t>&lt;</w:t>
      </w:r>
      <w:r>
        <w:rPr>
          <w:rFonts w:ascii="Arial" w:hAnsi="Arial" w:cs="Arial" w:eastAsia="Arial"/>
          <w:sz w:val="10"/>
          <w:szCs w:val="10"/>
          <w:color w:val="2B3380"/>
          <w:spacing w:val="0"/>
          <w:w w:val="92"/>
          <w:i/>
          <w:position w:val="1"/>
        </w:rPr>
        <w:t>(</w:t>
      </w:r>
      <w:r>
        <w:rPr>
          <w:rFonts w:ascii="Arial" w:hAnsi="Arial" w:cs="Arial" w:eastAsia="Arial"/>
          <w:sz w:val="10"/>
          <w:szCs w:val="10"/>
          <w:color w:val="2B3380"/>
          <w:spacing w:val="0"/>
          <w:w w:val="91"/>
          <w:i/>
          <w:position w:val="1"/>
        </w:rPr>
        <w:t>""</w:t>
      </w:r>
      <w:r>
        <w:rPr>
          <w:rFonts w:ascii="Arial" w:hAnsi="Arial" w:cs="Arial" w:eastAsia="Arial"/>
          <w:sz w:val="10"/>
          <w:szCs w:val="10"/>
          <w:color w:val="2B3380"/>
          <w:spacing w:val="2"/>
          <w:w w:val="100"/>
          <w:i/>
          <w:position w:val="1"/>
        </w:rPr>
        <w:t> </w:t>
      </w:r>
      <w:r>
        <w:rPr>
          <w:rFonts w:ascii="Arial" w:hAnsi="Arial" w:cs="Arial" w:eastAsia="Arial"/>
          <w:sz w:val="12"/>
          <w:szCs w:val="12"/>
          <w:color w:val="3B3B3B"/>
          <w:spacing w:val="0"/>
          <w:w w:val="163"/>
          <w:i/>
          <w:position w:val="1"/>
        </w:rPr>
        <w:t>!</w:t>
      </w:r>
      <w:r>
        <w:rPr>
          <w:rFonts w:ascii="Arial" w:hAnsi="Arial" w:cs="Arial" w:eastAsia="Arial"/>
          <w:sz w:val="12"/>
          <w:szCs w:val="12"/>
          <w:color w:val="3B3B3B"/>
          <w:spacing w:val="-20"/>
          <w:w w:val="163"/>
          <w:i/>
          <w:position w:val="1"/>
        </w:rPr>
        <w:t>'</w:t>
      </w:r>
      <w:r>
        <w:rPr>
          <w:rFonts w:ascii="Arial" w:hAnsi="Arial" w:cs="Arial" w:eastAsia="Arial"/>
          <w:sz w:val="12"/>
          <w:szCs w:val="12"/>
          <w:color w:val="5D648E"/>
          <w:spacing w:val="0"/>
          <w:w w:val="163"/>
          <w:i/>
          <w:position w:val="1"/>
        </w:rPr>
        <w:t>.-</w:t>
      </w:r>
      <w:r>
        <w:rPr>
          <w:rFonts w:ascii="Arial" w:hAnsi="Arial" w:cs="Arial" w:eastAsia="Arial"/>
          <w:sz w:val="12"/>
          <w:szCs w:val="12"/>
          <w:color w:val="5D648E"/>
          <w:spacing w:val="-54"/>
          <w:w w:val="163"/>
          <w:i/>
          <w:position w:val="1"/>
        </w:rPr>
        <w:t> </w:t>
      </w:r>
      <w:r>
        <w:rPr>
          <w:rFonts w:ascii="Arial" w:hAnsi="Arial" w:cs="Arial" w:eastAsia="Arial"/>
          <w:sz w:val="12"/>
          <w:szCs w:val="12"/>
          <w:color w:val="5D648E"/>
          <w:spacing w:val="0"/>
          <w:w w:val="100"/>
          <w:i/>
          <w:position w:val="1"/>
        </w:rPr>
        <w:tab/>
      </w:r>
      <w:r>
        <w:rPr>
          <w:rFonts w:ascii="Arial" w:hAnsi="Arial" w:cs="Arial" w:eastAsia="Arial"/>
          <w:sz w:val="12"/>
          <w:szCs w:val="12"/>
          <w:color w:val="5D648E"/>
          <w:spacing w:val="0"/>
          <w:w w:val="100"/>
          <w:i/>
          <w:position w:val="1"/>
        </w:rPr>
      </w:r>
      <w:r>
        <w:rPr>
          <w:rFonts w:ascii="Arial" w:hAnsi="Arial" w:cs="Arial" w:eastAsia="Arial"/>
          <w:sz w:val="12"/>
          <w:szCs w:val="12"/>
          <w:color w:val="A1A3A3"/>
          <w:spacing w:val="0"/>
          <w:w w:val="80"/>
          <w:position w:val="1"/>
        </w:rPr>
        <w:t>•</w:t>
      </w:r>
      <w:r>
        <w:rPr>
          <w:rFonts w:ascii="Arial" w:hAnsi="Arial" w:cs="Arial" w:eastAsia="Arial"/>
          <w:sz w:val="12"/>
          <w:szCs w:val="12"/>
          <w:color w:val="A1A3A3"/>
          <w:spacing w:val="-2"/>
          <w:w w:val="80"/>
          <w:position w:val="1"/>
        </w:rPr>
        <w:t> </w:t>
      </w:r>
      <w:r>
        <w:rPr>
          <w:rFonts w:ascii="Arial" w:hAnsi="Arial" w:cs="Arial" w:eastAsia="Arial"/>
          <w:sz w:val="12"/>
          <w:szCs w:val="12"/>
          <w:color w:val="A1A3A3"/>
          <w:spacing w:val="0"/>
          <w:w w:val="277"/>
          <w:position w:val="1"/>
        </w:rPr>
        <w:t>.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20"/>
          <w:cols w:num="3" w:equalWidth="0">
            <w:col w:w="4216" w:space="801"/>
            <w:col w:w="1467" w:space="2411"/>
            <w:col w:w="2745"/>
          </w:cols>
        </w:sectPr>
      </w:pPr>
      <w:rPr/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4054" w:right="4268" w:firstLine="-115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118.538628pt;margin-top:11.402888pt;width:.716246pt;height:52.768066pt;mso-position-horizontal-relative:page;mso-position-vertical-relative:paragraph;z-index:-17127" coordorigin="2371,228" coordsize="14,1055">
            <v:group style="position:absolute;left:2378;top:233;width:2;height:584" coordorigin="2378,233" coordsize="2,584">
              <v:shape style="position:absolute;left:2378;top:233;width:2;height:584" coordorigin="2378,233" coordsize="0,584" path="m2378,817l2378,233e" filled="f" stroked="t" strokeweight=".477497pt" strokecolor="#2F2F2F">
                <v:path arrowok="t"/>
              </v:shape>
            </v:group>
            <v:group style="position:absolute;left:2378;top:759;width:2;height:517" coordorigin="2378,759" coordsize="2,517">
              <v:shape style="position:absolute;left:2378;top:759;width:2;height:517" coordorigin="2378,759" coordsize="0,517" path="m2378,1276l2378,759e" filled="f" stroked="t" strokeweight=".716246pt" strokecolor="#4F4F4F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867149pt;margin-top:-12.83774pt;width:20.966131pt;height:43.5pt;mso-position-horizontal-relative:page;mso-position-vertical-relative:paragraph;z-index:-17126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2D2D2D"/>
                      <w:spacing w:val="0"/>
                      <w:w w:val="173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3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1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1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9"/>
          <w:w w:val="116"/>
        </w:rPr>
        <w:t>G</w:t>
      </w:r>
      <w:r>
        <w:rPr>
          <w:rFonts w:ascii="Arial" w:hAnsi="Arial" w:cs="Arial" w:eastAsia="Arial"/>
          <w:sz w:val="21"/>
          <w:szCs w:val="21"/>
          <w:color w:val="2D2D2D"/>
          <w:spacing w:val="0"/>
          <w:w w:val="309"/>
        </w:rPr>
        <w:t>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77" w:lineRule="exact"/>
        <w:ind w:left="1108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15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73" w:lineRule="exact"/>
        <w:ind w:left="840" w:right="-20"/>
        <w:jc w:val="left"/>
        <w:tabs>
          <w:tab w:pos="3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2D2D2D"/>
          <w:spacing w:val="-3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883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D2D2D"/>
          <w:spacing w:val="0"/>
          <w:w w:val="114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2D2D2D"/>
          <w:spacing w:val="-36"/>
          <w:w w:val="114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1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313.347778" w:type="dxa"/>
      </w:tblPr>
      <w:tblGrid/>
      <w:tr>
        <w:trPr>
          <w:trHeight w:val="239" w:hRule="exact"/>
        </w:trPr>
        <w:tc>
          <w:tcPr>
            <w:tcW w:w="1246" w:type="dxa"/>
            <w:tcBorders>
              <w:top w:val="single" w:sz="5.729968" w:space="0" w:color="575757"/>
              <w:bottom w:val="single" w:sz="5.72996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4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18" w:type="dxa"/>
            <w:tcBorders>
              <w:top w:val="single" w:sz="5.729968" w:space="0" w:color="575757"/>
              <w:bottom w:val="single" w:sz="5.72996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6" w:after="0" w:line="218" w:lineRule="exact"/>
              <w:ind w:left="17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5"/>
              </w:rPr>
              <w:t>06.05.2017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65" w:type="dxa"/>
            <w:gridSpan w:val="2"/>
            <w:tcBorders>
              <w:top w:val="single" w:sz="5.729968" w:space="0" w:color="575757"/>
              <w:bottom w:val="single" w:sz="5.72996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27" w:lineRule="exact"/>
              <w:ind w:left="332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7"/>
                <w:spacing w:val="-6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-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6027" w:type="dxa"/>
            <w:gridSpan w:val="2"/>
            <w:tcBorders>
              <w:top w:val="nil" w:sz="6" w:space="0" w:color="auto"/>
              <w:bottom w:val="single" w:sz="5.729968" w:space="0" w:color="575757"/>
              <w:left w:val="nil" w:sz="6" w:space="0" w:color="auto"/>
              <w:right w:val="single" w:sz="7.639952" w:space="0" w:color="6B6B6B"/>
            </w:tcBorders>
          </w:tcPr>
          <w:p>
            <w:pPr>
              <w:spacing w:before="14" w:after="0" w:line="227" w:lineRule="exact"/>
              <w:ind w:left="254" w:right="-20"/>
              <w:jc w:val="left"/>
              <w:tabs>
                <w:tab w:pos="28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7"/>
                <w:w w:val="43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7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88"/>
              </w:rPr>
              <w:t>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0"/>
                <w:w w:val="84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0"/>
                <w:w w:val="88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1"/>
                <w:w w:val="88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88"/>
              </w:rPr>
              <w:t>19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40"/>
                <w:w w:val="8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5"/>
              </w:rPr>
              <w:t>05532498987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2" w:hRule="exact"/>
        </w:trPr>
        <w:tc>
          <w:tcPr>
            <w:tcW w:w="1246" w:type="dxa"/>
            <w:tcBorders>
              <w:top w:val="single" w:sz="5.729968" w:space="0" w:color="545454"/>
              <w:bottom w:val="single" w:sz="5.72996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40" w:lineRule="auto"/>
              <w:ind w:left="5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4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18" w:type="dxa"/>
            <w:tcBorders>
              <w:top w:val="single" w:sz="5.729968" w:space="0" w:color="545454"/>
              <w:bottom w:val="single" w:sz="5.72996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6" w:after="0" w:line="240" w:lineRule="auto"/>
              <w:ind w:left="18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5"/>
              </w:rPr>
              <w:t>06.05.2017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65" w:type="dxa"/>
            <w:gridSpan w:val="2"/>
            <w:tcBorders>
              <w:top w:val="single" w:sz="5.729968" w:space="0" w:color="545454"/>
              <w:bottom w:val="single" w:sz="5.72996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21" w:after="0" w:line="216" w:lineRule="exact"/>
              <w:ind w:left="332" w:right="-20"/>
              <w:jc w:val="left"/>
              <w:tabs>
                <w:tab w:pos="17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7"/>
                <w:spacing w:val="8"/>
                <w:w w:val="35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11"/>
              </w:rPr>
              <w:t>KayıtNo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3"/>
              </w:rPr>
              <w:t>2788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27" w:type="dxa"/>
            <w:gridSpan w:val="2"/>
            <w:tcBorders>
              <w:top w:val="single" w:sz="5.729968" w:space="0" w:color="575757"/>
              <w:bottom w:val="nil" w:sz="6" w:space="0" w:color="auto"/>
              <w:left w:val="nil" w:sz="6" w:space="0" w:color="auto"/>
              <w:right w:val="single" w:sz="7.639952" w:space="0" w:color="6B6B6B"/>
            </w:tcBorders>
          </w:tcPr>
          <w:p>
            <w:pPr>
              <w:spacing w:before="16" w:after="0" w:line="240" w:lineRule="auto"/>
              <w:ind w:left="2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7"/>
                <w:spacing w:val="-6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4"/>
              </w:rPr>
              <w:t>M.ÇETİNK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5"/>
                <w:w w:val="105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3"/>
              </w:rPr>
              <w:t>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2" w:hRule="exact"/>
        </w:trPr>
        <w:tc>
          <w:tcPr>
            <w:tcW w:w="11256" w:type="dxa"/>
            <w:gridSpan w:val="6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76767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76767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Çandarlı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4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2"/>
              </w:rPr>
              <w:t>Kavşağı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7" w:hRule="exact"/>
        </w:trPr>
        <w:tc>
          <w:tcPr>
            <w:tcW w:w="1246" w:type="dxa"/>
            <w:tcBorders>
              <w:top w:val="single" w:sz="7.639952" w:space="0" w:color="575757"/>
              <w:bottom w:val="single" w:sz="5.72996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6" w:after="0" w:line="216" w:lineRule="exact"/>
              <w:ind w:left="5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Do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3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118" w:type="dxa"/>
            <w:gridSpan w:val="2"/>
            <w:tcBorders>
              <w:top w:val="single" w:sz="7.639952" w:space="0" w:color="575757"/>
              <w:bottom w:val="single" w:sz="5.72996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6" w:after="0" w:line="216" w:lineRule="exact"/>
              <w:ind w:left="18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7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7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İzmi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Yol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Çandarlı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4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5"/>
              </w:rPr>
              <w:t>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1"/>
                <w:w w:val="106"/>
              </w:rPr>
              <w:t>v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7"/>
                <w:spacing w:val="0"/>
                <w:w w:val="125"/>
              </w:rPr>
              <w:t>şa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55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27" w:type="dxa"/>
            <w:gridSpan w:val="2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5" w:after="0" w:line="240" w:lineRule="auto"/>
              <w:ind w:left="8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9"/>
              </w:rPr>
              <w:t>-BERGAMA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56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44" w:hRule="exact"/>
        </w:trPr>
        <w:tc>
          <w:tcPr>
            <w:tcW w:w="1246" w:type="dxa"/>
            <w:tcBorders>
              <w:top w:val="single" w:sz="5.729968" w:space="0" w:color="575757"/>
              <w:bottom w:val="single" w:sz="7.63995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4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118" w:type="dxa"/>
            <w:gridSpan w:val="2"/>
            <w:tcBorders>
              <w:top w:val="single" w:sz="5.729968" w:space="0" w:color="575757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17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15"/>
              </w:rPr>
              <w:t>:Ot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32"/>
                <w:w w:val="11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15"/>
              </w:rPr>
              <w:t>Yangını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27" w:type="dxa"/>
            <w:gridSpan w:val="2"/>
            <w:tcBorders>
              <w:top w:val="nil" w:sz="6" w:space="0" w:color="auto"/>
              <w:bottom w:val="single" w:sz="5.72996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25" w:after="0" w:line="217" w:lineRule="exact"/>
              <w:ind w:left="55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56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5" w:after="0" w:line="240" w:lineRule="auto"/>
              <w:ind w:left="171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2"/>
              </w:rPr>
              <w:t>Sigara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37" w:after="0" w:line="165" w:lineRule="auto"/>
        <w:ind w:left="3901" w:right="3287" w:firstLine="-3543"/>
        <w:jc w:val="left"/>
        <w:tabs>
          <w:tab w:pos="3900" w:val="left"/>
          <w:tab w:pos="7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4"/>
        </w:rPr>
        <w:t>İse:-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  <w:position w:val="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  <w:position w:val="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7"/>
        </w:rPr>
        <w:t>Kullanını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Beıonnrme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1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11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3"/>
          <w:position w:val="0"/>
        </w:rPr>
        <w:t>Ah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"/>
          <w:w w:val="93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7"/>
          <w:w w:val="51"/>
          <w:position w:val="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8"/>
          <w:position w:val="0"/>
        </w:rPr>
        <w:t>ıl&gt;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92"/>
          <w:position w:val="0"/>
        </w:rPr>
        <w:t>Çel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1" w:lineRule="exact"/>
        <w:ind w:left="4722" w:right="-20"/>
        <w:jc w:val="left"/>
        <w:tabs>
          <w:tab w:pos="5320" w:val="left"/>
          <w:tab w:pos="5820" w:val="left"/>
          <w:tab w:pos="6240" w:val="left"/>
          <w:tab w:pos="7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5"/>
          <w:szCs w:val="45"/>
          <w:color w:val="565657"/>
          <w:spacing w:val="0"/>
          <w:w w:val="52"/>
          <w:position w:val="-3"/>
        </w:rPr>
        <w:t>ı</w:t>
      </w:r>
      <w:r>
        <w:rPr>
          <w:rFonts w:ascii="Arial" w:hAnsi="Arial" w:cs="Arial" w:eastAsia="Arial"/>
          <w:sz w:val="45"/>
          <w:szCs w:val="45"/>
          <w:color w:val="565657"/>
          <w:spacing w:val="-56"/>
          <w:w w:val="52"/>
          <w:position w:val="-3"/>
        </w:rPr>
        <w:t> </w:t>
      </w:r>
      <w:r>
        <w:rPr>
          <w:rFonts w:ascii="Arial" w:hAnsi="Arial" w:cs="Arial" w:eastAsia="Arial"/>
          <w:sz w:val="45"/>
          <w:szCs w:val="45"/>
          <w:color w:val="565657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5"/>
          <w:szCs w:val="45"/>
          <w:color w:val="565657"/>
          <w:spacing w:val="0"/>
          <w:w w:val="52"/>
          <w:position w:val="-3"/>
        </w:rPr>
        <w:t>ı</w:t>
      </w:r>
      <w:r>
        <w:rPr>
          <w:rFonts w:ascii="Arial" w:hAnsi="Arial" w:cs="Arial" w:eastAsia="Arial"/>
          <w:sz w:val="45"/>
          <w:szCs w:val="45"/>
          <w:color w:val="565657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5"/>
          <w:szCs w:val="45"/>
          <w:color w:val="565657"/>
          <w:spacing w:val="0"/>
          <w:w w:val="100"/>
          <w:position w:val="-3"/>
        </w:rPr>
      </w:r>
      <w:r>
        <w:rPr>
          <w:rFonts w:ascii="Arial" w:hAnsi="Arial" w:cs="Arial" w:eastAsia="Arial"/>
          <w:sz w:val="31"/>
          <w:szCs w:val="31"/>
          <w:color w:val="797C7B"/>
          <w:spacing w:val="0"/>
          <w:w w:val="52"/>
          <w:position w:val="-3"/>
        </w:rPr>
        <w:t>ı</w:t>
      </w:r>
      <w:r>
        <w:rPr>
          <w:rFonts w:ascii="Arial" w:hAnsi="Arial" w:cs="Arial" w:eastAsia="Arial"/>
          <w:sz w:val="31"/>
          <w:szCs w:val="31"/>
          <w:color w:val="797C7B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1"/>
          <w:szCs w:val="31"/>
          <w:color w:val="797C7B"/>
          <w:spacing w:val="0"/>
          <w:w w:val="100"/>
          <w:position w:val="-3"/>
        </w:rPr>
      </w:r>
      <w:r>
        <w:rPr>
          <w:rFonts w:ascii="Arial" w:hAnsi="Arial" w:cs="Arial" w:eastAsia="Arial"/>
          <w:sz w:val="30"/>
          <w:szCs w:val="30"/>
          <w:color w:val="2D2D2D"/>
          <w:spacing w:val="0"/>
          <w:w w:val="52"/>
          <w:position w:val="2"/>
        </w:rPr>
        <w:t>_l</w:t>
      </w:r>
      <w:r>
        <w:rPr>
          <w:rFonts w:ascii="Arial" w:hAnsi="Arial" w:cs="Arial" w:eastAsia="Arial"/>
          <w:sz w:val="30"/>
          <w:szCs w:val="30"/>
          <w:color w:val="2D2D2D"/>
          <w:spacing w:val="-41"/>
          <w:w w:val="52"/>
          <w:position w:val="2"/>
        </w:rPr>
        <w:t> </w:t>
      </w:r>
      <w:r>
        <w:rPr>
          <w:rFonts w:ascii="Arial" w:hAnsi="Arial" w:cs="Arial" w:eastAsia="Arial"/>
          <w:sz w:val="30"/>
          <w:szCs w:val="30"/>
          <w:color w:val="2D2D2D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0"/>
          <w:szCs w:val="30"/>
          <w:color w:val="2D2D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6"/>
        </w:rPr>
        <w:t>:ı0:26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7" w:lineRule="exact"/>
        <w:ind w:left="358" w:right="-20"/>
        <w:jc w:val="left"/>
        <w:tabs>
          <w:tab w:pos="2380" w:val="left"/>
          <w:tab w:pos="5980" w:val="left"/>
          <w:tab w:pos="796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Kamuya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Alan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3"/>
          <w:w w:val="44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2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31"/>
          <w:szCs w:val="31"/>
          <w:color w:val="2D2D2D"/>
          <w:spacing w:val="0"/>
          <w:w w:val="73"/>
          <w:position w:val="1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left="24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:Ali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TAŞ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402" w:right="-20"/>
        <w:jc w:val="left"/>
        <w:tabs>
          <w:tab w:pos="4940" w:val="left"/>
          <w:tab w:pos="7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6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:20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6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-5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8" w:lineRule="exact"/>
        <w:ind w:left="353" w:right="-20"/>
        <w:jc w:val="left"/>
        <w:tabs>
          <w:tab w:pos="2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ECB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84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50" w:lineRule="atLeast"/>
        <w:ind w:left="4971" w:right="3404" w:firstLine="-4608"/>
        <w:jc w:val="both"/>
        <w:tabs>
          <w:tab w:pos="4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    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  <w:position w:val="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8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1"/>
          <w:position w:val="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  <w:position w:val="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307" w:lineRule="exact"/>
        <w:ind w:left="358" w:right="-20"/>
        <w:jc w:val="left"/>
        <w:tabs>
          <w:tab w:pos="2400" w:val="left"/>
          <w:tab w:pos="4960" w:val="left"/>
          <w:tab w:pos="7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2D2D2D"/>
          <w:spacing w:val="-13"/>
          <w:w w:val="166"/>
          <w:position w:val="-6"/>
        </w:rPr>
        <w:t>,</w:t>
      </w:r>
      <w:r>
        <w:rPr>
          <w:rFonts w:ascii="Arial" w:hAnsi="Arial" w:cs="Arial" w:eastAsia="Arial"/>
          <w:sz w:val="23"/>
          <w:szCs w:val="23"/>
          <w:color w:val="939393"/>
          <w:spacing w:val="0"/>
          <w:w w:val="124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939393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3"/>
          <w:szCs w:val="23"/>
          <w:color w:val="939393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  <w:position w:val="7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1" w:lineRule="exact"/>
        <w:ind w:left="769" w:right="-20"/>
        <w:jc w:val="left"/>
        <w:tabs>
          <w:tab w:pos="4960" w:val="left"/>
          <w:tab w:pos="7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797C7B"/>
          <w:spacing w:val="-4"/>
          <w:w w:val="100"/>
          <w:position w:val="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3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1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24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3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40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7" w:lineRule="auto"/>
        <w:ind w:left="363" w:right="2727" w:firstLine="-10"/>
        <w:jc w:val="left"/>
        <w:tabs>
          <w:tab w:pos="2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varıldığında;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duınanlı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175" w:lineRule="exact"/>
        <w:ind w:left="4932" w:right="387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9"/>
          <w:position w:val="-4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2" w:lineRule="exact"/>
        <w:ind w:left="353" w:right="-20"/>
        <w:jc w:val="left"/>
        <w:tabs>
          <w:tab w:pos="2380" w:val="left"/>
          <w:tab w:pos="5560" w:val="left"/>
          <w:tab w:pos="6880" w:val="left"/>
          <w:tab w:pos="7240" w:val="left"/>
          <w:tab w:pos="8440" w:val="left"/>
          <w:tab w:pos="9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İle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</w:r>
      <w:r>
        <w:rPr>
          <w:rFonts w:ascii="Arial" w:hAnsi="Arial" w:cs="Arial" w:eastAsia="Arial"/>
          <w:sz w:val="41"/>
          <w:szCs w:val="41"/>
          <w:color w:val="2D2D2D"/>
          <w:spacing w:val="0"/>
          <w:w w:val="52"/>
          <w:position w:val="-6"/>
        </w:rPr>
        <w:t>ı</w:t>
      </w:r>
      <w:r>
        <w:rPr>
          <w:rFonts w:ascii="Arial" w:hAnsi="Arial" w:cs="Arial" w:eastAsia="Arial"/>
          <w:sz w:val="41"/>
          <w:szCs w:val="41"/>
          <w:color w:val="2D2D2D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41"/>
          <w:szCs w:val="41"/>
          <w:color w:val="2D2D2D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Köı:ıükKg.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424242"/>
          <w:spacing w:val="0"/>
          <w:w w:val="63"/>
          <w:position w:val="-4"/>
        </w:rPr>
        <w:t>ı</w:t>
      </w:r>
      <w:r>
        <w:rPr>
          <w:rFonts w:ascii="Arial" w:hAnsi="Arial" w:cs="Arial" w:eastAsia="Arial"/>
          <w:sz w:val="34"/>
          <w:szCs w:val="34"/>
          <w:color w:val="424242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34"/>
          <w:szCs w:val="34"/>
          <w:color w:val="424242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2" w:lineRule="exact"/>
        <w:ind w:left="5835" w:right="-20"/>
        <w:jc w:val="left"/>
        <w:tabs>
          <w:tab w:pos="6880" w:val="left"/>
          <w:tab w:pos="7200" w:val="left"/>
          <w:tab w:pos="8440" w:val="left"/>
          <w:tab w:pos="9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1,5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424242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424242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42424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Kullanılınadı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565657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565657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56565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4"/>
        </w:rPr>
        <w:t>Kullanılınadı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353" w:right="-20"/>
        <w:jc w:val="left"/>
        <w:tabs>
          <w:tab w:pos="2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3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24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52" w:lineRule="auto"/>
        <w:ind w:left="2397" w:right="71" w:firstLine="-2039"/>
        <w:jc w:val="left"/>
        <w:tabs>
          <w:tab w:pos="2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araştırmada;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bırakıla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sigaranı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66" w:lineRule="auto"/>
        <w:ind w:left="363" w:right="3967" w:firstLine="-5"/>
        <w:jc w:val="left"/>
        <w:tabs>
          <w:tab w:pos="2400" w:val="left"/>
          <w:tab w:pos="7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Sigoıtalı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0"/>
        </w:rPr>
        <w:t>IBedel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6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7" w:lineRule="auto"/>
        <w:ind w:left="353" w:right="7878" w:firstLine="10"/>
        <w:jc w:val="left"/>
        <w:tabs>
          <w:tab w:pos="2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edilmedi.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8" w:lineRule="exact"/>
        <w:ind w:left="103" w:right="-20"/>
        <w:jc w:val="left"/>
        <w:tabs>
          <w:tab w:pos="2380" w:val="left"/>
          <w:tab w:pos="6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424242"/>
          <w:spacing w:val="-185"/>
          <w:w w:val="234"/>
          <w:position w:val="-6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4"/>
          <w:position w:val="5"/>
        </w:rPr>
        <w:t>Ek:ı,:"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5"/>
          <w:position w:val="5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5"/>
        </w:rPr>
        <w:t>Dönl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0"/>
          <w:w w:val="93"/>
          <w:position w:val="5"/>
        </w:rPr>
        <w:t>l</w:t>
      </w:r>
      <w:r>
        <w:rPr>
          <w:rFonts w:ascii="Arial" w:hAnsi="Arial" w:cs="Arial" w:eastAsia="Arial"/>
          <w:sz w:val="27"/>
          <w:szCs w:val="27"/>
          <w:color w:val="565657"/>
          <w:spacing w:val="0"/>
          <w:w w:val="55"/>
          <w:position w:val="-6"/>
        </w:rPr>
        <w:t>.</w:t>
      </w:r>
      <w:r>
        <w:rPr>
          <w:rFonts w:ascii="Arial" w:hAnsi="Arial" w:cs="Arial" w:eastAsia="Arial"/>
          <w:sz w:val="27"/>
          <w:szCs w:val="27"/>
          <w:color w:val="565657"/>
          <w:spacing w:val="-53"/>
          <w:w w:val="55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  <w:position w:val="5"/>
        </w:rPr>
        <w:t>şU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  <w:position w:val="3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-3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rih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06.05.20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76"/>
          <w:position w:val="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93"/>
          <w:position w:val="3"/>
        </w:rPr>
        <w:t>!Saa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-3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3"/>
        </w:rPr>
        <w:t>10:55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00" w:bottom="280" w:left="0" w:right="220"/>
        </w:sectPr>
      </w:pPr>
      <w:rPr/>
    </w:p>
    <w:p>
      <w:pPr>
        <w:spacing w:before="0" w:after="0" w:line="199" w:lineRule="exact"/>
        <w:ind w:left="449" w:right="-69"/>
        <w:jc w:val="left"/>
        <w:tabs>
          <w:tab w:pos="840" w:val="left"/>
          <w:tab w:pos="1260" w:val="left"/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7.491699pt;margin-top:2.715542pt;width:96.734453pt;height:43pt;mso-position-horizontal-relative:page;mso-position-vertical-relative:paragraph;z-index:-17125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rPr>
                      <w:rFonts w:ascii="Arial" w:hAnsi="Arial" w:cs="Arial" w:eastAsia="Arial"/>
                      <w:sz w:val="86"/>
                      <w:szCs w:val="86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2D2D2D"/>
                      <w:w w:val="21"/>
                      <w:position w:val="-1"/>
                    </w:rPr>
                    <w:t>Gitmi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2D2D2D"/>
                      <w:spacing w:val="-356"/>
                      <w:w w:val="22"/>
                      <w:position w:val="-1"/>
                    </w:rPr>
                    <w:t>ş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3B4280"/>
                      <w:spacing w:val="0"/>
                      <w:w w:val="141"/>
                      <w:position w:val="-1"/>
                    </w:rPr>
                    <w:t>.:A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86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8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68"/>
          <w:w w:val="1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Olü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BERGAM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693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w w:val="104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20"/>
          <w:cols w:num="3" w:equalWidth="0">
            <w:col w:w="2270" w:space="127"/>
            <w:col w:w="4171" w:space="2309"/>
            <w:col w:w="2823"/>
          </w:cols>
        </w:sectPr>
      </w:pPr>
      <w:rPr/>
    </w:p>
    <w:p>
      <w:pPr>
        <w:spacing w:before="16" w:after="0" w:line="299" w:lineRule="exact"/>
        <w:ind w:right="1712"/>
        <w:jc w:val="right"/>
        <w:tabs>
          <w:tab w:pos="3500" w:val="left"/>
        </w:tabs>
        <w:rPr>
          <w:rFonts w:ascii="Arial" w:hAnsi="Arial" w:cs="Arial" w:eastAsia="Arial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7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88"/>
          <w:b/>
          <w:bCs/>
          <w:position w:val="-5"/>
        </w:rPr>
        <w:t>1</w:t>
      </w:r>
      <w:r>
        <w:rPr>
          <w:rFonts w:ascii="Arial" w:hAnsi="Arial" w:cs="Arial" w:eastAsia="Arial"/>
          <w:sz w:val="26"/>
          <w:szCs w:val="26"/>
          <w:color w:val="2D2D2D"/>
          <w:spacing w:val="-8"/>
          <w:w w:val="88"/>
          <w:b/>
          <w:bCs/>
          <w:position w:val="-5"/>
        </w:rPr>
        <w:t> 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100"/>
          <w:position w:val="-5"/>
        </w:rPr>
        <w:t>\</w:t>
      </w:r>
      <w:r>
        <w:rPr>
          <w:rFonts w:ascii="Arial" w:hAnsi="Arial" w:cs="Arial" w:eastAsia="Arial"/>
          <w:sz w:val="26"/>
          <w:szCs w:val="26"/>
          <w:color w:val="2D2D2D"/>
          <w:spacing w:val="55"/>
          <w:w w:val="100"/>
          <w:position w:val="-5"/>
        </w:rPr>
        <w:t> 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56"/>
          <w:position w:val="-5"/>
        </w:rPr>
        <w:t>aYI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56"/>
          <w:position w:val="-5"/>
        </w:rPr>
        <w:t>J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56"/>
          <w:position w:val="-5"/>
        </w:rPr>
        <w:t> </w:t>
      </w:r>
      <w:r>
        <w:rPr>
          <w:rFonts w:ascii="Arial" w:hAnsi="Arial" w:cs="Arial" w:eastAsia="Arial"/>
          <w:sz w:val="26"/>
          <w:szCs w:val="26"/>
          <w:color w:val="2D2D2D"/>
          <w:spacing w:val="12"/>
          <w:w w:val="56"/>
          <w:position w:val="-5"/>
        </w:rPr>
        <w:t> </w:t>
      </w:r>
      <w:r>
        <w:rPr>
          <w:rFonts w:ascii="Arial" w:hAnsi="Arial" w:cs="Arial" w:eastAsia="Arial"/>
          <w:sz w:val="29"/>
          <w:szCs w:val="29"/>
          <w:color w:val="2D2D2D"/>
          <w:spacing w:val="0"/>
          <w:w w:val="56"/>
          <w:b/>
          <w:bCs/>
          <w:position w:val="-5"/>
        </w:rPr>
        <w:t>2017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92" w:lineRule="exact"/>
        <w:ind w:right="1712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8"/>
          <w:position w:val="-3"/>
        </w:rPr>
        <w:t>20ı7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0" w:right="220"/>
        </w:sectPr>
      </w:pPr>
      <w:rPr/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82" w:lineRule="exact"/>
        <w:ind w:left="-39" w:right="-59"/>
        <w:jc w:val="center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366BD3"/>
          <w:spacing w:val="0"/>
          <w:w w:val="86"/>
          <w:b/>
          <w:bCs/>
          <w:position w:val="-1"/>
        </w:rPr>
        <w:t>Muha'M</w:t>
      </w:r>
      <w:r>
        <w:rPr>
          <w:rFonts w:ascii="Times New Roman" w:hAnsi="Times New Roman" w:cs="Times New Roman" w:eastAsia="Times New Roman"/>
          <w:sz w:val="25"/>
          <w:szCs w:val="25"/>
          <w:color w:val="366BD3"/>
          <w:spacing w:val="0"/>
          <w:w w:val="86"/>
          <w:b/>
          <w:bCs/>
          <w:position w:val="-1"/>
        </w:rPr>
        <w:t>m</w:t>
      </w:r>
      <w:r>
        <w:rPr>
          <w:rFonts w:ascii="Times New Roman" w:hAnsi="Times New Roman" w:cs="Times New Roman" w:eastAsia="Times New Roman"/>
          <w:sz w:val="25"/>
          <w:szCs w:val="25"/>
          <w:color w:val="366BD3"/>
          <w:spacing w:val="16"/>
          <w:w w:val="86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66BD3"/>
          <w:spacing w:val="0"/>
          <w:w w:val="60"/>
          <w:b/>
          <w:bCs/>
          <w:position w:val="-1"/>
        </w:rPr>
        <w:t>i</w:t>
      </w:r>
      <w:r>
        <w:rPr>
          <w:rFonts w:ascii="Times New Roman" w:hAnsi="Times New Roman" w:cs="Times New Roman" w:eastAsia="Times New Roman"/>
          <w:sz w:val="25"/>
          <w:szCs w:val="25"/>
          <w:color w:val="366BD3"/>
          <w:spacing w:val="-36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1874F4"/>
          <w:spacing w:val="0"/>
          <w:w w:val="83"/>
          <w:b/>
          <w:bCs/>
          <w:position w:val="-1"/>
        </w:rPr>
        <w:t>NALBAY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180" w:right="11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2654BF"/>
          <w:w w:val="101"/>
        </w:rPr>
        <w:t>It</w:t>
      </w:r>
      <w:r>
        <w:rPr>
          <w:rFonts w:ascii="Arial" w:hAnsi="Arial" w:cs="Arial" w:eastAsia="Arial"/>
          <w:sz w:val="20"/>
          <w:szCs w:val="20"/>
          <w:color w:val="2654BF"/>
          <w:spacing w:val="-5"/>
          <w:w w:val="101"/>
        </w:rPr>
        <w:t>f</w:t>
      </w:r>
      <w:r>
        <w:rPr>
          <w:rFonts w:ascii="Arial" w:hAnsi="Arial" w:cs="Arial" w:eastAsia="Arial"/>
          <w:sz w:val="20"/>
          <w:szCs w:val="20"/>
          <w:color w:val="4D77C1"/>
          <w:spacing w:val="-7"/>
          <w:w w:val="95"/>
        </w:rPr>
        <w:t>a</w:t>
      </w:r>
      <w:r>
        <w:rPr>
          <w:rFonts w:ascii="Arial" w:hAnsi="Arial" w:cs="Arial" w:eastAsia="Arial"/>
          <w:sz w:val="20"/>
          <w:szCs w:val="20"/>
          <w:color w:val="7285E4"/>
          <w:spacing w:val="-9"/>
          <w:w w:val="163"/>
        </w:rPr>
        <w:t>i</w:t>
      </w:r>
      <w:r>
        <w:rPr>
          <w:rFonts w:ascii="Arial" w:hAnsi="Arial" w:cs="Arial" w:eastAsia="Arial"/>
          <w:sz w:val="20"/>
          <w:szCs w:val="20"/>
          <w:color w:val="6787C6"/>
          <w:spacing w:val="0"/>
          <w:w w:val="98"/>
        </w:rPr>
        <w:t>ye</w:t>
      </w:r>
      <w:r>
        <w:rPr>
          <w:rFonts w:ascii="Arial" w:hAnsi="Arial" w:cs="Arial" w:eastAsia="Arial"/>
          <w:sz w:val="20"/>
          <w:szCs w:val="20"/>
          <w:color w:val="6787C6"/>
          <w:spacing w:val="-12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4D77C1"/>
          <w:spacing w:val="-3"/>
          <w:w w:val="100"/>
        </w:rPr>
        <w:t>K</w:t>
      </w:r>
      <w:r>
        <w:rPr>
          <w:rFonts w:ascii="Arial" w:hAnsi="Arial" w:cs="Arial" w:eastAsia="Arial"/>
          <w:sz w:val="20"/>
          <w:szCs w:val="20"/>
          <w:color w:val="6787C6"/>
          <w:spacing w:val="0"/>
          <w:w w:val="100"/>
        </w:rPr>
        <w:t>u</w:t>
      </w:r>
      <w:r>
        <w:rPr>
          <w:rFonts w:ascii="Arial" w:hAnsi="Arial" w:cs="Arial" w:eastAsia="Arial"/>
          <w:sz w:val="20"/>
          <w:szCs w:val="20"/>
          <w:color w:val="6787C6"/>
          <w:spacing w:val="-2"/>
          <w:w w:val="100"/>
        </w:rPr>
        <w:t>z</w:t>
      </w:r>
      <w:r>
        <w:rPr>
          <w:rFonts w:ascii="Arial" w:hAnsi="Arial" w:cs="Arial" w:eastAsia="Arial"/>
          <w:sz w:val="20"/>
          <w:szCs w:val="20"/>
          <w:color w:val="4D77C1"/>
          <w:spacing w:val="0"/>
          <w:w w:val="100"/>
        </w:rPr>
        <w:t>ey</w:t>
      </w:r>
      <w:r>
        <w:rPr>
          <w:rFonts w:ascii="Arial" w:hAnsi="Arial" w:cs="Arial" w:eastAsia="Arial"/>
          <w:sz w:val="20"/>
          <w:szCs w:val="20"/>
          <w:color w:val="4D77C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64AF"/>
          <w:spacing w:val="0"/>
          <w:w w:val="105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84" w:right="23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66BD3"/>
          <w:spacing w:val="-10"/>
          <w:w w:val="93"/>
        </w:rPr>
        <w:t>2</w:t>
      </w:r>
      <w:r>
        <w:rPr>
          <w:rFonts w:ascii="Arial" w:hAnsi="Arial" w:cs="Arial" w:eastAsia="Arial"/>
          <w:sz w:val="20"/>
          <w:szCs w:val="20"/>
          <w:color w:val="3F64AF"/>
          <w:spacing w:val="0"/>
          <w:w w:val="93"/>
        </w:rPr>
        <w:t>.P</w:t>
      </w:r>
      <w:r>
        <w:rPr>
          <w:rFonts w:ascii="Arial" w:hAnsi="Arial" w:cs="Arial" w:eastAsia="Arial"/>
          <w:sz w:val="20"/>
          <w:szCs w:val="20"/>
          <w:color w:val="3F64AF"/>
          <w:spacing w:val="1"/>
          <w:w w:val="93"/>
        </w:rPr>
        <w:t>o</w:t>
      </w:r>
      <w:r>
        <w:rPr>
          <w:rFonts w:ascii="Arial" w:hAnsi="Arial" w:cs="Arial" w:eastAsia="Arial"/>
          <w:sz w:val="20"/>
          <w:szCs w:val="20"/>
          <w:color w:val="6787C6"/>
          <w:spacing w:val="0"/>
          <w:w w:val="93"/>
        </w:rPr>
        <w:t>st</w:t>
      </w:r>
      <w:r>
        <w:rPr>
          <w:rFonts w:ascii="Arial" w:hAnsi="Arial" w:cs="Arial" w:eastAsia="Arial"/>
          <w:sz w:val="20"/>
          <w:szCs w:val="20"/>
          <w:color w:val="6787C6"/>
          <w:spacing w:val="0"/>
          <w:w w:val="93"/>
        </w:rPr>
        <w:t>a</w:t>
      </w:r>
      <w:r>
        <w:rPr>
          <w:rFonts w:ascii="Arial" w:hAnsi="Arial" w:cs="Arial" w:eastAsia="Arial"/>
          <w:sz w:val="20"/>
          <w:szCs w:val="20"/>
          <w:color w:val="6787C6"/>
          <w:spacing w:val="28"/>
          <w:w w:val="93"/>
        </w:rPr>
        <w:t> </w:t>
      </w:r>
      <w:r>
        <w:rPr>
          <w:rFonts w:ascii="Arial" w:hAnsi="Arial" w:cs="Arial" w:eastAsia="Arial"/>
          <w:sz w:val="20"/>
          <w:szCs w:val="20"/>
          <w:color w:val="6787C6"/>
          <w:spacing w:val="0"/>
          <w:w w:val="93"/>
        </w:rPr>
        <w:t>Gr</w:t>
      </w:r>
      <w:r>
        <w:rPr>
          <w:rFonts w:ascii="Arial" w:hAnsi="Arial" w:cs="Arial" w:eastAsia="Arial"/>
          <w:sz w:val="20"/>
          <w:szCs w:val="20"/>
          <w:color w:val="6787C6"/>
          <w:spacing w:val="-9"/>
          <w:w w:val="93"/>
        </w:rPr>
        <w:t>u</w:t>
      </w:r>
      <w:r>
        <w:rPr>
          <w:rFonts w:ascii="Arial" w:hAnsi="Arial" w:cs="Arial" w:eastAsia="Arial"/>
          <w:sz w:val="20"/>
          <w:szCs w:val="20"/>
          <w:color w:val="366BD3"/>
          <w:spacing w:val="0"/>
          <w:w w:val="93"/>
        </w:rPr>
        <w:t>plar</w:t>
      </w:r>
      <w:r>
        <w:rPr>
          <w:rFonts w:ascii="Arial" w:hAnsi="Arial" w:cs="Arial" w:eastAsia="Arial"/>
          <w:sz w:val="20"/>
          <w:szCs w:val="20"/>
          <w:color w:val="366BD3"/>
          <w:spacing w:val="20"/>
          <w:w w:val="93"/>
        </w:rPr>
        <w:t> </w:t>
      </w:r>
      <w:r>
        <w:rPr>
          <w:rFonts w:ascii="Arial" w:hAnsi="Arial" w:cs="Arial" w:eastAsia="Arial"/>
          <w:sz w:val="20"/>
          <w:szCs w:val="20"/>
          <w:color w:val="4D77C1"/>
          <w:spacing w:val="0"/>
          <w:w w:val="93"/>
        </w:rPr>
        <w:t>Amir\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639" w:lineRule="exact"/>
        <w:ind w:right="-136"/>
        <w:jc w:val="left"/>
        <w:rPr>
          <w:rFonts w:ascii="Arial" w:hAnsi="Arial" w:cs="Arial" w:eastAsia="Arial"/>
          <w:sz w:val="64"/>
          <w:szCs w:val="64"/>
        </w:rPr>
      </w:pPr>
      <w:rPr/>
      <w:r>
        <w:rPr/>
        <w:br w:type="column"/>
      </w:r>
      <w:r>
        <w:rPr>
          <w:rFonts w:ascii="Arial" w:hAnsi="Arial" w:cs="Arial" w:eastAsia="Arial"/>
          <w:sz w:val="64"/>
          <w:szCs w:val="64"/>
          <w:color w:val="3B4280"/>
          <w:spacing w:val="0"/>
          <w:w w:val="100"/>
          <w:position w:val="-1"/>
        </w:rPr>
        <w:t>LJ_</w:t>
      </w:r>
      <w:r>
        <w:rPr>
          <w:rFonts w:ascii="Arial" w:hAnsi="Arial" w:cs="Arial" w:eastAsia="Arial"/>
          <w:sz w:val="64"/>
          <w:szCs w:val="64"/>
          <w:color w:val="000000"/>
          <w:spacing w:val="0"/>
          <w:w w:val="100"/>
          <w:position w:val="0"/>
        </w:rPr>
      </w:r>
    </w:p>
    <w:p>
      <w:pPr>
        <w:spacing w:before="0" w:after="0" w:line="118" w:lineRule="exact"/>
        <w:ind w:left="296"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7B7BA5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42"/>
          <w:szCs w:val="4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1.289551pt;margin-top:13.46196pt;width:41.200311pt;height:14pt;mso-position-horizontal-relative:page;mso-position-vertical-relative:paragraph;z-index:-17124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tabs>
                      <w:tab w:pos="740" w:val="left"/>
                    </w:tabs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939393"/>
                      <w:spacing w:val="0"/>
                      <w:w w:val="80"/>
                    </w:rPr>
                    <w:t>·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939393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939393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797C7B"/>
                      <w:spacing w:val="0"/>
                      <w:w w:val="101"/>
                    </w:rPr>
                    <w:t>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2.412048pt;margin-top:25.881197pt;width:193.566035pt;height:29.0pt;mso-position-horizontal-relative:page;mso-position-vertical-relative:paragraph;z-index:-17123" type="#_x0000_t202" filled="f" stroked="f">
            <v:textbox inset="0,0,0,0">
              <w:txbxContent>
                <w:p>
                  <w:pPr>
                    <w:spacing w:before="0" w:after="0" w:line="580" w:lineRule="exact"/>
                    <w:ind w:right="-127"/>
                    <w:jc w:val="left"/>
                    <w:tabs>
                      <w:tab w:pos="3260" w:val="left"/>
                    </w:tabs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4B5272"/>
                      <w:spacing w:val="0"/>
                      <w:w w:val="67"/>
                      <w:position w:val="3"/>
                    </w:rPr>
                    <w:t>11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4B5272"/>
                      <w:spacing w:val="0"/>
                      <w:w w:val="100"/>
                      <w:position w:val="3"/>
                    </w:rPr>
                    <w:tab/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4B5272"/>
                      <w:spacing w:val="0"/>
                      <w:w w:val="100"/>
                      <w:position w:val="3"/>
                    </w:rPr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565657"/>
                      <w:spacing w:val="-145"/>
                      <w:w w:val="94"/>
                      <w:position w:val="12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58"/>
                      <w:szCs w:val="58"/>
                      <w:color w:val="797C7B"/>
                      <w:spacing w:val="0"/>
                      <w:w w:val="44"/>
                      <w:position w:val="0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58"/>
                      <w:szCs w:val="58"/>
                      <w:color w:val="797C7B"/>
                      <w:spacing w:val="-89"/>
                      <w:w w:val="100"/>
                      <w:position w:val="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58"/>
                      <w:szCs w:val="58"/>
                      <w:color w:val="565657"/>
                      <w:spacing w:val="0"/>
                      <w:w w:val="53"/>
                      <w:position w:val="0"/>
                    </w:rPr>
                    <w:t>,ü.</w:t>
                  </w:r>
                  <w:r>
                    <w:rPr>
                      <w:rFonts w:ascii="Times New Roman" w:hAnsi="Times New Roman" w:cs="Times New Roman" w:eastAsia="Times New Roman"/>
                      <w:sz w:val="58"/>
                      <w:szCs w:val="58"/>
                      <w:color w:val="565657"/>
                      <w:spacing w:val="-83"/>
                      <w:w w:val="100"/>
                      <w:position w:val="0"/>
                    </w:rPr>
                    <w:t> 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A8AAA8"/>
                      <w:spacing w:val="-20"/>
                      <w:w w:val="80"/>
                      <w:position w:val="12"/>
                    </w:rPr>
                    <w:t>·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3B4280"/>
                      <w:spacing w:val="0"/>
                      <w:w w:val="81"/>
                      <w:position w:val="12"/>
                    </w:rPr>
                    <w:t>!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42"/>
          <w:szCs w:val="42"/>
          <w:color w:val="4B5272"/>
          <w:spacing w:val="-37"/>
          <w:w w:val="600"/>
          <w:position w:val="-3"/>
        </w:rPr>
        <w:t>)</w:t>
      </w:r>
      <w:r>
        <w:rPr>
          <w:rFonts w:ascii="Arial" w:hAnsi="Arial" w:cs="Arial" w:eastAsia="Arial"/>
          <w:sz w:val="16"/>
          <w:szCs w:val="16"/>
          <w:color w:val="797C7B"/>
          <w:spacing w:val="10"/>
          <w:w w:val="118"/>
          <w:position w:val="0"/>
        </w:rPr>
        <w:t>.</w:t>
      </w:r>
      <w:r>
        <w:rPr>
          <w:rFonts w:ascii="Arial" w:hAnsi="Arial" w:cs="Arial" w:eastAsia="Arial"/>
          <w:sz w:val="16"/>
          <w:szCs w:val="16"/>
          <w:color w:val="A8AAA8"/>
          <w:spacing w:val="0"/>
          <w:w w:val="83"/>
          <w:position w:val="0"/>
        </w:rPr>
        <w:t>·</w:t>
      </w:r>
      <w:r>
        <w:rPr>
          <w:rFonts w:ascii="Arial" w:hAnsi="Arial" w:cs="Arial" w:eastAsia="Arial"/>
          <w:sz w:val="16"/>
          <w:szCs w:val="16"/>
          <w:color w:val="A8AAA8"/>
          <w:spacing w:val="-3"/>
          <w:w w:val="83"/>
          <w:position w:val="0"/>
        </w:rPr>
        <w:t>·</w:t>
      </w:r>
      <w:r>
        <w:rPr>
          <w:rFonts w:ascii="Arial" w:hAnsi="Arial" w:cs="Arial" w:eastAsia="Arial"/>
          <w:sz w:val="16"/>
          <w:szCs w:val="16"/>
          <w:color w:val="565657"/>
          <w:spacing w:val="0"/>
          <w:w w:val="326"/>
          <w:position w:val="0"/>
        </w:rPr>
        <w:t>'</w:t>
      </w:r>
      <w:r>
        <w:rPr>
          <w:rFonts w:ascii="Arial" w:hAnsi="Arial" w:cs="Arial" w:eastAsia="Arial"/>
          <w:sz w:val="16"/>
          <w:szCs w:val="16"/>
          <w:color w:val="565657"/>
          <w:spacing w:val="-30"/>
          <w:w w:val="100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797C7B"/>
          <w:spacing w:val="0"/>
          <w:w w:val="63"/>
          <w:i/>
          <w:position w:val="0"/>
        </w:rPr>
        <w:t>-tıı-</w:t>
      </w:r>
      <w:r>
        <w:rPr>
          <w:rFonts w:ascii="Arial" w:hAnsi="Arial" w:cs="Arial" w:eastAsia="Arial"/>
          <w:sz w:val="16"/>
          <w:szCs w:val="16"/>
          <w:color w:val="797C7B"/>
          <w:spacing w:val="23"/>
          <w:w w:val="63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676767"/>
          <w:spacing w:val="0"/>
          <w:w w:val="100"/>
          <w:position w:val="-3"/>
        </w:rPr>
        <w:t>'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20"/>
          <w:cols w:num="4" w:equalWidth="0">
            <w:col w:w="1013" w:space="1785"/>
            <w:col w:w="2025" w:space="1375"/>
            <w:col w:w="919" w:space="1440"/>
            <w:col w:w="3143"/>
          </w:cols>
        </w:sectPr>
      </w:pPr>
      <w:rPr/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34" w:lineRule="exact"/>
        <w:ind w:right="1518"/>
        <w:jc w:val="righ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3B4280"/>
          <w:spacing w:val="-33"/>
          <w:w w:val="82"/>
          <w:position w:val="-4"/>
        </w:rPr>
        <w:t>h</w:t>
      </w:r>
      <w:r>
        <w:rPr>
          <w:rFonts w:ascii="Arial" w:hAnsi="Arial" w:cs="Arial" w:eastAsia="Arial"/>
          <w:sz w:val="24"/>
          <w:szCs w:val="24"/>
          <w:color w:val="565657"/>
          <w:spacing w:val="0"/>
          <w:w w:val="80"/>
          <w:position w:val="-4"/>
        </w:rPr>
        <w:t>D!"</w:t>
      </w:r>
      <w:r>
        <w:rPr>
          <w:rFonts w:ascii="Arial" w:hAnsi="Arial" w:cs="Arial" w:eastAsia="Arial"/>
          <w:sz w:val="24"/>
          <w:szCs w:val="24"/>
          <w:color w:val="565657"/>
          <w:spacing w:val="-29"/>
          <w:w w:val="100"/>
          <w:position w:val="-4"/>
        </w:rPr>
        <w:t> </w:t>
      </w:r>
      <w:r>
        <w:rPr>
          <w:rFonts w:ascii="Arial" w:hAnsi="Arial" w:cs="Arial" w:eastAsia="Arial"/>
          <w:sz w:val="24"/>
          <w:szCs w:val="24"/>
          <w:color w:val="676767"/>
          <w:spacing w:val="0"/>
          <w:w w:val="67"/>
          <w:position w:val="-4"/>
        </w:rPr>
        <w:t>vııACI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5525" w:right="-20"/>
        <w:jc w:val="left"/>
        <w:tabs>
          <w:tab w:pos="9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  <w:position w:val="-3"/>
        </w:rPr>
        <w:t>AliTAŞ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  <w:position w:val="3"/>
        </w:rPr>
        <w:t>ale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  <w:position w:val="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-3"/>
          <w:w w:val="100"/>
          <w:position w:val="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797C7B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797C7B"/>
          <w:spacing w:val="1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89"/>
          <w:position w:val="3"/>
        </w:rPr>
        <w:t>Mfid</w:t>
      </w:r>
      <w:r>
        <w:rPr>
          <w:rFonts w:ascii="Times New Roman" w:hAnsi="Times New Roman" w:cs="Times New Roman" w:eastAsia="Times New Roman"/>
          <w:sz w:val="19"/>
          <w:szCs w:val="19"/>
          <w:color w:val="797C7B"/>
          <w:spacing w:val="-25"/>
          <w:w w:val="116"/>
          <w:position w:val="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14"/>
          <w:position w:val="3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13"/>
          <w:position w:val="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797C7B"/>
          <w:spacing w:val="0"/>
          <w:w w:val="61"/>
          <w:position w:val="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" w:lineRule="atLeast"/>
        <w:ind w:right="1361"/>
        <w:jc w:val="right"/>
        <w:rPr>
          <w:rFonts w:ascii="Arial" w:hAnsi="Arial" w:cs="Arial" w:eastAsia="Arial"/>
          <w:sz w:val="11"/>
          <w:szCs w:val="1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6.470764pt;margin-top:5.245989pt;width:254.164256pt;height:11.044074pt;mso-position-horizontal-relative:page;mso-position-vertical-relative:paragraph;z-index:-17122" type="#_x0000_t202" filled="f" stroked="f">
            <v:textbox inset="0,0,0,0">
              <w:txbxContent>
                <w:p>
                  <w:pPr>
                    <w:spacing w:before="0" w:after="0" w:line="221" w:lineRule="exact"/>
                    <w:ind w:right="-73"/>
                    <w:jc w:val="left"/>
                    <w:tabs>
                      <w:tab w:pos="3660" w:val="left"/>
                      <w:tab w:pos="4020" w:val="left"/>
                      <w:tab w:pos="5040" w:val="left"/>
                    </w:tabs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0"/>
                      <w:w w:val="100"/>
                      <w:position w:val="-1"/>
                    </w:rPr>
                    <w:t>İtf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0"/>
                      <w:w w:val="100"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0"/>
                      <w:w w:val="100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11"/>
                      <w:w w:val="100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0"/>
                      <w:w w:val="100"/>
                      <w:position w:val="-1"/>
                    </w:rPr>
                    <w:t>Eri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-45"/>
                      <w:w w:val="100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424242"/>
                      <w:spacing w:val="0"/>
                      <w:w w:val="166"/>
                      <w:position w:val="6"/>
                    </w:rPr>
                    <w:t>..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424242"/>
                      <w:spacing w:val="-61"/>
                      <w:w w:val="166"/>
                      <w:position w:val="6"/>
                    </w:rPr>
                    <w:t>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424242"/>
                      <w:spacing w:val="0"/>
                      <w:w w:val="100"/>
                      <w:position w:val="6"/>
                    </w:rPr>
                    <w:tab/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424242"/>
                      <w:spacing w:val="0"/>
                      <w:w w:val="100"/>
                      <w:position w:val="6"/>
                    </w:rPr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939393"/>
                      <w:spacing w:val="-5"/>
                      <w:w w:val="166"/>
                      <w:position w:val="6"/>
                    </w:rPr>
                    <w:t>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797C7B"/>
                      <w:spacing w:val="0"/>
                      <w:w w:val="166"/>
                      <w:position w:val="6"/>
                    </w:rPr>
                    <w:t>.,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797C7B"/>
                      <w:spacing w:val="-28"/>
                      <w:w w:val="166"/>
                      <w:position w:val="6"/>
                    </w:rPr>
                    <w:t>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939393"/>
                      <w:spacing w:val="0"/>
                      <w:w w:val="166"/>
                      <w:i/>
                      <w:position w:val="6"/>
                    </w:rPr>
                    <w:t>·tl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939393"/>
                      <w:spacing w:val="13"/>
                      <w:w w:val="166"/>
                      <w:i/>
                      <w:position w:val="6"/>
                    </w:rPr>
                    <w:t>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565657"/>
                      <w:spacing w:val="-30"/>
                      <w:w w:val="166"/>
                      <w:i/>
                      <w:position w:val="6"/>
                    </w:rPr>
                    <w:t>,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797C7B"/>
                      <w:spacing w:val="0"/>
                      <w:w w:val="166"/>
                      <w:i/>
                      <w:position w:val="6"/>
                    </w:rPr>
                    <w:t>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797C7B"/>
                      <w:spacing w:val="-61"/>
                      <w:w w:val="166"/>
                      <w:i/>
                      <w:position w:val="6"/>
                    </w:rPr>
                    <w:t>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797C7B"/>
                      <w:spacing w:val="0"/>
                      <w:w w:val="100"/>
                      <w:i/>
                      <w:position w:val="6"/>
                    </w:rPr>
                    <w:tab/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797C7B"/>
                      <w:spacing w:val="0"/>
                      <w:w w:val="100"/>
                      <w:i/>
                      <w:position w:val="6"/>
                    </w:rPr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939393"/>
                      <w:spacing w:val="0"/>
                      <w:w w:val="63"/>
                      <w:position w:val="6"/>
                    </w:rPr>
                    <w:t>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A8AAA8"/>
          <w:spacing w:val="-6"/>
          <w:w w:val="232"/>
          <w:i/>
        </w:rPr>
        <w:t>'</w:t>
      </w:r>
      <w:r>
        <w:rPr>
          <w:rFonts w:ascii="Arial" w:hAnsi="Arial" w:cs="Arial" w:eastAsia="Arial"/>
          <w:sz w:val="17"/>
          <w:szCs w:val="17"/>
          <w:color w:val="676767"/>
          <w:spacing w:val="0"/>
          <w:w w:val="98"/>
          <w:i/>
        </w:rPr>
        <w:t>\:::</w:t>
      </w:r>
      <w:r>
        <w:rPr>
          <w:rFonts w:ascii="Arial" w:hAnsi="Arial" w:cs="Arial" w:eastAsia="Arial"/>
          <w:sz w:val="17"/>
          <w:szCs w:val="17"/>
          <w:color w:val="676767"/>
          <w:spacing w:val="1"/>
          <w:w w:val="98"/>
          <w:i/>
        </w:rPr>
        <w:t>1</w:t>
      </w:r>
      <w:r>
        <w:rPr>
          <w:rFonts w:ascii="Arial" w:hAnsi="Arial" w:cs="Arial" w:eastAsia="Arial"/>
          <w:sz w:val="17"/>
          <w:szCs w:val="17"/>
          <w:color w:val="939393"/>
          <w:spacing w:val="1"/>
          <w:w w:val="134"/>
          <w:i/>
        </w:rPr>
      </w:r>
      <w:r>
        <w:rPr>
          <w:rFonts w:ascii="Arial" w:hAnsi="Arial" w:cs="Arial" w:eastAsia="Arial"/>
          <w:sz w:val="17"/>
          <w:szCs w:val="17"/>
          <w:color w:val="939393"/>
          <w:spacing w:val="0"/>
          <w:w w:val="134"/>
          <w:emboss/>
          <w:i/>
        </w:rPr>
        <w:t>·</w:t>
      </w:r>
      <w:r>
        <w:rPr>
          <w:rFonts w:ascii="Arial" w:hAnsi="Arial" w:cs="Arial" w:eastAsia="Arial"/>
          <w:sz w:val="17"/>
          <w:szCs w:val="17"/>
          <w:color w:val="939393"/>
          <w:spacing w:val="0"/>
          <w:w w:val="134"/>
          <w:emboss/>
          <w:i/>
        </w:rPr>
      </w:r>
      <w:r>
        <w:rPr>
          <w:rFonts w:ascii="Arial" w:hAnsi="Arial" w:cs="Arial" w:eastAsia="Arial"/>
          <w:sz w:val="17"/>
          <w:szCs w:val="17"/>
          <w:color w:val="939393"/>
          <w:spacing w:val="0"/>
          <w:w w:val="134"/>
          <w:i/>
        </w:rPr>
      </w:r>
      <w:r>
        <w:rPr>
          <w:rFonts w:ascii="Arial" w:hAnsi="Arial" w:cs="Arial" w:eastAsia="Arial"/>
          <w:sz w:val="17"/>
          <w:szCs w:val="17"/>
          <w:color w:val="939393"/>
          <w:spacing w:val="0"/>
          <w:w w:val="134"/>
          <w:i/>
        </w:rPr>
      </w:r>
      <w:r>
        <w:rPr>
          <w:rFonts w:ascii="Arial" w:hAnsi="Arial" w:cs="Arial" w:eastAsia="Arial"/>
          <w:sz w:val="17"/>
          <w:szCs w:val="17"/>
          <w:color w:val="BAB8BC"/>
          <w:spacing w:val="0"/>
          <w:w w:val="46"/>
          <w:i/>
        </w:rPr>
        <w:t>·</w:t>
      </w:r>
      <w:r>
        <w:rPr>
          <w:rFonts w:ascii="Arial" w:hAnsi="Arial" w:cs="Arial" w:eastAsia="Arial"/>
          <w:sz w:val="17"/>
          <w:szCs w:val="17"/>
          <w:color w:val="BAB8BC"/>
          <w:spacing w:val="0"/>
          <w:w w:val="100"/>
          <w:i/>
        </w:rPr>
        <w:t> </w:t>
      </w:r>
      <w:r>
        <w:rPr>
          <w:rFonts w:ascii="Arial" w:hAnsi="Arial" w:cs="Arial" w:eastAsia="Arial"/>
          <w:sz w:val="17"/>
          <w:szCs w:val="17"/>
          <w:color w:val="BAB8BC"/>
          <w:spacing w:val="-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39393"/>
          <w:spacing w:val="0"/>
          <w:w w:val="172"/>
          <w:i/>
        </w:rPr>
        <w:t>t</w:t>
      </w:r>
      <w:r>
        <w:rPr>
          <w:rFonts w:ascii="Times New Roman" w:hAnsi="Times New Roman" w:cs="Times New Roman" w:eastAsia="Times New Roman"/>
          <w:sz w:val="15"/>
          <w:szCs w:val="15"/>
          <w:color w:val="939393"/>
          <w:spacing w:val="41"/>
          <w:w w:val="172"/>
          <w:i/>
        </w:rPr>
        <w:t> </w:t>
      </w:r>
      <w:r>
        <w:rPr>
          <w:rFonts w:ascii="Arial" w:hAnsi="Arial" w:cs="Arial" w:eastAsia="Arial"/>
          <w:sz w:val="11"/>
          <w:szCs w:val="11"/>
          <w:color w:val="A8AAA8"/>
          <w:spacing w:val="0"/>
          <w:w w:val="216"/>
        </w:rPr>
        <w:t>!;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0" w:after="0" w:line="4" w:lineRule="atLeast"/>
        <w:ind w:right="2243"/>
        <w:jc w:val="right"/>
        <w:tabs>
          <w:tab w:pos="34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797C7B"/>
          <w:w w:val="102"/>
        </w:rPr>
        <w:t>\</w:t>
      </w:r>
      <w:r>
        <w:rPr>
          <w:rFonts w:ascii="Arial" w:hAnsi="Arial" w:cs="Arial" w:eastAsia="Arial"/>
          <w:sz w:val="15"/>
          <w:szCs w:val="15"/>
          <w:color w:val="797C7B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797C7B"/>
          <w:w w:val="100"/>
        </w:rPr>
      </w:r>
      <w:r>
        <w:rPr>
          <w:rFonts w:ascii="Arial" w:hAnsi="Arial" w:cs="Arial" w:eastAsia="Arial"/>
          <w:sz w:val="15"/>
          <w:szCs w:val="15"/>
          <w:color w:val="676767"/>
          <w:w w:val="147"/>
        </w:rPr>
        <w:t>"</w:t>
      </w:r>
      <w:r>
        <w:rPr>
          <w:rFonts w:ascii="Arial" w:hAnsi="Arial" w:cs="Arial" w:eastAsia="Arial"/>
          <w:sz w:val="15"/>
          <w:szCs w:val="15"/>
          <w:color w:val="676767"/>
          <w:w w:val="148"/>
        </w:rPr>
        <w:t>)</w:t>
      </w:r>
      <w:r>
        <w:rPr>
          <w:rFonts w:ascii="Arial" w:hAnsi="Arial" w:cs="Arial" w:eastAsia="Arial"/>
          <w:sz w:val="15"/>
          <w:szCs w:val="15"/>
          <w:color w:val="676767"/>
          <w:w w:val="147"/>
        </w:rPr>
        <w:t>i.\</w:t>
      </w:r>
      <w:r>
        <w:rPr>
          <w:rFonts w:ascii="Arial" w:hAnsi="Arial" w:cs="Arial" w:eastAsia="Arial"/>
          <w:sz w:val="15"/>
          <w:szCs w:val="15"/>
          <w:color w:val="000000"/>
          <w:w w:val="100"/>
        </w:rPr>
      </w:r>
    </w:p>
    <w:p>
      <w:pPr>
        <w:spacing w:before="51" w:after="0" w:line="240" w:lineRule="auto"/>
        <w:ind w:right="1258"/>
        <w:jc w:val="right"/>
        <w:tabs>
          <w:tab w:pos="56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565657"/>
          <w:spacing w:val="0"/>
          <w:w w:val="100"/>
          <w:b/>
          <w:bCs/>
        </w:rPr>
        <w:t>\</w:t>
      </w:r>
      <w:r>
        <w:rPr>
          <w:rFonts w:ascii="Arial" w:hAnsi="Arial" w:cs="Arial" w:eastAsia="Arial"/>
          <w:sz w:val="11"/>
          <w:szCs w:val="11"/>
          <w:color w:val="565657"/>
          <w:spacing w:val="-6"/>
          <w:w w:val="100"/>
          <w:b/>
          <w:bCs/>
        </w:rPr>
        <w:t>f</w:t>
      </w:r>
      <w:r>
        <w:rPr>
          <w:rFonts w:ascii="Arial" w:hAnsi="Arial" w:cs="Arial" w:eastAsia="Arial"/>
          <w:sz w:val="11"/>
          <w:szCs w:val="11"/>
          <w:color w:val="565657"/>
          <w:spacing w:val="0"/>
          <w:w w:val="100"/>
        </w:rPr>
        <w:t>,.</w:t>
      </w:r>
      <w:r>
        <w:rPr>
          <w:rFonts w:ascii="Arial" w:hAnsi="Arial" w:cs="Arial" w:eastAsia="Arial"/>
          <w:sz w:val="11"/>
          <w:szCs w:val="11"/>
          <w:color w:val="565657"/>
          <w:spacing w:val="0"/>
          <w:w w:val="100"/>
        </w:rPr>
        <w:t>    </w:t>
      </w:r>
      <w:r>
        <w:rPr>
          <w:rFonts w:ascii="Arial" w:hAnsi="Arial" w:cs="Arial" w:eastAsia="Arial"/>
          <w:sz w:val="11"/>
          <w:szCs w:val="11"/>
          <w:color w:val="565657"/>
          <w:spacing w:val="20"/>
          <w:w w:val="100"/>
        </w:rPr>
        <w:t> </w:t>
      </w:r>
      <w:r>
        <w:rPr>
          <w:rFonts w:ascii="Arial" w:hAnsi="Arial" w:cs="Arial" w:eastAsia="Arial"/>
          <w:sz w:val="11"/>
          <w:szCs w:val="11"/>
          <w:color w:val="565657"/>
          <w:spacing w:val="4"/>
          <w:w w:val="105"/>
        </w:rPr>
        <w:t>•</w:t>
      </w:r>
      <w:r>
        <w:rPr>
          <w:rFonts w:ascii="Arial" w:hAnsi="Arial" w:cs="Arial" w:eastAsia="Arial"/>
          <w:sz w:val="11"/>
          <w:szCs w:val="11"/>
          <w:color w:val="939393"/>
          <w:spacing w:val="0"/>
          <w:w w:val="93"/>
        </w:rPr>
        <w:t>\</w:t>
      </w:r>
      <w:r>
        <w:rPr>
          <w:rFonts w:ascii="Arial" w:hAnsi="Arial" w:cs="Arial" w:eastAsia="Arial"/>
          <w:sz w:val="11"/>
          <w:szCs w:val="11"/>
          <w:color w:val="939393"/>
          <w:spacing w:val="0"/>
          <w:w w:val="100"/>
        </w:rPr>
        <w:tab/>
      </w:r>
      <w:r>
        <w:rPr>
          <w:rFonts w:ascii="Arial" w:hAnsi="Arial" w:cs="Arial" w:eastAsia="Arial"/>
          <w:sz w:val="11"/>
          <w:szCs w:val="11"/>
          <w:color w:val="939393"/>
          <w:spacing w:val="0"/>
          <w:w w:val="100"/>
        </w:rPr>
      </w:r>
      <w:r>
        <w:rPr>
          <w:rFonts w:ascii="Arial" w:hAnsi="Arial" w:cs="Arial" w:eastAsia="Arial"/>
          <w:sz w:val="11"/>
          <w:szCs w:val="11"/>
          <w:color w:val="565657"/>
          <w:spacing w:val="0"/>
          <w:w w:val="75"/>
        </w:rPr>
        <w:t>...........</w:t>
      </w:r>
      <w:r>
        <w:rPr>
          <w:rFonts w:ascii="Arial" w:hAnsi="Arial" w:cs="Arial" w:eastAsia="Arial"/>
          <w:sz w:val="11"/>
          <w:szCs w:val="11"/>
          <w:color w:val="565657"/>
          <w:spacing w:val="-21"/>
          <w:w w:val="100"/>
        </w:rPr>
        <w:t> </w:t>
      </w:r>
      <w:r>
        <w:rPr>
          <w:rFonts w:ascii="Arial" w:hAnsi="Arial" w:cs="Arial" w:eastAsia="Arial"/>
          <w:sz w:val="11"/>
          <w:szCs w:val="11"/>
          <w:color w:val="2D2D2D"/>
          <w:spacing w:val="0"/>
          <w:w w:val="218"/>
        </w:rPr>
        <w:t>..</w:t>
      </w:r>
      <w:r>
        <w:rPr>
          <w:rFonts w:ascii="Arial" w:hAnsi="Arial" w:cs="Arial" w:eastAsia="Arial"/>
          <w:sz w:val="11"/>
          <w:szCs w:val="11"/>
          <w:color w:val="2D2D2D"/>
          <w:spacing w:val="3"/>
          <w:w w:val="218"/>
        </w:rPr>
        <w:t> </w:t>
      </w:r>
      <w:r>
        <w:rPr>
          <w:rFonts w:ascii="Arial" w:hAnsi="Arial" w:cs="Arial" w:eastAsia="Arial"/>
          <w:sz w:val="11"/>
          <w:szCs w:val="11"/>
          <w:color w:val="797C7B"/>
          <w:spacing w:val="0"/>
          <w:w w:val="79"/>
          <w:i/>
        </w:rPr>
        <w:t>(</w:t>
      </w:r>
      <w:r>
        <w:rPr>
          <w:rFonts w:ascii="Arial" w:hAnsi="Arial" w:cs="Arial" w:eastAsia="Arial"/>
          <w:sz w:val="11"/>
          <w:szCs w:val="11"/>
          <w:color w:val="797C7B"/>
          <w:spacing w:val="6"/>
          <w:w w:val="78"/>
          <w:i/>
        </w:rPr>
        <w:t>/</w:t>
      </w:r>
      <w:r>
        <w:rPr>
          <w:rFonts w:ascii="Arial" w:hAnsi="Arial" w:cs="Arial" w:eastAsia="Arial"/>
          <w:sz w:val="11"/>
          <w:szCs w:val="11"/>
          <w:color w:val="A8AAA8"/>
          <w:spacing w:val="0"/>
          <w:w w:val="261"/>
          <w:i/>
        </w:rPr>
        <w:t>'</w:t>
      </w:r>
      <w:r>
        <w:rPr>
          <w:rFonts w:ascii="Arial" w:hAnsi="Arial" w:cs="Arial" w:eastAsia="Arial"/>
          <w:sz w:val="11"/>
          <w:szCs w:val="11"/>
          <w:color w:val="A8AAA8"/>
          <w:spacing w:val="0"/>
          <w:w w:val="100"/>
          <w:i/>
        </w:rPr>
        <w:t>     </w:t>
      </w:r>
      <w:r>
        <w:rPr>
          <w:rFonts w:ascii="Arial" w:hAnsi="Arial" w:cs="Arial" w:eastAsia="Arial"/>
          <w:sz w:val="11"/>
          <w:szCs w:val="11"/>
          <w:color w:val="A8AAA8"/>
          <w:spacing w:val="-1"/>
          <w:w w:val="100"/>
          <w:i/>
        </w:rPr>
        <w:t> </w:t>
      </w:r>
      <w:r>
        <w:rPr>
          <w:rFonts w:ascii="Arial" w:hAnsi="Arial" w:cs="Arial" w:eastAsia="Arial"/>
          <w:sz w:val="11"/>
          <w:szCs w:val="11"/>
          <w:color w:val="939393"/>
          <w:spacing w:val="0"/>
          <w:w w:val="114"/>
        </w:rPr>
        <w:t>"</w:t>
      </w:r>
      <w:r>
        <w:rPr>
          <w:rFonts w:ascii="Arial" w:hAnsi="Arial" w:cs="Arial" w:eastAsia="Arial"/>
          <w:sz w:val="11"/>
          <w:szCs w:val="11"/>
          <w:color w:val="939393"/>
          <w:spacing w:val="-7"/>
          <w:w w:val="114"/>
        </w:rPr>
        <w:t>'</w:t>
      </w:r>
      <w:r>
        <w:rPr>
          <w:rFonts w:ascii="Arial" w:hAnsi="Arial" w:cs="Arial" w:eastAsia="Arial"/>
          <w:sz w:val="11"/>
          <w:szCs w:val="11"/>
          <w:color w:val="A8AAA8"/>
          <w:spacing w:val="0"/>
          <w:w w:val="258"/>
        </w:rPr>
        <w:t>'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0" w:after="0" w:line="304" w:lineRule="exact"/>
        <w:ind w:right="1237"/>
        <w:jc w:val="right"/>
        <w:tabs>
          <w:tab w:pos="620" w:val="left"/>
        </w:tabs>
        <w:rPr>
          <w:rFonts w:ascii="Arial" w:hAnsi="Arial" w:cs="Arial" w:eastAsia="Arial"/>
          <w:sz w:val="7"/>
          <w:szCs w:val="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7.497009pt;margin-top:3.692239pt;width:11.242166pt;height:7.039487pt;mso-position-horizontal-relative:page;mso-position-vertical-relative:paragraph;z-index:-17121" type="#_x0000_t202" filled="f" stroked="f">
            <v:textbox inset="0,0,0,0">
              <w:txbxContent>
                <w:p>
                  <w:pPr>
                    <w:spacing w:before="0" w:after="0" w:line="141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2D2D2D"/>
                      <w:spacing w:val="0"/>
                      <w:w w:val="276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2D2D2D"/>
                      <w:spacing w:val="-62"/>
                      <w:w w:val="276"/>
                    </w:rPr>
                    <w:t>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2D2D2D"/>
                      <w:spacing w:val="0"/>
                      <w:w w:val="154"/>
                    </w:rPr>
                    <w:t>f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2D2D2D"/>
                      <w:spacing w:val="0"/>
                      <w:w w:val="154"/>
                    </w:rPr>
                    <w:t>\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4"/>
          <w:szCs w:val="14"/>
          <w:color w:val="939393"/>
          <w:spacing w:val="3"/>
          <w:w w:val="100"/>
          <w:position w:val="6"/>
        </w:rPr>
        <w:t>"</w:t>
      </w:r>
      <w:r>
        <w:rPr>
          <w:rFonts w:ascii="Times New Roman" w:hAnsi="Times New Roman" w:cs="Times New Roman" w:eastAsia="Times New Roman"/>
          <w:sz w:val="14"/>
          <w:szCs w:val="14"/>
          <w:color w:val="939393"/>
          <w:spacing w:val="-12"/>
          <w:w w:val="100"/>
          <w:position w:val="6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676767"/>
          <w:spacing w:val="-78"/>
          <w:w w:val="100"/>
          <w:i/>
          <w:position w:val="6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939393"/>
          <w:spacing w:val="0"/>
          <w:w w:val="100"/>
          <w:position w:val="6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939393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39393"/>
          <w:spacing w:val="2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39393"/>
          <w:spacing w:val="0"/>
          <w:w w:val="347"/>
          <w:position w:val="6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939393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939393"/>
          <w:spacing w:val="0"/>
          <w:w w:val="100"/>
          <w:position w:val="6"/>
        </w:rPr>
      </w:r>
      <w:r>
        <w:rPr>
          <w:rFonts w:ascii="Arial" w:hAnsi="Arial" w:cs="Arial" w:eastAsia="Arial"/>
          <w:sz w:val="13"/>
          <w:szCs w:val="13"/>
          <w:color w:val="565657"/>
          <w:spacing w:val="0"/>
          <w:w w:val="133"/>
          <w:position w:val="-4"/>
        </w:rPr>
        <w:t>,,</w:t>
      </w:r>
      <w:r>
        <w:rPr>
          <w:rFonts w:ascii="Arial" w:hAnsi="Arial" w:cs="Arial" w:eastAsia="Arial"/>
          <w:sz w:val="13"/>
          <w:szCs w:val="13"/>
          <w:color w:val="565657"/>
          <w:spacing w:val="4"/>
          <w:w w:val="133"/>
          <w:position w:val="-4"/>
        </w:rPr>
        <w:t> </w:t>
      </w:r>
      <w:r>
        <w:rPr>
          <w:rFonts w:ascii="Arial" w:hAnsi="Arial" w:cs="Arial" w:eastAsia="Arial"/>
          <w:sz w:val="15"/>
          <w:szCs w:val="15"/>
          <w:color w:val="565657"/>
          <w:spacing w:val="-3"/>
          <w:w w:val="119"/>
          <w:position w:val="-4"/>
        </w:rPr>
        <w:t>,</w:t>
      </w:r>
      <w:r>
        <w:rPr>
          <w:rFonts w:ascii="Times New Roman" w:hAnsi="Times New Roman" w:cs="Times New Roman" w:eastAsia="Times New Roman"/>
          <w:sz w:val="34"/>
          <w:szCs w:val="34"/>
          <w:color w:val="424242"/>
          <w:spacing w:val="0"/>
          <w:w w:val="61"/>
          <w:position w:val="-4"/>
        </w:rPr>
        <w:t>....</w:t>
      </w:r>
      <w:r>
        <w:rPr>
          <w:rFonts w:ascii="Times New Roman" w:hAnsi="Times New Roman" w:cs="Times New Roman" w:eastAsia="Times New Roman"/>
          <w:sz w:val="34"/>
          <w:szCs w:val="34"/>
          <w:color w:val="424242"/>
          <w:spacing w:val="-5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676767"/>
          <w:spacing w:val="0"/>
          <w:w w:val="51"/>
          <w:position w:val="-4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676767"/>
          <w:spacing w:val="-20"/>
          <w:w w:val="51"/>
          <w:position w:val="-4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A8AAA8"/>
          <w:spacing w:val="-9"/>
          <w:w w:val="91"/>
          <w:position w:val="-4"/>
        </w:rPr>
        <w:t>.</w:t>
      </w:r>
      <w:r>
        <w:rPr>
          <w:rFonts w:ascii="Arial" w:hAnsi="Arial" w:cs="Arial" w:eastAsia="Arial"/>
          <w:sz w:val="14"/>
          <w:szCs w:val="14"/>
          <w:color w:val="565657"/>
          <w:spacing w:val="0"/>
          <w:w w:val="98"/>
          <w:position w:val="6"/>
        </w:rPr>
        <w:t>:;.</w:t>
      </w:r>
      <w:r>
        <w:rPr>
          <w:rFonts w:ascii="Arial" w:hAnsi="Arial" w:cs="Arial" w:eastAsia="Arial"/>
          <w:sz w:val="14"/>
          <w:szCs w:val="14"/>
          <w:color w:val="565657"/>
          <w:spacing w:val="0"/>
          <w:w w:val="100"/>
          <w:position w:val="6"/>
        </w:rPr>
        <w:t> </w:t>
      </w:r>
      <w:r>
        <w:rPr>
          <w:rFonts w:ascii="Arial" w:hAnsi="Arial" w:cs="Arial" w:eastAsia="Arial"/>
          <w:sz w:val="14"/>
          <w:szCs w:val="14"/>
          <w:color w:val="565657"/>
          <w:spacing w:val="8"/>
          <w:w w:val="100"/>
          <w:position w:val="6"/>
        </w:rPr>
        <w:t> </w:t>
      </w:r>
      <w:r>
        <w:rPr>
          <w:rFonts w:ascii="Arial" w:hAnsi="Arial" w:cs="Arial" w:eastAsia="Arial"/>
          <w:sz w:val="7"/>
          <w:szCs w:val="7"/>
          <w:color w:val="939393"/>
          <w:spacing w:val="0"/>
          <w:w w:val="176"/>
          <w:i/>
          <w:position w:val="6"/>
        </w:rPr>
        <w:t>,1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66" w:lineRule="exact"/>
        <w:ind w:right="1495"/>
        <w:jc w:val="right"/>
        <w:tabs>
          <w:tab w:pos="460" w:val="left"/>
        </w:tabs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424242"/>
          <w:spacing w:val="-25"/>
          <w:w w:val="147"/>
          <w:i/>
          <w:position w:val="-1"/>
        </w:rPr>
        <w:t>.</w:t>
      </w:r>
      <w:r>
        <w:rPr>
          <w:rFonts w:ascii="Arial" w:hAnsi="Arial" w:cs="Arial" w:eastAsia="Arial"/>
          <w:sz w:val="8"/>
          <w:szCs w:val="8"/>
          <w:color w:val="424242"/>
          <w:spacing w:val="0"/>
          <w:w w:val="131"/>
          <w:i/>
          <w:position w:val="-1"/>
        </w:rPr>
        <w:t>'ii'</w:t>
      </w:r>
      <w:r>
        <w:rPr>
          <w:rFonts w:ascii="Arial" w:hAnsi="Arial" w:cs="Arial" w:eastAsia="Arial"/>
          <w:sz w:val="8"/>
          <w:szCs w:val="8"/>
          <w:color w:val="424242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8"/>
          <w:szCs w:val="8"/>
          <w:color w:val="424242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8"/>
          <w:szCs w:val="8"/>
          <w:color w:val="BAB8BC"/>
          <w:spacing w:val="0"/>
          <w:w w:val="191"/>
          <w:position w:val="-1"/>
        </w:rPr>
        <w:t>.,..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134" w:lineRule="exact"/>
        <w:ind w:right="1949"/>
        <w:jc w:val="righ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797C7B"/>
          <w:spacing w:val="0"/>
          <w:w w:val="149"/>
          <w:i/>
        </w:rPr>
        <w:t>,_,_.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14" w:lineRule="exact"/>
        <w:ind w:left="3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-1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20"/>
        </w:sectPr>
      </w:pPr>
      <w:rPr/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/>
        <w:pict>
          <v:group style="position:absolute;margin-left:15.99615pt;margin-top:29.676497pt;width:564.282081pt;height:798.719855pt;mso-position-horizontal-relative:page;mso-position-vertical-relative:page;z-index:-17128" coordorigin="320,594" coordsize="11286,15974">
            <v:group style="position:absolute;left:334;top:620;width:8881;height:2" coordorigin="334,620" coordsize="8881,2">
              <v:shape style="position:absolute;left:334;top:620;width:8881;height:2" coordorigin="334,620" coordsize="8881,0" path="m334,620l9216,620e" filled="f" stroked="t" strokeweight=".716246pt" strokecolor="#5B5B5B">
                <v:path arrowok="t"/>
              </v:shape>
            </v:group>
            <v:group style="position:absolute;left:344;top:613;width:2;height:546" coordorigin="344,613" coordsize="2,546">
              <v:shape style="position:absolute;left:344;top:613;width:2;height:546" coordorigin="344,613" coordsize="0,546" path="m344,1158l344,613e" filled="f" stroked="t" strokeweight=".477497pt" strokecolor="#343434">
                <v:path arrowok="t"/>
              </v:shape>
            </v:group>
            <v:group style="position:absolute;left:2373;top:622;width:19;height:2" coordorigin="2373,622" coordsize="19,2">
              <v:shape style="position:absolute;left:2373;top:622;width:19;height:2" coordorigin="2373,622" coordsize="19,0" path="m2373,622l2392,622e" filled="f" stroked="t" strokeweight=".95727pt" strokecolor="#484848">
                <v:path arrowok="t"/>
              </v:shape>
            </v:group>
            <v:group style="position:absolute;left:9185;top:613;width:2;height:1536" coordorigin="9185,613" coordsize="2,1536">
              <v:shape style="position:absolute;left:9185;top:613;width:2;height:1536" coordorigin="9185,613" coordsize="0,1536" path="m9185,2149l9185,613e" filled="f" stroked="t" strokeweight=".954994pt" strokecolor="#646464">
                <v:path arrowok="t"/>
              </v:shape>
            </v:group>
            <v:group style="position:absolute;left:9144;top:617;width:563;height:2" coordorigin="9144,617" coordsize="563,2">
              <v:shape style="position:absolute;left:9144;top:617;width:563;height:2" coordorigin="9144,617" coordsize="563,0" path="m9144,617l9708,617e" filled="f" stroked="t" strokeweight=".477497pt" strokecolor="#3F3F3F">
                <v:path arrowok="t"/>
              </v:shape>
            </v:group>
            <v:group style="position:absolute;left:9650;top:615;width:1910;height:2" coordorigin="9650,615" coordsize="1910,2">
              <v:shape style="position:absolute;left:9650;top:615;width:1910;height:2" coordorigin="9650,615" coordsize="1910,0" path="m9650,615l11560,615e" filled="f" stroked="t" strokeweight=".477497pt" strokecolor="#4F4F54">
                <v:path arrowok="t"/>
              </v:shape>
            </v:group>
            <v:group style="position:absolute;left:11555;top:603;width:2;height:3518" coordorigin="11555,603" coordsize="2,3518">
              <v:shape style="position:absolute;left:11555;top:603;width:2;height:3518" coordorigin="11555,603" coordsize="0,3518" path="m11555,4121l11555,603e" filled="f" stroked="t" strokeweight=".954994pt" strokecolor="#6B6B6B">
                <v:path arrowok="t"/>
              </v:shape>
            </v:group>
            <v:group style="position:absolute;left:344;top:1101;width:2;height:369" coordorigin="344,1101" coordsize="2,369">
              <v:shape style="position:absolute;left:344;top:1101;width:2;height:369" coordorigin="344,1101" coordsize="0,369" path="m344,1469l344,1101e" filled="f" stroked="t" strokeweight=".477497pt" strokecolor="#1F1F1F">
                <v:path arrowok="t"/>
              </v:shape>
            </v:group>
            <v:group style="position:absolute;left:339;top:613;width:2;height:1072" coordorigin="339,613" coordsize="2,1072">
              <v:shape style="position:absolute;left:339;top:613;width:2;height:1072" coordorigin="339,613" coordsize="0,1072" path="m339,1685l339,613e" filled="f" stroked="t" strokeweight=".716246pt" strokecolor="#3B3B3B">
                <v:path arrowok="t"/>
              </v:shape>
            </v:group>
            <v:group style="position:absolute;left:3887;top:3336;width:2;height:766" coordorigin="3887,3336" coordsize="2,766">
              <v:shape style="position:absolute;left:3887;top:3336;width:2;height:766" coordorigin="3887,3336" coordsize="0,766" path="m3887,4102l3887,3336e" filled="f" stroked="t" strokeweight="1.193743pt" strokecolor="#545454">
                <v:path arrowok="t"/>
              </v:shape>
            </v:group>
            <v:group style="position:absolute;left:3873;top:3767;width:2411;height:2" coordorigin="3873,3767" coordsize="2411,2">
              <v:shape style="position:absolute;left:3873;top:3767;width:2411;height:2" coordorigin="3873,3767" coordsize="2411,0" path="m3873,3767l6284,3767e" filled="f" stroked="t" strokeweight=".716246pt" strokecolor="#6B6B6B">
                <v:path arrowok="t"/>
              </v:shape>
            </v:group>
            <v:group style="position:absolute;left:6227;top:3762;width:239;height:2" coordorigin="6227,3762" coordsize="239,2">
              <v:shape style="position:absolute;left:6227;top:3762;width:239;height:2" coordorigin="6227,3762" coordsize="239,0" path="m6227,3762l6465,3762e" filled="f" stroked="t" strokeweight=".477497pt" strokecolor="#A0A0A0">
                <v:path arrowok="t"/>
              </v:shape>
            </v:group>
            <v:group style="position:absolute;left:7005;top:3331;width:2;height:775" coordorigin="7005,3331" coordsize="2,775">
              <v:shape style="position:absolute;left:7005;top:3331;width:2;height:775" coordorigin="7005,3331" coordsize="0,775" path="m7005,4107l7005,3331e" filled="f" stroked="t" strokeweight=".954994pt" strokecolor="#646464">
                <v:path arrowok="t"/>
              </v:shape>
            </v:group>
            <v:group style="position:absolute;left:7014;top:3772;width:2163;height:2" coordorigin="7014,3772" coordsize="2163,2">
              <v:shape style="position:absolute;left:7014;top:3772;width:2163;height:2" coordorigin="7014,3772" coordsize="2163,0" path="m7014,3772l9177,3772e" filled="f" stroked="t" strokeweight=".238749pt" strokecolor="#707070">
                <v:path arrowok="t"/>
              </v:shape>
            </v:group>
            <v:group style="position:absolute;left:6336;top:3762;width:678;height:2" coordorigin="6336,3762" coordsize="678,2">
              <v:shape style="position:absolute;left:6336;top:3762;width:678;height:2" coordorigin="6336,3762" coordsize="678,0" path="m6336,3762l7014,3762e" filled="f" stroked="t" strokeweight=".716246pt" strokecolor="#A3A3A3">
                <v:path arrowok="t"/>
              </v:shape>
            </v:group>
            <v:group style="position:absolute;left:9177;top:3772;width:1399;height:2" coordorigin="9177,3772" coordsize="1399,2">
              <v:shape style="position:absolute;left:9177;top:3772;width:1399;height:2" coordorigin="9177,3772" coordsize="1399,0" path="m9177,3772l10577,3772e" filled="f" stroked="t" strokeweight=".238749pt" strokecolor="#000000">
                <v:path arrowok="t"/>
              </v:shape>
            </v:group>
            <v:group style="position:absolute;left:10577;top:3772;width:988;height:2" coordorigin="10577,3772" coordsize="988,2">
              <v:shape style="position:absolute;left:10577;top:3772;width:988;height:2" coordorigin="10577,3772" coordsize="988,0" path="m10577,3772l11565,3772e" filled="f" stroked="t" strokeweight=".238749pt" strokecolor="#6B6B6B">
                <v:path arrowok="t"/>
              </v:shape>
            </v:group>
            <v:group style="position:absolute;left:329;top:4095;width:754;height:2" coordorigin="329,4095" coordsize="754,2">
              <v:shape style="position:absolute;left:329;top:4095;width:754;height:2" coordorigin="329,4095" coordsize="754,0" path="m329,4095l1084,4095e" filled="f" stroked="t" strokeweight=".954994pt" strokecolor="#646464">
                <v:path arrowok="t"/>
              </v:shape>
            </v:group>
            <v:group style="position:absolute;left:1027;top:4097;width:707;height:2" coordorigin="1027,4097" coordsize="707,2">
              <v:shape style="position:absolute;left:1027;top:4097;width:707;height:2" coordorigin="1027,4097" coordsize="707,0" path="m1027,4097l1733,4097e" filled="f" stroked="t" strokeweight=".477497pt" strokecolor="#3B3B3B">
                <v:path arrowok="t"/>
              </v:shape>
            </v:group>
            <v:group style="position:absolute;left:1676;top:4097;width:1676;height:2" coordorigin="1676,4097" coordsize="1676,2">
              <v:shape style="position:absolute;left:1676;top:4097;width:1676;height:2" coordorigin="1676,4097" coordsize="1676,0" path="m1676,4097l3352,4097e" filled="f" stroked="t" strokeweight=".716246pt" strokecolor="#606060">
                <v:path arrowok="t"/>
              </v:shape>
            </v:group>
            <v:group style="position:absolute;left:3295;top:4097;width:616;height:2" coordorigin="3295,4097" coordsize="616,2">
              <v:shape style="position:absolute;left:3295;top:4097;width:616;height:2" coordorigin="3295,4097" coordsize="616,0" path="m3295,4097l3911,4097e" filled="f" stroked="t" strokeweight=".477497pt" strokecolor="#3B3B3B">
                <v:path arrowok="t"/>
              </v:shape>
            </v:group>
            <v:group style="position:absolute;left:3873;top:4085;width:2383;height:2" coordorigin="3873,4085" coordsize="2383,2">
              <v:shape style="position:absolute;left:3873;top:4085;width:2383;height:2" coordorigin="3873,4085" coordsize="2383,0" path="m3873,4085l6255,4085e" filled="f" stroked="t" strokeweight="1.432491pt" strokecolor="#676767">
                <v:path arrowok="t"/>
              </v:shape>
            </v:group>
            <v:group style="position:absolute;left:6255;top:4083;width:774;height:2" coordorigin="6255,4083" coordsize="774,2">
              <v:shape style="position:absolute;left:6255;top:4083;width:774;height:2" coordorigin="6255,4083" coordsize="774,0" path="m6255,4083l7029,4083e" filled="f" stroked="t" strokeweight=".954994pt" strokecolor="#838383">
                <v:path arrowok="t"/>
              </v:shape>
            </v:group>
            <v:group style="position:absolute;left:6986;top:4097;width:3653;height:2" coordorigin="6986,4097" coordsize="3653,2">
              <v:shape style="position:absolute;left:6986;top:4097;width:3653;height:2" coordorigin="6986,4097" coordsize="3653,0" path="m6986,4097l10639,4097e" filled="f" stroked="t" strokeweight=".716246pt" strokecolor="#606060">
                <v:path arrowok="t"/>
              </v:shape>
            </v:group>
            <v:group style="position:absolute;left:10548;top:4097;width:1022;height:2" coordorigin="10548,4097" coordsize="1022,2">
              <v:shape style="position:absolute;left:10548;top:4097;width:1022;height:2" coordorigin="10548,4097" coordsize="1022,0" path="m10548,4097l11570,4097e" filled="f" stroked="t" strokeweight=".477497pt" strokecolor="#4B4B4B">
                <v:path arrowok="t"/>
              </v:shape>
            </v:group>
            <v:group style="position:absolute;left:329;top:4382;width:8877;height:2" coordorigin="329,4382" coordsize="8877,2">
              <v:shape style="position:absolute;left:329;top:4382;width:8877;height:2" coordorigin="329,4382" coordsize="8877,0" path="m329,4382l9206,4382e" filled="f" stroked="t" strokeweight=".716246pt" strokecolor="#5B5B5B">
                <v:path arrowok="t"/>
              </v:shape>
            </v:group>
            <v:group style="position:absolute;left:9149;top:4380;width:196;height:2" coordorigin="9149,4380" coordsize="196,2">
              <v:shape style="position:absolute;left:9149;top:4380;width:196;height:2" coordorigin="9149,4380" coordsize="196,0" path="m9149,4380l9345,4380e" filled="f" stroked="t" strokeweight=".477497pt" strokecolor="#4F4F4F">
                <v:path arrowok="t"/>
              </v:shape>
            </v:group>
            <v:group style="position:absolute;left:9287;top:4380;width:420;height:2" coordorigin="9287,4380" coordsize="420,2">
              <v:shape style="position:absolute;left:9287;top:4380;width:420;height:2" coordorigin="9287,4380" coordsize="420,0" path="m9287,4380l9708,4380e" filled="f" stroked="t" strokeweight=".477497pt" strokecolor="#3B3B3B">
                <v:path arrowok="t"/>
              </v:shape>
            </v:group>
            <v:group style="position:absolute;left:9650;top:4382;width:955;height:2" coordorigin="9650,4382" coordsize="955,2">
              <v:shape style="position:absolute;left:9650;top:4382;width:955;height:2" coordorigin="9650,4382" coordsize="955,0" path="m9650,4382l10605,4382e" filled="f" stroked="t" strokeweight=".477497pt" strokecolor="#575757">
                <v:path arrowok="t"/>
              </v:shape>
            </v:group>
            <v:group style="position:absolute;left:10333;top:4380;width:1241;height:2" coordorigin="10333,4380" coordsize="1241,2">
              <v:shape style="position:absolute;left:10333;top:4380;width:1241;height:2" coordorigin="10333,4380" coordsize="1241,0" path="m10333,4380l11575,4380e" filled="f" stroked="t" strokeweight=".954994pt" strokecolor="#6B6B6B">
                <v:path arrowok="t"/>
              </v:shape>
            </v:group>
            <v:group style="position:absolute;left:11567;top:613;width:2;height:5275" coordorigin="11567,613" coordsize="2,5275">
              <v:shape style="position:absolute;left:11567;top:613;width:2;height:5275" coordorigin="11567,613" coordsize="0,5275" path="m11567,5887l11567,613e" filled="f" stroked="t" strokeweight=".954994pt" strokecolor="#6B6B6B">
                <v:path arrowok="t"/>
              </v:shape>
            </v:group>
            <v:group style="position:absolute;left:2378;top:4626;width:1518;height:2" coordorigin="2378,4626" coordsize="1518,2">
              <v:shape style="position:absolute;left:2378;top:4626;width:1518;height:2" coordorigin="2378,4626" coordsize="1518,0" path="m2378,4626l3896,4626e" filled="f" stroked="t" strokeweight=".477497pt" strokecolor="#4B4B4B">
                <v:path arrowok="t"/>
              </v:shape>
            </v:group>
            <v:group style="position:absolute;left:3839;top:4624;width:1604;height:2" coordorigin="3839,4624" coordsize="1604,2">
              <v:shape style="position:absolute;left:3839;top:4624;width:1604;height:2" coordorigin="3839,4624" coordsize="1604,0" path="m3839,4624l5443,4624e" filled="f" stroked="t" strokeweight=".954994pt" strokecolor="#606060">
                <v:path arrowok="t"/>
              </v:shape>
            </v:group>
            <v:group style="position:absolute;left:5358;top:4624;width:1499;height:2" coordorigin="5358,4624" coordsize="1499,2">
              <v:shape style="position:absolute;left:5358;top:4624;width:1499;height:2" coordorigin="5358,4624" coordsize="1499,0" path="m5358,4624l6857,4624e" filled="f" stroked="t" strokeweight=".477497pt" strokecolor="#484848">
                <v:path arrowok="t"/>
              </v:shape>
            </v:group>
            <v:group style="position:absolute;left:6723;top:4621;width:2636;height:2" coordorigin="6723,4621" coordsize="2636,2">
              <v:shape style="position:absolute;left:6723;top:4621;width:2636;height:2" coordorigin="6723,4621" coordsize="2636,0" path="m6723,4621l9359,4621e" filled="f" stroked="t" strokeweight=".716246pt" strokecolor="#606060">
                <v:path arrowok="t"/>
              </v:shape>
            </v:group>
            <v:group style="position:absolute;left:9287;top:4619;width:420;height:2" coordorigin="9287,4619" coordsize="420,2">
              <v:shape style="position:absolute;left:9287;top:4619;width:420;height:2" coordorigin="9287,4619" coordsize="420,0" path="m9287,4619l9708,4619e" filled="f" stroked="t" strokeweight=".477497pt" strokecolor="#444444">
                <v:path arrowok="t"/>
              </v:shape>
            </v:group>
            <v:group style="position:absolute;left:9650;top:4621;width:1924;height:2" coordorigin="9650,4621" coordsize="1924,2">
              <v:shape style="position:absolute;left:9650;top:4621;width:1924;height:2" coordorigin="9650,4621" coordsize="1924,0" path="m9650,4621l11575,4621e" filled="f" stroked="t" strokeweight=".954994pt" strokecolor="#676767">
                <v:path arrowok="t"/>
              </v:shape>
            </v:group>
            <v:group style="position:absolute;left:4947;top:4614;width:2;height:1024" coordorigin="4947,4614" coordsize="2,1024">
              <v:shape style="position:absolute;left:4947;top:4614;width:2;height:1024" coordorigin="4947,4614" coordsize="0,1024" path="m4947,5638l4947,4614e" filled="f" stroked="t" strokeweight=".954994pt" strokecolor="#646464">
                <v:path arrowok="t"/>
              </v:shape>
            </v:group>
            <v:group style="position:absolute;left:7864;top:4614;width:2;height:517" coordorigin="7864,4614" coordsize="2,517">
              <v:shape style="position:absolute;left:7864;top:4614;width:2;height:517" coordorigin="7864,4614" coordsize="0,517" path="m7864,5131l7864,4614e" filled="f" stroked="t" strokeweight=".477497pt" strokecolor="#343434">
                <v:path arrowok="t"/>
              </v:shape>
            </v:group>
            <v:group style="position:absolute;left:4937;top:5119;width:1347;height:2" coordorigin="4937,5119" coordsize="1347,2">
              <v:shape style="position:absolute;left:4937;top:5119;width:1347;height:2" coordorigin="4937,5119" coordsize="1347,0" path="m4937,5119l6284,5119e" filled="f" stroked="t" strokeweight=".954994pt" strokecolor="#606060">
                <v:path arrowok="t"/>
              </v:shape>
            </v:group>
            <v:group style="position:absolute;left:6227;top:5121;width:239;height:2" coordorigin="6227,5121" coordsize="239,2">
              <v:shape style="position:absolute;left:6227;top:5121;width:239;height:2" coordorigin="6227,5121" coordsize="239,0" path="m6227,5121l6465,5121e" filled="f" stroked="t" strokeweight=".477497pt" strokecolor="#2F2F2F">
                <v:path arrowok="t"/>
              </v:shape>
            </v:group>
            <v:group style="position:absolute;left:6408;top:5119;width:640;height:2" coordorigin="6408,5119" coordsize="640,2">
              <v:shape style="position:absolute;left:6408;top:5119;width:640;height:2" coordorigin="6408,5119" coordsize="640,0" path="m6408,5119l7048,5119e" filled="f" stroked="t" strokeweight=".716246pt" strokecolor="#4F4F4F">
                <v:path arrowok="t"/>
              </v:shape>
            </v:group>
            <v:group style="position:absolute;left:6991;top:5117;width:454;height:2" coordorigin="6991,5117" coordsize="454,2">
              <v:shape style="position:absolute;left:6991;top:5117;width:454;height:2" coordorigin="6991,5117" coordsize="454,0" path="m6991,5117l7444,5117e" filled="f" stroked="t" strokeweight=".477497pt" strokecolor="#2F2F2F">
                <v:path arrowok="t"/>
              </v:shape>
            </v:group>
            <v:group style="position:absolute;left:7387;top:5117;width:1958;height:2" coordorigin="7387,5117" coordsize="1958,2">
              <v:shape style="position:absolute;left:7387;top:5117;width:1958;height:2" coordorigin="7387,5117" coordsize="1958,0" path="m7387,5117l9345,5117e" filled="f" stroked="t" strokeweight=".954994pt" strokecolor="#606060">
                <v:path arrowok="t"/>
              </v:shape>
            </v:group>
            <v:group style="position:absolute;left:9287;top:5117;width:420;height:2" coordorigin="9287,5117" coordsize="420,2">
              <v:shape style="position:absolute;left:9287;top:5117;width:420;height:2" coordorigin="9287,5117" coordsize="420,0" path="m9287,5117l9708,5117e" filled="f" stroked="t" strokeweight=".477497pt" strokecolor="#343434">
                <v:path arrowok="t"/>
              </v:shape>
            </v:group>
            <v:group style="position:absolute;left:9650;top:5117;width:955;height:2" coordorigin="9650,5117" coordsize="955,2">
              <v:shape style="position:absolute;left:9650;top:5117;width:955;height:2" coordorigin="9650,5117" coordsize="955,0" path="m9650,5117l10605,5117e" filled="f" stroked="t" strokeweight=".477497pt" strokecolor="#484848">
                <v:path arrowok="t"/>
              </v:shape>
            </v:group>
            <v:group style="position:absolute;left:10486;top:5117;width:1089;height:2" coordorigin="10486,5117" coordsize="1089,2">
              <v:shape style="position:absolute;left:10486;top:5117;width:1089;height:2" coordorigin="10486,5117" coordsize="1089,0" path="m10486,5117l11575,5117e" filled="f" stroked="t" strokeweight=".954994pt" strokecolor="#676767">
                <v:path arrowok="t"/>
              </v:shape>
            </v:group>
            <v:group style="position:absolute;left:4937;top:5370;width:3443;height:2" coordorigin="4937,5370" coordsize="3443,2">
              <v:shape style="position:absolute;left:4937;top:5370;width:3443;height:2" coordorigin="4937,5370" coordsize="3443,0" path="m4937,5370l8380,5370e" filled="f" stroked="t" strokeweight=".716246pt" strokecolor="#575757">
                <v:path arrowok="t"/>
              </v:shape>
            </v:group>
            <v:group style="position:absolute;left:8323;top:5370;width:883;height:2" coordorigin="8323,5370" coordsize="883,2">
              <v:shape style="position:absolute;left:8323;top:5370;width:883;height:2" coordorigin="8323,5370" coordsize="883,0" path="m8323,5370l9206,5370e" filled="f" stroked="t" strokeweight=".477497pt" strokecolor="#3B3B3B">
                <v:path arrowok="t"/>
              </v:shape>
            </v:group>
            <v:group style="position:absolute;left:9144;top:5368;width:2435;height:2" coordorigin="9144,5368" coordsize="2435,2">
              <v:shape style="position:absolute;left:9144;top:5368;width:2435;height:2" coordorigin="9144,5368" coordsize="2435,0" path="m9144,5368l11579,5368e" filled="f" stroked="t" strokeweight=".954994pt" strokecolor="#676767">
                <v:path arrowok="t"/>
              </v:shape>
            </v:group>
            <v:group style="position:absolute;left:4942;top:5619;width:3438;height:2" coordorigin="4942,5619" coordsize="3438,2">
              <v:shape style="position:absolute;left:4942;top:5619;width:3438;height:2" coordorigin="4942,5619" coordsize="3438,0" path="m4942,5619l8380,5619e" filled="f" stroked="t" strokeweight=".716246pt" strokecolor="#575757">
                <v:path arrowok="t"/>
              </v:shape>
            </v:group>
            <v:group style="position:absolute;left:8323;top:5619;width:215;height:2" coordorigin="8323,5619" coordsize="215,2">
              <v:shape style="position:absolute;left:8323;top:5619;width:215;height:2" coordorigin="8323,5619" coordsize="215,0" path="m8323,5619l8538,5619e" filled="f" stroked="t" strokeweight=".477497pt" strokecolor="#343434">
                <v:path arrowok="t"/>
              </v:shape>
            </v:group>
            <v:group style="position:absolute;left:8480;top:5619;width:726;height:2" coordorigin="8480,5619" coordsize="726,2">
              <v:shape style="position:absolute;left:8480;top:5619;width:726;height:2" coordorigin="8480,5619" coordsize="726,0" path="m8480,5619l9206,5619e" filled="f" stroked="t" strokeweight=".477497pt" strokecolor="#4B4B4B">
                <v:path arrowok="t"/>
              </v:shape>
            </v:group>
            <v:group style="position:absolute;left:9029;top:5619;width:1800;height:2" coordorigin="9029,5619" coordsize="1800,2">
              <v:shape style="position:absolute;left:9029;top:5619;width:1800;height:2" coordorigin="9029,5619" coordsize="1800,0" path="m9029,5619l10830,5619e" filled="f" stroked="t" strokeweight=".954994pt" strokecolor="#676767">
                <v:path arrowok="t"/>
              </v:shape>
            </v:group>
            <v:group style="position:absolute;left:10548;top:5619;width:1031;height:2" coordorigin="10548,5619" coordsize="1031,2">
              <v:shape style="position:absolute;left:10548;top:5619;width:1031;height:2" coordorigin="10548,5619" coordsize="1031,0" path="m10548,5619l11579,5619e" filled="f" stroked="t" strokeweight=".477497pt" strokecolor="#4B4B4B">
                <v:path arrowok="t"/>
              </v:shape>
            </v:group>
            <v:group style="position:absolute;left:2373;top:5863;width:979;height:2" coordorigin="2373,5863" coordsize="979,2">
              <v:shape style="position:absolute;left:2373;top:5863;width:979;height:2" coordorigin="2373,5863" coordsize="979,0" path="m2373,5863l3352,5863e" filled="f" stroked="t" strokeweight=".477497pt" strokecolor="#484848">
                <v:path arrowok="t"/>
              </v:shape>
            </v:group>
            <v:group style="position:absolute;left:3151;top:5863;width:1542;height:2" coordorigin="3151,5863" coordsize="1542,2">
              <v:shape style="position:absolute;left:3151;top:5863;width:1542;height:2" coordorigin="3151,5863" coordsize="1542,0" path="m3151,5863l4694,5863e" filled="f" stroked="t" strokeweight=".954994pt" strokecolor="#646464">
                <v:path arrowok="t"/>
              </v:shape>
            </v:group>
            <v:group style="position:absolute;left:4636;top:5863;width:339;height:2" coordorigin="4636,5863" coordsize="339,2">
              <v:shape style="position:absolute;left:4636;top:5863;width:339;height:2" coordorigin="4636,5863" coordsize="339,0" path="m4636,5863l4976,5863e" filled="f" stroked="t" strokeweight=".477497pt" strokecolor="#3F3F3F">
                <v:path arrowok="t"/>
              </v:shape>
            </v:group>
            <v:group style="position:absolute;left:4952;top:5581;width:2;height:306" coordorigin="4952,5581" coordsize="2,306">
              <v:shape style="position:absolute;left:4952;top:5581;width:2;height:306" coordorigin="4952,5581" coordsize="0,306" path="m4952,5887l4952,5581e" filled="f" stroked="t" strokeweight=".716246pt" strokecolor="#4B4B4B">
                <v:path arrowok="t"/>
              </v:shape>
            </v:group>
            <v:group style="position:absolute;left:4904;top:5863;width:3476;height:2" coordorigin="4904,5863" coordsize="3476,2">
              <v:shape style="position:absolute;left:4904;top:5863;width:3476;height:2" coordorigin="4904,5863" coordsize="3476,0" path="m4904,5863l8380,5863e" filled="f" stroked="t" strokeweight=".477497pt" strokecolor="#575757">
                <v:path arrowok="t"/>
              </v:shape>
            </v:group>
            <v:group style="position:absolute;left:8323;top:5861;width:1437;height:2" coordorigin="8323,5861" coordsize="1437,2">
              <v:shape style="position:absolute;left:8323;top:5861;width:1437;height:2" coordorigin="8323,5861" coordsize="1437,0" path="m8323,5861l9760,5861e" filled="f" stroked="t" strokeweight=".954994pt" strokecolor="#646464">
                <v:path arrowok="t"/>
              </v:shape>
            </v:group>
            <v:group style="position:absolute;left:9650;top:5861;width:1924;height:2" coordorigin="9650,5861" coordsize="1924,2">
              <v:shape style="position:absolute;left:9650;top:5861;width:1924;height:2" coordorigin="9650,5861" coordsize="1924,0" path="m9650,5861l11575,5861e" filled="f" stroked="t" strokeweight=".477497pt" strokecolor="#484848">
                <v:path arrowok="t"/>
              </v:shape>
            </v:group>
            <v:group style="position:absolute;left:329;top:6105;width:9015;height:2" coordorigin="329,6105" coordsize="9015,2">
              <v:shape style="position:absolute;left:329;top:6105;width:9015;height:2" coordorigin="329,6105" coordsize="9015,0" path="m329,6105l9345,6105e" filled="f" stroked="t" strokeweight=".716246pt" strokecolor="#5B5B5B">
                <v:path arrowok="t"/>
              </v:shape>
            </v:group>
            <v:group style="position:absolute;left:4947;top:5815;width:2;height:1010" coordorigin="4947,5815" coordsize="2,1010">
              <v:shape style="position:absolute;left:4947;top:5815;width:2;height:1010" coordorigin="4947,5815" coordsize="0,1010" path="m4947,6825l4947,5815e" filled="f" stroked="t" strokeweight=".477497pt" strokecolor="#3B3B3B">
                <v:path arrowok="t"/>
              </v:shape>
            </v:group>
            <v:group style="position:absolute;left:9287;top:6103;width:420;height:2" coordorigin="9287,6103" coordsize="420,2">
              <v:shape style="position:absolute;left:9287;top:6103;width:420;height:2" coordorigin="9287,6103" coordsize="420,0" path="m9287,6103l9708,6103e" filled="f" stroked="t" strokeweight=".477497pt" strokecolor="#3B3B3B">
                <v:path arrowok="t"/>
              </v:shape>
            </v:group>
            <v:group style="position:absolute;left:9650;top:6103;width:1920;height:2" coordorigin="9650,6103" coordsize="1920,2">
              <v:shape style="position:absolute;left:9650;top:6103;width:1920;height:2" coordorigin="9650,6103" coordsize="1920,0" path="m9650,6103l11570,6103e" filled="f" stroked="t" strokeweight=".716246pt" strokecolor="#646464">
                <v:path arrowok="t"/>
              </v:shape>
            </v:group>
            <v:group style="position:absolute;left:11567;top:5815;width:2;height:1982" coordorigin="11567,5815" coordsize="2,1982">
              <v:shape style="position:absolute;left:11567;top:5815;width:2;height:1982" coordorigin="11567,5815" coordsize="0,1982" path="m11567,7797l11567,5815e" filled="f" stroked="t" strokeweight=".477497pt" strokecolor="#545454">
                <v:path arrowok="t"/>
              </v:shape>
            </v:group>
            <v:group style="position:absolute;left:7867;top:6098;width:2;height:728" coordorigin="7867,6098" coordsize="2,728">
              <v:shape style="position:absolute;left:7867;top:6098;width:2;height:728" coordorigin="7867,6098" coordsize="0,728" path="m7867,6825l7867,6098e" filled="f" stroked="t" strokeweight=".954994pt" strokecolor="#676767">
                <v:path arrowok="t"/>
              </v:shape>
            </v:group>
            <v:group style="position:absolute;left:2373;top:6576;width:1132;height:2" coordorigin="2373,6576" coordsize="1132,2">
              <v:shape style="position:absolute;left:2373;top:6576;width:1132;height:2" coordorigin="2373,6576" coordsize="1132,0" path="m2373,6576l3505,6576e" filled="f" stroked="t" strokeweight=".716246pt" strokecolor="#575757">
                <v:path arrowok="t"/>
              </v:shape>
            </v:group>
            <v:group style="position:absolute;left:3448;top:6576;width:449;height:2" coordorigin="3448,6576" coordsize="449,2">
              <v:shape style="position:absolute;left:3448;top:6576;width:449;height:2" coordorigin="3448,6576" coordsize="449,0" path="m3448,6576l3896,6576e" filled="f" stroked="t" strokeweight=".477497pt" strokecolor="#2F2F2F">
                <v:path arrowok="t"/>
              </v:shape>
            </v:group>
            <v:group style="position:absolute;left:3839;top:6576;width:2445;height:2" coordorigin="3839,6576" coordsize="2445,2">
              <v:shape style="position:absolute;left:3839;top:6576;width:2445;height:2" coordorigin="3839,6576" coordsize="2445,0" path="m3839,6576l6284,6576e" filled="f" stroked="t" strokeweight=".716246pt" strokecolor="#5B5B5B">
                <v:path arrowok="t"/>
              </v:shape>
            </v:group>
            <v:group style="position:absolute;left:6227;top:6576;width:239;height:2" coordorigin="6227,6576" coordsize="239,2">
              <v:shape style="position:absolute;left:6227;top:6576;width:239;height:2" coordorigin="6227,6576" coordsize="239,0" path="m6227,6576l6465,6576e" filled="f" stroked="t" strokeweight=".477497pt" strokecolor="#343434">
                <v:path arrowok="t"/>
              </v:shape>
            </v:group>
            <v:group style="position:absolute;left:6408;top:6576;width:449;height:2" coordorigin="6408,6576" coordsize="449,2">
              <v:shape style="position:absolute;left:6408;top:6576;width:449;height:2" coordorigin="6408,6576" coordsize="449,0" path="m6408,6576l6857,6576e" filled="f" stroked="t" strokeweight=".477497pt" strokecolor="#4F4F4F">
                <v:path arrowok="t"/>
              </v:shape>
            </v:group>
            <v:group style="position:absolute;left:6723;top:6576;width:721;height:2" coordorigin="6723,6576" coordsize="721,2">
              <v:shape style="position:absolute;left:6723;top:6576;width:721;height:2" coordorigin="6723,6576" coordsize="721,0" path="m6723,6576l7444,6576e" filled="f" stroked="t" strokeweight=".716246pt" strokecolor="#575757">
                <v:path arrowok="t"/>
              </v:shape>
            </v:group>
            <v:group style="position:absolute;left:7201;top:6574;width:1533;height:2" coordorigin="7201,6574" coordsize="1533,2">
              <v:shape style="position:absolute;left:7201;top:6574;width:1533;height:2" coordorigin="7201,6574" coordsize="1533,0" path="m7201,6574l8733,6574e" filled="f" stroked="t" strokeweight=".954994pt" strokecolor="#6B6B6B">
                <v:path arrowok="t"/>
              </v:shape>
            </v:group>
            <v:group style="position:absolute;left:8480;top:6572;width:855;height:2" coordorigin="8480,6572" coordsize="855,2">
              <v:shape style="position:absolute;left:8480;top:6572;width:855;height:2" coordorigin="8480,6572" coordsize="855,0" path="m8480,6572l9335,6572e" filled="f" stroked="t" strokeweight=".716246pt" strokecolor="#575757">
                <v:path arrowok="t"/>
              </v:shape>
            </v:group>
            <v:group style="position:absolute;left:9149;top:6574;width:2426;height:2" coordorigin="9149,6574" coordsize="2426,2">
              <v:shape style="position:absolute;left:9149;top:6574;width:2426;height:2" coordorigin="9149,6574" coordsize="2426,0" path="m9149,6574l11575,6574e" filled="f" stroked="t" strokeweight=".954994pt" strokecolor="#6B6B6B">
                <v:path arrowok="t"/>
              </v:shape>
            </v:group>
            <v:group style="position:absolute;left:2373;top:6816;width:3911;height:2" coordorigin="2373,6816" coordsize="3911,2">
              <v:shape style="position:absolute;left:2373;top:6816;width:3911;height:2" coordorigin="2373,6816" coordsize="3911,0" path="m2373,6816l6284,6816e" filled="f" stroked="t" strokeweight=".716246pt" strokecolor="#575757">
                <v:path arrowok="t"/>
              </v:shape>
            </v:group>
            <v:group style="position:absolute;left:6227;top:6816;width:239;height:2" coordorigin="6227,6816" coordsize="239,2">
              <v:shape style="position:absolute;left:6227;top:6816;width:239;height:2" coordorigin="6227,6816" coordsize="239,0" path="m6227,6816l6465,6816e" filled="f" stroked="t" strokeweight=".477497pt" strokecolor="#444444">
                <v:path arrowok="t"/>
              </v:shape>
            </v:group>
            <v:group style="position:absolute;left:6408;top:6816;width:449;height:2" coordorigin="6408,6816" coordsize="449,2">
              <v:shape style="position:absolute;left:6408;top:6816;width:449;height:2" coordorigin="6408,6816" coordsize="449,0" path="m6408,6816l6857,6816e" filled="f" stroked="t" strokeweight=".477497pt" strokecolor="#575757">
                <v:path arrowok="t"/>
              </v:shape>
            </v:group>
            <v:group style="position:absolute;left:6728;top:6813;width:4808;height:2" coordorigin="6728,6813" coordsize="4808,2">
              <v:shape style="position:absolute;left:6728;top:6813;width:4808;height:2" coordorigin="6728,6813" coordsize="4808,0" path="m6728,6813l11536,6813e" filled="f" stroked="t" strokeweight=".716246pt" strokecolor="#606060">
                <v:path arrowok="t"/>
              </v:shape>
            </v:group>
            <v:group style="position:absolute;left:8323;top:6816;width:883;height:2" coordorigin="8323,6816" coordsize="883,2">
              <v:shape style="position:absolute;left:8323;top:6816;width:883;height:2" coordorigin="8323,6816" coordsize="883,0" path="m8323,6816l9206,6816e" filled="f" stroked="t" strokeweight=".477497pt" strokecolor="#3F3F3F">
                <v:path arrowok="t"/>
              </v:shape>
            </v:group>
            <v:group style="position:absolute;left:10548;top:6816;width:1027;height:2" coordorigin="10548,6816" coordsize="1027,2">
              <v:shape style="position:absolute;left:10548;top:6816;width:1027;height:2" coordorigin="10548,6816" coordsize="1027,0" path="m10548,6816l11575,6816e" filled="f" stroked="t" strokeweight=".477497pt" strokecolor="#4B4B4B">
                <v:path arrowok="t"/>
              </v:shape>
            </v:group>
            <v:group style="position:absolute;left:334;top:7053;width:750;height:2" coordorigin="334,7053" coordsize="750,2">
              <v:shape style="position:absolute;left:334;top:7053;width:750;height:2" coordorigin="334,7053" coordsize="750,0" path="m334,7053l1084,7053e" filled="f" stroked="t" strokeweight=".954994pt" strokecolor="#646464">
                <v:path arrowok="t"/>
              </v:shape>
            </v:group>
            <v:group style="position:absolute;left:339;top:6773;width:2;height:565" coordorigin="339,6773" coordsize="2,565">
              <v:shape style="position:absolute;left:339;top:6773;width:2;height:565" coordorigin="339,6773" coordsize="0,565" path="m339,7337l339,6773e" filled="f" stroked="t" strokeweight=".477497pt" strokecolor="#3F3F3F">
                <v:path arrowok="t"/>
              </v:shape>
            </v:group>
            <v:group style="position:absolute;left:1027;top:7055;width:707;height:2" coordorigin="1027,7055" coordsize="707,2">
              <v:shape style="position:absolute;left:1027;top:7055;width:707;height:2" coordorigin="1027,7055" coordsize="707,0" path="m1027,7055l1733,7055e" filled="f" stroked="t" strokeweight=".477497pt" strokecolor="#343434">
                <v:path arrowok="t"/>
              </v:shape>
            </v:group>
            <v:group style="position:absolute;left:1676;top:7055;width:3787;height:2" coordorigin="1676,7055" coordsize="3787,2">
              <v:shape style="position:absolute;left:1676;top:7055;width:3787;height:2" coordorigin="1676,7055" coordsize="3787,0" path="m1676,7055l5463,7055e" filled="f" stroked="t" strokeweight=".716246pt" strokecolor="#5B6060">
                <v:path arrowok="t"/>
              </v:shape>
            </v:group>
            <v:group style="position:absolute;left:5358;top:7055;width:926;height:2" coordorigin="5358,7055" coordsize="926,2">
              <v:shape style="position:absolute;left:5358;top:7055;width:926;height:2" coordorigin="5358,7055" coordsize="926,0" path="m5358,7055l6284,7055e" filled="f" stroked="t" strokeweight=".477497pt" strokecolor="#4F4F4F">
                <v:path arrowok="t"/>
              </v:shape>
            </v:group>
            <v:group style="position:absolute;left:6227;top:7055;width:239;height:2" coordorigin="6227,7055" coordsize="239,2">
              <v:shape style="position:absolute;left:6227;top:7055;width:239;height:2" coordorigin="6227,7055" coordsize="239,0" path="m6227,7055l6465,7055e" filled="f" stroked="t" strokeweight=".477497pt" strokecolor="#3B3B3B">
                <v:path arrowok="t"/>
              </v:shape>
            </v:group>
            <v:group style="position:absolute;left:6408;top:7055;width:1566;height:2" coordorigin="6408,7055" coordsize="1566,2">
              <v:shape style="position:absolute;left:6408;top:7055;width:1566;height:2" coordorigin="6408,7055" coordsize="1566,0" path="m6408,7055l7974,7055e" filled="f" stroked="t" strokeweight=".954994pt" strokecolor="#6B6B6B">
                <v:path arrowok="t"/>
              </v:shape>
            </v:group>
            <v:group style="position:absolute;left:7821;top:7055;width:559;height:2" coordorigin="7821,7055" coordsize="559,2">
              <v:shape style="position:absolute;left:7821;top:7055;width:559;height:2" coordorigin="7821,7055" coordsize="559,0" path="m7821,7055l8380,7055e" filled="f" stroked="t" strokeweight=".477497pt" strokecolor="#545454">
                <v:path arrowok="t"/>
              </v:shape>
            </v:group>
            <v:group style="position:absolute;left:8323;top:7055;width:883;height:2" coordorigin="8323,7055" coordsize="883,2">
              <v:shape style="position:absolute;left:8323;top:7055;width:883;height:2" coordorigin="8323,7055" coordsize="883,0" path="m8323,7055l9206,7055e" filled="f" stroked="t" strokeweight=".477497pt" strokecolor="#3F3F3F">
                <v:path arrowok="t"/>
              </v:shape>
            </v:group>
            <v:group style="position:absolute;left:9149;top:7055;width:1456;height:2" coordorigin="9149,7055" coordsize="1456,2">
              <v:shape style="position:absolute;left:9149;top:7055;width:1456;height:2" coordorigin="9149,7055" coordsize="1456,0" path="m9149,7055l10605,7055e" filled="f" stroked="t" strokeweight=".954994pt" strokecolor="#676767">
                <v:path arrowok="t"/>
              </v:shape>
            </v:group>
            <v:group style="position:absolute;left:10548;top:7055;width:1027;height:2" coordorigin="10548,7055" coordsize="1027,2">
              <v:shape style="position:absolute;left:10548;top:7055;width:1027;height:2" coordorigin="10548,7055" coordsize="1027,0" path="m10548,7055l11575,7055e" filled="f" stroked="t" strokeweight=".477497pt" strokecolor="#484848">
                <v:path arrowok="t"/>
              </v:shape>
            </v:group>
            <v:group style="position:absolute;left:334;top:7527;width:2072;height:2" coordorigin="334,7527" coordsize="2072,2">
              <v:shape style="position:absolute;left:334;top:7527;width:2072;height:2" coordorigin="334,7527" coordsize="2072,0" path="m334,7527l2407,7527e" filled="f" stroked="t" strokeweight=".954994pt" strokecolor="#606060">
                <v:path arrowok="t"/>
              </v:shape>
            </v:group>
            <v:group style="position:absolute;left:339;top:7280;width:2;height:273" coordorigin="339,7280" coordsize="2,273">
              <v:shape style="position:absolute;left:339;top:7280;width:2;height:273" coordorigin="339,7280" coordsize="0,273" path="m339,7553l339,7280e" filled="f" stroked="t" strokeweight=".477497pt" strokecolor="#2B2B2B">
                <v:path arrowok="t"/>
              </v:shape>
            </v:group>
            <v:group style="position:absolute;left:2335;top:7529;width:1017;height:2" coordorigin="2335,7529" coordsize="1017,2">
              <v:shape style="position:absolute;left:2335;top:7529;width:1017;height:2" coordorigin="2335,7529" coordsize="1017,0" path="m2335,7529l3352,7529e" filled="f" stroked="t" strokeweight=".477497pt" strokecolor="#4F4F4F">
                <v:path arrowok="t"/>
              </v:shape>
            </v:group>
            <v:group style="position:absolute;left:3233;top:7529;width:1461;height:2" coordorigin="3233,7529" coordsize="1461,2">
              <v:shape style="position:absolute;left:3233;top:7529;width:1461;height:2" coordorigin="3233,7529" coordsize="1461,0" path="m3233,7529l4694,7529e" filled="f" stroked="t" strokeweight=".954994pt" strokecolor="#646464">
                <v:path arrowok="t"/>
              </v:shape>
            </v:group>
            <v:group style="position:absolute;left:4636;top:7529;width:778;height:2" coordorigin="4636,7529" coordsize="778,2">
              <v:shape style="position:absolute;left:4636;top:7529;width:778;height:2" coordorigin="4636,7529" coordsize="778,0" path="m4636,7529l5415,7529e" filled="f" stroked="t" strokeweight=".477497pt" strokecolor="#383838">
                <v:path arrowok="t"/>
              </v:shape>
            </v:group>
            <v:group style="position:absolute;left:5358;top:7527;width:2087;height:2" coordorigin="5358,7527" coordsize="2087,2">
              <v:shape style="position:absolute;left:5358;top:7527;width:2087;height:2" coordorigin="5358,7527" coordsize="2087,0" path="m5358,7527l7444,7527e" filled="f" stroked="t" strokeweight=".954994pt" strokecolor="#646464">
                <v:path arrowok="t"/>
              </v:shape>
            </v:group>
            <v:group style="position:absolute;left:7387;top:7529;width:492;height:2" coordorigin="7387,7529" coordsize="492,2">
              <v:shape style="position:absolute;left:7387;top:7529;width:492;height:2" coordorigin="7387,7529" coordsize="492,0" path="m7387,7529l7879,7529e" filled="f" stroked="t" strokeweight=".477497pt" strokecolor="#3F3F3F">
                <v:path arrowok="t"/>
              </v:shape>
            </v:group>
            <v:group style="position:absolute;left:7821;top:7527;width:559;height:2" coordorigin="7821,7527" coordsize="559,2">
              <v:shape style="position:absolute;left:7821;top:7527;width:559;height:2" coordorigin="7821,7527" coordsize="559,0" path="m7821,7527l8380,7527e" filled="f" stroked="t" strokeweight=".716246pt" strokecolor="#545454">
                <v:path arrowok="t"/>
              </v:shape>
            </v:group>
            <v:group style="position:absolute;left:8323;top:7527;width:1275;height:2" coordorigin="8323,7527" coordsize="1275,2">
              <v:shape style="position:absolute;left:8323;top:7527;width:1275;height:2" coordorigin="8323,7527" coordsize="1275,0" path="m8323,7527l9598,7527e" filled="f" stroked="t" strokeweight=".954994pt" strokecolor="#676767">
                <v:path arrowok="t"/>
              </v:shape>
            </v:group>
            <v:group style="position:absolute;left:9540;top:7529;width:1065;height:2" coordorigin="9540,7529" coordsize="1065,2">
              <v:shape style="position:absolute;left:9540;top:7529;width:1065;height:2" coordorigin="9540,7529" coordsize="1065,0" path="m9540,7529l10605,7529e" filled="f" stroked="t" strokeweight=".477497pt" strokecolor="#4F4F4F">
                <v:path arrowok="t"/>
              </v:shape>
            </v:group>
            <v:group style="position:absolute;left:10390;top:7529;width:1184;height:2" coordorigin="10390,7529" coordsize="1184,2">
              <v:shape style="position:absolute;left:10390;top:7529;width:1184;height:2" coordorigin="10390,7529" coordsize="1184,0" path="m10390,7529l11575,7529e" filled="f" stroked="t" strokeweight=".954994pt" strokecolor="#6B6B6B">
                <v:path arrowok="t"/>
              </v:shape>
            </v:group>
            <v:group style="position:absolute;left:339;top:2331;width:2;height:574" coordorigin="339,2331" coordsize="2,574">
              <v:shape style="position:absolute;left:339;top:2331;width:2;height:574" coordorigin="339,2331" coordsize="0,574" path="m339,2905l339,2331e" filled="f" stroked="t" strokeweight=".477497pt" strokecolor="#282828">
                <v:path arrowok="t"/>
              </v:shape>
            </v:group>
            <v:group style="position:absolute;left:339;top:4844;width:2;height:795" coordorigin="339,4844" coordsize="2,795">
              <v:shape style="position:absolute;left:339;top:4844;width:2;height:795" coordorigin="339,4844" coordsize="0,795" path="m339,5638l339,4844e" filled="f" stroked="t" strokeweight=".477497pt" strokecolor="#343434">
                <v:path arrowok="t"/>
              </v:shape>
            </v:group>
            <v:group style="position:absolute;left:339;top:613;width:2;height:15943" coordorigin="339,613" coordsize="2,15943">
              <v:shape style="position:absolute;left:339;top:613;width:2;height:15943" coordorigin="339,613" coordsize="0,15943" path="m339,16556l339,613e" filled="f" stroked="t" strokeweight=".716246pt" strokecolor="#545454">
                <v:path arrowok="t"/>
              </v:shape>
            </v:group>
            <v:group style="position:absolute;left:2383;top:4844;width:2;height:541" coordorigin="2383,4844" coordsize="2,541">
              <v:shape style="position:absolute;left:2383;top:4844;width:2;height:541" coordorigin="2383,4844" coordsize="0,541" path="m2383,5385l2383,4844e" filled="f" stroked="t" strokeweight=".477497pt" strokecolor="#2F2F2F">
                <v:path arrowok="t"/>
              </v:shape>
            </v:group>
            <v:group style="position:absolute;left:2383;top:4088;width:2;height:12468" coordorigin="2383,4088" coordsize="2,12468">
              <v:shape style="position:absolute;left:2383;top:4088;width:2;height:12468" coordorigin="2383,4088" coordsize="0,12468" path="m2383,16556l2383,4088e" filled="f" stroked="t" strokeweight=".716246pt" strokecolor="#545454">
                <v:path arrowok="t"/>
              </v:shape>
            </v:group>
            <v:group style="position:absolute;left:4949;top:7524;width:2;height:737" coordorigin="4949,7524" coordsize="2,737">
              <v:shape style="position:absolute;left:4949;top:7524;width:2;height:737" coordorigin="4949,7524" coordsize="0,737" path="m4949,8261l4949,7524e" filled="f" stroked="t" strokeweight=".954994pt" strokecolor="#646464">
                <v:path arrowok="t"/>
              </v:shape>
            </v:group>
            <v:group style="position:absolute;left:4937;top:7768;width:6637;height:2" coordorigin="4937,7768" coordsize="6637,2">
              <v:shape style="position:absolute;left:4937;top:7768;width:6637;height:2" coordorigin="4937,7768" coordsize="6637,0" path="m4937,7768l11575,7768e" filled="f" stroked="t" strokeweight=".716246pt" strokecolor="#646464">
                <v:path arrowok="t"/>
              </v:shape>
            </v:group>
            <v:group style="position:absolute;left:9149;top:7768;width:196;height:2" coordorigin="9149,7768" coordsize="196,2">
              <v:shape style="position:absolute;left:9149;top:7768;width:196;height:2" coordorigin="9149,7768" coordsize="196,0" path="m9149,7768l9345,7768e" filled="f" stroked="t" strokeweight=".477497pt" strokecolor="#575757">
                <v:path arrowok="t"/>
              </v:shape>
            </v:group>
            <v:group style="position:absolute;left:9287;top:7768;width:420;height:2" coordorigin="9287,7768" coordsize="420,2">
              <v:shape style="position:absolute;left:9287;top:7768;width:420;height:2" coordorigin="9287,7768" coordsize="420,0" path="m9287,7768l9708,7768e" filled="f" stroked="t" strokeweight=".477497pt" strokecolor="#3B3B3B">
                <v:path arrowok="t"/>
              </v:shape>
            </v:group>
            <v:group style="position:absolute;left:4942;top:8010;width:1929;height:2" coordorigin="4942,8010" coordsize="1929,2">
              <v:shape style="position:absolute;left:4942;top:8010;width:1929;height:2" coordorigin="4942,8010" coordsize="1929,0" path="m4942,8010l6871,8010e" filled="f" stroked="t" strokeweight=".954994pt" strokecolor="#646467">
                <v:path arrowok="t"/>
              </v:shape>
            </v:group>
            <v:group style="position:absolute;left:6800;top:8008;width:248;height:2" coordorigin="6800,8008" coordsize="248,2">
              <v:shape style="position:absolute;left:6800;top:8008;width:248;height:2" coordorigin="6800,8008" coordsize="248,0" path="m6800,8008l7048,8008e" filled="f" stroked="t" strokeweight=".477497pt" strokecolor="#484848">
                <v:path arrowok="t"/>
              </v:shape>
            </v:group>
            <v:group style="position:absolute;left:6905;top:8010;width:2302;height:2" coordorigin="6905,8010" coordsize="2302,2">
              <v:shape style="position:absolute;left:6905;top:8010;width:2302;height:2" coordorigin="6905,8010" coordsize="2302,0" path="m6905,8010l9206,8010e" filled="f" stroked="t" strokeweight=".716246pt" strokecolor="#606060">
                <v:path arrowok="t"/>
              </v:shape>
            </v:group>
            <v:group style="position:absolute;left:9149;top:8008;width:1456;height:2" coordorigin="9149,8008" coordsize="1456,2">
              <v:shape style="position:absolute;left:9149;top:8008;width:1456;height:2" coordorigin="9149,8008" coordsize="1456,0" path="m9149,8008l10605,8008e" filled="f" stroked="t" strokeweight=".477497pt" strokecolor="#4F4F4F">
                <v:path arrowok="t"/>
              </v:shape>
            </v:group>
            <v:group style="position:absolute;left:10548;top:8008;width:1031;height:2" coordorigin="10548,8008" coordsize="1031,2">
              <v:shape style="position:absolute;left:10548;top:8008;width:1031;height:2" coordorigin="10548,8008" coordsize="1031,0" path="m10548,8008l11579,8008e" filled="f" stroked="t" strokeweight=".954994pt" strokecolor="#6B6B6B">
                <v:path arrowok="t"/>
              </v:shape>
            </v:group>
            <v:group style="position:absolute;left:329;top:8249;width:3567;height:2" coordorigin="329,8249" coordsize="3567,2">
              <v:shape style="position:absolute;left:329;top:8249;width:3567;height:2" coordorigin="329,8249" coordsize="3567,0" path="m329,8249l3896,8249e" filled="f" stroked="t" strokeweight=".954994pt" strokecolor="#606060">
                <v:path arrowok="t"/>
              </v:shape>
            </v:group>
            <v:group style="position:absolute;left:3839;top:8252;width:1136;height:2" coordorigin="3839,8252" coordsize="1136,2">
              <v:shape style="position:absolute;left:3839;top:8252;width:1136;height:2" coordorigin="3839,8252" coordsize="1136,0" path="m3839,8252l4976,8252e" filled="f" stroked="t" strokeweight=".716246pt" strokecolor="#4B4B4F">
                <v:path arrowok="t"/>
              </v:shape>
            </v:group>
            <v:group style="position:absolute;left:4847;top:8249;width:1471;height:2" coordorigin="4847,8249" coordsize="1471,2">
              <v:shape style="position:absolute;left:4847;top:8249;width:1471;height:2" coordorigin="4847,8249" coordsize="1471,0" path="m4847,8249l6317,8249e" filled="f" stroked="t" strokeweight=".954994pt" strokecolor="#6B6B6B">
                <v:path arrowok="t"/>
              </v:shape>
            </v:group>
            <v:group style="position:absolute;left:6227;top:8249;width:630;height:2" coordorigin="6227,8249" coordsize="630,2">
              <v:shape style="position:absolute;left:6227;top:8249;width:630;height:2" coordorigin="6227,8249" coordsize="630,0" path="m6227,8249l6857,8249e" filled="f" stroked="t" strokeweight=".716246pt" strokecolor="#575757">
                <v:path arrowok="t"/>
              </v:shape>
            </v:group>
            <v:group style="position:absolute;left:6800;top:8247;width:248;height:2" coordorigin="6800,8247" coordsize="248,2">
              <v:shape style="position:absolute;left:6800;top:8247;width:248;height:2" coordorigin="6800,8247" coordsize="248,0" path="m6800,8247l7048,8247e" filled="f" stroked="t" strokeweight=".477497pt" strokecolor="#444444">
                <v:path arrowok="t"/>
              </v:shape>
            </v:group>
            <v:group style="position:absolute;left:6991;top:8247;width:2216;height:2" coordorigin="6991,8247" coordsize="2216,2">
              <v:shape style="position:absolute;left:6991;top:8247;width:2216;height:2" coordorigin="6991,8247" coordsize="2216,0" path="m6991,8247l9206,8247e" filled="f" stroked="t" strokeweight=".716246pt" strokecolor="#5B5B60">
                <v:path arrowok="t"/>
              </v:shape>
            </v:group>
            <v:group style="position:absolute;left:9149;top:8247;width:1456;height:2" coordorigin="9149,8247" coordsize="1456,2">
              <v:shape style="position:absolute;left:9149;top:8247;width:1456;height:2" coordorigin="9149,8247" coordsize="1456,0" path="m9149,8247l10605,8247e" filled="f" stroked="t" strokeweight=".477497pt" strokecolor="#484848">
                <v:path arrowok="t"/>
              </v:shape>
            </v:group>
            <v:group style="position:absolute;left:10409;top:8247;width:1170;height:2" coordorigin="10409,8247" coordsize="1170,2">
              <v:shape style="position:absolute;left:10409;top:8247;width:1170;height:2" coordorigin="10409,8247" coordsize="1170,0" path="m10409,8247l11579,8247e" filled="f" stroked="t" strokeweight=".954994pt" strokecolor="#707070">
                <v:path arrowok="t"/>
              </v:shape>
            </v:group>
            <v:group style="position:absolute;left:11575;top:6471;width:2;height:8735" coordorigin="11575,6471" coordsize="2,8735">
              <v:shape style="position:absolute;left:11575;top:6471;width:2;height:8735" coordorigin="11575,6471" coordsize="0,8735" path="m11575,15206l11575,6471e" filled="f" stroked="t" strokeweight=".716246pt" strokecolor="#676767">
                <v:path arrowok="t"/>
              </v:shape>
            </v:group>
            <v:group style="position:absolute;left:3295;top:8721;width:602;height:2" coordorigin="3295,8721" coordsize="602,2">
              <v:shape style="position:absolute;left:3295;top:8721;width:602;height:2" coordorigin="3295,8721" coordsize="602,0" path="m3295,8721l3896,8721e" filled="f" stroked="t" strokeweight=".477497pt" strokecolor="#2F2F2F">
                <v:path arrowok="t"/>
              </v:shape>
            </v:group>
            <v:group style="position:absolute;left:5358;top:8721;width:926;height:2" coordorigin="5358,8721" coordsize="926,2">
              <v:shape style="position:absolute;left:5358;top:8721;width:926;height:2" coordorigin="5358,8721" coordsize="926,0" path="m5358,8721l6284,8721e" filled="f" stroked="t" strokeweight=".477497pt" strokecolor="#4F4F4F">
                <v:path arrowok="t"/>
              </v:shape>
            </v:group>
            <v:group style="position:absolute;left:6227;top:8721;width:239;height:2" coordorigin="6227,8721" coordsize="239,2">
              <v:shape style="position:absolute;left:6227;top:8721;width:239;height:2" coordorigin="6227,8721" coordsize="239,0" path="m6227,8721l6465,8721e" filled="f" stroked="t" strokeweight=".477497pt" strokecolor="#343434">
                <v:path arrowok="t"/>
              </v:shape>
            </v:group>
            <v:group style="position:absolute;left:6408;top:8721;width:449;height:2" coordorigin="6408,8721" coordsize="449,2">
              <v:shape style="position:absolute;left:6408;top:8721;width:449;height:2" coordorigin="6408,8721" coordsize="449,0" path="m6408,8721l6857,8721e" filled="f" stroked="t" strokeweight=".477497pt" strokecolor="#4F4F4F">
                <v:path arrowok="t"/>
              </v:shape>
            </v:group>
            <v:group style="position:absolute;left:329;top:8718;width:11250;height:2" coordorigin="329,8718" coordsize="11250,2">
              <v:shape style="position:absolute;left:329;top:8718;width:11250;height:2" coordorigin="329,8718" coordsize="11250,0" path="m329,8718l11579,8718e" filled="f" stroked="t" strokeweight=".716246pt" strokecolor="#5B5B5B">
                <v:path arrowok="t"/>
              </v:shape>
            </v:group>
            <v:group style="position:absolute;left:9540;top:8716;width:167;height:2" coordorigin="9540,8716" coordsize="167,2">
              <v:shape style="position:absolute;left:9540;top:8716;width:167;height:2" coordorigin="9540,8716" coordsize="167,0" path="m9540,8716l9708,8716e" filled="f" stroked="t" strokeweight=".477497pt" strokecolor="#444444">
                <v:path arrowok="t"/>
              </v:shape>
            </v:group>
            <v:group style="position:absolute;left:339;top:8946;width:2;height:526" coordorigin="339,8946" coordsize="2,526">
              <v:shape style="position:absolute;left:339;top:8946;width:2;height:526" coordorigin="339,8946" coordsize="0,526" path="m339,9472l339,8946e" filled="f" stroked="t" strokeweight=".954994pt" strokecolor="#676767">
                <v:path arrowok="t"/>
              </v:shape>
            </v:group>
            <v:group style="position:absolute;left:2385;top:8946;width:2;height:862" coordorigin="2385,8946" coordsize="2,862">
              <v:shape style="position:absolute;left:2385;top:8946;width:2;height:862" coordorigin="2385,8946" coordsize="0,862" path="m2385,9807l2385,8946e" filled="f" stroked="t" strokeweight=".954994pt" strokecolor="#6B6B6B">
                <v:path arrowok="t"/>
              </v:shape>
            </v:group>
            <v:group style="position:absolute;left:334;top:9570;width:468;height:2" coordorigin="334,9570" coordsize="468,2">
              <v:shape style="position:absolute;left:334;top:9570;width:468;height:2" coordorigin="334,9570" coordsize="468,0" path="m334,9570l802,9570e" filled="f" stroked="t" strokeweight=".954994pt" strokecolor="#646764">
                <v:path arrowok="t"/>
              </v:shape>
            </v:group>
            <v:group style="position:absolute;left:721;top:9573;width:1012;height:2" coordorigin="721,9573" coordsize="1012,2">
              <v:shape style="position:absolute;left:721;top:9573;width:1012;height:2" coordorigin="721,9573" coordsize="1012,0" path="m721,9573l1733,9573e" filled="f" stroked="t" strokeweight=".477497pt" strokecolor="#444444">
                <v:path arrowok="t"/>
              </v:shape>
            </v:group>
            <v:group style="position:absolute;left:1676;top:9570;width:6905;height:2" coordorigin="1676,9570" coordsize="6905,2">
              <v:shape style="position:absolute;left:1676;top:9570;width:6905;height:2" coordorigin="1676,9570" coordsize="6905,0" path="m1676,9570l8581,9570e" filled="f" stroked="t" strokeweight=".716246pt" strokecolor="#646464">
                <v:path arrowok="t"/>
              </v:shape>
            </v:group>
            <v:group style="position:absolute;left:8480;top:9573;width:726;height:2" coordorigin="8480,9573" coordsize="726,2">
              <v:shape style="position:absolute;left:8480;top:9573;width:726;height:2" coordorigin="8480,9573" coordsize="726,0" path="m8480,9573l9206,9573e" filled="f" stroked="t" strokeweight=".477497pt" strokecolor="#545454">
                <v:path arrowok="t"/>
              </v:shape>
            </v:group>
            <v:group style="position:absolute;left:9149;top:9570;width:2435;height:2" coordorigin="9149,9570" coordsize="2435,2">
              <v:shape style="position:absolute;left:9149;top:9570;width:2435;height:2" coordorigin="9149,9570" coordsize="2435,0" path="m9149,9570l11584,9570e" filled="f" stroked="t" strokeweight=".954994pt" strokecolor="#6B6B6B">
                <v:path arrowok="t"/>
              </v:shape>
            </v:group>
            <v:group style="position:absolute;left:334;top:9819;width:6523;height:2" coordorigin="334,9819" coordsize="6523,2">
              <v:shape style="position:absolute;left:334;top:9819;width:6523;height:2" coordorigin="334,9819" coordsize="6523,0" path="m334,9819l6857,9819e" filled="f" stroked="t" strokeweight=".716246pt" strokecolor="#606060">
                <v:path arrowok="t"/>
              </v:shape>
            </v:group>
            <v:group style="position:absolute;left:339;top:9530;width:2;height:804" coordorigin="339,9530" coordsize="2,804">
              <v:shape style="position:absolute;left:339;top:9530;width:2;height:804" coordorigin="339,9530" coordsize="0,804" path="m339,10334l339,9530e" filled="f" stroked="t" strokeweight=".477497pt" strokecolor="#2F2F2F">
                <v:path arrowok="t"/>
              </v:shape>
            </v:group>
            <v:group style="position:absolute;left:6800;top:9817;width:1079;height:2" coordorigin="6800,9817" coordsize="1079,2">
              <v:shape style="position:absolute;left:6800;top:9817;width:1079;height:2" coordorigin="6800,9817" coordsize="1079,0" path="m6800,9817l7879,9817e" filled="f" stroked="t" strokeweight=".477497pt" strokecolor="#3F3F3F">
                <v:path arrowok="t"/>
              </v:shape>
            </v:group>
            <v:group style="position:absolute;left:7821;top:9817;width:1385;height:2" coordorigin="7821,9817" coordsize="1385,2">
              <v:shape style="position:absolute;left:7821;top:9817;width:1385;height:2" coordorigin="7821,9817" coordsize="1385,0" path="m7821,9817l9206,9817e" filled="f" stroked="t" strokeweight=".954994pt" strokecolor="#676767">
                <v:path arrowok="t"/>
              </v:shape>
            </v:group>
            <v:group style="position:absolute;left:9149;top:9817;width:196;height:2" coordorigin="9149,9817" coordsize="196,2">
              <v:shape style="position:absolute;left:9149;top:9817;width:196;height:2" coordorigin="9149,9817" coordsize="196,0" path="m9149,9817l9345,9817e" filled="f" stroked="t" strokeweight=".477497pt" strokecolor="#575757">
                <v:path arrowok="t"/>
              </v:shape>
            </v:group>
            <v:group style="position:absolute;left:9287;top:9817;width:1318;height:2" coordorigin="9287,9817" coordsize="1318,2">
              <v:shape style="position:absolute;left:9287;top:9817;width:1318;height:2" coordorigin="9287,9817" coordsize="1318,0" path="m9287,9817l10605,9817e" filled="f" stroked="t" strokeweight=".477497pt" strokecolor="#444444">
                <v:path arrowok="t"/>
              </v:shape>
            </v:group>
            <v:group style="position:absolute;left:10390;top:9817;width:1194;height:2" coordorigin="10390,9817" coordsize="1194,2">
              <v:shape style="position:absolute;left:10390;top:9817;width:1194;height:2" coordorigin="10390,9817" coordsize="1194,0" path="m10390,9817l11584,9817e" filled="f" stroked="t" strokeweight=".954994pt" strokecolor="#6B6B6B">
                <v:path arrowok="t"/>
              </v:shape>
            </v:group>
            <v:group style="position:absolute;left:334;top:10063;width:11226;height:2" coordorigin="334,10063" coordsize="11226,2">
              <v:shape style="position:absolute;left:334;top:10063;width:11226;height:2" coordorigin="334,10063" coordsize="11226,0" path="m334,10063l11560,10063e" filled="f" stroked="t" strokeweight=".716246pt" strokecolor="#5B5B5B">
                <v:path arrowok="t"/>
              </v:shape>
            </v:group>
            <v:group style="position:absolute;left:4909;top:10063;width:1375;height:2" coordorigin="4909,10063" coordsize="1375,2">
              <v:shape style="position:absolute;left:4909;top:10063;width:1375;height:2" coordorigin="4909,10063" coordsize="1375,0" path="m4909,10063l6284,10063e" filled="f" stroked="t" strokeweight=".477497pt" strokecolor="#484848">
                <v:path arrowok="t"/>
              </v:shape>
            </v:group>
            <v:group style="position:absolute;left:7821;top:10061;width:559;height:2" coordorigin="7821,10061" coordsize="559,2">
              <v:shape style="position:absolute;left:7821;top:10061;width:559;height:2" coordorigin="7821,10061" coordsize="559,0" path="m7821,10061l8380,10061e" filled="f" stroked="t" strokeweight=".477497pt" strokecolor="#575757">
                <v:path arrowok="t"/>
              </v:shape>
            </v:group>
            <v:group style="position:absolute;left:8323;top:10061;width:215;height:2" coordorigin="8323,10061" coordsize="215,2">
              <v:shape style="position:absolute;left:8323;top:10061;width:215;height:2" coordorigin="8323,10061" coordsize="215,0" path="m8323,10061l8538,10061e" filled="f" stroked="t" strokeweight=".477497pt" strokecolor="#3F3F3F">
                <v:path arrowok="t"/>
              </v:shape>
            </v:group>
            <v:group style="position:absolute;left:10548;top:10061;width:1031;height:2" coordorigin="10548,10061" coordsize="1031,2">
              <v:shape style="position:absolute;left:10548;top:10061;width:1031;height:2" coordorigin="10548,10061" coordsize="1031,0" path="m10548,10061l11579,10061e" filled="f" stroked="t" strokeweight=".477497pt" strokecolor="#444448">
                <v:path arrowok="t"/>
              </v:shape>
            </v:group>
            <v:group style="position:absolute;left:329;top:10532;width:11250;height:2" coordorigin="329,10532" coordsize="11250,2">
              <v:shape style="position:absolute;left:329;top:10532;width:11250;height:2" coordorigin="329,10532" coordsize="11250,0" path="m329,10532l11579,10532e" filled="f" stroked="t" strokeweight=".716246pt" strokecolor="#5B5B5B">
                <v:path arrowok="t"/>
              </v:shape>
            </v:group>
            <v:group style="position:absolute;left:4636;top:10535;width:778;height:2" coordorigin="4636,10535" coordsize="778,2">
              <v:shape style="position:absolute;left:4636;top:10535;width:778;height:2" coordorigin="4636,10535" coordsize="778,0" path="m4636,10535l5415,10535e" filled="f" stroked="t" strokeweight=".477497pt" strokecolor="#3F3F3F">
                <v:path arrowok="t"/>
              </v:shape>
            </v:group>
            <v:group style="position:absolute;left:6408;top:10535;width:831;height:2" coordorigin="6408,10535" coordsize="831,2">
              <v:shape style="position:absolute;left:6408;top:10535;width:831;height:2" coordorigin="6408,10535" coordsize="831,0" path="m6408,10535l7239,10535e" filled="f" stroked="t" strokeweight=".954994pt" strokecolor="#707070">
                <v:path arrowok="t"/>
              </v:shape>
            </v:group>
            <v:group style="position:absolute;left:7387;top:10532;width:993;height:2" coordorigin="7387,10532" coordsize="993,2">
              <v:shape style="position:absolute;left:7387;top:10532;width:993;height:2" coordorigin="7387,10532" coordsize="993,0" path="m7387,10532l8380,10532e" filled="f" stroked="t" strokeweight=".477497pt" strokecolor="#484848">
                <v:path arrowok="t"/>
              </v:shape>
            </v:group>
            <v:group style="position:absolute;left:8323;top:10530;width:215;height:2" coordorigin="8323,10530" coordsize="215,2">
              <v:shape style="position:absolute;left:8323;top:10530;width:215;height:2" coordorigin="8323,10530" coordsize="215,0" path="m8323,10530l8538,10530e" filled="f" stroked="t" strokeweight=".477497pt" strokecolor="#2F2F2F">
                <v:path arrowok="t"/>
              </v:shape>
            </v:group>
            <v:group style="position:absolute;left:883;top:10774;width:941;height:2" coordorigin="883,10774" coordsize="941,2">
              <v:shape style="position:absolute;left:883;top:10774;width:941;height:2" coordorigin="883,10774" coordsize="941,0" path="m883,10774l1824,10774e" filled="f" stroked="t" strokeweight=".954994pt" strokecolor="#676767">
                <v:path arrowok="t"/>
              </v:shape>
            </v:group>
            <v:group style="position:absolute;left:1676;top:10774;width:731;height:2" coordorigin="1676,10774" coordsize="731,2">
              <v:shape style="position:absolute;left:1676;top:10774;width:731;height:2" coordorigin="1676,10774" coordsize="731,0" path="m1676,10774l2407,10774e" filled="f" stroked="t" strokeweight=".477497pt" strokecolor="#545454">
                <v:path arrowok="t"/>
              </v:shape>
            </v:group>
            <v:group style="position:absolute;left:2335;top:10774;width:2359;height:2" coordorigin="2335,10774" coordsize="2359,2">
              <v:shape style="position:absolute;left:2335;top:10774;width:2359;height:2" coordorigin="2335,10774" coordsize="2359,0" path="m2335,10774l4694,10774e" filled="f" stroked="t" strokeweight=".716246pt" strokecolor="#646464">
                <v:path arrowok="t"/>
              </v:shape>
            </v:group>
            <v:group style="position:absolute;left:4636;top:10774;width:329;height:2" coordorigin="4636,10774" coordsize="329,2">
              <v:shape style="position:absolute;left:4636;top:10774;width:329;height:2" coordorigin="4636,10774" coordsize="329,0" path="m4636,10774l4966,10774e" filled="f" stroked="t" strokeweight=".477497pt" strokecolor="#2F2F2F">
                <v:path arrowok="t"/>
              </v:shape>
            </v:group>
            <v:group style="position:absolute;left:4909;top:10776;width:1375;height:2" coordorigin="4909,10776" coordsize="1375,2">
              <v:shape style="position:absolute;left:4909;top:10776;width:1375;height:2" coordorigin="4909,10776" coordsize="1375,0" path="m4909,10776l6284,10776e" filled="f" stroked="t" strokeweight=".954994pt" strokecolor="#6B6B6B">
                <v:path arrowok="t"/>
              </v:shape>
            </v:group>
            <v:group style="position:absolute;left:6227;top:10776;width:1218;height:2" coordorigin="6227,10776" coordsize="1218,2">
              <v:shape style="position:absolute;left:6227;top:10776;width:1218;height:2" coordorigin="6227,10776" coordsize="1218,0" path="m6227,10776l7444,10776e" filled="f" stroked="t" strokeweight=".477497pt" strokecolor="#575757">
                <v:path arrowok="t"/>
              </v:shape>
            </v:group>
            <v:group style="position:absolute;left:7387;top:10774;width:492;height:2" coordorigin="7387,10774" coordsize="492,2">
              <v:shape style="position:absolute;left:7387;top:10774;width:492;height:2" coordorigin="7387,10774" coordsize="492,0" path="m7387,10774l7879,10774e" filled="f" stroked="t" strokeweight=".477497pt" strokecolor="#3B3B3B">
                <v:path arrowok="t"/>
              </v:shape>
            </v:group>
            <v:group style="position:absolute;left:7821;top:10772;width:1542;height:2" coordorigin="7821,10772" coordsize="1542,2">
              <v:shape style="position:absolute;left:7821;top:10772;width:1542;height:2" coordorigin="7821,10772" coordsize="1542,0" path="m7821,10772l9364,10772e" filled="f" stroked="t" strokeweight=".954994pt" strokecolor="#6B6B6B">
                <v:path arrowok="t"/>
              </v:shape>
            </v:group>
            <v:group style="position:absolute;left:9287;top:10774;width:310;height:2" coordorigin="9287,10774" coordsize="310,2">
              <v:shape style="position:absolute;left:9287;top:10774;width:310;height:2" coordorigin="9287,10774" coordsize="310,0" path="m9287,10774l9598,10774e" filled="f" stroked="t" strokeweight=".477497pt" strokecolor="#4F4F4F">
                <v:path arrowok="t"/>
              </v:shape>
            </v:group>
            <v:group style="position:absolute;left:9540;top:10774;width:167;height:2" coordorigin="9540,10774" coordsize="167,2">
              <v:shape style="position:absolute;left:9540;top:10774;width:167;height:2" coordorigin="9540,10774" coordsize="167,0" path="m9540,10774l9708,10774e" filled="f" stroked="t" strokeweight=".477497pt" strokecolor="#343434">
                <v:path arrowok="t"/>
              </v:shape>
            </v:group>
            <v:group style="position:absolute;left:9650;top:10774;width:955;height:2" coordorigin="9650,10774" coordsize="955,2">
              <v:shape style="position:absolute;left:9650;top:10774;width:955;height:2" coordorigin="9650,10774" coordsize="955,0" path="m9650,10774l10605,10774e" filled="f" stroked="t" strokeweight=".477497pt" strokecolor="#484848">
                <v:path arrowok="t"/>
              </v:shape>
            </v:group>
            <v:group style="position:absolute;left:10548;top:10772;width:1031;height:2" coordorigin="10548,10772" coordsize="1031,2">
              <v:shape style="position:absolute;left:10548;top:10772;width:1031;height:2" coordorigin="10548,10772" coordsize="1031,0" path="m10548,10772l11579,10772e" filled="f" stroked="t" strokeweight=".477497pt" strokecolor="#6B6B6B">
                <v:path arrowok="t"/>
              </v:shape>
            </v:group>
            <v:group style="position:absolute;left:1717;top:10769;width:2;height:1465" coordorigin="1717,10769" coordsize="2,1465">
              <v:shape style="position:absolute;left:1717;top:10769;width:2;height:1465" coordorigin="1717,10769" coordsize="0,1465" path="m1717,12234l1717,10769e" filled="f" stroked="t" strokeweight=".954994pt" strokecolor="#646464">
                <v:path arrowok="t"/>
              </v:shape>
            </v:group>
            <v:group style="position:absolute;left:2387;top:10731;width:2;height:316" coordorigin="2387,10731" coordsize="2,316">
              <v:shape style="position:absolute;left:2387;top:10731;width:2;height:316" coordorigin="2387,10731" coordsize="0,316" path="m2387,11047l2387,10731e" filled="f" stroked="t" strokeweight=".477497pt" strokecolor="#383838">
                <v:path arrowok="t"/>
              </v:shape>
            </v:group>
            <v:group style="position:absolute;left:7430;top:10769;width:2;height:5787" coordorigin="7430,10769" coordsize="2,5787">
              <v:shape style="position:absolute;left:7430;top:10769;width:2;height:5787" coordorigin="7430,10769" coordsize="0,5787" path="m7430,16556l7430,10769e" filled="f" stroked="t" strokeweight=".716246pt" strokecolor="#575757">
                <v:path arrowok="t"/>
              </v:shape>
            </v:group>
            <v:group style="position:absolute;left:329;top:11021;width:7583;height:2" coordorigin="329,11021" coordsize="7583,2">
              <v:shape style="position:absolute;left:329;top:11021;width:7583;height:2" coordorigin="329,11021" coordsize="7583,0" path="m329,11021l7912,11021e" filled="f" stroked="t" strokeweight=".716246pt" strokecolor="#606060">
                <v:path arrowok="t"/>
              </v:shape>
            </v:group>
            <v:group style="position:absolute;left:7821;top:11018;width:559;height:2" coordorigin="7821,11018" coordsize="559,2">
              <v:shape style="position:absolute;left:7821;top:11018;width:559;height:2" coordorigin="7821,11018" coordsize="559,0" path="m7821,11018l8380,11018e" filled="f" stroked="t" strokeweight=".477497pt" strokecolor="#545454">
                <v:path arrowok="t"/>
              </v:shape>
            </v:group>
            <v:group style="position:absolute;left:8323;top:11018;width:215;height:2" coordorigin="8323,11018" coordsize="215,2">
              <v:shape style="position:absolute;left:8323;top:11018;width:215;height:2" coordorigin="8323,11018" coordsize="215,0" path="m8323,11018l8538,11018e" filled="f" stroked="t" strokeweight=".477497pt" strokecolor="#3B3B3B">
                <v:path arrowok="t"/>
              </v:shape>
            </v:group>
            <v:group style="position:absolute;left:8480;top:11018;width:3075;height:2" coordorigin="8480,11018" coordsize="3075,2">
              <v:shape style="position:absolute;left:8480;top:11018;width:3075;height:2" coordorigin="8480,11018" coordsize="3075,0" path="m8480,11018l11555,11018e" filled="f" stroked="t" strokeweight=".954994pt" strokecolor="#6B6B6B">
                <v:path arrowok="t"/>
              </v:shape>
            </v:group>
            <v:group style="position:absolute;left:10548;top:11018;width:1031;height:2" coordorigin="10548,11018" coordsize="1031,2">
              <v:shape style="position:absolute;left:10548;top:11018;width:1031;height:2" coordorigin="10548,11018" coordsize="1031,0" path="m10548,11018l11579,11018e" filled="f" stroked="t" strokeweight=".477497pt" strokecolor="#5B5B5B">
                <v:path arrowok="t"/>
              </v:shape>
            </v:group>
            <v:group style="position:absolute;left:1055;top:11004;width:2;height:503" coordorigin="1055,11004" coordsize="2,503">
              <v:shape style="position:absolute;left:1055;top:11004;width:2;height:503" coordorigin="1055,11004" coordsize="0,503" path="m1055,11506l1055,11004e" filled="f" stroked="t" strokeweight=".238749pt" strokecolor="#343434">
                <v:path arrowok="t"/>
              </v:shape>
            </v:group>
            <v:group style="position:absolute;left:2364;top:11932;width:2302;height:2" coordorigin="2364,11932" coordsize="2302,2">
              <v:shape style="position:absolute;left:2364;top:11932;width:2302;height:2" coordorigin="2364,11932" coordsize="2302,0" path="m2364,11932l4665,11932e" filled="f" stroked="t" strokeweight=".716246pt" strokecolor="#3F4FA0">
                <v:path arrowok="t"/>
              </v:shape>
            </v:group>
            <v:group style="position:absolute;left:339;top:11478;width:2;height:359" coordorigin="339,11478" coordsize="2,359">
              <v:shape style="position:absolute;left:339;top:11478;width:2;height:359" coordorigin="339,11478" coordsize="0,359" path="m339,11837l339,11478e" filled="f" stroked="t" strokeweight=".954994pt" strokecolor="#6B6B6B">
                <v:path arrowok="t"/>
              </v:shape>
            </v:group>
            <v:group style="position:absolute;left:1055;top:11506;width:2;height:1546" coordorigin="1055,11506" coordsize="2,1546">
              <v:shape style="position:absolute;left:1055;top:11506;width:2;height:1546" coordorigin="1055,11506" coordsize="0,1546" path="m1055,13052l1055,11506e" filled="f" stroked="t" strokeweight=".238749pt" strokecolor="#000000">
                <v:path arrowok="t"/>
              </v:shape>
            </v:group>
            <v:group style="position:absolute;left:2385;top:11478;width:2;height:321" coordorigin="2385,11478" coordsize="2,321">
              <v:shape style="position:absolute;left:2385;top:11478;width:2;height:321" coordorigin="2385,11478" coordsize="0,321" path="m2385,11798l2385,11478e" filled="f" stroked="t" strokeweight=".954994pt" strokecolor="#676767">
                <v:path arrowok="t"/>
              </v:shape>
            </v:group>
            <v:group style="position:absolute;left:11582;top:7797;width:2;height:6854" coordorigin="11582,7797" coordsize="2,6854">
              <v:shape style="position:absolute;left:11582;top:7797;width:2;height:6854" coordorigin="11582,7797" coordsize="0,6854" path="m11582,14651l11582,7797e" filled="f" stroked="t" strokeweight=".477497pt" strokecolor="#606060">
                <v:path arrowok="t"/>
              </v:shape>
            </v:group>
            <v:group style="position:absolute;left:7425;top:11741;width:2;height:1101" coordorigin="7425,11741" coordsize="2,1101">
              <v:shape style="position:absolute;left:7425;top:11741;width:2;height:1101" coordorigin="7425,11741" coordsize="0,1101" path="m7425,12842l7425,11741e" filled="f" stroked="t" strokeweight=".477497pt" strokecolor="#3B3B3B">
                <v:path arrowok="t"/>
              </v:shape>
            </v:group>
            <v:group style="position:absolute;left:339;top:11904;width:2;height:541" coordorigin="339,11904" coordsize="2,541">
              <v:shape style="position:absolute;left:339;top:11904;width:2;height:541" coordorigin="339,11904" coordsize="0,541" path="m339,12445l339,11904e" filled="f" stroked="t" strokeweight=".477497pt" strokecolor="#232323">
                <v:path arrowok="t"/>
              </v:shape>
            </v:group>
            <v:group style="position:absolute;left:1714;top:12176;width:2;height:388" coordorigin="1714,12176" coordsize="2,388">
              <v:shape style="position:absolute;left:1714;top:12176;width:2;height:388" coordorigin="1714,12176" coordsize="0,388" path="m1714,12564l1714,12176e" filled="f" stroked="t" strokeweight=".477497pt" strokecolor="#1C1C1C">
                <v:path arrowok="t"/>
              </v:shape>
            </v:group>
            <v:group style="position:absolute;left:337;top:12387;width:2;height:177" coordorigin="337,12387" coordsize="2,177">
              <v:shape style="position:absolute;left:337;top:12387;width:2;height:177" coordorigin="337,12387" coordsize="0,177" path="m337,12564l337,12387e" filled="f" stroked="t" strokeweight=".477497pt" strokecolor="#484848">
                <v:path arrowok="t"/>
              </v:shape>
            </v:group>
            <v:group style="position:absolute;left:9569;top:12416;width:2;height:120" coordorigin="9569,12416" coordsize="2,120">
              <v:shape style="position:absolute;left:9569;top:12416;width:2;height:120" coordorigin="9569,12416" coordsize="0,120" path="m9569,12535l9569,12416e" filled="f" stroked="t" strokeweight=".716246pt" strokecolor="#2F44A0">
                <v:path arrowok="t"/>
              </v:shape>
            </v:group>
            <v:group style="position:absolute;left:1714;top:12507;width:2;height:335" coordorigin="1714,12507" coordsize="2,335">
              <v:shape style="position:absolute;left:1714;top:12507;width:2;height:335" coordorigin="1714,12507" coordsize="0,335" path="m1714,12842l1714,12507e" filled="f" stroked="t" strokeweight=".477497pt" strokecolor="#343434">
                <v:path arrowok="t"/>
              </v:shape>
            </v:group>
            <v:group style="position:absolute;left:8509;top:12813;width:817;height:2" coordorigin="8509,12813" coordsize="817,2">
              <v:shape style="position:absolute;left:8509;top:12813;width:817;height:2" coordorigin="8509,12813" coordsize="817,0" path="m8509,12813l9326,12813e" filled="f" stroked="t" strokeweight="1.193743pt" strokecolor="#545BA0">
                <v:path arrowok="t"/>
              </v:shape>
            </v:group>
            <v:group style="position:absolute;left:9316;top:12535;width:2;height:292" coordorigin="9316,12535" coordsize="2,292">
              <v:shape style="position:absolute;left:9316;top:12535;width:2;height:292" coordorigin="9316,12535" coordsize="0,292" path="m9316,12827l9316,12535e" filled="f" stroked="t" strokeweight=".716246pt" strokecolor="#777C80">
                <v:path arrowok="t"/>
              </v:shape>
            </v:group>
            <v:group style="position:absolute;left:9311;top:12813;width:1265;height:2" coordorigin="9311,12813" coordsize="1265,2">
              <v:shape style="position:absolute;left:9311;top:12813;width:1265;height:2" coordorigin="9311,12813" coordsize="1265,0" path="m9311,12813l10577,12813e" filled="f" stroked="t" strokeweight="2.148737pt" strokecolor="#3B4B93">
                <v:path arrowok="t"/>
              </v:shape>
            </v:group>
            <v:group style="position:absolute;left:10577;top:12593;width:2;height:292" coordorigin="10577,12593" coordsize="2,292">
              <v:shape style="position:absolute;left:10577;top:12593;width:2;height:292" coordorigin="10577,12593" coordsize="0,292" path="m10577,12885l10577,12593e" filled="f" stroked="t" strokeweight="2.148737pt" strokecolor="#4F5780">
                <v:path arrowok="t"/>
              </v:shape>
            </v:group>
            <v:group style="position:absolute;left:10567;top:12813;width:993;height:2" coordorigin="10567,12813" coordsize="993,2">
              <v:shape style="position:absolute;left:10567;top:12813;width:993;height:2" coordorigin="10567,12813" coordsize="993,0" path="m10567,12813l11560,12813e" filled="f" stroked="t" strokeweight=".716246pt" strokecolor="#CCC8C3">
                <v:path arrowok="t"/>
              </v:shape>
            </v:group>
            <v:group style="position:absolute;left:337;top:12602;width:2;height:498" coordorigin="337,12602" coordsize="2,498">
              <v:shape style="position:absolute;left:337;top:12602;width:2;height:498" coordorigin="337,12602" coordsize="0,498" path="m337,13100l337,12602e" filled="f" stroked="t" strokeweight=".954994pt" strokecolor="#676767">
                <v:path arrowok="t"/>
              </v:shape>
            </v:group>
            <v:group style="position:absolute;left:1717;top:12784;width:2;height:359" coordorigin="1717,12784" coordsize="2,359">
              <v:shape style="position:absolute;left:1717;top:12784;width:2;height:359" coordorigin="1717,12784" coordsize="0,359" path="m1717,13143l1717,12784e" filled="f" stroked="t" strokeweight=".477497pt" strokecolor="#4F4F4F">
                <v:path arrowok="t"/>
              </v:shape>
            </v:group>
            <v:group style="position:absolute;left:5066;top:13072;width:349;height:2" coordorigin="5066,13072" coordsize="349,2">
              <v:shape style="position:absolute;left:5066;top:13072;width:349;height:2" coordorigin="5066,13072" coordsize="349,0" path="m5066,13072l5415,13072e" filled="f" stroked="t" strokeweight=".954994pt" strokecolor="#484493">
                <v:path arrowok="t"/>
              </v:shape>
            </v:group>
            <v:group style="position:absolute;left:5386;top:13052;width:869;height:2" coordorigin="5386,13052" coordsize="869,2">
              <v:shape style="position:absolute;left:5386;top:13052;width:869;height:2" coordorigin="5386,13052" coordsize="869,0" path="m5386,13052l6255,13052e" filled="f" stroked="t" strokeweight=".716246pt" strokecolor="#4B5490">
                <v:path arrowok="t"/>
              </v:shape>
            </v:group>
            <v:group style="position:absolute;left:10577;top:12789;width:2;height:263" coordorigin="10577,12789" coordsize="2,263">
              <v:shape style="position:absolute;left:10577;top:12789;width:2;height:263" coordorigin="10577,12789" coordsize="0,263" path="m10577,13052l10577,12789e" filled="f" stroked="t" strokeweight=".716246pt" strokecolor="#676B6B">
                <v:path arrowok="t"/>
              </v:shape>
            </v:group>
            <v:group style="position:absolute;left:334;top:13119;width:2058;height:2" coordorigin="334,13119" coordsize="2058,2">
              <v:shape style="position:absolute;left:334;top:13119;width:2058;height:2" coordorigin="334,13119" coordsize="2058,0" path="m334,13119l2392,13119e" filled="f" stroked="t" strokeweight=".716246pt" strokecolor="#606060">
                <v:path arrowok="t"/>
              </v:shape>
            </v:group>
            <v:group style="position:absolute;left:1055;top:13052;width:2;height:62" coordorigin="1055,13052" coordsize="2,62">
              <v:shape style="position:absolute;left:1055;top:13052;width:2;height:62" coordorigin="1055,13052" coordsize="0,62" path="m1055,13115l1055,13052e" filled="f" stroked="t" strokeweight=".238749pt" strokecolor="#484848">
                <v:path arrowok="t"/>
              </v:shape>
            </v:group>
            <v:group style="position:absolute;left:2387;top:13024;width:2;height:818" coordorigin="2387,13024" coordsize="2,818">
              <v:shape style="position:absolute;left:2387;top:13024;width:2;height:818" coordorigin="2387,13024" coordsize="0,818" path="m2387,13842l2387,13024e" filled="f" stroked="t" strokeweight=".477497pt" strokecolor="#2F2F2F">
                <v:path arrowok="t"/>
              </v:shape>
            </v:group>
            <v:group style="position:absolute;left:1055;top:13100;width:2;height:158" coordorigin="1055,13100" coordsize="2,158">
              <v:shape style="position:absolute;left:1055;top:13100;width:2;height:158" coordorigin="1055,13100" coordsize="0,158" path="m1055,13258l1055,13100e" filled="f" stroked="t" strokeweight=".238749pt" strokecolor="#5B5B5B">
                <v:path arrowok="t"/>
              </v:shape>
            </v:group>
            <v:group style="position:absolute;left:1719;top:13072;width:2;height:952" coordorigin="1719,13072" coordsize="2,952">
              <v:shape style="position:absolute;left:1719;top:13072;width:2;height:952" coordorigin="1719,13072" coordsize="0,952" path="m1719,14024l1719,13072e" filled="f" stroked="t" strokeweight=".477497pt" strokecolor="#343434">
                <v:path arrowok="t"/>
              </v:shape>
            </v:group>
            <v:group style="position:absolute;left:1055;top:13258;width:2;height:2834" coordorigin="1055,13258" coordsize="2,2834">
              <v:shape style="position:absolute;left:1055;top:13258;width:2;height:2834" coordorigin="1055,13258" coordsize="0,2834" path="m1055,16092l1055,13258e" filled="f" stroked="t" strokeweight=".238749pt" strokecolor="#000000">
                <v:path arrowok="t"/>
              </v:shape>
            </v:group>
            <v:group style="position:absolute;left:7430;top:13229;width:2;height:795" coordorigin="7430,13229" coordsize="2,795">
              <v:shape style="position:absolute;left:7430;top:13229;width:2;height:795" coordorigin="7430,13229" coordsize="0,795" path="m7430,14024l7430,13229e" filled="f" stroked="t" strokeweight=".477497pt" strokecolor="#3F3F3F">
                <v:path arrowok="t"/>
              </v:shape>
            </v:group>
            <v:group style="position:absolute;left:10591;top:13229;width:2;height:196" coordorigin="10591,13229" coordsize="2,196">
              <v:shape style="position:absolute;left:10591;top:13229;width:2;height:196" coordorigin="10591,13229" coordsize="0,196" path="m10591,13426l10591,13229e" filled="f" stroked="t" strokeweight=".954994pt" strokecolor="#939393">
                <v:path arrowok="t"/>
              </v:shape>
            </v:group>
            <v:group style="position:absolute;left:2390;top:13785;width:2;height:498" coordorigin="2390,13785" coordsize="2,498">
              <v:shape style="position:absolute;left:2390;top:13785;width:2;height:498" coordorigin="2390,13785" coordsize="0,498" path="m2390,14282l2390,13785e" filled="f" stroked="t" strokeweight=".477497pt" strokecolor="#4F4F4F">
                <v:path arrowok="t"/>
              </v:shape>
            </v:group>
            <v:group style="position:absolute;left:1719;top:13967;width:2;height:1445" coordorigin="1719,13967" coordsize="2,1445">
              <v:shape style="position:absolute;left:1719;top:13967;width:2;height:1445" coordorigin="1719,13967" coordsize="0,1445" path="m1719,15412l1719,13967e" filled="f" stroked="t" strokeweight=".954994pt" strokecolor="#606060">
                <v:path arrowok="t"/>
              </v:shape>
            </v:group>
            <v:group style="position:absolute;left:11586;top:11334;width:2;height:2948" coordorigin="11586,11334" coordsize="2,2948">
              <v:shape style="position:absolute;left:11586;top:11334;width:2;height:2948" coordorigin="11586,11334" coordsize="0,2948" path="m11586,14282l11586,11334e" filled="f" stroked="t" strokeweight=".477497pt" strokecolor="#606060">
                <v:path arrowok="t"/>
              </v:shape>
            </v:group>
            <v:group style="position:absolute;left:2392;top:14225;width:2;height:426" coordorigin="2392,14225" coordsize="2,426">
              <v:shape style="position:absolute;left:2392;top:14225;width:2;height:426" coordorigin="2392,14225" coordsize="0,426" path="m2392,14651l2392,14225e" filled="f" stroked="t" strokeweight=".477497pt" strokecolor="#3B3B3B">
                <v:path arrowok="t"/>
              </v:shape>
            </v:group>
            <v:group style="position:absolute;left:2364;top:14747;width:1504;height:2" coordorigin="2364,14747" coordsize="1504,2">
              <v:shape style="position:absolute;left:2364;top:14747;width:1504;height:2" coordorigin="2364,14747" coordsize="1504,0" path="m2364,14747l3868,14747e" filled="f" stroked="t" strokeweight=".716246pt" strokecolor="#606BB8">
                <v:path arrowok="t"/>
              </v:shape>
            </v:group>
            <v:group style="position:absolute;left:341;top:14594;width:2;height:1302" coordorigin="341,14594" coordsize="2,1302">
              <v:shape style="position:absolute;left:341;top:14594;width:2;height:1302" coordorigin="341,14594" coordsize="0,1302" path="m341,15895l341,14594e" filled="f" stroked="t" strokeweight=".477497pt" strokecolor="#343434">
                <v:path arrowok="t"/>
              </v:shape>
            </v:group>
            <v:group style="position:absolute;left:3925;top:14759;width:487;height:2" coordorigin="3925,14759" coordsize="487,2">
              <v:shape style="position:absolute;left:3925;top:14759;width:487;height:2" coordorigin="3925,14759" coordsize="487,0" path="m3925,14759l4412,14759e" filled="f" stroked="t" strokeweight="1.67124pt" strokecolor="#484FA3">
                <v:path arrowok="t"/>
              </v:shape>
            </v:group>
            <v:group style="position:absolute;left:1719;top:15355;width:2;height:541" coordorigin="1719,15355" coordsize="2,541">
              <v:shape style="position:absolute;left:1719;top:15355;width:2;height:541" coordorigin="1719,15355" coordsize="0,541" path="m1719,15895l1719,15355e" filled="f" stroked="t" strokeweight=".477497pt" strokecolor="#383838">
                <v:path arrowok="t"/>
              </v:shape>
            </v:group>
            <v:group style="position:absolute;left:2392;top:15355;width:2;height:541" coordorigin="2392,15355" coordsize="2,541">
              <v:shape style="position:absolute;left:2392;top:15355;width:2;height:541" coordorigin="2392,15355" coordsize="0,541" path="m2392,15895l2392,15355e" filled="f" stroked="t" strokeweight=".954994pt" strokecolor="#646464">
                <v:path arrowok="t"/>
              </v:shape>
            </v:group>
            <v:group style="position:absolute;left:1719;top:15838;width:2;height:282" coordorigin="1719,15838" coordsize="2,282">
              <v:shape style="position:absolute;left:1719;top:15838;width:2;height:282" coordorigin="1719,15838" coordsize="0,282" path="m1719,16120l1719,15838e" filled="f" stroked="t" strokeweight=".477497pt" strokecolor="#232323">
                <v:path arrowok="t"/>
              </v:shape>
            </v:group>
            <v:group style="position:absolute;left:2387;top:15838;width:2;height:718" coordorigin="2387,15838" coordsize="2,718">
              <v:shape style="position:absolute;left:2387;top:15838;width:2;height:718" coordorigin="2387,15838" coordsize="0,718" path="m2387,16556l2387,15838e" filled="f" stroked="t" strokeweight=".477497pt" strokecolor="#3B3B3B">
                <v:path arrowok="t"/>
              </v:shape>
            </v:group>
            <v:group style="position:absolute;left:329;top:16549;width:449;height:2" coordorigin="329,16549" coordsize="449,2">
              <v:shape style="position:absolute;left:329;top:16549;width:449;height:2" coordorigin="329,16549" coordsize="449,0" path="m329,16549l778,16549e" filled="f" stroked="t" strokeweight=".477497pt" strokecolor="#606060">
                <v:path arrowok="t"/>
              </v:shape>
            </v:group>
            <v:group style="position:absolute;left:339;top:15900;width:2;height:656" coordorigin="339,15900" coordsize="2,656">
              <v:shape style="position:absolute;left:339;top:15900;width:2;height:656" coordorigin="339,15900" coordsize="0,656" path="m339,16556l339,15900e" filled="f" stroked="t" strokeweight=".954994pt" strokecolor="#676767">
                <v:path arrowok="t"/>
              </v:shape>
            </v:group>
            <v:group style="position:absolute;left:721;top:16546;width:368;height:2" coordorigin="721,16546" coordsize="368,2">
              <v:shape style="position:absolute;left:721;top:16546;width:368;height:2" coordorigin="721,16546" coordsize="368,0" path="m721,16546l1089,16546e" filled="f" stroked="t" strokeweight=".477497pt" strokecolor="#4B4B4B">
                <v:path arrowok="t"/>
              </v:shape>
            </v:group>
            <v:group style="position:absolute;left:1055;top:16092;width:2;height:450" coordorigin="1055,16092" coordsize="2,450">
              <v:shape style="position:absolute;left:1055;top:16092;width:2;height:450" coordorigin="1055,16092" coordsize="0,450" path="m1055,16542l1055,16092e" filled="f" stroked="t" strokeweight=".238749pt" strokecolor="#444444">
                <v:path arrowok="t"/>
              </v:shape>
            </v:group>
            <v:group style="position:absolute;left:1714;top:16063;width:2;height:498" coordorigin="1714,16063" coordsize="2,498">
              <v:shape style="position:absolute;left:1714;top:16063;width:2;height:498" coordorigin="1714,16063" coordsize="0,498" path="m1714,16561l1714,16063e" filled="f" stroked="t" strokeweight=".716246pt" strokecolor="#646464">
                <v:path arrowok="t"/>
              </v:shape>
            </v:group>
            <v:group style="position:absolute;left:2335;top:16549;width:1170;height:2" coordorigin="2335,16549" coordsize="1170,2">
              <v:shape style="position:absolute;left:2335;top:16549;width:1170;height:2" coordorigin="2335,16549" coordsize="1170,0" path="m2335,16549l3505,16549e" filled="f" stroked="t" strokeweight=".477497pt" strokecolor="#575757">
                <v:path arrowok="t"/>
              </v:shape>
            </v:group>
            <v:group style="position:absolute;left:5358;top:16546;width:1108;height:2" coordorigin="5358,16546" coordsize="1108,2">
              <v:shape style="position:absolute;left:5358;top:16546;width:1108;height:2" coordorigin="5358,16546" coordsize="1108,0" path="m5358,16546l6465,16546e" filled="f" stroked="t" strokeweight=".477497pt" strokecolor="#5B5B5B">
                <v:path arrowok="t"/>
              </v:shape>
            </v:group>
            <v:group style="position:absolute;left:329;top:16546;width:11269;height:2" coordorigin="329,16546" coordsize="11269,2">
              <v:shape style="position:absolute;left:329;top:16546;width:11269;height:2" coordorigin="329,16546" coordsize="11269,0" path="m329,16546l11598,16546e" filled="f" stroked="t" strokeweight=".716246pt" strokecolor="#707070">
                <v:path arrowok="t"/>
              </v:shape>
            </v:group>
            <v:group style="position:absolute;left:9149;top:16542;width:449;height:2" coordorigin="9149,16542" coordsize="449,2">
              <v:shape style="position:absolute;left:9149;top:16542;width:449;height:2" coordorigin="9149,16542" coordsize="449,0" path="m9149,16542l9598,16542e" filled="f" stroked="t" strokeweight=".477497pt" strokecolor="#5B5B5B">
                <v:path arrowok="t"/>
              </v:shape>
            </v:group>
            <v:group style="position:absolute;left:11584;top:14474;width:2;height:2068" coordorigin="11584,14474" coordsize="2,2068">
              <v:shape style="position:absolute;left:11584;top:14474;width:2;height:2068" coordorigin="11584,14474" coordsize="0,2068" path="m11584,16542l11584,14474e" filled="f" stroked="t" strokeweight=".954994pt" strokecolor="#777777">
                <v:path arrowok="t"/>
              </v:shape>
            </v:group>
            <w10:wrap type="none"/>
          </v:group>
        </w:pict>
      </w:r>
      <w:r>
        <w:rPr>
          <w:sz w:val="15"/>
          <w:szCs w:val="15"/>
        </w:rPr>
      </w:r>
    </w:p>
    <w:p>
      <w:pPr>
        <w:spacing w:before="0" w:after="0" w:line="240" w:lineRule="auto"/>
        <w:ind w:left="2478" w:right="1932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797C7B"/>
          <w:spacing w:val="0"/>
          <w:w w:val="158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5" w:lineRule="exact"/>
        <w:ind w:left="2512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D2D2D"/>
          <w:w w:val="97"/>
        </w:rPr>
        <w:t>Itfaiy</w:t>
      </w:r>
      <w:r>
        <w:rPr>
          <w:rFonts w:ascii="Arial" w:hAnsi="Arial" w:cs="Arial" w:eastAsia="Arial"/>
          <w:sz w:val="20"/>
          <w:szCs w:val="20"/>
          <w:color w:val="2D2D2D"/>
          <w:w w:val="98"/>
        </w:rPr>
        <w:t>e</w:t>
      </w:r>
      <w:r>
        <w:rPr>
          <w:rFonts w:ascii="Arial" w:hAnsi="Arial" w:cs="Arial" w:eastAsia="Arial"/>
          <w:sz w:val="20"/>
          <w:szCs w:val="20"/>
          <w:color w:val="2D2D2D"/>
          <w:spacing w:val="-25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89"/>
        </w:rPr>
        <w:t>Kuze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90"/>
        </w:rPr>
        <w:t>y</w:t>
      </w:r>
      <w:r>
        <w:rPr>
          <w:rFonts w:ascii="Arial" w:hAnsi="Arial" w:cs="Arial" w:eastAsia="Arial"/>
          <w:sz w:val="20"/>
          <w:szCs w:val="20"/>
          <w:color w:val="2D2D2D"/>
          <w:spacing w:val="-25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94"/>
        </w:rPr>
        <w:t>Bölg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94"/>
        </w:rPr>
        <w:t>e</w:t>
      </w:r>
      <w:r>
        <w:rPr>
          <w:rFonts w:ascii="Arial" w:hAnsi="Arial" w:cs="Arial" w:eastAsia="Arial"/>
          <w:sz w:val="20"/>
          <w:szCs w:val="20"/>
          <w:color w:val="2D2D2D"/>
          <w:spacing w:val="-11"/>
          <w:w w:val="94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744" w:lineRule="exact"/>
        <w:ind w:left="282" w:right="-20"/>
        <w:jc w:val="left"/>
        <w:tabs>
          <w:tab w:pos="388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Arial" w:hAnsi="Arial" w:cs="Arial" w:eastAsia="Arial"/>
          <w:sz w:val="69"/>
          <w:szCs w:val="69"/>
          <w:color w:val="3B4280"/>
          <w:spacing w:val="0"/>
          <w:w w:val="83"/>
          <w:i/>
          <w:position w:val="-5"/>
        </w:rPr>
        <w:t>Pl2</w:t>
      </w:r>
      <w:r>
        <w:rPr>
          <w:rFonts w:ascii="Arial" w:hAnsi="Arial" w:cs="Arial" w:eastAsia="Arial"/>
          <w:sz w:val="69"/>
          <w:szCs w:val="69"/>
          <w:color w:val="3B4280"/>
          <w:spacing w:val="0"/>
          <w:w w:val="100"/>
          <w:i/>
          <w:position w:val="-5"/>
        </w:rPr>
        <w:tab/>
      </w:r>
      <w:r>
        <w:rPr>
          <w:rFonts w:ascii="Arial" w:hAnsi="Arial" w:cs="Arial" w:eastAsia="Arial"/>
          <w:sz w:val="69"/>
          <w:szCs w:val="69"/>
          <w:color w:val="3B4280"/>
          <w:spacing w:val="0"/>
          <w:w w:val="100"/>
          <w:i/>
          <w:position w:val="-5"/>
        </w:rPr>
      </w:r>
      <w:r>
        <w:rPr>
          <w:rFonts w:ascii="Times New Roman" w:hAnsi="Times New Roman" w:cs="Times New Roman" w:eastAsia="Times New Roman"/>
          <w:sz w:val="11"/>
          <w:szCs w:val="11"/>
          <w:color w:val="A8AAA8"/>
          <w:spacing w:val="0"/>
          <w:w w:val="83"/>
          <w:position w:val="-12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4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Muhsi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2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1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1"/>
        </w:rPr>
        <w:t>AŞ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Şoförü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20"/>
          <w:cols w:num="2" w:equalWidth="0">
            <w:col w:w="4577" w:space="952"/>
            <w:col w:w="6171"/>
          </w:cols>
        </w:sectPr>
      </w:pPr>
      <w:rPr/>
    </w:p>
    <w:p>
      <w:pPr>
        <w:spacing w:before="48" w:after="0" w:line="224" w:lineRule="auto"/>
        <w:ind w:left="597" w:right="-67" w:firstLine="-32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63"/>
          <w:szCs w:val="63"/>
          <w:color w:val="505050"/>
          <w:w w:val="52"/>
        </w:rPr>
        <w:t>_!_</w:t>
      </w:r>
      <w:r>
        <w:rPr>
          <w:rFonts w:ascii="Times New Roman" w:hAnsi="Times New Roman" w:cs="Times New Roman" w:eastAsia="Times New Roman"/>
          <w:sz w:val="63"/>
          <w:szCs w:val="63"/>
          <w:color w:val="505050"/>
          <w:w w:val="52"/>
        </w:rPr>
        <w:t> 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21"/>
        </w:rPr>
        <w:t>IZMIR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21"/>
        </w:rPr>
        <w:t> 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2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2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15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ind w:left="405" w:right="4618" w:firstLine="-143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İTFAİYE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BAŞKANLIG!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MUdahale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1"/>
        </w:rPr>
        <w:t>MUdUriUğU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03" w:lineRule="exact"/>
        <w:ind w:left="93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-1"/>
        </w:rPr>
        <w:t>YANGIN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00" w:bottom="280" w:left="260" w:right="140"/>
          <w:cols w:num="2" w:equalWidth="0">
            <w:col w:w="1666" w:space="2112"/>
            <w:col w:w="7742"/>
          </w:cols>
        </w:sectPr>
      </w:pPr>
      <w:rPr/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9.497604" w:type="dxa"/>
      </w:tblPr>
      <w:tblGrid/>
      <w:tr>
        <w:trPr>
          <w:trHeight w:val="217" w:hRule="exact"/>
        </w:trPr>
        <w:tc>
          <w:tcPr>
            <w:tcW w:w="1089" w:type="dxa"/>
            <w:tcBorders>
              <w:top w:val="single" w:sz="5.71392" w:space="0" w:color="5B5B5B"/>
              <w:bottom w:val="single" w:sz="5.7139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3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color w:val="505050"/>
                <w:spacing w:val="0"/>
                <w:w w:val="84"/>
                <w:position w:val="-1"/>
              </w:rPr>
              <w:t>K</w:t>
            </w:r>
            <w:r>
              <w:rPr>
                <w:rFonts w:ascii="Arial" w:hAnsi="Arial" w:cs="Arial" w:eastAsia="Arial"/>
                <w:sz w:val="19"/>
                <w:szCs w:val="19"/>
                <w:color w:val="505050"/>
                <w:spacing w:val="10"/>
                <w:w w:val="84"/>
                <w:position w:val="-1"/>
              </w:rPr>
              <w:t>)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84"/>
                <w:position w:val="-1"/>
              </w:rPr>
              <w:t>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84"/>
                <w:position w:val="-1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10"/>
                <w:w w:val="84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  <w:position w:val="-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534" w:type="dxa"/>
            <w:tcBorders>
              <w:top w:val="single" w:sz="5.71392" w:space="0" w:color="5B5B5B"/>
              <w:bottom w:val="single" w:sz="5.7139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02" w:lineRule="exact"/>
              <w:ind w:left="189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05050"/>
                <w:spacing w:val="0"/>
                <w:w w:val="100"/>
                <w:position w:val="-1"/>
              </w:rPr>
              <w:t>:06/05/2017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521" w:type="dxa"/>
            <w:tcBorders>
              <w:top w:val="single" w:sz="5.71392" w:space="0" w:color="5B5B5B"/>
              <w:bottom w:val="single" w:sz="5.7139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02" w:lineRule="exact"/>
              <w:ind w:left="483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05050"/>
                <w:spacing w:val="0"/>
                <w:w w:val="94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05050"/>
                <w:spacing w:val="8"/>
                <w:w w:val="94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05050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05050"/>
                <w:spacing w:val="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-8"/>
                <w:w w:val="100"/>
                <w:position w:val="-1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C7C7C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C7C7C"/>
                <w:spacing w:val="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71"/>
                <w:position w:val="-1"/>
              </w:rPr>
              <w:t>1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-2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69"/>
                <w:position w:val="-1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141" w:type="dxa"/>
            <w:tcBorders>
              <w:top w:val="single" w:sz="5.71392" w:space="0" w:color="5B5B5B"/>
              <w:bottom w:val="single" w:sz="5.71392" w:space="0" w:color="5B5B5B"/>
              <w:left w:val="nil" w:sz="6" w:space="0" w:color="auto"/>
              <w:right w:val="single" w:sz="5.71392" w:space="0" w:color="646464"/>
            </w:tcBorders>
          </w:tcPr>
          <w:p>
            <w:pPr>
              <w:spacing w:before="1" w:after="0" w:line="202" w:lineRule="exact"/>
              <w:ind w:left="343" w:right="-20"/>
              <w:jc w:val="left"/>
              <w:tabs>
                <w:tab w:pos="238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05050"/>
                <w:spacing w:val="0"/>
                <w:w w:val="94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05050"/>
                <w:spacing w:val="7"/>
                <w:w w:val="94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05050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05050"/>
                <w:spacing w:val="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  <w:position w:val="-1"/>
              </w:rPr>
              <w:t>10:05</w:t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05050"/>
                <w:spacing w:val="0"/>
                <w:w w:val="99"/>
                <w:position w:val="-1"/>
              </w:rPr>
              <w:t>treı: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05050"/>
                <w:spacing w:val="-3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35"/>
                <w:position w:val="-1"/>
              </w:rPr>
              <w:t>ll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-2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69"/>
                <w:position w:val="-1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17" w:hRule="exact"/>
        </w:trPr>
        <w:tc>
          <w:tcPr>
            <w:tcW w:w="1089" w:type="dxa"/>
            <w:tcBorders>
              <w:top w:val="single" w:sz="5.71392" w:space="0" w:color="5B5B5B"/>
              <w:bottom w:val="single" w:sz="5.7139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3" w:lineRule="exact"/>
              <w:ind w:left="59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79"/>
              </w:rPr>
              <w:t>K&lt;ıvıt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12"/>
                <w:w w:val="79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534" w:type="dxa"/>
            <w:tcBorders>
              <w:top w:val="single" w:sz="5.71392" w:space="0" w:color="5B5B5B"/>
              <w:bottom w:val="single" w:sz="5.7139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3" w:lineRule="exact"/>
              <w:ind w:left="198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05050"/>
                <w:spacing w:val="0"/>
                <w:w w:val="100"/>
              </w:rPr>
              <w:t>:06/05/2017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521" w:type="dxa"/>
            <w:tcBorders>
              <w:top w:val="single" w:sz="5.71392" w:space="0" w:color="5B5B5B"/>
              <w:bottom w:val="single" w:sz="5.7139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3" w:lineRule="exact"/>
              <w:ind w:left="488" w:right="-20"/>
              <w:jc w:val="left"/>
              <w:tabs>
                <w:tab w:pos="170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90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15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-4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05050"/>
                <w:spacing w:val="0"/>
                <w:w w:val="145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05050"/>
                <w:spacing w:val="-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1"/>
              </w:rPr>
              <w:t>2787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6141" w:type="dxa"/>
            <w:tcBorders>
              <w:top w:val="single" w:sz="5.71392" w:space="0" w:color="5B5B5B"/>
              <w:bottom w:val="single" w:sz="5.71392" w:space="0" w:color="5B5B5B"/>
              <w:left w:val="nil" w:sz="6" w:space="0" w:color="auto"/>
              <w:right w:val="single" w:sz="5.71392" w:space="0" w:color="646464"/>
            </w:tcBorders>
          </w:tcPr>
          <w:p>
            <w:pPr>
              <w:spacing w:before="0" w:after="0" w:line="203" w:lineRule="exact"/>
              <w:ind w:left="348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93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4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05050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05050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Santral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190" w:lineRule="exact"/>
        <w:ind w:left="17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ildirile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87"/>
        </w:rPr>
        <w:t>_Eğiıiııı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7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7"/>
        </w:rPr>
        <w:t>Malı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6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Orha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Gazi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karşısı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86"/>
        </w:rPr>
        <w:t>Ba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</w:rPr>
        <w:t>lç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/IZM1R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left="173" w:right="-20"/>
        <w:jc w:val="left"/>
        <w:tabs>
          <w:tab w:pos="14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Dogru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291"/>
        </w:rPr>
        <w:t>it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4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7"/>
          <w:w w:val="4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82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22"/>
          <w:w w:val="8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ah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Orha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Gazi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4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3"/>
        </w:rPr>
        <w:t>:</w:t>
      </w:r>
      <w:r>
        <w:rPr>
          <w:rFonts w:ascii="Times New Roman" w:hAnsi="Times New Roman" w:cs="Times New Roman" w:eastAsia="Times New Roman"/>
          <w:sz w:val="15"/>
          <w:szCs w:val="15"/>
          <w:color w:val="3B3B3B"/>
          <w:spacing w:val="0"/>
          <w:w w:val="53"/>
          <w:b/>
          <w:bCs/>
        </w:rPr>
        <w:t>1</w:t>
      </w:r>
      <w:r>
        <w:rPr>
          <w:rFonts w:ascii="Times New Roman" w:hAnsi="Times New Roman" w:cs="Times New Roman" w:eastAsia="Times New Roman"/>
          <w:sz w:val="15"/>
          <w:szCs w:val="15"/>
          <w:color w:val="3B3B3B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karşısı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Balçova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6"/>
          <w:w w:val="100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40" w:lineRule="auto"/>
        <w:ind w:left="173" w:right="-20"/>
        <w:jc w:val="left"/>
        <w:tabs>
          <w:tab w:pos="1380" w:val="left"/>
          <w:tab w:pos="3880" w:val="left"/>
          <w:tab w:pos="62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8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3"/>
        </w:rPr>
        <w:t>ngı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Smıfı:A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Yangııı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-13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9" w:after="0" w:line="173" w:lineRule="auto"/>
        <w:ind w:left="3711" w:right="3450" w:firstLine="-3533"/>
        <w:jc w:val="left"/>
        <w:tabs>
          <w:tab w:pos="3700" w:val="left"/>
          <w:tab w:pos="6760" w:val="left"/>
          <w:tab w:pos="682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9.270401pt;margin-top:10.846385pt;width:32.989693pt;height:24pt;mso-position-horizontal-relative:page;mso-position-vertical-relative:paragraph;z-index:-17118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60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262626"/>
                      <w:w w:val="44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62626"/>
                      <w:spacing w:val="0"/>
                      <w:w w:val="44"/>
                      <w:strike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62626"/>
                      <w:spacing w:val="0"/>
                      <w:w w:val="44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62626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62626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B3B3B"/>
                      <w:spacing w:val="0"/>
                      <w:w w:val="44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B3B3B"/>
                      <w:spacing w:val="0"/>
                      <w:w w:val="44"/>
                      <w:strike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B3B3B"/>
                      <w:spacing w:val="0"/>
                      <w:w w:val="44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Kullanını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u w:val="single" w:color="000000"/>
        </w:rPr>
        <w:t>Betonann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u w:val="single" w:color="0000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97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  <w:u w:val="single" w:color="000000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  <w:u w:val="single" w:color="0000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8"/>
          <w:u w:val="single" w:color="0000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8"/>
          <w:u w:val="single" w:color="0000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4"/>
          <w:u w:val="single" w:color="0000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4"/>
          <w:u w:val="single" w:color="00000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  <w:u w:val="single" w:color="000000"/>
        </w:rPr>
        <w:t>hşap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u w:val="single" w:color="0000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25"/>
          <w:szCs w:val="25"/>
          <w:color w:val="505050"/>
          <w:spacing w:val="-112"/>
          <w:w w:val="76"/>
          <w:u w:val="single" w:color="000000"/>
        </w:rPr>
        <w:t>Ç</w:t>
      </w:r>
      <w:r>
        <w:rPr>
          <w:rFonts w:ascii="Times New Roman" w:hAnsi="Times New Roman" w:cs="Times New Roman" w:eastAsia="Times New Roman"/>
          <w:sz w:val="25"/>
          <w:szCs w:val="25"/>
          <w:color w:val="505050"/>
          <w:spacing w:val="-112"/>
          <w:w w:val="76"/>
          <w:u w:val="single" w:color="000000"/>
        </w:rPr>
      </w:r>
      <w:r>
        <w:rPr>
          <w:rFonts w:ascii="Times New Roman" w:hAnsi="Times New Roman" w:cs="Times New Roman" w:eastAsia="Times New Roman"/>
          <w:sz w:val="25"/>
          <w:szCs w:val="25"/>
          <w:color w:val="505050"/>
          <w:spacing w:val="0"/>
          <w:w w:val="68"/>
          <w:u w:val="single" w:color="000000"/>
        </w:rPr>
        <w:t>J</w:t>
      </w:r>
      <w:r>
        <w:rPr>
          <w:rFonts w:ascii="Times New Roman" w:hAnsi="Times New Roman" w:cs="Times New Roman" w:eastAsia="Times New Roman"/>
          <w:sz w:val="25"/>
          <w:szCs w:val="25"/>
          <w:color w:val="505050"/>
          <w:spacing w:val="0"/>
          <w:w w:val="68"/>
          <w:u w:val="single" w:color="000000"/>
        </w:rPr>
      </w:r>
      <w:r>
        <w:rPr>
          <w:rFonts w:ascii="Times New Roman" w:hAnsi="Times New Roman" w:cs="Times New Roman" w:eastAsia="Times New Roman"/>
          <w:sz w:val="25"/>
          <w:szCs w:val="25"/>
          <w:color w:val="505050"/>
          <w:spacing w:val="-47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05050"/>
          <w:spacing w:val="-47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25"/>
          <w:szCs w:val="25"/>
          <w:color w:val="505050"/>
          <w:spacing w:val="-47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25"/>
          <w:szCs w:val="25"/>
          <w:color w:val="7C7C7C"/>
          <w:spacing w:val="0"/>
          <w:w w:val="388"/>
          <w:u w:val="single" w:color="000000"/>
        </w:rPr>
        <w:t>L</w:t>
      </w:r>
      <w:r>
        <w:rPr>
          <w:rFonts w:ascii="Times New Roman" w:hAnsi="Times New Roman" w:cs="Times New Roman" w:eastAsia="Times New Roman"/>
          <w:sz w:val="25"/>
          <w:szCs w:val="25"/>
          <w:color w:val="7C7C7C"/>
          <w:spacing w:val="0"/>
          <w:w w:val="388"/>
          <w:u w:val="single" w:color="000000"/>
        </w:rPr>
      </w:r>
      <w:r>
        <w:rPr>
          <w:rFonts w:ascii="Times New Roman" w:hAnsi="Times New Roman" w:cs="Times New Roman" w:eastAsia="Times New Roman"/>
          <w:sz w:val="25"/>
          <w:szCs w:val="25"/>
          <w:color w:val="7C7C7C"/>
          <w:spacing w:val="0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7C7C7C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7C7C7C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25"/>
          <w:szCs w:val="25"/>
          <w:color w:val="7C7C7C"/>
          <w:spacing w:val="0"/>
          <w:w w:val="100"/>
        </w:rPr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2" w:after="0" w:line="240" w:lineRule="auto"/>
        <w:ind w:left="5630" w:right="-20"/>
        <w:jc w:val="left"/>
        <w:tabs>
          <w:tab w:pos="6240" w:val="left"/>
          <w:tab w:pos="68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ACAFB1"/>
          <w:spacing w:val="0"/>
          <w:w w:val="51"/>
        </w:rPr>
        <w:t>j</w:t>
      </w:r>
      <w:r>
        <w:rPr>
          <w:rFonts w:ascii="Arial" w:hAnsi="Arial" w:cs="Arial" w:eastAsia="Arial"/>
          <w:sz w:val="18"/>
          <w:szCs w:val="18"/>
          <w:color w:val="ACAFB1"/>
          <w:spacing w:val="-25"/>
          <w:w w:val="51"/>
        </w:rPr>
        <w:t> </w:t>
      </w:r>
      <w:r>
        <w:rPr>
          <w:rFonts w:ascii="Arial" w:hAnsi="Arial" w:cs="Arial" w:eastAsia="Arial"/>
          <w:sz w:val="18"/>
          <w:szCs w:val="18"/>
          <w:color w:val="ACAFB1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ACAFB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ACAFB1"/>
          <w:spacing w:val="0"/>
          <w:w w:val="5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ACAFB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ACAFB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4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46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4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505050"/>
          <w:spacing w:val="0"/>
          <w:w w:val="105"/>
        </w:rPr>
        <w:t>:</w:t>
      </w:r>
      <w:r>
        <w:rPr>
          <w:rFonts w:ascii="Arial" w:hAnsi="Arial" w:cs="Arial" w:eastAsia="Arial"/>
          <w:sz w:val="16"/>
          <w:szCs w:val="16"/>
          <w:color w:val="505050"/>
          <w:spacing w:val="-2"/>
          <w:w w:val="106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5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7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14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140"/>
        </w:sectPr>
      </w:pPr>
      <w:rPr/>
    </w:p>
    <w:p>
      <w:pPr>
        <w:spacing w:before="99" w:after="0" w:line="240" w:lineRule="auto"/>
        <w:ind w:left="178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6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17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321" w:lineRule="auto"/>
        <w:ind w:right="-51" w:firstLine="59"/>
        <w:jc w:val="left"/>
        <w:tabs>
          <w:tab w:pos="3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29"/>
        </w:rPr>
        <w:t>ahibi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44"/>
          <w:w w:val="12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Balçova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Belediyesi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1"/>
        </w:rPr>
        <w:t>[Kiracı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24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[Amiri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87"/>
        </w:rPr>
        <w:t>Ta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6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87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87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6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DÜNDAR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52" w:lineRule="exact"/>
        <w:ind w:left="75" w:right="-20"/>
        <w:jc w:val="left"/>
        <w:tabs>
          <w:tab w:pos="2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66"/>
          <w:position w:val="1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5"/>
          <w:w w:val="16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45"/>
          <w:position w:val="1"/>
        </w:rPr>
        <w:t>: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74"/>
          <w:position w:val="1"/>
        </w:rPr>
        <w:t>1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10:06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7"/>
        </w:rPr>
        <w:t>[Araç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</w:rPr>
        <w:t>E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</w:rPr>
        <w:t>C</w:t>
      </w:r>
      <w:r>
        <w:rPr>
          <w:rFonts w:ascii="Arial" w:hAnsi="Arial" w:cs="Arial" w:eastAsia="Arial"/>
          <w:sz w:val="17"/>
          <w:szCs w:val="17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1"/>
        </w:rPr>
        <w:t>667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0" w:after="0" w:line="240" w:lineRule="auto"/>
        <w:ind w:left="258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6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left="260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9" w:lineRule="auto"/>
        <w:ind w:left="19" w:right="406" w:firstLine="2567"/>
        <w:jc w:val="left"/>
        <w:tabs>
          <w:tab w:pos="2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7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7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4</w:t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204"/>
        <w:jc w:val="righ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ACAFB1"/>
          <w:spacing w:val="0"/>
          <w:w w:val="52"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</w:rPr>
        <w:t>Saati:lO:ll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140"/>
          <w:cols w:num="3" w:equalWidth="0">
            <w:col w:w="1113" w:space="1075"/>
            <w:col w:w="5320" w:space="170"/>
            <w:col w:w="3842"/>
          </w:cols>
        </w:sectPr>
      </w:pPr>
      <w:rPr/>
    </w:p>
    <w:p>
      <w:pPr>
        <w:spacing w:before="22" w:after="0" w:line="206" w:lineRule="exact"/>
        <w:ind w:left="2211" w:right="2624" w:firstLine="-2038"/>
        <w:jc w:val="left"/>
        <w:tabs>
          <w:tab w:pos="2240" w:val="left"/>
          <w:tab w:pos="4740" w:val="left"/>
          <w:tab w:pos="7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3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3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3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52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5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3"/>
          <w:w w:val="15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6"/>
        </w:rPr>
        <w:t>[Araç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92"/>
        </w:rPr>
        <w:t>Dön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üş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40" w:lineRule="auto"/>
        <w:ind w:left="218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!Yardıma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0" w:lineRule="auto"/>
        <w:ind w:left="220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4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4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03" w:lineRule="exact"/>
        <w:ind w:left="14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  <w:position w:val="-1"/>
        </w:rPr>
        <w:t>!Olayı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pıa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çö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konteynırını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140"/>
        </w:sectPr>
      </w:pPr>
      <w:rPr/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1" w:lineRule="exact"/>
        <w:ind w:left="169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-1"/>
        </w:rPr>
        <w:t>Söndürnıe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01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211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4"/>
          <w:w w:val="21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ile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yapıldı.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3" w:after="0" w:line="230" w:lineRule="atLeast"/>
        <w:ind w:right="-51" w:firstLine="51"/>
        <w:jc w:val="left"/>
        <w:tabs>
          <w:tab w:pos="19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2"/>
        </w:rPr>
        <w:t>öndürmede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söndürlicü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236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0"/>
          <w:w w:val="23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1"/>
        </w:rPr>
        <w:t>IKöpük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182" w:lineRule="exact"/>
        <w:ind w:right="-20"/>
        <w:jc w:val="left"/>
        <w:tabs>
          <w:tab w:pos="1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8"/>
          <w:position w:val="-2"/>
        </w:rPr>
        <w:t>IK.K.T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8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88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-2"/>
        </w:rPr>
        <w:t>K:0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-2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140"/>
          <w:cols w:num="4" w:equalWidth="0">
            <w:col w:w="1283" w:space="923"/>
            <w:col w:w="1774" w:space="778"/>
            <w:col w:w="2743" w:space="757"/>
            <w:col w:w="3262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69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Söndürmc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2" w:lineRule="exact"/>
        <w:ind w:left="17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505050"/>
          <w:spacing w:val="9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uruımı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2881" w:right="-20"/>
        <w:jc w:val="left"/>
        <w:tabs>
          <w:tab w:pos="4440" w:val="left"/>
          <w:tab w:pos="6000" w:val="left"/>
          <w:tab w:pos="760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>0,3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</w:r>
      <w:r>
        <w:rPr>
          <w:rFonts w:ascii="Arial" w:hAnsi="Arial" w:cs="Arial" w:eastAsia="Arial"/>
          <w:sz w:val="26"/>
          <w:szCs w:val="26"/>
          <w:color w:val="505050"/>
          <w:spacing w:val="0"/>
          <w:w w:val="52"/>
          <w:b/>
          <w:bCs/>
          <w:position w:val="2"/>
        </w:rPr>
        <w:t>ı</w:t>
      </w:r>
      <w:r>
        <w:rPr>
          <w:rFonts w:ascii="Arial" w:hAnsi="Arial" w:cs="Arial" w:eastAsia="Arial"/>
          <w:sz w:val="26"/>
          <w:szCs w:val="26"/>
          <w:color w:val="505050"/>
          <w:spacing w:val="0"/>
          <w:w w:val="100"/>
          <w:b/>
          <w:bCs/>
          <w:position w:val="2"/>
        </w:rPr>
        <w:tab/>
      </w:r>
      <w:r>
        <w:rPr>
          <w:rFonts w:ascii="Arial" w:hAnsi="Arial" w:cs="Arial" w:eastAsia="Arial"/>
          <w:sz w:val="26"/>
          <w:szCs w:val="26"/>
          <w:color w:val="505050"/>
          <w:spacing w:val="0"/>
          <w:w w:val="100"/>
          <w:b/>
          <w:bCs/>
          <w:position w:val="2"/>
        </w:rPr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52"/>
          <w:b/>
          <w:bCs/>
          <w:position w:val="0"/>
        </w:rPr>
        <w:t>ı</w:t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100"/>
          <w:b/>
          <w:bCs/>
          <w:position w:val="0"/>
        </w:rPr>
      </w:r>
      <w:r>
        <w:rPr>
          <w:rFonts w:ascii="Arial" w:hAnsi="Arial" w:cs="Arial" w:eastAsia="Arial"/>
          <w:sz w:val="26"/>
          <w:szCs w:val="26"/>
          <w:color w:val="505050"/>
          <w:spacing w:val="0"/>
          <w:w w:val="52"/>
          <w:b/>
          <w:bCs/>
          <w:position w:val="0"/>
        </w:rPr>
        <w:t>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4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konteynırını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içerisindeki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140"/>
          <w:cols w:num="2" w:equalWidth="0">
            <w:col w:w="2183" w:space="56"/>
            <w:col w:w="9281"/>
          </w:cols>
        </w:sectPr>
      </w:pPr>
      <w:rPr/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140"/>
        </w:sectPr>
      </w:pPr>
      <w:rPr/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88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1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right="54" w:firstLine="57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konteynırını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görülmli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soruşturınada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düşUrlilen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20" w:bottom="280" w:left="260" w:right="140"/>
          <w:cols w:num="2" w:equalWidth="0">
            <w:col w:w="1657" w:space="549"/>
            <w:col w:w="9314"/>
          </w:cols>
        </w:sectPr>
      </w:pPr>
      <w:rPr/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140"/>
        </w:sectPr>
      </w:pPr>
      <w:rPr/>
    </w:p>
    <w:p>
      <w:pPr>
        <w:spacing w:before="36" w:after="0" w:line="240" w:lineRule="auto"/>
        <w:ind w:left="16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54" w:lineRule="auto"/>
        <w:ind w:left="178" w:right="258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4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I'eslim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2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0" w:lineRule="auto"/>
        <w:ind w:left="18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5"/>
          <w:w w:val="9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2"/>
        </w:rPr>
        <w:t>kibi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25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1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75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72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-3"/>
          <w:w w:val="78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72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7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0" w:lineRule="auto"/>
        <w:ind w:left="502" w:right="-67"/>
        <w:jc w:val="left"/>
        <w:tabs>
          <w:tab w:pos="1060" w:val="left"/>
          <w:tab w:pos="1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:06/05/2017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GİDE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EKİP:Balçova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2.Posta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364" w:right="-56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40" w:lineRule="auto"/>
        <w:ind w:right="28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2"/>
        </w:rPr>
        <w:t>EkipAmiri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777" w:lineRule="exact"/>
        <w:ind w:left="180" w:right="956"/>
        <w:jc w:val="center"/>
        <w:rPr>
          <w:rFonts w:ascii="Times New Roman" w:hAnsi="Times New Roman" w:cs="Times New Roman" w:eastAsia="Times New Roman"/>
          <w:sz w:val="65"/>
          <w:szCs w:val="65"/>
        </w:rPr>
      </w:pPr>
      <w:rPr/>
      <w:r>
        <w:rPr>
          <w:rFonts w:ascii="Times New Roman" w:hAnsi="Times New Roman" w:cs="Times New Roman" w:eastAsia="Times New Roman"/>
          <w:sz w:val="65"/>
          <w:szCs w:val="65"/>
          <w:color w:val="505050"/>
          <w:w w:val="33"/>
          <w:position w:val="1"/>
        </w:rPr>
        <w:t>2.</w:t>
      </w:r>
      <w:r>
        <w:rPr>
          <w:rFonts w:ascii="Times New Roman" w:hAnsi="Times New Roman" w:cs="Times New Roman" w:eastAsia="Times New Roman"/>
          <w:sz w:val="65"/>
          <w:szCs w:val="65"/>
          <w:color w:val="505050"/>
          <w:spacing w:val="-7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65"/>
          <w:szCs w:val="65"/>
          <w:color w:val="3B3B3B"/>
          <w:spacing w:val="-119"/>
          <w:w w:val="32"/>
          <w:position w:val="1"/>
        </w:rPr>
        <w:t>P</w:t>
      </w:r>
      <w:r>
        <w:rPr>
          <w:rFonts w:ascii="Times New Roman" w:hAnsi="Times New Roman" w:cs="Times New Roman" w:eastAsia="Times New Roman"/>
          <w:sz w:val="65"/>
          <w:szCs w:val="65"/>
          <w:color w:val="3B3B3B"/>
          <w:spacing w:val="-126"/>
          <w:w w:val="48"/>
          <w:position w:val="1"/>
        </w:rPr>
        <w:t>:</w:t>
      </w:r>
      <w:r>
        <w:rPr>
          <w:rFonts w:ascii="Times New Roman" w:hAnsi="Times New Roman" w:cs="Times New Roman" w:eastAsia="Times New Roman"/>
          <w:sz w:val="65"/>
          <w:szCs w:val="65"/>
          <w:color w:val="3B3B3B"/>
          <w:spacing w:val="7"/>
          <w:w w:val="14"/>
          <w:position w:val="-3"/>
        </w:rPr>
        <w:t>1</w:t>
      </w:r>
      <w:r>
        <w:rPr>
          <w:rFonts w:ascii="Times New Roman" w:hAnsi="Times New Roman" w:cs="Times New Roman" w:eastAsia="Times New Roman"/>
          <w:sz w:val="65"/>
          <w:szCs w:val="65"/>
          <w:color w:val="3B3B3B"/>
          <w:spacing w:val="0"/>
          <w:w w:val="48"/>
          <w:position w:val="1"/>
        </w:rPr>
        <w:t>e</w:t>
      </w:r>
      <w:r>
        <w:rPr>
          <w:rFonts w:ascii="Times New Roman" w:hAnsi="Times New Roman" w:cs="Times New Roman" w:eastAsia="Times New Roman"/>
          <w:sz w:val="65"/>
          <w:szCs w:val="65"/>
          <w:color w:val="3B3B3B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65"/>
          <w:szCs w:val="65"/>
          <w:color w:val="3B3B3B"/>
          <w:spacing w:val="0"/>
          <w:w w:val="48"/>
          <w:position w:val="1"/>
        </w:rPr>
        <w:t>RAU:T</w:t>
      </w:r>
      <w:r>
        <w:rPr>
          <w:rFonts w:ascii="Times New Roman" w:hAnsi="Times New Roman" w:cs="Times New Roman" w:eastAsia="Times New Roman"/>
          <w:sz w:val="65"/>
          <w:szCs w:val="65"/>
          <w:color w:val="3B3B3B"/>
          <w:spacing w:val="-8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65"/>
          <w:szCs w:val="65"/>
          <w:color w:val="3B3B3B"/>
          <w:spacing w:val="0"/>
          <w:w w:val="48"/>
          <w:position w:val="1"/>
        </w:rPr>
        <w:t>:</w:t>
      </w:r>
      <w:r>
        <w:rPr>
          <w:rFonts w:ascii="Times New Roman" w:hAnsi="Times New Roman" w:cs="Times New Roman" w:eastAsia="Times New Roman"/>
          <w:sz w:val="65"/>
          <w:szCs w:val="65"/>
          <w:color w:val="3B3B3B"/>
          <w:spacing w:val="0"/>
          <w:w w:val="48"/>
          <w:position w:val="1"/>
        </w:rPr>
        <w:t> </w:t>
      </w:r>
      <w:r>
        <w:rPr>
          <w:rFonts w:ascii="Times New Roman" w:hAnsi="Times New Roman" w:cs="Times New Roman" w:eastAsia="Times New Roman"/>
          <w:sz w:val="65"/>
          <w:szCs w:val="65"/>
          <w:color w:val="3B3B3B"/>
          <w:spacing w:val="3"/>
          <w:w w:val="48"/>
          <w:position w:val="1"/>
        </w:rPr>
        <w:t> </w:t>
      </w:r>
      <w:r>
        <w:rPr>
          <w:rFonts w:ascii="Times New Roman" w:hAnsi="Times New Roman" w:cs="Times New Roman" w:eastAsia="Times New Roman"/>
          <w:sz w:val="65"/>
          <w:szCs w:val="65"/>
          <w:color w:val="3B3B3B"/>
          <w:spacing w:val="0"/>
          <w:w w:val="48"/>
          <w:position w:val="1"/>
        </w:rPr>
        <w:t>IR</w:t>
      </w:r>
      <w:r>
        <w:rPr>
          <w:rFonts w:ascii="Times New Roman" w:hAnsi="Times New Roman" w:cs="Times New Roman" w:eastAsia="Times New Roman"/>
          <w:sz w:val="65"/>
          <w:szCs w:val="65"/>
          <w:color w:val="3B3B3B"/>
          <w:spacing w:val="0"/>
          <w:w w:val="49"/>
          <w:position w:val="1"/>
        </w:rPr>
        <w:t>I</w:t>
      </w:r>
      <w:r>
        <w:rPr>
          <w:rFonts w:ascii="Times New Roman" w:hAnsi="Times New Roman" w:cs="Times New Roman" w:eastAsia="Times New Roman"/>
          <w:sz w:val="65"/>
          <w:szCs w:val="65"/>
          <w:color w:val="000000"/>
          <w:spacing w:val="0"/>
          <w:w w:val="100"/>
          <w:position w:val="0"/>
        </w:rPr>
      </w:r>
    </w:p>
    <w:p>
      <w:pPr>
        <w:spacing w:before="51" w:after="0" w:line="240" w:lineRule="auto"/>
        <w:ind w:left="662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62626"/>
          <w:w w:val="84"/>
        </w:rPr>
        <w:t>jBe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4"/>
          <w:w w:val="85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3"/>
          <w:w w:val="10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89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2"/>
          <w:w w:val="8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46"/>
        </w:rPr>
        <w:t>aaıi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3"/>
          <w:w w:val="14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4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-35"/>
          <w:w w:val="14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10:35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7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ONAYLAYAN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472" w:lineRule="exact"/>
        <w:ind w:right="-20"/>
        <w:jc w:val="left"/>
        <w:rPr>
          <w:rFonts w:ascii="Times New Roman" w:hAnsi="Times New Roman" w:cs="Times New Roman" w:eastAsia="Times New Roman"/>
          <w:sz w:val="44"/>
          <w:szCs w:val="44"/>
        </w:rPr>
      </w:pPr>
      <w:rPr/>
      <w:r>
        <w:rPr>
          <w:rFonts w:ascii="Arial" w:hAnsi="Arial" w:cs="Arial" w:eastAsia="Arial"/>
          <w:sz w:val="25"/>
          <w:szCs w:val="25"/>
          <w:color w:val="3B3B3B"/>
          <w:w w:val="79"/>
          <w:b/>
          <w:bCs/>
        </w:rPr>
        <w:t>1</w:t>
      </w:r>
      <w:r>
        <w:rPr>
          <w:rFonts w:ascii="Arial" w:hAnsi="Arial" w:cs="Arial" w:eastAsia="Arial"/>
          <w:sz w:val="25"/>
          <w:szCs w:val="25"/>
          <w:color w:val="3B3B3B"/>
          <w:spacing w:val="-32"/>
          <w:w w:val="100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100"/>
          <w:b/>
          <w:bCs/>
        </w:rPr>
        <w:t>1</w:t>
      </w:r>
      <w:r>
        <w:rPr>
          <w:rFonts w:ascii="Arial" w:hAnsi="Arial" w:cs="Arial" w:eastAsia="Arial"/>
          <w:sz w:val="25"/>
          <w:szCs w:val="25"/>
          <w:color w:val="3B3B3B"/>
          <w:spacing w:val="-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50"/>
          <w:b/>
          <w:bCs/>
        </w:rPr>
        <w:t>MaYı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21"/>
          <w:w w:val="50"/>
          <w:b/>
          <w:bCs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3B3B3B"/>
          <w:spacing w:val="0"/>
          <w:w w:val="56"/>
          <w:b/>
          <w:bCs/>
          <w:i/>
        </w:rPr>
        <w:t>1</w:t>
      </w:r>
      <w:r>
        <w:rPr>
          <w:rFonts w:ascii="Times New Roman" w:hAnsi="Times New Roman" w:cs="Times New Roman" w:eastAsia="Times New Roman"/>
          <w:sz w:val="44"/>
          <w:szCs w:val="44"/>
          <w:color w:val="3B3B3B"/>
          <w:spacing w:val="-48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3B3B3B"/>
          <w:spacing w:val="0"/>
          <w:w w:val="55"/>
          <w:b/>
          <w:bCs/>
          <w:i/>
        </w:rPr>
        <w:t>\</w:t>
      </w:r>
      <w:r>
        <w:rPr>
          <w:rFonts w:ascii="Times New Roman" w:hAnsi="Times New Roman" w:cs="Times New Roman" w:eastAsia="Times New Roman"/>
          <w:sz w:val="44"/>
          <w:szCs w:val="44"/>
          <w:color w:val="3B3B3B"/>
          <w:spacing w:val="0"/>
          <w:w w:val="56"/>
          <w:b/>
          <w:bCs/>
          <w:i/>
        </w:rPr>
        <w:t>1</w:t>
      </w:r>
      <w:r>
        <w:rPr>
          <w:rFonts w:ascii="Times New Roman" w:hAnsi="Times New Roman" w:cs="Times New Roman" w:eastAsia="Times New Roman"/>
          <w:sz w:val="44"/>
          <w:szCs w:val="44"/>
          <w:color w:val="000000"/>
          <w:spacing w:val="0"/>
          <w:w w:val="100"/>
        </w:rPr>
      </w:r>
    </w:p>
    <w:p>
      <w:pPr>
        <w:spacing w:before="0" w:after="0" w:line="178" w:lineRule="exact"/>
        <w:ind w:left="11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140"/>
          <w:cols w:num="4" w:equalWidth="0">
            <w:col w:w="1987" w:space="219"/>
            <w:col w:w="3711" w:space="274"/>
            <w:col w:w="1206" w:space="1218"/>
            <w:col w:w="2905"/>
          </w:cols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3" w:lineRule="exact"/>
        <w:ind w:right="-20"/>
        <w:jc w:val="righ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2F3679"/>
          <w:w w:val="74"/>
          <w:b/>
          <w:bCs/>
          <w:position w:val="-1"/>
        </w:rPr>
        <w:t>--</w:t>
      </w:r>
      <w:r>
        <w:rPr>
          <w:rFonts w:ascii="Arial" w:hAnsi="Arial" w:cs="Arial" w:eastAsia="Arial"/>
          <w:sz w:val="26"/>
          <w:szCs w:val="26"/>
          <w:color w:val="2F3679"/>
          <w:spacing w:val="-63"/>
          <w:w w:val="74"/>
          <w:b/>
          <w:bCs/>
          <w:position w:val="-1"/>
        </w:rPr>
        <w:t>-</w:t>
      </w:r>
      <w:r>
        <w:rPr>
          <w:rFonts w:ascii="Arial" w:hAnsi="Arial" w:cs="Arial" w:eastAsia="Arial"/>
          <w:sz w:val="26"/>
          <w:szCs w:val="26"/>
          <w:color w:val="7C829A"/>
          <w:spacing w:val="-145"/>
          <w:w w:val="88"/>
          <w:b/>
          <w:bCs/>
          <w:position w:val="-1"/>
        </w:rPr>
        <w:t>T</w:t>
      </w:r>
      <w:r>
        <w:rPr>
          <w:rFonts w:ascii="Arial" w:hAnsi="Arial" w:cs="Arial" w:eastAsia="Arial"/>
          <w:sz w:val="26"/>
          <w:szCs w:val="26"/>
          <w:color w:val="2F3679"/>
          <w:spacing w:val="-90"/>
          <w:w w:val="244"/>
          <w:b/>
          <w:bCs/>
          <w:position w:val="-1"/>
        </w:rPr>
        <w:t>-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199" w:lineRule="exact"/>
        <w:ind w:left="1307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F3679"/>
          <w:spacing w:val="0"/>
          <w:w w:val="269"/>
          <w:b/>
          <w:bCs/>
          <w:position w:val="-1"/>
        </w:rPr>
        <w:t>l</w:t>
      </w:r>
      <w:r>
        <w:rPr>
          <w:rFonts w:ascii="Arial" w:hAnsi="Arial" w:cs="Arial" w:eastAsia="Arial"/>
          <w:sz w:val="18"/>
          <w:szCs w:val="18"/>
          <w:color w:val="2F3679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8"/>
          <w:szCs w:val="18"/>
          <w:color w:val="2F3679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Itf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3"/>
          <w:position w:val="-1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-1"/>
        </w:rPr>
        <w:t>Tanj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99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  <w:position w:val="-1"/>
        </w:rPr>
        <w:t>UN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24" w:lineRule="exact"/>
        <w:ind w:left="421"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Arial" w:hAnsi="Arial" w:cs="Arial" w:eastAsia="Arial"/>
          <w:sz w:val="21"/>
          <w:szCs w:val="21"/>
          <w:color w:val="2F3679"/>
          <w:spacing w:val="0"/>
          <w:w w:val="76"/>
          <w:i/>
          <w:position w:val="-2"/>
        </w:rPr>
        <w:t>J-...r...</w:t>
      </w:r>
      <w:r>
        <w:rPr>
          <w:rFonts w:ascii="Arial" w:hAnsi="Arial" w:cs="Arial" w:eastAsia="Arial"/>
          <w:sz w:val="21"/>
          <w:szCs w:val="21"/>
          <w:color w:val="2F3679"/>
          <w:spacing w:val="0"/>
          <w:w w:val="76"/>
          <w:i/>
          <w:position w:val="-2"/>
        </w:rPr>
        <w:t>  </w:t>
      </w:r>
      <w:r>
        <w:rPr>
          <w:rFonts w:ascii="Arial" w:hAnsi="Arial" w:cs="Arial" w:eastAsia="Arial"/>
          <w:sz w:val="21"/>
          <w:szCs w:val="21"/>
          <w:color w:val="2F3679"/>
          <w:spacing w:val="29"/>
          <w:w w:val="76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696D97"/>
          <w:spacing w:val="0"/>
          <w:w w:val="40"/>
          <w:position w:val="-2"/>
        </w:rPr>
        <w:t>1</w:t>
      </w:r>
      <w:r>
        <w:rPr>
          <w:rFonts w:ascii="Times New Roman" w:hAnsi="Times New Roman" w:cs="Times New Roman" w:eastAsia="Times New Roman"/>
          <w:sz w:val="36"/>
          <w:szCs w:val="36"/>
          <w:color w:val="696D97"/>
          <w:spacing w:val="0"/>
          <w:w w:val="40"/>
          <w:position w:val="-2"/>
        </w:rPr>
        <w:t>  </w:t>
      </w:r>
      <w:r>
        <w:rPr>
          <w:rFonts w:ascii="Times New Roman" w:hAnsi="Times New Roman" w:cs="Times New Roman" w:eastAsia="Times New Roman"/>
          <w:sz w:val="36"/>
          <w:szCs w:val="36"/>
          <w:color w:val="696D97"/>
          <w:spacing w:val="10"/>
          <w:w w:val="40"/>
          <w:position w:val="-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2F3679"/>
          <w:spacing w:val="0"/>
          <w:w w:val="78"/>
          <w:b/>
          <w:bCs/>
          <w:position w:val="-2"/>
        </w:rPr>
        <w:t>t.ck_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7C829A"/>
          <w:spacing w:val="-58"/>
          <w:w w:val="89"/>
          <w:b/>
          <w:bCs/>
        </w:rPr>
        <w:t>:</w:t>
      </w:r>
      <w:r>
        <w:rPr>
          <w:rFonts w:ascii="Arial" w:hAnsi="Arial" w:cs="Arial" w:eastAsia="Arial"/>
          <w:sz w:val="26"/>
          <w:szCs w:val="26"/>
          <w:color w:val="90979C"/>
          <w:spacing w:val="-126"/>
          <w:w w:val="98"/>
          <w:b/>
          <w:bCs/>
        </w:rPr>
        <w:t>s</w:t>
      </w:r>
      <w:r>
        <w:rPr>
          <w:rFonts w:ascii="Arial" w:hAnsi="Arial" w:cs="Arial" w:eastAsia="Arial"/>
          <w:sz w:val="26"/>
          <w:szCs w:val="26"/>
          <w:color w:val="90979C"/>
          <w:spacing w:val="-175"/>
          <w:w w:val="123"/>
          <w:b/>
          <w:bCs/>
        </w:rPr>
        <w:t>m</w:t>
      </w:r>
      <w:r>
        <w:rPr>
          <w:rFonts w:ascii="Arial" w:hAnsi="Arial" w:cs="Arial" w:eastAsia="Arial"/>
          <w:sz w:val="26"/>
          <w:szCs w:val="26"/>
          <w:color w:val="90979C"/>
          <w:spacing w:val="-24"/>
          <w:w w:val="113"/>
          <w:b/>
          <w:bCs/>
        </w:rPr>
        <w:t>a</w:t>
      </w:r>
      <w:r>
        <w:rPr>
          <w:rFonts w:ascii="Arial" w:hAnsi="Arial" w:cs="Arial" w:eastAsia="Arial"/>
          <w:sz w:val="26"/>
          <w:szCs w:val="26"/>
          <w:color w:val="525985"/>
          <w:spacing w:val="-74"/>
          <w:w w:val="81"/>
          <w:b/>
          <w:bCs/>
        </w:rPr>
        <w:t>;</w:t>
      </w:r>
      <w:r>
        <w:rPr>
          <w:rFonts w:ascii="Arial" w:hAnsi="Arial" w:cs="Arial" w:eastAsia="Arial"/>
          <w:sz w:val="26"/>
          <w:szCs w:val="26"/>
          <w:color w:val="90979C"/>
          <w:spacing w:val="-22"/>
          <w:w w:val="154"/>
          <w:b/>
          <w:bCs/>
        </w:rPr>
        <w:t>i</w:t>
      </w:r>
      <w:r>
        <w:rPr>
          <w:rFonts w:ascii="Arial" w:hAnsi="Arial" w:cs="Arial" w:eastAsia="Arial"/>
          <w:sz w:val="26"/>
          <w:szCs w:val="26"/>
          <w:color w:val="525985"/>
          <w:spacing w:val="-60"/>
          <w:w w:val="81"/>
          <w:b/>
          <w:bCs/>
        </w:rPr>
        <w:t>:</w:t>
      </w:r>
      <w:r>
        <w:rPr>
          <w:rFonts w:ascii="Arial" w:hAnsi="Arial" w:cs="Arial" w:eastAsia="Arial"/>
          <w:sz w:val="26"/>
          <w:szCs w:val="26"/>
          <w:color w:val="90979C"/>
          <w:spacing w:val="-70"/>
          <w:w w:val="154"/>
          <w:b/>
          <w:bCs/>
        </w:rPr>
        <w:t>l</w:t>
      </w:r>
      <w:r>
        <w:rPr>
          <w:rFonts w:ascii="Arial" w:hAnsi="Arial" w:cs="Arial" w:eastAsia="Arial"/>
          <w:sz w:val="26"/>
          <w:szCs w:val="26"/>
          <w:color w:val="525985"/>
          <w:spacing w:val="-51"/>
          <w:w w:val="81"/>
          <w:b/>
          <w:bCs/>
        </w:rPr>
        <w:t>;</w:t>
      </w:r>
      <w:r>
        <w:rPr>
          <w:rFonts w:ascii="Arial" w:hAnsi="Arial" w:cs="Arial" w:eastAsia="Arial"/>
          <w:sz w:val="26"/>
          <w:szCs w:val="26"/>
          <w:color w:val="525985"/>
          <w:spacing w:val="-6"/>
          <w:w w:val="83"/>
          <w:b/>
          <w:bCs/>
        </w:rPr>
        <w:t>:</w:t>
      </w:r>
      <w:r>
        <w:rPr>
          <w:rFonts w:ascii="Arial" w:hAnsi="Arial" w:cs="Arial" w:eastAsia="Arial"/>
          <w:sz w:val="26"/>
          <w:szCs w:val="26"/>
          <w:color w:val="525985"/>
          <w:spacing w:val="-60"/>
          <w:w w:val="83"/>
          <w:b/>
          <w:bCs/>
        </w:rPr>
        <w:t>:</w:t>
      </w:r>
      <w:r>
        <w:rPr>
          <w:rFonts w:ascii="Arial" w:hAnsi="Arial" w:cs="Arial" w:eastAsia="Arial"/>
          <w:sz w:val="26"/>
          <w:szCs w:val="26"/>
          <w:color w:val="90979C"/>
          <w:spacing w:val="-126"/>
          <w:w w:val="114"/>
          <w:b/>
          <w:bCs/>
        </w:rPr>
        <w:t>Y</w:t>
      </w:r>
      <w:r>
        <w:rPr>
          <w:rFonts w:ascii="Arial" w:hAnsi="Arial" w:cs="Arial" w:eastAsia="Arial"/>
          <w:sz w:val="26"/>
          <w:szCs w:val="26"/>
          <w:color w:val="525985"/>
          <w:spacing w:val="-47"/>
          <w:w w:val="83"/>
          <w:b/>
          <w:bCs/>
        </w:rPr>
        <w:t>;</w:t>
      </w:r>
      <w:r>
        <w:rPr>
          <w:rFonts w:ascii="Arial" w:hAnsi="Arial" w:cs="Arial" w:eastAsia="Arial"/>
          <w:sz w:val="26"/>
          <w:szCs w:val="26"/>
          <w:color w:val="90979C"/>
          <w:spacing w:val="-139"/>
          <w:w w:val="105"/>
          <w:b/>
          <w:bCs/>
        </w:rPr>
        <w:t>A</w:t>
      </w:r>
      <w:r>
        <w:rPr>
          <w:rFonts w:ascii="Arial" w:hAnsi="Arial" w:cs="Arial" w:eastAsia="Arial"/>
          <w:sz w:val="26"/>
          <w:szCs w:val="26"/>
          <w:color w:val="90979C"/>
          <w:spacing w:val="-103"/>
          <w:w w:val="113"/>
          <w:b/>
          <w:bCs/>
        </w:rPr>
        <w:t>P</w:t>
      </w:r>
      <w:r>
        <w:rPr>
          <w:rFonts w:ascii="Arial" w:hAnsi="Arial" w:cs="Arial" w:eastAsia="Arial"/>
          <w:sz w:val="26"/>
          <w:szCs w:val="26"/>
          <w:color w:val="696D97"/>
          <w:spacing w:val="-101"/>
          <w:w w:val="116"/>
          <w:b/>
          <w:bCs/>
        </w:rPr>
        <w:t>U</w:t>
      </w:r>
      <w:r>
        <w:rPr>
          <w:rFonts w:ascii="Arial" w:hAnsi="Arial" w:cs="Arial" w:eastAsia="Arial"/>
          <w:sz w:val="26"/>
          <w:szCs w:val="26"/>
          <w:color w:val="90979C"/>
          <w:spacing w:val="-118"/>
          <w:w w:val="103"/>
          <w:b/>
          <w:bCs/>
        </w:rPr>
        <w:t>C</w:t>
      </w:r>
      <w:r>
        <w:rPr>
          <w:rFonts w:ascii="Arial" w:hAnsi="Arial" w:cs="Arial" w:eastAsia="Arial"/>
          <w:sz w:val="26"/>
          <w:szCs w:val="26"/>
          <w:color w:val="90979C"/>
          <w:spacing w:val="3"/>
          <w:w w:val="60"/>
          <w:b/>
          <w:bCs/>
        </w:rPr>
        <w:t>'</w:t>
      </w:r>
      <w:r>
        <w:rPr>
          <w:rFonts w:ascii="Arial" w:hAnsi="Arial" w:cs="Arial" w:eastAsia="Arial"/>
          <w:sz w:val="26"/>
          <w:szCs w:val="26"/>
          <w:color w:val="ACAFB1"/>
          <w:spacing w:val="0"/>
          <w:w w:val="120"/>
          <w:b/>
          <w:bCs/>
        </w:rPr>
        <w:t>\</w:t>
      </w:r>
      <w:r>
        <w:rPr>
          <w:rFonts w:ascii="Arial" w:hAnsi="Arial" w:cs="Arial" w:eastAsia="Arial"/>
          <w:sz w:val="26"/>
          <w:szCs w:val="26"/>
          <w:color w:val="ACAFB1"/>
          <w:spacing w:val="0"/>
          <w:w w:val="121"/>
          <w:b/>
          <w:bCs/>
        </w:rPr>
        <w:t>: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140"/>
          <w:cols w:num="2" w:equalWidth="0">
            <w:col w:w="2578" w:space="121"/>
            <w:col w:w="8821"/>
          </w:cols>
        </w:sectPr>
      </w:pPr>
      <w:rPr/>
    </w:p>
    <w:p>
      <w:pPr>
        <w:spacing w:before="69" w:after="0" w:line="240" w:lineRule="auto"/>
        <w:ind w:left="2568" w:right="-73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pict>
          <v:shape style="position:absolute;margin-left:148.800003pt;margin-top:25.332041pt;width:49.919998pt;height:16.32pt;mso-position-horizontal-relative:page;mso-position-vertical-relative:paragraph;z-index:-17120" type="#_x0000_t75">
            <v:imagedata r:id="rId16" o:title=""/>
          </v:shape>
        </w:pict>
      </w:r>
      <w:r>
        <w:rPr/>
        <w:pict>
          <v:group style="position:absolute;margin-left:19.6416pt;margin-top:22.106771pt;width:573.638414pt;height:740.827755pt;mso-position-horizontal-relative:page;mso-position-vertical-relative:page;z-index:-17119" coordorigin="393,442" coordsize="11473,14817">
            <v:shape style="position:absolute;left:8755;top:11981;width:3110;height:2554" type="#_x0000_t75">
              <v:imagedata r:id="rId17" o:title=""/>
            </v:shape>
            <v:group style="position:absolute;left:11668;top:4039;width:2;height:7920" coordorigin="11668,4039" coordsize="2,7920">
              <v:shape style="position:absolute;left:11668;top:4039;width:2;height:7920" coordorigin="11668,4039" coordsize="0,7920" path="m11668,11958l11668,4039e" filled="f" stroked="t" strokeweight=".71424pt" strokecolor="#5B5B5B">
                <v:path arrowok="t"/>
              </v:shape>
            </v:group>
            <v:group style="position:absolute;left:400;top:468;width:11256;height:2" coordorigin="400,468" coordsize="11256,2">
              <v:shape style="position:absolute;left:400;top:468;width:11256;height:2" coordorigin="400,468" coordsize="11256,0" path="m400,468l11656,468e" filled="f" stroked="t" strokeweight=".71424pt" strokecolor="#606060">
                <v:path arrowok="t"/>
              </v:shape>
            </v:group>
            <v:group style="position:absolute;left:414;top:449;width:2;height:10171" coordorigin="414,449" coordsize="2,10171">
              <v:shape style="position:absolute;left:414;top:449;width:2;height:10171" coordorigin="414,449" coordsize="0,10171" path="m414,10620l414,449e" filled="f" stroked="t" strokeweight=".71424pt" strokecolor="#5B5B5B">
                <v:path arrowok="t"/>
              </v:shape>
            </v:group>
            <v:group style="position:absolute;left:2443;top:459;width:2;height:1510" coordorigin="2443,459" coordsize="2,1510">
              <v:shape style="position:absolute;left:2443;top:459;width:2;height:1510" coordorigin="2443,459" coordsize="0,1510" path="m2443,1969l2443,459e" filled="f" stroked="t" strokeweight=".71424pt" strokecolor="#5B5B5B">
                <v:path arrowok="t"/>
              </v:shape>
            </v:group>
            <v:group style="position:absolute;left:9242;top:459;width:2;height:1501" coordorigin="9242,459" coordsize="2,1501">
              <v:shape style="position:absolute;left:9242;top:459;width:2;height:1501" coordorigin="9242,459" coordsize="0,1501" path="m9242,1960l9242,459e" filled="f" stroked="t" strokeweight=".71424pt" strokecolor="#545454">
                <v:path arrowok="t"/>
              </v:shape>
            </v:group>
            <v:group style="position:absolute;left:11654;top:922;width:2;height:2858" coordorigin="11654,922" coordsize="2,2858">
              <v:shape style="position:absolute;left:11654;top:922;width:2;height:2858" coordorigin="11654,922" coordsize="0,2858" path="m11654,3781l11654,922e" filled="f" stroked="t" strokeweight=".71424pt" strokecolor="#646464">
                <v:path arrowok="t"/>
              </v:shape>
            </v:group>
            <v:group style="position:absolute;left:405;top:2822;width:11261;height:2" coordorigin="405,2822" coordsize="11261,2">
              <v:shape style="position:absolute;left:405;top:2822;width:11261;height:2" coordorigin="405,2822" coordsize="11261,0" path="m405,2822l11666,2822e" filled="f" stroked="t" strokeweight=".71424pt" strokecolor="#5B5B5B">
                <v:path arrowok="t"/>
              </v:shape>
            </v:group>
            <v:group style="position:absolute;left:409;top:3040;width:11256;height:2" coordorigin="409,3040" coordsize="11256,2">
              <v:shape style="position:absolute;left:409;top:3040;width:11256;height:2" coordorigin="409,3040" coordsize="11256,0" path="m409,3040l11666,3040e" filled="f" stroked="t" strokeweight=".71424pt" strokecolor="#5B5B5B">
                <v:path arrowok="t"/>
              </v:shape>
            </v:group>
            <v:group style="position:absolute;left:3952;top:3030;width:2;height:750" coordorigin="3952,3030" coordsize="2,750">
              <v:shape style="position:absolute;left:3952;top:3030;width:2;height:750" coordorigin="3952,3030" coordsize="0,750" path="m3952,3781l3952,3030e" filled="f" stroked="t" strokeweight=".95232pt" strokecolor="#5B5B5B">
                <v:path arrowok="t"/>
              </v:shape>
            </v:group>
            <v:group style="position:absolute;left:7066;top:3030;width:2;height:750" coordorigin="7066,3030" coordsize="2,750">
              <v:shape style="position:absolute;left:7066;top:3030;width:2;height:750" coordorigin="7066,3030" coordsize="0,750" path="m7066,3781l7066,3030e" filled="f" stroked="t" strokeweight=".71424pt" strokecolor="#4F4F4F">
                <v:path arrowok="t"/>
              </v:shape>
            </v:group>
            <v:group style="position:absolute;left:2455;top:3766;width:2;height:11480" coordorigin="2455,3766" coordsize="2,11480">
              <v:shape style="position:absolute;left:2455;top:3766;width:2;height:11480" coordorigin="2455,3766" coordsize="0,11480" path="m2455,15247l2455,3766e" filled="f" stroked="t" strokeweight=".95232pt" strokecolor="#606060">
                <v:path arrowok="t"/>
              </v:shape>
            </v:group>
            <v:group style="position:absolute;left:409;top:3773;width:11261;height:2" coordorigin="409,3773" coordsize="11261,2">
              <v:shape style="position:absolute;left:409;top:3773;width:11261;height:2" coordorigin="409,3773" coordsize="11261,0" path="m409,3773l11671,3773e" filled="f" stroked="t" strokeweight=".71424pt" strokecolor="#575757">
                <v:path arrowok="t"/>
              </v:shape>
            </v:group>
            <v:group style="position:absolute;left:409;top:4048;width:11261;height:2" coordorigin="409,4048" coordsize="11261,2">
              <v:shape style="position:absolute;left:409;top:4048;width:11261;height:2" coordorigin="409,4048" coordsize="11261,0" path="m409,4048l11671,4048e" filled="f" stroked="t" strokeweight=".71424pt" strokecolor="#606060">
                <v:path arrowok="t"/>
              </v:shape>
            </v:group>
            <v:group style="position:absolute;left:2443;top:4268;width:9223;height:2" coordorigin="2443,4268" coordsize="9223,2">
              <v:shape style="position:absolute;left:2443;top:4268;width:9223;height:2" coordorigin="2443,4268" coordsize="9223,0" path="m2443,4268l11666,4268e" filled="f" stroked="t" strokeweight=".71424pt" strokecolor="#575757">
                <v:path arrowok="t"/>
              </v:shape>
            </v:group>
            <v:group style="position:absolute;left:5014;top:4216;width:2;height:2117" coordorigin="5014,4216" coordsize="2,2117">
              <v:shape style="position:absolute;left:5014;top:4216;width:2;height:2117" coordorigin="5014,4216" coordsize="0,2117" path="m5014,6333l5014,4216e" filled="f" stroked="t" strokeweight=".71424pt" strokecolor="#545454">
                <v:path arrowok="t"/>
              </v:shape>
            </v:group>
            <v:group style="position:absolute;left:5004;top:4751;width:6661;height:2" coordorigin="5004,4751" coordsize="6661,2">
              <v:shape style="position:absolute;left:5004;top:4751;width:6661;height:2" coordorigin="5004,4751" coordsize="6661,0" path="m5004,4751l11666,4751e" filled="f" stroked="t" strokeweight=".71424pt" strokecolor="#646464">
                <v:path arrowok="t"/>
              </v:shape>
            </v:group>
            <v:group style="position:absolute;left:5000;top:4995;width:6666;height:2" coordorigin="5000,4995" coordsize="6666,2">
              <v:shape style="position:absolute;left:5000;top:4995;width:6666;height:2" coordorigin="5000,4995" coordsize="6666,0" path="m5000,4995l11666,4995e" filled="f" stroked="t" strokeweight=".71424pt" strokecolor="#646464">
                <v:path arrowok="t"/>
              </v:shape>
            </v:group>
            <v:group style="position:absolute;left:5000;top:5238;width:6671;height:2" coordorigin="5000,5238" coordsize="6671,2">
              <v:shape style="position:absolute;left:5000;top:5238;width:6671;height:2" coordorigin="5000,5238" coordsize="6671,0" path="m5000,5238l11671,5238e" filled="f" stroked="t" strokeweight=".71424pt" strokecolor="#545454">
                <v:path arrowok="t"/>
              </v:shape>
            </v:group>
            <v:group style="position:absolute;left:2443;top:5453;width:9228;height:2" coordorigin="2443,5453" coordsize="9228,2">
              <v:shape style="position:absolute;left:2443;top:5453;width:9228;height:2" coordorigin="2443,5453" coordsize="9228,0" path="m2443,5453l11671,5453e" filled="f" stroked="t" strokeweight=".71424pt" strokecolor="#5B5B5B">
                <v:path arrowok="t"/>
              </v:shape>
            </v:group>
            <v:group style="position:absolute;left:7928;top:5673;width:2;height:660" coordorigin="7928,5673" coordsize="2,660">
              <v:shape style="position:absolute;left:7928;top:5673;width:2;height:660" coordorigin="7928,5673" coordsize="0,660" path="m7928,6333l7928,5673e" filled="f" stroked="t" strokeweight=".95232pt" strokecolor="#646464">
                <v:path arrowok="t"/>
              </v:shape>
            </v:group>
            <v:group style="position:absolute;left:405;top:5683;width:11266;height:2" coordorigin="405,5683" coordsize="11266,2">
              <v:shape style="position:absolute;left:405;top:5683;width:11266;height:2" coordorigin="405,5683" coordsize="11266,0" path="m405,5683l11671,5683e" filled="f" stroked="t" strokeweight=".71424pt" strokecolor="#5B5B5B">
                <v:path arrowok="t"/>
              </v:shape>
            </v:group>
            <v:group style="position:absolute;left:2443;top:6108;width:9233;height:2" coordorigin="2443,6108" coordsize="9233,2">
              <v:shape style="position:absolute;left:2443;top:6108;width:9233;height:2" coordorigin="2443,6108" coordsize="9233,0" path="m2443,6108l11675,6108e" filled="f" stroked="t" strokeweight=".71424pt" strokecolor="#575757">
                <v:path arrowok="t"/>
              </v:shape>
            </v:group>
            <v:group style="position:absolute;left:2443;top:6323;width:9228;height:2" coordorigin="2443,6323" coordsize="9228,2">
              <v:shape style="position:absolute;left:2443;top:6323;width:9228;height:2" coordorigin="2443,6323" coordsize="9228,0" path="m2443,6323l11671,6323e" filled="f" stroked="t" strokeweight=".71424pt" strokecolor="#575757">
                <v:path arrowok="t"/>
              </v:shape>
            </v:group>
            <v:group style="position:absolute;left:409;top:6969;width:11261;height:2" coordorigin="409,6969" coordsize="11261,2">
              <v:shape style="position:absolute;left:409;top:6969;width:11261;height:2" coordorigin="409,6969" coordsize="11261,0" path="m409,6969l11671,6969e" filled="f" stroked="t" strokeweight=".71424pt" strokecolor="#5B5B5B">
                <v:path arrowok="t"/>
              </v:shape>
            </v:group>
            <v:group style="position:absolute;left:409;top:6543;width:11261;height:2" coordorigin="409,6543" coordsize="11261,2">
              <v:shape style="position:absolute;left:409;top:6543;width:11261;height:2" coordorigin="409,6543" coordsize="11261,0" path="m409,6543l11671,6543e" filled="f" stroked="t" strokeweight=".71424pt" strokecolor="#5B5B5B">
                <v:path arrowok="t"/>
              </v:shape>
            </v:group>
            <v:group style="position:absolute;left:5014;top:6964;width:2;height:669" coordorigin="5014,6964" coordsize="2,669">
              <v:shape style="position:absolute;left:5014;top:6964;width:2;height:669" coordorigin="5014,6964" coordsize="0,669" path="m5014,7633l5014,6964e" filled="f" stroked="t" strokeweight=".95232pt" strokecolor="#4F4F4F">
                <v:path arrowok="t"/>
              </v:shape>
            </v:group>
            <v:group style="position:absolute;left:5009;top:7188;width:6661;height:2" coordorigin="5009,7188" coordsize="6661,2">
              <v:shape style="position:absolute;left:5009;top:7188;width:6661;height:2" coordorigin="5009,7188" coordsize="6661,0" path="m5009,7188l11671,7188e" filled="f" stroked="t" strokeweight=".71424pt" strokecolor="#545454">
                <v:path arrowok="t"/>
              </v:shape>
            </v:group>
            <v:group style="position:absolute;left:5004;top:7408;width:6671;height:2" coordorigin="5004,7408" coordsize="6671,2">
              <v:shape style="position:absolute;left:5004;top:7408;width:6671;height:2" coordorigin="5004,7408" coordsize="6671,0" path="m5004,7408l11675,7408e" filled="f" stroked="t" strokeweight=".71424pt" strokecolor="#545454">
                <v:path arrowok="t"/>
              </v:shape>
            </v:group>
            <v:group style="position:absolute;left:414;top:9320;width:11266;height:2" coordorigin="414,9320" coordsize="11266,2">
              <v:shape style="position:absolute;left:414;top:9320;width:11266;height:2" coordorigin="414,9320" coordsize="11266,0" path="m414,9320l11680,9320e" filled="f" stroked="t" strokeweight=".71424pt" strokecolor="#5B5B5B">
                <v:path arrowok="t"/>
              </v:shape>
            </v:group>
            <v:group style="position:absolute;left:414;top:7623;width:11266;height:2" coordorigin="414,7623" coordsize="11266,2">
              <v:shape style="position:absolute;left:414;top:7623;width:11266;height:2" coordorigin="414,7623" coordsize="11266,0" path="m414,7623l11680,7623e" filled="f" stroked="t" strokeweight=".71424pt" strokecolor="#5B5B5B">
                <v:path arrowok="t"/>
              </v:shape>
            </v:group>
            <v:group style="position:absolute;left:409;top:8436;width:11266;height:2" coordorigin="409,8436" coordsize="11266,2">
              <v:shape style="position:absolute;left:409;top:8436;width:11266;height:2" coordorigin="409,8436" coordsize="11266,0" path="m409,8436l11675,8436e" filled="f" stroked="t" strokeweight=".71424pt" strokecolor="#606060">
                <v:path arrowok="t"/>
              </v:shape>
            </v:group>
            <v:group style="position:absolute;left:409;top:9657;width:11275;height:2" coordorigin="409,9657" coordsize="11275,2">
              <v:shape style="position:absolute;left:409;top:9657;width:11275;height:2" coordorigin="409,9657" coordsize="11275,0" path="m409,9657l11685,9657e" filled="f" stroked="t" strokeweight=".71424pt" strokecolor="#575757">
                <v:path arrowok="t"/>
              </v:shape>
            </v:group>
            <v:group style="position:absolute;left:409;top:9894;width:11271;height:2" coordorigin="409,9894" coordsize="11271,2">
              <v:shape style="position:absolute;left:409;top:9894;width:11271;height:2" coordorigin="409,9894" coordsize="11271,0" path="m409,9894l11680,9894e" filled="f" stroked="t" strokeweight=".71424pt" strokecolor="#5B5B5B">
                <v:path arrowok="t"/>
              </v:shape>
            </v:group>
            <v:group style="position:absolute;left:414;top:10317;width:11266;height:2" coordorigin="414,10317" coordsize="11266,2">
              <v:shape style="position:absolute;left:414;top:10317;width:11266;height:2" coordorigin="414,10317" coordsize="11266,0" path="m414,10317l11680,10317e" filled="f" stroked="t" strokeweight=".71424pt" strokecolor="#5B5B5B">
                <v:path arrowok="t"/>
              </v:shape>
            </v:group>
            <v:group style="position:absolute;left:671;top:10768;width:11009;height:2" coordorigin="671,10768" coordsize="11009,2">
              <v:shape style="position:absolute;left:671;top:10768;width:11009;height:2" coordorigin="671,10768" coordsize="11009,0" path="m671,10768l11680,10768e" filled="f" stroked="t" strokeweight=".71424pt" strokecolor="#5B5B5B">
                <v:path arrowok="t"/>
              </v:shape>
            </v:group>
            <v:group style="position:absolute;left:419;top:12857;width:2047;height:2" coordorigin="419,12857" coordsize="2047,2">
              <v:shape style="position:absolute;left:419;top:12857;width:2047;height:2" coordorigin="419,12857" coordsize="2047,0" path="m419,12857l2467,12857e" filled="f" stroked="t" strokeweight=".71424pt" strokecolor="#7C7C7C">
                <v:path arrowok="t"/>
              </v:shape>
            </v:group>
            <v:group style="position:absolute;left:419;top:15232;width:11271;height:2" coordorigin="419,15232" coordsize="11271,2">
              <v:shape style="position:absolute;left:419;top:15232;width:11271;height:2" coordorigin="419,15232" coordsize="11271,0" path="m419,15232l11690,15232e" filled="f" stroked="t" strokeweight=".71424pt" strokecolor="#707070">
                <v:path arrowok="t"/>
              </v:shape>
            </v:group>
            <v:group style="position:absolute;left:424;top:10697;width:2;height:4550" coordorigin="424,10697" coordsize="2,4550">
              <v:shape style="position:absolute;left:424;top:10697;width:2;height:4550" coordorigin="424,10697" coordsize="0,4550" path="m424,15247l424,10697e" filled="f" stroked="t" strokeweight=".71424pt" strokecolor="#575757">
                <v:path arrowok="t"/>
              </v:shape>
            </v:group>
            <v:group style="position:absolute;left:1219;top:10678;width:2;height:4569" coordorigin="1219,10678" coordsize="2,4569">
              <v:shape style="position:absolute;left:1219;top:10678;width:2;height:4569" coordorigin="1219,10678" coordsize="0,4569" path="m1219,15247l1219,10678e" filled="f" stroked="t" strokeweight=".71424pt" strokecolor="#676767">
                <v:path arrowok="t"/>
              </v:shape>
            </v:group>
            <v:group style="position:absolute;left:1800;top:10529;width:2;height:4722" coordorigin="1800,10529" coordsize="2,4722">
              <v:shape style="position:absolute;left:1800;top:10529;width:2;height:4722" coordorigin="1800,10529" coordsize="0,4722" path="m1800,15252l1800,10529e" filled="f" stroked="t" strokeweight=".71424pt" strokecolor="#606060">
                <v:path arrowok="t"/>
              </v:shape>
            </v:group>
            <v:group style="position:absolute;left:7490;top:10525;width:2;height:4713" coordorigin="7490,10525" coordsize="2,4713">
              <v:shape style="position:absolute;left:7490;top:10525;width:2;height:4713" coordorigin="7490,10525" coordsize="0,4713" path="m7490,15237l7490,10525e" filled="f" stroked="t" strokeweight=".71424pt" strokecolor="#5B5B5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2"/>
          <w:szCs w:val="22"/>
          <w:color w:val="505050"/>
          <w:spacing w:val="-10"/>
          <w:w w:val="118"/>
        </w:rPr>
        <w:t>!</w:t>
      </w:r>
      <w:r>
        <w:rPr>
          <w:rFonts w:ascii="Arial" w:hAnsi="Arial" w:cs="Arial" w:eastAsia="Arial"/>
          <w:sz w:val="22"/>
          <w:szCs w:val="22"/>
          <w:color w:val="696969"/>
          <w:spacing w:val="0"/>
          <w:w w:val="132"/>
        </w:rPr>
        <w:t>t</w:t>
      </w:r>
      <w:r>
        <w:rPr>
          <w:rFonts w:ascii="Arial" w:hAnsi="Arial" w:cs="Arial" w:eastAsia="Arial"/>
          <w:sz w:val="22"/>
          <w:szCs w:val="22"/>
          <w:color w:val="696969"/>
          <w:spacing w:val="-18"/>
          <w:w w:val="133"/>
        </w:rPr>
        <w:t>h</w:t>
      </w:r>
      <w:r>
        <w:rPr>
          <w:rFonts w:ascii="Arial" w:hAnsi="Arial" w:cs="Arial" w:eastAsia="Arial"/>
          <w:sz w:val="22"/>
          <w:szCs w:val="22"/>
          <w:color w:val="505050"/>
          <w:spacing w:val="0"/>
          <w:w w:val="80"/>
        </w:rPr>
        <w:t>iV</w:t>
      </w:r>
      <w:r>
        <w:rPr>
          <w:rFonts w:ascii="Arial" w:hAnsi="Arial" w:cs="Arial" w:eastAsia="Arial"/>
          <w:sz w:val="22"/>
          <w:szCs w:val="22"/>
          <w:color w:val="505050"/>
          <w:spacing w:val="0"/>
          <w:w w:val="81"/>
        </w:rPr>
        <w:t>?</w:t>
      </w:r>
      <w:r>
        <w:rPr>
          <w:rFonts w:ascii="Arial" w:hAnsi="Arial" w:cs="Arial" w:eastAsia="Arial"/>
          <w:sz w:val="22"/>
          <w:szCs w:val="22"/>
          <w:color w:val="505050"/>
          <w:spacing w:val="-10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505050"/>
          <w:spacing w:val="0"/>
          <w:w w:val="91"/>
        </w:rPr>
        <w:t>Batı</w:t>
      </w:r>
      <w:r>
        <w:rPr>
          <w:rFonts w:ascii="Arial" w:hAnsi="Arial" w:cs="Arial" w:eastAsia="Arial"/>
          <w:sz w:val="22"/>
          <w:szCs w:val="22"/>
          <w:color w:val="505050"/>
          <w:spacing w:val="-2"/>
          <w:w w:val="91"/>
        </w:rPr>
        <w:t> </w:t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91"/>
        </w:rPr>
        <w:t>Bölg</w:t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91"/>
        </w:rPr>
        <w:t>e</w:t>
      </w:r>
      <w:r>
        <w:rPr>
          <w:rFonts w:ascii="Arial" w:hAnsi="Arial" w:cs="Arial" w:eastAsia="Arial"/>
          <w:sz w:val="22"/>
          <w:szCs w:val="22"/>
          <w:color w:val="3B3B3B"/>
          <w:spacing w:val="-9"/>
          <w:w w:val="91"/>
        </w:rPr>
        <w:t> </w:t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100"/>
        </w:rPr>
        <w:t>Arn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left="14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80.639995pt;height:21.12pt;mso-position-horizontal-relative:char;mso-position-vertical-relative:line" type="#_x0000_t75">
            <v:imagedata r:id="rId1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Ende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KARA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140"/>
          <w:cols w:num="2" w:equalWidth="0">
            <w:col w:w="4438" w:space="497"/>
            <w:col w:w="6585"/>
          </w:cols>
        </w:sectPr>
      </w:pPr>
      <w:rPr/>
    </w:p>
    <w:p>
      <w:pPr>
        <w:spacing w:before="1" w:after="0" w:line="90" w:lineRule="exact"/>
        <w:jc w:val="left"/>
        <w:rPr>
          <w:sz w:val="9"/>
          <w:szCs w:val="9"/>
        </w:rPr>
      </w:pPr>
      <w:rPr/>
      <w:r>
        <w:rPr/>
        <w:pict>
          <v:shape style="position:absolute;margin-left:124.800003pt;margin-top:682.559998pt;width:191.039986pt;height:76.8pt;mso-position-horizontal-relative:page;mso-position-vertical-relative:page;z-index:-17117" type="#_x0000_t75">
            <v:imagedata r:id="rId19" o:title=""/>
          </v:shape>
        </w:pict>
      </w:r>
      <w:r>
        <w:rPr/>
        <w:pict>
          <v:group style="position:absolute;margin-left:414.720001pt;margin-top:645.440674pt;width:124.800003pt;height:96.639313pt;mso-position-horizontal-relative:page;mso-position-vertical-relative:page;z-index:-17116" coordorigin="8294,12909" coordsize="2496,1933">
            <v:shape style="position:absolute;left:8294;top:13037;width:2496;height:1805" type="#_x0000_t75">
              <v:imagedata r:id="rId20" o:title=""/>
            </v:shape>
            <v:group style="position:absolute;left:9467;top:12946;width:52;height:72" coordorigin="9467,12946" coordsize="52,72">
              <v:shape style="position:absolute;left:9467;top:12946;width:52;height:72" coordorigin="9467,12946" coordsize="52,72" path="m9467,12981l9519,12981e" filled="f" stroked="t" strokeweight="3.680322pt" strokecolor="#EDEDED">
                <v:path arrowok="t"/>
              </v:shape>
            </v:group>
            <v:group style="position:absolute;left:9595;top:12946;width:63;height:68" coordorigin="9595,12946" coordsize="63,68">
              <v:shape style="position:absolute;left:9595;top:12946;width:63;height:68" coordorigin="9595,12946" coordsize="63,68" path="m9595,12981l9659,12981e" filled="f" stroked="t" strokeweight="3.510645pt" strokecolor="#EDEDED">
                <v:path arrowok="t"/>
              </v:shape>
            </v:group>
            <v:group style="position:absolute;left:9749;top:12946;width:66;height:68" coordorigin="9749,12946" coordsize="66,68">
              <v:shape style="position:absolute;left:9749;top:12946;width:66;height:68" coordorigin="9749,12946" coordsize="66,68" path="m9749,12981l9816,12981e" filled="f" stroked="t" strokeweight="3.510645pt" strokecolor="#EDEDED">
                <v:path arrowok="t"/>
              </v:shape>
            </v:group>
            <w10:wrap type="none"/>
          </v:group>
        </w:pict>
      </w:r>
      <w:r>
        <w:rPr>
          <w:sz w:val="9"/>
          <w:szCs w:val="9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3.199997" w:type="dxa"/>
      </w:tblPr>
      <w:tblGrid/>
      <w:tr>
        <w:trPr>
          <w:trHeight w:val="1507" w:hRule="exact"/>
        </w:trPr>
        <w:tc>
          <w:tcPr>
            <w:tcW w:w="2045" w:type="dxa"/>
            <w:gridSpan w:val="3"/>
            <w:tcBorders>
              <w:top w:val="single" w:sz="5.76" w:space="0" w:color="5B5B5B"/>
              <w:bottom w:val="single" w:sz="7.68" w:space="0" w:color="676767"/>
              <w:left w:val="single" w:sz="5.76" w:space="0" w:color="606060"/>
              <w:right w:val="single" w:sz="7.68" w:space="0" w:color="5B5B5B"/>
            </w:tcBorders>
          </w:tcPr>
          <w:p>
            <w:pPr>
              <w:spacing w:before="0" w:after="0" w:line="857" w:lineRule="exact"/>
              <w:ind w:left="497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87"/>
                <w:szCs w:val="87"/>
                <w:color w:val="2F2F2F"/>
                <w:spacing w:val="-398"/>
                <w:w w:val="178"/>
                <w:b/>
                <w:bCs/>
                <w:i/>
              </w:rPr>
              <w:t>l</w:t>
            </w:r>
            <w:r>
              <w:rPr>
                <w:rFonts w:ascii="Arial" w:hAnsi="Arial" w:cs="Arial" w:eastAsia="Arial"/>
                <w:sz w:val="14"/>
                <w:szCs w:val="14"/>
                <w:color w:val="2F2F2F"/>
                <w:spacing w:val="5"/>
                <w:w w:val="122"/>
                <w:position w:val="-12"/>
              </w:rPr>
              <w:t>I</w:t>
            </w:r>
            <w:r>
              <w:rPr>
                <w:rFonts w:ascii="Arial" w:hAnsi="Arial" w:cs="Arial" w:eastAsia="Arial"/>
                <w:sz w:val="14"/>
                <w:szCs w:val="14"/>
                <w:color w:val="2F2F2F"/>
                <w:spacing w:val="0"/>
                <w:w w:val="122"/>
                <w:position w:val="-12"/>
              </w:rPr>
              <w:t>ZMIR</w:t>
            </w:r>
            <w:r>
              <w:rPr>
                <w:rFonts w:ascii="Arial" w:hAnsi="Arial" w:cs="Arial" w:eastAsia="Arial"/>
                <w:sz w:val="14"/>
                <w:szCs w:val="14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137" w:lineRule="exact"/>
              <w:ind w:left="478" w:right="-20"/>
              <w:jc w:val="left"/>
              <w:rPr>
                <w:rFonts w:ascii="Arial" w:hAnsi="Arial" w:cs="Arial" w:eastAsia="Arial"/>
                <w:sz w:val="15"/>
                <w:szCs w:val="15"/>
              </w:rPr>
            </w:pPr>
            <w:rPr/>
            <w:r>
              <w:rPr>
                <w:rFonts w:ascii="Arial" w:hAnsi="Arial" w:cs="Arial" w:eastAsia="Arial"/>
                <w:sz w:val="15"/>
                <w:szCs w:val="15"/>
                <w:color w:val="2F2F2F"/>
                <w:spacing w:val="0"/>
                <w:w w:val="103"/>
                <w:b/>
                <w:bCs/>
              </w:rPr>
              <w:t>BÜYÜKŞEHIR</w:t>
            </w:r>
            <w:r>
              <w:rPr>
                <w:rFonts w:ascii="Arial" w:hAnsi="Arial" w:cs="Arial" w:eastAsia="Arial"/>
                <w:sz w:val="15"/>
                <w:szCs w:val="15"/>
                <w:color w:val="000000"/>
                <w:spacing w:val="0"/>
                <w:w w:val="100"/>
              </w:rPr>
            </w:r>
          </w:p>
          <w:p>
            <w:pPr>
              <w:spacing w:before="0" w:after="0" w:line="142" w:lineRule="exact"/>
              <w:ind w:left="526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color w:val="2F2F2F"/>
                <w:spacing w:val="0"/>
                <w:w w:val="116"/>
              </w:rPr>
              <w:t>BELEDIYESI</w:t>
            </w:r>
            <w:r>
              <w:rPr>
                <w:rFonts w:ascii="Arial" w:hAnsi="Arial" w:cs="Arial" w:eastAsia="Arial"/>
                <w:sz w:val="14"/>
                <w:szCs w:val="14"/>
                <w:color w:val="000000"/>
                <w:spacing w:val="0"/>
                <w:w w:val="100"/>
              </w:rPr>
            </w:r>
          </w:p>
        </w:tc>
        <w:tc>
          <w:tcPr>
            <w:tcW w:w="6816" w:type="dxa"/>
            <w:gridSpan w:val="7"/>
            <w:tcBorders>
              <w:top w:val="single" w:sz="5.76" w:space="0" w:color="5B5B5B"/>
              <w:bottom w:val="single" w:sz="7.68" w:space="0" w:color="676767"/>
              <w:left w:val="single" w:sz="7.68" w:space="0" w:color="5B5B5B"/>
              <w:right w:val="single" w:sz="3.84" w:space="0" w:color="3B3B3B"/>
            </w:tcBorders>
          </w:tcPr>
          <w:p>
            <w:pPr>
              <w:spacing w:before="1" w:after="0" w:line="240" w:lineRule="exact"/>
              <w:jc w:val="left"/>
              <w:rPr>
                <w:sz w:val="24"/>
                <w:szCs w:val="24"/>
              </w:rPr>
            </w:pPr>
            <w:rPr/>
            <w:r>
              <w:rPr>
                <w:sz w:val="24"/>
                <w:szCs w:val="24"/>
              </w:rPr>
            </w:r>
          </w:p>
          <w:p>
            <w:pPr>
              <w:spacing w:before="0" w:after="0" w:line="254" w:lineRule="exact"/>
              <w:ind w:left="1522" w:right="1792"/>
              <w:jc w:val="center"/>
              <w:rPr>
                <w:rFonts w:ascii="Times New Roman" w:hAnsi="Times New Roman" w:cs="Times New Roman" w:eastAsia="Times New Roman"/>
                <w:sz w:val="27"/>
                <w:szCs w:val="27"/>
              </w:rPr>
            </w:pPr>
            <w:rPr/>
            <w:r>
              <w:rPr>
                <w:rFonts w:ascii="Times New Roman" w:hAnsi="Times New Roman" w:cs="Times New Roman" w:eastAsia="Times New Roman"/>
                <w:sz w:val="21"/>
                <w:szCs w:val="21"/>
                <w:color w:val="2F2F2F"/>
                <w:spacing w:val="0"/>
                <w:w w:val="100"/>
              </w:rPr>
              <w:t>İZMİR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F2F2F"/>
                <w:spacing w:val="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F2F2F"/>
                <w:spacing w:val="0"/>
                <w:w w:val="100"/>
              </w:rPr>
              <w:t>BÜYÜKŞEHİR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F2F2F"/>
                <w:spacing w:val="4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F2F2F"/>
                <w:spacing w:val="0"/>
                <w:w w:val="104"/>
              </w:rPr>
              <w:t>BELEDİYESİ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F2F2F"/>
                <w:spacing w:val="0"/>
                <w:w w:val="104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F2F2F"/>
                <w:spacing w:val="0"/>
                <w:w w:val="100"/>
              </w:rPr>
              <w:t>İT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F2F2F"/>
                <w:spacing w:val="3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F2F2F"/>
                <w:spacing w:val="0"/>
                <w:w w:val="100"/>
              </w:rPr>
              <w:t>AİY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F2F2F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F2F2F"/>
                <w:spacing w:val="3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F2F2F"/>
                <w:spacing w:val="0"/>
                <w:w w:val="100"/>
              </w:rPr>
              <w:t>DAİRE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F2F2F"/>
                <w:spacing w:val="6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F2F2F"/>
                <w:spacing w:val="0"/>
                <w:w w:val="100"/>
              </w:rPr>
              <w:t>İ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F2F2F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F2F2F"/>
                <w:spacing w:val="0"/>
                <w:w w:val="103"/>
              </w:rPr>
              <w:t>BAŞKANL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F2F2F"/>
                <w:spacing w:val="10"/>
                <w:w w:val="103"/>
              </w:rPr>
              <w:t>I</w:t>
            </w:r>
            <w:r>
              <w:rPr>
                <w:rFonts w:ascii="Times New Roman" w:hAnsi="Times New Roman" w:cs="Times New Roman" w:eastAsia="Times New Roman"/>
                <w:sz w:val="27"/>
                <w:szCs w:val="27"/>
                <w:color w:val="2F2F2F"/>
                <w:spacing w:val="0"/>
                <w:w w:val="80"/>
              </w:rPr>
              <w:t>GI</w:t>
            </w:r>
            <w:r>
              <w:rPr>
                <w:rFonts w:ascii="Times New Roman" w:hAnsi="Times New Roman" w:cs="Times New Roman" w:eastAsia="Times New Roman"/>
                <w:sz w:val="27"/>
                <w:szCs w:val="27"/>
                <w:color w:val="000000"/>
                <w:spacing w:val="0"/>
                <w:w w:val="100"/>
              </w:rPr>
            </w:r>
          </w:p>
          <w:p>
            <w:pPr>
              <w:spacing w:before="2" w:after="0" w:line="241" w:lineRule="exact"/>
              <w:ind w:left="1147" w:right="-2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Pr/>
            <w:r>
              <w:rPr>
                <w:rFonts w:ascii="Times New Roman" w:hAnsi="Times New Roman" w:cs="Times New Roman" w:eastAsia="Times New Roman"/>
                <w:sz w:val="21"/>
                <w:szCs w:val="21"/>
                <w:color w:val="2F2F2F"/>
                <w:spacing w:val="0"/>
                <w:w w:val="100"/>
              </w:rPr>
              <w:t>itfaiye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F2F2F"/>
                <w:spacing w:val="4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F2F2F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F2F2F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F2F2F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F2F2F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F2F2F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F2F2F"/>
                <w:spacing w:val="0"/>
                <w:w w:val="100"/>
              </w:rPr>
              <w:t>Acil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F2F2F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F2F2F"/>
                <w:spacing w:val="0"/>
                <w:w w:val="100"/>
              </w:rPr>
              <w:t>Müdahale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F2F2F"/>
                <w:spacing w:val="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F2F2F"/>
                <w:spacing w:val="0"/>
                <w:w w:val="100"/>
              </w:rPr>
              <w:t>Şub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F2F2F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F2F2F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F2F2F"/>
                <w:spacing w:val="0"/>
                <w:w w:val="104"/>
              </w:rPr>
              <w:t>Müdürlüğü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000000"/>
                <w:spacing w:val="0"/>
                <w:w w:val="100"/>
              </w:rPr>
            </w:r>
          </w:p>
          <w:p>
            <w:pPr>
              <w:spacing w:before="13" w:after="0" w:line="240" w:lineRule="auto"/>
              <w:ind w:left="2284" w:right="2611"/>
              <w:jc w:val="center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Pr/>
            <w:r>
              <w:rPr>
                <w:rFonts w:ascii="Times New Roman" w:hAnsi="Times New Roman" w:cs="Times New Roman" w:eastAsia="Times New Roman"/>
                <w:sz w:val="21"/>
                <w:szCs w:val="21"/>
                <w:color w:val="2F2F2F"/>
                <w:spacing w:val="5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F2F2F"/>
                <w:spacing w:val="0"/>
                <w:w w:val="100"/>
              </w:rPr>
              <w:t>ANGl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F2F2F"/>
                <w:spacing w:val="4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F2F2F"/>
                <w:spacing w:val="0"/>
                <w:w w:val="103"/>
              </w:rPr>
              <w:t>RAPORU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000000"/>
                <w:spacing w:val="0"/>
                <w:w w:val="100"/>
              </w:rPr>
            </w:r>
          </w:p>
        </w:tc>
        <w:tc>
          <w:tcPr>
            <w:tcW w:w="2568" w:type="dxa"/>
            <w:tcBorders>
              <w:top w:val="single" w:sz="5.76" w:space="0" w:color="5B5B5B"/>
              <w:bottom w:val="single" w:sz="7.68" w:space="0" w:color="676767"/>
              <w:left w:val="single" w:sz="3.84" w:space="0" w:color="3B3B3B"/>
              <w:right w:val="single" w:sz="5.76" w:space="0" w:color="646464"/>
            </w:tcBorders>
          </w:tcPr>
          <w:p>
            <w:pPr>
              <w:spacing w:before="8" w:after="0" w:line="110" w:lineRule="exact"/>
              <w:jc w:val="left"/>
              <w:rPr>
                <w:sz w:val="11"/>
                <w:szCs w:val="11"/>
              </w:rPr>
            </w:pPr>
            <w:rPr/>
            <w:r>
              <w:rPr>
                <w:sz w:val="11"/>
                <w:szCs w:val="11"/>
              </w:rPr>
            </w:r>
          </w:p>
          <w:p>
            <w:pPr>
              <w:spacing w:before="0" w:after="0" w:line="240" w:lineRule="auto"/>
              <w:ind w:left="672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/>
              <w:pict>
                <v:shape style="width:52.8pt;height:48.96pt;mso-position-horizontal-relative:char;mso-position-vertical-relative:line" type="#_x0000_t75">
                  <v:imagedata r:id="rId21" o:title=""/>
                </v:shape>
              </w:pic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</w:rPr>
            </w:r>
          </w:p>
          <w:p>
            <w:pPr>
              <w:spacing w:before="4" w:after="0" w:line="190" w:lineRule="exact"/>
              <w:jc w:val="left"/>
              <w:rPr>
                <w:sz w:val="19"/>
                <w:szCs w:val="19"/>
              </w:rPr>
            </w:pPr>
            <w:rPr/>
            <w:r>
              <w:rPr>
                <w:sz w:val="19"/>
                <w:szCs w:val="19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</w:tc>
      </w:tr>
      <w:tr>
        <w:trPr>
          <w:trHeight w:val="240" w:hRule="exact"/>
        </w:trPr>
        <w:tc>
          <w:tcPr>
            <w:tcW w:w="11429" w:type="dxa"/>
            <w:gridSpan w:val="11"/>
            <w:tcBorders>
              <w:top w:val="single" w:sz="7.68" w:space="0" w:color="676767"/>
              <w:bottom w:val="single" w:sz="7.68" w:space="0" w:color="676767"/>
              <w:left w:val="single" w:sz="5.76" w:space="0" w:color="606060"/>
              <w:right w:val="single" w:sz="5.76" w:space="0" w:color="646464"/>
            </w:tcBorders>
          </w:tcPr>
          <w:p>
            <w:pPr>
              <w:spacing w:before="5" w:after="0" w:line="216" w:lineRule="exact"/>
              <w:ind w:left="-7" w:right="-20"/>
              <w:jc w:val="left"/>
              <w:tabs>
                <w:tab w:pos="1380" w:val="left"/>
                <w:tab w:pos="3060" w:val="left"/>
                <w:tab w:pos="5460" w:val="left"/>
                <w:tab w:pos="75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10"/>
                <w:w w:val="109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55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8"/>
              </w:rPr>
              <w:t>06/05/20ı7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4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:08:07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8"/>
              </w:rPr>
              <w:t>tfe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5"/>
                <w:w w:val="108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15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11429" w:type="dxa"/>
            <w:gridSpan w:val="11"/>
            <w:tcBorders>
              <w:top w:val="single" w:sz="7.68" w:space="0" w:color="676767"/>
              <w:bottom w:val="single" w:sz="7.68" w:space="0" w:color="646464"/>
              <w:left w:val="single" w:sz="5.76" w:space="0" w:color="606060"/>
              <w:right w:val="single" w:sz="5.76" w:space="0" w:color="646464"/>
            </w:tcBorders>
          </w:tcPr>
          <w:p>
            <w:pPr>
              <w:spacing w:before="5" w:after="0" w:line="216" w:lineRule="exact"/>
              <w:ind w:left="2" w:right="-20"/>
              <w:jc w:val="left"/>
              <w:tabs>
                <w:tab w:pos="1380" w:val="left"/>
                <w:tab w:pos="3060" w:val="left"/>
                <w:tab w:pos="4440" w:val="left"/>
                <w:tab w:pos="54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5"/>
                <w:w w:val="99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5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6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55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74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27"/>
                <w:w w:val="7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9"/>
              </w:rPr>
              <w:t>06/05/20ı7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8"/>
                <w:w w:val="69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96"/>
              </w:rPr>
              <w:t>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97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67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:2786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:Merkez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4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4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11429" w:type="dxa"/>
            <w:gridSpan w:val="11"/>
            <w:tcBorders>
              <w:top w:val="single" w:sz="7.68" w:space="0" w:color="646464"/>
              <w:bottom w:val="single" w:sz="5.76" w:space="0" w:color="4B4B4B"/>
              <w:left w:val="single" w:sz="5.76" w:space="0" w:color="606060"/>
              <w:right w:val="single" w:sz="5.76" w:space="0" w:color="646464"/>
            </w:tcBorders>
          </w:tcPr>
          <w:p>
            <w:pPr>
              <w:spacing w:before="5" w:after="0" w:line="218" w:lineRule="exact"/>
              <w:ind w:left="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13"/>
              </w:rPr>
              <w:t>:Kona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13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3"/>
                <w:w w:val="11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220.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5"/>
              </w:rPr>
              <w:t>önü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5" w:hRule="exact"/>
        </w:trPr>
        <w:tc>
          <w:tcPr>
            <w:tcW w:w="11429" w:type="dxa"/>
            <w:gridSpan w:val="11"/>
            <w:tcBorders>
              <w:top w:val="single" w:sz="5.76" w:space="0" w:color="4B4B4B"/>
              <w:bottom w:val="single" w:sz="3.84" w:space="0" w:color="383838"/>
              <w:left w:val="single" w:sz="5.76" w:space="0" w:color="606060"/>
              <w:right w:val="single" w:sz="5.76" w:space="0" w:color="646464"/>
            </w:tcBorders>
          </w:tcPr>
          <w:p>
            <w:pPr>
              <w:spacing w:before="7" w:after="0" w:line="240" w:lineRule="auto"/>
              <w:ind w:left="7" w:right="-20"/>
              <w:jc w:val="left"/>
              <w:tabs>
                <w:tab w:pos="13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Doğru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13"/>
              </w:rPr>
              <w:t>:Kona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13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"/>
                <w:w w:val="11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220.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6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5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7"/>
              </w:rPr>
              <w:t>önü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5" w:hRule="exact"/>
        </w:trPr>
        <w:tc>
          <w:tcPr>
            <w:tcW w:w="11429" w:type="dxa"/>
            <w:gridSpan w:val="11"/>
            <w:tcBorders>
              <w:top w:val="single" w:sz="3.84" w:space="0" w:color="383838"/>
              <w:bottom w:val="single" w:sz="7.68" w:space="0" w:color="5B5B5B"/>
              <w:left w:val="single" w:sz="5.76" w:space="0" w:color="606060"/>
              <w:right w:val="single" w:sz="5.76" w:space="0" w:color="646464"/>
            </w:tcBorders>
          </w:tcPr>
          <w:p>
            <w:pPr>
              <w:spacing w:before="10" w:after="0" w:line="240" w:lineRule="auto"/>
              <w:ind w:left="7" w:right="-20"/>
              <w:jc w:val="left"/>
              <w:tabs>
                <w:tab w:pos="1380" w:val="left"/>
                <w:tab w:pos="4520" w:val="left"/>
                <w:tab w:pos="76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4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Çö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6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angını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4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5"/>
              </w:rPr>
              <w:t>Sigara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69" w:hRule="exact"/>
        </w:trPr>
        <w:tc>
          <w:tcPr>
            <w:tcW w:w="3547" w:type="dxa"/>
            <w:vMerge w:val="restart"/>
            <w:gridSpan w:val="4"/>
            <w:tcBorders>
              <w:top w:val="single" w:sz="7.68" w:space="0" w:color="5B5B5B"/>
              <w:left w:val="single" w:sz="5.76" w:space="0" w:color="606060"/>
              <w:right w:val="single" w:sz="3.84" w:space="0" w:color="1C1C1C"/>
            </w:tcBorders>
          </w:tcPr>
          <w:p>
            <w:pPr>
              <w:spacing w:before="5" w:after="0" w:line="240" w:lineRule="auto"/>
              <w:ind w:left="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Binada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İs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0"/>
                <w:w w:val="115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125" w:type="dxa"/>
            <w:gridSpan w:val="3"/>
            <w:tcBorders>
              <w:top w:val="single" w:sz="7.68" w:space="0" w:color="5B5B5B"/>
              <w:bottom w:val="nil" w:sz="6" w:space="0" w:color="auto"/>
              <w:left w:val="single" w:sz="3.84" w:space="0" w:color="1C1C1C"/>
              <w:right w:val="single" w:sz="3.84" w:space="0" w:color="3B3B3B"/>
            </w:tcBorders>
          </w:tcPr>
          <w:p>
            <w:pPr>
              <w:spacing w:before="29" w:after="0" w:line="240" w:lineRule="auto"/>
              <w:ind w:left="1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0"/>
              </w:rPr>
              <w:t>Yapını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Şekli: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757" w:type="dxa"/>
            <w:vMerge w:val="restart"/>
            <w:gridSpan w:val="4"/>
            <w:tcBorders>
              <w:top w:val="single" w:sz="7.68" w:space="0" w:color="5B5B5B"/>
              <w:left w:val="single" w:sz="3.84" w:space="0" w:color="3B3B3B"/>
              <w:right w:val="single" w:sz="5.76" w:space="0" w:color="646464"/>
            </w:tcBorders>
          </w:tcPr>
          <w:p>
            <w:pPr>
              <w:spacing w:before="29" w:after="0" w:line="214" w:lineRule="exact"/>
              <w:ind w:left="1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w w:val="99"/>
                <w:position w:val="-1"/>
              </w:rPr>
              <w:t>Kul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"/>
                <w:w w:val="99"/>
                <w:position w:val="-1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8"/>
                <w:w w:val="129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98"/>
                <w:position w:val="-1"/>
              </w:rPr>
              <w:t>nmı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Şekli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179" w:lineRule="exact"/>
              <w:ind w:left="-10" w:right="-82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Pr/>
            <w:r>
              <w:rPr>
                <w:rFonts w:ascii="Arial" w:hAnsi="Arial" w:cs="Arial" w:eastAsia="Arial"/>
                <w:sz w:val="18"/>
                <w:szCs w:val="18"/>
                <w:color w:val="5D5D5D"/>
                <w:spacing w:val="0"/>
                <w:w w:val="290"/>
              </w:rPr>
              <w:t>ı----</w:t>
            </w:r>
            <w:r>
              <w:rPr>
                <w:rFonts w:ascii="Arial" w:hAnsi="Arial" w:cs="Arial" w:eastAsia="Arial"/>
                <w:sz w:val="18"/>
                <w:szCs w:val="18"/>
                <w:color w:val="5D5D5D"/>
                <w:spacing w:val="0"/>
                <w:w w:val="290"/>
              </w:rPr>
              <w:t>-</w:t>
            </w:r>
            <w:r>
              <w:rPr>
                <w:rFonts w:ascii="Arial" w:hAnsi="Arial" w:cs="Arial" w:eastAsia="Arial"/>
                <w:sz w:val="18"/>
                <w:szCs w:val="18"/>
                <w:color w:val="5D5D5D"/>
                <w:spacing w:val="-95"/>
                <w:w w:val="290"/>
              </w:rPr>
              <w:t> </w:t>
            </w:r>
            <w:r>
              <w:rPr>
                <w:rFonts w:ascii="Arial" w:hAnsi="Arial" w:cs="Arial" w:eastAsia="Arial"/>
                <w:sz w:val="18"/>
                <w:szCs w:val="18"/>
                <w:color w:val="7B7B7B"/>
                <w:spacing w:val="0"/>
                <w:w w:val="405"/>
              </w:rPr>
              <w:t>---------------</w:t>
            </w:r>
            <w:r>
              <w:rPr>
                <w:rFonts w:ascii="Arial" w:hAnsi="Arial" w:cs="Arial" w:eastAsia="Arial"/>
                <w:sz w:val="18"/>
                <w:szCs w:val="18"/>
                <w:color w:val="7B7B7B"/>
                <w:spacing w:val="0"/>
                <w:w w:val="100"/>
              </w:rPr>
              <w:t> </w:t>
            </w:r>
            <w:r>
              <w:rPr>
                <w:rFonts w:ascii="Arial" w:hAnsi="Arial" w:cs="Arial" w:eastAsia="Arial"/>
                <w:sz w:val="18"/>
                <w:szCs w:val="18"/>
                <w:color w:val="7B7B7B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8"/>
                <w:szCs w:val="18"/>
                <w:color w:val="A3A3A3"/>
                <w:spacing w:val="0"/>
                <w:w w:val="382"/>
              </w:rPr>
              <w:t>-</w:t>
            </w:r>
            <w:r>
              <w:rPr>
                <w:rFonts w:ascii="Arial" w:hAnsi="Arial" w:cs="Arial" w:eastAsia="Arial"/>
                <w:sz w:val="18"/>
                <w:szCs w:val="18"/>
                <w:color w:val="A3A3A3"/>
                <w:spacing w:val="-99"/>
                <w:w w:val="382"/>
              </w:rPr>
              <w:t> </w:t>
            </w:r>
            <w:r>
              <w:rPr>
                <w:rFonts w:ascii="Arial" w:hAnsi="Arial" w:cs="Arial" w:eastAsia="Arial"/>
                <w:sz w:val="18"/>
                <w:szCs w:val="18"/>
                <w:color w:val="5D5D5D"/>
                <w:spacing w:val="0"/>
                <w:w w:val="40"/>
              </w:rPr>
              <w:t>1</w:t>
            </w:r>
            <w:r>
              <w:rPr>
                <w:rFonts w:ascii="Arial" w:hAnsi="Arial" w:cs="Arial" w:eastAsia="Arial"/>
                <w:sz w:val="18"/>
                <w:szCs w:val="18"/>
                <w:color w:val="000000"/>
                <w:spacing w:val="0"/>
                <w:w w:val="100"/>
              </w:rPr>
            </w:r>
          </w:p>
          <w:p>
            <w:pPr>
              <w:spacing w:before="15" w:after="0" w:line="240" w:lineRule="auto"/>
              <w:ind w:left="1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6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angını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Kontrol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4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Altına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Alma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0"/>
                <w:w w:val="115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470" w:hRule="exact"/>
        </w:trPr>
        <w:tc>
          <w:tcPr>
            <w:tcW w:w="3547" w:type="dxa"/>
            <w:vMerge/>
            <w:gridSpan w:val="4"/>
            <w:tcBorders>
              <w:bottom w:val="single" w:sz="7.68" w:space="0" w:color="575757"/>
              <w:left w:val="single" w:sz="5.76" w:space="0" w:color="606060"/>
              <w:right w:val="single" w:sz="3.84" w:space="0" w:color="1C1C1C"/>
            </w:tcBorders>
          </w:tcPr>
          <w:p>
            <w:pPr/>
            <w:rPr/>
          </w:p>
        </w:tc>
        <w:tc>
          <w:tcPr>
            <w:tcW w:w="1929" w:type="dxa"/>
            <w:gridSpan w:val="2"/>
            <w:tcBorders>
              <w:top w:val="nil" w:sz="6" w:space="0" w:color="auto"/>
              <w:bottom w:val="single" w:sz="7.68" w:space="0" w:color="575757"/>
              <w:left w:val="single" w:sz="3.84" w:space="0" w:color="1C1C1C"/>
              <w:right w:val="single" w:sz="24.99872" w:space="0" w:color="EDEDED"/>
            </w:tcBorders>
          </w:tcPr>
          <w:p>
            <w:pPr>
              <w:spacing w:before="0" w:after="0" w:line="163" w:lineRule="exact"/>
              <w:ind w:left="10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Pr/>
            <w:r>
              <w:rPr>
                <w:rFonts w:ascii="Arial" w:hAnsi="Arial" w:cs="Arial" w:eastAsia="Arial"/>
                <w:sz w:val="18"/>
                <w:szCs w:val="18"/>
                <w:color w:val="2F2F2F"/>
                <w:spacing w:val="-2"/>
                <w:w w:val="94"/>
                <w:position w:val="1"/>
              </w:rPr>
              <w:t>B</w:t>
            </w:r>
            <w:r>
              <w:rPr>
                <w:rFonts w:ascii="Arial" w:hAnsi="Arial" w:cs="Arial" w:eastAsia="Arial"/>
                <w:sz w:val="18"/>
                <w:szCs w:val="18"/>
                <w:color w:val="5D5D5D"/>
                <w:spacing w:val="0"/>
                <w:w w:val="94"/>
                <w:position w:val="1"/>
              </w:rPr>
              <w:t>eı</w:t>
            </w:r>
            <w:r>
              <w:rPr>
                <w:rFonts w:ascii="Arial" w:hAnsi="Arial" w:cs="Arial" w:eastAsia="Arial"/>
                <w:sz w:val="18"/>
                <w:szCs w:val="18"/>
                <w:color w:val="5D5D5D"/>
                <w:spacing w:val="-14"/>
                <w:w w:val="94"/>
                <w:position w:val="1"/>
              </w:rPr>
              <w:t>o</w:t>
            </w:r>
            <w:r>
              <w:rPr>
                <w:rFonts w:ascii="Arial" w:hAnsi="Arial" w:cs="Arial" w:eastAsia="Arial"/>
                <w:sz w:val="18"/>
                <w:szCs w:val="18"/>
                <w:color w:val="2F2F2F"/>
                <w:spacing w:val="0"/>
                <w:w w:val="94"/>
                <w:position w:val="1"/>
              </w:rPr>
              <w:t>ı</w:t>
            </w:r>
            <w:r>
              <w:rPr>
                <w:rFonts w:ascii="Arial" w:hAnsi="Arial" w:cs="Arial" w:eastAsia="Arial"/>
                <w:sz w:val="18"/>
                <w:szCs w:val="18"/>
                <w:color w:val="2F2F2F"/>
                <w:spacing w:val="-13"/>
                <w:w w:val="94"/>
                <w:position w:val="1"/>
              </w:rPr>
              <w:t>ı</w:t>
            </w:r>
            <w:r>
              <w:rPr>
                <w:rFonts w:ascii="Arial" w:hAnsi="Arial" w:cs="Arial" w:eastAsia="Arial"/>
                <w:sz w:val="18"/>
                <w:szCs w:val="18"/>
                <w:color w:val="5D5D5D"/>
                <w:spacing w:val="0"/>
                <w:w w:val="94"/>
                <w:position w:val="1"/>
              </w:rPr>
              <w:t>amı</w:t>
            </w:r>
            <w:r>
              <w:rPr>
                <w:rFonts w:ascii="Arial" w:hAnsi="Arial" w:cs="Arial" w:eastAsia="Arial"/>
                <w:sz w:val="18"/>
                <w:szCs w:val="18"/>
                <w:color w:val="5D5D5D"/>
                <w:spacing w:val="0"/>
                <w:w w:val="94"/>
                <w:position w:val="1"/>
              </w:rPr>
              <w:t>e</w:t>
            </w:r>
            <w:r>
              <w:rPr>
                <w:rFonts w:ascii="Arial" w:hAnsi="Arial" w:cs="Arial" w:eastAsia="Arial"/>
                <w:sz w:val="18"/>
                <w:szCs w:val="18"/>
                <w:color w:val="5D5D5D"/>
                <w:spacing w:val="33"/>
                <w:w w:val="94"/>
                <w:position w:val="1"/>
              </w:rPr>
              <w:t> </w:t>
            </w:r>
            <w:r>
              <w:rPr>
                <w:rFonts w:ascii="Arial" w:hAnsi="Arial" w:cs="Arial" w:eastAsia="Arial"/>
                <w:sz w:val="18"/>
                <w:szCs w:val="18"/>
                <w:color w:val="2F2F2F"/>
                <w:spacing w:val="-5"/>
                <w:w w:val="100"/>
                <w:position w:val="1"/>
              </w:rPr>
              <w:t>K</w:t>
            </w:r>
            <w:r>
              <w:rPr>
                <w:rFonts w:ascii="Arial" w:hAnsi="Arial" w:cs="Arial" w:eastAsia="Arial"/>
                <w:sz w:val="18"/>
                <w:szCs w:val="18"/>
                <w:color w:val="5D5D5D"/>
                <w:spacing w:val="0"/>
                <w:w w:val="100"/>
                <w:position w:val="1"/>
              </w:rPr>
              <w:t>a</w:t>
            </w:r>
            <w:r>
              <w:rPr>
                <w:rFonts w:ascii="Arial" w:hAnsi="Arial" w:cs="Arial" w:eastAsia="Arial"/>
                <w:sz w:val="18"/>
                <w:szCs w:val="18"/>
                <w:color w:val="5D5D5D"/>
                <w:spacing w:val="-6"/>
                <w:w w:val="100"/>
                <w:position w:val="1"/>
              </w:rPr>
              <w:t>g</w:t>
            </w:r>
            <w:r>
              <w:rPr>
                <w:rFonts w:ascii="Arial" w:hAnsi="Arial" w:cs="Arial" w:eastAsia="Arial"/>
                <w:sz w:val="18"/>
                <w:szCs w:val="18"/>
                <w:color w:val="2F2F2F"/>
                <w:spacing w:val="0"/>
                <w:w w:val="100"/>
                <w:position w:val="1"/>
              </w:rPr>
              <w:t>ir</w:t>
            </w:r>
            <w:r>
              <w:rPr>
                <w:rFonts w:ascii="Arial" w:hAnsi="Arial" w:cs="Arial" w:eastAsia="Arial"/>
                <w:sz w:val="18"/>
                <w:szCs w:val="18"/>
                <w:color w:val="2F2F2F"/>
                <w:spacing w:val="0"/>
                <w:w w:val="100"/>
                <w:position w:val="1"/>
              </w:rPr>
              <w:t> </w:t>
            </w:r>
            <w:r>
              <w:rPr>
                <w:rFonts w:ascii="Arial" w:hAnsi="Arial" w:cs="Arial" w:eastAsia="Arial"/>
                <w:sz w:val="18"/>
                <w:szCs w:val="18"/>
                <w:color w:val="2F2F2F"/>
                <w:spacing w:val="13"/>
                <w:w w:val="100"/>
                <w:position w:val="1"/>
              </w:rPr>
              <w:t> </w:t>
            </w:r>
            <w:r>
              <w:rPr>
                <w:rFonts w:ascii="Arial" w:hAnsi="Arial" w:cs="Arial" w:eastAsia="Arial"/>
                <w:sz w:val="18"/>
                <w:szCs w:val="18"/>
                <w:color w:val="4B4B4B"/>
                <w:spacing w:val="0"/>
                <w:w w:val="86"/>
                <w:position w:val="1"/>
              </w:rPr>
              <w:t>Ahsıı</w:t>
            </w:r>
            <w:r>
              <w:rPr>
                <w:rFonts w:ascii="Arial" w:hAnsi="Arial" w:cs="Arial" w:eastAsia="Arial"/>
                <w:sz w:val="18"/>
                <w:szCs w:val="18"/>
                <w:color w:val="4B4B4B"/>
                <w:spacing w:val="0"/>
                <w:w w:val="87"/>
                <w:position w:val="1"/>
              </w:rPr>
              <w:t>p</w:t>
            </w:r>
            <w:r>
              <w:rPr>
                <w:rFonts w:ascii="Arial" w:hAnsi="Arial" w:cs="Arial" w:eastAsia="Arial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298" w:lineRule="exact"/>
              <w:ind w:left="835" w:right="-20"/>
              <w:jc w:val="left"/>
              <w:tabs>
                <w:tab w:pos="1440" w:val="left"/>
              </w:tabs>
              <w:rPr>
                <w:rFonts w:ascii="Arial" w:hAnsi="Arial" w:cs="Arial" w:eastAsia="Arial"/>
                <w:sz w:val="31"/>
                <w:szCs w:val="31"/>
              </w:rPr>
            </w:pPr>
            <w:rPr/>
            <w:r>
              <w:rPr>
                <w:rFonts w:ascii="Arial" w:hAnsi="Arial" w:cs="Arial" w:eastAsia="Arial"/>
                <w:sz w:val="26"/>
                <w:szCs w:val="26"/>
                <w:color w:val="5D5D5D"/>
                <w:spacing w:val="0"/>
                <w:w w:val="52"/>
                <w:b/>
                <w:bCs/>
                <w:position w:val="-4"/>
              </w:rPr>
              <w:t>ı</w:t>
            </w:r>
            <w:r>
              <w:rPr>
                <w:rFonts w:ascii="Arial" w:hAnsi="Arial" w:cs="Arial" w:eastAsia="Arial"/>
                <w:sz w:val="26"/>
                <w:szCs w:val="26"/>
                <w:color w:val="5D5D5D"/>
                <w:spacing w:val="-37"/>
                <w:w w:val="52"/>
                <w:b/>
                <w:bCs/>
                <w:position w:val="-4"/>
              </w:rPr>
              <w:t> </w:t>
            </w:r>
            <w:r>
              <w:rPr>
                <w:rFonts w:ascii="Arial" w:hAnsi="Arial" w:cs="Arial" w:eastAsia="Arial"/>
                <w:sz w:val="26"/>
                <w:szCs w:val="26"/>
                <w:color w:val="5D5D5D"/>
                <w:spacing w:val="0"/>
                <w:w w:val="100"/>
                <w:b/>
                <w:bCs/>
                <w:position w:val="-4"/>
              </w:rPr>
              <w:tab/>
            </w:r>
            <w:r>
              <w:rPr>
                <w:rFonts w:ascii="Arial" w:hAnsi="Arial" w:cs="Arial" w:eastAsia="Arial"/>
                <w:sz w:val="26"/>
                <w:szCs w:val="26"/>
                <w:color w:val="5D5D5D"/>
                <w:spacing w:val="0"/>
                <w:w w:val="100"/>
                <w:b/>
                <w:bCs/>
                <w:position w:val="-4"/>
              </w:rPr>
            </w:r>
            <w:r>
              <w:rPr>
                <w:rFonts w:ascii="Arial" w:hAnsi="Arial" w:cs="Arial" w:eastAsia="Arial"/>
                <w:sz w:val="31"/>
                <w:szCs w:val="31"/>
                <w:color w:val="2F2F2F"/>
                <w:spacing w:val="0"/>
                <w:w w:val="52"/>
                <w:position w:val="-4"/>
              </w:rPr>
              <w:t>ı</w:t>
            </w:r>
            <w:r>
              <w:rPr>
                <w:rFonts w:ascii="Arial" w:hAnsi="Arial" w:cs="Arial" w:eastAsia="Arial"/>
                <w:sz w:val="31"/>
                <w:szCs w:val="31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196" w:type="dxa"/>
            <w:tcBorders>
              <w:top w:val="nil" w:sz="6" w:space="0" w:color="auto"/>
              <w:bottom w:val="single" w:sz="7.68" w:space="0" w:color="575757"/>
              <w:left w:val="single" w:sz="24.99872" w:space="0" w:color="EDEDED"/>
              <w:right w:val="single" w:sz="3.84" w:space="0" w:color="3B3B3B"/>
            </w:tcBorders>
          </w:tcPr>
          <w:p>
            <w:pPr>
              <w:spacing w:before="0" w:after="0" w:line="130" w:lineRule="exact"/>
              <w:ind w:left="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Pr/>
            <w:r>
              <w:rPr>
                <w:rFonts w:ascii="Arial" w:hAnsi="Arial" w:cs="Arial" w:eastAsia="Arial"/>
                <w:sz w:val="18"/>
                <w:szCs w:val="18"/>
                <w:color w:val="5D5D5D"/>
                <w:w w:val="94"/>
                <w:position w:val="-2"/>
              </w:rPr>
              <w:t>Ç</w:t>
            </w:r>
            <w:r>
              <w:rPr>
                <w:rFonts w:ascii="Arial" w:hAnsi="Arial" w:cs="Arial" w:eastAsia="Arial"/>
                <w:sz w:val="18"/>
                <w:szCs w:val="18"/>
                <w:color w:val="5D5D5D"/>
                <w:spacing w:val="-52"/>
                <w:w w:val="94"/>
                <w:position w:val="-2"/>
              </w:rPr>
              <w:t>e</w:t>
            </w:r>
            <w:r>
              <w:rPr>
                <w:rFonts w:ascii="Arial" w:hAnsi="Arial" w:cs="Arial" w:eastAsia="Arial"/>
                <w:sz w:val="18"/>
                <w:szCs w:val="18"/>
                <w:color w:val="7B7B7B"/>
                <w:spacing w:val="0"/>
                <w:w w:val="67"/>
                <w:position w:val="-2"/>
              </w:rPr>
              <w:t>.ills._</w:t>
            </w:r>
            <w:r>
              <w:rPr>
                <w:rFonts w:ascii="Arial" w:hAnsi="Arial" w:cs="Arial" w:eastAsia="Arial"/>
                <w:sz w:val="18"/>
                <w:szCs w:val="18"/>
                <w:color w:val="7B7B7B"/>
                <w:spacing w:val="0"/>
                <w:w w:val="100"/>
                <w:position w:val="-2"/>
              </w:rPr>
              <w:t>  </w:t>
            </w:r>
            <w:r>
              <w:rPr>
                <w:rFonts w:ascii="Arial" w:hAnsi="Arial" w:cs="Arial" w:eastAsia="Arial"/>
                <w:sz w:val="18"/>
                <w:szCs w:val="18"/>
                <w:color w:val="7B7B7B"/>
                <w:spacing w:val="-10"/>
                <w:w w:val="100"/>
                <w:position w:val="-2"/>
              </w:rPr>
              <w:t> </w:t>
            </w:r>
            <w:r>
              <w:rPr>
                <w:rFonts w:ascii="Arial" w:hAnsi="Arial" w:cs="Arial" w:eastAsia="Arial"/>
                <w:sz w:val="18"/>
                <w:szCs w:val="18"/>
                <w:color w:val="4B4B4B"/>
                <w:spacing w:val="-10"/>
                <w:w w:val="96"/>
                <w:position w:val="-2"/>
              </w:rPr>
            </w:r>
            <w:r>
              <w:rPr>
                <w:rFonts w:ascii="Arial" w:hAnsi="Arial" w:cs="Arial" w:eastAsia="Arial"/>
                <w:sz w:val="18"/>
                <w:szCs w:val="18"/>
                <w:color w:val="4B4B4B"/>
                <w:spacing w:val="0"/>
                <w:w w:val="100"/>
                <w:u w:val="single" w:color="000000"/>
                <w:position w:val="-2"/>
              </w:rPr>
              <w:t>Diğer</w:t>
            </w:r>
            <w:r>
              <w:rPr>
                <w:rFonts w:ascii="Arial" w:hAnsi="Arial" w:cs="Arial" w:eastAsia="Arial"/>
                <w:sz w:val="18"/>
                <w:szCs w:val="18"/>
                <w:color w:val="4B4B4B"/>
                <w:spacing w:val="0"/>
                <w:w w:val="100"/>
                <w:position w:val="-2"/>
              </w:rPr>
            </w:r>
            <w:r>
              <w:rPr>
                <w:rFonts w:ascii="Arial" w:hAnsi="Arial" w:cs="Arial" w:eastAsia="Arial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331" w:lineRule="exact"/>
              <w:ind w:left="-21" w:right="-20"/>
              <w:jc w:val="left"/>
              <w:tabs>
                <w:tab w:pos="440" w:val="left"/>
              </w:tabs>
              <w:rPr>
                <w:rFonts w:ascii="Arial" w:hAnsi="Arial" w:cs="Arial" w:eastAsia="Arial"/>
                <w:sz w:val="26"/>
                <w:szCs w:val="26"/>
              </w:rPr>
            </w:pPr>
            <w:rPr/>
            <w:r>
              <w:rPr>
                <w:rFonts w:ascii="Arial" w:hAnsi="Arial" w:cs="Arial" w:eastAsia="Arial"/>
                <w:sz w:val="42"/>
                <w:szCs w:val="42"/>
                <w:color w:val="A3A3A3"/>
                <w:spacing w:val="0"/>
                <w:w w:val="53"/>
                <w:position w:val="-4"/>
              </w:rPr>
              <w:t>ı</w:t>
            </w:r>
            <w:r>
              <w:rPr>
                <w:rFonts w:ascii="Arial" w:hAnsi="Arial" w:cs="Arial" w:eastAsia="Arial"/>
                <w:sz w:val="42"/>
                <w:szCs w:val="42"/>
                <w:color w:val="A3A3A3"/>
                <w:spacing w:val="0"/>
                <w:w w:val="100"/>
                <w:position w:val="-4"/>
              </w:rPr>
              <w:tab/>
            </w:r>
            <w:r>
              <w:rPr>
                <w:rFonts w:ascii="Arial" w:hAnsi="Arial" w:cs="Arial" w:eastAsia="Arial"/>
                <w:sz w:val="42"/>
                <w:szCs w:val="42"/>
                <w:color w:val="A3A3A3"/>
                <w:spacing w:val="0"/>
                <w:w w:val="100"/>
                <w:position w:val="-4"/>
              </w:rPr>
            </w:r>
            <w:r>
              <w:rPr>
                <w:rFonts w:ascii="Arial" w:hAnsi="Arial" w:cs="Arial" w:eastAsia="Arial"/>
                <w:sz w:val="26"/>
                <w:szCs w:val="26"/>
                <w:color w:val="4B4B4B"/>
                <w:spacing w:val="0"/>
                <w:w w:val="53"/>
                <w:b/>
                <w:bCs/>
                <w:position w:val="-4"/>
              </w:rPr>
              <w:t>ı</w:t>
            </w:r>
            <w:r>
              <w:rPr>
                <w:rFonts w:ascii="Arial" w:hAnsi="Arial" w:cs="Arial" w:eastAsia="Arial"/>
                <w:sz w:val="26"/>
                <w:szCs w:val="26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4757" w:type="dxa"/>
            <w:vMerge/>
            <w:gridSpan w:val="4"/>
            <w:tcBorders>
              <w:bottom w:val="single" w:sz="7.68" w:space="0" w:color="575757"/>
              <w:left w:val="single" w:sz="3.84" w:space="0" w:color="3B3B3B"/>
              <w:right w:val="single" w:sz="5.76" w:space="0" w:color="646464"/>
            </w:tcBorders>
          </w:tcPr>
          <w:p>
            <w:pPr/>
            <w:rPr/>
          </w:p>
        </w:tc>
      </w:tr>
      <w:tr>
        <w:trPr>
          <w:trHeight w:val="274" w:hRule="exact"/>
        </w:trPr>
        <w:tc>
          <w:tcPr>
            <w:tcW w:w="2045" w:type="dxa"/>
            <w:gridSpan w:val="3"/>
            <w:tcBorders>
              <w:top w:val="single" w:sz="7.68" w:space="0" w:color="575757"/>
              <w:bottom w:val="single" w:sz="3.84" w:space="0" w:color="484848"/>
              <w:left w:val="single" w:sz="5.76" w:space="0" w:color="606060"/>
              <w:right w:val="single" w:sz="5.76" w:space="0" w:color="484848"/>
            </w:tcBorders>
          </w:tcPr>
          <w:p>
            <w:pPr>
              <w:spacing w:before="0" w:after="0" w:line="240" w:lineRule="auto"/>
              <w:ind w:left="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Yana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3"/>
              </w:rPr>
              <w:t>Şeyi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7"/>
                <w:w w:val="104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15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9384" w:type="dxa"/>
            <w:gridSpan w:val="8"/>
            <w:tcBorders>
              <w:top w:val="single" w:sz="7.68" w:space="0" w:color="575757"/>
              <w:bottom w:val="single" w:sz="3.84" w:space="0" w:color="484848"/>
              <w:left w:val="single" w:sz="5.76" w:space="0" w:color="484848"/>
              <w:right w:val="single" w:sz="5.76" w:space="0" w:color="646464"/>
            </w:tcBorders>
          </w:tcPr>
          <w:p>
            <w:pPr>
              <w:spacing w:before="0" w:after="0" w:line="233" w:lineRule="exact"/>
              <w:ind w:left="-7" w:right="-20"/>
              <w:jc w:val="left"/>
              <w:tabs>
                <w:tab w:pos="36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5D5D5D"/>
                <w:w w:val="97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D5D5D"/>
                <w:spacing w:val="4"/>
                <w:w w:val="96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2"/>
              </w:rPr>
              <w:t>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-3"/>
                <w:w w:val="103"/>
              </w:rPr>
              <w:t>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B4B4B"/>
                <w:spacing w:val="0"/>
                <w:w w:val="55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B4B4B"/>
                <w:spacing w:val="0"/>
                <w:w w:val="56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B4B4B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B4B4B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B4B4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B4B4B"/>
                <w:spacing w:val="-4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B4B4B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B4B4B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5D5D5D"/>
                <w:spacing w:val="8"/>
                <w:w w:val="32"/>
              </w:rPr>
              <w:t>I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F2F2F"/>
                <w:spacing w:val="0"/>
                <w:w w:val="86"/>
              </w:rPr>
              <w:t>K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F2F2F"/>
                <w:spacing w:val="0"/>
                <w:w w:val="85"/>
              </w:rPr>
              <w:t>i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F2F2F"/>
                <w:spacing w:val="-3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4B4B4B"/>
                <w:spacing w:val="0"/>
                <w:w w:val="89"/>
              </w:rPr>
              <w:t>racı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4B4B4B"/>
                <w:spacing w:val="11"/>
                <w:w w:val="8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veya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5"/>
              </w:rPr>
              <w:t>Kullanan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045" w:type="dxa"/>
            <w:vMerge w:val="restart"/>
            <w:gridSpan w:val="3"/>
            <w:tcBorders>
              <w:top w:val="single" w:sz="3.84" w:space="0" w:color="484848"/>
              <w:left w:val="single" w:sz="5.76" w:space="0" w:color="606060"/>
              <w:right w:val="single" w:sz="5.76" w:space="0" w:color="484848"/>
            </w:tcBorders>
          </w:tcPr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11" w:after="0" w:line="260" w:lineRule="exact"/>
              <w:jc w:val="left"/>
              <w:rPr>
                <w:sz w:val="26"/>
                <w:szCs w:val="26"/>
              </w:rPr>
            </w:pPr>
            <w:rPr/>
            <w:r>
              <w:rPr>
                <w:sz w:val="26"/>
                <w:szCs w:val="26"/>
              </w:rPr>
            </w:r>
          </w:p>
          <w:p>
            <w:pPr>
              <w:spacing w:before="0" w:after="0" w:line="240" w:lineRule="auto"/>
              <w:ind w:left="-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5"/>
              </w:rPr>
              <w:t>Giden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16" w:after="0" w:line="240" w:lineRule="auto"/>
              <w:ind w:left="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1"/>
              </w:rPr>
              <w:t>Ekibin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9384" w:type="dxa"/>
            <w:gridSpan w:val="8"/>
            <w:tcBorders>
              <w:top w:val="single" w:sz="3.84" w:space="0" w:color="484848"/>
              <w:bottom w:val="single" w:sz="3.84" w:space="0" w:color="3F3F3F"/>
              <w:left w:val="single" w:sz="5.76" w:space="0" w:color="484848"/>
              <w:right w:val="single" w:sz="5.76" w:space="0" w:color="646464"/>
            </w:tcBorders>
          </w:tcPr>
          <w:p>
            <w:pPr>
              <w:spacing w:before="14" w:after="0" w:line="216" w:lineRule="exact"/>
              <w:ind w:left="-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w w:val="93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92"/>
              </w:rPr>
              <w:t>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55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4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</w:rPr>
              <w:t>arı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99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5"/>
              </w:rPr>
              <w:t>Ö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5"/>
              </w:rPr>
              <w:t>SEKUL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485" w:hRule="exact"/>
        </w:trPr>
        <w:tc>
          <w:tcPr>
            <w:tcW w:w="2045" w:type="dxa"/>
            <w:vMerge/>
            <w:gridSpan w:val="3"/>
            <w:tcBorders>
              <w:left w:val="single" w:sz="5.76" w:space="0" w:color="606060"/>
              <w:right w:val="single" w:sz="5.76" w:space="0" w:color="484848"/>
            </w:tcBorders>
          </w:tcPr>
          <w:p>
            <w:pPr/>
            <w:rPr/>
          </w:p>
        </w:tc>
        <w:tc>
          <w:tcPr>
            <w:tcW w:w="2568" w:type="dxa"/>
            <w:vMerge w:val="restart"/>
            <w:gridSpan w:val="2"/>
            <w:tcBorders>
              <w:top w:val="single" w:sz="3.84" w:space="0" w:color="3F3F3F"/>
              <w:left w:val="single" w:sz="5.76" w:space="0" w:color="484848"/>
              <w:right w:val="single" w:sz="3.84" w:space="0" w:color="2B2B2B"/>
            </w:tcBorders>
          </w:tcPr>
          <w:p>
            <w:pPr>
              <w:spacing w:before="14" w:after="0" w:line="240" w:lineRule="auto"/>
              <w:ind w:left="-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</w:rPr>
              <w:t>Araç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Sayısı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30"/>
              </w:rPr>
              <w:t>:ı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7" w:after="0" w:line="240" w:lineRule="auto"/>
              <w:ind w:left="-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</w:rPr>
              <w:t>Araç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Plakası:3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4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7"/>
              </w:rPr>
              <w:t>5288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816" w:type="dxa"/>
            <w:gridSpan w:val="6"/>
            <w:tcBorders>
              <w:top w:val="single" w:sz="3.84" w:space="0" w:color="3F3F3F"/>
              <w:bottom w:val="single" w:sz="7.68" w:space="0" w:color="676767"/>
              <w:left w:val="single" w:sz="3.84" w:space="0" w:color="2B2B2B"/>
              <w:right w:val="single" w:sz="5.76" w:space="0" w:color="646464"/>
            </w:tcBorders>
          </w:tcPr>
          <w:p>
            <w:pPr>
              <w:spacing w:before="10" w:after="0" w:line="240" w:lineRule="auto"/>
              <w:ind w:right="-20"/>
              <w:jc w:val="left"/>
              <w:tabs>
                <w:tab w:pos="29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11"/>
                <w:w w:val="100"/>
              </w:rPr>
              <w:t>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ık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9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08:08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Varı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:08: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21"/>
              </w:rPr>
              <w:t>ı2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045" w:type="dxa"/>
            <w:vMerge/>
            <w:gridSpan w:val="3"/>
            <w:tcBorders>
              <w:left w:val="single" w:sz="5.76" w:space="0" w:color="606060"/>
              <w:right w:val="single" w:sz="5.76" w:space="0" w:color="484848"/>
            </w:tcBorders>
          </w:tcPr>
          <w:p>
            <w:pPr/>
            <w:rPr/>
          </w:p>
        </w:tc>
        <w:tc>
          <w:tcPr>
            <w:tcW w:w="2568" w:type="dxa"/>
            <w:vMerge/>
            <w:gridSpan w:val="2"/>
            <w:tcBorders>
              <w:left w:val="single" w:sz="5.76" w:space="0" w:color="484848"/>
              <w:right w:val="single" w:sz="3.84" w:space="0" w:color="2B2B2B"/>
            </w:tcBorders>
          </w:tcPr>
          <w:p>
            <w:pPr/>
            <w:rPr/>
          </w:p>
        </w:tc>
        <w:tc>
          <w:tcPr>
            <w:tcW w:w="6816" w:type="dxa"/>
            <w:gridSpan w:val="6"/>
            <w:tcBorders>
              <w:top w:val="single" w:sz="7.68" w:space="0" w:color="676767"/>
              <w:bottom w:val="single" w:sz="5.76" w:space="0" w:color="575757"/>
              <w:left w:val="single" w:sz="3.84" w:space="0" w:color="2B2B2B"/>
              <w:right w:val="single" w:sz="5.76" w:space="0" w:color="646464"/>
            </w:tcBorders>
          </w:tcPr>
          <w:p>
            <w:pPr>
              <w:spacing w:before="0" w:after="0" w:line="223" w:lineRule="exact"/>
              <w:ind w:left="1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B4B4B"/>
                <w:w w:val="94"/>
                <w:position w:val="-1"/>
              </w:rPr>
              <w:t>Ele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B4B4B"/>
                <w:spacing w:val="4"/>
                <w:w w:val="95"/>
                <w:position w:val="-1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79"/>
                <w:position w:val="-1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-3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D5D5D"/>
                <w:spacing w:val="9"/>
                <w:w w:val="100"/>
                <w:position w:val="-1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  <w:position w:val="-1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  <w:position w:val="-1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-1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Arıza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  <w:position w:val="-1"/>
              </w:rPr>
              <w:t>Geli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  <w:position w:val="-1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2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3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50" w:hRule="exact"/>
        </w:trPr>
        <w:tc>
          <w:tcPr>
            <w:tcW w:w="2045" w:type="dxa"/>
            <w:vMerge/>
            <w:gridSpan w:val="3"/>
            <w:tcBorders>
              <w:left w:val="single" w:sz="5.76" w:space="0" w:color="606060"/>
              <w:right w:val="single" w:sz="5.76" w:space="0" w:color="484848"/>
            </w:tcBorders>
          </w:tcPr>
          <w:p>
            <w:pPr/>
            <w:rPr/>
          </w:p>
        </w:tc>
        <w:tc>
          <w:tcPr>
            <w:tcW w:w="2568" w:type="dxa"/>
            <w:vMerge/>
            <w:gridSpan w:val="2"/>
            <w:tcBorders>
              <w:left w:val="single" w:sz="5.76" w:space="0" w:color="484848"/>
              <w:right w:val="single" w:sz="3.84" w:space="0" w:color="2B2B2B"/>
            </w:tcBorders>
          </w:tcPr>
          <w:p>
            <w:pPr/>
            <w:rPr/>
          </w:p>
        </w:tc>
        <w:tc>
          <w:tcPr>
            <w:tcW w:w="6816" w:type="dxa"/>
            <w:gridSpan w:val="6"/>
            <w:tcBorders>
              <w:top w:val="single" w:sz="5.76" w:space="0" w:color="575757"/>
              <w:bottom w:val="single" w:sz="5.76" w:space="0" w:color="5B5B5B"/>
              <w:left w:val="single" w:sz="3.84" w:space="0" w:color="2B2B2B"/>
              <w:right w:val="single" w:sz="5.76" w:space="0" w:color="646464"/>
            </w:tcBorders>
          </w:tcPr>
          <w:p>
            <w:pPr>
              <w:spacing w:before="3" w:after="0" w:line="240" w:lineRule="auto"/>
              <w:ind w:left="3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37"/>
              </w:rPr>
              <w:t>1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37"/>
              </w:rPr>
              <w:t> 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11"/>
                <w:w w:val="3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Acil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Servi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9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D5D5D"/>
                <w:spacing w:val="-3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6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B4B4B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B4B4B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5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045" w:type="dxa"/>
            <w:vMerge/>
            <w:gridSpan w:val="3"/>
            <w:tcBorders>
              <w:left w:val="single" w:sz="5.76" w:space="0" w:color="606060"/>
              <w:right w:val="single" w:sz="5.76" w:space="0" w:color="484848"/>
            </w:tcBorders>
          </w:tcPr>
          <w:p>
            <w:pPr/>
            <w:rPr/>
          </w:p>
        </w:tc>
        <w:tc>
          <w:tcPr>
            <w:tcW w:w="2568" w:type="dxa"/>
            <w:vMerge/>
            <w:gridSpan w:val="2"/>
            <w:tcBorders>
              <w:bottom w:val="single" w:sz="5.76" w:space="0" w:color="5B5B5B"/>
              <w:left w:val="single" w:sz="5.76" w:space="0" w:color="484848"/>
              <w:right w:val="single" w:sz="3.84" w:space="0" w:color="2B2B2B"/>
            </w:tcBorders>
          </w:tcPr>
          <w:p>
            <w:pPr/>
            <w:rPr/>
          </w:p>
        </w:tc>
        <w:tc>
          <w:tcPr>
            <w:tcW w:w="6816" w:type="dxa"/>
            <w:gridSpan w:val="6"/>
            <w:tcBorders>
              <w:top w:val="single" w:sz="5.76" w:space="0" w:color="5B5B5B"/>
              <w:bottom w:val="single" w:sz="5.76" w:space="0" w:color="5B5B5B"/>
              <w:left w:val="single" w:sz="3.84" w:space="0" w:color="2B2B2B"/>
              <w:right w:val="single" w:sz="5.76" w:space="0" w:color="646464"/>
            </w:tcBorders>
          </w:tcPr>
          <w:p>
            <w:pPr>
              <w:spacing w:before="7" w:after="0" w:line="218" w:lineRule="exact"/>
              <w:ind w:left="1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w w:val="88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95"/>
              </w:rPr>
              <w:t>mni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0"/>
                <w:w w:val="100"/>
              </w:rPr>
              <w:t>ye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8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-Jandarma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4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3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15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045" w:type="dxa"/>
            <w:vMerge/>
            <w:gridSpan w:val="3"/>
            <w:tcBorders>
              <w:bottom w:val="single" w:sz="5.76" w:space="0" w:color="606060"/>
              <w:left w:val="single" w:sz="5.76" w:space="0" w:color="606060"/>
              <w:right w:val="single" w:sz="5.76" w:space="0" w:color="484848"/>
            </w:tcBorders>
          </w:tcPr>
          <w:p>
            <w:pPr/>
            <w:rPr/>
          </w:p>
        </w:tc>
        <w:tc>
          <w:tcPr>
            <w:tcW w:w="2568" w:type="dxa"/>
            <w:gridSpan w:val="2"/>
            <w:tcBorders>
              <w:top w:val="single" w:sz="5.76" w:space="0" w:color="5B5B5B"/>
              <w:bottom w:val="single" w:sz="5.76" w:space="0" w:color="606060"/>
              <w:left w:val="single" w:sz="5.76" w:space="0" w:color="484848"/>
              <w:right w:val="single" w:sz="3.84" w:space="0" w:color="2B2B2B"/>
            </w:tcBorders>
          </w:tcPr>
          <w:p>
            <w:pPr>
              <w:spacing w:before="12" w:after="0" w:line="213" w:lineRule="exact"/>
              <w:ind w:left="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Personel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Sayısı: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7"/>
                <w:position w:val="-1"/>
              </w:rPr>
              <w:t>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816" w:type="dxa"/>
            <w:gridSpan w:val="6"/>
            <w:tcBorders>
              <w:top w:val="single" w:sz="5.76" w:space="0" w:color="5B5B5B"/>
              <w:bottom w:val="single" w:sz="5.76" w:space="0" w:color="606060"/>
              <w:left w:val="single" w:sz="3.84" w:space="0" w:color="2B2B2B"/>
              <w:right w:val="single" w:sz="5.76" w:space="0" w:color="646464"/>
            </w:tcBorders>
          </w:tcPr>
          <w:p>
            <w:pPr>
              <w:spacing w:before="7" w:after="0" w:line="218" w:lineRule="exact"/>
              <w:ind w:left="1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Doğalgaz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Ekibi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Geli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3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470" w:hRule="exact"/>
        </w:trPr>
        <w:tc>
          <w:tcPr>
            <w:tcW w:w="2045" w:type="dxa"/>
            <w:vMerge w:val="restart"/>
            <w:gridSpan w:val="3"/>
            <w:tcBorders>
              <w:top w:val="single" w:sz="5.76" w:space="0" w:color="606060"/>
              <w:left w:val="single" w:sz="5.76" w:space="0" w:color="606060"/>
              <w:right w:val="single" w:sz="5.76" w:space="0" w:color="484848"/>
            </w:tcBorders>
          </w:tcPr>
          <w:p>
            <w:pPr>
              <w:spacing w:before="7" w:after="0" w:line="240" w:lineRule="auto"/>
              <w:ind w:left="2" w:right="-20"/>
              <w:jc w:val="left"/>
              <w:tabs>
                <w:tab w:pos="5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Yai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;cı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Eki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3"/>
              </w:rPr>
              <w:t>Gitmişse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568" w:type="dxa"/>
            <w:gridSpan w:val="2"/>
            <w:tcBorders>
              <w:top w:val="single" w:sz="5.76" w:space="0" w:color="606060"/>
              <w:bottom w:val="single" w:sz="5.76" w:space="0" w:color="646464"/>
              <w:left w:val="single" w:sz="5.76" w:space="0" w:color="484848"/>
              <w:right w:val="single" w:sz="3.84" w:space="0" w:color="2B2B2B"/>
            </w:tcBorders>
          </w:tcPr>
          <w:p>
            <w:pPr>
              <w:spacing w:before="12" w:after="0" w:line="253" w:lineRule="auto"/>
              <w:ind w:left="2" w:right="1485" w:firstLine="-1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Çıkı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5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Dönüş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5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928" w:type="dxa"/>
            <w:gridSpan w:val="4"/>
            <w:tcBorders>
              <w:top w:val="single" w:sz="5.76" w:space="0" w:color="606060"/>
              <w:bottom w:val="single" w:sz="5.76" w:space="0" w:color="646464"/>
              <w:left w:val="single" w:sz="3.84" w:space="0" w:color="2B2B2B"/>
              <w:right w:val="single" w:sz="7.68" w:space="0" w:color="606060"/>
            </w:tcBorders>
          </w:tcPr>
          <w:p>
            <w:pPr>
              <w:spacing w:before="12" w:after="0" w:line="240" w:lineRule="auto"/>
              <w:ind w:left="1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Araç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Sayısı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0"/>
                <w:w w:val="138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888" w:type="dxa"/>
            <w:gridSpan w:val="2"/>
            <w:tcBorders>
              <w:top w:val="single" w:sz="5.76" w:space="0" w:color="606060"/>
              <w:bottom w:val="single" w:sz="5.76" w:space="0" w:color="646464"/>
              <w:left w:val="single" w:sz="7.68" w:space="0" w:color="606060"/>
              <w:right w:val="single" w:sz="5.76" w:space="0" w:color="646464"/>
            </w:tcBorders>
          </w:tcPr>
          <w:p>
            <w:pPr>
              <w:spacing w:before="7" w:after="0" w:line="240" w:lineRule="auto"/>
              <w:ind w:left="1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</w:rPr>
              <w:t>Personel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4"/>
              </w:rPr>
              <w:t>Sayısı: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045" w:type="dxa"/>
            <w:vMerge/>
            <w:gridSpan w:val="3"/>
            <w:tcBorders>
              <w:left w:val="single" w:sz="5.76" w:space="0" w:color="606060"/>
              <w:right w:val="single" w:sz="5.76" w:space="0" w:color="484848"/>
            </w:tcBorders>
          </w:tcPr>
          <w:p>
            <w:pPr/>
            <w:rPr/>
          </w:p>
        </w:tc>
        <w:tc>
          <w:tcPr>
            <w:tcW w:w="2568" w:type="dxa"/>
            <w:gridSpan w:val="2"/>
            <w:tcBorders>
              <w:top w:val="single" w:sz="5.76" w:space="0" w:color="646464"/>
              <w:bottom w:val="single" w:sz="5.76" w:space="0" w:color="606060"/>
              <w:left w:val="single" w:sz="5.76" w:space="0" w:color="484848"/>
              <w:right w:val="single" w:sz="3.84" w:space="0" w:color="2B2B2B"/>
            </w:tcBorders>
          </w:tcPr>
          <w:p>
            <w:pPr>
              <w:spacing w:before="12" w:after="0" w:line="213" w:lineRule="exact"/>
              <w:ind w:left="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Yardıma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Gele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A.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5"/>
                <w:position w:val="-1"/>
              </w:rPr>
              <w:t>Plakası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928" w:type="dxa"/>
            <w:gridSpan w:val="4"/>
            <w:tcBorders>
              <w:top w:val="single" w:sz="5.76" w:space="0" w:color="646464"/>
              <w:bottom w:val="single" w:sz="5.76" w:space="0" w:color="606060"/>
              <w:left w:val="single" w:sz="3.84" w:space="0" w:color="2B2B2B"/>
              <w:right w:val="single" w:sz="7.68" w:space="0" w:color="606060"/>
            </w:tcBorders>
          </w:tcPr>
          <w:p>
            <w:pPr/>
            <w:rPr/>
          </w:p>
        </w:tc>
        <w:tc>
          <w:tcPr>
            <w:tcW w:w="3888" w:type="dxa"/>
            <w:gridSpan w:val="2"/>
            <w:tcBorders>
              <w:top w:val="single" w:sz="5.76" w:space="0" w:color="646464"/>
              <w:bottom w:val="single" w:sz="5.76" w:space="0" w:color="606060"/>
              <w:left w:val="single" w:sz="7.68" w:space="0" w:color="606060"/>
              <w:right w:val="single" w:sz="5.76" w:space="0" w:color="646464"/>
            </w:tcBorders>
          </w:tcPr>
          <w:p>
            <w:pPr/>
            <w:rPr/>
          </w:p>
        </w:tc>
      </w:tr>
      <w:tr>
        <w:trPr>
          <w:trHeight w:val="250" w:hRule="exact"/>
        </w:trPr>
        <w:tc>
          <w:tcPr>
            <w:tcW w:w="2045" w:type="dxa"/>
            <w:vMerge/>
            <w:gridSpan w:val="3"/>
            <w:tcBorders>
              <w:bottom w:val="single" w:sz="5.76" w:space="0" w:color="4F4F4F"/>
              <w:left w:val="single" w:sz="5.76" w:space="0" w:color="606060"/>
              <w:right w:val="single" w:sz="5.76" w:space="0" w:color="484848"/>
            </w:tcBorders>
          </w:tcPr>
          <w:p>
            <w:pPr/>
            <w:rPr/>
          </w:p>
        </w:tc>
        <w:tc>
          <w:tcPr>
            <w:tcW w:w="9384" w:type="dxa"/>
            <w:gridSpan w:val="8"/>
            <w:tcBorders>
              <w:top w:val="single" w:sz="5.76" w:space="0" w:color="606060"/>
              <w:bottom w:val="single" w:sz="5.76" w:space="0" w:color="4F4F4F"/>
              <w:left w:val="single" w:sz="5.76" w:space="0" w:color="484848"/>
              <w:right w:val="single" w:sz="5.76" w:space="0" w:color="646464"/>
            </w:tcBorders>
          </w:tcPr>
          <w:p>
            <w:pPr>
              <w:spacing w:before="12" w:after="0" w:line="240" w:lineRule="auto"/>
              <w:ind w:left="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</w:rPr>
              <w:t>Eki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Amirini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4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5"/>
              </w:rPr>
              <w:t>Adı-Soyad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4"/>
                <w:w w:val="105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15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470" w:hRule="exact"/>
        </w:trPr>
        <w:tc>
          <w:tcPr>
            <w:tcW w:w="2045" w:type="dxa"/>
            <w:gridSpan w:val="3"/>
            <w:tcBorders>
              <w:top w:val="single" w:sz="5.76" w:space="0" w:color="4F4F4F"/>
              <w:bottom w:val="single" w:sz="5.76" w:space="0" w:color="575757"/>
              <w:left w:val="single" w:sz="5.76" w:space="0" w:color="606060"/>
              <w:right w:val="single" w:sz="5.76" w:space="0" w:color="484848"/>
            </w:tcBorders>
          </w:tcPr>
          <w:p>
            <w:pPr>
              <w:spacing w:before="7" w:after="0" w:line="240" w:lineRule="auto"/>
              <w:ind w:left="-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Olayı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3"/>
              </w:rPr>
              <w:t>Görüldüğü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12" w:after="0" w:line="218" w:lineRule="exact"/>
              <w:ind w:left="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1"/>
              </w:rPr>
              <w:t>Durum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9384" w:type="dxa"/>
            <w:gridSpan w:val="8"/>
            <w:tcBorders>
              <w:top w:val="single" w:sz="5.76" w:space="0" w:color="4F4F4F"/>
              <w:bottom w:val="single" w:sz="5.76" w:space="0" w:color="575757"/>
              <w:left w:val="single" w:sz="5.76" w:space="0" w:color="484848"/>
              <w:right w:val="single" w:sz="5.76" w:space="0" w:color="646464"/>
            </w:tcBorders>
          </w:tcPr>
          <w:p>
            <w:pPr>
              <w:spacing w:before="2" w:after="0" w:line="240" w:lineRule="auto"/>
              <w:ind w:left="4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yerine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8"/>
              </w:rPr>
              <w:t>vanldığında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2"/>
                <w:w w:val="10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alevii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dumanlı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şekilde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yanmakta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4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olduğ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4"/>
              </w:rPr>
              <w:t>görüldü.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5" w:hRule="exact"/>
        </w:trPr>
        <w:tc>
          <w:tcPr>
            <w:tcW w:w="2045" w:type="dxa"/>
            <w:vMerge w:val="restart"/>
            <w:gridSpan w:val="3"/>
            <w:tcBorders>
              <w:top w:val="single" w:sz="5.76" w:space="0" w:color="575757"/>
              <w:left w:val="single" w:sz="5.76" w:space="0" w:color="606060"/>
              <w:right w:val="single" w:sz="5.76" w:space="0" w:color="484848"/>
            </w:tcBorders>
          </w:tcPr>
          <w:p>
            <w:pPr>
              <w:spacing w:before="7" w:after="0" w:line="240" w:lineRule="exact"/>
              <w:jc w:val="left"/>
              <w:rPr>
                <w:sz w:val="24"/>
                <w:szCs w:val="24"/>
              </w:rPr>
            </w:pPr>
            <w:rPr/>
            <w:r>
              <w:rPr>
                <w:sz w:val="24"/>
                <w:szCs w:val="24"/>
              </w:rPr>
            </w:r>
          </w:p>
          <w:p>
            <w:pPr>
              <w:spacing w:before="0" w:after="0" w:line="240" w:lineRule="auto"/>
              <w:ind w:left="-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Söndürme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3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568" w:type="dxa"/>
            <w:vMerge w:val="restart"/>
            <w:gridSpan w:val="2"/>
            <w:tcBorders>
              <w:top w:val="single" w:sz="5.76" w:space="0" w:color="575757"/>
              <w:left w:val="single" w:sz="5.76" w:space="0" w:color="484848"/>
              <w:right w:val="single" w:sz="7.68" w:space="0" w:color="606060"/>
            </w:tcBorders>
          </w:tcPr>
          <w:p>
            <w:pPr>
              <w:spacing w:before="7" w:after="0" w:line="240" w:lineRule="exact"/>
              <w:jc w:val="left"/>
              <w:rPr>
                <w:sz w:val="24"/>
                <w:szCs w:val="24"/>
              </w:rPr>
            </w:pPr>
            <w:rPr/>
            <w:r>
              <w:rPr>
                <w:sz w:val="24"/>
                <w:szCs w:val="24"/>
              </w:rPr>
            </w:r>
          </w:p>
          <w:p>
            <w:pPr>
              <w:spacing w:before="0" w:after="0" w:line="240" w:lineRule="auto"/>
              <w:ind w:left="866" w:right="1127"/>
              <w:jc w:val="center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7"/>
              </w:rPr>
              <w:t>ile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816" w:type="dxa"/>
            <w:gridSpan w:val="6"/>
            <w:tcBorders>
              <w:top w:val="single" w:sz="5.76" w:space="0" w:color="575757"/>
              <w:bottom w:val="single" w:sz="3.84" w:space="0" w:color="4F4F4F"/>
              <w:left w:val="single" w:sz="7.68" w:space="0" w:color="606060"/>
              <w:right w:val="single" w:sz="5.76" w:space="0" w:color="646464"/>
            </w:tcBorders>
          </w:tcPr>
          <w:p>
            <w:pPr>
              <w:spacing w:before="12" w:after="0" w:line="240" w:lineRule="auto"/>
              <w:ind w:left="-1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öndürmede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4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Kullanıla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6"/>
              </w:rPr>
              <w:t>söndüıücü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5" w:hRule="exact"/>
        </w:trPr>
        <w:tc>
          <w:tcPr>
            <w:tcW w:w="2045" w:type="dxa"/>
            <w:vMerge/>
            <w:gridSpan w:val="3"/>
            <w:tcBorders>
              <w:left w:val="single" w:sz="5.76" w:space="0" w:color="606060"/>
              <w:right w:val="single" w:sz="5.76" w:space="0" w:color="484848"/>
            </w:tcBorders>
          </w:tcPr>
          <w:p>
            <w:pPr/>
            <w:rPr/>
          </w:p>
        </w:tc>
        <w:tc>
          <w:tcPr>
            <w:tcW w:w="2568" w:type="dxa"/>
            <w:vMerge/>
            <w:gridSpan w:val="2"/>
            <w:tcBorders>
              <w:left w:val="single" w:sz="5.76" w:space="0" w:color="484848"/>
              <w:right w:val="single" w:sz="7.68" w:space="0" w:color="606060"/>
            </w:tcBorders>
          </w:tcPr>
          <w:p>
            <w:pPr/>
            <w:rPr/>
          </w:p>
        </w:tc>
        <w:tc>
          <w:tcPr>
            <w:tcW w:w="6816" w:type="dxa"/>
            <w:gridSpan w:val="6"/>
            <w:tcBorders>
              <w:top w:val="single" w:sz="3.84" w:space="0" w:color="4F4F4F"/>
              <w:bottom w:val="single" w:sz="5.76" w:space="0" w:color="646464"/>
              <w:left w:val="single" w:sz="7.68" w:space="0" w:color="606060"/>
              <w:right w:val="single" w:sz="5.76" w:space="0" w:color="646464"/>
            </w:tcBorders>
          </w:tcPr>
          <w:p>
            <w:pPr>
              <w:spacing w:before="14" w:after="0" w:line="218" w:lineRule="exact"/>
              <w:ind w:left="-10" w:right="-20"/>
              <w:jc w:val="left"/>
              <w:tabs>
                <w:tab w:pos="1920" w:val="left"/>
                <w:tab w:pos="35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5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m3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4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IKöpük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Kg.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95"/>
              </w:rPr>
              <w:t>IK.K.T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95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1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4"/>
              </w:rPr>
              <w:t>Kg.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045" w:type="dxa"/>
            <w:vMerge/>
            <w:gridSpan w:val="3"/>
            <w:tcBorders>
              <w:bottom w:val="single" w:sz="5.76" w:space="0" w:color="606060"/>
              <w:left w:val="single" w:sz="5.76" w:space="0" w:color="606060"/>
              <w:right w:val="single" w:sz="5.76" w:space="0" w:color="484848"/>
            </w:tcBorders>
          </w:tcPr>
          <w:p>
            <w:pPr/>
            <w:rPr/>
          </w:p>
        </w:tc>
        <w:tc>
          <w:tcPr>
            <w:tcW w:w="2568" w:type="dxa"/>
            <w:vMerge/>
            <w:gridSpan w:val="2"/>
            <w:tcBorders>
              <w:bottom w:val="single" w:sz="5.76" w:space="0" w:color="606060"/>
              <w:left w:val="single" w:sz="5.76" w:space="0" w:color="484848"/>
              <w:right w:val="single" w:sz="7.68" w:space="0" w:color="606060"/>
            </w:tcBorders>
          </w:tcPr>
          <w:p>
            <w:pPr/>
            <w:rPr/>
          </w:p>
        </w:tc>
        <w:tc>
          <w:tcPr>
            <w:tcW w:w="6816" w:type="dxa"/>
            <w:gridSpan w:val="6"/>
            <w:tcBorders>
              <w:top w:val="single" w:sz="5.76" w:space="0" w:color="646464"/>
              <w:bottom w:val="single" w:sz="5.76" w:space="0" w:color="606060"/>
              <w:left w:val="single" w:sz="7.68" w:space="0" w:color="606060"/>
              <w:right w:val="single" w:sz="5.76" w:space="0" w:color="646464"/>
            </w:tcBorders>
          </w:tcPr>
          <w:p>
            <w:pPr>
              <w:spacing w:before="0" w:after="0" w:line="226" w:lineRule="exact"/>
              <w:ind w:left="-10" w:right="-20"/>
              <w:jc w:val="left"/>
              <w:tabs>
                <w:tab w:pos="1920" w:val="left"/>
                <w:tab w:pos="3500" w:val="left"/>
              </w:tabs>
              <w:rPr>
                <w:rFonts w:ascii="Arial" w:hAnsi="Arial" w:cs="Arial" w:eastAsia="Arial"/>
                <w:sz w:val="21"/>
                <w:szCs w:val="21"/>
              </w:rPr>
            </w:pPr>
            <w:rPr/>
            <w:r>
              <w:rPr>
                <w:rFonts w:ascii="Times New Roman" w:hAnsi="Times New Roman" w:cs="Times New Roman" w:eastAsia="Times New Roman"/>
                <w:sz w:val="29"/>
                <w:szCs w:val="29"/>
                <w:color w:val="2F2F2F"/>
                <w:spacing w:val="0"/>
                <w:w w:val="58"/>
                <w:position w:val="-1"/>
              </w:rPr>
              <w:t>p.5</w:t>
            </w:r>
            <w:r>
              <w:rPr>
                <w:rFonts w:ascii="Times New Roman" w:hAnsi="Times New Roman" w:cs="Times New Roman" w:eastAsia="Times New Roman"/>
                <w:sz w:val="29"/>
                <w:szCs w:val="29"/>
                <w:color w:val="2F2F2F"/>
                <w:spacing w:val="1"/>
                <w:w w:val="58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9"/>
                <w:szCs w:val="29"/>
                <w:color w:val="2F2F2F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29"/>
                <w:szCs w:val="29"/>
                <w:color w:val="2F2F2F"/>
                <w:spacing w:val="0"/>
                <w:w w:val="100"/>
                <w:position w:val="-1"/>
              </w:rPr>
            </w:r>
            <w:r>
              <w:rPr>
                <w:rFonts w:ascii="Arial" w:hAnsi="Arial" w:cs="Arial" w:eastAsia="Arial"/>
                <w:sz w:val="10"/>
                <w:szCs w:val="10"/>
                <w:color w:val="2F2F2F"/>
                <w:spacing w:val="0"/>
                <w:w w:val="58"/>
                <w:position w:val="-1"/>
              </w:rPr>
              <w:t>1</w:t>
            </w:r>
            <w:r>
              <w:rPr>
                <w:rFonts w:ascii="Arial" w:hAnsi="Arial" w:cs="Arial" w:eastAsia="Arial"/>
                <w:sz w:val="10"/>
                <w:szCs w:val="10"/>
                <w:color w:val="2F2F2F"/>
                <w:spacing w:val="0"/>
                <w:w w:val="100"/>
                <w:position w:val="-1"/>
              </w:rPr>
              <w:tab/>
            </w:r>
            <w:r>
              <w:rPr>
                <w:rFonts w:ascii="Arial" w:hAnsi="Arial" w:cs="Arial" w:eastAsia="Arial"/>
                <w:sz w:val="10"/>
                <w:szCs w:val="10"/>
                <w:color w:val="2F2F2F"/>
                <w:spacing w:val="0"/>
                <w:w w:val="100"/>
                <w:position w:val="-1"/>
              </w:rPr>
            </w:r>
            <w:r>
              <w:rPr>
                <w:rFonts w:ascii="Arial" w:hAnsi="Arial" w:cs="Arial" w:eastAsia="Arial"/>
                <w:sz w:val="21"/>
                <w:szCs w:val="21"/>
                <w:color w:val="2F2F2F"/>
                <w:spacing w:val="0"/>
                <w:w w:val="58"/>
                <w:position w:val="-4"/>
              </w:rPr>
              <w:t>ı</w:t>
            </w:r>
            <w:r>
              <w:rPr>
                <w:rFonts w:ascii="Arial" w:hAnsi="Arial" w:cs="Arial" w:eastAsia="Arial"/>
                <w:sz w:val="21"/>
                <w:szCs w:val="21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806" w:hRule="exact"/>
        </w:trPr>
        <w:tc>
          <w:tcPr>
            <w:tcW w:w="2045" w:type="dxa"/>
            <w:gridSpan w:val="3"/>
            <w:tcBorders>
              <w:top w:val="single" w:sz="5.76" w:space="0" w:color="606060"/>
              <w:bottom w:val="single" w:sz="5.76" w:space="0" w:color="575757"/>
              <w:left w:val="single" w:sz="5.76" w:space="0" w:color="606060"/>
              <w:right w:val="single" w:sz="5.76" w:space="0" w:color="484848"/>
            </w:tcBorders>
          </w:tcPr>
          <w:p>
            <w:pPr>
              <w:spacing w:before="18" w:after="0" w:line="220" w:lineRule="exact"/>
              <w:jc w:val="left"/>
              <w:rPr>
                <w:sz w:val="22"/>
                <w:szCs w:val="22"/>
              </w:rPr>
            </w:pPr>
            <w:rPr/>
            <w:r>
              <w:rPr>
                <w:sz w:val="22"/>
                <w:szCs w:val="22"/>
              </w:rPr>
            </w:r>
          </w:p>
          <w:p>
            <w:pPr>
              <w:spacing w:before="0" w:after="0" w:line="240" w:lineRule="auto"/>
              <w:ind w:left="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Söndürme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4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4"/>
              </w:rPr>
              <w:t>Sonundaki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12" w:after="0" w:line="240" w:lineRule="auto"/>
              <w:ind w:left="1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Hasa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1"/>
              </w:rPr>
              <w:t>Durumu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9384" w:type="dxa"/>
            <w:gridSpan w:val="8"/>
            <w:tcBorders>
              <w:top w:val="single" w:sz="5.76" w:space="0" w:color="606060"/>
              <w:bottom w:val="single" w:sz="5.76" w:space="0" w:color="575757"/>
              <w:left w:val="single" w:sz="5.76" w:space="0" w:color="484848"/>
              <w:right w:val="single" w:sz="5.76" w:space="0" w:color="646464"/>
            </w:tcBorders>
          </w:tcPr>
          <w:p>
            <w:pPr>
              <w:spacing w:before="7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Yangında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çö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6"/>
              </w:rPr>
              <w:t>konteynırındaki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çöple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yanmıştır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Tahmini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zara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ziya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3"/>
              </w:rPr>
              <w:t>yoktu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3"/>
                <w:w w:val="104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0"/>
                <w:w w:val="14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850" w:hRule="exact"/>
        </w:trPr>
        <w:tc>
          <w:tcPr>
            <w:tcW w:w="2045" w:type="dxa"/>
            <w:gridSpan w:val="3"/>
            <w:tcBorders>
              <w:top w:val="single" w:sz="5.76" w:space="0" w:color="575757"/>
              <w:bottom w:val="single" w:sz="5.76" w:space="0" w:color="606060"/>
              <w:left w:val="single" w:sz="5.76" w:space="0" w:color="606060"/>
              <w:right w:val="single" w:sz="5.76" w:space="0" w:color="484848"/>
            </w:tcBorders>
          </w:tcPr>
          <w:p>
            <w:pPr>
              <w:spacing w:before="18" w:after="0" w:line="220" w:lineRule="exact"/>
              <w:jc w:val="left"/>
              <w:rPr>
                <w:sz w:val="22"/>
                <w:szCs w:val="22"/>
              </w:rPr>
            </w:pPr>
            <w:rPr/>
            <w:r>
              <w:rPr>
                <w:sz w:val="22"/>
                <w:szCs w:val="22"/>
              </w:rPr>
            </w:r>
          </w:p>
          <w:p>
            <w:pPr>
              <w:spacing w:before="0" w:after="0" w:line="240" w:lineRule="auto"/>
              <w:ind w:left="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Çıkı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3"/>
              </w:rPr>
              <w:t>Nedeni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9384" w:type="dxa"/>
            <w:gridSpan w:val="8"/>
            <w:tcBorders>
              <w:top w:val="single" w:sz="5.76" w:space="0" w:color="575757"/>
              <w:bottom w:val="single" w:sz="5.76" w:space="0" w:color="606060"/>
              <w:left w:val="single" w:sz="5.76" w:space="0" w:color="484848"/>
              <w:right w:val="single" w:sz="5.76" w:space="0" w:color="646464"/>
            </w:tcBorders>
          </w:tcPr>
          <w:p>
            <w:pPr>
              <w:spacing w:before="2" w:after="0" w:line="255" w:lineRule="auto"/>
              <w:ind w:left="7" w:right="-71" w:firstLine="96"/>
              <w:jc w:val="both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yerinde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4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yapıla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4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tetkikte;yangı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5"/>
              </w:rPr>
              <w:t>başlangıcının,soka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5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0"/>
                <w:w w:val="10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üzerindeki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4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çö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6"/>
              </w:rPr>
              <w:t>konteynınndaki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6"/>
                <w:w w:val="10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olduğ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görülmü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3"/>
              </w:rPr>
              <w:t>olu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4"/>
                <w:w w:val="104"/>
              </w:rPr>
              <w:t>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3"/>
              </w:rPr>
              <w:t>;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27"/>
              </w:rPr>
              <w:t>apıla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27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0"/>
                <w:w w:val="12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araştırma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6"/>
              </w:rPr>
              <w:t>soruşturmada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0"/>
                <w:w w:val="10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yolda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geçe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kimliği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belirsiz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kişi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veya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kişilerce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söndürülmede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atıla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4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2"/>
              </w:rPr>
              <w:t>sigara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2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</w:rPr>
              <w:t>izmaritini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kola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yanıcı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4"/>
              </w:rPr>
              <w:t>çöpleri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4"/>
              </w:rPr>
              <w:t>(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4"/>
              </w:rPr>
              <w:t>kağıt,poşet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6"/>
                <w:w w:val="10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v.s)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tutuşturması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sonuc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çıktığı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kanaatine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4"/>
              </w:rPr>
              <w:t>varılmıştır.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5" w:hRule="exact"/>
        </w:trPr>
        <w:tc>
          <w:tcPr>
            <w:tcW w:w="2045" w:type="dxa"/>
            <w:gridSpan w:val="3"/>
            <w:tcBorders>
              <w:top w:val="single" w:sz="5.76" w:space="0" w:color="606060"/>
              <w:bottom w:val="single" w:sz="5.76" w:space="0" w:color="606060"/>
              <w:left w:val="single" w:sz="5.76" w:space="0" w:color="606060"/>
              <w:right w:val="single" w:sz="5.76" w:space="0" w:color="484848"/>
            </w:tcBorders>
          </w:tcPr>
          <w:p>
            <w:pPr>
              <w:spacing w:before="12" w:after="0" w:line="218" w:lineRule="exact"/>
              <w:ind w:left="-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Sigortalı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2"/>
              </w:rPr>
              <w:t>ise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9384" w:type="dxa"/>
            <w:gridSpan w:val="8"/>
            <w:tcBorders>
              <w:top w:val="single" w:sz="5.76" w:space="0" w:color="606060"/>
              <w:bottom w:val="single" w:sz="5.76" w:space="0" w:color="606060"/>
              <w:left w:val="single" w:sz="5.76" w:space="0" w:color="484848"/>
              <w:right w:val="single" w:sz="5.76" w:space="0" w:color="646464"/>
            </w:tcBorders>
          </w:tcPr>
          <w:p>
            <w:pPr>
              <w:spacing w:before="2" w:after="0" w:line="228" w:lineRule="exact"/>
              <w:ind w:left="-7" w:right="-20"/>
              <w:jc w:val="left"/>
              <w:tabs>
                <w:tab w:pos="4660" w:val="left"/>
              </w:tabs>
              <w:rPr>
                <w:rFonts w:ascii="Arial" w:hAnsi="Arial" w:cs="Arial" w:eastAsia="Arial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9"/>
                <w:w w:val="127"/>
              </w:rPr>
              <w:t>$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90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91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</w:rPr>
              <w:t>ke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1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iıı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Adı: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36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2"/>
              </w:rPr>
              <w:t>Bed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1"/>
                <w:w w:val="102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0"/>
                <w:w w:val="66"/>
              </w:rPr>
              <w:t>l</w:t>
            </w:r>
            <w:r>
              <w:rPr>
                <w:rFonts w:ascii="Arial" w:hAnsi="Arial" w:cs="Arial" w:eastAsia="Arial"/>
                <w:sz w:val="20"/>
                <w:szCs w:val="20"/>
                <w:color w:val="4B4B4B"/>
                <w:spacing w:val="0"/>
                <w:w w:val="124"/>
              </w:rPr>
              <w:t>i:</w:t>
            </w:r>
            <w:r>
              <w:rPr>
                <w:rFonts w:ascii="Arial" w:hAnsi="Arial" w:cs="Arial" w:eastAsia="Arial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045" w:type="dxa"/>
            <w:gridSpan w:val="3"/>
            <w:tcBorders>
              <w:top w:val="single" w:sz="5.76" w:space="0" w:color="606060"/>
              <w:bottom w:val="single" w:sz="5.76" w:space="0" w:color="5B5B5B"/>
              <w:left w:val="single" w:sz="5.76" w:space="0" w:color="606060"/>
              <w:right w:val="single" w:sz="5.76" w:space="0" w:color="484848"/>
            </w:tcBorders>
          </w:tcPr>
          <w:p>
            <w:pPr>
              <w:spacing w:before="2" w:after="0" w:line="240" w:lineRule="auto"/>
              <w:ind w:left="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Araç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Gereç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2"/>
              </w:rPr>
              <w:t>Kaybı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9384" w:type="dxa"/>
            <w:gridSpan w:val="8"/>
            <w:tcBorders>
              <w:top w:val="single" w:sz="5.76" w:space="0" w:color="606060"/>
              <w:bottom w:val="single" w:sz="5.76" w:space="0" w:color="5B5B5B"/>
              <w:left w:val="single" w:sz="5.76" w:space="0" w:color="484848"/>
              <w:right w:val="single" w:sz="5.76" w:space="0" w:color="646464"/>
            </w:tcBorders>
          </w:tcPr>
          <w:p>
            <w:pPr>
              <w:spacing w:before="7" w:after="0" w:line="218" w:lineRule="exact"/>
              <w:ind w:left="4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3"/>
              </w:rPr>
              <w:t>Yok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720" w:hRule="exact"/>
        </w:trPr>
        <w:tc>
          <w:tcPr>
            <w:tcW w:w="2045" w:type="dxa"/>
            <w:gridSpan w:val="3"/>
            <w:tcBorders>
              <w:top w:val="single" w:sz="5.76" w:space="0" w:color="5B5B5B"/>
              <w:bottom w:val="single" w:sz="5.76" w:space="0" w:color="606060"/>
              <w:left w:val="single" w:sz="5.76" w:space="0" w:color="606060"/>
              <w:right w:val="single" w:sz="5.76" w:space="0" w:color="484848"/>
            </w:tcBorders>
          </w:tcPr>
          <w:p>
            <w:pPr>
              <w:spacing w:before="7" w:after="0" w:line="240" w:lineRule="auto"/>
              <w:ind w:left="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Yer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1"/>
              </w:rPr>
              <w:t>Kime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21" w:after="0" w:line="240" w:lineRule="auto"/>
              <w:ind w:left="52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9"/>
              </w:rPr>
              <w:t>·Edildiği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21" w:after="0" w:line="218" w:lineRule="exact"/>
              <w:ind w:left="1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w w:val="84"/>
              </w:rPr>
              <w:t>Ekiı.ı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-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44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8"/>
                <w:w w:val="4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4"/>
              </w:rPr>
              <w:t>Dönüşü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9384" w:type="dxa"/>
            <w:gridSpan w:val="8"/>
            <w:tcBorders>
              <w:top w:val="single" w:sz="5.76" w:space="0" w:color="5B5B5B"/>
              <w:bottom w:val="single" w:sz="5.76" w:space="0" w:color="606060"/>
              <w:left w:val="single" w:sz="5.76" w:space="0" w:color="484848"/>
              <w:right w:val="single" w:sz="5.76" w:space="0" w:color="646464"/>
            </w:tcBorders>
          </w:tcPr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7" w:after="0" w:line="280" w:lineRule="exact"/>
              <w:jc w:val="left"/>
              <w:rPr>
                <w:sz w:val="28"/>
                <w:szCs w:val="28"/>
              </w:rPr>
            </w:pPr>
            <w:rPr/>
            <w:r>
              <w:rPr>
                <w:sz w:val="28"/>
                <w:szCs w:val="28"/>
              </w:rPr>
            </w:r>
          </w:p>
          <w:p>
            <w:pPr>
              <w:spacing w:before="0" w:after="0" w:line="218" w:lineRule="exact"/>
              <w:ind w:left="-7" w:right="-20"/>
              <w:jc w:val="left"/>
              <w:tabs>
                <w:tab w:pos="39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!Tarih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06/05/2017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5"/>
              </w:rPr>
              <w:t>:08:52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802" w:type="dxa"/>
            <w:tcBorders>
              <w:top w:val="single" w:sz="5.76" w:space="0" w:color="606060"/>
              <w:bottom w:val="single" w:sz="5.76" w:space="0" w:color="575757"/>
              <w:left w:val="single" w:sz="5.76" w:space="0" w:color="606060"/>
              <w:right w:val="single" w:sz="3.84" w:space="0" w:color="1F1F1F"/>
            </w:tcBorders>
          </w:tcPr>
          <w:p>
            <w:pPr>
              <w:spacing w:before="7" w:after="0" w:line="218" w:lineRule="exact"/>
              <w:ind w:left="9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4"/>
              </w:rPr>
              <w:t>Varsa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86" w:type="dxa"/>
            <w:tcBorders>
              <w:top w:val="single" w:sz="5.76" w:space="0" w:color="606060"/>
              <w:bottom w:val="single" w:sz="5.76" w:space="0" w:color="575757"/>
              <w:left w:val="single" w:sz="3.84" w:space="0" w:color="1F1F1F"/>
              <w:right w:val="single" w:sz="3.84" w:space="0" w:color="2B2B2B"/>
            </w:tcBorders>
          </w:tcPr>
          <w:p>
            <w:pPr>
              <w:spacing w:before="7" w:after="0" w:line="218" w:lineRule="exact"/>
              <w:ind w:left="12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3"/>
              </w:rPr>
              <w:t>Ölü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58" w:type="dxa"/>
            <w:tcBorders>
              <w:top w:val="single" w:sz="5.76" w:space="0" w:color="606060"/>
              <w:bottom w:val="single" w:sz="5.76" w:space="0" w:color="575757"/>
              <w:left w:val="single" w:sz="3.84" w:space="0" w:color="2B2B2B"/>
              <w:right w:val="single" w:sz="5.76" w:space="0" w:color="484848"/>
            </w:tcBorders>
          </w:tcPr>
          <w:p>
            <w:pPr>
              <w:spacing w:before="7" w:after="0" w:line="218" w:lineRule="exact"/>
              <w:ind w:left="4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3"/>
              </w:rPr>
              <w:t>Yaralı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050" w:type="dxa"/>
            <w:gridSpan w:val="5"/>
            <w:tcBorders>
              <w:top w:val="single" w:sz="5.76" w:space="0" w:color="606060"/>
              <w:bottom w:val="single" w:sz="5.76" w:space="0" w:color="575757"/>
              <w:left w:val="single" w:sz="5.76" w:space="0" w:color="484848"/>
              <w:right w:val="single" w:sz="3.84" w:space="0" w:color="4B4B4B"/>
            </w:tcBorders>
          </w:tcPr>
          <w:p>
            <w:pPr>
              <w:spacing w:before="7" w:after="0" w:line="218" w:lineRule="exact"/>
              <w:ind w:left="-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11"/>
              </w:rPr>
              <w:t>biDE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1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9"/>
                <w:w w:val="11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EKiP: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44"/>
                <w:w w:val="100"/>
              </w:rPr>
              <w:t> </w:t>
            </w:r>
            <w:r>
              <w:rPr>
                <w:rFonts w:ascii="Arial" w:hAnsi="Arial" w:cs="Arial" w:eastAsia="Arial"/>
                <w:sz w:val="17"/>
                <w:szCs w:val="17"/>
                <w:color w:val="2F2F2F"/>
                <w:spacing w:val="0"/>
                <w:w w:val="100"/>
              </w:rPr>
              <w:t>1</w:t>
            </w:r>
            <w:r>
              <w:rPr>
                <w:rFonts w:ascii="Arial" w:hAnsi="Arial" w:cs="Arial" w:eastAsia="Arial"/>
                <w:sz w:val="17"/>
                <w:szCs w:val="17"/>
                <w:color w:val="2F2F2F"/>
                <w:spacing w:val="0"/>
                <w:w w:val="100"/>
              </w:rPr>
              <w:t>.</w:t>
            </w:r>
            <w:r>
              <w:rPr>
                <w:rFonts w:ascii="Arial" w:hAnsi="Arial" w:cs="Arial" w:eastAsia="Arial"/>
                <w:sz w:val="17"/>
                <w:szCs w:val="17"/>
                <w:color w:val="2F2F2F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Posta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Hata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4"/>
              </w:rPr>
              <w:t>Grubu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334" w:type="dxa"/>
            <w:gridSpan w:val="3"/>
            <w:tcBorders>
              <w:top w:val="single" w:sz="5.76" w:space="0" w:color="606060"/>
              <w:bottom w:val="single" w:sz="5.76" w:space="0" w:color="575757"/>
              <w:left w:val="single" w:sz="3.84" w:space="0" w:color="4B4B4B"/>
              <w:right w:val="single" w:sz="5.76" w:space="0" w:color="646464"/>
            </w:tcBorders>
          </w:tcPr>
          <w:p>
            <w:pPr>
              <w:spacing w:before="2" w:after="0" w:line="240" w:lineRule="auto"/>
              <w:ind w:left="1506" w:right="1463"/>
              <w:jc w:val="center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w w:val="103"/>
              </w:rPr>
              <w:t>ONAYLA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0"/>
                <w:w w:val="104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1"/>
              </w:rPr>
              <w:t>AN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093" w:hRule="exact"/>
        </w:trPr>
        <w:tc>
          <w:tcPr>
            <w:tcW w:w="802" w:type="dxa"/>
            <w:tcBorders>
              <w:top w:val="single" w:sz="5.76" w:space="0" w:color="575757"/>
              <w:bottom w:val="single" w:sz="7.68" w:space="0" w:color="6B6B6B"/>
              <w:left w:val="single" w:sz="5.76" w:space="0" w:color="606060"/>
              <w:right w:val="single" w:sz="3.84" w:space="0" w:color="1F1F1F"/>
            </w:tcBorders>
          </w:tcPr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6" w:after="0" w:line="220" w:lineRule="exact"/>
              <w:jc w:val="left"/>
              <w:rPr>
                <w:sz w:val="22"/>
                <w:szCs w:val="22"/>
              </w:rPr>
            </w:pPr>
            <w:rPr/>
            <w:r>
              <w:rPr>
                <w:sz w:val="22"/>
                <w:szCs w:val="22"/>
              </w:rPr>
            </w:r>
          </w:p>
          <w:p>
            <w:pPr>
              <w:spacing w:before="0" w:after="0" w:line="240" w:lineRule="auto"/>
              <w:ind w:left="329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/>
              <w:pict>
                <v:shape style="width:11.520001pt;height:33.6pt;mso-position-horizontal-relative:char;mso-position-vertical-relative:line" type="#_x0000_t75">
                  <v:imagedata r:id="rId22" o:title=""/>
                </v:shape>
              </w:pic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</w:rPr>
            </w:r>
          </w:p>
          <w:p>
            <w:pPr>
              <w:spacing w:before="8" w:after="0" w:line="170" w:lineRule="exact"/>
              <w:jc w:val="left"/>
              <w:rPr>
                <w:sz w:val="17"/>
                <w:szCs w:val="17"/>
              </w:rPr>
            </w:pPr>
            <w:rPr/>
            <w:r>
              <w:rPr>
                <w:sz w:val="17"/>
                <w:szCs w:val="17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</w:tc>
        <w:tc>
          <w:tcPr>
            <w:tcW w:w="586" w:type="dxa"/>
            <w:tcBorders>
              <w:top w:val="single" w:sz="5.76" w:space="0" w:color="575757"/>
              <w:bottom w:val="single" w:sz="7.68" w:space="0" w:color="6B6B6B"/>
              <w:left w:val="single" w:sz="3.84" w:space="0" w:color="1F1F1F"/>
              <w:right w:val="single" w:sz="3.84" w:space="0" w:color="2B2B2B"/>
            </w:tcBorders>
          </w:tcPr>
          <w:p>
            <w:pPr/>
            <w:rPr/>
          </w:p>
        </w:tc>
        <w:tc>
          <w:tcPr>
            <w:tcW w:w="658" w:type="dxa"/>
            <w:tcBorders>
              <w:top w:val="single" w:sz="5.76" w:space="0" w:color="575757"/>
              <w:bottom w:val="single" w:sz="7.68" w:space="0" w:color="6B6B6B"/>
              <w:left w:val="single" w:sz="3.84" w:space="0" w:color="2B2B2B"/>
              <w:right w:val="single" w:sz="5.76" w:space="0" w:color="484848"/>
            </w:tcBorders>
          </w:tcPr>
          <w:p>
            <w:pPr/>
            <w:rPr/>
          </w:p>
        </w:tc>
        <w:tc>
          <w:tcPr>
            <w:tcW w:w="5050" w:type="dxa"/>
            <w:vMerge w:val="restart"/>
            <w:gridSpan w:val="5"/>
            <w:tcBorders>
              <w:top w:val="single" w:sz="5.76" w:space="0" w:color="575757"/>
              <w:left w:val="single" w:sz="5.76" w:space="0" w:color="484848"/>
              <w:right w:val="single" w:sz="3.84" w:space="0" w:color="4B4B4B"/>
            </w:tcBorders>
          </w:tcPr>
          <w:p>
            <w:pPr>
              <w:spacing w:before="3" w:after="0" w:line="240" w:lineRule="exact"/>
              <w:jc w:val="left"/>
              <w:rPr>
                <w:sz w:val="24"/>
                <w:szCs w:val="24"/>
              </w:rPr>
            </w:pPr>
            <w:rPr/>
            <w:r>
              <w:rPr>
                <w:sz w:val="24"/>
                <w:szCs w:val="24"/>
              </w:rPr>
            </w:r>
          </w:p>
          <w:p>
            <w:pPr>
              <w:spacing w:before="0" w:after="0" w:line="240" w:lineRule="auto"/>
              <w:ind w:left="115" w:right="798"/>
              <w:jc w:val="center"/>
              <w:tabs>
                <w:tab w:pos="26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Gitmişse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Üs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Amiri: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Yangına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El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4"/>
              </w:rPr>
              <w:t>Koyan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12" w:after="0" w:line="240" w:lineRule="auto"/>
              <w:ind w:left="293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Eki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3"/>
              </w:rPr>
              <w:t>Amiri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0" w:after="0" w:line="1216" w:lineRule="exact"/>
              <w:ind w:left="143" w:right="823"/>
              <w:jc w:val="center"/>
              <w:tabs>
                <w:tab w:pos="2420" w:val="left"/>
              </w:tabs>
              <w:rPr>
                <w:rFonts w:ascii="Arial" w:hAnsi="Arial" w:cs="Arial" w:eastAsia="Arial"/>
                <w:sz w:val="144"/>
                <w:szCs w:val="144"/>
              </w:rPr>
            </w:pPr>
            <w:rPr/>
            <w:r>
              <w:rPr>
                <w:rFonts w:ascii="Times New Roman" w:hAnsi="Times New Roman" w:cs="Times New Roman" w:eastAsia="Times New Roman"/>
                <w:sz w:val="27"/>
                <w:szCs w:val="27"/>
                <w:color w:val="5D5D5D"/>
                <w:spacing w:val="-133"/>
                <w:w w:val="100"/>
                <w:position w:val="-10"/>
              </w:rPr>
              <w:t>A</w:t>
            </w:r>
            <w:r>
              <w:rPr>
                <w:rFonts w:ascii="Times New Roman" w:hAnsi="Times New Roman" w:cs="Times New Roman" w:eastAsia="Times New Roman"/>
                <w:sz w:val="27"/>
                <w:szCs w:val="27"/>
                <w:color w:val="2F2F2F"/>
                <w:spacing w:val="0"/>
                <w:w w:val="100"/>
                <w:position w:val="-10"/>
              </w:rPr>
              <w:t>U</w:t>
            </w:r>
            <w:r>
              <w:rPr>
                <w:rFonts w:ascii="Times New Roman" w:hAnsi="Times New Roman" w:cs="Times New Roman" w:eastAsia="Times New Roman"/>
                <w:sz w:val="27"/>
                <w:szCs w:val="27"/>
                <w:color w:val="2F2F2F"/>
                <w:spacing w:val="0"/>
                <w:w w:val="100"/>
                <w:position w:val="-10"/>
              </w:rPr>
              <w:tab/>
            </w:r>
            <w:r>
              <w:rPr>
                <w:rFonts w:ascii="Times New Roman" w:hAnsi="Times New Roman" w:cs="Times New Roman" w:eastAsia="Times New Roman"/>
                <w:sz w:val="27"/>
                <w:szCs w:val="27"/>
                <w:color w:val="2F2F2F"/>
                <w:spacing w:val="0"/>
                <w:w w:val="100"/>
                <w:position w:val="-10"/>
              </w:rPr>
            </w:r>
            <w:r>
              <w:rPr>
                <w:rFonts w:ascii="Arial" w:hAnsi="Arial" w:cs="Arial" w:eastAsia="Arial"/>
                <w:sz w:val="144"/>
                <w:szCs w:val="144"/>
                <w:color w:val="4F5275"/>
                <w:spacing w:val="0"/>
                <w:w w:val="144"/>
                <w:position w:val="-20"/>
              </w:rPr>
              <w:t>d</w:t>
            </w:r>
            <w:r>
              <w:rPr>
                <w:rFonts w:ascii="Arial" w:hAnsi="Arial" w:cs="Arial" w:eastAsia="Arial"/>
                <w:sz w:val="144"/>
                <w:szCs w:val="144"/>
                <w:color w:val="4F5275"/>
                <w:spacing w:val="-199"/>
                <w:w w:val="143"/>
                <w:position w:val="-20"/>
              </w:rPr>
              <w:t>:</w:t>
            </w:r>
            <w:r>
              <w:rPr>
                <w:rFonts w:ascii="Arial" w:hAnsi="Arial" w:cs="Arial" w:eastAsia="Arial"/>
                <w:sz w:val="144"/>
                <w:szCs w:val="144"/>
                <w:color w:val="2F2F2F"/>
                <w:spacing w:val="0"/>
                <w:w w:val="16"/>
                <w:position w:val="-20"/>
              </w:rPr>
              <w:t>L</w:t>
            </w:r>
            <w:r>
              <w:rPr>
                <w:rFonts w:ascii="Arial" w:hAnsi="Arial" w:cs="Arial" w:eastAsia="Arial"/>
                <w:sz w:val="144"/>
                <w:szCs w:val="144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63" w:lineRule="exact"/>
              <w:ind w:left="223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w w:val="88"/>
                <w:position w:val="-1"/>
              </w:rPr>
              <w:t>It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w w:val="89"/>
                <w:position w:val="-1"/>
              </w:rPr>
              <w:t>f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2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7B7B7B"/>
                <w:spacing w:val="0"/>
                <w:w w:val="100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7B7B7B"/>
                <w:spacing w:val="-1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iye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14"/>
                <w:position w:val="-1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1"/>
                <w:w w:val="114"/>
                <w:position w:val="-1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2F2F2F"/>
                <w:spacing w:val="0"/>
                <w:w w:val="88"/>
                <w:position w:val="-1"/>
              </w:rPr>
              <w:t>Bc:!</w:t>
            </w:r>
            <w:r>
              <w:rPr>
                <w:rFonts w:ascii="Arial" w:hAnsi="Arial" w:cs="Arial" w:eastAsia="Arial"/>
                <w:sz w:val="19"/>
                <w:szCs w:val="19"/>
                <w:color w:val="2F2F2F"/>
                <w:spacing w:val="0"/>
                <w:w w:val="88"/>
                <w:position w:val="-1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2F2F2F"/>
                <w:spacing w:val="0"/>
                <w:w w:val="100"/>
                <w:position w:val="-1"/>
              </w:rPr>
              <w:t>-ıe</w:t>
            </w:r>
            <w:r>
              <w:rPr>
                <w:rFonts w:ascii="Arial" w:hAnsi="Arial" w:cs="Arial" w:eastAsia="Arial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148" w:lineRule="exact"/>
              <w:ind w:left="190" w:right="-20"/>
              <w:jc w:val="left"/>
              <w:tabs>
                <w:tab w:pos="31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color w:val="2F2F2F"/>
                <w:spacing w:val="0"/>
                <w:w w:val="100"/>
                <w:position w:val="-9"/>
              </w:rPr>
              <w:t>1.Post</w:t>
            </w:r>
            <w:r>
              <w:rPr>
                <w:rFonts w:ascii="Arial" w:hAnsi="Arial" w:cs="Arial" w:eastAsia="Arial"/>
                <w:sz w:val="19"/>
                <w:szCs w:val="19"/>
                <w:color w:val="2F2F2F"/>
                <w:spacing w:val="0"/>
                <w:w w:val="100"/>
                <w:position w:val="-9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color w:val="2F2F2F"/>
                <w:spacing w:val="31"/>
                <w:w w:val="100"/>
                <w:position w:val="-9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2F2F2F"/>
                <w:spacing w:val="0"/>
                <w:w w:val="110"/>
                <w:position w:val="-9"/>
              </w:rPr>
              <w:t>Grupla</w:t>
            </w:r>
            <w:r>
              <w:rPr>
                <w:rFonts w:ascii="Arial" w:hAnsi="Arial" w:cs="Arial" w:eastAsia="Arial"/>
                <w:sz w:val="19"/>
                <w:szCs w:val="19"/>
                <w:color w:val="2F2F2F"/>
                <w:spacing w:val="0"/>
                <w:w w:val="110"/>
                <w:position w:val="-9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color w:val="2F2F2F"/>
                <w:spacing w:val="-9"/>
                <w:w w:val="110"/>
                <w:position w:val="-9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color w:val="2F2F2F"/>
                <w:spacing w:val="0"/>
                <w:w w:val="63"/>
                <w:i/>
                <w:position w:val="-9"/>
              </w:rPr>
              <w:t>!o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color w:val="2F2F2F"/>
                <w:spacing w:val="0"/>
                <w:w w:val="63"/>
                <w:i/>
                <w:position w:val="-9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color w:val="2F2F2F"/>
                <w:spacing w:val="0"/>
                <w:w w:val="63"/>
                <w:i/>
                <w:position w:val="-9"/>
              </w:rPr>
              <w:t>.n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color w:val="2F2F2F"/>
                <w:spacing w:val="0"/>
                <w:w w:val="100"/>
                <w:i/>
                <w:position w:val="-9"/>
              </w:rPr>
              <w:tab/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color w:val="2F2F2F"/>
                <w:spacing w:val="0"/>
                <w:w w:val="100"/>
                <w:i/>
                <w:position w:val="-9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3"/>
                <w:position w:val="0"/>
              </w:rPr>
              <w:t>İtf.Eri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99" w:lineRule="exact"/>
              <w:ind w:left="1981" w:right="2792"/>
              <w:jc w:val="center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color w:val="2F2F2F"/>
                <w:spacing w:val="0"/>
                <w:w w:val="111"/>
                <w:position w:val="2"/>
              </w:rPr>
              <w:t>ir:</w:t>
            </w:r>
            <w:r>
              <w:rPr>
                <w:rFonts w:ascii="Arial" w:hAnsi="Arial" w:cs="Arial" w:eastAsia="Arial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4334" w:type="dxa"/>
            <w:vMerge w:val="restart"/>
            <w:gridSpan w:val="3"/>
            <w:tcBorders>
              <w:top w:val="single" w:sz="5.76" w:space="0" w:color="575757"/>
              <w:left w:val="single" w:sz="3.84" w:space="0" w:color="4B4B4B"/>
              <w:right w:val="single" w:sz="5.76" w:space="0" w:color="646464"/>
            </w:tcBorders>
          </w:tcPr>
          <w:p>
            <w:pPr>
              <w:spacing w:before="53" w:after="0" w:line="240" w:lineRule="auto"/>
              <w:ind w:left="1886" w:right="-2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Pr/>
            <w:r>
              <w:rPr>
                <w:rFonts w:ascii="Times New Roman" w:hAnsi="Times New Roman" w:cs="Times New Roman" w:eastAsia="Times New Roman"/>
                <w:sz w:val="29"/>
                <w:szCs w:val="29"/>
                <w:color w:val="2F2F2F"/>
                <w:spacing w:val="0"/>
                <w:w w:val="55"/>
                <w:b/>
                <w:bCs/>
              </w:rPr>
              <w:t>1</w:t>
            </w:r>
            <w:r>
              <w:rPr>
                <w:rFonts w:ascii="Times New Roman" w:hAnsi="Times New Roman" w:cs="Times New Roman" w:eastAsia="Times New Roman"/>
                <w:sz w:val="29"/>
                <w:szCs w:val="29"/>
                <w:color w:val="2F2F2F"/>
                <w:spacing w:val="0"/>
                <w:w w:val="55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9"/>
                <w:szCs w:val="29"/>
                <w:color w:val="2F2F2F"/>
                <w:spacing w:val="10"/>
                <w:w w:val="55"/>
                <w:b/>
                <w:bCs/>
              </w:rPr>
              <w:t> </w:t>
            </w:r>
            <w:r>
              <w:rPr>
                <w:rFonts w:ascii="Arial" w:hAnsi="Arial" w:cs="Arial" w:eastAsia="Arial"/>
                <w:sz w:val="27"/>
                <w:szCs w:val="27"/>
                <w:color w:val="2F2F2F"/>
                <w:spacing w:val="0"/>
                <w:w w:val="55"/>
              </w:rPr>
              <w:t>2</w:t>
            </w:r>
            <w:r>
              <w:rPr>
                <w:rFonts w:ascii="Arial" w:hAnsi="Arial" w:cs="Arial" w:eastAsia="Arial"/>
                <w:sz w:val="27"/>
                <w:szCs w:val="27"/>
                <w:color w:val="2F2F2F"/>
                <w:spacing w:val="37"/>
                <w:w w:val="55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color w:val="2F2F2F"/>
                <w:spacing w:val="0"/>
                <w:w w:val="55"/>
              </w:rPr>
              <w:t>Mav1s</w:t>
            </w:r>
            <w:r>
              <w:rPr>
                <w:rFonts w:ascii="Arial" w:hAnsi="Arial" w:cs="Arial" w:eastAsia="Arial"/>
                <w:sz w:val="24"/>
                <w:szCs w:val="24"/>
                <w:color w:val="2F2F2F"/>
                <w:spacing w:val="7"/>
                <w:w w:val="55"/>
              </w:rPr>
              <w:t> </w:t>
            </w:r>
            <w:r>
              <w:rPr>
                <w:rFonts w:ascii="Times New Roman" w:hAnsi="Times New Roman" w:cs="Times New Roman" w:eastAsia="Times New Roman"/>
                <w:sz w:val="29"/>
                <w:szCs w:val="29"/>
                <w:color w:val="2F2F2F"/>
                <w:spacing w:val="0"/>
                <w:w w:val="60"/>
                <w:b/>
                <w:bCs/>
              </w:rPr>
              <w:t>2017</w:t>
            </w:r>
            <w:r>
              <w:rPr>
                <w:rFonts w:ascii="Times New Roman" w:hAnsi="Times New Roman" w:cs="Times New Roman" w:eastAsia="Times New Roman"/>
                <w:sz w:val="29"/>
                <w:szCs w:val="29"/>
                <w:color w:val="000000"/>
                <w:spacing w:val="0"/>
                <w:w w:val="100"/>
              </w:rPr>
            </w:r>
          </w:p>
          <w:p>
            <w:pPr>
              <w:spacing w:before="6" w:after="0" w:line="100" w:lineRule="exact"/>
              <w:jc w:val="left"/>
              <w:rPr>
                <w:sz w:val="10"/>
                <w:szCs w:val="10"/>
              </w:rPr>
            </w:pPr>
            <w:rPr/>
            <w:r>
              <w:rPr>
                <w:sz w:val="10"/>
                <w:szCs w:val="1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871" w:lineRule="atLeast"/>
              <w:ind w:left="2099" w:right="1727"/>
              <w:jc w:val="center"/>
              <w:rPr>
                <w:rFonts w:ascii="Arial" w:hAnsi="Arial" w:cs="Arial" w:eastAsia="Arial"/>
                <w:sz w:val="5"/>
                <w:szCs w:val="5"/>
              </w:rPr>
            </w:pPr>
            <w:rPr/>
            <w:r>
              <w:rPr>
                <w:rFonts w:ascii="Arial" w:hAnsi="Arial" w:cs="Arial" w:eastAsia="Arial"/>
                <w:sz w:val="5"/>
                <w:szCs w:val="5"/>
                <w:color w:val="BABABA"/>
                <w:spacing w:val="0"/>
                <w:w w:val="204"/>
              </w:rPr>
              <w:t>.</w:t>
            </w:r>
            <w:r>
              <w:rPr>
                <w:rFonts w:ascii="Arial" w:hAnsi="Arial" w:cs="Arial" w:eastAsia="Arial"/>
                <w:sz w:val="5"/>
                <w:szCs w:val="5"/>
                <w:color w:val="BABABA"/>
                <w:spacing w:val="-2"/>
                <w:w w:val="204"/>
              </w:rPr>
              <w:t>.</w:t>
            </w:r>
            <w:r>
              <w:rPr>
                <w:rFonts w:ascii="Arial" w:hAnsi="Arial" w:cs="Arial" w:eastAsia="Arial"/>
                <w:sz w:val="5"/>
                <w:szCs w:val="5"/>
                <w:color w:val="7B7B7B"/>
                <w:spacing w:val="0"/>
                <w:w w:val="204"/>
              </w:rPr>
              <w:t>..</w:t>
            </w:r>
            <w:r>
              <w:rPr>
                <w:rFonts w:ascii="Arial" w:hAnsi="Arial" w:cs="Arial" w:eastAsia="Arial"/>
                <w:sz w:val="5"/>
                <w:szCs w:val="5"/>
                <w:color w:val="7B7B7B"/>
                <w:spacing w:val="14"/>
                <w:w w:val="204"/>
              </w:rPr>
              <w:t> </w:t>
            </w:r>
            <w:r>
              <w:rPr>
                <w:rFonts w:ascii="Arial" w:hAnsi="Arial" w:cs="Arial" w:eastAsia="Arial"/>
                <w:sz w:val="5"/>
                <w:szCs w:val="5"/>
                <w:color w:val="BABABA"/>
                <w:spacing w:val="0"/>
                <w:w w:val="478"/>
              </w:rPr>
              <w:t>.</w:t>
            </w:r>
            <w:r>
              <w:rPr>
                <w:rFonts w:ascii="Arial" w:hAnsi="Arial" w:cs="Arial" w:eastAsia="Arial"/>
                <w:sz w:val="5"/>
                <w:szCs w:val="5"/>
                <w:color w:val="000000"/>
                <w:spacing w:val="0"/>
                <w:w w:val="100"/>
              </w:rPr>
            </w:r>
          </w:p>
          <w:p>
            <w:pPr>
              <w:spacing w:before="0" w:after="0" w:line="829" w:lineRule="atLeast"/>
              <w:ind w:left="1809" w:right="1633"/>
              <w:jc w:val="center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color w:val="2F2F2F"/>
                <w:spacing w:val="0"/>
                <w:w w:val="100"/>
                <w:i/>
              </w:rPr>
              <w:t>1</w:t>
            </w:r>
            <w:r>
              <w:rPr>
                <w:rFonts w:ascii="Arial" w:hAnsi="Arial" w:cs="Arial" w:eastAsia="Arial"/>
                <w:sz w:val="19"/>
                <w:szCs w:val="19"/>
                <w:color w:val="2F2F2F"/>
                <w:spacing w:val="0"/>
                <w:w w:val="100"/>
                <w:i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2F2F2F"/>
                <w:spacing w:val="48"/>
                <w:w w:val="100"/>
                <w:i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2F2F2F"/>
                <w:spacing w:val="0"/>
                <w:w w:val="84"/>
                <w:i/>
              </w:rPr>
              <w:t>1</w:t>
            </w:r>
            <w:r>
              <w:rPr>
                <w:rFonts w:ascii="Arial" w:hAnsi="Arial" w:cs="Arial" w:eastAsia="Arial"/>
                <w:sz w:val="19"/>
                <w:szCs w:val="19"/>
                <w:color w:val="2F2F2F"/>
                <w:spacing w:val="1"/>
                <w:w w:val="84"/>
                <w:i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17"/>
              </w:rPr>
              <w:t>20ı7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2" w:after="0" w:line="240" w:lineRule="exact"/>
              <w:jc w:val="left"/>
              <w:rPr>
                <w:sz w:val="24"/>
                <w:szCs w:val="24"/>
              </w:rPr>
            </w:pPr>
            <w:rPr/>
            <w:r>
              <w:rPr>
                <w:sz w:val="24"/>
                <w:szCs w:val="24"/>
              </w:rPr>
            </w:r>
          </w:p>
          <w:p>
            <w:pPr>
              <w:spacing w:before="0" w:after="0" w:line="240" w:lineRule="auto"/>
              <w:ind w:left="1468" w:right="1210"/>
              <w:jc w:val="center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İtfaiye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Birim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1"/>
              </w:rPr>
              <w:t>Amiri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0" w:after="0" w:line="110" w:lineRule="exact"/>
              <w:jc w:val="left"/>
              <w:rPr>
                <w:sz w:val="11"/>
                <w:szCs w:val="11"/>
              </w:rPr>
            </w:pPr>
            <w:rPr/>
            <w:r>
              <w:rPr>
                <w:sz w:val="11"/>
                <w:szCs w:val="11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2074" w:right="2100"/>
              <w:jc w:val="center"/>
              <w:rPr>
                <w:rFonts w:ascii="Arial" w:hAnsi="Arial" w:cs="Arial" w:eastAsia="Arial"/>
                <w:sz w:val="5"/>
                <w:szCs w:val="5"/>
              </w:rPr>
            </w:pPr>
            <w:rPr/>
            <w:r>
              <w:rPr>
                <w:rFonts w:ascii="Arial" w:hAnsi="Arial" w:cs="Arial" w:eastAsia="Arial"/>
                <w:sz w:val="5"/>
                <w:szCs w:val="5"/>
                <w:color w:val="BABABA"/>
                <w:spacing w:val="0"/>
                <w:w w:val="145"/>
                <w:b/>
                <w:bCs/>
              </w:rPr>
              <w:t>.,1</w:t>
            </w:r>
            <w:r>
              <w:rPr>
                <w:rFonts w:ascii="Arial" w:hAnsi="Arial" w:cs="Arial" w:eastAsia="Arial"/>
                <w:sz w:val="5"/>
                <w:szCs w:val="5"/>
                <w:color w:val="000000"/>
                <w:spacing w:val="0"/>
                <w:w w:val="100"/>
              </w:rPr>
            </w:r>
          </w:p>
        </w:tc>
      </w:tr>
      <w:tr>
        <w:trPr>
          <w:trHeight w:val="2818" w:hRule="exact"/>
        </w:trPr>
        <w:tc>
          <w:tcPr>
            <w:tcW w:w="802" w:type="dxa"/>
            <w:tcBorders>
              <w:top w:val="single" w:sz="7.68" w:space="0" w:color="6B6B6B"/>
              <w:bottom w:val="single" w:sz="3.84" w:space="0" w:color="5B5B5B"/>
              <w:left w:val="single" w:sz="5.76" w:space="0" w:color="606060"/>
              <w:right w:val="single" w:sz="3.84" w:space="0" w:color="1F1F1F"/>
            </w:tcBorders>
          </w:tcPr>
          <w:p>
            <w:pPr/>
            <w:rPr/>
          </w:p>
        </w:tc>
        <w:tc>
          <w:tcPr>
            <w:tcW w:w="586" w:type="dxa"/>
            <w:tcBorders>
              <w:top w:val="single" w:sz="7.68" w:space="0" w:color="6B6B6B"/>
              <w:bottom w:val="single" w:sz="3.84" w:space="0" w:color="5B5B5B"/>
              <w:left w:val="single" w:sz="3.84" w:space="0" w:color="1F1F1F"/>
              <w:right w:val="single" w:sz="3.84" w:space="0" w:color="2B2B2B"/>
            </w:tcBorders>
          </w:tcPr>
          <w:p>
            <w:pPr/>
            <w:rPr/>
          </w:p>
        </w:tc>
        <w:tc>
          <w:tcPr>
            <w:tcW w:w="658" w:type="dxa"/>
            <w:tcBorders>
              <w:top w:val="single" w:sz="7.68" w:space="0" w:color="6B6B6B"/>
              <w:bottom w:val="single" w:sz="3.84" w:space="0" w:color="5B5B5B"/>
              <w:left w:val="single" w:sz="3.84" w:space="0" w:color="2B2B2B"/>
              <w:right w:val="single" w:sz="5.76" w:space="0" w:color="484848"/>
            </w:tcBorders>
          </w:tcPr>
          <w:p>
            <w:pPr/>
            <w:rPr/>
          </w:p>
        </w:tc>
        <w:tc>
          <w:tcPr>
            <w:tcW w:w="5050" w:type="dxa"/>
            <w:vMerge/>
            <w:gridSpan w:val="5"/>
            <w:tcBorders>
              <w:bottom w:val="single" w:sz="3.84" w:space="0" w:color="5B5B5B"/>
              <w:left w:val="single" w:sz="5.76" w:space="0" w:color="484848"/>
              <w:right w:val="single" w:sz="3.84" w:space="0" w:color="4B4B4B"/>
            </w:tcBorders>
          </w:tcPr>
          <w:p>
            <w:pPr/>
            <w:rPr/>
          </w:p>
        </w:tc>
        <w:tc>
          <w:tcPr>
            <w:tcW w:w="4334" w:type="dxa"/>
            <w:vMerge/>
            <w:gridSpan w:val="3"/>
            <w:tcBorders>
              <w:bottom w:val="single" w:sz="3.84" w:space="0" w:color="5B5B5B"/>
              <w:left w:val="single" w:sz="3.84" w:space="0" w:color="4B4B4B"/>
              <w:right w:val="single" w:sz="5.76" w:space="0" w:color="646464"/>
            </w:tcBorders>
          </w:tcPr>
          <w:p>
            <w:pPr/>
            <w:rPr/>
          </w:p>
        </w:tc>
      </w:tr>
    </w:tbl>
    <w:p>
      <w:pPr>
        <w:spacing w:after="0"/>
        <w:sectPr>
          <w:pgSz w:w="11920" w:h="16840"/>
          <w:pgMar w:top="440" w:bottom="280" w:left="120" w:right="80"/>
        </w:sectPr>
      </w:pPr>
      <w:rPr/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73" w:lineRule="auto"/>
        <w:ind w:left="3793" w:right="4269" w:firstLine="-11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3273" w:right="365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7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69" w:lineRule="exact"/>
        <w:ind w:left="589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.7584pt;margin-top:-40.326241pt;width:518.565133pt;height:72pt;mso-position-horizontal-relative:page;mso-position-vertical-relative:paragraph;z-index:-17112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862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06"/>
                      <w:szCs w:val="106"/>
                      <w:color w:val="262626"/>
                      <w:spacing w:val="0"/>
                      <w:w w:val="369"/>
                      <w:position w:val="22"/>
                    </w:rPr>
                    <w:t>!</w:t>
                  </w:r>
                  <w:r>
                    <w:rPr>
                      <w:rFonts w:ascii="Arial" w:hAnsi="Arial" w:cs="Arial" w:eastAsia="Arial"/>
                      <w:sz w:val="106"/>
                      <w:szCs w:val="106"/>
                      <w:color w:val="262626"/>
                      <w:spacing w:val="-1014"/>
                      <w:w w:val="369"/>
                      <w:position w:val="22"/>
                    </w:rPr>
                    <w:t> </w:t>
                  </w:r>
                  <w:r>
                    <w:rPr>
                      <w:rFonts w:ascii="Arial" w:hAnsi="Arial" w:cs="Arial" w:eastAsia="Arial"/>
                      <w:sz w:val="106"/>
                      <w:szCs w:val="106"/>
                      <w:color w:val="262626"/>
                      <w:spacing w:val="0"/>
                      <w:w w:val="100"/>
                      <w:position w:val="22"/>
                    </w:rPr>
                    <w:tab/>
                  </w:r>
                  <w:r>
                    <w:rPr>
                      <w:rFonts w:ascii="Arial" w:hAnsi="Arial" w:cs="Arial" w:eastAsia="Arial"/>
                      <w:sz w:val="106"/>
                      <w:szCs w:val="106"/>
                      <w:color w:val="262626"/>
                      <w:spacing w:val="0"/>
                      <w:w w:val="100"/>
                      <w:position w:val="22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63636"/>
                      <w:spacing w:val="0"/>
                      <w:w w:val="369"/>
                      <w:position w:val="-1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262626"/>
          <w:spacing w:val="0"/>
          <w:w w:val="113"/>
          <w:position w:val="-3"/>
        </w:rPr>
        <w:t>BÜYÜK</w:t>
      </w:r>
      <w:r>
        <w:rPr>
          <w:rFonts w:ascii="Arial" w:hAnsi="Arial" w:cs="Arial" w:eastAsia="Arial"/>
          <w:sz w:val="16"/>
          <w:szCs w:val="16"/>
          <w:color w:val="262626"/>
          <w:spacing w:val="0"/>
          <w:w w:val="113"/>
          <w:position w:val="-3"/>
        </w:rPr>
        <w:t>EHIR</w:t>
      </w:r>
      <w:r>
        <w:rPr>
          <w:rFonts w:ascii="Arial" w:hAnsi="Arial" w:cs="Arial" w:eastAsia="Arial"/>
          <w:sz w:val="16"/>
          <w:szCs w:val="16"/>
          <w:color w:val="262626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6"/>
          <w:szCs w:val="16"/>
          <w:color w:val="26262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3"/>
          <w:position w:val="4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3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13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3"/>
          <w:position w:val="4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1" w:lineRule="exact"/>
        <w:ind w:left="636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  <w:t>BELE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  <w:t>D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15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62626"/>
          <w:spacing w:val="6"/>
          <w:w w:val="96"/>
        </w:rPr>
        <w:t>Y</w:t>
      </w:r>
      <w:r>
        <w:rPr>
          <w:rFonts w:ascii="Arial" w:hAnsi="Arial" w:cs="Arial" w:eastAsia="Arial"/>
          <w:sz w:val="15"/>
          <w:szCs w:val="15"/>
          <w:color w:val="494D4F"/>
          <w:spacing w:val="5"/>
          <w:w w:val="94"/>
        </w:rPr>
        <w:t>E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9"/>
        </w:rPr>
        <w:t>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33" w:after="0" w:line="240" w:lineRule="auto"/>
        <w:ind w:left="112" w:right="-20"/>
        <w:jc w:val="left"/>
        <w:tabs>
          <w:tab w:pos="1460" w:val="left"/>
          <w:tab w:pos="3140" w:val="left"/>
          <w:tab w:pos="554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1"/>
        </w:rPr>
        <w:t>:0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4"/>
          <w:position w:val="1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494D4F"/>
          <w:spacing w:val="-17"/>
          <w:w w:val="139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1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No:8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:08:00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trel: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0"/>
        </w:rPr>
        <w:t>05383820431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22" w:right="-20"/>
        <w:jc w:val="left"/>
        <w:tabs>
          <w:tab w:pos="1460" w:val="left"/>
          <w:tab w:pos="3160" w:val="left"/>
          <w:tab w:pos="4520" w:val="left"/>
          <w:tab w:pos="5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94D4F"/>
          <w:spacing w:val="-13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6"/>
          <w:position w:val="1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494D4F"/>
          <w:spacing w:val="-6"/>
          <w:w w:val="116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1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IKayıtNo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:2785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D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D4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Hüseyi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KOÇYİGİT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'f!ildirile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Ketenci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Sabunhane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Kat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Daire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6"/>
          <w:w w:val="10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D4F"/>
          <w:spacing w:val="0"/>
          <w:w w:val="12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D4F"/>
          <w:spacing w:val="-16"/>
          <w:w w:val="12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izmir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27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Doıtr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Keten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3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6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94D4F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D4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Sabunhane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Ca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94D4F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D4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Kat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Daire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0"/>
        </w:rPr>
        <w:t>-Tire/İzmir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34" w:lineRule="exact"/>
        <w:ind w:left="112" w:right="-20"/>
        <w:jc w:val="left"/>
        <w:tabs>
          <w:tab w:pos="1460" w:val="left"/>
          <w:tab w:pos="492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3"/>
          <w:position w:val="1"/>
        </w:rPr>
        <w:t>TUrU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Sınıfı:A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-1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40" w:bottom="280" w:left="240" w:right="260"/>
        </w:sectPr>
      </w:pPr>
      <w:rPr/>
    </w:p>
    <w:p>
      <w:pPr>
        <w:spacing w:before="5" w:after="0" w:line="240" w:lineRule="auto"/>
        <w:ind w:left="11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27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right="-20"/>
        <w:jc w:val="left"/>
        <w:tabs>
          <w:tab w:pos="3660" w:val="left"/>
          <w:tab w:pos="6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67"/>
          <w:position w:val="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67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D4F"/>
          <w:spacing w:val="0"/>
          <w:w w:val="85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D4F"/>
          <w:spacing w:val="-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  <w:position w:val="2"/>
        </w:rPr>
        <w:t>pını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0"/>
        </w:rPr>
        <w:t>:Mesken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9" w:right="-20"/>
        <w:jc w:val="left"/>
        <w:tabs>
          <w:tab w:pos="1680" w:val="left"/>
          <w:tab w:pos="2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6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94D4F"/>
          <w:spacing w:val="2"/>
          <w:w w:val="100"/>
          <w:position w:val="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tonarme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00"/>
          <w:position w:val="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gir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D4F"/>
          <w:spacing w:val="-12"/>
          <w:w w:val="100"/>
          <w:position w:val="6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5"/>
          <w:position w:val="0"/>
        </w:rPr>
        <w:t>!Yangını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Alınma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D4F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D4F"/>
          <w:spacing w:val="-33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2"/>
          <w:position w:val="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494D4F"/>
          <w:spacing w:val="-14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0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7" w:after="0" w:line="227" w:lineRule="exact"/>
        <w:ind w:left="329" w:right="-20"/>
        <w:jc w:val="left"/>
        <w:tabs>
          <w:tab w:pos="740" w:val="left"/>
          <w:tab w:pos="1480" w:val="left"/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262626"/>
          <w:spacing w:val="0"/>
          <w:w w:val="100"/>
          <w:position w:val="3"/>
        </w:rPr>
        <w:t>X</w:t>
      </w:r>
      <w:r>
        <w:rPr>
          <w:rFonts w:ascii="Arial" w:hAnsi="Arial" w:cs="Arial" w:eastAsia="Arial"/>
          <w:sz w:val="16"/>
          <w:szCs w:val="16"/>
          <w:color w:val="262626"/>
          <w:spacing w:val="-36"/>
          <w:w w:val="100"/>
          <w:position w:val="3"/>
        </w:rPr>
        <w:t> </w:t>
      </w:r>
      <w:r>
        <w:rPr>
          <w:rFonts w:ascii="Arial" w:hAnsi="Arial" w:cs="Arial" w:eastAsia="Arial"/>
          <w:sz w:val="16"/>
          <w:szCs w:val="16"/>
          <w:color w:val="262626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6"/>
          <w:szCs w:val="16"/>
          <w:color w:val="26262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47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47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8"/>
          <w:w w:val="4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47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260"/>
          <w:cols w:num="2" w:equalWidth="0">
            <w:col w:w="1677" w:space="1959"/>
            <w:col w:w="7784"/>
          </w:cols>
        </w:sectPr>
      </w:pPr>
      <w:rPr/>
    </w:p>
    <w:p>
      <w:pPr>
        <w:spacing w:before="5" w:after="0" w:line="296" w:lineRule="auto"/>
        <w:ind w:left="2150" w:right="2414" w:firstLine="-2038"/>
        <w:jc w:val="left"/>
        <w:tabs>
          <w:tab w:pos="2140" w:val="left"/>
          <w:tab w:pos="5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1.165436pt;margin-top:17.235798pt;width:21.690501pt;height:23.5pt;mso-position-horizontal-relative:page;mso-position-vertical-relative:paragraph;z-index:-17111" type="#_x0000_t202" filled="f" stroked="f">
            <v:textbox inset="0,0,0,0">
              <w:txbxContent>
                <w:p>
                  <w:pPr>
                    <w:spacing w:before="0" w:after="0" w:line="470" w:lineRule="exact"/>
                    <w:ind w:right="-110"/>
                    <w:jc w:val="left"/>
                    <w:rPr>
                      <w:rFonts w:ascii="Times New Roman" w:hAnsi="Times New Roman" w:cs="Times New Roman" w:eastAsia="Times New Roman"/>
                      <w:sz w:val="47"/>
                      <w:szCs w:val="4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363636"/>
                      <w:spacing w:val="0"/>
                      <w:w w:val="51"/>
                    </w:rPr>
                    <w:t>farış</w:t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0"/>
          <w:position w:val="1"/>
        </w:rPr>
        <w:t>!Yana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0"/>
        </w:rPr>
        <w:t>Sahibi: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4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Aydı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YILMAZ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ıKiracı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Aydı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YILMAZ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94D4F"/>
          <w:spacing w:val="-7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0"/>
        </w:rPr>
        <w:t>KOÇYİGİT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2150" w:right="-20"/>
        <w:jc w:val="left"/>
        <w:tabs>
          <w:tab w:pos="4760" w:val="left"/>
          <w:tab w:pos="8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59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59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5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08:00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  <w:position w:val="0"/>
        </w:rPr>
        <w:t>08:04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260"/>
        </w:sectPr>
      </w:pPr>
      <w:rPr/>
    </w:p>
    <w:p>
      <w:pPr>
        <w:spacing w:before="0" w:after="0" w:line="196" w:lineRule="exact"/>
        <w:ind w:left="11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1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  <w:position w:val="-1"/>
        </w:rPr>
        <w:t>623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260"/>
          <w:cols w:num="2" w:equalWidth="0">
            <w:col w:w="591" w:space="1560"/>
            <w:col w:w="9269"/>
          </w:cols>
        </w:sectPr>
      </w:pPr>
      <w:rPr/>
    </w:p>
    <w:p>
      <w:pPr>
        <w:spacing w:before="0" w:after="0" w:line="257" w:lineRule="exact"/>
        <w:ind w:left="127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697" w:right="450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47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D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D4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08:27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178" w:lineRule="exact"/>
        <w:ind w:left="2160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>Savısı:3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2"/>
          <w:position w:val="-4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-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9" w:lineRule="exact"/>
        <w:ind w:left="2150" w:right="-20"/>
        <w:jc w:val="left"/>
        <w:tabs>
          <w:tab w:pos="75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  <w:position w:val="3"/>
        </w:rPr>
        <w:t> </w:t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100"/>
          <w:position w:val="3"/>
        </w:rPr>
        <w:t>A.</w:t>
      </w:r>
      <w:r>
        <w:rPr>
          <w:rFonts w:ascii="Arial" w:hAnsi="Arial" w:cs="Arial" w:eastAsia="Arial"/>
          <w:sz w:val="20"/>
          <w:szCs w:val="20"/>
          <w:color w:val="262626"/>
          <w:spacing w:val="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262626"/>
          <w:spacing w:val="0"/>
          <w:w w:val="70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21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D4F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6" w:lineRule="auto"/>
        <w:ind w:left="127" w:right="402" w:firstLine="-14"/>
        <w:jc w:val="left"/>
        <w:tabs>
          <w:tab w:pos="2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varıldığında;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kısmı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yogun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görülmüştür.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4687" w:right="386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9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71" w:right="-20"/>
        <w:jc w:val="left"/>
        <w:tabs>
          <w:tab w:pos="2560" w:val="left"/>
          <w:tab w:pos="4720" w:val="left"/>
          <w:tab w:pos="6640" w:val="left"/>
          <w:tab w:pos="8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3"/>
          <w:position w:val="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12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3"/>
          <w:position w:val="1"/>
        </w:rPr>
        <w:t>TUrU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2"/>
          <w:position w:val="0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4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  <w:position w:val="0"/>
        </w:rPr>
        <w:t>KöpükK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12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94D4F"/>
          <w:spacing w:val="0"/>
          <w:w w:val="112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D4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D4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5592" w:right="562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71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1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!Yangında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bölümünde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bek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buzdolabı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kapısı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mutfak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31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22"/>
        </w:rPr>
        <w:t>olapları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2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7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duvarlar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koridor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diğe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odaları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tavanları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eşyala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ısianma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1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4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626466"/>
          <w:spacing w:val="-17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D4F"/>
          <w:spacing w:val="-8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5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üzere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toplamda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30.000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1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1"/>
        </w:rPr>
        <w:t>dir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20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belirtile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adreste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4.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kattında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53" w:lineRule="auto"/>
        <w:ind w:left="2150" w:right="59" w:firstLine="-2019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nol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daireni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girişine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soldaki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bulunan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buzdolabında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jaraştırma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çalışı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vaziyetteki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buzdolabını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besleme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kablosunda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hangi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sebeble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yıpranma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ısınma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vb.)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alevlenmesi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etrafındaki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diğe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aksarniara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siraye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1"/>
        </w:rPr>
        <w:t>jetmesi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kanatine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31" w:right="-20"/>
        <w:jc w:val="left"/>
        <w:tabs>
          <w:tab w:pos="216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D4F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D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D4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</w:rPr>
        <w:t>!Bedel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9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D4F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9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8"/>
        </w:rPr>
        <w:t>rı:ıc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8"/>
        </w:rPr>
        <w:t>Y.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8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1"/>
          <w:w w:val="78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0"/>
          <w:w w:val="100"/>
        </w:rPr>
        <w:t>_,ın</w:t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4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Poli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ekiplerine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7" w:lineRule="exact"/>
        <w:ind w:left="141" w:right="-20"/>
        <w:jc w:val="left"/>
        <w:tabs>
          <w:tab w:pos="2160" w:val="left"/>
          <w:tab w:pos="6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D4F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</w:rPr>
        <w:t>DönU</w:t>
      </w:r>
      <w:r>
        <w:rPr>
          <w:rFonts w:ascii="Times New Roman" w:hAnsi="Times New Roman" w:cs="Times New Roman" w:eastAsia="Times New Roman"/>
          <w:sz w:val="19"/>
          <w:szCs w:val="19"/>
          <w:color w:val="494D4F"/>
          <w:spacing w:val="4"/>
          <w:w w:val="11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:06.05.20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262626"/>
          <w:spacing w:val="-13"/>
          <w:w w:val="1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3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8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94D4F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D4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09:20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3" w:lineRule="exact"/>
        <w:ind w:left="227" w:right="-20"/>
        <w:jc w:val="left"/>
        <w:tabs>
          <w:tab w:pos="1040" w:val="left"/>
          <w:tab w:pos="1540" w:val="left"/>
          <w:tab w:pos="8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ÖlU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TiRE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GRUB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4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260"/>
        </w:sectPr>
      </w:pPr>
      <w:rPr/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74" w:lineRule="exact"/>
        <w:ind w:right="-20"/>
        <w:jc w:val="right"/>
        <w:rPr>
          <w:rFonts w:ascii="Arial" w:hAnsi="Arial" w:cs="Arial" w:eastAsia="Arial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.997761pt;margin-top:13.35208pt;width:2.228637pt;height:15.5pt;mso-position-horizontal-relative:page;mso-position-vertical-relative:paragraph;z-index:-17110" type="#_x0000_t202" filled="f" stroked="f">
            <v:textbox inset="0,0,0,0">
              <w:txbxContent>
                <w:p>
                  <w:pPr>
                    <w:spacing w:before="0" w:after="0" w:line="310" w:lineRule="exact"/>
                    <w:ind w:right="-87"/>
                    <w:jc w:val="left"/>
                    <w:rPr>
                      <w:rFonts w:ascii="Times New Roman" w:hAnsi="Times New Roman" w:cs="Times New Roman" w:eastAsia="Times New Roman"/>
                      <w:sz w:val="31"/>
                      <w:szCs w:val="3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262626"/>
                      <w:spacing w:val="-57"/>
                      <w:w w:val="100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79"/>
          <w:position w:val="-2"/>
        </w:rPr>
        <w:t>·u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68" w:lineRule="exact"/>
        <w:ind w:right="7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262626"/>
          <w:w w:val="103"/>
        </w:rPr>
        <w:t>Cl</w:t>
      </w:r>
      <w:r>
        <w:rPr>
          <w:rFonts w:ascii="Times New Roman" w:hAnsi="Times New Roman" w:cs="Times New Roman" w:eastAsia="Times New Roman"/>
          <w:sz w:val="8"/>
          <w:szCs w:val="8"/>
          <w:color w:val="262626"/>
          <w:w w:val="104"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w w:val="100"/>
        </w:rPr>
      </w:r>
    </w:p>
    <w:p>
      <w:pPr>
        <w:spacing w:before="40" w:after="0" w:line="210" w:lineRule="exact"/>
        <w:ind w:right="-20"/>
        <w:jc w:val="left"/>
        <w:tabs>
          <w:tab w:pos="2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  <w:position w:val="-1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2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D4F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D4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D4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1" w:lineRule="exact"/>
        <w:ind w:right="1677"/>
        <w:jc w:val="righ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5.696655pt;margin-top:7.866068pt;width:25.163146pt;height:10.5pt;mso-position-horizontal-relative:page;mso-position-vertical-relative:paragraph;z-index:-17109" type="#_x0000_t202" filled="f" stroked="f">
            <v:textbox inset="0,0,0,0">
              <w:txbxContent>
                <w:p>
                  <w:pPr>
                    <w:spacing w:before="0" w:after="0" w:line="210" w:lineRule="exact"/>
                    <w:ind w:right="-71"/>
                    <w:jc w:val="left"/>
                    <w:rPr>
                      <w:rFonts w:ascii="Times New Roman" w:hAnsi="Times New Roman" w:cs="Times New Roman" w:eastAsia="Times New Roman"/>
                      <w:sz w:val="21"/>
                      <w:szCs w:val="2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262626"/>
                      <w:spacing w:val="0"/>
                      <w:w w:val="126"/>
                    </w:rPr>
                    <w:t>Ekip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6"/>
          <w:szCs w:val="26"/>
          <w:color w:val="262626"/>
          <w:w w:val="76"/>
          <w:b/>
          <w:bCs/>
        </w:rPr>
        <w:t>1</w:t>
      </w:r>
      <w:r>
        <w:rPr>
          <w:rFonts w:ascii="Arial" w:hAnsi="Arial" w:cs="Arial" w:eastAsia="Arial"/>
          <w:sz w:val="26"/>
          <w:szCs w:val="26"/>
          <w:color w:val="262626"/>
          <w:spacing w:val="-37"/>
          <w:w w:val="100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262626"/>
          <w:spacing w:val="0"/>
          <w:w w:val="56"/>
          <w:b/>
          <w:bCs/>
        </w:rPr>
        <w:t>S</w:t>
      </w:r>
      <w:r>
        <w:rPr>
          <w:rFonts w:ascii="Arial" w:hAnsi="Arial" w:cs="Arial" w:eastAsia="Arial"/>
          <w:sz w:val="26"/>
          <w:szCs w:val="26"/>
          <w:color w:val="262626"/>
          <w:spacing w:val="0"/>
          <w:w w:val="56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262626"/>
          <w:spacing w:val="12"/>
          <w:w w:val="56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262626"/>
          <w:spacing w:val="0"/>
          <w:w w:val="56"/>
        </w:rPr>
        <w:t>MaYıs</w:t>
      </w:r>
      <w:r>
        <w:rPr>
          <w:rFonts w:ascii="Arial" w:hAnsi="Arial" w:cs="Arial" w:eastAsia="Arial"/>
          <w:sz w:val="24"/>
          <w:szCs w:val="24"/>
          <w:color w:val="262626"/>
          <w:spacing w:val="6"/>
          <w:w w:val="56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62626"/>
          <w:spacing w:val="0"/>
          <w:w w:val="62"/>
        </w:rPr>
        <w:t>2017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105" w:lineRule="exact"/>
        <w:ind w:right="1678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363636"/>
          <w:spacing w:val="0"/>
          <w:w w:val="79"/>
          <w:i/>
          <w:position w:val="-7"/>
        </w:rPr>
        <w:t>1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79"/>
          <w:i/>
          <w:position w:val="-7"/>
        </w:rPr>
        <w:t>  </w:t>
      </w:r>
      <w:r>
        <w:rPr>
          <w:rFonts w:ascii="Arial" w:hAnsi="Arial" w:cs="Arial" w:eastAsia="Arial"/>
          <w:sz w:val="20"/>
          <w:szCs w:val="20"/>
          <w:color w:val="363636"/>
          <w:spacing w:val="28"/>
          <w:w w:val="79"/>
          <w:i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  <w:position w:val="-7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240" w:right="260"/>
          <w:cols w:num="2" w:equalWidth="0">
            <w:col w:w="636" w:space="1686"/>
            <w:col w:w="9098"/>
          </w:cols>
        </w:sectPr>
      </w:pPr>
      <w:rPr/>
    </w:p>
    <w:p>
      <w:pPr>
        <w:spacing w:before="0" w:after="0" w:line="496" w:lineRule="exact"/>
        <w:ind w:left="436" w:right="-126"/>
        <w:jc w:val="left"/>
        <w:tabs>
          <w:tab w:pos="244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Arial" w:hAnsi="Arial" w:cs="Arial" w:eastAsia="Arial"/>
          <w:sz w:val="57"/>
          <w:szCs w:val="57"/>
          <w:color w:val="363636"/>
          <w:spacing w:val="0"/>
          <w:w w:val="56"/>
          <w:position w:val="-7"/>
        </w:rPr>
        <w:t>·-</w:t>
      </w:r>
      <w:r>
        <w:rPr>
          <w:rFonts w:ascii="Arial" w:hAnsi="Arial" w:cs="Arial" w:eastAsia="Arial"/>
          <w:sz w:val="57"/>
          <w:szCs w:val="57"/>
          <w:color w:val="363636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57"/>
          <w:szCs w:val="57"/>
          <w:color w:val="363636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-2"/>
        </w:rPr>
        <w:t>E.r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12"/>
          <w:w w:val="100"/>
          <w:position w:val="-2"/>
        </w:rPr>
        <w:t>d</w:t>
      </w:r>
      <w:r>
        <w:rPr>
          <w:rFonts w:ascii="Times New Roman" w:hAnsi="Times New Roman" w:cs="Times New Roman" w:eastAsia="Times New Roman"/>
          <w:sz w:val="23"/>
          <w:szCs w:val="23"/>
          <w:color w:val="626466"/>
          <w:spacing w:val="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right="-78"/>
        <w:jc w:val="left"/>
        <w:tabs>
          <w:tab w:pos="226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pict>
          <v:group style="position:absolute;margin-left:281.172485pt;margin-top:3.294497pt;width:55.472641pt;height:.1pt;mso-position-horizontal-relative:page;mso-position-vertical-relative:paragraph;z-index:-17114" coordorigin="5623,66" coordsize="1109,2">
            <v:shape style="position:absolute;left:5623;top:66;width:1109;height:2" coordorigin="5623,66" coordsize="1109,0" path="m5623,66l6733,66e" filled="f" stroked="t" strokeweight="1.42848pt" strokecolor="#3B4474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1"/>
          <w:szCs w:val="21"/>
          <w:color w:val="626466"/>
          <w:spacing w:val="0"/>
          <w:w w:val="100"/>
          <w:b/>
          <w:bCs/>
        </w:rPr>
        <w:t>lLDtRI</w:t>
      </w:r>
      <w:r>
        <w:rPr>
          <w:rFonts w:ascii="Arial" w:hAnsi="Arial" w:cs="Arial" w:eastAsia="Arial"/>
          <w:sz w:val="21"/>
          <w:szCs w:val="21"/>
          <w:color w:val="626466"/>
          <w:spacing w:val="0"/>
          <w:w w:val="100"/>
          <w:b/>
          <w:bCs/>
        </w:rPr>
        <w:t>M</w:t>
      </w:r>
      <w:r>
        <w:rPr>
          <w:rFonts w:ascii="Arial" w:hAnsi="Arial" w:cs="Arial" w:eastAsia="Arial"/>
          <w:sz w:val="21"/>
          <w:szCs w:val="21"/>
          <w:color w:val="626466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1"/>
          <w:szCs w:val="21"/>
          <w:color w:val="626466"/>
          <w:spacing w:val="9"/>
          <w:w w:val="100"/>
          <w:b/>
          <w:bCs/>
        </w:rPr>
        <w:t> </w:t>
      </w:r>
      <w:r>
        <w:rPr>
          <w:rFonts w:ascii="Arial" w:hAnsi="Arial" w:cs="Arial" w:eastAsia="Arial"/>
          <w:sz w:val="21"/>
          <w:szCs w:val="21"/>
          <w:color w:val="707475"/>
          <w:spacing w:val="0"/>
          <w:w w:val="46"/>
        </w:rPr>
        <w:t>•</w:t>
      </w:r>
      <w:r>
        <w:rPr>
          <w:rFonts w:ascii="Arial" w:hAnsi="Arial" w:cs="Arial" w:eastAsia="Arial"/>
          <w:sz w:val="21"/>
          <w:szCs w:val="21"/>
          <w:color w:val="707475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707475"/>
          <w:spacing w:val="0"/>
          <w:w w:val="100"/>
        </w:rPr>
      </w:r>
      <w:r>
        <w:rPr>
          <w:rFonts w:ascii="Arial" w:hAnsi="Arial" w:cs="Arial" w:eastAsia="Arial"/>
          <w:sz w:val="25"/>
          <w:szCs w:val="25"/>
          <w:color w:val="3A3F72"/>
          <w:spacing w:val="0"/>
          <w:w w:val="600"/>
          <w:i/>
          <w:position w:val="-3"/>
        </w:rPr>
        <w:t>lt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13" w:after="0" w:line="353" w:lineRule="exact"/>
        <w:ind w:left="499" w:right="1860"/>
        <w:jc w:val="center"/>
        <w:rPr>
          <w:rFonts w:ascii="Arial" w:hAnsi="Arial" w:cs="Arial" w:eastAsia="Arial"/>
          <w:sz w:val="32"/>
          <w:szCs w:val="32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626466"/>
          <w:w w:val="50"/>
          <w:position w:val="-2"/>
        </w:rPr>
        <w:t>"'"'</w:t>
      </w:r>
      <w:r>
        <w:rPr>
          <w:rFonts w:ascii="Arial" w:hAnsi="Arial" w:cs="Arial" w:eastAsia="Arial"/>
          <w:sz w:val="16"/>
          <w:szCs w:val="16"/>
          <w:color w:val="626466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626466"/>
          <w:spacing w:val="-14"/>
          <w:w w:val="217"/>
          <w:position w:val="-2"/>
        </w:rPr>
        <w:t>:</w:t>
      </w:r>
      <w:r>
        <w:rPr>
          <w:rFonts w:ascii="Arial" w:hAnsi="Arial" w:cs="Arial" w:eastAsia="Arial"/>
          <w:sz w:val="11"/>
          <w:szCs w:val="11"/>
          <w:color w:val="626466"/>
          <w:spacing w:val="0"/>
          <w:w w:val="95"/>
          <w:position w:val="-2"/>
        </w:rPr>
        <w:t>'·</w:t>
      </w:r>
      <w:r>
        <w:rPr>
          <w:rFonts w:ascii="Arial" w:hAnsi="Arial" w:cs="Arial" w:eastAsia="Arial"/>
          <w:sz w:val="11"/>
          <w:szCs w:val="11"/>
          <w:color w:val="626466"/>
          <w:spacing w:val="11"/>
          <w:w w:val="100"/>
          <w:position w:val="-2"/>
        </w:rPr>
        <w:t> </w:t>
      </w:r>
      <w:r>
        <w:rPr>
          <w:rFonts w:ascii="Arial" w:hAnsi="Arial" w:cs="Arial" w:eastAsia="Arial"/>
          <w:sz w:val="32"/>
          <w:szCs w:val="32"/>
          <w:color w:val="707475"/>
          <w:spacing w:val="-29"/>
          <w:w w:val="88"/>
          <w:position w:val="-2"/>
        </w:rPr>
        <w:t>.</w:t>
      </w:r>
      <w:r>
        <w:rPr>
          <w:rFonts w:ascii="Arial" w:hAnsi="Arial" w:cs="Arial" w:eastAsia="Arial"/>
          <w:sz w:val="32"/>
          <w:szCs w:val="32"/>
          <w:color w:val="494D4F"/>
          <w:spacing w:val="0"/>
          <w:w w:val="44"/>
          <w:position w:val="-2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129" w:lineRule="exact"/>
        <w:ind w:left="-37" w:right="1273"/>
        <w:jc w:val="center"/>
        <w:tabs>
          <w:tab w:pos="1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6"/>
          <w:w w:val="107"/>
          <w:position w:val="-3"/>
        </w:rPr>
        <w:t>m</w:t>
      </w:r>
      <w:r>
        <w:rPr>
          <w:rFonts w:ascii="Arial" w:hAnsi="Arial" w:cs="Arial" w:eastAsia="Arial"/>
          <w:sz w:val="17"/>
          <w:szCs w:val="17"/>
          <w:color w:val="A8A8AA"/>
          <w:spacing w:val="0"/>
          <w:w w:val="126"/>
          <w:position w:val="-8"/>
        </w:rPr>
        <w:t>,,</w:t>
      </w:r>
      <w:r>
        <w:rPr>
          <w:rFonts w:ascii="Arial" w:hAnsi="Arial" w:cs="Arial" w:eastAsia="Arial"/>
          <w:sz w:val="17"/>
          <w:szCs w:val="17"/>
          <w:color w:val="A8A8AA"/>
          <w:spacing w:val="-34"/>
          <w:w w:val="126"/>
          <w:position w:val="-8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C1C3C3"/>
          <w:spacing w:val="0"/>
          <w:w w:val="97"/>
          <w:position w:val="-3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C1C3C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C1C3C3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3"/>
          <w:position w:val="-3"/>
        </w:rPr>
        <w:t>ır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40" w:right="260"/>
          <w:cols w:num="3" w:equalWidth="0">
            <w:col w:w="2914" w:space="280"/>
            <w:col w:w="3354" w:space="2050"/>
            <w:col w:w="2822"/>
          </w:cols>
        </w:sectPr>
      </w:pPr>
      <w:rPr/>
    </w:p>
    <w:p>
      <w:pPr>
        <w:spacing w:before="47" w:after="0" w:line="136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w w:val="107"/>
          <w:position w:val="-8"/>
        </w:rPr>
        <w:t>:;;J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8"/>
          <w:position w:val="-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26466"/>
          <w:spacing w:val="0"/>
          <w:w w:val="90"/>
          <w:position w:val="-8"/>
        </w:rPr>
        <w:t>w"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0"/>
          <w:szCs w:val="10"/>
          <w:color w:val="A8A8AA"/>
          <w:spacing w:val="-16"/>
          <w:w w:val="200"/>
          <w:position w:val="-2"/>
        </w:rPr>
        <w:t>.</w:t>
      </w:r>
      <w:r>
        <w:rPr>
          <w:rFonts w:ascii="Arial" w:hAnsi="Arial" w:cs="Arial" w:eastAsia="Arial"/>
          <w:sz w:val="10"/>
          <w:szCs w:val="10"/>
          <w:color w:val="707475"/>
          <w:spacing w:val="0"/>
          <w:w w:val="200"/>
          <w:position w:val="-2"/>
        </w:rPr>
        <w:t>!}</w:t>
      </w:r>
      <w:r>
        <w:rPr>
          <w:rFonts w:ascii="Arial" w:hAnsi="Arial" w:cs="Arial" w:eastAsia="Arial"/>
          <w:sz w:val="10"/>
          <w:szCs w:val="10"/>
          <w:color w:val="707475"/>
          <w:spacing w:val="11"/>
          <w:w w:val="2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D4F"/>
          <w:spacing w:val="9"/>
          <w:w w:val="100"/>
          <w:position w:val="-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707475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07475"/>
          <w:spacing w:val="23"/>
          <w:w w:val="100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494D4F"/>
          <w:spacing w:val="0"/>
          <w:w w:val="103"/>
          <w:b/>
          <w:bCs/>
          <w:position w:val="-2"/>
        </w:rPr>
        <w:t>Posta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9" w:after="0" w:line="133" w:lineRule="exact"/>
        <w:ind w:right="-20"/>
        <w:jc w:val="left"/>
        <w:tabs>
          <w:tab w:pos="434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3"/>
        </w:rPr>
        <w:t>Hüseyi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3"/>
        </w:rPr>
        <w:t>Koçyiğit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8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3"/>
        </w:rPr>
      </w:r>
      <w:r>
        <w:rPr>
          <w:rFonts w:ascii="Arial" w:hAnsi="Arial" w:cs="Arial" w:eastAsia="Arial"/>
          <w:sz w:val="14"/>
          <w:szCs w:val="14"/>
          <w:color w:val="A8A8AA"/>
          <w:spacing w:val="0"/>
          <w:w w:val="200"/>
          <w:position w:val="-3"/>
        </w:rPr>
        <w:t>.</w:t>
      </w:r>
      <w:r>
        <w:rPr>
          <w:rFonts w:ascii="Arial" w:hAnsi="Arial" w:cs="Arial" w:eastAsia="Arial"/>
          <w:sz w:val="14"/>
          <w:szCs w:val="14"/>
          <w:color w:val="A8A8AA"/>
          <w:spacing w:val="16"/>
          <w:w w:val="200"/>
          <w:position w:val="-3"/>
        </w:rPr>
        <w:t> </w:t>
      </w:r>
      <w:r>
        <w:rPr>
          <w:rFonts w:ascii="Arial" w:hAnsi="Arial" w:cs="Arial" w:eastAsia="Arial"/>
          <w:sz w:val="14"/>
          <w:szCs w:val="14"/>
          <w:color w:val="A8A8AA"/>
          <w:spacing w:val="0"/>
          <w:w w:val="200"/>
          <w:position w:val="-3"/>
        </w:rPr>
        <w:t>ı</w:t>
      </w:r>
      <w:r>
        <w:rPr>
          <w:rFonts w:ascii="Arial" w:hAnsi="Arial" w:cs="Arial" w:eastAsia="Arial"/>
          <w:sz w:val="14"/>
          <w:szCs w:val="14"/>
          <w:color w:val="A8A8AA"/>
          <w:spacing w:val="-37"/>
          <w:w w:val="200"/>
          <w:position w:val="-3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8A8AA"/>
          <w:spacing w:val="0"/>
          <w:w w:val="120"/>
          <w:position w:val="-3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A8A8AA"/>
          <w:spacing w:val="-18"/>
          <w:w w:val="120"/>
          <w:position w:val="-3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858582"/>
          <w:spacing w:val="0"/>
          <w:w w:val="289"/>
          <w:position w:val="-3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858582"/>
          <w:spacing w:val="5"/>
          <w:w w:val="100"/>
          <w:position w:val="-3"/>
        </w:rPr>
        <w:t> </w:t>
      </w:r>
      <w:r>
        <w:rPr>
          <w:rFonts w:ascii="Arial" w:hAnsi="Arial" w:cs="Arial" w:eastAsia="Arial"/>
          <w:sz w:val="13"/>
          <w:szCs w:val="13"/>
          <w:color w:val="A8A8AA"/>
          <w:spacing w:val="0"/>
          <w:w w:val="130"/>
          <w:i/>
          <w:position w:val="-3"/>
        </w:rPr>
        <w:t>:f,</w:t>
      </w:r>
      <w:r>
        <w:rPr>
          <w:rFonts w:ascii="Arial" w:hAnsi="Arial" w:cs="Arial" w:eastAsia="Arial"/>
          <w:sz w:val="13"/>
          <w:szCs w:val="13"/>
          <w:color w:val="A8A8AA"/>
          <w:spacing w:val="0"/>
          <w:w w:val="130"/>
          <w:i/>
          <w:position w:val="-3"/>
        </w:rPr>
        <w:t> </w:t>
      </w:r>
      <w:r>
        <w:rPr>
          <w:rFonts w:ascii="Arial" w:hAnsi="Arial" w:cs="Arial" w:eastAsia="Arial"/>
          <w:sz w:val="13"/>
          <w:szCs w:val="13"/>
          <w:color w:val="A8A8AA"/>
          <w:spacing w:val="2"/>
          <w:w w:val="130"/>
          <w:i/>
          <w:position w:val="-3"/>
        </w:rPr>
        <w:t> </w:t>
      </w:r>
      <w:r>
        <w:rPr>
          <w:rFonts w:ascii="Arial" w:hAnsi="Arial" w:cs="Arial" w:eastAsia="Arial"/>
          <w:sz w:val="13"/>
          <w:szCs w:val="13"/>
          <w:color w:val="939595"/>
          <w:spacing w:val="0"/>
          <w:w w:val="100"/>
          <w:position w:val="-3"/>
        </w:rPr>
        <w:t>•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260"/>
          <w:cols w:num="3" w:equalWidth="0">
            <w:col w:w="2786" w:space="450"/>
            <w:col w:w="1017" w:space="802"/>
            <w:col w:w="6365"/>
          </w:cols>
        </w:sectPr>
      </w:pPr>
      <w:rPr/>
    </w:p>
    <w:p>
      <w:pPr>
        <w:spacing w:before="84" w:after="0" w:line="27" w:lineRule="atLeast"/>
        <w:ind w:left="2569" w:right="-80"/>
        <w:jc w:val="left"/>
        <w:tabs>
          <w:tab w:pos="5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494D4F"/>
          <w:spacing w:val="0"/>
          <w:w w:val="100"/>
          <w:position w:val="3"/>
        </w:rPr>
        <w:t>Gru</w:t>
      </w:r>
      <w:r>
        <w:rPr>
          <w:rFonts w:ascii="Times New Roman" w:hAnsi="Times New Roman" w:cs="Times New Roman" w:eastAsia="Times New Roman"/>
          <w:sz w:val="22"/>
          <w:szCs w:val="22"/>
          <w:color w:val="494D4F"/>
          <w:spacing w:val="0"/>
          <w:w w:val="100"/>
          <w:position w:val="3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494D4F"/>
          <w:spacing w:val="17"/>
          <w:w w:val="100"/>
          <w:position w:val="3"/>
        </w:rPr>
        <w:t> </w:t>
      </w:r>
      <w:r>
        <w:rPr>
          <w:rFonts w:ascii="Arial" w:hAnsi="Arial" w:cs="Arial" w:eastAsia="Arial"/>
          <w:sz w:val="20"/>
          <w:szCs w:val="20"/>
          <w:color w:val="626466"/>
          <w:spacing w:val="0"/>
          <w:w w:val="100"/>
          <w:position w:val="7"/>
        </w:rPr>
        <w:t>ar</w:t>
      </w:r>
      <w:r>
        <w:rPr>
          <w:rFonts w:ascii="Arial" w:hAnsi="Arial" w:cs="Arial" w:eastAsia="Arial"/>
          <w:sz w:val="20"/>
          <w:szCs w:val="20"/>
          <w:color w:val="626466"/>
          <w:spacing w:val="7"/>
          <w:w w:val="100"/>
          <w:position w:val="7"/>
        </w:rPr>
        <w:t> </w:t>
      </w:r>
      <w:r>
        <w:rPr>
          <w:rFonts w:ascii="Arial" w:hAnsi="Arial" w:cs="Arial" w:eastAsia="Arial"/>
          <w:sz w:val="20"/>
          <w:szCs w:val="20"/>
          <w:color w:val="494D4F"/>
          <w:spacing w:val="0"/>
          <w:w w:val="100"/>
          <w:position w:val="7"/>
        </w:rPr>
        <w:t>Amiri</w:t>
      </w:r>
      <w:r>
        <w:rPr>
          <w:rFonts w:ascii="Arial" w:hAnsi="Arial" w:cs="Arial" w:eastAsia="Arial"/>
          <w:sz w:val="20"/>
          <w:szCs w:val="20"/>
          <w:color w:val="494D4F"/>
          <w:spacing w:val="-5"/>
          <w:w w:val="100"/>
          <w:position w:val="7"/>
        </w:rPr>
        <w:t> </w:t>
      </w:r>
      <w:r>
        <w:rPr>
          <w:rFonts w:ascii="Arial" w:hAnsi="Arial" w:cs="Arial" w:eastAsia="Arial"/>
          <w:sz w:val="20"/>
          <w:szCs w:val="20"/>
          <w:color w:val="494D4F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20"/>
          <w:szCs w:val="20"/>
          <w:color w:val="494D4F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94D4F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D4F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  <w:position w:val="0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6" w:after="0" w:line="12" w:lineRule="exact"/>
        <w:ind w:right="-96"/>
        <w:jc w:val="left"/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C1C3C3"/>
          <w:w w:val="70"/>
          <w:position w:val="-35"/>
        </w:rPr>
        <w:t>.</w:t>
      </w:r>
      <w:r>
        <w:rPr>
          <w:rFonts w:ascii="Arial" w:hAnsi="Arial" w:cs="Arial" w:eastAsia="Arial"/>
          <w:sz w:val="27"/>
          <w:szCs w:val="27"/>
          <w:color w:val="C1C3C3"/>
          <w:spacing w:val="-38"/>
          <w:w w:val="100"/>
          <w:position w:val="-35"/>
        </w:rPr>
        <w:t> </w:t>
      </w:r>
      <w:r>
        <w:rPr>
          <w:rFonts w:ascii="Arial" w:hAnsi="Arial" w:cs="Arial" w:eastAsia="Arial"/>
          <w:sz w:val="26"/>
          <w:szCs w:val="26"/>
          <w:color w:val="363636"/>
          <w:spacing w:val="-2"/>
          <w:w w:val="199"/>
          <w:position w:val="-23"/>
        </w:rPr>
        <w:t>'</w:t>
      </w:r>
      <w:r>
        <w:rPr>
          <w:rFonts w:ascii="Arial" w:hAnsi="Arial" w:cs="Arial" w:eastAsia="Arial"/>
          <w:sz w:val="26"/>
          <w:szCs w:val="26"/>
          <w:color w:val="626466"/>
          <w:spacing w:val="-147"/>
          <w:w w:val="100"/>
          <w:position w:val="-23"/>
        </w:rPr>
        <w:t>B</w:t>
      </w:r>
      <w:r>
        <w:rPr>
          <w:rFonts w:ascii="Arial" w:hAnsi="Arial" w:cs="Arial" w:eastAsia="Arial"/>
          <w:sz w:val="27"/>
          <w:szCs w:val="27"/>
          <w:color w:val="494D4F"/>
          <w:spacing w:val="0"/>
          <w:w w:val="47"/>
          <w:position w:val="-35"/>
        </w:rPr>
        <w:t>-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58" w:lineRule="exact"/>
        <w:ind w:right="-108"/>
        <w:jc w:val="left"/>
        <w:tabs>
          <w:tab w:pos="480" w:val="left"/>
        </w:tabs>
        <w:rPr>
          <w:rFonts w:ascii="Times New Roman" w:hAnsi="Times New Roman" w:cs="Times New Roman" w:eastAsia="Times New Roman"/>
          <w:sz w:val="36"/>
          <w:szCs w:val="36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626466"/>
          <w:spacing w:val="-101"/>
          <w:w w:val="101"/>
          <w:position w:val="-24"/>
        </w:rPr>
        <w:t>ü</w:t>
      </w:r>
      <w:r>
        <w:rPr>
          <w:rFonts w:ascii="Arial" w:hAnsi="Arial" w:cs="Arial" w:eastAsia="Arial"/>
          <w:sz w:val="27"/>
          <w:szCs w:val="27"/>
          <w:color w:val="C1C3C3"/>
          <w:spacing w:val="0"/>
          <w:w w:val="44"/>
          <w:i/>
          <w:position w:val="-36"/>
        </w:rPr>
        <w:t>·</w:t>
      </w:r>
      <w:r>
        <w:rPr>
          <w:rFonts w:ascii="Arial" w:hAnsi="Arial" w:cs="Arial" w:eastAsia="Arial"/>
          <w:sz w:val="27"/>
          <w:szCs w:val="27"/>
          <w:color w:val="C1C3C3"/>
          <w:spacing w:val="-56"/>
          <w:w w:val="100"/>
          <w:i/>
          <w:position w:val="-36"/>
        </w:rPr>
        <w:t> </w:t>
      </w:r>
      <w:r>
        <w:rPr>
          <w:rFonts w:ascii="Arial" w:hAnsi="Arial" w:cs="Arial" w:eastAsia="Arial"/>
          <w:sz w:val="27"/>
          <w:szCs w:val="27"/>
          <w:color w:val="494D4F"/>
          <w:spacing w:val="-5"/>
          <w:w w:val="61"/>
          <w:i/>
          <w:position w:val="-36"/>
        </w:rPr>
        <w:t>t</w:t>
      </w:r>
      <w:r>
        <w:rPr>
          <w:rFonts w:ascii="Arial" w:hAnsi="Arial" w:cs="Arial" w:eastAsia="Arial"/>
          <w:sz w:val="26"/>
          <w:szCs w:val="26"/>
          <w:color w:val="626466"/>
          <w:spacing w:val="-54"/>
          <w:w w:val="101"/>
          <w:position w:val="-24"/>
        </w:rPr>
        <w:t>i</w:t>
      </w:r>
      <w:r>
        <w:rPr>
          <w:rFonts w:ascii="Arial" w:hAnsi="Arial" w:cs="Arial" w:eastAsia="Arial"/>
          <w:sz w:val="27"/>
          <w:szCs w:val="27"/>
          <w:color w:val="494D4F"/>
          <w:spacing w:val="8"/>
          <w:w w:val="61"/>
          <w:i/>
          <w:position w:val="-36"/>
        </w:rPr>
        <w:t>ı</w:t>
      </w:r>
      <w:r>
        <w:rPr>
          <w:rFonts w:ascii="Arial" w:hAnsi="Arial" w:cs="Arial" w:eastAsia="Arial"/>
          <w:sz w:val="26"/>
          <w:szCs w:val="26"/>
          <w:color w:val="626466"/>
          <w:spacing w:val="0"/>
          <w:w w:val="100"/>
          <w:position w:val="-24"/>
        </w:rPr>
        <w:t>ı</w:t>
        <w:tab/>
      </w:r>
      <w:r>
        <w:rPr>
          <w:rFonts w:ascii="Arial" w:hAnsi="Arial" w:cs="Arial" w:eastAsia="Arial"/>
          <w:sz w:val="26"/>
          <w:szCs w:val="26"/>
          <w:color w:val="626466"/>
          <w:spacing w:val="0"/>
          <w:w w:val="182"/>
          <w:position w:val="-24"/>
        </w:rPr>
        <w:t>'</w:t>
      </w:r>
      <w:r>
        <w:rPr>
          <w:rFonts w:ascii="Arial" w:hAnsi="Arial" w:cs="Arial" w:eastAsia="Arial"/>
          <w:sz w:val="26"/>
          <w:szCs w:val="26"/>
          <w:color w:val="626466"/>
          <w:spacing w:val="-65"/>
          <w:w w:val="182"/>
          <w:position w:val="-24"/>
        </w:rPr>
        <w:t> </w:t>
      </w:r>
      <w:r>
        <w:rPr>
          <w:rFonts w:ascii="Arial" w:hAnsi="Arial" w:cs="Arial" w:eastAsia="Arial"/>
          <w:sz w:val="22"/>
          <w:szCs w:val="22"/>
          <w:color w:val="626466"/>
          <w:spacing w:val="0"/>
          <w:w w:val="61"/>
          <w:position w:val="-24"/>
        </w:rPr>
        <w:t>1</w:t>
      </w:r>
      <w:r>
        <w:rPr>
          <w:rFonts w:ascii="Arial" w:hAnsi="Arial" w:cs="Arial" w:eastAsia="Arial"/>
          <w:sz w:val="22"/>
          <w:szCs w:val="22"/>
          <w:color w:val="626466"/>
          <w:spacing w:val="-3"/>
          <w:w w:val="61"/>
          <w:position w:val="-24"/>
        </w:rPr>
        <w:t>t</w:t>
      </w:r>
      <w:r>
        <w:rPr>
          <w:rFonts w:ascii="Arial" w:hAnsi="Arial" w:cs="Arial" w:eastAsia="Arial"/>
          <w:sz w:val="27"/>
          <w:szCs w:val="27"/>
          <w:color w:val="C1C3C3"/>
          <w:spacing w:val="0"/>
          <w:w w:val="61"/>
          <w:position w:val="-36"/>
        </w:rPr>
        <w:t>.</w:t>
      </w:r>
      <w:r>
        <w:rPr>
          <w:rFonts w:ascii="Arial" w:hAnsi="Arial" w:cs="Arial" w:eastAsia="Arial"/>
          <w:sz w:val="27"/>
          <w:szCs w:val="27"/>
          <w:color w:val="C1C3C3"/>
          <w:spacing w:val="0"/>
          <w:w w:val="61"/>
          <w:position w:val="-36"/>
        </w:rPr>
        <w:t> </w:t>
      </w:r>
      <w:r>
        <w:rPr>
          <w:rFonts w:ascii="Arial" w:hAnsi="Arial" w:cs="Arial" w:eastAsia="Arial"/>
          <w:sz w:val="27"/>
          <w:szCs w:val="27"/>
          <w:color w:val="C1C3C3"/>
          <w:spacing w:val="4"/>
          <w:w w:val="61"/>
          <w:position w:val="-36"/>
        </w:rPr>
        <w:t> </w:t>
      </w:r>
      <w:r>
        <w:rPr>
          <w:rFonts w:ascii="Arial" w:hAnsi="Arial" w:cs="Arial" w:eastAsia="Arial"/>
          <w:sz w:val="22"/>
          <w:szCs w:val="22"/>
          <w:color w:val="C1C3C3"/>
          <w:spacing w:val="0"/>
          <w:w w:val="100"/>
          <w:position w:val="-24"/>
        </w:rPr>
        <w:t>.</w:t>
      </w:r>
      <w:r>
        <w:rPr>
          <w:rFonts w:ascii="Arial" w:hAnsi="Arial" w:cs="Arial" w:eastAsia="Arial"/>
          <w:sz w:val="22"/>
          <w:szCs w:val="22"/>
          <w:color w:val="C1C3C3"/>
          <w:spacing w:val="-22"/>
          <w:w w:val="100"/>
          <w:position w:val="-24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707475"/>
          <w:spacing w:val="0"/>
          <w:w w:val="122"/>
          <w:position w:val="-24"/>
        </w:rPr>
        <w:t>o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10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112" w:lineRule="atLeast"/>
        <w:ind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707475"/>
          <w:w w:val="120"/>
        </w:rPr>
        <w:t>Ul</w:t>
      </w:r>
      <w:r>
        <w:rPr>
          <w:rFonts w:ascii="Arial" w:hAnsi="Arial" w:cs="Arial" w:eastAsia="Arial"/>
          <w:sz w:val="25"/>
          <w:szCs w:val="25"/>
          <w:color w:val="707475"/>
          <w:w w:val="119"/>
        </w:rPr>
        <w:t>\</w:t>
      </w:r>
      <w:r>
        <w:rPr>
          <w:rFonts w:ascii="Arial" w:hAnsi="Arial" w:cs="Arial" w:eastAsia="Arial"/>
          <w:sz w:val="25"/>
          <w:szCs w:val="25"/>
          <w:color w:val="00000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260"/>
          <w:cols w:num="4" w:equalWidth="0">
            <w:col w:w="5979" w:space="2614"/>
            <w:col w:w="257" w:space="106"/>
            <w:col w:w="1214" w:space="170"/>
            <w:col w:w="1080"/>
          </w:cols>
        </w:sectPr>
      </w:pPr>
      <w:rPr/>
    </w:p>
    <w:p>
      <w:pPr>
        <w:spacing w:before="0" w:after="0" w:line="234" w:lineRule="exact"/>
        <w:ind w:right="332"/>
        <w:jc w:val="right"/>
        <w:tabs>
          <w:tab w:pos="2220" w:val="left"/>
        </w:tabs>
        <w:rPr>
          <w:rFonts w:ascii="Times New Roman" w:hAnsi="Times New Roman" w:cs="Times New Roman" w:eastAsia="Times New Roman"/>
          <w:sz w:val="68"/>
          <w:szCs w:val="68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626466"/>
          <w:spacing w:val="-143"/>
          <w:w w:val="177"/>
          <w:position w:val="4"/>
        </w:rPr>
        <w:t>•</w:t>
      </w:r>
      <w:r>
        <w:rPr>
          <w:rFonts w:ascii="Arial" w:hAnsi="Arial" w:cs="Arial" w:eastAsia="Arial"/>
          <w:sz w:val="21"/>
          <w:szCs w:val="21"/>
          <w:color w:val="363636"/>
          <w:spacing w:val="-6"/>
          <w:w w:val="53"/>
          <w:position w:val="-3"/>
        </w:rPr>
        <w:t>.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53"/>
          <w:position w:val="-3"/>
        </w:rPr>
        <w:t>,.,</w:t>
      </w:r>
      <w:r>
        <w:rPr>
          <w:rFonts w:ascii="Arial" w:hAnsi="Arial" w:cs="Arial" w:eastAsia="Arial"/>
          <w:sz w:val="21"/>
          <w:szCs w:val="21"/>
          <w:color w:val="363636"/>
          <w:spacing w:val="-17"/>
          <w:w w:val="100"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494D4F"/>
          <w:spacing w:val="-4"/>
          <w:w w:val="72"/>
          <w:i/>
          <w:position w:val="-3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626466"/>
          <w:spacing w:val="-78"/>
          <w:w w:val="126"/>
          <w:position w:val="4"/>
        </w:rPr>
        <w:t>·</w:t>
      </w:r>
      <w:r>
        <w:rPr>
          <w:rFonts w:ascii="Arial" w:hAnsi="Arial" w:cs="Arial" w:eastAsia="Arial"/>
          <w:sz w:val="21"/>
          <w:szCs w:val="21"/>
          <w:color w:val="363636"/>
          <w:spacing w:val="-49"/>
          <w:w w:val="71"/>
          <w:i/>
          <w:position w:val="-3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626466"/>
          <w:spacing w:val="0"/>
          <w:w w:val="150"/>
          <w:position w:val="4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626466"/>
          <w:spacing w:val="0"/>
          <w:w w:val="149"/>
          <w:position w:val="4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626466"/>
          <w:spacing w:val="-1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62626"/>
          <w:spacing w:val="0"/>
          <w:w w:val="70"/>
          <w:position w:val="4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262626"/>
          <w:spacing w:val="0"/>
          <w:w w:val="70"/>
          <w:position w:val="4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262626"/>
          <w:spacing w:val="14"/>
          <w:w w:val="70"/>
          <w:position w:val="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D6289"/>
          <w:spacing w:val="0"/>
          <w:w w:val="70"/>
          <w:position w:val="4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5D6289"/>
          <w:spacing w:val="0"/>
          <w:w w:val="70"/>
          <w:position w:val="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D6289"/>
          <w:spacing w:val="4"/>
          <w:w w:val="70"/>
          <w:position w:val="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75"/>
          <w:position w:val="4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11"/>
          <w:w w:val="175"/>
          <w:position w:val="4"/>
        </w:rPr>
        <w:t> </w:t>
      </w:r>
      <w:r>
        <w:rPr>
          <w:rFonts w:ascii="Arial" w:hAnsi="Arial" w:cs="Arial" w:eastAsia="Arial"/>
          <w:sz w:val="21"/>
          <w:szCs w:val="21"/>
          <w:color w:val="858582"/>
          <w:spacing w:val="-33"/>
          <w:w w:val="113"/>
          <w:position w:val="-3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494D4F"/>
          <w:spacing w:val="0"/>
          <w:w w:val="76"/>
          <w:position w:val="4"/>
        </w:rPr>
        <w:t>&lt;iiAcll</w:t>
      </w:r>
      <w:r>
        <w:rPr>
          <w:rFonts w:ascii="Times New Roman" w:hAnsi="Times New Roman" w:cs="Times New Roman" w:eastAsia="Times New Roman"/>
          <w:sz w:val="22"/>
          <w:szCs w:val="22"/>
          <w:color w:val="494D4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494D4F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68"/>
          <w:szCs w:val="68"/>
          <w:color w:val="0318C1"/>
          <w:spacing w:val="0"/>
          <w:w w:val="89"/>
          <w:i/>
          <w:position w:val="4"/>
        </w:rPr>
        <w:t>7</w:t>
      </w:r>
      <w:r>
        <w:rPr>
          <w:rFonts w:ascii="Times New Roman" w:hAnsi="Times New Roman" w:cs="Times New Roman" w:eastAsia="Times New Roman"/>
          <w:sz w:val="68"/>
          <w:szCs w:val="68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right="720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262626"/>
          <w:spacing w:val="-43"/>
          <w:w w:val="119"/>
          <w:position w:val="1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262626"/>
          <w:spacing w:val="0"/>
          <w:w w:val="48"/>
          <w:position w:val="1"/>
        </w:rPr>
        <w:t>..-</w:t>
      </w:r>
      <w:r>
        <w:rPr>
          <w:rFonts w:ascii="Times New Roman" w:hAnsi="Times New Roman" w:cs="Times New Roman" w:eastAsia="Times New Roman"/>
          <w:sz w:val="26"/>
          <w:szCs w:val="26"/>
          <w:color w:val="26262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C1C3C3"/>
          <w:spacing w:val="16"/>
          <w:w w:val="85"/>
          <w:position w:val="1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939595"/>
          <w:spacing w:val="0"/>
          <w:w w:val="52"/>
          <w:position w:val="1"/>
        </w:rPr>
        <w:t>•</w:t>
      </w:r>
      <w:r>
        <w:rPr>
          <w:rFonts w:ascii="Times New Roman" w:hAnsi="Times New Roman" w:cs="Times New Roman" w:eastAsia="Times New Roman"/>
          <w:sz w:val="26"/>
          <w:szCs w:val="26"/>
          <w:color w:val="939595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26"/>
          <w:szCs w:val="26"/>
          <w:color w:val="939595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494D4F"/>
          <w:spacing w:val="-45"/>
          <w:w w:val="71"/>
          <w:position w:val="1"/>
        </w:rPr>
        <w:t>a</w:t>
      </w:r>
      <w:r>
        <w:rPr>
          <w:rFonts w:ascii="Times New Roman" w:hAnsi="Times New Roman" w:cs="Times New Roman" w:eastAsia="Times New Roman"/>
          <w:sz w:val="26"/>
          <w:szCs w:val="26"/>
          <w:color w:val="A8A8AA"/>
          <w:spacing w:val="-20"/>
          <w:w w:val="51"/>
          <w:position w:val="1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626466"/>
          <w:spacing w:val="-81"/>
          <w:w w:val="55"/>
          <w:position w:val="1"/>
        </w:rPr>
        <w:t>1</w:t>
      </w:r>
      <w:r>
        <w:rPr>
          <w:rFonts w:ascii="Times New Roman" w:hAnsi="Times New Roman" w:cs="Times New Roman" w:eastAsia="Times New Roman"/>
          <w:sz w:val="26"/>
          <w:szCs w:val="26"/>
          <w:color w:val="A8A8AA"/>
          <w:spacing w:val="16"/>
          <w:w w:val="51"/>
          <w:position w:val="1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626466"/>
          <w:spacing w:val="0"/>
          <w:w w:val="55"/>
          <w:position w:val="1"/>
        </w:rPr>
        <w:t>.1.!</w:t>
      </w:r>
      <w:r>
        <w:rPr>
          <w:rFonts w:ascii="Times New Roman" w:hAnsi="Times New Roman" w:cs="Times New Roman" w:eastAsia="Times New Roman"/>
          <w:sz w:val="25"/>
          <w:szCs w:val="25"/>
          <w:color w:val="62646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26466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A8A8AA"/>
          <w:spacing w:val="0"/>
          <w:w w:val="58"/>
          <w:position w:val="1"/>
        </w:rPr>
        <w:t>,,</w:t>
      </w:r>
      <w:r>
        <w:rPr>
          <w:rFonts w:ascii="Times New Roman" w:hAnsi="Times New Roman" w:cs="Times New Roman" w:eastAsia="Times New Roman"/>
          <w:sz w:val="22"/>
          <w:szCs w:val="22"/>
          <w:color w:val="A8A8AA"/>
          <w:spacing w:val="-22"/>
          <w:w w:val="58"/>
          <w:position w:val="1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626466"/>
          <w:spacing w:val="0"/>
          <w:w w:val="58"/>
          <w:position w:val="1"/>
        </w:rPr>
        <w:t>!11&gt;</w:t>
      </w:r>
      <w:r>
        <w:rPr>
          <w:rFonts w:ascii="Times New Roman" w:hAnsi="Times New Roman" w:cs="Times New Roman" w:eastAsia="Times New Roman"/>
          <w:sz w:val="22"/>
          <w:szCs w:val="22"/>
          <w:color w:val="626466"/>
          <w:spacing w:val="0"/>
          <w:w w:val="58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26466"/>
          <w:spacing w:val="27"/>
          <w:w w:val="58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262626"/>
          <w:spacing w:val="0"/>
          <w:w w:val="92"/>
          <w:position w:val="1"/>
        </w:rPr>
        <w:t>Müdürü</w:t>
      </w:r>
      <w:r>
        <w:rPr>
          <w:rFonts w:ascii="Arial" w:hAnsi="Arial" w:cs="Arial" w:eastAsia="Arial"/>
          <w:sz w:val="18"/>
          <w:szCs w:val="18"/>
          <w:color w:val="262626"/>
          <w:spacing w:val="6"/>
          <w:w w:val="92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262626"/>
          <w:spacing w:val="0"/>
          <w:w w:val="120"/>
          <w:position w:val="1"/>
        </w:rPr>
        <w:t>"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18" w:lineRule="exact"/>
        <w:ind w:right="1548"/>
        <w:jc w:val="right"/>
        <w:tabs>
          <w:tab w:pos="56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8"/>
          <w:szCs w:val="8"/>
          <w:color w:val="939595"/>
          <w:w w:val="88"/>
          <w:b/>
          <w:bCs/>
          <w:position w:val="-1"/>
        </w:rPr>
        <w:t>\</w:t>
      </w:r>
      <w:r>
        <w:rPr>
          <w:rFonts w:ascii="Arial" w:hAnsi="Arial" w:cs="Arial" w:eastAsia="Arial"/>
          <w:sz w:val="8"/>
          <w:szCs w:val="8"/>
          <w:color w:val="939595"/>
          <w:spacing w:val="-1"/>
          <w:w w:val="89"/>
          <w:b/>
          <w:bCs/>
          <w:position w:val="-1"/>
        </w:rPr>
        <w:t>1</w:t>
      </w:r>
      <w:r>
        <w:rPr>
          <w:rFonts w:ascii="Arial" w:hAnsi="Arial" w:cs="Arial" w:eastAsia="Arial"/>
          <w:sz w:val="8"/>
          <w:szCs w:val="8"/>
          <w:color w:val="939595"/>
          <w:spacing w:val="-5"/>
          <w:w w:val="357"/>
          <w:position w:val="-1"/>
        </w:rPr>
        <w:t>·</w:t>
      </w:r>
      <w:r>
        <w:rPr>
          <w:rFonts w:ascii="Arial" w:hAnsi="Arial" w:cs="Arial" w:eastAsia="Arial"/>
          <w:sz w:val="8"/>
          <w:szCs w:val="8"/>
          <w:color w:val="858582"/>
          <w:spacing w:val="0"/>
          <w:w w:val="237"/>
          <w:position w:val="-1"/>
        </w:rPr>
        <w:t>.</w:t>
      </w:r>
      <w:r>
        <w:rPr>
          <w:rFonts w:ascii="Arial" w:hAnsi="Arial" w:cs="Arial" w:eastAsia="Arial"/>
          <w:sz w:val="8"/>
          <w:szCs w:val="8"/>
          <w:color w:val="858582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8"/>
          <w:szCs w:val="8"/>
          <w:color w:val="858582"/>
          <w:spacing w:val="0"/>
          <w:w w:val="100"/>
          <w:position w:val="-1"/>
        </w:rPr>
      </w:r>
      <w:r>
        <w:rPr>
          <w:rFonts w:ascii="Arial" w:hAnsi="Arial" w:cs="Arial" w:eastAsia="Arial"/>
          <w:sz w:val="14"/>
          <w:szCs w:val="14"/>
          <w:color w:val="707475"/>
          <w:spacing w:val="0"/>
          <w:w w:val="100"/>
          <w:b/>
          <w:bCs/>
          <w:i/>
          <w:position w:val="-1"/>
        </w:rPr>
        <w:t>1</w:t>
      </w:r>
      <w:r>
        <w:rPr>
          <w:rFonts w:ascii="Arial" w:hAnsi="Arial" w:cs="Arial" w:eastAsia="Arial"/>
          <w:sz w:val="14"/>
          <w:szCs w:val="14"/>
          <w:color w:val="707475"/>
          <w:spacing w:val="0"/>
          <w:w w:val="100"/>
          <w:b/>
          <w:bCs/>
          <w:i/>
          <w:position w:val="-1"/>
        </w:rPr>
        <w:t>  </w:t>
      </w:r>
      <w:r>
        <w:rPr>
          <w:rFonts w:ascii="Arial" w:hAnsi="Arial" w:cs="Arial" w:eastAsia="Arial"/>
          <w:sz w:val="14"/>
          <w:szCs w:val="14"/>
          <w:color w:val="707475"/>
          <w:spacing w:val="15"/>
          <w:w w:val="100"/>
          <w:b/>
          <w:bCs/>
          <w:i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858582"/>
          <w:spacing w:val="0"/>
          <w:w w:val="130"/>
          <w:i/>
          <w:position w:val="-1"/>
        </w:rPr>
        <w:t>:</w:t>
      </w:r>
      <w:r>
        <w:rPr>
          <w:rFonts w:ascii="Arial" w:hAnsi="Arial" w:cs="Arial" w:eastAsia="Arial"/>
          <w:sz w:val="14"/>
          <w:szCs w:val="14"/>
          <w:color w:val="858582"/>
          <w:spacing w:val="27"/>
          <w:w w:val="130"/>
          <w:i/>
          <w:position w:val="-1"/>
        </w:rPr>
        <w:t> </w:t>
      </w:r>
      <w:r>
        <w:rPr>
          <w:rFonts w:ascii="Arial" w:hAnsi="Arial" w:cs="Arial" w:eastAsia="Arial"/>
          <w:sz w:val="10"/>
          <w:szCs w:val="10"/>
          <w:color w:val="363636"/>
          <w:spacing w:val="0"/>
          <w:w w:val="63"/>
          <w:i/>
          <w:position w:val="-1"/>
        </w:rPr>
        <w:t>!</w:t>
      </w:r>
      <w:r>
        <w:rPr>
          <w:rFonts w:ascii="Arial" w:hAnsi="Arial" w:cs="Arial" w:eastAsia="Arial"/>
          <w:sz w:val="10"/>
          <w:szCs w:val="10"/>
          <w:color w:val="363636"/>
          <w:spacing w:val="-3"/>
          <w:w w:val="63"/>
          <w:i/>
          <w:position w:val="-1"/>
        </w:rPr>
        <w:t>-</w:t>
      </w:r>
      <w:r>
        <w:rPr>
          <w:rFonts w:ascii="Arial" w:hAnsi="Arial" w:cs="Arial" w:eastAsia="Arial"/>
          <w:sz w:val="10"/>
          <w:szCs w:val="10"/>
          <w:color w:val="494D4F"/>
          <w:spacing w:val="0"/>
          <w:w w:val="63"/>
          <w:i/>
          <w:position w:val="-1"/>
        </w:rPr>
        <w:t>.</w:t>
      </w:r>
      <w:r>
        <w:rPr>
          <w:rFonts w:ascii="Arial" w:hAnsi="Arial" w:cs="Arial" w:eastAsia="Arial"/>
          <w:sz w:val="10"/>
          <w:szCs w:val="10"/>
          <w:color w:val="494D4F"/>
          <w:spacing w:val="7"/>
          <w:w w:val="63"/>
          <w:i/>
          <w:position w:val="-1"/>
        </w:rPr>
        <w:t> </w:t>
      </w:r>
      <w:r>
        <w:rPr>
          <w:rFonts w:ascii="Arial" w:hAnsi="Arial" w:cs="Arial" w:eastAsia="Arial"/>
          <w:sz w:val="11"/>
          <w:szCs w:val="11"/>
          <w:color w:val="494D4F"/>
          <w:spacing w:val="0"/>
          <w:w w:val="367"/>
          <w:position w:val="-1"/>
        </w:rPr>
        <w:t>(</w:t>
      </w:r>
      <w:r>
        <w:rPr>
          <w:rFonts w:ascii="Arial" w:hAnsi="Arial" w:cs="Arial" w:eastAsia="Arial"/>
          <w:sz w:val="11"/>
          <w:szCs w:val="11"/>
          <w:color w:val="494D4F"/>
          <w:spacing w:val="-71"/>
          <w:w w:val="367"/>
          <w:position w:val="-1"/>
        </w:rPr>
        <w:t> </w:t>
      </w:r>
      <w:r>
        <w:rPr>
          <w:rFonts w:ascii="Arial" w:hAnsi="Arial" w:cs="Arial" w:eastAsia="Arial"/>
          <w:sz w:val="11"/>
          <w:szCs w:val="11"/>
          <w:color w:val="363636"/>
          <w:spacing w:val="-18"/>
          <w:w w:val="194"/>
          <w:position w:val="-1"/>
        </w:rPr>
        <w:t>f</w:t>
      </w:r>
      <w:r>
        <w:rPr>
          <w:rFonts w:ascii="Arial" w:hAnsi="Arial" w:cs="Arial" w:eastAsia="Arial"/>
          <w:sz w:val="11"/>
          <w:szCs w:val="11"/>
          <w:color w:val="626466"/>
          <w:spacing w:val="1"/>
          <w:w w:val="122"/>
          <w:position w:val="-1"/>
        </w:rPr>
        <w:t>;</w:t>
      </w:r>
      <w:r>
        <w:rPr>
          <w:rFonts w:ascii="Arial" w:hAnsi="Arial" w:cs="Arial" w:eastAsia="Arial"/>
          <w:sz w:val="11"/>
          <w:szCs w:val="11"/>
          <w:color w:val="363636"/>
          <w:spacing w:val="0"/>
          <w:w w:val="195"/>
          <w:position w:val="-1"/>
        </w:rPr>
        <w:t>i</w:t>
      </w:r>
      <w:r>
        <w:rPr>
          <w:rFonts w:ascii="Arial" w:hAnsi="Arial" w:cs="Arial" w:eastAsia="Arial"/>
          <w:sz w:val="11"/>
          <w:szCs w:val="11"/>
          <w:color w:val="363636"/>
          <w:spacing w:val="-23"/>
          <w:w w:val="100"/>
          <w:position w:val="-1"/>
        </w:rPr>
        <w:t> </w:t>
      </w:r>
      <w:r>
        <w:rPr>
          <w:rFonts w:ascii="Arial" w:hAnsi="Arial" w:cs="Arial" w:eastAsia="Arial"/>
          <w:sz w:val="11"/>
          <w:szCs w:val="11"/>
          <w:color w:val="626466"/>
          <w:spacing w:val="0"/>
          <w:w w:val="171"/>
          <w:position w:val="-1"/>
        </w:rPr>
        <w:t>.</w:t>
      </w:r>
      <w:r>
        <w:rPr>
          <w:rFonts w:ascii="Arial" w:hAnsi="Arial" w:cs="Arial" w:eastAsia="Arial"/>
          <w:sz w:val="11"/>
          <w:szCs w:val="11"/>
          <w:color w:val="626466"/>
          <w:spacing w:val="-7"/>
          <w:w w:val="171"/>
          <w:position w:val="-1"/>
        </w:rPr>
        <w:t>.</w:t>
      </w:r>
      <w:r>
        <w:rPr>
          <w:rFonts w:ascii="Arial" w:hAnsi="Arial" w:cs="Arial" w:eastAsia="Arial"/>
          <w:sz w:val="11"/>
          <w:szCs w:val="11"/>
          <w:color w:val="494D4F"/>
          <w:spacing w:val="0"/>
          <w:w w:val="172"/>
          <w:position w:val="-1"/>
        </w:rPr>
        <w:t>.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337" w:lineRule="exact"/>
        <w:ind w:left="5193" w:right="-20"/>
        <w:jc w:val="left"/>
        <w:tabs>
          <w:tab w:pos="8940" w:val="left"/>
        </w:tabs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ULU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</w:r>
      <w:r>
        <w:rPr>
          <w:rFonts w:ascii="Arial" w:hAnsi="Arial" w:cs="Arial" w:eastAsia="Arial"/>
          <w:sz w:val="24"/>
          <w:szCs w:val="24"/>
          <w:color w:val="A8A8AA"/>
          <w:spacing w:val="-25"/>
          <w:w w:val="119"/>
          <w:position w:val="0"/>
        </w:rPr>
        <w:t>·</w:t>
      </w:r>
      <w:r>
        <w:rPr>
          <w:rFonts w:ascii="Arial" w:hAnsi="Arial" w:cs="Arial" w:eastAsia="Arial"/>
          <w:sz w:val="24"/>
          <w:szCs w:val="24"/>
          <w:color w:val="858582"/>
          <w:spacing w:val="1"/>
          <w:w w:val="178"/>
          <w:position w:val="0"/>
        </w:rPr>
        <w:t>'</w:t>
      </w:r>
      <w:r>
        <w:rPr>
          <w:rFonts w:ascii="Times New Roman" w:hAnsi="Times New Roman" w:cs="Times New Roman" w:eastAsia="Times New Roman"/>
          <w:sz w:val="36"/>
          <w:szCs w:val="36"/>
          <w:color w:val="363636"/>
          <w:spacing w:val="0"/>
          <w:w w:val="48"/>
          <w:position w:val="0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363636"/>
          <w:spacing w:val="-44"/>
          <w:w w:val="48"/>
          <w:position w:val="0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707475"/>
          <w:spacing w:val="0"/>
          <w:w w:val="37"/>
          <w:position w:val="0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707475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C1C3C3"/>
          <w:spacing w:val="-41"/>
          <w:w w:val="73"/>
          <w:position w:val="0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A8A8AA"/>
          <w:spacing w:val="0"/>
          <w:w w:val="61"/>
          <w:position w:val="0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5506" w:right="519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20.111359pt;margin-top:24.795223pt;width:.1pt;height:12.904788pt;mso-position-horizontal-relative:page;mso-position-vertical-relative:paragraph;z-index:-17113" coordorigin="2402,496" coordsize="2,258">
            <v:shape style="position:absolute;left:2402;top:496;width:2;height:258" coordorigin="2402,496" coordsize="0,258" path="m2402,754l2402,496e" filled="f" stroked="t" strokeweight=".23808pt" strokecolor="#747474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Şöf.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40" w:right="260"/>
        </w:sectPr>
      </w:pPr>
      <w:rPr/>
    </w:p>
    <w:p>
      <w:pPr>
        <w:spacing w:before="10" w:after="0" w:line="160" w:lineRule="exact"/>
        <w:jc w:val="left"/>
        <w:rPr>
          <w:sz w:val="16"/>
          <w:szCs w:val="16"/>
        </w:rPr>
      </w:pPr>
      <w:rPr/>
      <w:r>
        <w:rPr/>
        <w:pict>
          <v:group style="position:absolute;margin-left:16.18944pt;margin-top:17.447157pt;width:563.535372pt;height:799.137384pt;mso-position-horizontal-relative:page;mso-position-vertical-relative:page;z-index:-17115" coordorigin="324,349" coordsize="11271,15983">
            <v:group style="position:absolute;left:333;top:380;width:8904;height:2" coordorigin="333,380" coordsize="8904,2">
              <v:shape style="position:absolute;left:333;top:380;width:8904;height:2" coordorigin="333,380" coordsize="8904,0" path="m333,380l9238,380e" filled="f" stroked="t" strokeweight=".95232pt" strokecolor="#484848">
                <v:path arrowok="t"/>
              </v:shape>
            </v:group>
            <v:group style="position:absolute;left:345;top:358;width:2;height:2012" coordorigin="345,358" coordsize="2,2012">
              <v:shape style="position:absolute;left:345;top:358;width:2;height:2012" coordorigin="345,358" coordsize="0,2012" path="m345,2371l345,358e" filled="f" stroked="t" strokeweight=".95232pt" strokecolor="#4F4F4F">
                <v:path arrowok="t"/>
              </v:shape>
            </v:group>
            <v:group style="position:absolute;left:2376;top:363;width:2;height:1138" coordorigin="2376,363" coordsize="2,1138">
              <v:shape style="position:absolute;left:2376;top:363;width:2;height:1138" coordorigin="2376,363" coordsize="0,1138" path="m2376,1501l2376,363e" filled="f" stroked="t" strokeweight=".95232pt" strokecolor="#3B3B3B">
                <v:path arrowok="t"/>
              </v:shape>
            </v:group>
            <v:group style="position:absolute;left:6938;top:392;width:1195;height:2" coordorigin="6938,392" coordsize="1195,2">
              <v:shape style="position:absolute;left:6938;top:392;width:1195;height:2" coordorigin="6938,392" coordsize="1195,0" path="m6938,392l8133,392e" filled="f" stroked="t" strokeweight=".95232pt" strokecolor="#444444">
                <v:path arrowok="t"/>
              </v:shape>
            </v:group>
            <v:group style="position:absolute;left:8233;top:394;width:3295;height:2" coordorigin="8233,394" coordsize="3295,2">
              <v:shape style="position:absolute;left:8233;top:394;width:3295;height:2" coordorigin="8233,394" coordsize="3295,0" path="m8233,394l11528,394e" filled="f" stroked="t" strokeweight=".95232pt" strokecolor="#444444">
                <v:path arrowok="t"/>
              </v:shape>
            </v:group>
            <v:group style="position:absolute;left:9147;top:382;width:2;height:1118" coordorigin="9147,382" coordsize="2,1118">
              <v:shape style="position:absolute;left:9147;top:382;width:2;height:1118" coordorigin="9147,382" coordsize="0,1118" path="m9147,1501l9147,382e" filled="f" stroked="t" strokeweight=".95232pt" strokecolor="#444444">
                <v:path arrowok="t"/>
              </v:shape>
            </v:group>
            <v:group style="position:absolute;left:11528;top:387;width:2;height:6080" coordorigin="11528,387" coordsize="2,6080">
              <v:shape style="position:absolute;left:11528;top:387;width:2;height:6080" coordorigin="11528,387" coordsize="0,6080" path="m11528,6467l11528,387e" filled="f" stroked="t" strokeweight=".95232pt" strokecolor="#444444">
                <v:path arrowok="t"/>
              </v:shape>
            </v:group>
            <v:group style="position:absolute;left:343;top:1300;width:2;height:363" coordorigin="343,1300" coordsize="2,363">
              <v:shape style="position:absolute;left:343;top:1300;width:2;height:363" coordorigin="343,1300" coordsize="0,363" path="m343,1663l343,1300e" filled="f" stroked="t" strokeweight=".95232pt" strokecolor="#6B6B6B">
                <v:path arrowok="t"/>
              </v:shape>
            </v:group>
            <v:group style="position:absolute;left:2376;top:1443;width:2;height:220" coordorigin="2376,1443" coordsize="2,220">
              <v:shape style="position:absolute;left:2376;top:1443;width:2;height:220" coordorigin="2376,1443" coordsize="0,220" path="m2376,1663l2376,1443e" filled="f" stroked="t" strokeweight=".47616pt" strokecolor="#1C1C1C">
                <v:path arrowok="t"/>
              </v:shape>
            </v:group>
            <v:group style="position:absolute;left:9147;top:1443;width:2;height:401" coordorigin="9147,1443" coordsize="2,401">
              <v:shape style="position:absolute;left:9147;top:1443;width:2;height:401" coordorigin="9147,1443" coordsize="0,401" path="m9147,1845l9147,1443e" filled="f" stroked="t" strokeweight=".47616pt" strokecolor="#1F1F1F">
                <v:path arrowok="t"/>
              </v:shape>
            </v:group>
            <v:group style="position:absolute;left:333;top:1816;width:3566;height:2" coordorigin="333,1816" coordsize="3566,2">
              <v:shape style="position:absolute;left:333;top:1816;width:3566;height:2" coordorigin="333,1816" coordsize="3566,0" path="m333,1816l3900,1816e" filled="f" stroked="t" strokeweight=".95232pt" strokecolor="#484848">
                <v:path arrowok="t"/>
              </v:shape>
            </v:group>
            <v:group style="position:absolute;left:2376;top:363;width:2;height:1463" coordorigin="2376,363" coordsize="2,1463">
              <v:shape style="position:absolute;left:2376;top:363;width:2;height:1463" coordorigin="2376,363" coordsize="0,1463" path="m2376,1826l2376,363e" filled="f" stroked="t" strokeweight=".47616pt" strokecolor="#343434">
                <v:path arrowok="t"/>
              </v:shape>
            </v:group>
            <v:group style="position:absolute;left:3843;top:1828;width:7685;height:2" coordorigin="3843,1828" coordsize="7685,2">
              <v:shape style="position:absolute;left:3843;top:1828;width:7685;height:2" coordorigin="3843,1828" coordsize="7685,0" path="m3843,1828l11528,1828e" filled="f" stroked="t" strokeweight=".95232pt" strokecolor="#444444">
                <v:path arrowok="t"/>
              </v:shape>
            </v:group>
            <v:group style="position:absolute;left:7376;top:1831;width:167;height:2" coordorigin="7376,1831" coordsize="167,2">
              <v:shape style="position:absolute;left:7376;top:1831;width:167;height:2" coordorigin="7376,1831" coordsize="167,0" path="m7376,1831l7542,1831e" filled="f" stroked="t" strokeweight="1.190400pt" strokecolor="#575757">
                <v:path arrowok="t"/>
              </v:shape>
            </v:group>
            <v:group style="position:absolute;left:7723;top:1831;width:729;height:2" coordorigin="7723,1831" coordsize="729,2">
              <v:shape style="position:absolute;left:7723;top:1831;width:729;height:2" coordorigin="7723,1831" coordsize="729,0" path="m7723,1831l8452,1831e" filled="f" stroked="t" strokeweight=".95232pt" strokecolor="#383838">
                <v:path arrowok="t"/>
              </v:shape>
            </v:group>
            <v:group style="position:absolute;left:333;top:2055;width:4628;height:2" coordorigin="333,2055" coordsize="4628,2">
              <v:shape style="position:absolute;left:333;top:2055;width:4628;height:2" coordorigin="333,2055" coordsize="4628,0" path="m333,2055l4962,2055e" filled="f" stroked="t" strokeweight=".95232pt" strokecolor="#444444">
                <v:path arrowok="t"/>
              </v:shape>
            </v:group>
            <v:group style="position:absolute;left:4904;top:2070;width:6623;height:2" coordorigin="4904,2070" coordsize="6623,2">
              <v:shape style="position:absolute;left:4904;top:2070;width:6623;height:2" coordorigin="4904,2070" coordsize="6623,0" path="m4904,2070l11528,2070e" filled="f" stroked="t" strokeweight=".95232pt" strokecolor="#444444">
                <v:path arrowok="t"/>
              </v:shape>
            </v:group>
            <v:group style="position:absolute;left:338;top:2301;width:5390;height:2" coordorigin="338,2301" coordsize="5390,2">
              <v:shape style="position:absolute;left:338;top:2301;width:5390;height:2" coordorigin="338,2301" coordsize="5390,0" path="m338,2301l5728,2301e" filled="f" stroked="t" strokeweight=".95232pt" strokecolor="#484848">
                <v:path arrowok="t"/>
              </v:shape>
            </v:group>
            <v:group style="position:absolute;left:5481;top:2316;width:6047;height:2" coordorigin="5481,2316" coordsize="6047,2">
              <v:shape style="position:absolute;left:5481;top:2316;width:6047;height:2" coordorigin="5481,2316" coordsize="6047,0" path="m5481,2316l11528,2316e" filled="f" stroked="t" strokeweight=".95232pt" strokecolor="#444444">
                <v:path arrowok="t"/>
              </v:shape>
            </v:group>
            <v:group style="position:absolute;left:338;top:2543;width:6519;height:2" coordorigin="338,2543" coordsize="6519,2">
              <v:shape style="position:absolute;left:338;top:2543;width:6519;height:2" coordorigin="338,2543" coordsize="6519,0" path="m338,2543l6857,2543e" filled="f" stroked="t" strokeweight=".71424pt" strokecolor="#3F3F3F">
                <v:path arrowok="t"/>
              </v:shape>
            </v:group>
            <v:group style="position:absolute;left:5676;top:2552;width:5857;height:2" coordorigin="5676,2552" coordsize="5857,2">
              <v:shape style="position:absolute;left:5676;top:2552;width:5857;height:2" coordorigin="5676,2552" coordsize="5857,0" path="m5676,2552l11533,2552e" filled="f" stroked="t" strokeweight=".95232pt" strokecolor="#3F3F3F">
                <v:path arrowok="t"/>
              </v:shape>
            </v:group>
            <v:group style="position:absolute;left:338;top:2775;width:2495;height:2" coordorigin="338,2775" coordsize="2495,2">
              <v:shape style="position:absolute;left:338;top:2775;width:2495;height:2" coordorigin="338,2775" coordsize="2495,0" path="m338,2775l2833,2775e" filled="f" stroked="t" strokeweight=".95232pt" strokecolor="#444444">
                <v:path arrowok="t"/>
              </v:shape>
            </v:group>
            <v:group style="position:absolute;left:1624;top:2794;width:9909;height:2" coordorigin="1624,2794" coordsize="9909,2">
              <v:shape style="position:absolute;left:1624;top:2794;width:9909;height:2" coordorigin="1624,2794" coordsize="9909,0" path="m1624,2794l11533,2794e" filled="f" stroked="t" strokeweight=".95232pt" strokecolor="#444444">
                <v:path arrowok="t"/>
              </v:shape>
            </v:group>
            <v:group style="position:absolute;left:7485;top:2796;width:2890;height:2" coordorigin="7485,2796" coordsize="2890,2">
              <v:shape style="position:absolute;left:7485;top:2796;width:2890;height:2" coordorigin="7485,2796" coordsize="2890,0" path="m7485,2796l10376,2796e" filled="f" stroked="t" strokeweight=".95232pt" strokecolor="#444444">
                <v:path arrowok="t"/>
              </v:shape>
            </v:group>
            <v:group style="position:absolute;left:338;top:3016;width:3462;height:2" coordorigin="338,3016" coordsize="3462,2">
              <v:shape style="position:absolute;left:338;top:3016;width:3462;height:2" coordorigin="338,3016" coordsize="3462,0" path="m338,3016l3800,3016e" filled="f" stroked="t" strokeweight=".95232pt" strokecolor="#484848">
                <v:path arrowok="t"/>
              </v:shape>
            </v:group>
            <v:group style="position:absolute;left:2781;top:3030;width:8757;height:2" coordorigin="2781,3030" coordsize="8757,2">
              <v:shape style="position:absolute;left:2781;top:3030;width:8757;height:2" coordorigin="2781,3030" coordsize="8757,0" path="m2781,3030l11537,3030e" filled="f" stroked="t" strokeweight=".95232pt" strokecolor="#444444">
                <v:path arrowok="t"/>
              </v:shape>
            </v:group>
            <v:group style="position:absolute;left:3878;top:3021;width:2;height:975" coordorigin="3878,3021" coordsize="2,975">
              <v:shape style="position:absolute;left:3878;top:3021;width:2;height:975" coordorigin="3878,3021" coordsize="0,975" path="m3878,3996l3878,3021e" filled="f" stroked="t" strokeweight=".95232pt" strokecolor="#383838">
                <v:path arrowok="t"/>
              </v:shape>
            </v:group>
            <v:group style="position:absolute;left:7528;top:3025;width:2;height:980" coordorigin="7528,3025" coordsize="2,980">
              <v:shape style="position:absolute;left:7528;top:3025;width:2;height:980" coordorigin="7528,3025" coordsize="0,980" path="m7528,4005l7528,3025e" filled="f" stroked="t" strokeweight=".95232pt" strokecolor="#4B4B4B">
                <v:path arrowok="t"/>
              </v:shape>
            </v:group>
            <v:group style="position:absolute;left:7504;top:3370;width:1628;height:2" coordorigin="7504,3370" coordsize="1628,2">
              <v:shape style="position:absolute;left:7504;top:3370;width:1628;height:2" coordorigin="7504,3370" coordsize="1628,0" path="m7504,3370l9133,3370e" filled="f" stroked="t" strokeweight=".23808pt" strokecolor="#575757">
                <v:path arrowok="t"/>
              </v:shape>
            </v:group>
            <v:group style="position:absolute;left:9133;top:3370;width:1462;height:2" coordorigin="9133,3370" coordsize="1462,2">
              <v:shape style="position:absolute;left:9133;top:3370;width:1462;height:2" coordorigin="9133,3370" coordsize="1462,0" path="m9133,3370l10595,3370e" filled="f" stroked="t" strokeweight=".23808pt" strokecolor="#000000">
                <v:path arrowok="t"/>
              </v:shape>
            </v:group>
            <v:group style="position:absolute;left:10595;top:3370;width:943;height:2" coordorigin="10595,3370" coordsize="943,2">
              <v:shape style="position:absolute;left:10595;top:3370;width:943;height:2" coordorigin="10595,3370" coordsize="943,0" path="m10595,3370l11537,3370e" filled="f" stroked="t" strokeweight=".23808pt" strokecolor="#444444">
                <v:path arrowok="t"/>
              </v:shape>
            </v:group>
            <v:group style="position:absolute;left:350;top:2285;width:2;height:8364" coordorigin="350,2285" coordsize="2,8364">
              <v:shape style="position:absolute;left:350;top:2285;width:2;height:8364" coordorigin="350,2285" coordsize="0,8364" path="m350,10649l350,2285e" filled="f" stroked="t" strokeweight=".95232pt" strokecolor="#3B3B3B">
                <v:path arrowok="t"/>
              </v:shape>
            </v:group>
            <v:group style="position:absolute;left:3866;top:3685;width:3671;height:2" coordorigin="3866,3685" coordsize="3671,2">
              <v:shape style="position:absolute;left:3866;top:3685;width:3671;height:2" coordorigin="3866,3685" coordsize="3671,0" path="m3866,3685l7538,3685e" filled="f" stroked="t" strokeweight=".95232pt" strokecolor="#484848">
                <v:path arrowok="t"/>
              </v:shape>
            </v:group>
            <v:group style="position:absolute;left:338;top:3986;width:8147;height:2" coordorigin="338,3986" coordsize="8147,2">
              <v:shape style="position:absolute;left:338;top:3986;width:8147;height:2" coordorigin="338,3986" coordsize="8147,0" path="m338,3986l8485,3986e" filled="f" stroked="t" strokeweight="1.190400pt" strokecolor="#3B3B3B">
                <v:path arrowok="t"/>
              </v:shape>
            </v:group>
            <v:group style="position:absolute;left:6842;top:3680;width:2;height:320" coordorigin="6842,3680" coordsize="2,320">
              <v:shape style="position:absolute;left:6842;top:3680;width:2;height:320" coordorigin="6842,3680" coordsize="0,320" path="m6842,4000l6842,3680e" filled="f" stroked="t" strokeweight=".95232pt" strokecolor="#3F3F3F">
                <v:path arrowok="t"/>
              </v:shape>
            </v:group>
            <v:group style="position:absolute;left:7476;top:3993;width:4062;height:2" coordorigin="7476,3993" coordsize="4062,2">
              <v:shape style="position:absolute;left:7476;top:3993;width:4062;height:2" coordorigin="7476,3993" coordsize="4062,0" path="m7476,3993l11537,3993e" filled="f" stroked="t" strokeweight=".95232pt" strokecolor="#3F3F3F">
                <v:path arrowok="t"/>
              </v:shape>
            </v:group>
            <v:group style="position:absolute;left:338;top:4261;width:11175;height:2" coordorigin="338,4261" coordsize="11175,2">
              <v:shape style="position:absolute;left:338;top:4261;width:11175;height:2" coordorigin="338,4261" coordsize="11175,0" path="m338,4261l11514,4261e" filled="f" stroked="t" strokeweight=".95232pt" strokecolor="#444444">
                <v:path arrowok="t"/>
              </v:shape>
            </v:group>
            <v:group style="position:absolute;left:2381;top:3977;width:2;height:311" coordorigin="2381,3977" coordsize="2,311">
              <v:shape style="position:absolute;left:2381;top:3977;width:2;height:311" coordorigin="2381,3977" coordsize="0,311" path="m2381,4287l2381,3977e" filled="f" stroked="t" strokeweight=".71424pt" strokecolor="#1F1F1F">
                <v:path arrowok="t"/>
              </v:shape>
            </v:group>
            <v:group style="position:absolute;left:10118;top:4263;width:1419;height:2" coordorigin="10118,4263" coordsize="1419,2">
              <v:shape style="position:absolute;left:10118;top:4263;width:1419;height:2" coordorigin="10118,4263" coordsize="1419,0" path="m10118,4263l11537,4263e" filled="f" stroked="t" strokeweight=".95232pt" strokecolor="#484848">
                <v:path arrowok="t"/>
              </v:shape>
            </v:group>
            <v:group style="position:absolute;left:11530;top:3938;width:2;height:1324" coordorigin="11530,3938" coordsize="2,1324">
              <v:shape style="position:absolute;left:11530;top:3938;width:2;height:1324" coordorigin="11530,3938" coordsize="0,1324" path="m11530,5262l11530,3938e" filled="f" stroked="t" strokeweight=".95232pt" strokecolor="#484848">
                <v:path arrowok="t"/>
              </v:shape>
            </v:group>
            <v:group style="position:absolute;left:2383;top:4211;width:2;height:1520" coordorigin="2383,4211" coordsize="2,1520">
              <v:shape style="position:absolute;left:2383;top:4211;width:2;height:1520" coordorigin="2383,4211" coordsize="0,1520" path="m2383,5731l2383,4211e" filled="f" stroked="t" strokeweight=".95232pt" strokecolor="#3B3B3B">
                <v:path arrowok="t"/>
              </v:shape>
            </v:group>
            <v:group style="position:absolute;left:2367;top:4505;width:9176;height:2" coordorigin="2367,4505" coordsize="9176,2">
              <v:shape style="position:absolute;left:2367;top:4505;width:9176;height:2" coordorigin="2367,4505" coordsize="9176,0" path="m2367,4505l11542,4505e" filled="f" stroked="t" strokeweight=".95232pt" strokecolor="#444444">
                <v:path arrowok="t"/>
              </v:shape>
            </v:group>
            <v:group style="position:absolute;left:6800;top:4502;width:743;height:2" coordorigin="6800,4502" coordsize="743,2">
              <v:shape style="position:absolute;left:6800;top:4502;width:743;height:2" coordorigin="6800,4502" coordsize="743,0" path="m6800,4502l7542,4502e" filled="f" stroked="t" strokeweight=".95232pt" strokecolor="#444444">
                <v:path arrowok="t"/>
              </v:shape>
            </v:group>
            <v:group style="position:absolute;left:10118;top:4502;width:505;height:2" coordorigin="10118,4502" coordsize="505,2">
              <v:shape style="position:absolute;left:10118;top:4502;width:505;height:2" coordorigin="10118,4502" coordsize="505,0" path="m10118,4502l10623,4502e" filled="f" stroked="t" strokeweight=".95232pt" strokecolor="#3F3F3F">
                <v:path arrowok="t"/>
              </v:shape>
            </v:group>
            <v:group style="position:absolute;left:4940;top:4498;width:2;height:287" coordorigin="4940,4498" coordsize="2,287">
              <v:shape style="position:absolute;left:4940;top:4498;width:2;height:287" coordorigin="4940,4498" coordsize="0,287" path="m4940,4784l4940,4498e" filled="f" stroked="t" strokeweight=".71424pt" strokecolor="#3B3B3B">
                <v:path arrowok="t"/>
              </v:shape>
            </v:group>
            <v:group style="position:absolute;left:4933;top:4992;width:6609;height:2" coordorigin="4933,4992" coordsize="6609,2">
              <v:shape style="position:absolute;left:4933;top:4992;width:6609;height:2" coordorigin="4933,4992" coordsize="6609,0" path="m4933,4992l11542,4992e" filled="f" stroked="t" strokeweight=".95232pt" strokecolor="#444444">
                <v:path arrowok="t"/>
              </v:shape>
            </v:group>
            <v:group style="position:absolute;left:4938;top:4727;width:2;height:277" coordorigin="4938,4727" coordsize="2,277">
              <v:shape style="position:absolute;left:4938;top:4727;width:2;height:277" coordorigin="4938,4727" coordsize="0,277" path="m4938,5004l4938,4727e" filled="f" stroked="t" strokeweight=".47616pt" strokecolor="#0F0F0F">
                <v:path arrowok="t"/>
              </v:shape>
            </v:group>
            <v:group style="position:absolute;left:4938;top:4947;width:2;height:306" coordorigin="4938,4947" coordsize="2,306">
              <v:shape style="position:absolute;left:4938;top:4947;width:2;height:306" coordorigin="4938,4947" coordsize="0,306" path="m4938,5253l4938,4947e" filled="f" stroked="t" strokeweight=".71424pt" strokecolor="#2B2B2B">
                <v:path arrowok="t"/>
              </v:shape>
            </v:group>
            <v:group style="position:absolute;left:4933;top:5234;width:6609;height:2" coordorigin="4933,5234" coordsize="6609,2">
              <v:shape style="position:absolute;left:4933;top:5234;width:6609;height:2" coordorigin="4933,5234" coordsize="6609,0" path="m4933,5234l11542,5234e" filled="f" stroked="t" strokeweight=".95232pt" strokecolor="#444444">
                <v:path arrowok="t"/>
              </v:shape>
            </v:group>
            <v:group style="position:absolute;left:4933;top:5475;width:5347;height:2" coordorigin="4933,5475" coordsize="5347,2">
              <v:shape style="position:absolute;left:4933;top:5475;width:5347;height:2" coordorigin="4933,5475" coordsize="5347,0" path="m4933,5475l10280,5475e" filled="f" stroked="t" strokeweight=".95232pt" strokecolor="#444444">
                <v:path arrowok="t"/>
              </v:shape>
            </v:group>
            <v:group style="position:absolute;left:10118;top:5473;width:505;height:2" coordorigin="10118,5473" coordsize="505,2">
              <v:shape style="position:absolute;left:10118;top:5473;width:505;height:2" coordorigin="10118,5473" coordsize="505,0" path="m10118,5473l10623,5473e" filled="f" stroked="t" strokeweight=".47616pt" strokecolor="#1F1F1F">
                <v:path arrowok="t"/>
              </v:shape>
            </v:group>
            <v:group style="position:absolute;left:10566;top:5473;width:981;height:2" coordorigin="10566,5473" coordsize="981,2">
              <v:shape style="position:absolute;left:10566;top:5473;width:981;height:2" coordorigin="10566,5473" coordsize="981,0" path="m10566,5473l11547,5473e" filled="f" stroked="t" strokeweight=".71424pt" strokecolor="#3B3B3B">
                <v:path arrowok="t"/>
              </v:shape>
            </v:group>
            <v:group style="position:absolute;left:2376;top:5714;width:9171;height:2" coordorigin="2376,5714" coordsize="9171,2">
              <v:shape style="position:absolute;left:2376;top:5714;width:9171;height:2" coordorigin="2376,5714" coordsize="9171,0" path="m2376,5714l11547,5714e" filled="f" stroked="t" strokeweight=".95232pt" strokecolor="#3F3F3F">
                <v:path arrowok="t"/>
              </v:shape>
            </v:group>
            <v:group style="position:absolute;left:2381;top:5673;width:2;height:315" coordorigin="2381,5673" coordsize="2,315">
              <v:shape style="position:absolute;left:2381;top:5673;width:2;height:315" coordorigin="2381,5673" coordsize="0,315" path="m2381,5989l2381,5673e" filled="f" stroked="t" strokeweight=".71424pt" strokecolor="#1F1F1F">
                <v:path arrowok="t"/>
              </v:shape>
            </v:group>
            <v:group style="position:absolute;left:2376;top:5953;width:9171;height:2" coordorigin="2376,5953" coordsize="9171,2">
              <v:shape style="position:absolute;left:2376;top:5953;width:9171;height:2" coordorigin="2376,5953" coordsize="9171,0" path="m2376,5953l11547,5953e" filled="f" stroked="t" strokeweight=".95232pt" strokecolor="#3F3F3F">
                <v:path arrowok="t"/>
              </v:shape>
            </v:group>
            <v:group style="position:absolute;left:4940;top:5195;width:2;height:1013" coordorigin="4940,5195" coordsize="2,1013">
              <v:shape style="position:absolute;left:4940;top:5195;width:2;height:1013" coordorigin="4940,5195" coordsize="0,1013" path="m4940,6209l4940,5195e" filled="f" stroked="t" strokeweight=".95232pt" strokecolor="#444444">
                <v:path arrowok="t"/>
              </v:shape>
            </v:group>
            <v:group style="position:absolute;left:2381;top:5931;width:2;height:2729" coordorigin="2381,5931" coordsize="2,2729">
              <v:shape style="position:absolute;left:2381;top:5931;width:2;height:2729" coordorigin="2381,5931" coordsize="0,2729" path="m2381,8661l2381,5931e" filled="f" stroked="t" strokeweight=".95232pt" strokecolor="#444444">
                <v:path arrowok="t"/>
              </v:shape>
            </v:group>
            <v:group style="position:absolute;left:2371;top:6194;width:9171;height:2" coordorigin="2371,6194" coordsize="9171,2">
              <v:shape style="position:absolute;left:2371;top:6194;width:9171;height:2" coordorigin="2371,6194" coordsize="9171,0" path="m2371,6194l11542,6194e" filled="f" stroked="t" strokeweight=".95232pt" strokecolor="#484848">
                <v:path arrowok="t"/>
              </v:shape>
            </v:group>
            <v:group style="position:absolute;left:4781;top:6194;width:171;height:2" coordorigin="4781,6194" coordsize="171,2">
              <v:shape style="position:absolute;left:4781;top:6194;width:171;height:2" coordorigin="4781,6194" coordsize="171,0" path="m4781,6194l4952,6194e" filled="f" stroked="t" strokeweight="1.190400pt" strokecolor="#5B5B5B">
                <v:path arrowok="t"/>
              </v:shape>
            </v:group>
            <v:group style="position:absolute;left:343;top:6438;width:11199;height:2" coordorigin="343,6438" coordsize="11199,2">
              <v:shape style="position:absolute;left:343;top:6438;width:11199;height:2" coordorigin="343,6438" coordsize="11199,0" path="m343,6438l11542,6438e" filled="f" stroked="t" strokeweight=".95232pt" strokecolor="#444444">
                <v:path arrowok="t"/>
              </v:shape>
            </v:group>
            <v:group style="position:absolute;left:348;top:6390;width:2;height:540" coordorigin="348,6390" coordsize="2,540">
              <v:shape style="position:absolute;left:348;top:6390;width:2;height:540" coordorigin="348,6390" coordsize="0,540" path="m348,6930l348,6390e" filled="f" stroked="t" strokeweight=".47616pt" strokecolor="#181818">
                <v:path arrowok="t"/>
              </v:shape>
            </v:group>
            <v:group style="position:absolute;left:11544;top:6376;width:2;height:2442" coordorigin="11544,6376" coordsize="2,2442">
              <v:shape style="position:absolute;left:11544;top:6376;width:2;height:2442" coordorigin="11544,6376" coordsize="0,2442" path="m11544,8818l11544,6376e" filled="f" stroked="t" strokeweight=".71424pt" strokecolor="#3F3F3F">
                <v:path arrowok="t"/>
              </v:shape>
            </v:group>
            <v:group style="position:absolute;left:343;top:6906;width:11204;height:2" coordorigin="343,6906" coordsize="11204,2">
              <v:shape style="position:absolute;left:343;top:6906;width:11204;height:2" coordorigin="343,6906" coordsize="11204,0" path="m343,6906l11547,6906e" filled="f" stroked="t" strokeweight=".95232pt" strokecolor="#444444">
                <v:path arrowok="t"/>
              </v:shape>
            </v:group>
            <v:group style="position:absolute;left:350;top:6854;width:2;height:315" coordorigin="350,6854" coordsize="2,315">
              <v:shape style="position:absolute;left:350;top:6854;width:2;height:315" coordorigin="350,6854" coordsize="0,315" path="m350,7169l350,6854e" filled="f" stroked="t" strokeweight=".71424pt" strokecolor="#383838">
                <v:path arrowok="t"/>
              </v:shape>
            </v:group>
            <v:group style="position:absolute;left:4947;top:6897;width:2;height:975" coordorigin="4947,6897" coordsize="2,975">
              <v:shape style="position:absolute;left:4947;top:6897;width:2;height:975" coordorigin="4947,6897" coordsize="0,975" path="m4947,7872l4947,6897e" filled="f" stroked="t" strokeweight=".95232pt" strokecolor="#545454">
                <v:path arrowok="t"/>
              </v:shape>
            </v:group>
            <v:group style="position:absolute;left:4938;top:7153;width:2843;height:2" coordorigin="4938,7153" coordsize="2843,2">
              <v:shape style="position:absolute;left:4938;top:7153;width:2843;height:2" coordorigin="4938,7153" coordsize="2843,0" path="m4938,7153l7780,7153e" filled="f" stroked="t" strokeweight=".71424pt" strokecolor="#444444">
                <v:path arrowok="t"/>
              </v:shape>
            </v:group>
            <v:group style="position:absolute;left:7723;top:7150;width:3833;height:2" coordorigin="7723,7150" coordsize="3833,2">
              <v:shape style="position:absolute;left:7723;top:7150;width:3833;height:2" coordorigin="7723,7150" coordsize="3833,0" path="m7723,7150l11556,7150e" filled="f" stroked="t" strokeweight=".95232pt" strokecolor="#484848">
                <v:path arrowok="t"/>
              </v:shape>
            </v:group>
            <v:group style="position:absolute;left:4985;top:7392;width:1876;height:2" coordorigin="4985,7392" coordsize="1876,2">
              <v:shape style="position:absolute;left:4985;top:7392;width:1876;height:2" coordorigin="4985,7392" coordsize="1876,0" path="m4985,7392l6861,7392e" filled="f" stroked="t" strokeweight=".95232pt" strokecolor="#484848">
                <v:path arrowok="t"/>
              </v:shape>
            </v:group>
            <v:group style="position:absolute;left:6828;top:7131;width:2;height:722" coordorigin="6828,7131" coordsize="2,722">
              <v:shape style="position:absolute;left:6828;top:7131;width:2;height:722" coordorigin="6828,7131" coordsize="0,722" path="m6828,7853l6828,7131e" filled="f" stroked="t" strokeweight=".23808pt" strokecolor="#606060">
                <v:path arrowok="t"/>
              </v:shape>
            </v:group>
            <v:group style="position:absolute;left:8442;top:7145;width:2;height:726" coordorigin="8442,7145" coordsize="2,726">
              <v:shape style="position:absolute;left:8442;top:7145;width:2;height:726" coordorigin="8442,7145" coordsize="0,726" path="m8442,7872l8442,7145e" filled="f" stroked="t" strokeweight=".95232pt" strokecolor="#4B4B4B">
                <v:path arrowok="t"/>
              </v:shape>
            </v:group>
            <v:group style="position:absolute;left:9318;top:7387;width:2238;height:2" coordorigin="9318,7387" coordsize="2238,2">
              <v:shape style="position:absolute;left:9318;top:7387;width:2238;height:2" coordorigin="9318,7387" coordsize="2238,0" path="m9318,7387l11556,7387e" filled="f" stroked="t" strokeweight=".95232pt" strokecolor="#484848">
                <v:path arrowok="t"/>
              </v:shape>
            </v:group>
            <v:group style="position:absolute;left:343;top:7862;width:2067;height:2" coordorigin="343,7862" coordsize="2067,2">
              <v:shape style="position:absolute;left:343;top:7862;width:2067;height:2" coordorigin="343,7862" coordsize="2067,0" path="m343,7862l2409,7862e" filled="f" stroked="t" strokeweight=".71424pt" strokecolor="#484848">
                <v:path arrowok="t"/>
              </v:shape>
            </v:group>
            <v:group style="position:absolute;left:7723;top:7862;width:805;height:2" coordorigin="7723,7862" coordsize="805,2">
              <v:shape style="position:absolute;left:7723;top:7862;width:805;height:2" coordorigin="7723,7862" coordsize="805,0" path="m7723,7862l8528,7862e" filled="f" stroked="t" strokeweight=".95232pt" strokecolor="#444444">
                <v:path arrowok="t"/>
              </v:shape>
            </v:group>
            <v:group style="position:absolute;left:2286;top:7860;width:9276;height:2" coordorigin="2286,7860" coordsize="9276,2">
              <v:shape style="position:absolute;left:2286;top:7860;width:9276;height:2" coordorigin="2286,7860" coordsize="9276,0" path="m2286,7860l11561,7860e" filled="f" stroked="t" strokeweight=".95232pt" strokecolor="#4B4B4B">
                <v:path arrowok="t"/>
              </v:shape>
            </v:group>
            <v:group style="position:absolute;left:2393;top:6930;width:2;height:2614" coordorigin="2393,6930" coordsize="2,2614">
              <v:shape style="position:absolute;left:2393;top:6930;width:2;height:2614" coordorigin="2393,6930" coordsize="0,2614" path="m2393,9545l2393,6930e" filled="f" stroked="t" strokeweight=".95232pt" strokecolor="#3F3F3F">
                <v:path arrowok="t"/>
              </v:shape>
            </v:group>
            <v:group style="position:absolute;left:348;top:8792;width:11209;height:2" coordorigin="348,8792" coordsize="11209,2">
              <v:shape style="position:absolute;left:348;top:8792;width:11209;height:2" coordorigin="348,8792" coordsize="11209,0" path="m348,8792l11556,8792e" filled="f" stroked="t" strokeweight=".95232pt" strokecolor="#484848">
                <v:path arrowok="t"/>
              </v:shape>
            </v:group>
            <v:group style="position:absolute;left:364;top:2514;width:2;height:13464" coordorigin="364,2514" coordsize="2,13464">
              <v:shape style="position:absolute;left:364;top:2514;width:2;height:13464" coordorigin="364,2514" coordsize="0,13464" path="m364,15978l364,2514e" filled="f" stroked="t" strokeweight=".71424pt" strokecolor="#3B3B3B">
                <v:path arrowok="t"/>
              </v:shape>
            </v:group>
            <v:group style="position:absolute;left:11537;top:8245;width:2;height:827" coordorigin="11537,8245" coordsize="2,827">
              <v:shape style="position:absolute;left:11537;top:8245;width:2;height:827" coordorigin="11537,8245" coordsize="0,827" path="m11537,9072l11537,8245e" filled="f" stroked="t" strokeweight="1.190400pt" strokecolor="#3F3F3F">
                <v:path arrowok="t"/>
              </v:shape>
            </v:group>
            <v:group style="position:absolute;left:11549;top:8995;width:2;height:2079" coordorigin="11549,8995" coordsize="2,2079">
              <v:shape style="position:absolute;left:11549;top:8995;width:2;height:2079" coordorigin="11549,8995" coordsize="0,2079" path="m11549,11074l11549,8995e" filled="f" stroked="t" strokeweight=".95232pt" strokecolor="#484848">
                <v:path arrowok="t"/>
              </v:shape>
            </v:group>
            <v:group style="position:absolute;left:2395;top:9487;width:2;height:631" coordorigin="2395,9487" coordsize="2,631">
              <v:shape style="position:absolute;left:2395;top:9487;width:2;height:631" coordorigin="2395,9487" coordsize="0,631" path="m2395,10118l2395,9487e" filled="f" stroked="t" strokeweight=".47616pt" strokecolor="#1C1C1C">
                <v:path arrowok="t"/>
              </v:shape>
            </v:group>
            <v:group style="position:absolute;left:357;top:2514;width:2;height:11089" coordorigin="357,2514" coordsize="2,11089">
              <v:shape style="position:absolute;left:357;top:2514;width:2;height:11089" coordorigin="357,2514" coordsize="0,11089" path="m357,13603l357,2514e" filled="f" stroked="t" strokeweight=".47616pt" strokecolor="#3B3B3B">
                <v:path arrowok="t"/>
              </v:shape>
            </v:group>
            <v:group style="position:absolute;left:352;top:10092;width:11209;height:2" coordorigin="352,10092" coordsize="11209,2">
              <v:shape style="position:absolute;left:352;top:10092;width:11209;height:2" coordorigin="352,10092" coordsize="11209,0" path="m352,10092l11561,10092e" filled="f" stroked="t" strokeweight=".95232pt" strokecolor="#4B4B4B">
                <v:path arrowok="t"/>
              </v:shape>
            </v:group>
            <v:group style="position:absolute;left:2397;top:10042;width:2;height:3551" coordorigin="2397,10042" coordsize="2,3551">
              <v:shape style="position:absolute;left:2397;top:10042;width:2;height:3551" coordorigin="2397,10042" coordsize="0,3551" path="m2397,13593l2397,10042e" filled="f" stroked="t" strokeweight=".95232pt" strokecolor="#3F3F3F">
                <v:path arrowok="t"/>
              </v:shape>
            </v:group>
            <v:group style="position:absolute;left:7723;top:10329;width:1019;height:2" coordorigin="7723,10329" coordsize="1019,2">
              <v:shape style="position:absolute;left:7723;top:10329;width:1019;height:2" coordorigin="7723,10329" coordsize="1019,0" path="m7723,10329l8742,10329e" filled="f" stroked="t" strokeweight=".95232pt" strokecolor="#4B4B4B">
                <v:path arrowok="t"/>
              </v:shape>
            </v:group>
            <v:group style="position:absolute;left:352;top:10331;width:10890;height:2" coordorigin="352,10331" coordsize="10890,2">
              <v:shape style="position:absolute;left:352;top:10331;width:10890;height:2" coordorigin="352,10331" coordsize="10890,0" path="m352,10331l11242,10331e" filled="f" stroked="t" strokeweight=".95232pt" strokecolor="#4B4B4B">
                <v:path arrowok="t"/>
              </v:shape>
            </v:group>
            <v:group style="position:absolute;left:10566;top:10326;width:995;height:2" coordorigin="10566,10326" coordsize="995,2">
              <v:shape style="position:absolute;left:10566;top:10326;width:995;height:2" coordorigin="10566,10326" coordsize="995,0" path="m10566,10326l11561,10326e" filled="f" stroked="t" strokeweight=".71424pt" strokecolor="#3F3F3F">
                <v:path arrowok="t"/>
              </v:shape>
            </v:group>
            <v:group style="position:absolute;left:343;top:10630;width:2038;height:2" coordorigin="343,10630" coordsize="2038,2">
              <v:shape style="position:absolute;left:343;top:10630;width:2038;height:2" coordorigin="343,10630" coordsize="2038,0" path="m343,10630l2381,10630e" filled="f" stroked="t" strokeweight=".23808pt" strokecolor="#4F4F4F">
                <v:path arrowok="t"/>
              </v:shape>
            </v:group>
            <v:group style="position:absolute;left:2362;top:10630;width:448;height:2" coordorigin="2362,10630" coordsize="448,2">
              <v:shape style="position:absolute;left:2362;top:10630;width:448;height:2" coordorigin="2362,10630" coordsize="448,0" path="m2362,10630l2809,10630e" filled="f" stroked="t" strokeweight=".23808pt" strokecolor="#2F2F2F">
                <v:path arrowok="t"/>
              </v:shape>
            </v:group>
            <v:group style="position:absolute;left:2809;top:10630;width:357;height:2" coordorigin="2809,10630" coordsize="357,2">
              <v:shape style="position:absolute;left:2809;top:10630;width:357;height:2" coordorigin="2809,10630" coordsize="357,0" path="m2809,10630l3166,10630e" filled="f" stroked="t" strokeweight=".23808pt" strokecolor="#444444">
                <v:path arrowok="t"/>
              </v:shape>
            </v:group>
            <v:group style="position:absolute;left:3166;top:10630;width:705;height:2" coordorigin="3166,10630" coordsize="705,2">
              <v:shape style="position:absolute;left:3166;top:10630;width:705;height:2" coordorigin="3166,10630" coordsize="705,0" path="m3166,10630l3871,10630e" filled="f" stroked="t" strokeweight=".23808pt" strokecolor="#1F1F1F">
                <v:path arrowok="t"/>
              </v:shape>
            </v:group>
            <v:group style="position:absolute;left:3871;top:10630;width:7661;height:2" coordorigin="3871,10630" coordsize="7661,2">
              <v:shape style="position:absolute;left:3871;top:10630;width:7661;height:2" coordorigin="3871,10630" coordsize="7661,0" path="m3871,10630l11533,10630e" filled="f" stroked="t" strokeweight=".23808pt" strokecolor="#000000">
                <v:path arrowok="t"/>
              </v:shape>
            </v:group>
            <v:group style="position:absolute;left:357;top:10238;width:2;height:2481" coordorigin="357,10238" coordsize="2,2481">
              <v:shape style="position:absolute;left:357;top:10238;width:2;height:2481" coordorigin="357,10238" coordsize="0,2481" path="m357,12718l357,10238e" filled="f" stroked="t" strokeweight=".95232pt" strokecolor="#444444">
                <v:path arrowok="t"/>
              </v:shape>
            </v:group>
            <v:group style="position:absolute;left:348;top:11053;width:11214;height:2" coordorigin="348,11053" coordsize="11214,2">
              <v:shape style="position:absolute;left:348;top:11053;width:11214;height:2" coordorigin="348,11053" coordsize="11214,0" path="m348,11053l11561,11053e" filled="f" stroked="t" strokeweight=".95232pt" strokecolor="#4F4F4F">
                <v:path arrowok="t"/>
              </v:shape>
            </v:group>
            <v:group style="position:absolute;left:352;top:11299;width:2914;height:2" coordorigin="352,11299" coordsize="2914,2">
              <v:shape style="position:absolute;left:352;top:11299;width:2914;height:2" coordorigin="352,11299" coordsize="2914,0" path="m352,11299l3266,11299e" filled="f" stroked="t" strokeweight=".95232pt" strokecolor="#484848">
                <v:path arrowok="t"/>
              </v:shape>
            </v:group>
            <v:group style="position:absolute;left:8899;top:11292;width:476;height:2" coordorigin="8899,11292" coordsize="476,2">
              <v:shape style="position:absolute;left:8899;top:11292;width:476;height:2" coordorigin="8899,11292" coordsize="476,0" path="m8899,11292l9376,11292e" filled="f" stroked="t" strokeweight=".71424pt" strokecolor="#383838">
                <v:path arrowok="t"/>
              </v:shape>
            </v:group>
            <v:group style="position:absolute;left:2781;top:11292;width:8780;height:2" coordorigin="2781,11292" coordsize="8780,2">
              <v:shape style="position:absolute;left:2781;top:11292;width:8780;height:2" coordorigin="2781,11292" coordsize="8780,0" path="m2781,11292l11561,11292e" filled="f" stroked="t" strokeweight=".95232pt" strokecolor="#4B4B4B">
                <v:path arrowok="t"/>
              </v:shape>
            </v:group>
            <v:group style="position:absolute;left:11556;top:9191;width:2;height:3451" coordorigin="11556,9191" coordsize="2,3451">
              <v:shape style="position:absolute;left:11556;top:9191;width:2;height:3451" coordorigin="11556,9191" coordsize="0,3451" path="m11556,12642l11556,9191e" filled="f" stroked="t" strokeweight=".95232pt" strokecolor="#444444">
                <v:path arrowok="t"/>
              </v:shape>
            </v:group>
            <v:group style="position:absolute;left:1162;top:11289;width:2;height:5033" coordorigin="1162,11289" coordsize="2,5033">
              <v:shape style="position:absolute;left:1162;top:11289;width:2;height:5033" coordorigin="1162,11289" coordsize="0,5033" path="m1162,16322l1162,11289e" filled="f" stroked="t" strokeweight=".71424pt" strokecolor="#3B3B3B">
                <v:path arrowok="t"/>
              </v:shape>
            </v:group>
            <v:group style="position:absolute;left:1652;top:11275;width:2;height:731" coordorigin="1652,11275" coordsize="2,731">
              <v:shape style="position:absolute;left:1652;top:11275;width:2;height:731" coordorigin="1652,11275" coordsize="0,731" path="m1652,12006l1652,11275e" filled="f" stroked="t" strokeweight=".23808pt" strokecolor="#383838">
                <v:path arrowok="t"/>
              </v:shape>
            </v:group>
            <v:group style="position:absolute;left:7411;top:11289;width:2;height:1434" coordorigin="7411,11289" coordsize="2,1434">
              <v:shape style="position:absolute;left:7411;top:11289;width:2;height:1434" coordorigin="7411,11289" coordsize="0,1434" path="m7411,12723l7411,11289e" filled="f" stroked="t" strokeweight=".95232pt" strokecolor="#484848">
                <v:path arrowok="t"/>
              </v:shape>
            </v:group>
            <v:group style="position:absolute;left:352;top:11531;width:11209;height:2" coordorigin="352,11531" coordsize="11209,2">
              <v:shape style="position:absolute;left:352;top:11531;width:11209;height:2" coordorigin="352,11531" coordsize="11209,0" path="m352,11531l11561,11531e" filled="f" stroked="t" strokeweight=".95232pt" strokecolor="#484848">
                <v:path arrowok="t"/>
              </v:shape>
            </v:group>
            <v:group style="position:absolute;left:1162;top:11978;width:2;height:664" coordorigin="1162,11978" coordsize="2,664">
              <v:shape style="position:absolute;left:1162;top:11978;width:2;height:664" coordorigin="1162,11978" coordsize="0,664" path="m1162,12642l1162,11978e" filled="f" stroked="t" strokeweight=".47616pt" strokecolor="#131313">
                <v:path arrowok="t"/>
              </v:shape>
            </v:group>
            <v:group style="position:absolute;left:1652;top:12006;width:2;height:1410" coordorigin="1652,12006" coordsize="2,1410">
              <v:shape style="position:absolute;left:1652;top:12006;width:2;height:1410" coordorigin="1652,12006" coordsize="0,1410" path="m1652,13416l1652,12006e" filled="f" stroked="t" strokeweight=".23808pt" strokecolor="#000000">
                <v:path arrowok="t"/>
              </v:shape>
            </v:group>
            <v:group style="position:absolute;left:2400;top:11978;width:2;height:884" coordorigin="2400,11978" coordsize="2,884">
              <v:shape style="position:absolute;left:2400;top:11978;width:2;height:884" coordorigin="2400,11978" coordsize="0,884" path="m2400,12862l2400,11978e" filled="f" stroked="t" strokeweight=".47616pt" strokecolor="#444444">
                <v:path arrowok="t"/>
              </v:shape>
            </v:group>
            <v:group style="position:absolute;left:7411;top:12585;width:2;height:277" coordorigin="7411,12585" coordsize="2,277">
              <v:shape style="position:absolute;left:7411;top:12585;width:2;height:277" coordorigin="7411,12585" coordsize="0,277" path="m7411,12862l7411,12585e" filled="f" stroked="t" strokeweight=".71424pt" strokecolor="#343434">
                <v:path arrowok="t"/>
              </v:shape>
            </v:group>
            <v:group style="position:absolute;left:11528;top:12613;width:2;height:1281" coordorigin="11528,12613" coordsize="2,1281">
              <v:shape style="position:absolute;left:11528;top:12613;width:2;height:1281" coordorigin="11528,12613" coordsize="0,1281" path="m11528,13894l11528,12613e" filled="f" stroked="t" strokeweight=".23808pt" strokecolor="#000000">
                <v:path arrowok="t"/>
              </v:shape>
            </v:group>
            <v:group style="position:absolute;left:376;top:12804;width:2;height:3518" coordorigin="376,12804" coordsize="2,3518">
              <v:shape style="position:absolute;left:376;top:12804;width:2;height:3518" coordorigin="376,12804" coordsize="0,3518" path="m376,16322l376,12804e" filled="f" stroked="t" strokeweight=".95232pt" strokecolor="#444444">
                <v:path arrowok="t"/>
              </v:shape>
            </v:group>
            <v:group style="position:absolute;left:2402;top:12804;width:2;height:640" coordorigin="2402,12804" coordsize="2,640">
              <v:shape style="position:absolute;left:2402;top:12804;width:2;height:640" coordorigin="2402,12804" coordsize="0,640" path="m2402,13445l2402,12804e" filled="f" stroked="t" strokeweight=".23808pt" strokecolor="#1C1C1C">
                <v:path arrowok="t"/>
              </v:shape>
            </v:group>
            <v:group style="position:absolute;left:7414;top:12804;width:2;height:545" coordorigin="7414,12804" coordsize="2,545">
              <v:shape style="position:absolute;left:7414;top:12804;width:2;height:545" coordorigin="7414,12804" coordsize="0,545" path="m7414,13349l7414,12804e" filled="f" stroked="t" strokeweight=".47616pt" strokecolor="#181818">
                <v:path arrowok="t"/>
              </v:shape>
            </v:group>
            <v:group style="position:absolute;left:1167;top:12991;width:2;height:2328" coordorigin="1167,12991" coordsize="2,2328">
              <v:shape style="position:absolute;left:1167;top:12991;width:2;height:2328" coordorigin="1167,12991" coordsize="0,2328" path="m1167,15318l1167,12991e" filled="f" stroked="t" strokeweight=".95232pt" strokecolor="#4F4F4F">
                <v:path arrowok="t"/>
              </v:shape>
            </v:group>
            <v:group style="position:absolute;left:7416;top:13292;width:2;height:889" coordorigin="7416,13292" coordsize="2,889">
              <v:shape style="position:absolute;left:7416;top:13292;width:2;height:889" coordorigin="7416,13292" coordsize="0,889" path="m7416,14181l7416,13292e" filled="f" stroked="t" strokeweight=".71424pt" strokecolor="#3F3F3F">
                <v:path arrowok="t"/>
              </v:shape>
            </v:group>
            <v:group style="position:absolute;left:367;top:13617;width:2038;height:2" coordorigin="367,13617" coordsize="2038,2">
              <v:shape style="position:absolute;left:367;top:13617;width:2038;height:2" coordorigin="367,13617" coordsize="2038,0" path="m367,13617l2405,13617e" filled="f" stroked="t" strokeweight=".95232pt" strokecolor="#4F4F4F">
                <v:path arrowok="t"/>
              </v:shape>
            </v:group>
            <v:group style="position:absolute;left:1652;top:13416;width:2;height:239" coordorigin="1652,13416" coordsize="2,239">
              <v:shape style="position:absolute;left:1652;top:13416;width:2;height:239" coordorigin="1652,13416" coordsize="0,239" path="m1652,13655l1652,13416e" filled="f" stroked="t" strokeweight=".23808pt" strokecolor="#484848">
                <v:path arrowok="t"/>
              </v:shape>
            </v:group>
            <v:group style="position:absolute;left:2402;top:13388;width:2;height:258" coordorigin="2402,13388" coordsize="2,258">
              <v:shape style="position:absolute;left:2402;top:13388;width:2;height:258" coordorigin="2402,13388" coordsize="0,258" path="m2402,13646l2402,13388e" filled="f" stroked="t" strokeweight=".23808pt" strokecolor="#343434">
                <v:path arrowok="t"/>
              </v:shape>
            </v:group>
            <v:group style="position:absolute;left:371;top:13607;width:2;height:574" coordorigin="371,13607" coordsize="2,574">
              <v:shape style="position:absolute;left:371;top:13607;width:2;height:574" coordorigin="371,13607" coordsize="0,574" path="m371,14181l371,13607e" filled="f" stroked="t" strokeweight=".47616pt" strokecolor="#181818">
                <v:path arrowok="t"/>
              </v:shape>
            </v:group>
            <v:group style="position:absolute;left:1652;top:13636;width:2;height:1859" coordorigin="1652,13636" coordsize="2,1859">
              <v:shape style="position:absolute;left:1652;top:13636;width:2;height:1859" coordorigin="1652,13636" coordsize="0,1859" path="m1652,15495l1652,13636e" filled="f" stroked="t" strokeweight=".23808pt" strokecolor="#000000">
                <v:path arrowok="t"/>
              </v:shape>
            </v:group>
            <v:group style="position:absolute;left:2371;top:13636;width:2;height:1200" coordorigin="2371,13636" coordsize="2,1200">
              <v:shape style="position:absolute;left:2371;top:13636;width:2;height:1200" coordorigin="2371,13636" coordsize="0,1200" path="m2371,14836l2371,13636e" filled="f" stroked="t" strokeweight=".23808pt" strokecolor="#000000">
                <v:path arrowok="t"/>
              </v:shape>
            </v:group>
            <v:group style="position:absolute;left:11559;top:13865;width:2;height:1945" coordorigin="11559,13865" coordsize="2,1945">
              <v:shape style="position:absolute;left:11559;top:13865;width:2;height:1945" coordorigin="11559,13865" coordsize="0,1945" path="m11559,15811l11559,13865e" filled="f" stroked="t" strokeweight="1.190400pt" strokecolor="#808080">
                <v:path arrowok="t"/>
              </v:shape>
            </v:group>
            <v:group style="position:absolute;left:7421;top:14100;width:2;height:2203" coordorigin="7421,14100" coordsize="2,2203">
              <v:shape style="position:absolute;left:7421;top:14100;width:2;height:2203" coordorigin="7421,14100" coordsize="0,2203" path="m7421,16303l7421,14100e" filled="f" stroked="t" strokeweight=".95232pt" strokecolor="#575757">
                <v:path arrowok="t"/>
              </v:shape>
            </v:group>
            <v:group style="position:absolute;left:11528;top:14152;width:2;height:1343" coordorigin="11528,14152" coordsize="2,1343">
              <v:shape style="position:absolute;left:11528;top:14152;width:2;height:1343" coordorigin="11528,14152" coordsize="0,1343" path="m11528,15495l11528,14152e" filled="f" stroked="t" strokeweight=".23808pt" strokecolor="#000000">
                <v:path arrowok="t"/>
              </v:shape>
            </v:group>
            <v:group style="position:absolute;left:1169;top:14955;width:2;height:363" coordorigin="1169,14955" coordsize="2,363">
              <v:shape style="position:absolute;left:1169;top:14955;width:2;height:363" coordorigin="1169,14955" coordsize="0,363" path="m1169,15318l1169,14955e" filled="f" stroked="t" strokeweight=".71424pt" strokecolor="#484848">
                <v:path arrowok="t"/>
              </v:shape>
            </v:group>
            <v:group style="position:absolute;left:1171;top:15209;width:2;height:1114" coordorigin="1171,15209" coordsize="2,1114">
              <v:shape style="position:absolute;left:1171;top:15209;width:2;height:1114" coordorigin="1171,15209" coordsize="0,1114" path="m1171,16322l1171,15209e" filled="f" stroked="t" strokeweight=".47616pt" strokecolor="#2B2B2B">
                <v:path arrowok="t"/>
              </v:shape>
            </v:group>
            <v:group style="position:absolute;left:2371;top:15237;width:2;height:1061" coordorigin="2371,15237" coordsize="2,1061">
              <v:shape style="position:absolute;left:2371;top:15237;width:2;height:1061" coordorigin="2371,15237" coordsize="0,1061" path="m2371,16298l2371,15237e" filled="f" stroked="t" strokeweight=".23808pt" strokecolor="#000000">
                <v:path arrowok="t"/>
              </v:shape>
            </v:group>
            <v:group style="position:absolute;left:371;top:16310;width:2033;height:2" coordorigin="371,16310" coordsize="2033,2">
              <v:shape style="position:absolute;left:371;top:16310;width:2033;height:2" coordorigin="371,16310" coordsize="2033,0" path="m371,16310l2405,16310e" filled="f" stroked="t" strokeweight=".95232pt" strokecolor="#484848">
                <v:path arrowok="t"/>
              </v:shape>
            </v:group>
            <v:group style="position:absolute;left:1652;top:15495;width:2;height:803" coordorigin="1652,15495" coordsize="2,803">
              <v:shape style="position:absolute;left:1652;top:15495;width:2;height:803" coordorigin="1652,15495" coordsize="0,803" path="m1652,16298l1652,15495e" filled="f" stroked="t" strokeweight=".23808pt" strokecolor="#444444">
                <v:path arrowok="t"/>
              </v:shape>
            </v:group>
            <v:group style="position:absolute;left:2343;top:16303;width:9242;height:2" coordorigin="2343,16303" coordsize="9242,2">
              <v:shape style="position:absolute;left:2343;top:16303;width:9242;height:2" coordorigin="2343,16303" coordsize="9242,0" path="m2343,16303l11585,16303e" filled="f" stroked="t" strokeweight=".95232pt" strokecolor="#4B4B4B">
                <v:path arrowok="t"/>
              </v:shape>
            </v:group>
            <v:group style="position:absolute;left:9085;top:16296;width:290;height:2" coordorigin="9085,16296" coordsize="290,2">
              <v:shape style="position:absolute;left:9085;top:16296;width:290;height:2" coordorigin="9085,16296" coordsize="290,0" path="m9085,16296l9376,16296e" filled="f" stroked="t" strokeweight=".71424pt" strokecolor="#444444">
                <v:path arrowok="t"/>
              </v:shape>
            </v:group>
            <v:group style="position:absolute;left:11528;top:15495;width:2;height:803" coordorigin="11528,15495" coordsize="2,803">
              <v:shape style="position:absolute;left:11528;top:15495;width:2;height:803" coordorigin="11528,15495" coordsize="0,803" path="m11528,16298l11528,15495e" filled="f" stroked="t" strokeweight=".23808pt" strokecolor="#3F3F3F">
                <v:path arrowok="t"/>
              </v:shape>
            </v:group>
            <w10:wrap type="none"/>
          </v:group>
        </w:pict>
      </w:r>
      <w:r>
        <w:rPr>
          <w:sz w:val="16"/>
          <w:szCs w:val="16"/>
        </w:rPr>
      </w:r>
    </w:p>
    <w:p>
      <w:pPr>
        <w:spacing w:before="0" w:after="0" w:line="76" w:lineRule="exact"/>
        <w:ind w:right="-13"/>
        <w:jc w:val="righ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262626"/>
          <w:w w:val="124"/>
          <w:position w:val="-1"/>
        </w:rPr>
        <w:t>(</w:t>
      </w:r>
      <w:r>
        <w:rPr>
          <w:rFonts w:ascii="Arial" w:hAnsi="Arial" w:cs="Arial" w:eastAsia="Arial"/>
          <w:sz w:val="8"/>
          <w:szCs w:val="8"/>
          <w:color w:val="262626"/>
          <w:w w:val="123"/>
          <w:position w:val="-1"/>
        </w:rPr>
        <w:t>&lt;j</w:t>
      </w:r>
      <w:r>
        <w:rPr>
          <w:rFonts w:ascii="Arial" w:hAnsi="Arial" w:cs="Arial" w:eastAsia="Arial"/>
          <w:sz w:val="8"/>
          <w:szCs w:val="8"/>
          <w:color w:val="000000"/>
          <w:w w:val="100"/>
          <w:position w:val="0"/>
        </w:rPr>
      </w:r>
    </w:p>
    <w:p>
      <w:pPr>
        <w:spacing w:before="0" w:after="0" w:line="209" w:lineRule="exact"/>
        <w:ind w:right="-20"/>
        <w:jc w:val="righ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262626"/>
          <w:spacing w:val="0"/>
          <w:w w:val="51"/>
        </w:rPr>
        <w:t>::ı::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90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494D4F"/>
          <w:spacing w:val="-22"/>
          <w:w w:val="127"/>
        </w:rPr>
        <w:t>t</w:t>
      </w:r>
      <w:r>
        <w:rPr>
          <w:rFonts w:ascii="Arial" w:hAnsi="Arial" w:cs="Arial" w:eastAsia="Arial"/>
          <w:sz w:val="25"/>
          <w:szCs w:val="25"/>
          <w:color w:val="494D4F"/>
          <w:spacing w:val="0"/>
          <w:w w:val="106"/>
        </w:rPr>
        <w:t>ır</w:t>
      </w:r>
      <w:r>
        <w:rPr>
          <w:rFonts w:ascii="Arial" w:hAnsi="Arial" w:cs="Arial" w:eastAsia="Arial"/>
          <w:sz w:val="25"/>
          <w:szCs w:val="25"/>
          <w:color w:val="494D4F"/>
          <w:spacing w:val="-16"/>
          <w:w w:val="106"/>
        </w:rPr>
        <w:t>.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136"/>
        </w:rPr>
        <w:t>ün</w:t>
      </w:r>
      <w:r>
        <w:rPr>
          <w:rFonts w:ascii="Arial" w:hAnsi="Arial" w:cs="Arial" w:eastAsia="Arial"/>
          <w:sz w:val="25"/>
          <w:szCs w:val="25"/>
          <w:color w:val="363636"/>
          <w:spacing w:val="-39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262626"/>
          <w:spacing w:val="0"/>
          <w:w w:val="120"/>
        </w:rPr>
        <w:t>KAYA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258" w:lineRule="exact"/>
        <w:ind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6.892807pt;margin-top:5.563454pt;width:28.928901pt;height:38.5pt;mso-position-horizontal-relative:page;mso-position-vertical-relative:paragraph;z-index:-17108" type="#_x0000_t202" filled="f" stroked="f">
            <v:textbox inset="0,0,0,0">
              <w:txbxContent>
                <w:p>
                  <w:pPr>
                    <w:spacing w:before="0" w:after="0" w:line="770" w:lineRule="exact"/>
                    <w:ind w:right="-156"/>
                    <w:jc w:val="left"/>
                    <w:rPr>
                      <w:rFonts w:ascii="Times New Roman" w:hAnsi="Times New Roman" w:cs="Times New Roman" w:eastAsia="Times New Roman"/>
                      <w:sz w:val="77"/>
                      <w:szCs w:val="7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7"/>
                      <w:szCs w:val="77"/>
                      <w:color w:val="384291"/>
                      <w:spacing w:val="0"/>
                      <w:w w:val="52"/>
                      <w:i/>
                    </w:rPr>
                    <w:t>Yos</w:t>
                  </w:r>
                  <w:r>
                    <w:rPr>
                      <w:rFonts w:ascii="Times New Roman" w:hAnsi="Times New Roman" w:cs="Times New Roman" w:eastAsia="Times New Roman"/>
                      <w:sz w:val="77"/>
                      <w:szCs w:val="7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939595"/>
          <w:spacing w:val="0"/>
          <w:w w:val="74"/>
          <w:position w:val="-1"/>
        </w:rPr>
        <w:t>taıyl'ı</w:t>
      </w:r>
      <w:r>
        <w:rPr>
          <w:rFonts w:ascii="Arial" w:hAnsi="Arial" w:cs="Arial" w:eastAsia="Arial"/>
          <w:sz w:val="23"/>
          <w:szCs w:val="23"/>
          <w:color w:val="939595"/>
          <w:spacing w:val="-9"/>
          <w:w w:val="74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A8A8AA"/>
          <w:spacing w:val="0"/>
          <w:w w:val="74"/>
          <w:position w:val="-1"/>
        </w:rPr>
        <w:t>Gune</w:t>
      </w:r>
      <w:r>
        <w:rPr>
          <w:rFonts w:ascii="Arial" w:hAnsi="Arial" w:cs="Arial" w:eastAsia="Arial"/>
          <w:sz w:val="23"/>
          <w:szCs w:val="23"/>
          <w:color w:val="A8A8AA"/>
          <w:spacing w:val="0"/>
          <w:w w:val="74"/>
          <w:position w:val="-1"/>
        </w:rPr>
        <w:t>y</w:t>
      </w:r>
      <w:r>
        <w:rPr>
          <w:rFonts w:ascii="Arial" w:hAnsi="Arial" w:cs="Arial" w:eastAsia="Arial"/>
          <w:sz w:val="23"/>
          <w:szCs w:val="23"/>
          <w:color w:val="A8A8AA"/>
          <w:spacing w:val="15"/>
          <w:w w:val="74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939595"/>
          <w:spacing w:val="0"/>
          <w:w w:val="74"/>
          <w:position w:val="-1"/>
        </w:rPr>
        <w:t>B</w:t>
      </w:r>
      <w:r>
        <w:rPr>
          <w:rFonts w:ascii="Arial" w:hAnsi="Arial" w:cs="Arial" w:eastAsia="Arial"/>
          <w:sz w:val="23"/>
          <w:szCs w:val="23"/>
          <w:color w:val="939595"/>
          <w:spacing w:val="-1"/>
          <w:w w:val="74"/>
          <w:position w:val="-1"/>
        </w:rPr>
        <w:t>ö</w:t>
      </w:r>
      <w:r>
        <w:rPr>
          <w:rFonts w:ascii="Arial" w:hAnsi="Arial" w:cs="Arial" w:eastAsia="Arial"/>
          <w:sz w:val="23"/>
          <w:szCs w:val="23"/>
          <w:color w:val="626466"/>
          <w:spacing w:val="0"/>
          <w:w w:val="74"/>
          <w:position w:val="-1"/>
        </w:rPr>
        <w:t>l</w:t>
      </w:r>
      <w:r>
        <w:rPr>
          <w:rFonts w:ascii="Arial" w:hAnsi="Arial" w:cs="Arial" w:eastAsia="Arial"/>
          <w:sz w:val="23"/>
          <w:szCs w:val="23"/>
          <w:color w:val="626466"/>
          <w:spacing w:val="-1"/>
          <w:w w:val="74"/>
          <w:position w:val="-1"/>
        </w:rPr>
        <w:t>g</w:t>
      </w:r>
      <w:r>
        <w:rPr>
          <w:rFonts w:ascii="Arial" w:hAnsi="Arial" w:cs="Arial" w:eastAsia="Arial"/>
          <w:sz w:val="23"/>
          <w:szCs w:val="23"/>
          <w:color w:val="858582"/>
          <w:spacing w:val="0"/>
          <w:w w:val="74"/>
          <w:position w:val="-1"/>
        </w:rPr>
        <w:t>e</w:t>
      </w:r>
      <w:r>
        <w:rPr>
          <w:rFonts w:ascii="Arial" w:hAnsi="Arial" w:cs="Arial" w:eastAsia="Arial"/>
          <w:sz w:val="23"/>
          <w:szCs w:val="23"/>
          <w:color w:val="858582"/>
          <w:spacing w:val="20"/>
          <w:w w:val="74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858582"/>
          <w:spacing w:val="0"/>
          <w:w w:val="81"/>
          <w:position w:val="-1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585" w:lineRule="exact"/>
        <w:ind w:left="571" w:right="-20"/>
        <w:jc w:val="left"/>
        <w:tabs>
          <w:tab w:pos="1300" w:val="left"/>
        </w:tabs>
        <w:rPr>
          <w:rFonts w:ascii="Arial" w:hAnsi="Arial" w:cs="Arial" w:eastAsia="Arial"/>
          <w:sz w:val="53"/>
          <w:szCs w:val="53"/>
        </w:rPr>
      </w:pPr>
      <w:rPr/>
      <w:r>
        <w:rPr>
          <w:rFonts w:ascii="Arial" w:hAnsi="Arial" w:cs="Arial" w:eastAsia="Arial"/>
          <w:sz w:val="30"/>
          <w:szCs w:val="30"/>
          <w:color w:val="2A3160"/>
          <w:spacing w:val="0"/>
          <w:w w:val="77"/>
          <w:i/>
          <w:position w:val="23"/>
        </w:rPr>
        <w:t>1</w:t>
      </w:r>
      <w:r>
        <w:rPr>
          <w:rFonts w:ascii="Arial" w:hAnsi="Arial" w:cs="Arial" w:eastAsia="Arial"/>
          <w:sz w:val="30"/>
          <w:szCs w:val="30"/>
          <w:color w:val="2A3160"/>
          <w:spacing w:val="0"/>
          <w:w w:val="100"/>
          <w:i/>
          <w:position w:val="23"/>
        </w:rPr>
        <w:tab/>
      </w:r>
      <w:r>
        <w:rPr>
          <w:rFonts w:ascii="Arial" w:hAnsi="Arial" w:cs="Arial" w:eastAsia="Arial"/>
          <w:sz w:val="30"/>
          <w:szCs w:val="30"/>
          <w:color w:val="2A3160"/>
          <w:spacing w:val="0"/>
          <w:w w:val="100"/>
          <w:i/>
          <w:position w:val="23"/>
        </w:rPr>
      </w:r>
      <w:r>
        <w:rPr>
          <w:rFonts w:ascii="Arial" w:hAnsi="Arial" w:cs="Arial" w:eastAsia="Arial"/>
          <w:sz w:val="53"/>
          <w:szCs w:val="53"/>
          <w:color w:val="384291"/>
          <w:spacing w:val="0"/>
          <w:w w:val="117"/>
          <w:i/>
          <w:position w:val="0"/>
        </w:rPr>
        <w:t>di</w:t>
      </w:r>
      <w:r>
        <w:rPr>
          <w:rFonts w:ascii="Arial" w:hAnsi="Arial" w:cs="Arial" w:eastAsia="Arial"/>
          <w:sz w:val="53"/>
          <w:szCs w:val="5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260"/>
          <w:cols w:num="2" w:equalWidth="0">
            <w:col w:w="638" w:space="2222"/>
            <w:col w:w="8560"/>
          </w:cols>
        </w:sectPr>
      </w:pPr>
      <w:rPr/>
    </w:p>
    <w:p>
      <w:pPr>
        <w:spacing w:before="82" w:after="0" w:line="213" w:lineRule="auto"/>
        <w:ind w:left="606" w:right="-161" w:firstLine="151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94"/>
          <w:szCs w:val="94"/>
          <w:color w:val="383838"/>
          <w:spacing w:val="-583"/>
          <w:w w:val="130"/>
          <w:b/>
          <w:bCs/>
          <w:position w:val="12"/>
        </w:rPr>
        <w:t>1</w:t>
      </w:r>
      <w:r>
        <w:rPr>
          <w:rFonts w:ascii="Arial" w:hAnsi="Arial" w:cs="Arial" w:eastAsia="Arial"/>
          <w:sz w:val="15"/>
          <w:szCs w:val="15"/>
          <w:color w:val="383838"/>
          <w:spacing w:val="5"/>
          <w:w w:val="113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13"/>
          <w:position w:val="0"/>
        </w:rPr>
        <w:t>ZMIR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13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b/>
          <w:bCs/>
          <w:position w:val="0"/>
        </w:rPr>
        <w:t>BÜYÜKŞEHIR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8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639" w:right="502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7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237" w:lineRule="exact"/>
        <w:ind w:left="1378" w:right="5839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9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340" w:bottom="280" w:left="60" w:right="0"/>
          <w:cols w:num="2" w:equalWidth="0">
            <w:col w:w="1632" w:space="1106"/>
            <w:col w:w="9122"/>
          </w:cols>
        </w:sectPr>
      </w:pPr>
      <w:rPr/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62" w:lineRule="auto"/>
        <w:ind w:left="145" w:right="4720" w:firstLine="-2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8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5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06.05.2017IBiJdirim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IBiidiJim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05:59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</w:rPr>
        <w:t>trel: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06.05.20171Kayıt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2784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Tolga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7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1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Koyundere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Ulu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7521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Sok.Üzeri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2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45" w:right="555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</w:rPr>
        <w:t>Doğrıı</w:t>
      </w:r>
      <w:r>
        <w:rPr>
          <w:rFonts w:ascii="Arial" w:hAnsi="Arial" w:cs="Arial" w:eastAsia="Arial"/>
          <w:sz w:val="18"/>
          <w:szCs w:val="18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Koyundere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Ulu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7521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Sok.Üzeri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0" w:lineRule="exact"/>
        <w:ind w:left="140" w:right="107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Hayva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Damı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84"/>
          <w:i/>
        </w:rPr>
        <w:t>Kıs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84"/>
          <w:i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19"/>
          <w:w w:val="84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2" w:after="0" w:line="186" w:lineRule="exact"/>
        <w:ind w:left="145" w:right="336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9"/>
          <w:position w:val="-3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9"/>
          <w:position w:val="-3"/>
        </w:rPr>
        <w:t>  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29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  <w:position w:val="-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30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30"/>
          <w:position w:val="-3"/>
        </w:rPr>
        <w:t>                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48"/>
          <w:w w:val="13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00"/>
          <w:position w:val="-3"/>
        </w:rPr>
        <w:t>        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     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Hayva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3"/>
        </w:rPr>
        <w:t>Damı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left="2829" w:right="-20"/>
        <w:jc w:val="left"/>
        <w:rPr>
          <w:rFonts w:ascii="Courier New" w:hAnsi="Courier New" w:cs="Courier New" w:eastAsia="Courier New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4.676208pt;margin-top:1.265576pt;width:33.921459pt;height:23pt;mso-position-horizontal-relative:page;mso-position-vertical-relative:paragraph;z-index:-17103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Pr/>
                  <w:r>
                    <w:rPr>
                      <w:rFonts w:ascii="Arial" w:hAnsi="Arial" w:cs="Arial" w:eastAsia="Arial"/>
                      <w:sz w:val="46"/>
                      <w:szCs w:val="46"/>
                      <w:color w:val="383838"/>
                      <w:w w:val="46"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383838"/>
                      <w:w w:val="46"/>
                      <w:strike/>
                    </w:rPr>
                    <w:t>ı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383838"/>
                      <w:w w:val="46"/>
                      <w:strike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383838"/>
                      <w:w w:val="46"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383838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383838"/>
                      <w:w w:val="34"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383838"/>
                      <w:w w:val="34"/>
                      <w:strike/>
                    </w:rPr>
                    <w:t>ı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383838"/>
                      <w:w w:val="34"/>
                      <w:strike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383838"/>
                      <w:spacing w:val="-93"/>
                      <w:w w:val="99"/>
                      <w:strike/>
                    </w:rPr>
                    <w:t> 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383838"/>
                      <w:spacing w:val="-93"/>
                      <w:w w:val="99"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4D4D4D"/>
          <w:w w:val="93"/>
          <w:position w:val="2"/>
        </w:rPr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  <w:u w:val="single" w:color="000000"/>
          <w:position w:val="2"/>
        </w:rPr>
        <w:t>Befonarnı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  <w:u w:val="single" w:color="000000"/>
          <w:position w:val="2"/>
        </w:rPr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  <w:u w:val="single" w:color="000000"/>
          <w:position w:val="2"/>
        </w:rPr>
        <w:t>e</w:t>
      </w:r>
      <w:r>
        <w:rPr>
          <w:rFonts w:ascii="Arial" w:hAnsi="Arial" w:cs="Arial" w:eastAsia="Arial"/>
          <w:sz w:val="17"/>
          <w:szCs w:val="17"/>
          <w:color w:val="4D4D4D"/>
          <w:spacing w:val="-24"/>
          <w:w w:val="100"/>
          <w:u w:val="single" w:color="000000"/>
          <w:position w:val="2"/>
        </w:rPr>
        <w:t> </w:t>
      </w:r>
      <w:r>
        <w:rPr>
          <w:rFonts w:ascii="Arial" w:hAnsi="Arial" w:cs="Arial" w:eastAsia="Arial"/>
          <w:sz w:val="17"/>
          <w:szCs w:val="17"/>
          <w:color w:val="4D4D4D"/>
          <w:spacing w:val="-24"/>
          <w:w w:val="100"/>
          <w:position w:val="2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-37"/>
          <w:w w:val="100"/>
          <w:position w:val="2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u w:val="single" w:color="000000"/>
          <w:position w:val="2"/>
        </w:rPr>
        <w:t>Ka</w:t>
      </w:r>
      <w:r>
        <w:rPr>
          <w:rFonts w:ascii="Arial" w:hAnsi="Arial" w:cs="Arial" w:eastAsia="Arial"/>
          <w:sz w:val="17"/>
          <w:szCs w:val="17"/>
          <w:color w:val="383838"/>
          <w:spacing w:val="39"/>
          <w:w w:val="100"/>
          <w:u w:val="single" w:color="000000"/>
          <w:position w:val="2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u w:val="single" w:color="000000"/>
          <w:position w:val="2"/>
        </w:rPr>
        <w:t>i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u w:val="single" w:color="000000"/>
          <w:position w:val="2"/>
        </w:rPr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u w:val="single" w:color="000000"/>
          <w:position w:val="2"/>
        </w:rPr>
        <w:t>r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u w:val="single" w:color="000000"/>
          <w:position w:val="2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18"/>
          <w:w w:val="100"/>
          <w:u w:val="single" w:color="000000"/>
          <w:position w:val="2"/>
        </w:rPr>
        <w:t> </w:t>
      </w:r>
      <w:r>
        <w:rPr>
          <w:rFonts w:ascii="Arial" w:hAnsi="Arial" w:cs="Arial" w:eastAsia="Arial"/>
          <w:sz w:val="17"/>
          <w:szCs w:val="17"/>
          <w:color w:val="4D4D4D"/>
          <w:spacing w:val="-3"/>
          <w:w w:val="100"/>
          <w:u w:val="single" w:color="000000"/>
          <w:position w:val="2"/>
        </w:rPr>
        <w:t>A</w:t>
      </w:r>
      <w:r>
        <w:rPr>
          <w:rFonts w:ascii="Arial" w:hAnsi="Arial" w:cs="Arial" w:eastAsia="Arial"/>
          <w:sz w:val="17"/>
          <w:szCs w:val="17"/>
          <w:color w:val="4D4D4D"/>
          <w:spacing w:val="-3"/>
          <w:w w:val="100"/>
          <w:u w:val="single" w:color="000000"/>
          <w:position w:val="2"/>
        </w:rPr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  <w:u w:val="single" w:color="000000"/>
          <w:position w:val="2"/>
        </w:rPr>
        <w:t>lışap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17"/>
          <w:szCs w:val="17"/>
          <w:color w:val="4D4D4D"/>
          <w:spacing w:val="6"/>
          <w:w w:val="100"/>
          <w:position w:val="2"/>
        </w:rPr>
        <w:t> </w:t>
      </w:r>
      <w:r>
        <w:rPr>
          <w:rFonts w:ascii="Arial" w:hAnsi="Arial" w:cs="Arial" w:eastAsia="Arial"/>
          <w:sz w:val="17"/>
          <w:szCs w:val="17"/>
          <w:color w:val="646464"/>
          <w:spacing w:val="-8"/>
          <w:w w:val="100"/>
          <w:position w:val="2"/>
        </w:rPr>
        <w:t>Ç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2"/>
        </w:rPr>
        <w:t>ı.:lık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2"/>
        </w:rPr>
        <w:t>  </w:t>
      </w:r>
      <w:r>
        <w:rPr>
          <w:rFonts w:ascii="Arial" w:hAnsi="Arial" w:cs="Arial" w:eastAsia="Arial"/>
          <w:sz w:val="17"/>
          <w:szCs w:val="17"/>
          <w:color w:val="383838"/>
          <w:spacing w:val="5"/>
          <w:w w:val="100"/>
          <w:position w:val="2"/>
        </w:rPr>
        <w:t> 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  <w:position w:val="2"/>
        </w:rPr>
        <w:t>Dığer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17"/>
          <w:szCs w:val="17"/>
          <w:color w:val="4D4D4D"/>
          <w:spacing w:val="33"/>
          <w:w w:val="100"/>
          <w:position w:val="2"/>
        </w:rPr>
        <w:t> </w:t>
      </w:r>
      <w:r>
        <w:rPr>
          <w:rFonts w:ascii="Courier New" w:hAnsi="Courier New" w:cs="Courier New" w:eastAsia="Courier New"/>
          <w:sz w:val="30"/>
          <w:szCs w:val="30"/>
          <w:color w:val="4D4D4D"/>
          <w:spacing w:val="0"/>
          <w:w w:val="110"/>
          <w:position w:val="2"/>
        </w:rPr>
        <w:t>ı---------------------------1</w:t>
      </w:r>
      <w:r>
        <w:rPr>
          <w:rFonts w:ascii="Courier New" w:hAnsi="Courier New" w:cs="Courier New" w:eastAsia="Courier New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4743" w:right="-20"/>
        <w:jc w:val="left"/>
        <w:tabs>
          <w:tab w:pos="5520" w:val="left"/>
          <w:tab w:pos="5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C6C6C6"/>
          <w:spacing w:val="0"/>
          <w:w w:val="29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C6C6C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C6C6C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X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1"/>
        </w:rPr>
        <w:t>06:45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0" w:after="0" w:line="268" w:lineRule="exact"/>
        <w:ind w:left="1929" w:right="5172" w:firstLine="-1808"/>
        <w:jc w:val="left"/>
        <w:tabs>
          <w:tab w:pos="1900" w:val="left"/>
          <w:tab w:pos="4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D4D4D"/>
          <w:w w:val="51"/>
          <w:position w:val="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7"/>
          <w:w w:val="5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1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6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6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Hüseyi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ALB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  <w:position w:val="0"/>
        </w:rPr>
        <w:t>IK.iracı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58"/>
          <w:position w:val="0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5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0"/>
        </w:rPr>
        <w:t>MANAV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0" w:right="0"/>
        </w:sectPr>
      </w:pPr>
      <w:rPr/>
    </w:p>
    <w:p>
      <w:pPr>
        <w:spacing w:before="17" w:after="0" w:line="214" w:lineRule="exact"/>
        <w:ind w:left="1853" w:right="-69"/>
        <w:jc w:val="left"/>
        <w:tabs>
          <w:tab w:pos="3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3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59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59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3"/>
          <w:w w:val="15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-1"/>
        </w:rPr>
        <w:t>06:00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06:07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0" w:right="0"/>
          <w:cols w:num="2" w:equalWidth="0">
            <w:col w:w="5482" w:space="1284"/>
            <w:col w:w="5094"/>
          </w:cols>
        </w:sectPr>
      </w:pPr>
      <w:rPr/>
    </w:p>
    <w:p>
      <w:pPr>
        <w:spacing w:before="0" w:after="0" w:line="214" w:lineRule="exact"/>
        <w:ind w:left="1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4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right="-72"/>
        <w:jc w:val="left"/>
        <w:tabs>
          <w:tab w:pos="2540" w:val="left"/>
          <w:tab w:pos="3280" w:val="left"/>
        </w:tabs>
        <w:rPr>
          <w:rFonts w:ascii="Courier New" w:hAnsi="Courier New" w:cs="Courier New" w:eastAsia="Courier New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  <w:position w:val="1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94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4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4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4"/>
        </w:rPr>
        <w:t>618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4"/>
        </w:rPr>
      </w:r>
      <w:r>
        <w:rPr>
          <w:rFonts w:ascii="Courier New" w:hAnsi="Courier New" w:cs="Courier New" w:eastAsia="Courier New"/>
          <w:sz w:val="30"/>
          <w:szCs w:val="30"/>
          <w:color w:val="4D4D4D"/>
          <w:spacing w:val="0"/>
          <w:w w:val="100"/>
          <w:position w:val="0"/>
        </w:rPr>
        <w:t>--</w:t>
      </w:r>
      <w:r>
        <w:rPr>
          <w:rFonts w:ascii="Courier New" w:hAnsi="Courier New" w:cs="Courier New" w:eastAsia="Courier New"/>
          <w:sz w:val="30"/>
          <w:szCs w:val="30"/>
          <w:color w:val="4D4D4D"/>
          <w:spacing w:val="-169"/>
          <w:w w:val="100"/>
          <w:position w:val="0"/>
        </w:rPr>
        <w:t> </w:t>
      </w:r>
      <w:r>
        <w:rPr>
          <w:rFonts w:ascii="Courier New" w:hAnsi="Courier New" w:cs="Courier New" w:eastAsia="Courier New"/>
          <w:sz w:val="30"/>
          <w:szCs w:val="30"/>
          <w:color w:val="4D4D4D"/>
          <w:spacing w:val="0"/>
          <w:w w:val="100"/>
          <w:position w:val="0"/>
        </w:rPr>
        <w:tab/>
      </w:r>
      <w:r>
        <w:rPr>
          <w:rFonts w:ascii="Courier New" w:hAnsi="Courier New" w:cs="Courier New" w:eastAsia="Courier New"/>
          <w:sz w:val="30"/>
          <w:szCs w:val="30"/>
          <w:color w:val="4D4D4D"/>
          <w:spacing w:val="0"/>
          <w:w w:val="100"/>
          <w:position w:val="0"/>
        </w:rPr>
        <w:t>-----</w:t>
      </w:r>
      <w:r>
        <w:rPr>
          <w:rFonts w:ascii="Courier New" w:hAnsi="Courier New" w:cs="Courier New" w:eastAsia="Courier New"/>
          <w:sz w:val="30"/>
          <w:szCs w:val="30"/>
          <w:color w:val="4D4D4D"/>
          <w:spacing w:val="32"/>
          <w:w w:val="100"/>
          <w:position w:val="0"/>
        </w:rPr>
        <w:t> </w:t>
      </w:r>
      <w:r>
        <w:rPr>
          <w:rFonts w:ascii="Courier New" w:hAnsi="Courier New" w:cs="Courier New" w:eastAsia="Courier New"/>
          <w:sz w:val="30"/>
          <w:szCs w:val="30"/>
          <w:color w:val="4D4D4D"/>
          <w:spacing w:val="0"/>
          <w:w w:val="103"/>
          <w:position w:val="0"/>
        </w:rPr>
        <w:t>-----------------------------1</w:t>
      </w:r>
      <w:r>
        <w:rPr>
          <w:rFonts w:ascii="Courier New" w:hAnsi="Courier New" w:cs="Courier New" w:eastAsia="Courier New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86" w:after="0" w:line="240" w:lineRule="auto"/>
        <w:ind w:left="20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6.38385pt;margin-top:-6.90568pt;width:201.737774pt;height:9.5pt;mso-position-horizontal-relative:page;mso-position-vertical-relative:paragraph;z-index:-17102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tabs>
                      <w:tab w:pos="2000" w:val="left"/>
                    </w:tabs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>35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5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17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>1096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-3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D4D4D"/>
                      <w:spacing w:val="0"/>
                      <w:w w:val="100"/>
                    </w:rPr>
                    <w:t>Elekıri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D4D4D"/>
                      <w:spacing w:val="0"/>
                      <w:w w:val="100"/>
                    </w:rPr>
                    <w:t>k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D4D4D"/>
                      <w:spacing w:val="11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>Arıza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21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D4D4D"/>
                      <w:spacing w:val="0"/>
                      <w:w w:val="100"/>
                    </w:rPr>
                    <w:t>Geli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D4D4D"/>
                      <w:spacing w:val="0"/>
                      <w:w w:val="100"/>
                    </w:rPr>
                    <w:t>ş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D4D4D"/>
                      <w:spacing w:val="12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4"/>
                    </w:rPr>
                    <w:t>Saati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20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21"/>
          <w:w w:val="13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96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mniyet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3"/>
          <w:position w:val="-1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4"/>
          <w:w w:val="91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  <w:position w:val="-1"/>
        </w:rPr>
        <w:t>07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0" w:right="0"/>
          <w:cols w:num="2" w:equalWidth="0">
            <w:col w:w="651" w:space="1202"/>
            <w:col w:w="10007"/>
          </w:cols>
        </w:sectPr>
      </w:pPr>
      <w:rPr/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2" w:lineRule="auto"/>
        <w:ind w:left="107" w:right="-53" w:firstLine="2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YardımcıEkip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fitrıı;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9"/>
        </w:rPr>
        <w:t>._e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5" w:after="0" w:line="259" w:lineRule="auto"/>
        <w:ind w:right="-5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pıkı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IYardımaGelenA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right="-7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60"/>
        </w:rPr>
        <w:t>raç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-30"/>
          <w:w w:val="16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0" w:right="0"/>
          <w:cols w:num="4" w:equalWidth="0">
            <w:col w:w="1254" w:space="600"/>
            <w:col w:w="1979" w:space="39"/>
            <w:col w:w="2143" w:space="760"/>
            <w:col w:w="5085"/>
          </w:cols>
        </w:sectPr>
      </w:pPr>
      <w:rPr/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21" w:right="-7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playınGörüldüğü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4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83838"/>
          <w:spacing w:val="0"/>
          <w:w w:val="104"/>
        </w:rPr>
        <w:t>Durum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4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9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0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20"/>
          <w:position w:val="-1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0"/>
          <w:w w:val="12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1"/>
        </w:rPr>
        <w:t>söndüıiicü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0" w:right="0"/>
          <w:cols w:num="2" w:equalWidth="0">
            <w:col w:w="1510" w:space="358"/>
            <w:col w:w="9992"/>
          </w:cols>
        </w:sectPr>
      </w:pPr>
      <w:rPr/>
    </w:p>
    <w:p>
      <w:pPr>
        <w:spacing w:before="29" w:after="0" w:line="197" w:lineRule="exact"/>
        <w:ind w:left="179" w:right="-20"/>
        <w:jc w:val="left"/>
        <w:tabs>
          <w:tab w:pos="2040" w:val="left"/>
          <w:tab w:pos="3840" w:val="left"/>
          <w:tab w:pos="5760" w:val="left"/>
          <w:tab w:pos="7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21"/>
          <w:position w:val="-2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7"/>
          <w:w w:val="12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234"/>
          <w:position w:val="-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7"/>
          <w:w w:val="23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3"/>
          <w:w w:val="35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  <w:position w:val="-2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9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63" w:lineRule="exact"/>
        <w:ind w:left="107"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7.486969pt;margin-top:16.7155pt;width:4.8925pt;height:9.5pt;mso-position-horizontal-relative:page;mso-position-vertical-relative:paragraph;z-index:-17101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3"/>
                    </w:rPr>
                    <w:t>9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6"/>
          <w:szCs w:val="36"/>
          <w:color w:val="999999"/>
          <w:spacing w:val="0"/>
          <w:w w:val="53"/>
          <w:position w:val="-4"/>
        </w:rPr>
        <w:t>L</w:t>
      </w:r>
      <w:r>
        <w:rPr>
          <w:rFonts w:ascii="Arial" w:hAnsi="Arial" w:cs="Arial" w:eastAsia="Arial"/>
          <w:sz w:val="36"/>
          <w:szCs w:val="36"/>
          <w:color w:val="999999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36"/>
          <w:szCs w:val="36"/>
          <w:color w:val="999999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hayva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damı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4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1"/>
          <w:position w:val="-4"/>
        </w:rPr>
        <w:t>5</w:t>
      </w:r>
      <w:r>
        <w:rPr>
          <w:rFonts w:ascii="Arial" w:hAnsi="Arial" w:cs="Arial" w:eastAsia="Arial"/>
          <w:sz w:val="38"/>
          <w:szCs w:val="38"/>
          <w:color w:val="646464"/>
          <w:spacing w:val="3"/>
          <w:w w:val="70"/>
          <w:position w:val="1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4"/>
        </w:rPr>
        <w:t>KS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46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  <w:position w:val="-4"/>
        </w:rPr>
        <w:t> </w:t>
      </w:r>
      <w:r>
        <w:rPr>
          <w:rFonts w:ascii="Arial" w:hAnsi="Arial" w:cs="Arial" w:eastAsia="Arial"/>
          <w:sz w:val="31"/>
          <w:szCs w:val="31"/>
          <w:color w:val="383838"/>
          <w:spacing w:val="0"/>
          <w:w w:val="51"/>
          <w:position w:val="16"/>
        </w:rPr>
        <w:t>ı</w:t>
      </w:r>
      <w:r>
        <w:rPr>
          <w:rFonts w:ascii="Arial" w:hAnsi="Arial" w:cs="Arial" w:eastAsia="Arial"/>
          <w:sz w:val="31"/>
          <w:szCs w:val="31"/>
          <w:color w:val="383838"/>
          <w:spacing w:val="38"/>
          <w:w w:val="51"/>
          <w:position w:val="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model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doğa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hayva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damını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4"/>
        </w:rPr>
        <w:t>çatısı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5" w:lineRule="exact"/>
        <w:ind w:left="10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46464"/>
          <w:w w:val="14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7"/>
          <w:w w:val="145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</w:rPr>
        <w:t>ııdilrme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Sonunda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·tamame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üzere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.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1</w:t>
      </w:r>
      <w:r>
        <w:rPr>
          <w:rFonts w:ascii="Arial" w:hAnsi="Arial" w:cs="Arial" w:eastAsia="Arial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kayna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makinesi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buzdolabı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4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canava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muhteli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anahta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52" w:lineRule="auto"/>
        <w:ind w:left="1853" w:right="232" w:firstLine="-1713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Durumu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hırdavat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malzemeleri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kavmima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hayva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damı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ısianma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görmüştür.Hayva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damındcı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8000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TL'dir.Eşyada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12.000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TL'dir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18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20.000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TL'di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191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hayva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damında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i/>
        </w:rPr>
        <w:t>ve</w:t>
      </w:r>
      <w:r>
        <w:rPr>
          <w:rFonts w:ascii="Arial" w:hAnsi="Arial" w:cs="Arial" w:eastAsia="Arial"/>
          <w:sz w:val="18"/>
          <w:szCs w:val="18"/>
          <w:color w:val="383838"/>
          <w:spacing w:val="2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soıuşturmada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gayri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nizar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çekile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kablosunu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nedende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kablolarda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eskime,yıpranma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8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</w:rPr>
        <w:t>!voltaj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yükselmesi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vb.)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yapması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52" w:lineRule="auto"/>
        <w:ind w:left="121" w:right="5230"/>
        <w:jc w:val="left"/>
        <w:tabs>
          <w:tab w:pos="1840" w:val="left"/>
          <w:tab w:pos="5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Sigoıtalı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Sirketi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22"/>
          <w:w w:val="11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Gere_ç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Kim{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Bınniyete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12" w:lineRule="exact"/>
        <w:ind w:left="121" w:right="-20"/>
        <w:jc w:val="left"/>
        <w:tabs>
          <w:tab w:pos="2600" w:val="left"/>
        </w:tabs>
        <w:rPr>
          <w:rFonts w:ascii="Courier New" w:hAnsi="Courier New" w:cs="Courier New" w:eastAsia="Courier New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.043423pt;margin-top:14.444253pt;width:312.014315pt;height:9.5pt;mso-position-horizontal-relative:page;mso-position-vertical-relative:paragraph;z-index:-17100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tabs>
                      <w:tab w:pos="1720" w:val="left"/>
                      <w:tab w:pos="2520" w:val="left"/>
                      <w:tab w:pos="5160" w:val="left"/>
                    </w:tabs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D4D4D"/>
                      <w:spacing w:val="0"/>
                      <w:w w:val="100"/>
                    </w:rPr>
                    <w:t>ekibi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D4D4D"/>
                      <w:spacing w:val="0"/>
                      <w:w w:val="100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D4D4D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D4D4D"/>
                      <w:spacing w:val="1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>Dönüşü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-3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>Tarih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-35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>06.05.2017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-5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22"/>
                    </w:rPr>
                    <w:t>Saati: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34"/>
                      <w:w w:val="12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6"/>
                    </w:rPr>
                    <w:t>0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-2"/>
                      <w:w w:val="106"/>
                    </w:rPr>
                    <w:t>7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646464"/>
                      <w:spacing w:val="-8"/>
                      <w:w w:val="114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8"/>
                    </w:rPr>
                    <w:t>03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128"/>
          <w:w w:val="93"/>
          <w:position w:val="14"/>
        </w:rPr>
        <w:t>T</w:t>
      </w:r>
      <w:r>
        <w:rPr>
          <w:rFonts w:ascii="Courier New" w:hAnsi="Courier New" w:cs="Courier New" w:eastAsia="Courier New"/>
          <w:sz w:val="30"/>
          <w:szCs w:val="30"/>
          <w:color w:val="4D4D4D"/>
          <w:spacing w:val="-14"/>
          <w:w w:val="73"/>
          <w:position w:val="1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81"/>
          <w:w w:val="93"/>
          <w:position w:val="14"/>
        </w:rPr>
        <w:t>e</w:t>
      </w:r>
      <w:r>
        <w:rPr>
          <w:rFonts w:ascii="Courier New" w:hAnsi="Courier New" w:cs="Courier New" w:eastAsia="Courier New"/>
          <w:sz w:val="30"/>
          <w:szCs w:val="30"/>
          <w:color w:val="4D4D4D"/>
          <w:spacing w:val="-70"/>
          <w:w w:val="73"/>
          <w:position w:val="1"/>
        </w:rPr>
        <w:t>=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60"/>
          <w:w w:val="93"/>
          <w:position w:val="14"/>
        </w:rPr>
        <w:t>&lt;</w:t>
      </w:r>
      <w:r>
        <w:rPr>
          <w:rFonts w:ascii="Courier New" w:hAnsi="Courier New" w:cs="Courier New" w:eastAsia="Courier New"/>
          <w:sz w:val="30"/>
          <w:szCs w:val="30"/>
          <w:color w:val="4D4D4D"/>
          <w:spacing w:val="0"/>
          <w:w w:val="73"/>
          <w:position w:val="1"/>
        </w:rPr>
        <w:t>--</w:t>
      </w:r>
      <w:r>
        <w:rPr>
          <w:rFonts w:ascii="Courier New" w:hAnsi="Courier New" w:cs="Courier New" w:eastAsia="Courier New"/>
          <w:sz w:val="30"/>
          <w:szCs w:val="30"/>
          <w:color w:val="4D4D4D"/>
          <w:spacing w:val="-61"/>
          <w:w w:val="73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999999"/>
          <w:spacing w:val="-1"/>
          <w:w w:val="96"/>
          <w:position w:val="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4"/>
          <w:position w:val="14"/>
        </w:rPr>
        <w:t>d</w:t>
      </w:r>
      <w:r>
        <w:rPr>
          <w:rFonts w:ascii="Courier New" w:hAnsi="Courier New" w:cs="Courier New" w:eastAsia="Courier New"/>
          <w:sz w:val="30"/>
          <w:szCs w:val="30"/>
          <w:color w:val="4D4D4D"/>
          <w:spacing w:val="-134"/>
          <w:w w:val="73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1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03"/>
          <w:position w:val="14"/>
        </w:rPr>
        <w:t>l</w:t>
      </w:r>
      <w:r>
        <w:rPr>
          <w:rFonts w:ascii="Courier New" w:hAnsi="Courier New" w:cs="Courier New" w:eastAsia="Courier New"/>
          <w:sz w:val="30"/>
          <w:szCs w:val="30"/>
          <w:color w:val="4D4D4D"/>
          <w:spacing w:val="-164"/>
          <w:w w:val="73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14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3"/>
          <w:position w:val="1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3"/>
          <w:w w:val="103"/>
          <w:position w:val="14"/>
        </w:rPr>
        <w:t>i</w:t>
      </w:r>
      <w:r>
        <w:rPr>
          <w:rFonts w:ascii="Courier New" w:hAnsi="Courier New" w:cs="Courier New" w:eastAsia="Courier New"/>
          <w:sz w:val="30"/>
          <w:szCs w:val="30"/>
          <w:color w:val="4D4D4D"/>
          <w:spacing w:val="0"/>
          <w:w w:val="73"/>
          <w:position w:val="1"/>
        </w:rPr>
        <w:t>c-</w:t>
      </w:r>
      <w:r>
        <w:rPr>
          <w:rFonts w:ascii="Courier New" w:hAnsi="Courier New" w:cs="Courier New" w:eastAsia="Courier New"/>
          <w:sz w:val="30"/>
          <w:szCs w:val="30"/>
          <w:color w:val="4D4D4D"/>
          <w:spacing w:val="-49"/>
          <w:w w:val="100"/>
          <w:position w:val="1"/>
        </w:rPr>
        <w:t> </w:t>
      </w:r>
      <w:r>
        <w:rPr>
          <w:rFonts w:ascii="Courier New" w:hAnsi="Courier New" w:cs="Courier New" w:eastAsia="Courier New"/>
          <w:sz w:val="30"/>
          <w:szCs w:val="30"/>
          <w:color w:val="4D4D4D"/>
          <w:spacing w:val="0"/>
          <w:w w:val="73"/>
          <w:position w:val="1"/>
        </w:rPr>
        <w:t>--</w:t>
      </w:r>
      <w:r>
        <w:rPr>
          <w:rFonts w:ascii="Courier New" w:hAnsi="Courier New" w:cs="Courier New" w:eastAsia="Courier New"/>
          <w:sz w:val="30"/>
          <w:szCs w:val="30"/>
          <w:color w:val="4D4D4D"/>
          <w:spacing w:val="0"/>
          <w:w w:val="100"/>
          <w:position w:val="1"/>
        </w:rPr>
        <w:tab/>
      </w:r>
      <w:r>
        <w:rPr>
          <w:rFonts w:ascii="Courier New" w:hAnsi="Courier New" w:cs="Courier New" w:eastAsia="Courier New"/>
          <w:sz w:val="30"/>
          <w:szCs w:val="30"/>
          <w:color w:val="4D4D4D"/>
          <w:spacing w:val="0"/>
          <w:w w:val="73"/>
          <w:position w:val="1"/>
        </w:rPr>
        <w:t>-------------c</w:t>
      </w:r>
      <w:r>
        <w:rPr>
          <w:rFonts w:ascii="Courier New" w:hAnsi="Courier New" w:cs="Courier New" w:eastAsia="Courier New"/>
          <w:sz w:val="30"/>
          <w:szCs w:val="30"/>
          <w:color w:val="4D4D4D"/>
          <w:spacing w:val="0"/>
          <w:w w:val="73"/>
          <w:position w:val="1"/>
        </w:rPr>
        <w:t> </w:t>
      </w:r>
      <w:r>
        <w:rPr>
          <w:rFonts w:ascii="Courier New" w:hAnsi="Courier New" w:cs="Courier New" w:eastAsia="Courier New"/>
          <w:sz w:val="30"/>
          <w:szCs w:val="30"/>
          <w:color w:val="4D4D4D"/>
          <w:spacing w:val="0"/>
          <w:w w:val="73"/>
          <w:position w:val="1"/>
        </w:rPr>
        <w:t> </w:t>
      </w:r>
      <w:r>
        <w:rPr>
          <w:rFonts w:ascii="Courier New" w:hAnsi="Courier New" w:cs="Courier New" w:eastAsia="Courier New"/>
          <w:sz w:val="30"/>
          <w:szCs w:val="30"/>
          <w:color w:val="4D4D4D"/>
          <w:spacing w:val="0"/>
          <w:w w:val="73"/>
          <w:position w:val="1"/>
        </w:rPr>
        <w:t>--</w:t>
      </w:r>
      <w:r>
        <w:rPr>
          <w:rFonts w:ascii="Courier New" w:hAnsi="Courier New" w:cs="Courier New" w:eastAsia="Courier New"/>
          <w:sz w:val="30"/>
          <w:szCs w:val="30"/>
          <w:color w:val="4D4D4D"/>
          <w:spacing w:val="0"/>
          <w:w w:val="73"/>
          <w:position w:val="1"/>
        </w:rPr>
        <w:t> </w:t>
      </w:r>
      <w:r>
        <w:rPr>
          <w:rFonts w:ascii="Courier New" w:hAnsi="Courier New" w:cs="Courier New" w:eastAsia="Courier New"/>
          <w:sz w:val="30"/>
          <w:szCs w:val="30"/>
          <w:color w:val="4D4D4D"/>
          <w:spacing w:val="0"/>
          <w:w w:val="73"/>
          <w:position w:val="1"/>
        </w:rPr>
        <w:t> </w:t>
      </w:r>
      <w:r>
        <w:rPr>
          <w:rFonts w:ascii="Courier New" w:hAnsi="Courier New" w:cs="Courier New" w:eastAsia="Courier New"/>
          <w:sz w:val="30"/>
          <w:szCs w:val="30"/>
          <w:color w:val="4D4D4D"/>
          <w:spacing w:val="0"/>
          <w:w w:val="73"/>
          <w:position w:val="1"/>
        </w:rPr>
        <w:t>--------------------------------------------</w:t>
      </w:r>
      <w:r>
        <w:rPr>
          <w:rFonts w:ascii="Courier New" w:hAnsi="Courier New" w:cs="Courier New" w:eastAsia="Courier New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14" w:lineRule="exact"/>
        <w:ind w:left="221" w:right="-20"/>
        <w:jc w:val="left"/>
        <w:tabs>
          <w:tab w:pos="920" w:val="left"/>
          <w:tab w:pos="3260" w:val="left"/>
          <w:tab w:pos="8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pİDE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Gıub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l.Posta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0" w:right="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4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tabs>
          <w:tab w:pos="2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712" w:right="614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03.200012pt;margin-top:-12.322818pt;width:175.679993pt;height:140.160004pt;mso-position-horizontal-relative:page;mso-position-vertical-relative:paragraph;z-index:-17107" type="#_x0000_t75">
            <v:imagedata r:id="rId23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758" w:lineRule="exact"/>
        <w:ind w:left="2474" w:right="5752"/>
        <w:jc w:val="center"/>
        <w:rPr>
          <w:rFonts w:ascii="Times New Roman" w:hAnsi="Times New Roman" w:cs="Times New Roman" w:eastAsia="Times New Roman"/>
          <w:sz w:val="48"/>
          <w:szCs w:val="48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83838"/>
          <w:w w:val="82"/>
          <w:position w:val="16"/>
        </w:rPr>
        <w:t>Me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-51"/>
          <w:w w:val="83"/>
          <w:position w:val="16"/>
        </w:rPr>
        <w:t>M</w:t>
      </w:r>
      <w:r>
        <w:rPr>
          <w:rFonts w:ascii="Arial" w:hAnsi="Arial" w:cs="Arial" w:eastAsia="Arial"/>
          <w:sz w:val="45"/>
          <w:szCs w:val="45"/>
          <w:color w:val="42486D"/>
          <w:spacing w:val="-107"/>
          <w:w w:val="101"/>
          <w:i/>
          <w:position w:val="-7"/>
        </w:rPr>
        <w:t>}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6"/>
          <w:w w:val="82"/>
          <w:position w:val="16"/>
        </w:rPr>
        <w:t>&gt;</w:t>
      </w:r>
      <w:r>
        <w:rPr>
          <w:rFonts w:ascii="Arial" w:hAnsi="Arial" w:cs="Arial" w:eastAsia="Arial"/>
          <w:sz w:val="45"/>
          <w:szCs w:val="45"/>
          <w:color w:val="42486D"/>
          <w:spacing w:val="-7"/>
          <w:w w:val="102"/>
          <w:i/>
          <w:position w:val="-7"/>
        </w:rPr>
        <w:t>l</w:t>
      </w:r>
      <w:r>
        <w:rPr>
          <w:rFonts w:ascii="Times New Roman" w:hAnsi="Times New Roman" w:cs="Times New Roman" w:eastAsia="Times New Roman"/>
          <w:sz w:val="48"/>
          <w:szCs w:val="48"/>
          <w:color w:val="263164"/>
          <w:spacing w:val="-204"/>
          <w:w w:val="86"/>
          <w:i/>
          <w:position w:val="16"/>
        </w:rPr>
        <w:t>J</w:t>
      </w:r>
      <w:r>
        <w:rPr>
          <w:rFonts w:ascii="Arial" w:hAnsi="Arial" w:cs="Arial" w:eastAsia="Arial"/>
          <w:sz w:val="45"/>
          <w:szCs w:val="45"/>
          <w:color w:val="42486D"/>
          <w:spacing w:val="0"/>
          <w:w w:val="101"/>
          <w:i/>
          <w:position w:val="-7"/>
        </w:rPr>
        <w:t>t</w:t>
      </w:r>
      <w:r>
        <w:rPr>
          <w:rFonts w:ascii="Arial" w:hAnsi="Arial" w:cs="Arial" w:eastAsia="Arial"/>
          <w:sz w:val="45"/>
          <w:szCs w:val="45"/>
          <w:color w:val="42486D"/>
          <w:spacing w:val="-75"/>
          <w:w w:val="101"/>
          <w:i/>
          <w:position w:val="-7"/>
        </w:rPr>
        <w:t>!</w:t>
      </w:r>
      <w:r>
        <w:rPr>
          <w:rFonts w:ascii="Times New Roman" w:hAnsi="Times New Roman" w:cs="Times New Roman" w:eastAsia="Times New Roman"/>
          <w:sz w:val="48"/>
          <w:szCs w:val="48"/>
          <w:color w:val="263164"/>
          <w:spacing w:val="-179"/>
          <w:w w:val="87"/>
          <w:i/>
          <w:position w:val="16"/>
        </w:rPr>
        <w:t>L</w:t>
      </w:r>
      <w:r>
        <w:rPr>
          <w:rFonts w:ascii="Arial" w:hAnsi="Arial" w:cs="Arial" w:eastAsia="Arial"/>
          <w:sz w:val="45"/>
          <w:szCs w:val="45"/>
          <w:color w:val="42486D"/>
          <w:spacing w:val="18"/>
          <w:w w:val="102"/>
          <w:i/>
          <w:position w:val="-7"/>
        </w:rPr>
        <w:t>l</w:t>
      </w:r>
      <w:r>
        <w:rPr>
          <w:rFonts w:ascii="Arial" w:hAnsi="Arial" w:cs="Arial" w:eastAsia="Arial"/>
          <w:sz w:val="45"/>
          <w:szCs w:val="45"/>
          <w:color w:val="383838"/>
          <w:spacing w:val="-192"/>
          <w:w w:val="34"/>
          <w:i/>
          <w:position w:val="-7"/>
        </w:rPr>
        <w:t>N</w:t>
      </w:r>
      <w:r>
        <w:rPr>
          <w:rFonts w:ascii="Times New Roman" w:hAnsi="Times New Roman" w:cs="Times New Roman" w:eastAsia="Times New Roman"/>
          <w:sz w:val="48"/>
          <w:szCs w:val="48"/>
          <w:color w:val="263164"/>
          <w:spacing w:val="-68"/>
          <w:w w:val="87"/>
          <w:i/>
          <w:position w:val="16"/>
        </w:rPr>
        <w:t>,</w:t>
      </w:r>
      <w:r>
        <w:rPr>
          <w:rFonts w:ascii="Arial" w:hAnsi="Arial" w:cs="Arial" w:eastAsia="Arial"/>
          <w:sz w:val="45"/>
          <w:szCs w:val="45"/>
          <w:color w:val="42486D"/>
          <w:spacing w:val="-90"/>
          <w:w w:val="101"/>
          <w:i/>
          <w:position w:val="-7"/>
        </w:rPr>
        <w:t>r</w:t>
      </w:r>
      <w:r>
        <w:rPr>
          <w:rFonts w:ascii="Times New Roman" w:hAnsi="Times New Roman" w:cs="Times New Roman" w:eastAsia="Times New Roman"/>
          <w:sz w:val="48"/>
          <w:szCs w:val="48"/>
          <w:color w:val="263164"/>
          <w:spacing w:val="-36"/>
          <w:w w:val="87"/>
          <w:i/>
          <w:position w:val="16"/>
        </w:rPr>
        <w:t>.</w:t>
      </w:r>
      <w:r>
        <w:rPr>
          <w:rFonts w:ascii="Times New Roman" w:hAnsi="Times New Roman" w:cs="Times New Roman" w:eastAsia="Times New Roman"/>
          <w:sz w:val="48"/>
          <w:szCs w:val="48"/>
          <w:color w:val="383838"/>
          <w:spacing w:val="0"/>
          <w:w w:val="71"/>
          <w:i/>
          <w:position w:val="16"/>
        </w:rPr>
        <w:t>.v</w:t>
      </w:r>
      <w:r>
        <w:rPr>
          <w:rFonts w:ascii="Times New Roman" w:hAnsi="Times New Roman" w:cs="Times New Roman" w:eastAsia="Times New Roman"/>
          <w:sz w:val="48"/>
          <w:szCs w:val="4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60" w:right="0"/>
          <w:cols w:num="2" w:equalWidth="0">
            <w:col w:w="785" w:space="1225"/>
            <w:col w:w="9850"/>
          </w:cols>
        </w:sectPr>
      </w:pPr>
      <w:rPr/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0" w:right="0"/>
        </w:sectPr>
      </w:pPr>
      <w:rPr/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/>
        <w:pict>
          <v:group style="position:absolute;margin-left:7.972491pt;margin-top:24.50375pt;width:575.685258pt;height:796.73532pt;mso-position-horizontal-relative:page;mso-position-vertical-relative:page;z-index:-17104" coordorigin="159,490" coordsize="11514,15935">
            <v:group style="position:absolute;left:190;top:512;width:11457;height:2" coordorigin="190,512" coordsize="11457,2">
              <v:shape style="position:absolute;left:190;top:512;width:11457;height:2" coordorigin="190,512" coordsize="11457,0" path="m190,512l11647,512e" filled="f" stroked="t" strokeweight=".713954pt" strokecolor="#606060">
                <v:path arrowok="t"/>
              </v:shape>
            </v:group>
            <v:group style="position:absolute;left:1918;top:497;width:2;height:1324" coordorigin="1918,497" coordsize="2,1324">
              <v:shape style="position:absolute;left:1918;top:497;width:2;height:1324" coordorigin="1918,497" coordsize="0,1324" path="m1918,1822l1918,497e" filled="f" stroked="t" strokeweight=".713954pt" strokecolor="#7C7C7C">
                <v:path arrowok="t"/>
              </v:shape>
            </v:group>
            <v:group style="position:absolute;left:8130;top:507;width:2;height:1320" coordorigin="8130,507" coordsize="2,1320">
              <v:shape style="position:absolute;left:8130;top:507;width:2;height:1320" coordorigin="8130,507" coordsize="0,1320" path="m8130,1826l8130,507e" filled="f" stroked="t" strokeweight=".713954pt" strokecolor="#4F4F4F">
                <v:path arrowok="t"/>
              </v:shape>
            </v:group>
            <v:group style="position:absolute;left:11654;top:512;width:2;height:15906" coordorigin="11654,512" coordsize="2,15906">
              <v:shape style="position:absolute;left:11654;top:512;width:2;height:15906" coordorigin="11654,512" coordsize="0,15906" path="m11654,16418l11654,512e" filled="f" stroked="t" strokeweight=".713954pt" strokecolor="#676767">
                <v:path arrowok="t"/>
              </v:shape>
            </v:group>
            <v:group style="position:absolute;left:186;top:1664;width:2;height:4322" coordorigin="186,1664" coordsize="2,4322">
              <v:shape style="position:absolute;left:186;top:1664;width:2;height:4322" coordorigin="186,1664" coordsize="0,4322" path="m186,5986l186,1664e" filled="f" stroked="t" strokeweight=".713954pt" strokecolor="#7C7C7C">
                <v:path arrowok="t"/>
              </v:shape>
            </v:group>
            <v:group style="position:absolute;left:186;top:1822;width:11466;height:2" coordorigin="186,1822" coordsize="11466,2">
              <v:shape style="position:absolute;left:186;top:1822;width:11466;height:2" coordorigin="186,1822" coordsize="11466,0" path="m186,1822l11652,1822e" filled="f" stroked="t" strokeweight=".713954pt" strokecolor="#5B5B5B">
                <v:path arrowok="t"/>
              </v:shape>
            </v:group>
            <v:group style="position:absolute;left:181;top:2061;width:11476;height:2" coordorigin="181,2061" coordsize="11476,2">
              <v:shape style="position:absolute;left:181;top:2061;width:11476;height:2" coordorigin="181,2061" coordsize="11476,0" path="m181,2061l11656,2061e" filled="f" stroked="t" strokeweight=".713954pt" strokecolor="#5B5B5B">
                <v:path arrowok="t"/>
              </v:shape>
            </v:group>
            <v:group style="position:absolute;left:181;top:2300;width:11471;height:2" coordorigin="181,2300" coordsize="11471,2">
              <v:shape style="position:absolute;left:181;top:2300;width:11471;height:2" coordorigin="181,2300" coordsize="11471,0" path="m181,2300l11652,2300e" filled="f" stroked="t" strokeweight=".713954pt" strokecolor="#5B5B5B">
                <v:path arrowok="t"/>
              </v:shape>
            </v:group>
            <v:group style="position:absolute;left:181;top:2539;width:11471;height:2" coordorigin="181,2539" coordsize="11471,2">
              <v:shape style="position:absolute;left:181;top:2539;width:11471;height:2" coordorigin="181,2539" coordsize="11471,0" path="m181,2539l11652,2539e" filled="f" stroked="t" strokeweight=".713954pt" strokecolor="#5B5B5B">
                <v:path arrowok="t"/>
              </v:shape>
            </v:group>
            <v:group style="position:absolute;left:181;top:2778;width:11471;height:2" coordorigin="181,2778" coordsize="11471,2">
              <v:shape style="position:absolute;left:181;top:2778;width:11471;height:2" coordorigin="181,2778" coordsize="11471,0" path="m181,2778l11652,2778e" filled="f" stroked="t" strokeweight=".713954pt" strokecolor="#707070">
                <v:path arrowok="t"/>
              </v:shape>
            </v:group>
            <v:group style="position:absolute;left:176;top:3022;width:11480;height:2" coordorigin="176,3022" coordsize="11480,2">
              <v:shape style="position:absolute;left:176;top:3022;width:11480;height:2" coordorigin="176,3022" coordsize="11480,0" path="m176,3022l11656,3022e" filled="f" stroked="t" strokeweight=".713954pt" strokecolor="#747474">
                <v:path arrowok="t"/>
              </v:shape>
            </v:group>
            <v:group style="position:absolute;left:2870;top:3012;width:2;height:751" coordorigin="2870,3012" coordsize="2,751">
              <v:shape style="position:absolute;left:2870;top:3012;width:2;height:751" coordorigin="2870,3012" coordsize="0,751" path="m2870,3763l2870,3012e" filled="f" stroked="t" strokeweight=".951939pt" strokecolor="#5B5B5B">
                <v:path arrowok="t"/>
              </v:shape>
            </v:group>
            <v:group style="position:absolute;left:5973;top:3007;width:2;height:760" coordorigin="5973,3007" coordsize="2,760">
              <v:shape style="position:absolute;left:5973;top:3007;width:2;height:760" coordorigin="5973,3007" coordsize="0,760" path="m5973,3767l5973,3007e" filled="f" stroked="t" strokeweight=".713954pt" strokecolor="#575757">
                <v:path arrowok="t"/>
              </v:shape>
            </v:group>
            <v:group style="position:absolute;left:181;top:3755;width:11476;height:2" coordorigin="181,3755" coordsize="11476,2">
              <v:shape style="position:absolute;left:181;top:3755;width:11476;height:2" coordorigin="181,3755" coordsize="11476,0" path="m181,3755l11656,3755e" filled="f" stroked="t" strokeweight=".713954pt" strokecolor="#545454">
                <v:path arrowok="t"/>
              </v:shape>
            </v:group>
            <v:group style="position:absolute;left:1909;top:3748;width:2;height:4513" coordorigin="1909,3748" coordsize="2,4513">
              <v:shape style="position:absolute;left:1909;top:3748;width:2;height:4513" coordorigin="1909,3748" coordsize="0,4513" path="m1909,8261l1909,3748e" filled="f" stroked="t" strokeweight=".713954pt" strokecolor="#4F4F4F">
                <v:path arrowok="t"/>
              </v:shape>
            </v:group>
            <v:group style="position:absolute;left:181;top:4030;width:11471;height:2" coordorigin="181,4030" coordsize="11471,2">
              <v:shape style="position:absolute;left:181;top:4030;width:11471;height:2" coordorigin="181,4030" coordsize="11471,0" path="m181,4030l11652,4030e" filled="f" stroked="t" strokeweight=".713954pt" strokecolor="#5B5B5B">
                <v:path arrowok="t"/>
              </v:shape>
            </v:group>
            <v:group style="position:absolute;left:1904;top:4274;width:9748;height:2" coordorigin="1904,4274" coordsize="9748,2">
              <v:shape style="position:absolute;left:1904;top:4274;width:9748;height:2" coordorigin="1904,4274" coordsize="9748,0" path="m1904,4274l11652,4274e" filled="f" stroked="t" strokeweight=".713954pt" strokecolor="#5B5B5B">
                <v:path arrowok="t"/>
              </v:shape>
            </v:group>
            <v:group style="position:absolute;left:3908;top:5245;width:7749;height:2" coordorigin="3908,5245" coordsize="7749,2">
              <v:shape style="position:absolute;left:3908;top:5245;width:7749;height:2" coordorigin="3908,5245" coordsize="7749,0" path="m3908,5245l11656,5245e" filled="f" stroked="t" strokeweight=".713954pt" strokecolor="#606060">
                <v:path arrowok="t"/>
              </v:shape>
            </v:group>
            <v:group style="position:absolute;left:1904;top:5484;width:9753;height:2" coordorigin="1904,5484" coordsize="9753,2">
              <v:shape style="position:absolute;left:1904;top:5484;width:9753;height:2" coordorigin="1904,5484" coordsize="9753,0" path="m1904,5484l11656,5484e" filled="f" stroked="t" strokeweight=".713954pt" strokecolor="#5B5B5B">
                <v:path arrowok="t"/>
              </v:shape>
            </v:group>
            <v:group style="position:absolute;left:171;top:5725;width:11490;height:2" coordorigin="171,5725" coordsize="11490,2">
              <v:shape style="position:absolute;left:171;top:5725;width:11490;height:2" coordorigin="171,5725" coordsize="11490,0" path="m171,5725l11661,5725e" filled="f" stroked="t" strokeweight=".713954pt" strokecolor="#5B5B5B">
                <v:path arrowok="t"/>
              </v:shape>
            </v:group>
            <v:group style="position:absolute;left:6811;top:5718;width:2;height:775" coordorigin="6811,5718" coordsize="2,775">
              <v:shape style="position:absolute;left:6811;top:5718;width:2;height:775" coordorigin="6811,5718" coordsize="0,775" path="m6811,6492l6811,5718e" filled="f" stroked="t" strokeweight=".713954pt" strokecolor="#4B4B4B">
                <v:path arrowok="t"/>
              </v:shape>
            </v:group>
            <v:group style="position:absolute;left:1899;top:6198;width:9762;height:2" coordorigin="1899,6198" coordsize="9762,2">
              <v:shape style="position:absolute;left:1899;top:6198;width:9762;height:2" coordorigin="1899,6198" coordsize="9762,0" path="m1899,6198l11661,6198e" filled="f" stroked="t" strokeweight=".47597pt" strokecolor="#575757">
                <v:path arrowok="t"/>
              </v:shape>
            </v:group>
            <v:group style="position:absolute;left:1899;top:6488;width:9757;height:2" coordorigin="1899,6488" coordsize="9757,2">
              <v:shape style="position:absolute;left:1899;top:6488;width:9757;height:2" coordorigin="1899,6488" coordsize="9757,0" path="m1899,6488l11656,6488e" filled="f" stroked="t" strokeweight=".713954pt" strokecolor="#5B5B5B">
                <v:path arrowok="t"/>
              </v:shape>
            </v:group>
            <v:group style="position:absolute;left:176;top:6727;width:11480;height:2" coordorigin="176,6727" coordsize="11480,2">
              <v:shape style="position:absolute;left:176;top:6727;width:11480;height:2" coordorigin="176,6727" coordsize="11480,0" path="m176,6727l11656,6727e" filled="f" stroked="t" strokeweight=".713954pt" strokecolor="#5B5B5B">
                <v:path arrowok="t"/>
              </v:shape>
            </v:group>
            <v:group style="position:absolute;left:171;top:7195;width:11490;height:2" coordorigin="171,7195" coordsize="11490,2">
              <v:shape style="position:absolute;left:171;top:7195;width:11490;height:2" coordorigin="171,7195" coordsize="11490,0" path="m171,7195l11661,7195e" filled="f" stroked="t" strokeweight=".713954pt" strokecolor="#5B5B5B">
                <v:path arrowok="t"/>
              </v:shape>
            </v:group>
            <v:group style="position:absolute;left:3912;top:7186;width:2;height:765" coordorigin="3912,7186" coordsize="2,765">
              <v:shape style="position:absolute;left:3912;top:7186;width:2;height:765" coordorigin="3912,7186" coordsize="0,765" path="m3912,7951l3912,7186e" filled="f" stroked="t" strokeweight=".951939pt" strokecolor="#5B5B5B">
                <v:path arrowok="t"/>
              </v:shape>
            </v:group>
            <v:group style="position:absolute;left:3903;top:7439;width:7758;height:2" coordorigin="3903,7439" coordsize="7758,2">
              <v:shape style="position:absolute;left:3903;top:7439;width:7758;height:2" coordorigin="3903,7439" coordsize="7758,0" path="m3903,7439l11661,7439e" filled="f" stroked="t" strokeweight=".713954pt" strokecolor="#5B5B5B">
                <v:path arrowok="t"/>
              </v:shape>
            </v:group>
            <v:group style="position:absolute;left:167;top:7946;width:11495;height:2" coordorigin="167,7946" coordsize="11495,2">
              <v:shape style="position:absolute;left:167;top:7946;width:11495;height:2" coordorigin="167,7946" coordsize="11495,0" path="m167,7946l11661,7946e" filled="f" stroked="t" strokeweight=".713954pt" strokecolor="#5B5B5B">
                <v:path arrowok="t"/>
              </v:shape>
            </v:group>
            <v:group style="position:absolute;left:178;top:6129;width:2;height:10274" coordorigin="178,6129" coordsize="2,10274">
              <v:shape style="position:absolute;left:178;top:6129;width:2;height:10274" coordorigin="178,6129" coordsize="0,10274" path="m178,16403l178,6129e" filled="f" stroked="t" strokeweight=".713954pt" strokecolor="#838383">
                <v:path arrowok="t"/>
              </v:shape>
            </v:group>
            <v:group style="position:absolute;left:171;top:9112;width:11490;height:2" coordorigin="171,9112" coordsize="11490,2">
              <v:shape style="position:absolute;left:171;top:9112;width:11490;height:2" coordorigin="171,9112" coordsize="11490,0" path="m171,9112l11661,9112e" filled="f" stroked="t" strokeweight=".713954pt" strokecolor="#5B5B5B">
                <v:path arrowok="t"/>
              </v:shape>
            </v:group>
            <v:group style="position:absolute;left:167;top:9959;width:11499;height:2" coordorigin="167,9959" coordsize="11499,2">
              <v:shape style="position:absolute;left:167;top:9959;width:11499;height:2" coordorigin="167,9959" coordsize="11499,0" path="m167,9959l11666,9959e" filled="f" stroked="t" strokeweight=".713954pt" strokecolor="#606060">
                <v:path arrowok="t"/>
              </v:shape>
            </v:group>
            <v:group style="position:absolute;left:171;top:10198;width:11495;height:2" coordorigin="171,10198" coordsize="11495,2">
              <v:shape style="position:absolute;left:171;top:10198;width:11495;height:2" coordorigin="171,10198" coordsize="11495,0" path="m171,10198l11666,10198e" filled="f" stroked="t" strokeweight=".713954pt" strokecolor="#606060">
                <v:path arrowok="t"/>
              </v:shape>
            </v:group>
            <v:group style="position:absolute;left:171;top:10437;width:11490;height:2" coordorigin="171,10437" coordsize="11490,2">
              <v:shape style="position:absolute;left:171;top:10437;width:11490;height:2" coordorigin="171,10437" coordsize="11490,0" path="m171,10437l11661,10437e" filled="f" stroked="t" strokeweight=".713954pt" strokecolor="#606060">
                <v:path arrowok="t"/>
              </v:shape>
            </v:group>
            <v:group style="position:absolute;left:167;top:11154;width:11499;height:2" coordorigin="167,11154" coordsize="11499,2">
              <v:shape style="position:absolute;left:167;top:11154;width:11499;height:2" coordorigin="167,11154" coordsize="11499,0" path="m167,11154l11666,11154e" filled="f" stroked="t" strokeweight=".713954pt" strokecolor="#606060">
                <v:path arrowok="t"/>
              </v:shape>
            </v:group>
            <v:group style="position:absolute;left:961;top:11144;width:2;height:5254" coordorigin="961,11144" coordsize="2,5254">
              <v:shape style="position:absolute;left:961;top:11144;width:2;height:5254" coordorigin="961,11144" coordsize="0,5254" path="m961,16399l961,11144e" filled="f" stroked="t" strokeweight=".713954pt" strokecolor="#4F4F4F">
                <v:path arrowok="t"/>
              </v:shape>
            </v:group>
            <v:group style="position:absolute;left:1366;top:11149;width:2;height:5254" coordorigin="1366,11149" coordsize="2,5254">
              <v:shape style="position:absolute;left:1366;top:11149;width:2;height:5254" coordorigin="1366,11149" coordsize="0,5254" path="m1366,16403l1366,11149e" filled="f" stroked="t" strokeweight=".713954pt" strokecolor="#545454">
                <v:path arrowok="t"/>
              </v:shape>
            </v:group>
            <v:group style="position:absolute;left:6359;top:11149;width:2;height:5264" coordorigin="6359,11149" coordsize="2,5264">
              <v:shape style="position:absolute;left:6359;top:11149;width:2;height:5264" coordorigin="6359,11149" coordsize="0,5264" path="m6359,16413l6359,11149e" filled="f" stroked="t" strokeweight=".713954pt" strokecolor="#575757">
                <v:path arrowok="t"/>
              </v:shape>
            </v:group>
            <v:group style="position:absolute;left:167;top:11630;width:11499;height:2" coordorigin="167,11630" coordsize="11499,2">
              <v:shape style="position:absolute;left:167;top:11630;width:11499;height:2" coordorigin="167,11630" coordsize="11499,0" path="m167,11630l11666,11630e" filled="f" stroked="t" strokeweight=".47597pt" strokecolor="#5B5B5B">
                <v:path arrowok="t"/>
              </v:shape>
            </v:group>
            <v:group style="position:absolute;left:171;top:13704;width:1742;height:2" coordorigin="171,13704" coordsize="1742,2">
              <v:shape style="position:absolute;left:171;top:13704;width:1742;height:2" coordorigin="171,13704" coordsize="1742,0" path="m171,13704l1913,13704e" filled="f" stroked="t" strokeweight=".47597pt" strokecolor="#606060">
                <v:path arrowok="t"/>
              </v:shape>
            </v:group>
            <v:group style="position:absolute;left:167;top:16401;width:11499;height:2" coordorigin="167,16401" coordsize="11499,2">
              <v:shape style="position:absolute;left:167;top:16401;width:11499;height:2" coordorigin="167,16401" coordsize="11499,0" path="m167,16401l11666,16401e" filled="f" stroked="t" strokeweight=".713954pt" strokecolor="#747477">
                <v:path arrowok="t"/>
              </v:shape>
            </v:group>
            <w10:wrap type="none"/>
          </v:group>
        </w:pict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381" w:lineRule="exact"/>
        <w:ind w:left="1523" w:right="5066"/>
        <w:jc w:val="center"/>
        <w:tabs>
          <w:tab w:pos="2380" w:val="left"/>
          <w:tab w:pos="442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group style="position:absolute;margin-left:111.257896pt;margin-top:-20.227713pt;width:78.772973pt;height:30.791089pt;mso-position-horizontal-relative:page;mso-position-vertical-relative:paragraph;z-index:-17106" coordorigin="2225,-405" coordsize="1575,616">
            <v:shape style="position:absolute;left:2438;top:-405;width:730;height:614" type="#_x0000_t75">
              <v:imagedata r:id="rId24" o:title=""/>
            </v:shape>
            <v:group style="position:absolute;left:2242;top:195;width:1542;height:2" coordorigin="2242,195" coordsize="1542,2">
              <v:shape style="position:absolute;left:2242;top:195;width:1542;height:2" coordorigin="2242,195" coordsize="1542,0" path="m2242,195l3784,195e" filled="f" stroked="t" strokeweight="1.665894pt" strokecolor="#2338B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08.759056pt;margin-top:-2.736961pt;width:9.074250pt;height:25pt;mso-position-horizontal-relative:page;mso-position-vertical-relative:paragraph;z-index:-17099" type="#_x0000_t202" filled="f" stroked="f">
            <v:textbox inset="0,0,0,0">
              <w:txbxContent>
                <w:p>
                  <w:pPr>
                    <w:spacing w:before="0" w:after="0" w:line="500" w:lineRule="exact"/>
                    <w:ind w:right="-115"/>
                    <w:jc w:val="left"/>
                    <w:rPr>
                      <w:rFonts w:ascii="Times New Roman" w:hAnsi="Times New Roman" w:cs="Times New Roman" w:eastAsia="Times New Roman"/>
                      <w:sz w:val="50"/>
                      <w:szCs w:val="5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1628AE"/>
                      <w:spacing w:val="0"/>
                      <w:w w:val="109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161693"/>
          <w:spacing w:val="0"/>
          <w:w w:val="127"/>
          <w:b/>
          <w:bCs/>
          <w:i/>
          <w:position w:val="11"/>
        </w:rPr>
        <w:t>1</w:t>
      </w:r>
      <w:r>
        <w:rPr>
          <w:rFonts w:ascii="Arial" w:hAnsi="Arial" w:cs="Arial" w:eastAsia="Arial"/>
          <w:sz w:val="20"/>
          <w:szCs w:val="20"/>
          <w:color w:val="161693"/>
          <w:spacing w:val="0"/>
          <w:w w:val="100"/>
          <w:b/>
          <w:bCs/>
          <w:i/>
          <w:position w:val="11"/>
        </w:rPr>
        <w:tab/>
      </w:r>
      <w:r>
        <w:rPr>
          <w:rFonts w:ascii="Arial" w:hAnsi="Arial" w:cs="Arial" w:eastAsia="Arial"/>
          <w:sz w:val="20"/>
          <w:szCs w:val="20"/>
          <w:color w:val="161693"/>
          <w:spacing w:val="0"/>
          <w:w w:val="100"/>
          <w:b/>
          <w:bCs/>
          <w:i/>
          <w:position w:val="11"/>
        </w:rPr>
      </w:r>
      <w:r>
        <w:rPr>
          <w:rFonts w:ascii="Times New Roman" w:hAnsi="Times New Roman" w:cs="Times New Roman" w:eastAsia="Times New Roman"/>
          <w:sz w:val="28"/>
          <w:szCs w:val="28"/>
          <w:color w:val="7482BC"/>
          <w:spacing w:val="0"/>
          <w:w w:val="280"/>
          <w:position w:val="-4"/>
        </w:rPr>
        <w:t>:=='</w:t>
      </w:r>
      <w:r>
        <w:rPr>
          <w:rFonts w:ascii="Times New Roman" w:hAnsi="Times New Roman" w:cs="Times New Roman" w:eastAsia="Times New Roman"/>
          <w:sz w:val="28"/>
          <w:szCs w:val="28"/>
          <w:color w:val="5D699A"/>
          <w:spacing w:val="0"/>
          <w:w w:val="125"/>
          <w:position w:val="-4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color w:val="5D699A"/>
          <w:spacing w:val="-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D699A"/>
          <w:spacing w:val="0"/>
          <w:w w:val="100"/>
          <w:position w:val="-4"/>
        </w:rPr>
        <w:t>-</w:t>
      </w:r>
      <w:r>
        <w:rPr>
          <w:rFonts w:ascii="Times New Roman" w:hAnsi="Times New Roman" w:cs="Times New Roman" w:eastAsia="Times New Roman"/>
          <w:sz w:val="28"/>
          <w:szCs w:val="28"/>
          <w:color w:val="5D699A"/>
          <w:spacing w:val="-4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D699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D699A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8"/>
          <w:szCs w:val="28"/>
          <w:color w:val="A5B3DD"/>
          <w:spacing w:val="0"/>
          <w:w w:val="62"/>
          <w:position w:val="-4"/>
        </w:rPr>
        <w:t>··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33" w:lineRule="exact"/>
        <w:ind w:left="2218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939CC8"/>
          <w:spacing w:val="0"/>
          <w:w w:val="100"/>
          <w:i/>
        </w:rPr>
        <w:t>_.;::;:;v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1" w:lineRule="exact"/>
        <w:ind w:left="2407" w:right="603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103.68pt;margin-top:3.038837pt;width:104.639999pt;height:33.599998pt;mso-position-horizontal-relative:page;mso-position-vertical-relative:paragraph;z-index:-17105" type="#_x0000_t75">
            <v:imagedata r:id="rId25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ümerOKTAY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2760" w:right="640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itf.Eri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60" w:right="0"/>
          <w:cols w:num="2" w:equalWidth="0">
            <w:col w:w="496" w:space="1619"/>
            <w:col w:w="9745"/>
          </w:cols>
        </w:sectPr>
      </w:pPr>
      <w:rPr/>
    </w:p>
    <w:p>
      <w:pPr>
        <w:spacing w:before="0" w:after="0" w:line="531" w:lineRule="exact"/>
        <w:ind w:left="871" w:right="-20"/>
        <w:jc w:val="left"/>
        <w:tabs>
          <w:tab w:pos="3700" w:val="left"/>
          <w:tab w:pos="9880" w:val="left"/>
        </w:tabs>
        <w:rPr>
          <w:rFonts w:ascii="Times New Roman" w:hAnsi="Times New Roman" w:cs="Times New Roman" w:eastAsia="Times New Roman"/>
          <w:sz w:val="106"/>
          <w:szCs w:val="106"/>
        </w:rPr>
      </w:pPr>
      <w:rPr/>
      <w:r>
        <w:rPr>
          <w:rFonts w:ascii="Arial" w:hAnsi="Arial" w:cs="Arial" w:eastAsia="Arial"/>
          <w:sz w:val="82"/>
          <w:szCs w:val="82"/>
          <w:color w:val="3D3D3D"/>
          <w:spacing w:val="0"/>
          <w:w w:val="169"/>
          <w:b/>
          <w:bCs/>
          <w:position w:val="-34"/>
        </w:rPr>
        <w:t>1</w:t>
      </w:r>
      <w:r>
        <w:rPr>
          <w:rFonts w:ascii="Arial" w:hAnsi="Arial" w:cs="Arial" w:eastAsia="Arial"/>
          <w:sz w:val="82"/>
          <w:szCs w:val="82"/>
          <w:color w:val="3D3D3D"/>
          <w:spacing w:val="0"/>
          <w:w w:val="100"/>
          <w:b/>
          <w:bCs/>
          <w:position w:val="-34"/>
        </w:rPr>
        <w:tab/>
      </w:r>
      <w:r>
        <w:rPr>
          <w:rFonts w:ascii="Arial" w:hAnsi="Arial" w:cs="Arial" w:eastAsia="Arial"/>
          <w:sz w:val="82"/>
          <w:szCs w:val="82"/>
          <w:color w:val="3D3D3D"/>
          <w:spacing w:val="0"/>
          <w:w w:val="100"/>
          <w:b/>
          <w:bCs/>
          <w:position w:val="-34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2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7"/>
          <w:position w:val="-12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107"/>
          <w:position w:val="-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7"/>
          <w:position w:val="-12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2"/>
          <w:w w:val="107"/>
          <w:position w:val="-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106"/>
          <w:szCs w:val="106"/>
          <w:color w:val="8A8C8C"/>
          <w:spacing w:val="0"/>
          <w:w w:val="190"/>
          <w:position w:val="-95"/>
        </w:rPr>
        <w:t>-</w:t>
      </w:r>
      <w:r>
        <w:rPr>
          <w:rFonts w:ascii="Times New Roman" w:hAnsi="Times New Roman" w:cs="Times New Roman" w:eastAsia="Times New Roman"/>
          <w:sz w:val="106"/>
          <w:szCs w:val="10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60" w:bottom="280" w:left="260" w:right="0"/>
        </w:sectPr>
      </w:pPr>
      <w:rPr/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28" w:lineRule="exact"/>
        <w:ind w:left="871" w:right="-61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504.989258pt;margin-top:-.611977pt;width:32.456778pt;height:19.382166pt;mso-position-horizontal-relative:page;mso-position-vertical-relative:paragraph;z-index:-17095" coordorigin="10100,-12" coordsize="649,388">
            <v:group style="position:absolute;left:10148;top:12;width:2;height:330" coordorigin="10148,12" coordsize="2,330">
              <v:shape style="position:absolute;left:10148;top:12;width:2;height:330" coordorigin="10148,12" coordsize="0,330" path="m10148,342l10148,12e" filled="f" stroked="t" strokeweight="2.386528pt" strokecolor="#879090">
                <v:path arrowok="t"/>
              </v:shape>
            </v:group>
            <v:group style="position:absolute;left:10124;top:316;width:601;height:2" coordorigin="10124,316" coordsize="601,2">
              <v:shape style="position:absolute;left:10124;top:316;width:601;height:2" coordorigin="10124,316" coordsize="601,0" path="m10124,316l10725,316e" filled="f" stroked="t" strokeweight="2.386528pt" strokecolor="#97A0A0">
                <v:path arrowok="t"/>
              </v:shape>
            </v:group>
            <v:group style="position:absolute;left:10677;top:64;width:2;height:282" coordorigin="10677,64" coordsize="2,282">
              <v:shape style="position:absolute;left:10677;top:64;width:2;height:282" coordorigin="10677,64" coordsize="0,282" path="m10677,347l10677,64e" filled="f" stroked="t" strokeweight="2.863833pt" strokecolor="#9CA0A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22"/>
          <w:position w:val="-3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357" w:lineRule="exact"/>
        <w:ind w:right="-20"/>
        <w:jc w:val="left"/>
        <w:tabs>
          <w:tab w:pos="6020" w:val="left"/>
        </w:tabs>
        <w:rPr>
          <w:rFonts w:ascii="Times New Roman" w:hAnsi="Times New Roman" w:cs="Times New Roman" w:eastAsia="Times New Roman"/>
          <w:sz w:val="56"/>
          <w:szCs w:val="5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8"/>
          <w:position w:val="2"/>
        </w:rPr>
        <w:t>İTFAİYE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108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8"/>
          <w:position w:val="2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3"/>
          <w:w w:val="108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8"/>
          <w:position w:val="2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56"/>
          <w:szCs w:val="56"/>
          <w:color w:val="797979"/>
          <w:spacing w:val="0"/>
          <w:w w:val="100"/>
          <w:b/>
          <w:bCs/>
          <w:position w:val="-17"/>
        </w:rPr>
        <w:t>l</w:t>
      </w:r>
      <w:r>
        <w:rPr>
          <w:rFonts w:ascii="Times New Roman" w:hAnsi="Times New Roman" w:cs="Times New Roman" w:eastAsia="Times New Roman"/>
          <w:sz w:val="56"/>
          <w:szCs w:val="56"/>
          <w:color w:val="797979"/>
          <w:spacing w:val="45"/>
          <w:w w:val="100"/>
          <w:b/>
          <w:bCs/>
          <w:position w:val="-17"/>
        </w:rPr>
        <w:t> </w:t>
      </w:r>
      <w:r>
        <w:rPr>
          <w:rFonts w:ascii="Times New Roman" w:hAnsi="Times New Roman" w:cs="Times New Roman" w:eastAsia="Times New Roman"/>
          <w:sz w:val="56"/>
          <w:szCs w:val="56"/>
          <w:color w:val="797979"/>
          <w:spacing w:val="0"/>
          <w:w w:val="116"/>
          <w:b/>
          <w:bCs/>
          <w:position w:val="-17"/>
        </w:rPr>
        <w:t>tJ</w:t>
      </w:r>
      <w:r>
        <w:rPr>
          <w:rFonts w:ascii="Times New Roman" w:hAnsi="Times New Roman" w:cs="Times New Roman" w:eastAsia="Times New Roman"/>
          <w:sz w:val="56"/>
          <w:szCs w:val="5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0"/>
          <w:cols w:num="2" w:equalWidth="0">
            <w:col w:w="1340" w:space="2481"/>
            <w:col w:w="7839"/>
          </w:cols>
        </w:sectPr>
      </w:pPr>
      <w:rPr/>
    </w:p>
    <w:p>
      <w:pPr>
        <w:spacing w:before="0" w:after="0" w:line="197" w:lineRule="exact"/>
        <w:ind w:left="599" w:right="-20"/>
        <w:jc w:val="left"/>
        <w:tabs>
          <w:tab w:pos="3300" w:val="left"/>
          <w:tab w:pos="1010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D3D3D"/>
          <w:spacing w:val="0"/>
          <w:w w:val="100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3D3D3D"/>
          <w:spacing w:val="-22"/>
          <w:w w:val="10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8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Arial" w:hAnsi="Arial" w:cs="Arial" w:eastAsia="Arial"/>
          <w:sz w:val="15"/>
          <w:szCs w:val="15"/>
          <w:color w:val="797979"/>
          <w:spacing w:val="0"/>
          <w:w w:val="543"/>
          <w:position w:val="-1"/>
        </w:rPr>
        <w:t>"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60" w:lineRule="exact"/>
        <w:ind w:left="647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3D3D3D"/>
          <w:spacing w:val="0"/>
          <w:w w:val="115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9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7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43" w:after="0" w:line="234" w:lineRule="exact"/>
        <w:ind w:left="136" w:right="3640" w:firstLine="60"/>
        <w:jc w:val="left"/>
        <w:tabs>
          <w:tab w:pos="1500" w:val="left"/>
          <w:tab w:pos="3200" w:val="left"/>
          <w:tab w:pos="4540" w:val="left"/>
          <w:tab w:pos="5560" w:val="left"/>
          <w:tab w:pos="7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67"/>
          <w:position w:val="1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67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2"/>
          <w:w w:val="16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06.05.2017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9"/>
          <w:w w:val="95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0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65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6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4"/>
          <w:w w:val="6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05:06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Tel: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1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06.05.2017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  <w:position w:val="0"/>
        </w:rPr>
        <w:t>Kay.ıt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3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2783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6"/>
          <w:w w:val="95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0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  <w:position w:val="0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Bornova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Erzene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Malı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Sok.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No:4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önü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27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Bornova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Erzene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No:4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önü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5" w:after="0" w:line="219" w:lineRule="auto"/>
        <w:ind w:left="136" w:right="883"/>
        <w:jc w:val="left"/>
        <w:tabs>
          <w:tab w:pos="1500" w:val="left"/>
          <w:tab w:pos="3660" w:val="left"/>
          <w:tab w:pos="4580" w:val="left"/>
          <w:tab w:pos="6780" w:val="left"/>
          <w:tab w:pos="7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Yangm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87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Dikkatsizli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7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5"/>
          <w:position w:val="2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5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2"/>
          <w:w w:val="85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7"/>
          <w:position w:val="-9"/>
        </w:rPr>
        <w:t>Ku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7"/>
          <w:position w:val="-9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7"/>
          <w:w w:val="87"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0"/>
          <w:w w:val="41"/>
          <w:position w:val="-9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-29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1"/>
          <w:position w:val="-9"/>
        </w:rPr>
        <w:t>uıııı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1"/>
          <w:position w:val="-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4"/>
          <w:w w:val="91"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10"/>
          <w:position w:val="-9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3668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18"/>
          <w:szCs w:val="18"/>
          <w:color w:val="505050"/>
          <w:spacing w:val="0"/>
          <w:w w:val="83"/>
          <w:position w:val="9"/>
        </w:rPr>
        <w:t>13cıonıırın</w:t>
      </w:r>
      <w:r>
        <w:rPr>
          <w:rFonts w:ascii="Arial" w:hAnsi="Arial" w:cs="Arial" w:eastAsia="Arial"/>
          <w:sz w:val="18"/>
          <w:szCs w:val="18"/>
          <w:color w:val="505050"/>
          <w:spacing w:val="0"/>
          <w:w w:val="83"/>
          <w:position w:val="9"/>
        </w:rPr>
        <w:t>e</w:t>
      </w:r>
      <w:r>
        <w:rPr>
          <w:rFonts w:ascii="Arial" w:hAnsi="Arial" w:cs="Arial" w:eastAsia="Arial"/>
          <w:sz w:val="18"/>
          <w:szCs w:val="18"/>
          <w:color w:val="505050"/>
          <w:spacing w:val="0"/>
          <w:w w:val="83"/>
          <w:position w:val="9"/>
        </w:rPr>
        <w:t> </w:t>
      </w:r>
      <w:r>
        <w:rPr>
          <w:rFonts w:ascii="Arial" w:hAnsi="Arial" w:cs="Arial" w:eastAsia="Arial"/>
          <w:sz w:val="18"/>
          <w:szCs w:val="18"/>
          <w:color w:val="505050"/>
          <w:spacing w:val="9"/>
          <w:w w:val="83"/>
          <w:position w:val="9"/>
        </w:rPr>
        <w:t> </w:t>
      </w:r>
      <w:r>
        <w:rPr>
          <w:rFonts w:ascii="Arial" w:hAnsi="Arial" w:cs="Arial" w:eastAsia="Arial"/>
          <w:sz w:val="18"/>
          <w:szCs w:val="18"/>
          <w:color w:val="505050"/>
          <w:spacing w:val="0"/>
          <w:w w:val="100"/>
          <w:position w:val="9"/>
        </w:rPr>
        <w:t>Kı!g]</w:t>
      </w:r>
      <w:r>
        <w:rPr>
          <w:rFonts w:ascii="Arial" w:hAnsi="Arial" w:cs="Arial" w:eastAsia="Arial"/>
          <w:sz w:val="18"/>
          <w:szCs w:val="18"/>
          <w:color w:val="505050"/>
          <w:spacing w:val="0"/>
          <w:w w:val="100"/>
          <w:position w:val="9"/>
        </w:rPr>
        <w:t>r</w:t>
      </w:r>
      <w:r>
        <w:rPr>
          <w:rFonts w:ascii="Arial" w:hAnsi="Arial" w:cs="Arial" w:eastAsia="Arial"/>
          <w:sz w:val="18"/>
          <w:szCs w:val="18"/>
          <w:color w:val="505050"/>
          <w:spacing w:val="1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1"/>
          <w:w w:val="75"/>
          <w:position w:val="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62"/>
          <w:position w:val="9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89"/>
          <w:position w:val="9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9"/>
        </w:rPr>
        <w:t>ill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9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1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CAEAE"/>
          <w:spacing w:val="0"/>
          <w:w w:val="31"/>
          <w:position w:val="-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ACAEAE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-2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78"/>
          <w:position w:val="-2"/>
        </w:rPr>
        <w:t>Iik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4"/>
          <w:w w:val="78"/>
          <w:position w:val="-2"/>
        </w:rPr>
        <w:t> </w:t>
      </w:r>
      <w:r>
        <w:rPr>
          <w:rFonts w:ascii="Arial" w:hAnsi="Arial" w:cs="Arial" w:eastAsia="Arial"/>
          <w:sz w:val="24"/>
          <w:szCs w:val="24"/>
          <w:color w:val="3D3D3D"/>
          <w:spacing w:val="12"/>
          <w:w w:val="83"/>
          <w:position w:val="-2"/>
        </w:rPr>
        <w:t>I</w:t>
      </w:r>
      <w:r>
        <w:rPr>
          <w:rFonts w:ascii="Arial" w:hAnsi="Arial" w:cs="Arial" w:eastAsia="Arial"/>
          <w:sz w:val="24"/>
          <w:szCs w:val="24"/>
          <w:color w:val="646464"/>
          <w:spacing w:val="0"/>
          <w:w w:val="84"/>
          <w:position w:val="-2"/>
        </w:rPr>
        <w:t>J2lM</w:t>
      </w:r>
      <w:r>
        <w:rPr>
          <w:rFonts w:ascii="Arial" w:hAnsi="Arial" w:cs="Arial" w:eastAsia="Arial"/>
          <w:sz w:val="24"/>
          <w:szCs w:val="24"/>
          <w:color w:val="646464"/>
          <w:spacing w:val="-26"/>
          <w:w w:val="83"/>
          <w:position w:val="-2"/>
        </w:rPr>
        <w:t>!</w:t>
      </w:r>
      <w:r>
        <w:rPr>
          <w:rFonts w:ascii="Arial" w:hAnsi="Arial" w:cs="Arial" w:eastAsia="Arial"/>
          <w:sz w:val="24"/>
          <w:szCs w:val="24"/>
          <w:color w:val="8A8C8C"/>
          <w:spacing w:val="0"/>
          <w:w w:val="98"/>
          <w:position w:val="-2"/>
        </w:rPr>
        <w:t>'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42" w:lineRule="exact"/>
        <w:ind w:left="4489" w:right="-20"/>
        <w:jc w:val="left"/>
        <w:tabs>
          <w:tab w:pos="5080" w:val="left"/>
          <w:tab w:pos="5580" w:val="left"/>
          <w:tab w:pos="6240" w:val="left"/>
          <w:tab w:pos="6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6"/>
          <w:szCs w:val="26"/>
          <w:color w:val="505050"/>
          <w:spacing w:val="0"/>
          <w:w w:val="47"/>
          <w:b/>
          <w:bCs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505050"/>
          <w:spacing w:val="-30"/>
          <w:w w:val="47"/>
          <w:b/>
          <w:bCs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505050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505050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47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u w:val="single" w:color="0000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u w:val="single" w:color="0000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u w:val="single" w:color="0000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5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3"/>
          <w:w w:val="95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5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5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5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5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5"/>
        </w:rPr>
        <w:t>05:20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131" w:right="-20"/>
        <w:jc w:val="left"/>
        <w:tabs>
          <w:tab w:pos="2140" w:val="left"/>
          <w:tab w:pos="5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243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0"/>
          <w:w w:val="83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ibi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8"/>
          <w:position w:val="0"/>
        </w:rPr>
        <w:t>IKiracı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25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left="215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Rece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SONSUZ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26" w:lineRule="exact"/>
        <w:ind w:left="2155" w:right="-20"/>
        <w:jc w:val="left"/>
        <w:tabs>
          <w:tab w:pos="4780" w:val="left"/>
          <w:tab w:pos="7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6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71"/>
          <w:position w:val="-1"/>
        </w:rPr>
        <w:t>ık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9"/>
          <w:w w:val="171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4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05:07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05:09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0"/>
        </w:sectPr>
      </w:pPr>
      <w:rPr/>
    </w:p>
    <w:p>
      <w:pPr>
        <w:spacing w:before="0" w:after="0" w:line="220" w:lineRule="exact"/>
        <w:ind w:left="112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6"/>
        </w:rPr>
        <w:t>Piden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0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821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0"/>
          <w:cols w:num="2" w:equalWidth="0">
            <w:col w:w="600" w:space="1565"/>
            <w:col w:w="9495"/>
          </w:cols>
        </w:sectPr>
      </w:pPr>
      <w:rPr/>
    </w:p>
    <w:p>
      <w:pPr>
        <w:spacing w:before="0" w:after="0" w:line="268" w:lineRule="exact"/>
        <w:ind w:left="131" w:right="-20"/>
        <w:jc w:val="left"/>
        <w:tabs>
          <w:tab w:pos="4720" w:val="left"/>
          <w:tab w:pos="7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4"/>
          <w:position w:val="-1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4752" w:right="-20"/>
        <w:jc w:val="left"/>
        <w:tabs>
          <w:tab w:pos="7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5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473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7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2169" w:right="-20"/>
        <w:jc w:val="left"/>
        <w:tabs>
          <w:tab w:pos="4720" w:val="left"/>
          <w:tab w:pos="7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5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0" w:after="0" w:line="226" w:lineRule="exact"/>
        <w:ind w:left="2169" w:right="2678" w:firstLine="-1647"/>
        <w:jc w:val="left"/>
        <w:tabs>
          <w:tab w:pos="4780" w:val="left"/>
          <w:tab w:pos="7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1"/>
        </w:rPr>
        <w:t>ımcı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48"/>
          <w:position w:val="0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48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5"/>
          <w:w w:val="14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68"/>
          <w:position w:val="0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0"/>
          <w:w w:val="16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  <w:position w:val="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  <w:position w:val="0"/>
        </w:rPr>
        <w:t>Dönü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216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26" w:lineRule="exact"/>
        <w:ind w:left="216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Adı-Soyad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0"/>
        </w:sectPr>
      </w:pPr>
      <w:rPr/>
    </w:p>
    <w:p>
      <w:pPr>
        <w:spacing w:before="13" w:after="0" w:line="222" w:lineRule="exact"/>
        <w:ind w:left="11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playı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left="131" w:right="-76"/>
        <w:jc w:val="left"/>
        <w:tabs>
          <w:tab w:pos="168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Arial" w:hAnsi="Arial" w:cs="Arial" w:eastAsia="Arial"/>
          <w:sz w:val="12"/>
          <w:szCs w:val="12"/>
          <w:color w:val="505050"/>
          <w:spacing w:val="0"/>
          <w:w w:val="100"/>
          <w:position w:val="10"/>
        </w:rPr>
        <w:t>i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göıiildü.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26" w:lineRule="exact"/>
        <w:ind w:left="256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13"/>
          <w:position w:val="-1"/>
        </w:rPr>
        <w:t>öndürmede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0"/>
          <w:cols w:num="2" w:equalWidth="0">
            <w:col w:w="1707" w:space="496"/>
            <w:col w:w="9457"/>
          </w:cols>
        </w:sectPr>
      </w:pPr>
      <w:rPr/>
    </w:p>
    <w:p>
      <w:pPr>
        <w:spacing w:before="3" w:after="0" w:line="208" w:lineRule="exact"/>
        <w:ind w:left="122" w:right="-20"/>
        <w:jc w:val="left"/>
        <w:tabs>
          <w:tab w:pos="2820" w:val="left"/>
          <w:tab w:pos="4700" w:val="left"/>
          <w:tab w:pos="6640" w:val="left"/>
          <w:tab w:pos="8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ilc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229"/>
          <w:position w:val="-4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4"/>
          <w:w w:val="229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34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3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>Köpük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8"/>
          <w:w w:val="34"/>
          <w:position w:val="-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7"/>
          <w:position w:val="-4"/>
        </w:rPr>
        <w:t>K.K.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  <w:position w:val="-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88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30" w:lineRule="exact"/>
        <w:ind w:left="5563" w:right="-20"/>
        <w:jc w:val="left"/>
        <w:tabs>
          <w:tab w:pos="6640" w:val="left"/>
          <w:tab w:pos="8200" w:val="left"/>
        </w:tabs>
        <w:rPr>
          <w:rFonts w:ascii="Arial" w:hAnsi="Arial" w:cs="Arial" w:eastAsia="Arial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  <w:position w:val="4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3"/>
          <w:w w:val="100"/>
          <w:position w:val="4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4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3D3D3D"/>
          <w:spacing w:val="0"/>
          <w:w w:val="54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3D3D3D"/>
          <w:spacing w:val="-55"/>
          <w:w w:val="54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3D3D3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3D3D3D"/>
          <w:spacing w:val="0"/>
          <w:w w:val="100"/>
          <w:position w:val="0"/>
        </w:rPr>
      </w:r>
      <w:r>
        <w:rPr>
          <w:rFonts w:ascii="Arial" w:hAnsi="Arial" w:cs="Arial" w:eastAsia="Arial"/>
          <w:sz w:val="33"/>
          <w:szCs w:val="33"/>
          <w:color w:val="646464"/>
          <w:spacing w:val="0"/>
          <w:w w:val="54"/>
          <w:b/>
          <w:bCs/>
          <w:position w:val="0"/>
        </w:rPr>
        <w:t>ı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221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konteyne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0"/>
        </w:sectPr>
      </w:pPr>
      <w:rPr/>
    </w:p>
    <w:p>
      <w:pPr>
        <w:spacing w:before="4" w:after="0" w:line="240" w:lineRule="auto"/>
        <w:ind w:left="127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üzerinde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konteynerinde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olduğu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0"/>
          <w:cols w:num="2" w:equalWidth="0">
            <w:col w:w="1846" w:space="505"/>
            <w:col w:w="9309"/>
          </w:cols>
        </w:sectPr>
      </w:pPr>
      <w:rPr/>
    </w:p>
    <w:p>
      <w:pPr>
        <w:spacing w:before="9" w:after="0" w:line="240" w:lineRule="auto"/>
        <w:ind w:left="2165" w:right="271" w:firstLine="-2033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göıülmi.l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</w:rPr>
        <w:t>soruşturmada,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belirlenemeye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kişileı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konteyneri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yaıııc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kağıt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benzeri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maddeleri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44" w:lineRule="auto"/>
        <w:ind w:left="112" w:right="4182" w:firstLine="52"/>
        <w:jc w:val="left"/>
        <w:tabs>
          <w:tab w:pos="2140" w:val="left"/>
          <w:tab w:pos="6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</w:rPr>
        <w:t>ig_oıtalı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6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62"/>
        </w:rPr>
        <w:t>Iİ'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6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edeli: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</w:rPr>
        <w:t>\raç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7" w:lineRule="exact"/>
        <w:ind w:left="13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4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0"/>
          <w:w w:val="52"/>
          <w:position w:val="0"/>
        </w:rPr>
        <w:t>·zı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10"/>
          <w:w w:val="52"/>
          <w:position w:val="0"/>
        </w:rPr>
        <w:t>;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88"/>
          <w:position w:val="0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89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14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3D3D3D"/>
          <w:spacing w:val="0"/>
          <w:w w:val="343"/>
        </w:rPr>
        <w:t>i</w:t>
      </w:r>
      <w:r>
        <w:rPr>
          <w:rFonts w:ascii="Arial" w:hAnsi="Arial" w:cs="Arial" w:eastAsia="Arial"/>
          <w:sz w:val="19"/>
          <w:szCs w:val="19"/>
          <w:color w:val="3D3D3D"/>
          <w:spacing w:val="-122"/>
          <w:w w:val="34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45"/>
        </w:rPr>
        <w:t>._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76"/>
        </w:rPr>
        <w:t>.,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3"/>
        </w:rPr>
        <w:t>.,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2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left="136" w:right="-20"/>
        <w:jc w:val="left"/>
        <w:tabs>
          <w:tab w:pos="2180" w:val="left"/>
          <w:tab w:pos="6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100"/>
        </w:rPr>
        <w:t>rarih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1"/>
        </w:rPr>
        <w:t>06.05.20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81"/>
        </w:rPr>
        <w:t>ISaa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8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8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2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32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05:26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227" w:right="-20"/>
        <w:jc w:val="left"/>
        <w:tabs>
          <w:tab w:pos="1020" w:val="left"/>
          <w:tab w:pos="1540" w:val="left"/>
          <w:tab w:pos="8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piDE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Bornova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7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308" w:right="-20"/>
        <w:jc w:val="left"/>
        <w:tabs>
          <w:tab w:pos="4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Gitmişsc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93" w:lineRule="exact"/>
        <w:ind w:left="480" w:right="-20"/>
        <w:jc w:val="left"/>
        <w:tabs>
          <w:tab w:pos="5080" w:val="left"/>
          <w:tab w:pos="880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position w:val="-7"/>
        </w:rPr>
        <w:t>'G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5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5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1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5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5"/>
        </w:rPr>
      </w:r>
      <w:r>
        <w:rPr>
          <w:rFonts w:ascii="Arial" w:hAnsi="Arial" w:cs="Arial" w:eastAsia="Arial"/>
          <w:sz w:val="31"/>
          <w:szCs w:val="31"/>
          <w:color w:val="3D3D3D"/>
          <w:spacing w:val="0"/>
          <w:w w:val="51"/>
          <w:b/>
          <w:bCs/>
          <w:position w:val="-17"/>
        </w:rPr>
        <w:t>u</w:t>
      </w:r>
      <w:r>
        <w:rPr>
          <w:rFonts w:ascii="Arial" w:hAnsi="Arial" w:cs="Arial" w:eastAsia="Arial"/>
          <w:sz w:val="31"/>
          <w:szCs w:val="31"/>
          <w:color w:val="3D3D3D"/>
          <w:spacing w:val="12"/>
          <w:w w:val="51"/>
          <w:b/>
          <w:bCs/>
          <w:position w:val="-17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3D3D3D"/>
          <w:spacing w:val="0"/>
          <w:w w:val="67"/>
          <w:b/>
          <w:bCs/>
          <w:i/>
          <w:position w:val="-17"/>
        </w:rPr>
        <w:t>2</w:t>
      </w:r>
      <w:r>
        <w:rPr>
          <w:rFonts w:ascii="Times New Roman" w:hAnsi="Times New Roman" w:cs="Times New Roman" w:eastAsia="Times New Roman"/>
          <w:sz w:val="32"/>
          <w:szCs w:val="32"/>
          <w:color w:val="3D3D3D"/>
          <w:spacing w:val="0"/>
          <w:w w:val="67"/>
          <w:b/>
          <w:bCs/>
          <w:i/>
          <w:position w:val="-17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3D3D3D"/>
          <w:spacing w:val="5"/>
          <w:w w:val="67"/>
          <w:b/>
          <w:bCs/>
          <w:i/>
          <w:position w:val="-17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D3D3D"/>
          <w:spacing w:val="0"/>
          <w:w w:val="67"/>
          <w:b/>
          <w:bCs/>
          <w:position w:val="-17"/>
        </w:rPr>
        <w:t>31tşııtJi7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0"/>
        </w:sectPr>
      </w:pPr>
      <w:rPr/>
    </w:p>
    <w:p>
      <w:pPr>
        <w:spacing w:before="0" w:after="0" w:line="309" w:lineRule="exact"/>
        <w:ind w:right="37"/>
        <w:jc w:val="right"/>
        <w:rPr>
          <w:rFonts w:ascii="Arial" w:hAnsi="Arial" w:cs="Arial" w:eastAsia="Arial"/>
          <w:sz w:val="8"/>
          <w:szCs w:val="8"/>
        </w:rPr>
      </w:pPr>
      <w:rPr/>
      <w:r>
        <w:rPr/>
        <w:pict>
          <v:group style="position:absolute;margin-left:155.840256pt;margin-top:15.987531pt;width:1.193264pt;height:10.889476pt;mso-position-horizontal-relative:page;mso-position-vertical-relative:paragraph;z-index:-17094" coordorigin="3117,320" coordsize="24,218">
            <v:group style="position:absolute;left:3129;top:325;width:2;height:120" coordorigin="3129,325" coordsize="2,120">
              <v:shape style="position:absolute;left:3129;top:325;width:2;height:120" coordorigin="3129,325" coordsize="0,120" path="m3129,444l3129,325e" filled="f" stroked="t" strokeweight=".477306pt" strokecolor="#3B4870">
                <v:path arrowok="t"/>
              </v:shape>
            </v:group>
            <v:group style="position:absolute;left:3129;top:339;width:2;height:187" coordorigin="3129,339" coordsize="2,187">
              <v:shape style="position:absolute;left:3129;top:339;width:2;height:187" coordorigin="3129,339" coordsize="0,187" path="m3129,526l3129,339e" filled="f" stroked="t" strokeweight="1.193264pt" strokecolor="#3F4B8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79.705536pt;margin-top:13.114173pt;width:.1pt;height:7.660336pt;mso-position-horizontal-relative:page;mso-position-vertical-relative:paragraph;z-index:-17093" coordorigin="3594,262" coordsize="2,153">
            <v:shape style="position:absolute;left:3594;top:262;width:2;height:153" coordorigin="3594,262" coordsize="0,153" path="m3594,415l3594,262e" filled="f" stroked="t" strokeweight=".238653pt" strokecolor="#00000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9.944183pt;margin-top:6.759067pt;width:20.129278pt;height:19.5pt;mso-position-horizontal-relative:page;mso-position-vertical-relative:paragraph;z-index:-17076" type="#_x0000_t202" filled="f" stroked="f">
            <v:textbox inset="0,0,0,0">
              <w:txbxContent>
                <w:p>
                  <w:pPr>
                    <w:spacing w:before="0" w:after="0" w:line="390" w:lineRule="exact"/>
                    <w:ind w:right="-99"/>
                    <w:jc w:val="left"/>
                    <w:rPr>
                      <w:rFonts w:ascii="Times New Roman" w:hAnsi="Times New Roman" w:cs="Times New Roman" w:eastAsia="Times New Roman"/>
                      <w:sz w:val="39"/>
                      <w:szCs w:val="3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3D468E"/>
                      <w:spacing w:val="0"/>
                      <w:w w:val="100"/>
                      <w:i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3D468E"/>
                      <w:spacing w:val="0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3D468E"/>
                      <w:spacing w:val="7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5D60A1"/>
                      <w:spacing w:val="0"/>
                      <w:w w:val="53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2"/>
          <w:szCs w:val="32"/>
          <w:color w:val="3D3D3D"/>
          <w:spacing w:val="-24"/>
          <w:w w:val="86"/>
          <w:i/>
          <w:position w:val="-1"/>
        </w:rPr>
        <w:t>.</w:t>
      </w:r>
      <w:r>
        <w:rPr>
          <w:rFonts w:ascii="Arial" w:hAnsi="Arial" w:cs="Arial" w:eastAsia="Arial"/>
          <w:sz w:val="8"/>
          <w:szCs w:val="8"/>
          <w:color w:val="3D3D3D"/>
          <w:spacing w:val="-37"/>
          <w:w w:val="100"/>
          <w:position w:val="16"/>
        </w:rPr>
        <w:t>C</w:t>
      </w:r>
      <w:r>
        <w:rPr>
          <w:rFonts w:ascii="Times New Roman" w:hAnsi="Times New Roman" w:cs="Times New Roman" w:eastAsia="Times New Roman"/>
          <w:sz w:val="32"/>
          <w:szCs w:val="32"/>
          <w:color w:val="3D3D3D"/>
          <w:spacing w:val="-115"/>
          <w:w w:val="86"/>
          <w:i/>
          <w:position w:val="-1"/>
        </w:rPr>
        <w:t>o</w:t>
      </w:r>
      <w:r>
        <w:rPr>
          <w:rFonts w:ascii="Arial" w:hAnsi="Arial" w:cs="Arial" w:eastAsia="Arial"/>
          <w:sz w:val="8"/>
          <w:szCs w:val="8"/>
          <w:color w:val="3D3D3D"/>
          <w:spacing w:val="0"/>
          <w:w w:val="100"/>
          <w:position w:val="16"/>
        </w:rPr>
        <w:t>l)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right="25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05050"/>
          <w:w w:val="53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2"/>
          <w:w w:val="53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53"/>
          <w:position w:val="-1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21"/>
          <w:w w:val="53"/>
          <w:emboss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21"/>
          <w:w w:val="53"/>
          <w:emboss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21"/>
          <w:w w:val="53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21"/>
          <w:w w:val="53"/>
          <w:position w:val="-1"/>
        </w:rPr>
      </w:r>
      <w:r>
        <w:rPr>
          <w:rFonts w:ascii="Arial" w:hAnsi="Arial" w:cs="Arial" w:eastAsia="Arial"/>
          <w:sz w:val="24"/>
          <w:szCs w:val="24"/>
          <w:color w:val="3D3D3D"/>
          <w:spacing w:val="-31"/>
          <w:w w:val="52"/>
          <w:position w:val="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"/>
          <w:w w:val="53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53"/>
          <w:emboss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53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571" w:lineRule="exact"/>
        <w:ind w:left="1409" w:right="-20"/>
        <w:jc w:val="left"/>
        <w:tabs>
          <w:tab w:pos="5260" w:val="left"/>
          <w:tab w:pos="7040" w:val="left"/>
        </w:tabs>
        <w:rPr>
          <w:rFonts w:ascii="Times New Roman" w:hAnsi="Times New Roman" w:cs="Times New Roman" w:eastAsia="Times New Roman"/>
          <w:sz w:val="77"/>
          <w:szCs w:val="7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0"/>
          <w:szCs w:val="40"/>
          <w:color w:val="3D468E"/>
          <w:spacing w:val="-51"/>
          <w:w w:val="311"/>
          <w:b/>
          <w:bCs/>
          <w:i/>
          <w:position w:val="-40"/>
        </w:rPr>
        <w:t>'</w:t>
      </w:r>
      <w:r>
        <w:rPr>
          <w:rFonts w:ascii="Arial" w:hAnsi="Arial" w:cs="Arial" w:eastAsia="Arial"/>
          <w:sz w:val="12"/>
          <w:szCs w:val="12"/>
          <w:color w:val="3D468E"/>
          <w:spacing w:val="0"/>
          <w:w w:val="77"/>
          <w:b/>
          <w:bCs/>
          <w:position w:val="-19"/>
        </w:rPr>
        <w:t>...c::</w:t>
      </w:r>
      <w:r>
        <w:rPr>
          <w:rFonts w:ascii="Arial" w:hAnsi="Arial" w:cs="Arial" w:eastAsia="Arial"/>
          <w:sz w:val="12"/>
          <w:szCs w:val="12"/>
          <w:color w:val="3D468E"/>
          <w:spacing w:val="-5"/>
          <w:w w:val="78"/>
          <w:b/>
          <w:bCs/>
          <w:position w:val="-19"/>
        </w:rPr>
        <w:t>:</w:t>
      </w:r>
      <w:r>
        <w:rPr>
          <w:rFonts w:ascii="Arial" w:hAnsi="Arial" w:cs="Arial" w:eastAsia="Arial"/>
          <w:sz w:val="12"/>
          <w:szCs w:val="12"/>
          <w:color w:val="3D468E"/>
          <w:spacing w:val="0"/>
          <w:w w:val="77"/>
          <w:b/>
          <w:bCs/>
          <w:position w:val="-19"/>
        </w:rPr>
        <w:t>:::L</w:t>
      </w:r>
      <w:r>
        <w:rPr>
          <w:rFonts w:ascii="Arial" w:hAnsi="Arial" w:cs="Arial" w:eastAsia="Arial"/>
          <w:sz w:val="12"/>
          <w:szCs w:val="12"/>
          <w:color w:val="3D468E"/>
          <w:spacing w:val="0"/>
          <w:w w:val="100"/>
          <w:b/>
          <w:bCs/>
          <w:position w:val="-19"/>
        </w:rPr>
        <w:t>    </w:t>
      </w:r>
      <w:r>
        <w:rPr>
          <w:rFonts w:ascii="Arial" w:hAnsi="Arial" w:cs="Arial" w:eastAsia="Arial"/>
          <w:sz w:val="12"/>
          <w:szCs w:val="12"/>
          <w:color w:val="3D468E"/>
          <w:spacing w:val="13"/>
          <w:w w:val="100"/>
          <w:b/>
          <w:bCs/>
          <w:position w:val="-19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D468E"/>
          <w:spacing w:val="0"/>
          <w:w w:val="59"/>
          <w:b/>
          <w:bCs/>
          <w:i/>
          <w:position w:val="-19"/>
        </w:rPr>
        <w:t>1</w:t>
      </w:r>
      <w:r>
        <w:rPr>
          <w:rFonts w:ascii="Times New Roman" w:hAnsi="Times New Roman" w:cs="Times New Roman" w:eastAsia="Times New Roman"/>
          <w:sz w:val="23"/>
          <w:szCs w:val="23"/>
          <w:color w:val="3D468E"/>
          <w:spacing w:val="0"/>
          <w:w w:val="100"/>
          <w:b/>
          <w:bCs/>
          <w:i/>
          <w:position w:val="-19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3D468E"/>
          <w:spacing w:val="0"/>
          <w:w w:val="100"/>
          <w:b/>
          <w:bCs/>
          <w:i/>
          <w:position w:val="-19"/>
        </w:rPr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92"/>
          <w:position w:val="-22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10"/>
          <w:w w:val="92"/>
          <w:position w:val="-2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  <w:position w:val="-22"/>
        </w:rPr>
        <w:t>Bidm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-6"/>
          <w:w w:val="100"/>
          <w:position w:val="-2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05050"/>
          <w:spacing w:val="0"/>
          <w:w w:val="78"/>
          <w:position w:val="-22"/>
        </w:rPr>
        <w:t>AJl!;.</w:t>
      </w:r>
      <w:r>
        <w:rPr>
          <w:rFonts w:ascii="Times New Roman" w:hAnsi="Times New Roman" w:cs="Times New Roman" w:eastAsia="Times New Roman"/>
          <w:sz w:val="21"/>
          <w:szCs w:val="21"/>
          <w:color w:val="505050"/>
          <w:spacing w:val="-28"/>
          <w:w w:val="78"/>
          <w:position w:val="-22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0"/>
          <w:w w:val="78"/>
          <w:position w:val="-22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-37"/>
          <w:w w:val="78"/>
          <w:position w:val="-2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0"/>
          <w:w w:val="100"/>
          <w:position w:val="-2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0"/>
          <w:w w:val="100"/>
          <w:position w:val="-22"/>
        </w:rPr>
      </w:r>
      <w:r>
        <w:rPr>
          <w:rFonts w:ascii="Times New Roman" w:hAnsi="Times New Roman" w:cs="Times New Roman" w:eastAsia="Times New Roman"/>
          <w:sz w:val="77"/>
          <w:szCs w:val="77"/>
          <w:color w:val="797979"/>
          <w:spacing w:val="-93"/>
          <w:w w:val="69"/>
          <w:i/>
          <w:position w:val="-22"/>
        </w:rPr>
        <w:t>·</w:t>
      </w:r>
      <w:r>
        <w:rPr>
          <w:rFonts w:ascii="Times New Roman" w:hAnsi="Times New Roman" w:cs="Times New Roman" w:eastAsia="Times New Roman"/>
          <w:sz w:val="77"/>
          <w:szCs w:val="77"/>
          <w:color w:val="9E9E9E"/>
          <w:spacing w:val="-33"/>
          <w:w w:val="80"/>
          <w:i/>
          <w:position w:val="-22"/>
        </w:rPr>
        <w:t>·</w:t>
      </w:r>
      <w:r>
        <w:rPr>
          <w:rFonts w:ascii="Times New Roman" w:hAnsi="Times New Roman" w:cs="Times New Roman" w:eastAsia="Times New Roman"/>
          <w:sz w:val="77"/>
          <w:szCs w:val="77"/>
          <w:color w:val="4B5275"/>
          <w:spacing w:val="0"/>
          <w:w w:val="56"/>
          <w:i/>
          <w:position w:val="-22"/>
        </w:rPr>
        <w:t>-zs</w:t>
      </w:r>
      <w:r>
        <w:rPr>
          <w:rFonts w:ascii="Times New Roman" w:hAnsi="Times New Roman" w:cs="Times New Roman" w:eastAsia="Times New Roman"/>
          <w:sz w:val="77"/>
          <w:szCs w:val="7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0"/>
          <w:cols w:num="2" w:equalWidth="0">
            <w:col w:w="682" w:space="2657"/>
            <w:col w:w="8321"/>
          </w:cols>
        </w:sectPr>
      </w:pPr>
      <w:rPr/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53" w:lineRule="exact"/>
        <w:ind w:right="-20"/>
        <w:jc w:val="righ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v:group style="position:absolute;margin-left:169.920776pt;margin-top:-20.048607pt;width:.1pt;height:33.513969pt;mso-position-horizontal-relative:page;mso-position-vertical-relative:paragraph;z-index:-17092" coordorigin="3398,-401" coordsize="2,670">
            <v:shape style="position:absolute;left:3398;top:-401;width:2;height:670" coordorigin="3398,-401" coordsize="0,670" path="m3398,269l3398,-401e" filled="f" stroked="t" strokeweight="1.431917pt" strokecolor="#485490">
              <v:path arrowok="t"/>
            </v:shape>
          </v:group>
          <w10:wrap type="none"/>
        </w:pict>
      </w:r>
      <w:r>
        <w:rPr/>
        <w:pict>
          <v:group style="position:absolute;margin-left:181.137451pt;margin-top:-17.175982pt;width:.1pt;height:3.351397pt;mso-position-horizontal-relative:page;mso-position-vertical-relative:paragraph;z-index:-17091" coordorigin="3623,-344" coordsize="2,67">
            <v:shape style="position:absolute;left:3623;top:-344;width:2;height:67" coordorigin="3623,-344" coordsize="0,67" path="m3623,-276l3623,-344e" filled="f" stroked="t" strokeweight="1.193264pt" strokecolor="#3B44A0">
              <v:path arrowok="t"/>
            </v:shape>
          </v:group>
          <w10:wrap type="none"/>
        </w:pict>
      </w:r>
      <w:r>
        <w:rPr/>
        <w:pict>
          <v:group style="position:absolute;margin-left:254.642502pt;margin-top:-.897768pt;width:85.437692pt;height:.1pt;mso-position-horizontal-relative:page;mso-position-vertical-relative:paragraph;z-index:-17090" coordorigin="5093,-18" coordsize="1709,2">
            <v:shape style="position:absolute;left:5093;top:-18;width:1709;height:2" coordorigin="5093,-18" coordsize="1709,0" path="m5093,-18l6802,-18e" filled="f" stroked="t" strokeweight=".715958pt" strokecolor="#4854A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5"/>
          <w:szCs w:val="15"/>
          <w:color w:val="3D468E"/>
          <w:spacing w:val="0"/>
          <w:w w:val="369"/>
          <w:b/>
          <w:bCs/>
          <w:position w:val="-10"/>
        </w:rPr>
        <w:t>M../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84" w:lineRule="exact"/>
        <w:ind w:right="-20"/>
        <w:jc w:val="left"/>
        <w:tabs>
          <w:tab w:pos="1360" w:val="left"/>
          <w:tab w:pos="2180" w:val="left"/>
        </w:tabs>
        <w:rPr>
          <w:rFonts w:ascii="Times New Roman" w:hAnsi="Times New Roman" w:cs="Times New Roman" w:eastAsia="Times New Roman"/>
          <w:sz w:val="38"/>
          <w:szCs w:val="38"/>
        </w:rPr>
      </w:pPr>
      <w:rPr/>
      <w:r>
        <w:rPr/>
        <w:br w:type="column"/>
      </w:r>
      <w:r>
        <w:rPr>
          <w:rFonts w:ascii="Arial" w:hAnsi="Arial" w:cs="Arial" w:eastAsia="Arial"/>
          <w:sz w:val="73"/>
          <w:szCs w:val="73"/>
          <w:color w:val="646464"/>
          <w:spacing w:val="0"/>
          <w:w w:val="62"/>
          <w:i/>
          <w:position w:val="-36"/>
        </w:rPr>
        <w:t>·</w:t>
      </w:r>
      <w:r>
        <w:rPr>
          <w:rFonts w:ascii="Arial" w:hAnsi="Arial" w:cs="Arial" w:eastAsia="Arial"/>
          <w:sz w:val="73"/>
          <w:szCs w:val="73"/>
          <w:color w:val="646464"/>
          <w:spacing w:val="0"/>
          <w:w w:val="100"/>
          <w:i/>
          <w:position w:val="-36"/>
        </w:rPr>
        <w:tab/>
      </w:r>
      <w:r>
        <w:rPr>
          <w:rFonts w:ascii="Arial" w:hAnsi="Arial" w:cs="Arial" w:eastAsia="Arial"/>
          <w:sz w:val="73"/>
          <w:szCs w:val="73"/>
          <w:color w:val="646464"/>
          <w:spacing w:val="0"/>
          <w:w w:val="100"/>
          <w:i/>
          <w:position w:val="-36"/>
        </w:rPr>
      </w:r>
      <w:r>
        <w:rPr>
          <w:rFonts w:ascii="Arial" w:hAnsi="Arial" w:cs="Arial" w:eastAsia="Arial"/>
          <w:sz w:val="25"/>
          <w:szCs w:val="25"/>
          <w:color w:val="646464"/>
          <w:spacing w:val="0"/>
          <w:w w:val="62"/>
          <w:position w:val="-24"/>
        </w:rPr>
        <w:t>,.</w:t>
      </w:r>
      <w:r>
        <w:rPr>
          <w:rFonts w:ascii="Arial" w:hAnsi="Arial" w:cs="Arial" w:eastAsia="Arial"/>
          <w:sz w:val="25"/>
          <w:szCs w:val="25"/>
          <w:color w:val="646464"/>
          <w:spacing w:val="36"/>
          <w:w w:val="62"/>
          <w:position w:val="-24"/>
        </w:rPr>
        <w:t> </w:t>
      </w:r>
      <w:r>
        <w:rPr>
          <w:rFonts w:ascii="Arial" w:hAnsi="Arial" w:cs="Arial" w:eastAsia="Arial"/>
          <w:sz w:val="32"/>
          <w:szCs w:val="32"/>
          <w:color w:val="797979"/>
          <w:spacing w:val="0"/>
          <w:w w:val="62"/>
          <w:position w:val="-24"/>
        </w:rPr>
        <w:t>·</w:t>
      </w:r>
      <w:r>
        <w:rPr>
          <w:rFonts w:ascii="Arial" w:hAnsi="Arial" w:cs="Arial" w:eastAsia="Arial"/>
          <w:sz w:val="32"/>
          <w:szCs w:val="32"/>
          <w:color w:val="797979"/>
          <w:spacing w:val="-41"/>
          <w:w w:val="62"/>
          <w:position w:val="-24"/>
        </w:rPr>
        <w:t> </w:t>
      </w:r>
      <w:r>
        <w:rPr>
          <w:rFonts w:ascii="Arial" w:hAnsi="Arial" w:cs="Arial" w:eastAsia="Arial"/>
          <w:sz w:val="32"/>
          <w:szCs w:val="32"/>
          <w:color w:val="797979"/>
          <w:spacing w:val="0"/>
          <w:w w:val="100"/>
          <w:position w:val="-24"/>
        </w:rPr>
        <w:tab/>
      </w:r>
      <w:r>
        <w:rPr>
          <w:rFonts w:ascii="Arial" w:hAnsi="Arial" w:cs="Arial" w:eastAsia="Arial"/>
          <w:sz w:val="32"/>
          <w:szCs w:val="32"/>
          <w:color w:val="797979"/>
          <w:spacing w:val="0"/>
          <w:w w:val="100"/>
          <w:position w:val="-24"/>
        </w:rPr>
      </w:r>
      <w:r>
        <w:rPr>
          <w:rFonts w:ascii="Arial" w:hAnsi="Arial" w:cs="Arial" w:eastAsia="Arial"/>
          <w:sz w:val="28"/>
          <w:szCs w:val="28"/>
          <w:color w:val="8289B8"/>
          <w:spacing w:val="3"/>
          <w:w w:val="84"/>
          <w:position w:val="-24"/>
        </w:rPr>
        <w:t>.</w:t>
      </w:r>
      <w:r>
        <w:rPr>
          <w:rFonts w:ascii="Arial" w:hAnsi="Arial" w:cs="Arial" w:eastAsia="Arial"/>
          <w:sz w:val="28"/>
          <w:szCs w:val="28"/>
          <w:color w:val="797979"/>
          <w:spacing w:val="0"/>
          <w:w w:val="153"/>
          <w:position w:val="-24"/>
        </w:rPr>
        <w:t>·</w:t>
      </w:r>
      <w:r>
        <w:rPr>
          <w:rFonts w:ascii="Arial" w:hAnsi="Arial" w:cs="Arial" w:eastAsia="Arial"/>
          <w:sz w:val="28"/>
          <w:szCs w:val="28"/>
          <w:color w:val="797979"/>
          <w:spacing w:val="-3"/>
          <w:w w:val="100"/>
          <w:position w:val="-24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8A8C8C"/>
          <w:spacing w:val="0"/>
          <w:w w:val="75"/>
          <w:position w:val="-24"/>
        </w:rPr>
        <w:t>·</w:t>
      </w:r>
      <w:r>
        <w:rPr>
          <w:rFonts w:ascii="Times New Roman" w:hAnsi="Times New Roman" w:cs="Times New Roman" w:eastAsia="Times New Roman"/>
          <w:sz w:val="38"/>
          <w:szCs w:val="38"/>
          <w:color w:val="8A8C8C"/>
          <w:spacing w:val="2"/>
          <w:w w:val="75"/>
          <w:position w:val="-24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8A8C8C"/>
          <w:spacing w:val="0"/>
          <w:w w:val="75"/>
          <w:position w:val="-24"/>
        </w:rPr>
        <w:t>\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0"/>
          <w:cols w:num="2" w:equalWidth="0">
            <w:col w:w="6346" w:space="2138"/>
            <w:col w:w="3176"/>
          </w:cols>
        </w:sectPr>
      </w:pPr>
      <w:rPr/>
    </w:p>
    <w:p>
      <w:pPr>
        <w:spacing w:before="0" w:after="0" w:line="593" w:lineRule="exact"/>
        <w:ind w:left="2270" w:right="-20"/>
        <w:jc w:val="left"/>
        <w:rPr>
          <w:rFonts w:ascii="Arial" w:hAnsi="Arial" w:cs="Arial" w:eastAsia="Arial"/>
          <w:sz w:val="61"/>
          <w:szCs w:val="61"/>
        </w:rPr>
      </w:pPr>
      <w:rPr/>
      <w:r>
        <w:rPr/>
        <w:pict>
          <v:group style="position:absolute;margin-left:254.642502pt;margin-top:6.042534pt;width:85.437692pt;height:.1pt;mso-position-horizontal-relative:page;mso-position-vertical-relative:paragraph;z-index:-17089" coordorigin="5093,121" coordsize="1709,2">
            <v:shape style="position:absolute;left:5093;top:121;width:1709;height:2" coordorigin="5093,121" coordsize="1709,0" path="m5093,121l6802,121e" filled="f" stroked="t" strokeweight=".715958pt" strokecolor="#6467BC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61"/>
          <w:szCs w:val="61"/>
          <w:color w:val="797979"/>
          <w:spacing w:val="0"/>
          <w:w w:val="43"/>
          <w:position w:val="-2"/>
        </w:rPr>
        <w:t>A</w:t>
      </w:r>
      <w:r>
        <w:rPr>
          <w:rFonts w:ascii="Arial" w:hAnsi="Arial" w:cs="Arial" w:eastAsia="Arial"/>
          <w:sz w:val="61"/>
          <w:szCs w:val="61"/>
          <w:color w:val="797979"/>
          <w:spacing w:val="0"/>
          <w:w w:val="43"/>
          <w:position w:val="-2"/>
        </w:rPr>
        <w:t> </w:t>
      </w:r>
      <w:r>
        <w:rPr>
          <w:rFonts w:ascii="Arial" w:hAnsi="Arial" w:cs="Arial" w:eastAsia="Arial"/>
          <w:sz w:val="61"/>
          <w:szCs w:val="61"/>
          <w:color w:val="797979"/>
          <w:spacing w:val="56"/>
          <w:w w:val="43"/>
          <w:position w:val="-2"/>
        </w:rPr>
        <w:t> </w:t>
      </w:r>
      <w:r>
        <w:rPr>
          <w:rFonts w:ascii="Arial" w:hAnsi="Arial" w:cs="Arial" w:eastAsia="Arial"/>
          <w:sz w:val="61"/>
          <w:szCs w:val="61"/>
          <w:color w:val="4B5275"/>
          <w:spacing w:val="0"/>
          <w:w w:val="150"/>
          <w:position w:val="-2"/>
        </w:rPr>
        <w:t>}</w:t>
      </w:r>
      <w:r>
        <w:rPr>
          <w:rFonts w:ascii="Arial" w:hAnsi="Arial" w:cs="Arial" w:eastAsia="Arial"/>
          <w:sz w:val="61"/>
          <w:szCs w:val="61"/>
          <w:color w:val="4B5275"/>
          <w:spacing w:val="0"/>
          <w:w w:val="151"/>
          <w:position w:val="-2"/>
        </w:rPr>
        <w:t>J</w:t>
      </w:r>
      <w:r>
        <w:rPr>
          <w:rFonts w:ascii="Arial" w:hAnsi="Arial" w:cs="Arial" w:eastAsia="Arial"/>
          <w:sz w:val="61"/>
          <w:szCs w:val="61"/>
          <w:color w:val="000000"/>
          <w:spacing w:val="0"/>
          <w:w w:val="100"/>
          <w:position w:val="0"/>
        </w:rPr>
      </w:r>
    </w:p>
    <w:p>
      <w:pPr>
        <w:spacing w:before="0" w:after="0" w:line="131" w:lineRule="exact"/>
        <w:ind w:left="2217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D3D3D"/>
          <w:position w:val="-3"/>
        </w:rPr>
        <w:t>\tf</w:t>
      </w:r>
      <w:r>
        <w:rPr>
          <w:rFonts w:ascii="Arial" w:hAnsi="Arial" w:cs="Arial" w:eastAsia="Arial"/>
          <w:sz w:val="20"/>
          <w:szCs w:val="20"/>
          <w:color w:val="3D3D3D"/>
          <w:spacing w:val="4"/>
          <w:w w:val="101"/>
          <w:position w:val="-3"/>
        </w:rPr>
        <w:t>a</w:t>
      </w:r>
      <w:r>
        <w:rPr>
          <w:rFonts w:ascii="Arial" w:hAnsi="Arial" w:cs="Arial" w:eastAsia="Arial"/>
          <w:sz w:val="20"/>
          <w:szCs w:val="20"/>
          <w:color w:val="646464"/>
          <w:spacing w:val="-15"/>
          <w:w w:val="163"/>
          <w:position w:val="-3"/>
        </w:rPr>
        <w:t>i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105"/>
          <w:position w:val="-3"/>
        </w:rPr>
        <w:t>ye</w:t>
      </w:r>
      <w:r>
        <w:rPr>
          <w:rFonts w:ascii="Arial" w:hAnsi="Arial" w:cs="Arial" w:eastAsia="Arial"/>
          <w:sz w:val="20"/>
          <w:szCs w:val="20"/>
          <w:color w:val="3D3D3D"/>
          <w:spacing w:val="4"/>
          <w:w w:val="100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100"/>
          <w:position w:val="-3"/>
        </w:rPr>
        <w:t>Merkez</w:t>
      </w:r>
      <w:r>
        <w:rPr>
          <w:rFonts w:ascii="Arial" w:hAnsi="Arial" w:cs="Arial" w:eastAsia="Arial"/>
          <w:sz w:val="20"/>
          <w:szCs w:val="20"/>
          <w:color w:val="3D3D3D"/>
          <w:spacing w:val="23"/>
          <w:w w:val="100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100"/>
          <w:position w:val="-3"/>
        </w:rPr>
        <w:t>Bolg.e.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79" w:lineRule="exact"/>
        <w:ind w:right="-20"/>
        <w:jc w:val="left"/>
        <w:tabs>
          <w:tab w:pos="446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pict>
          <v:group style="position:absolute;margin-left:573.847351pt;margin-top:-.744626pt;width:.1pt;height:16.528321pt;mso-position-horizontal-relative:page;mso-position-vertical-relative:paragraph;z-index:-17085" coordorigin="11477,-15" coordsize="2,331">
            <v:shape style="position:absolute;left:11477;top:-15;width:2;height:331" coordorigin="11477,-15" coordsize="0,331" path="m11477,316l11477,-15e" filled="f" stroked="t" strokeweight="1.41575pt" strokecolor="#EBEDED">
              <v:path arrowok="t"/>
            </v:shape>
          </v:group>
          <w10:wrap type="none"/>
        </w:pict>
      </w:r>
      <w:r>
        <w:rPr/>
        <w:pict>
          <v:group style="position:absolute;margin-left:542.903992pt;margin-top:12.940364pt;width:7.106961pt;height:15.206055pt;mso-position-horizontal-relative:page;mso-position-vertical-relative:paragraph;z-index:-17084" coordorigin="10858,259" coordsize="142,304">
            <v:shape style="position:absolute;left:10858;top:259;width:142;height:304" coordorigin="10858,259" coordsize="142,304" path="m10858,259l11000,259,11000,563,10858,563,10858,259e" filled="t" fillcolor="#EBED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Rece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SON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Arial" w:hAnsi="Arial" w:cs="Arial" w:eastAsia="Arial"/>
          <w:sz w:val="25"/>
          <w:szCs w:val="25"/>
          <w:color w:val="3D468E"/>
          <w:spacing w:val="0"/>
          <w:w w:val="600"/>
          <w:i/>
          <w:position w:val="-1"/>
        </w:rPr>
        <w:t>;</w:t>
      </w:r>
      <w:r>
        <w:rPr>
          <w:rFonts w:ascii="Arial" w:hAnsi="Arial" w:cs="Arial" w:eastAsia="Arial"/>
          <w:sz w:val="25"/>
          <w:szCs w:val="25"/>
          <w:color w:val="9E9E9E"/>
          <w:spacing w:val="0"/>
          <w:w w:val="62"/>
          <w:i/>
          <w:position w:val="-1"/>
        </w:rPr>
        <w:t>(·</w:t>
      </w:r>
      <w:r>
        <w:rPr>
          <w:rFonts w:ascii="Arial" w:hAnsi="Arial" w:cs="Arial" w:eastAsia="Arial"/>
          <w:sz w:val="25"/>
          <w:szCs w:val="25"/>
          <w:color w:val="9E9E9E"/>
          <w:spacing w:val="-36"/>
          <w:w w:val="100"/>
          <w:i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797979"/>
          <w:spacing w:val="0"/>
          <w:w w:val="62"/>
          <w:i/>
          <w:position w:val="-1"/>
        </w:rPr>
        <w:t>.</w:t>
      </w:r>
      <w:r>
        <w:rPr>
          <w:rFonts w:ascii="Arial" w:hAnsi="Arial" w:cs="Arial" w:eastAsia="Arial"/>
          <w:sz w:val="25"/>
          <w:szCs w:val="25"/>
          <w:color w:val="797979"/>
          <w:spacing w:val="26"/>
          <w:w w:val="62"/>
          <w:i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ACAEAE"/>
          <w:spacing w:val="0"/>
          <w:w w:val="37"/>
          <w:i/>
          <w:position w:val="-1"/>
        </w:rPr>
        <w:t>,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left="449" w:right="-80"/>
        <w:jc w:val="left"/>
        <w:tabs>
          <w:tab w:pos="3660" w:val="left"/>
          <w:tab w:pos="622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3"/>
          <w:szCs w:val="23"/>
          <w:color w:val="1831B1"/>
          <w:spacing w:val="0"/>
          <w:w w:val="145"/>
          <w:position w:val="-2"/>
        </w:rPr>
        <w:t>_</w:t>
      </w:r>
      <w:r>
        <w:rPr>
          <w:rFonts w:ascii="Times New Roman" w:hAnsi="Times New Roman" w:cs="Times New Roman" w:eastAsia="Times New Roman"/>
          <w:sz w:val="23"/>
          <w:szCs w:val="23"/>
          <w:color w:val="1831B1"/>
          <w:spacing w:val="0"/>
          <w:w w:val="145"/>
          <w:position w:val="-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1831B1"/>
          <w:spacing w:val="20"/>
          <w:w w:val="145"/>
          <w:position w:val="-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7CA179"/>
          <w:spacing w:val="0"/>
          <w:w w:val="77"/>
          <w:position w:val="-2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7CA179"/>
          <w:spacing w:val="0"/>
          <w:w w:val="77"/>
          <w:position w:val="-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7CA179"/>
          <w:spacing w:val="14"/>
          <w:w w:val="77"/>
          <w:position w:val="-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46464"/>
          <w:spacing w:val="0"/>
          <w:w w:val="51"/>
          <w:position w:val="-2"/>
        </w:rPr>
        <w:t>•</w:t>
      </w:r>
      <w:r>
        <w:rPr>
          <w:rFonts w:ascii="Times New Roman" w:hAnsi="Times New Roman" w:cs="Times New Roman" w:eastAsia="Times New Roman"/>
          <w:sz w:val="23"/>
          <w:szCs w:val="23"/>
          <w:color w:val="646464"/>
          <w:spacing w:val="-4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06682"/>
          <w:spacing w:val="0"/>
          <w:w w:val="77"/>
          <w:position w:val="-2"/>
        </w:rPr>
        <w:t>Jl</w:t>
      </w:r>
      <w:r>
        <w:rPr>
          <w:rFonts w:ascii="Times New Roman" w:hAnsi="Times New Roman" w:cs="Times New Roman" w:eastAsia="Times New Roman"/>
          <w:sz w:val="23"/>
          <w:szCs w:val="23"/>
          <w:color w:val="606682"/>
          <w:spacing w:val="-45"/>
          <w:w w:val="77"/>
          <w:position w:val="-2"/>
        </w:rPr>
        <w:t>l</w:t>
      </w:r>
      <w:r>
        <w:rPr>
          <w:rFonts w:ascii="Times New Roman" w:hAnsi="Times New Roman" w:cs="Times New Roman" w:eastAsia="Times New Roman"/>
          <w:sz w:val="23"/>
          <w:szCs w:val="23"/>
          <w:color w:val="797979"/>
          <w:spacing w:val="-1"/>
          <w:w w:val="141"/>
          <w:position w:val="-2"/>
        </w:rPr>
        <w:t>;</w:t>
      </w:r>
      <w:r>
        <w:rPr>
          <w:rFonts w:ascii="Times New Roman" w:hAnsi="Times New Roman" w:cs="Times New Roman" w:eastAsia="Times New Roman"/>
          <w:sz w:val="23"/>
          <w:szCs w:val="23"/>
          <w:color w:val="505050"/>
          <w:spacing w:val="0"/>
          <w:w w:val="90"/>
          <w:position w:val="-2"/>
        </w:rPr>
        <w:t>Yang</w:t>
      </w:r>
      <w:r>
        <w:rPr>
          <w:rFonts w:ascii="Times New Roman" w:hAnsi="Times New Roman" w:cs="Times New Roman" w:eastAsia="Times New Roman"/>
          <w:sz w:val="23"/>
          <w:szCs w:val="23"/>
          <w:color w:val="505050"/>
          <w:spacing w:val="-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05050"/>
          <w:spacing w:val="0"/>
          <w:w w:val="90"/>
          <w:position w:val="-2"/>
        </w:rPr>
        <w:t>;_t</w:t>
      </w:r>
      <w:r>
        <w:rPr>
          <w:rFonts w:ascii="Times New Roman" w:hAnsi="Times New Roman" w:cs="Times New Roman" w:eastAsia="Times New Roman"/>
          <w:sz w:val="23"/>
          <w:szCs w:val="23"/>
          <w:color w:val="505050"/>
          <w:spacing w:val="-10"/>
          <w:w w:val="91"/>
          <w:position w:val="-2"/>
        </w:rPr>
        <w:t>A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-8"/>
          <w:w w:val="98"/>
          <w:position w:val="-2"/>
        </w:rPr>
        <w:t>c</w:t>
      </w:r>
      <w:r>
        <w:rPr>
          <w:rFonts w:ascii="Times New Roman" w:hAnsi="Times New Roman" w:cs="Times New Roman" w:eastAsia="Times New Roman"/>
          <w:sz w:val="23"/>
          <w:szCs w:val="23"/>
          <w:color w:val="505050"/>
          <w:spacing w:val="0"/>
          <w:w w:val="53"/>
          <w:position w:val="-2"/>
        </w:rPr>
        <w:t>U</w:t>
      </w:r>
      <w:r>
        <w:rPr>
          <w:rFonts w:ascii="Times New Roman" w:hAnsi="Times New Roman" w:cs="Times New Roman" w:eastAsia="Times New Roman"/>
          <w:sz w:val="23"/>
          <w:szCs w:val="23"/>
          <w:color w:val="505050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05050"/>
          <w:spacing w:val="-26"/>
          <w:w w:val="100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ACAEAE"/>
          <w:spacing w:val="0"/>
          <w:w w:val="100"/>
          <w:i/>
          <w:position w:val="-2"/>
        </w:rPr>
        <w:t>,!</w:t>
      </w:r>
      <w:r>
        <w:rPr>
          <w:rFonts w:ascii="Arial" w:hAnsi="Arial" w:cs="Arial" w:eastAsia="Arial"/>
          <w:sz w:val="23"/>
          <w:szCs w:val="23"/>
          <w:color w:val="ACAEAE"/>
          <w:spacing w:val="12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8A8C8C"/>
          <w:spacing w:val="0"/>
          <w:w w:val="56"/>
          <w:i/>
          <w:position w:val="-2"/>
        </w:rPr>
        <w:t>'!</w:t>
      </w:r>
      <w:r>
        <w:rPr>
          <w:rFonts w:ascii="Times New Roman" w:hAnsi="Times New Roman" w:cs="Times New Roman" w:eastAsia="Times New Roman"/>
          <w:sz w:val="27"/>
          <w:szCs w:val="27"/>
          <w:color w:val="8A8C8C"/>
          <w:spacing w:val="0"/>
          <w:w w:val="56"/>
          <w:i/>
          <w:position w:val="-2"/>
        </w:rPr>
        <w:t>?</w:t>
      </w:r>
      <w:r>
        <w:rPr>
          <w:rFonts w:ascii="Times New Roman" w:hAnsi="Times New Roman" w:cs="Times New Roman" w:eastAsia="Times New Roman"/>
          <w:sz w:val="27"/>
          <w:szCs w:val="27"/>
          <w:color w:val="8A8C8C"/>
          <w:spacing w:val="-36"/>
          <w:w w:val="56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8A8C8C"/>
          <w:spacing w:val="0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8A8C8C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27"/>
          <w:szCs w:val="27"/>
          <w:color w:val="797979"/>
          <w:spacing w:val="0"/>
          <w:w w:val="413"/>
          <w:position w:val="-2"/>
        </w:rPr>
        <w:t>)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-20"/>
          <w:cols w:num="2" w:equalWidth="0">
            <w:col w:w="4166" w:space="868"/>
            <w:col w:w="6646"/>
          </w:cols>
        </w:sectPr>
      </w:pPr>
      <w:rPr/>
    </w:p>
    <w:p>
      <w:pPr>
        <w:spacing w:before="0" w:after="0" w:line="266" w:lineRule="exact"/>
        <w:ind w:left="2193" w:right="-20"/>
        <w:jc w:val="left"/>
        <w:tabs>
          <w:tab w:pos="8800" w:val="left"/>
          <w:tab w:pos="9640" w:val="left"/>
          <w:tab w:pos="11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523.757141pt;margin-top:11.977242pt;width:4.1899pt;height:26.277861pt;mso-position-horizontal-relative:page;mso-position-vertical-relative:paragraph;z-index:-17082" coordorigin="10475,240" coordsize="84,526">
            <v:group style="position:absolute;left:10524;top:274;width:2;height:249" coordorigin="10524,274" coordsize="2,249">
              <v:shape style="position:absolute;left:10524;top:274;width:2;height:249" coordorigin="10524,274" coordsize="0,249" path="m10524,523l10524,274e" filled="f" stroked="t" strokeweight="3.48661pt" strokecolor="#EBEDED">
                <v:path arrowok="t"/>
              </v:shape>
            </v:group>
            <v:group style="position:absolute;left:10493;top:492;width:2;height:256" coordorigin="10493,492" coordsize="2,256">
              <v:shape style="position:absolute;left:10493;top:492;width:2;height:256" coordorigin="10493,492" coordsize="0,256" path="m10493,748l10493,492e" filled="f" stroked="t" strokeweight="1.73875pt" strokecolor="#EB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11"/>
        </w:rPr>
        <w:t>1.Posta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3"/>
          <w:w w:val="1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11"/>
        </w:rPr>
        <w:t>Grupla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1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1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Amıt'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9E9E9E"/>
          <w:spacing w:val="0"/>
          <w:w w:val="65"/>
        </w:rPr>
        <w:t>.</w:t>
      </w:r>
      <w:r>
        <w:rPr>
          <w:rFonts w:ascii="Arial" w:hAnsi="Arial" w:cs="Arial" w:eastAsia="Arial"/>
          <w:sz w:val="17"/>
          <w:szCs w:val="17"/>
          <w:color w:val="9E9E9E"/>
          <w:spacing w:val="-7"/>
          <w:w w:val="65"/>
        </w:rPr>
        <w:t>l</w:t>
      </w:r>
      <w:r>
        <w:rPr>
          <w:rFonts w:ascii="Arial" w:hAnsi="Arial" w:cs="Arial" w:eastAsia="Arial"/>
          <w:sz w:val="17"/>
          <w:szCs w:val="17"/>
          <w:color w:val="646464"/>
          <w:spacing w:val="-94"/>
          <w:w w:val="107"/>
        </w:rPr>
        <w:t>h</w:t>
      </w:r>
      <w:r>
        <w:rPr>
          <w:rFonts w:ascii="Arial" w:hAnsi="Arial" w:cs="Arial" w:eastAsia="Arial"/>
          <w:sz w:val="17"/>
          <w:szCs w:val="17"/>
          <w:color w:val="9E9E9E"/>
          <w:spacing w:val="0"/>
          <w:w w:val="65"/>
        </w:rPr>
        <w:t>ı</w:t>
      </w:r>
      <w:r>
        <w:rPr>
          <w:rFonts w:ascii="Arial" w:hAnsi="Arial" w:cs="Arial" w:eastAsia="Arial"/>
          <w:sz w:val="17"/>
          <w:szCs w:val="17"/>
          <w:color w:val="9E9E9E"/>
          <w:spacing w:val="2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58"/>
        </w:rPr>
        <w:t>&lt;</w:t>
      </w:r>
      <w:r>
        <w:rPr>
          <w:rFonts w:ascii="Arial" w:hAnsi="Arial" w:cs="Arial" w:eastAsia="Arial"/>
          <w:sz w:val="17"/>
          <w:szCs w:val="17"/>
          <w:color w:val="3D3D3D"/>
          <w:spacing w:val="3"/>
          <w:w w:val="58"/>
        </w:rPr>
        <w:t>ı</w:t>
      </w:r>
      <w:r>
        <w:rPr>
          <w:rFonts w:ascii="Arial" w:hAnsi="Arial" w:cs="Arial" w:eastAsia="Arial"/>
          <w:sz w:val="17"/>
          <w:szCs w:val="17"/>
          <w:color w:val="646464"/>
          <w:spacing w:val="0"/>
          <w:w w:val="293"/>
        </w:rPr>
        <w:t>l</w:t>
      </w:r>
      <w:r>
        <w:rPr>
          <w:rFonts w:ascii="Arial" w:hAnsi="Arial" w:cs="Arial" w:eastAsia="Arial"/>
          <w:sz w:val="17"/>
          <w:szCs w:val="17"/>
          <w:color w:val="646464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646464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505050"/>
          <w:spacing w:val="0"/>
          <w:w w:val="155"/>
        </w:rPr>
        <w:t>ubt</w:t>
      </w:r>
      <w:r>
        <w:rPr>
          <w:rFonts w:ascii="Arial" w:hAnsi="Arial" w:cs="Arial" w:eastAsia="Arial"/>
          <w:sz w:val="17"/>
          <w:szCs w:val="17"/>
          <w:color w:val="505050"/>
          <w:spacing w:val="-24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505050"/>
          <w:spacing w:val="0"/>
          <w:w w:val="63"/>
          <w:b/>
          <w:bCs/>
        </w:rPr>
        <w:t>(</w:t>
      </w:r>
      <w:r>
        <w:rPr>
          <w:rFonts w:ascii="Arial" w:hAnsi="Arial" w:cs="Arial" w:eastAsia="Arial"/>
          <w:sz w:val="26"/>
          <w:szCs w:val="26"/>
          <w:color w:val="505050"/>
          <w:spacing w:val="0"/>
          <w:w w:val="63"/>
          <w:b/>
          <w:bCs/>
        </w:rPr>
        <w:t>ı;</w:t>
      </w:r>
      <w:r>
        <w:rPr>
          <w:rFonts w:ascii="Arial" w:hAnsi="Arial" w:cs="Arial" w:eastAsia="Arial"/>
          <w:sz w:val="26"/>
          <w:szCs w:val="26"/>
          <w:color w:val="505050"/>
          <w:spacing w:val="14"/>
          <w:w w:val="63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505050"/>
          <w:spacing w:val="0"/>
          <w:w w:val="63"/>
          <w:b/>
          <w:bCs/>
        </w:rPr>
        <w:t>u</w:t>
      </w:r>
      <w:r>
        <w:rPr>
          <w:rFonts w:ascii="Arial" w:hAnsi="Arial" w:cs="Arial" w:eastAsia="Arial"/>
          <w:sz w:val="26"/>
          <w:szCs w:val="26"/>
          <w:color w:val="505050"/>
          <w:spacing w:val="-23"/>
          <w:w w:val="63"/>
          <w:b/>
          <w:bCs/>
        </w:rPr>
        <w:t>r</w:t>
      </w:r>
      <w:r>
        <w:rPr>
          <w:rFonts w:ascii="Arial" w:hAnsi="Arial" w:cs="Arial" w:eastAsia="Arial"/>
          <w:sz w:val="26"/>
          <w:szCs w:val="26"/>
          <w:color w:val="505050"/>
          <w:spacing w:val="0"/>
          <w:w w:val="63"/>
          <w:b/>
          <w:bCs/>
        </w:rPr>
        <w:t>iti</w:t>
      </w:r>
      <w:r>
        <w:rPr>
          <w:rFonts w:ascii="Arial" w:hAnsi="Arial" w:cs="Arial" w:eastAsia="Arial"/>
          <w:sz w:val="26"/>
          <w:szCs w:val="26"/>
          <w:color w:val="505050"/>
          <w:spacing w:val="37"/>
          <w:w w:val="63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8A8C8C"/>
          <w:spacing w:val="0"/>
          <w:w w:val="100"/>
        </w:rPr>
        <w:t>_;</w:t>
      </w:r>
      <w:r>
        <w:rPr>
          <w:rFonts w:ascii="Arial" w:hAnsi="Arial" w:cs="Arial" w:eastAsia="Arial"/>
          <w:sz w:val="26"/>
          <w:szCs w:val="26"/>
          <w:color w:val="8A8C8C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0"/>
          <w:w w:val="61"/>
          <w:b/>
          <w:bCs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9E9E9E"/>
          <w:spacing w:val="-62"/>
          <w:w w:val="92"/>
          <w:b/>
          <w:bCs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0"/>
          <w:w w:val="61"/>
          <w:b/>
          <w:bCs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ACAEAE"/>
          <w:spacing w:val="0"/>
          <w:w w:val="35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63" w:lineRule="exact"/>
        <w:ind w:right="404"/>
        <w:jc w:val="righ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6.989746pt;margin-top:.410072pt;width:13.403126pt;height:12.449708pt;mso-position-horizontal-relative:page;mso-position-vertical-relative:paragraph;z-index:-17098" type="#_x0000_t202" filled="f" stroked="f">
            <v:textbox inset="0,0,0,0">
              <w:txbxContent>
                <w:p>
                  <w:pPr>
                    <w:spacing w:before="78" w:after="0" w:line="240" w:lineRule="auto"/>
                    <w:ind w:right="-5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646464"/>
                      <w:spacing w:val="0"/>
                      <w:w w:val="418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646464"/>
                      <w:spacing w:val="-73"/>
                      <w:w w:val="4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ACAEAE"/>
                      <w:spacing w:val="0"/>
                      <w:w w:val="100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2.935486pt;margin-top:9.727108pt;width:5.30178pt;height:15.006837pt;mso-position-horizontal-relative:page;mso-position-vertical-relative:paragraph;z-index:-17097" type="#_x0000_t202" filled="f" stroked="f">
            <v:textbox inset="0,0,0,0">
              <w:txbxContent>
                <w:p>
                  <w:pPr>
                    <w:spacing w:before="24" w:after="0" w:line="240" w:lineRule="auto"/>
                    <w:ind w:left="15" w:right="-20"/>
                    <w:jc w:val="left"/>
                    <w:rPr>
                      <w:rFonts w:ascii="Arial" w:hAnsi="Arial" w:cs="Arial" w:eastAsia="Arial"/>
                      <w:sz w:val="9"/>
                      <w:szCs w:val="9"/>
                    </w:rPr>
                  </w:pPr>
                  <w:rPr/>
                  <w:r>
                    <w:rPr>
                      <w:rFonts w:ascii="Arial" w:hAnsi="Arial" w:cs="Arial" w:eastAsia="Arial"/>
                      <w:sz w:val="9"/>
                      <w:szCs w:val="9"/>
                      <w:color w:val="ACAEAE"/>
                      <w:spacing w:val="0"/>
                      <w:w w:val="152"/>
                      <w:b/>
                      <w:bCs/>
                    </w:rPr>
                    <w:t>1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511.960144pt;margin-top:.410072pt;width:8.432717pt;height:12.449708pt;mso-position-horizontal-relative:page;mso-position-vertical-relative:paragraph;z-index:-17083" coordorigin="10239,8" coordsize="169,249">
            <v:shape style="position:absolute;left:10239;top:8;width:169;height:249" coordorigin="10239,8" coordsize="169,249" path="m10239,8l10408,8,10408,257,10239,257,10239,8e" filled="t" fillcolor="#EB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554.431519pt;margin-top:12.538368pt;width:2.1128pt;height:3.580322pt;mso-position-horizontal-relative:page;mso-position-vertical-relative:paragraph;z-index:-17081" coordorigin="11089,251" coordsize="42,72">
            <v:shape style="position:absolute;left:11089;top:251;width:42;height:72" coordorigin="11089,251" coordsize="42,72" path="m11089,287l11131,287e" filled="f" stroked="t" strokeweight="3.680322pt" strokecolor="#EBEDED">
              <v:path arrowok="t"/>
            </v:shape>
          </v:group>
          <w10:wrap type="none"/>
        </w:pict>
      </w:r>
      <w:r>
        <w:rPr/>
        <w:pict>
          <v:group style="position:absolute;margin-left:562.935486pt;margin-top:9.727108pt;width:5.30178pt;height:15.006837pt;mso-position-horizontal-relative:page;mso-position-vertical-relative:paragraph;z-index:-17080" coordorigin="11259,195" coordsize="106,300">
            <v:shape style="position:absolute;left:11259;top:195;width:106;height:300" coordorigin="11259,195" coordsize="106,300" path="m11259,195l11365,195,11365,495,11259,495,11259,195e" filled="t" fillcolor="#EBEDED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1.648132pt;margin-top:9.544819pt;width:55.093696pt;height:7.0pt;mso-position-horizontal-relative:page;mso-position-vertical-relative:paragraph;z-index:-17078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tabs>
                      <w:tab w:pos="1040" w:val="left"/>
                    </w:tabs>
                    <w:rPr>
                      <w:rFonts w:ascii="Arial" w:hAnsi="Arial" w:cs="Arial" w:eastAsia="Arial"/>
                      <w:sz w:val="5"/>
                      <w:szCs w:val="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797979"/>
                      <w:w w:val="91"/>
                      <w:b/>
                      <w:bCs/>
                      <w:i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797979"/>
                      <w:spacing w:val="-14"/>
                      <w:w w:val="91"/>
                      <w:b/>
                      <w:bCs/>
                      <w:i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ACAEAE"/>
                      <w:spacing w:val="-6"/>
                      <w:w w:val="134"/>
                      <w:b/>
                      <w:bCs/>
                      <w:i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646464"/>
                      <w:spacing w:val="0"/>
                      <w:w w:val="104"/>
                      <w:b/>
                      <w:bCs/>
                      <w:i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646464"/>
                      <w:spacing w:val="-19"/>
                      <w:w w:val="100"/>
                      <w:b/>
                      <w:bCs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8A8C8C"/>
                      <w:spacing w:val="0"/>
                      <w:w w:val="51"/>
                      <w:b/>
                      <w:bCs/>
                      <w:i/>
                    </w:rPr>
                    <w:t>.rl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8A8C8C"/>
                      <w:spacing w:val="0"/>
                      <w:w w:val="100"/>
                      <w:b/>
                      <w:bCs/>
                      <w:i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8A8C8C"/>
                      <w:spacing w:val="0"/>
                      <w:w w:val="100"/>
                      <w:b/>
                      <w:bCs/>
                      <w:i/>
                    </w:rPr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ACAEAE"/>
                      <w:spacing w:val="0"/>
                      <w:w w:val="152"/>
                      <w:b/>
                      <w:bCs/>
                    </w:rPr>
                    <w:t>1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2"/>
          <w:szCs w:val="12"/>
          <w:color w:val="646464"/>
          <w:spacing w:val="0"/>
          <w:w w:val="416"/>
          <w:position w:val="-7"/>
        </w:rPr>
        <w:t>:</w:t>
      </w:r>
      <w:r>
        <w:rPr>
          <w:rFonts w:ascii="Times New Roman" w:hAnsi="Times New Roman" w:cs="Times New Roman" w:eastAsia="Times New Roman"/>
          <w:sz w:val="12"/>
          <w:szCs w:val="12"/>
          <w:color w:val="646464"/>
          <w:spacing w:val="-12"/>
          <w:w w:val="416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CAEAE"/>
          <w:spacing w:val="0"/>
          <w:w w:val="70"/>
          <w:b/>
          <w:bCs/>
          <w:position w:val="-7"/>
        </w:rPr>
        <w:t>;;;</w:t>
      </w:r>
      <w:r>
        <w:rPr>
          <w:rFonts w:ascii="Times New Roman" w:hAnsi="Times New Roman" w:cs="Times New Roman" w:eastAsia="Times New Roman"/>
          <w:sz w:val="18"/>
          <w:szCs w:val="18"/>
          <w:color w:val="ACAEAE"/>
          <w:spacing w:val="1"/>
          <w:w w:val="70"/>
          <w:b/>
          <w:bCs/>
          <w:position w:val="-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A8C8C"/>
          <w:spacing w:val="-16"/>
          <w:w w:val="215"/>
          <w:b/>
          <w:bCs/>
          <w:position w:val="-7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ACAEAE"/>
          <w:spacing w:val="0"/>
          <w:w w:val="113"/>
          <w:b/>
          <w:bCs/>
          <w:position w:val="-7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ACAEAE"/>
          <w:spacing w:val="0"/>
          <w:w w:val="100"/>
          <w:b/>
          <w:bCs/>
          <w:position w:val="-7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ACAEAE"/>
          <w:spacing w:val="-6"/>
          <w:w w:val="100"/>
          <w:b/>
          <w:bCs/>
          <w:position w:val="-7"/>
        </w:rPr>
        <w:t> </w:t>
      </w:r>
      <w:r>
        <w:rPr>
          <w:rFonts w:ascii="Arial" w:hAnsi="Arial" w:cs="Arial" w:eastAsia="Arial"/>
          <w:sz w:val="25"/>
          <w:szCs w:val="25"/>
          <w:color w:val="9E9E9E"/>
          <w:spacing w:val="0"/>
          <w:w w:val="52"/>
          <w:b/>
          <w:bCs/>
          <w:position w:val="-7"/>
        </w:rPr>
        <w:t>1&gt;</w:t>
      </w:r>
      <w:r>
        <w:rPr>
          <w:rFonts w:ascii="Arial" w:hAnsi="Arial" w:cs="Arial" w:eastAsia="Arial"/>
          <w:sz w:val="25"/>
          <w:szCs w:val="25"/>
          <w:color w:val="9E9E9E"/>
          <w:spacing w:val="0"/>
          <w:w w:val="52"/>
          <w:b/>
          <w:bCs/>
          <w:position w:val="-7"/>
        </w:rPr>
        <w:t>   </w:t>
      </w:r>
      <w:r>
        <w:rPr>
          <w:rFonts w:ascii="Arial" w:hAnsi="Arial" w:cs="Arial" w:eastAsia="Arial"/>
          <w:sz w:val="25"/>
          <w:szCs w:val="25"/>
          <w:color w:val="9E9E9E"/>
          <w:spacing w:val="34"/>
          <w:w w:val="52"/>
          <w:b/>
          <w:bCs/>
          <w:position w:val="-7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E9E9E"/>
          <w:spacing w:val="0"/>
          <w:w w:val="219"/>
          <w:b/>
          <w:bCs/>
          <w:position w:val="-7"/>
        </w:rPr>
        <w:t>n.</w:t>
      </w:r>
      <w:r>
        <w:rPr>
          <w:rFonts w:ascii="Times New Roman" w:hAnsi="Times New Roman" w:cs="Times New Roman" w:eastAsia="Times New Roman"/>
          <w:sz w:val="11"/>
          <w:szCs w:val="11"/>
          <w:color w:val="9E9E9E"/>
          <w:spacing w:val="42"/>
          <w:w w:val="219"/>
          <w:b/>
          <w:bCs/>
          <w:position w:val="-7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E9E9E"/>
          <w:spacing w:val="0"/>
          <w:w w:val="219"/>
          <w:position w:val="-7"/>
        </w:rPr>
        <w:t>/'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260" w:right="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72" w:lineRule="exact"/>
        <w:ind w:left="518" w:right="-104"/>
        <w:jc w:val="left"/>
        <w:tabs>
          <w:tab w:pos="19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154.885651pt;margin-top:-1.307275pt;width:.1pt;height:10.05419pt;mso-position-horizontal-relative:page;mso-position-vertical-relative:paragraph;z-index:-17087" coordorigin="3098,-26" coordsize="2,201">
            <v:shape style="position:absolute;left:3098;top:-26;width:2;height:201" coordorigin="3098,-26" coordsize="0,201" path="m3098,175l3098,-26e" filled="f" stroked="t" strokeweight="1.909222pt" strokecolor="#4F579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3D3D3D"/>
          <w:w w:val="53"/>
          <w:b/>
          <w:bCs/>
          <w:position w:val="-2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7"/>
          <w:w w:val="53"/>
          <w:b/>
          <w:bCs/>
          <w:position w:val="-24"/>
        </w:rPr>
        <w:t>:</w:t>
      </w:r>
      <w:r>
        <w:rPr>
          <w:rFonts w:ascii="Arial" w:hAnsi="Arial" w:cs="Arial" w:eastAsia="Arial"/>
          <w:sz w:val="33"/>
          <w:szCs w:val="33"/>
          <w:color w:val="3D3D3D"/>
          <w:spacing w:val="-70"/>
          <w:w w:val="66"/>
          <w:position w:val="-25"/>
        </w:rPr>
        <w:t>"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2"/>
          <w:b/>
          <w:bCs/>
          <w:position w:val="-24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53"/>
          <w:b/>
          <w:bCs/>
          <w:position w:val="-24"/>
        </w:rPr>
        <w:t>:</w:t>
      </w:r>
      <w:r>
        <w:rPr>
          <w:rFonts w:ascii="Arial" w:hAnsi="Arial" w:cs="Arial" w:eastAsia="Arial"/>
          <w:sz w:val="33"/>
          <w:szCs w:val="33"/>
          <w:color w:val="3D3D3D"/>
          <w:spacing w:val="-49"/>
          <w:w w:val="66"/>
          <w:position w:val="-25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3"/>
          <w:b/>
          <w:bCs/>
          <w:position w:val="-2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b/>
          <w:bCs/>
          <w:position w:val="-2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b/>
          <w:bCs/>
          <w:position w:val="-24"/>
        </w:rPr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53"/>
          <w:position w:val="-30"/>
        </w:rPr>
        <w:t>flı..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13"/>
          <w:w w:val="53"/>
          <w:position w:val="-3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646464"/>
          <w:spacing w:val="0"/>
          <w:w w:val="100"/>
          <w:position w:val="-35"/>
        </w:rPr>
        <w:t>,dur••</w:t>
      </w:r>
      <w:r>
        <w:rPr>
          <w:rFonts w:ascii="Times New Roman" w:hAnsi="Times New Roman" w:cs="Times New Roman" w:eastAsia="Times New Roman"/>
          <w:sz w:val="30"/>
          <w:szCs w:val="30"/>
          <w:color w:val="646464"/>
          <w:spacing w:val="4"/>
          <w:w w:val="100"/>
          <w:position w:val="-3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7"/>
          <w:w w:val="88"/>
          <w:position w:val="-35"/>
        </w:rPr>
        <w:t>m</w:t>
      </w:r>
      <w:r>
        <w:rPr>
          <w:rFonts w:ascii="Times New Roman" w:hAnsi="Times New Roman" w:cs="Times New Roman" w:eastAsia="Times New Roman"/>
          <w:sz w:val="21"/>
          <w:szCs w:val="21"/>
          <w:color w:val="3D468E"/>
          <w:spacing w:val="0"/>
          <w:w w:val="19"/>
          <w:position w:val="-35"/>
        </w:rPr>
        <w:t>•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483" w:lineRule="exact"/>
        <w:ind w:right="-193"/>
        <w:jc w:val="left"/>
        <w:tabs>
          <w:tab w:pos="2140" w:val="left"/>
        </w:tabs>
        <w:rPr>
          <w:rFonts w:ascii="Arial" w:hAnsi="Arial" w:cs="Arial" w:eastAsia="Arial"/>
          <w:sz w:val="43"/>
          <w:szCs w:val="4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2"/>
          <w:szCs w:val="102"/>
          <w:color w:val="4B5275"/>
          <w:spacing w:val="-145"/>
          <w:w w:val="110"/>
          <w:position w:val="-43"/>
        </w:rPr>
        <w:t>t</w:t>
      </w:r>
      <w:r>
        <w:rPr>
          <w:rFonts w:ascii="Times New Roman" w:hAnsi="Times New Roman" w:cs="Times New Roman" w:eastAsia="Times New Roman"/>
          <w:sz w:val="102"/>
          <w:szCs w:val="102"/>
          <w:color w:val="2D34A5"/>
          <w:spacing w:val="-284"/>
          <w:w w:val="29"/>
          <w:position w:val="-43"/>
        </w:rPr>
        <w:t>V</w:t>
      </w:r>
      <w:r>
        <w:rPr>
          <w:rFonts w:ascii="Times New Roman" w:hAnsi="Times New Roman" w:cs="Times New Roman" w:eastAsia="Times New Roman"/>
          <w:sz w:val="102"/>
          <w:szCs w:val="102"/>
          <w:color w:val="505050"/>
          <w:spacing w:val="-127"/>
          <w:w w:val="28"/>
          <w:position w:val="-43"/>
        </w:rPr>
        <w:t>o</w:t>
      </w:r>
      <w:r>
        <w:rPr>
          <w:rFonts w:ascii="Times New Roman" w:hAnsi="Times New Roman" w:cs="Times New Roman" w:eastAsia="Times New Roman"/>
          <w:sz w:val="102"/>
          <w:szCs w:val="102"/>
          <w:color w:val="2D34A5"/>
          <w:spacing w:val="0"/>
          <w:w w:val="29"/>
          <w:position w:val="-43"/>
        </w:rPr>
        <w:t>-</w:t>
      </w:r>
      <w:r>
        <w:rPr>
          <w:rFonts w:ascii="Times New Roman" w:hAnsi="Times New Roman" w:cs="Times New Roman" w:eastAsia="Times New Roman"/>
          <w:sz w:val="102"/>
          <w:szCs w:val="102"/>
          <w:color w:val="2D34A5"/>
          <w:spacing w:val="0"/>
          <w:w w:val="100"/>
          <w:position w:val="-43"/>
        </w:rPr>
        <w:tab/>
      </w:r>
      <w:r>
        <w:rPr>
          <w:rFonts w:ascii="Times New Roman" w:hAnsi="Times New Roman" w:cs="Times New Roman" w:eastAsia="Times New Roman"/>
          <w:sz w:val="102"/>
          <w:szCs w:val="102"/>
          <w:color w:val="2D34A5"/>
          <w:spacing w:val="0"/>
          <w:w w:val="100"/>
          <w:position w:val="-43"/>
        </w:rPr>
      </w:r>
      <w:r>
        <w:rPr>
          <w:rFonts w:ascii="Arial" w:hAnsi="Arial" w:cs="Arial" w:eastAsia="Arial"/>
          <w:sz w:val="43"/>
          <w:szCs w:val="43"/>
          <w:color w:val="3D468E"/>
          <w:spacing w:val="0"/>
          <w:w w:val="328"/>
          <w:position w:val="-39"/>
        </w:rPr>
        <w:t>=-</w:t>
      </w:r>
      <w:r>
        <w:rPr>
          <w:rFonts w:ascii="Arial" w:hAnsi="Arial" w:cs="Arial" w:eastAsia="Arial"/>
          <w:sz w:val="43"/>
          <w:szCs w:val="43"/>
          <w:color w:val="000000"/>
          <w:spacing w:val="0"/>
          <w:w w:val="100"/>
          <w:position w:val="0"/>
        </w:rPr>
      </w:r>
    </w:p>
    <w:p>
      <w:pPr>
        <w:spacing w:before="54" w:after="0" w:line="197" w:lineRule="exact"/>
        <w:ind w:left="119" w:right="-20"/>
        <w:jc w:val="left"/>
        <w:tabs>
          <w:tab w:pos="106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646464"/>
          <w:w w:val="55"/>
          <w:position w:val="-5"/>
        </w:rPr>
        <w:t>_.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2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A8C8C"/>
          <w:spacing w:val="-4"/>
          <w:w w:val="61"/>
          <w:position w:val="-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9E9E9E"/>
          <w:spacing w:val="-24"/>
          <w:w w:val="61"/>
          <w:position w:val="-5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ACAEAE"/>
          <w:spacing w:val="-4"/>
          <w:w w:val="61"/>
          <w:position w:val="-5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9E9E9E"/>
          <w:spacing w:val="-23"/>
          <w:w w:val="61"/>
          <w:position w:val="-5"/>
        </w:rPr>
        <w:t>•</w:t>
      </w:r>
      <w:r>
        <w:rPr>
          <w:rFonts w:ascii="Arial" w:hAnsi="Arial" w:cs="Arial" w:eastAsia="Arial"/>
          <w:sz w:val="22"/>
          <w:szCs w:val="22"/>
          <w:color w:val="8A8C8C"/>
          <w:spacing w:val="0"/>
          <w:w w:val="61"/>
          <w:i/>
          <w:position w:val="-5"/>
        </w:rPr>
        <w:t>·r-ı.</w:t>
      </w:r>
      <w:r>
        <w:rPr>
          <w:rFonts w:ascii="Arial" w:hAnsi="Arial" w:cs="Arial" w:eastAsia="Arial"/>
          <w:sz w:val="22"/>
          <w:szCs w:val="22"/>
          <w:color w:val="8A8C8C"/>
          <w:spacing w:val="-33"/>
          <w:w w:val="61"/>
          <w:i/>
          <w:position w:val="-5"/>
        </w:rPr>
        <w:t> </w:t>
      </w:r>
      <w:r>
        <w:rPr>
          <w:rFonts w:ascii="Arial" w:hAnsi="Arial" w:cs="Arial" w:eastAsia="Arial"/>
          <w:sz w:val="22"/>
          <w:szCs w:val="22"/>
          <w:color w:val="8A8C8C"/>
          <w:spacing w:val="0"/>
          <w:w w:val="100"/>
          <w:i/>
          <w:position w:val="-5"/>
        </w:rPr>
        <w:tab/>
      </w:r>
      <w:r>
        <w:rPr>
          <w:rFonts w:ascii="Arial" w:hAnsi="Arial" w:cs="Arial" w:eastAsia="Arial"/>
          <w:sz w:val="22"/>
          <w:szCs w:val="22"/>
          <w:color w:val="8A8C8C"/>
          <w:spacing w:val="0"/>
          <w:w w:val="104"/>
          <w:i/>
          <w:position w:val="-5"/>
        </w:rPr>
        <w:t>;:</w:t>
      </w:r>
      <w:r>
        <w:rPr>
          <w:rFonts w:ascii="Arial" w:hAnsi="Arial" w:cs="Arial" w:eastAsia="Arial"/>
          <w:sz w:val="22"/>
          <w:szCs w:val="22"/>
          <w:color w:val="8A8C8C"/>
          <w:spacing w:val="-34"/>
          <w:w w:val="100"/>
          <w:i/>
          <w:position w:val="-5"/>
        </w:rPr>
        <w:t> </w:t>
      </w:r>
      <w:r>
        <w:rPr>
          <w:rFonts w:ascii="Arial" w:hAnsi="Arial" w:cs="Arial" w:eastAsia="Arial"/>
          <w:sz w:val="22"/>
          <w:szCs w:val="22"/>
          <w:color w:val="C3C4C3"/>
          <w:spacing w:val="0"/>
          <w:w w:val="173"/>
          <w:position w:val="-5"/>
        </w:rPr>
        <w:t>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249"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v:group style="position:absolute;margin-left:510.978241pt;margin-top:3.561881pt;width:.1pt;height:5.320313pt;mso-position-horizontal-relative:page;mso-position-vertical-relative:paragraph;z-index:-17079" coordorigin="10220,71" coordsize="2,106">
            <v:shape style="position:absolute;left:10220;top:71;width:2;height:106" coordorigin="10220,71" coordsize="0,106" path="m10220,71l10220,178,10220,71xe" filled="t" fillcolor="#EBED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8"/>
          <w:szCs w:val="8"/>
          <w:color w:val="8A8C8C"/>
          <w:spacing w:val="0"/>
          <w:w w:val="244"/>
          <w:i/>
          <w:position w:val="1"/>
        </w:rPr>
        <w:t>·}</w:t>
      </w:r>
      <w:r>
        <w:rPr>
          <w:rFonts w:ascii="Times New Roman" w:hAnsi="Times New Roman" w:cs="Times New Roman" w:eastAsia="Times New Roman"/>
          <w:sz w:val="8"/>
          <w:szCs w:val="8"/>
          <w:color w:val="8A8C8C"/>
          <w:spacing w:val="0"/>
          <w:w w:val="244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8A8C8C"/>
          <w:spacing w:val="12"/>
          <w:w w:val="244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05050"/>
          <w:spacing w:val="-11"/>
          <w:w w:val="140"/>
          <w:position w:val="1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8A8C8C"/>
          <w:spacing w:val="0"/>
          <w:w w:val="45"/>
          <w:position w:val="1"/>
        </w:rPr>
        <w:t>,..,.,..</w:t>
      </w:r>
      <w:r>
        <w:rPr>
          <w:rFonts w:ascii="Times New Roman" w:hAnsi="Times New Roman" w:cs="Times New Roman" w:eastAsia="Times New Roman"/>
          <w:sz w:val="14"/>
          <w:szCs w:val="14"/>
          <w:color w:val="8A8C8C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8A8C8C"/>
          <w:spacing w:val="0"/>
          <w:w w:val="61"/>
          <w:position w:val="1"/>
        </w:rPr>
        <w:t>,..</w:t>
      </w:r>
      <w:r>
        <w:rPr>
          <w:rFonts w:ascii="Times New Roman" w:hAnsi="Times New Roman" w:cs="Times New Roman" w:eastAsia="Times New Roman"/>
          <w:sz w:val="9"/>
          <w:szCs w:val="9"/>
          <w:color w:val="8A8C8C"/>
          <w:spacing w:val="0"/>
          <w:w w:val="61"/>
          <w:position w:val="1"/>
        </w:rPr>
        <w:t>  </w:t>
      </w:r>
      <w:r>
        <w:rPr>
          <w:rFonts w:ascii="Times New Roman" w:hAnsi="Times New Roman" w:cs="Times New Roman" w:eastAsia="Times New Roman"/>
          <w:sz w:val="9"/>
          <w:szCs w:val="9"/>
          <w:color w:val="8A8C8C"/>
          <w:spacing w:val="4"/>
          <w:w w:val="61"/>
          <w:position w:val="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797979"/>
          <w:spacing w:val="0"/>
          <w:w w:val="61"/>
          <w:position w:val="1"/>
        </w:rPr>
        <w:t>..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0"/>
          <w:cols w:num="3" w:equalWidth="0">
            <w:col w:w="3086" w:space="100"/>
            <w:col w:w="3445" w:space="3142"/>
            <w:col w:w="1887"/>
          </w:cols>
        </w:sectPr>
      </w:pPr>
      <w:rPr/>
    </w:p>
    <w:p>
      <w:pPr>
        <w:spacing w:before="0" w:after="0" w:line="817" w:lineRule="exact"/>
        <w:ind w:left="1974" w:right="-20"/>
        <w:jc w:val="left"/>
        <w:tabs>
          <w:tab w:pos="2700" w:val="left"/>
          <w:tab w:pos="3920" w:val="left"/>
          <w:tab w:pos="5140" w:val="left"/>
        </w:tabs>
        <w:rPr>
          <w:rFonts w:ascii="Times New Roman" w:hAnsi="Times New Roman" w:cs="Times New Roman" w:eastAsia="Times New Roman"/>
          <w:sz w:val="46"/>
          <w:szCs w:val="46"/>
        </w:rPr>
      </w:pPr>
      <w:rPr/>
      <w:r>
        <w:rPr/>
        <w:pict>
          <v:group style="position:absolute;margin-left:17.421652pt;margin-top:26.453196pt;width:562.981889pt;height:780.633889pt;mso-position-horizontal-relative:page;mso-position-vertical-relative:page;z-index:-17096" coordorigin="348,529" coordsize="11260,15613">
            <v:group style="position:absolute;left:368;top:548;width:1465;height:2" coordorigin="368,548" coordsize="1465,2">
              <v:shape style="position:absolute;left:368;top:548;width:1465;height:2" coordorigin="368,548" coordsize="1465,0" path="m368,548l1833,548e" filled="f" stroked="t" strokeweight=".715958pt" strokecolor="#707070">
                <v:path arrowok="t"/>
              </v:shape>
            </v:group>
            <v:group style="position:absolute;left:372;top:536;width:2;height:292" coordorigin="372,536" coordsize="2,292">
              <v:shape style="position:absolute;left:372;top:536;width:2;height:292" coordorigin="372,536" coordsize="0,292" path="m372,828l372,536e" filled="f" stroked="t" strokeweight=".715958pt" strokecolor="#8C8C8C">
                <v:path arrowok="t"/>
              </v:shape>
            </v:group>
            <v:group style="position:absolute;left:1704;top:548;width:1408;height:2" coordorigin="1704,548" coordsize="1408,2">
              <v:shape style="position:absolute;left:1704;top:548;width:1408;height:2" coordorigin="1704,548" coordsize="1408,0" path="m1704,548l3112,548e" filled="f" stroked="t" strokeweight=".477306pt" strokecolor="#545454">
                <v:path arrowok="t"/>
              </v:shape>
            </v:group>
            <v:group style="position:absolute;left:2408;top:546;width:2;height:608" coordorigin="2408,546" coordsize="2,608">
              <v:shape style="position:absolute;left:2408;top:546;width:2;height:608" coordorigin="2408,546" coordsize="0,608" path="m2408,1154l2408,546e" filled="f" stroked="t" strokeweight=".477306pt" strokecolor="#484848">
                <v:path arrowok="t"/>
              </v:shape>
            </v:group>
            <v:group style="position:absolute;left:3069;top:555;width:850;height:2" coordorigin="3069,555" coordsize="850,2">
              <v:shape style="position:absolute;left:3069;top:555;width:850;height:2" coordorigin="3069,555" coordsize="850,0" path="m3069,555l3919,555e" filled="f" stroked="t" strokeweight=".477306pt" strokecolor="#575757">
                <v:path arrowok="t"/>
              </v:shape>
            </v:group>
            <v:group style="position:absolute;left:2902;top:555;width:4954;height:2" coordorigin="2902,555" coordsize="4954,2">
              <v:shape style="position:absolute;left:2902;top:555;width:4954;height:2" coordorigin="2902,555" coordsize="4954,0" path="m2902,555l7856,555e" filled="f" stroked="t" strokeweight=".715958pt" strokecolor="#777777">
                <v:path arrowok="t"/>
              </v:shape>
            </v:group>
            <v:group style="position:absolute;left:6673;top:565;width:482;height:2" coordorigin="6673,565" coordsize="482,2">
              <v:shape style="position:absolute;left:6673;top:565;width:482;height:2" coordorigin="6673,565" coordsize="482,0" path="m6673,565l7155,565e" filled="f" stroked="t" strokeweight=".715958pt" strokecolor="#878787">
                <v:path arrowok="t"/>
              </v:shape>
            </v:group>
            <v:group style="position:absolute;left:3203;top:565;width:5217;height:2" coordorigin="3203,565" coordsize="5217,2">
              <v:shape style="position:absolute;left:3203;top:565;width:5217;height:2" coordorigin="3203,565" coordsize="5217,0" path="m3203,565l8420,565e" filled="f" stroked="t" strokeweight=".477306pt" strokecolor="#747474">
                <v:path arrowok="t"/>
              </v:shape>
            </v:group>
            <v:group style="position:absolute;left:8362;top:565;width:869;height:2" coordorigin="8362,565" coordsize="869,2">
              <v:shape style="position:absolute;left:8362;top:565;width:869;height:2" coordorigin="8362,565" coordsize="869,0" path="m8362,565l9231,565e" filled="f" stroked="t" strokeweight=".477306pt" strokecolor="#575757">
                <v:path arrowok="t"/>
              </v:shape>
            </v:group>
            <v:group style="position:absolute;left:9207;top:565;width:2;height:1527" coordorigin="9207,565" coordsize="2,1527">
              <v:shape style="position:absolute;left:9207;top:565;width:2;height:1527" coordorigin="9207,565" coordsize="0,1527" path="m9207,2092l9207,565e" filled="f" stroked="t" strokeweight=".954611pt" strokecolor="#707070">
                <v:path arrowok="t"/>
              </v:shape>
            </v:group>
            <v:group style="position:absolute;left:9140;top:570;width:2449;height:2" coordorigin="9140,570" coordsize="2449,2">
              <v:shape style="position:absolute;left:9140;top:570;width:2449;height:2" coordorigin="9140,570" coordsize="2449,0" path="m9140,570l11589,570e" filled="f" stroked="t" strokeweight=".715958pt" strokecolor="#6B6B6B">
                <v:path arrowok="t"/>
              </v:shape>
            </v:group>
            <v:group style="position:absolute;left:9188;top:1125;width:1819;height:2" coordorigin="9188,1125" coordsize="1819,2">
              <v:shape style="position:absolute;left:9188;top:1125;width:1819;height:2" coordorigin="9188,1125" coordsize="1819,0" path="m9188,1125l11007,1125e" filled="f" stroked="t" strokeweight="1.193264pt" strokecolor="#838787">
                <v:path arrowok="t"/>
              </v:shape>
            </v:group>
            <v:group style="position:absolute;left:372;top:771;width:2;height:800" coordorigin="372,771" coordsize="2,800">
              <v:shape style="position:absolute;left:372;top:771;width:2;height:800" coordorigin="372,771" coordsize="0,800" path="m372,1570l372,771e" filled="f" stroked="t" strokeweight=".477306pt" strokecolor="#646464">
                <v:path arrowok="t"/>
              </v:shape>
            </v:group>
            <v:group style="position:absolute;left:11579;top:560;width:2;height:4314" coordorigin="11579,560" coordsize="2,4314">
              <v:shape style="position:absolute;left:11579;top:560;width:2;height:4314" coordorigin="11579,560" coordsize="0,4314" path="m11579,4874l11579,560e" filled="f" stroked="t" strokeweight=".715958pt" strokecolor="#676767">
                <v:path arrowok="t"/>
              </v:shape>
            </v:group>
            <v:group style="position:absolute;left:11579;top:1096;width:2;height:474" coordorigin="11579,1096" coordsize="2,474">
              <v:shape style="position:absolute;left:11579;top:1096;width:2;height:474" coordorigin="11579,1096" coordsize="0,474" path="m11579,1570l11579,1096e" filled="f" stroked="t" strokeweight=".477306pt" strokecolor="#444444">
                <v:path arrowok="t"/>
              </v:shape>
            </v:group>
            <v:group style="position:absolute;left:363;top:2071;width:3260;height:2" coordorigin="363,2071" coordsize="3260,2">
              <v:shape style="position:absolute;left:363;top:2071;width:3260;height:2" coordorigin="363,2071" coordsize="3260,0" path="m363,2071l3623,2071e" filled="f" stroked="t" strokeweight=".715958pt" strokecolor="#606060">
                <v:path arrowok="t"/>
              </v:shape>
            </v:group>
            <v:group style="position:absolute;left:372;top:536;width:2;height:1570" coordorigin="372,536" coordsize="2,1570">
              <v:shape style="position:absolute;left:372;top:536;width:2;height:1570" coordorigin="372,536" coordsize="0,1570" path="m372,2107l372,536e" filled="f" stroked="t" strokeweight=".715958pt" strokecolor="#6B6B6B">
                <v:path arrowok="t"/>
              </v:shape>
            </v:group>
            <v:group style="position:absolute;left:1914;top:2073;width:1050;height:2" coordorigin="1914,2073" coordsize="1050,2">
              <v:shape style="position:absolute;left:1914;top:2073;width:1050;height:2" coordorigin="1914,2073" coordsize="1050,0" path="m1914,2073l2964,2073e" filled="f" stroked="t" strokeweight=".477306pt" strokecolor="#3F3F3F">
                <v:path arrowok="t"/>
              </v:shape>
            </v:group>
            <v:group style="position:absolute;left:2408;top:1087;width:2;height:991" coordorigin="2408,1087" coordsize="2,991">
              <v:shape style="position:absolute;left:2408;top:1087;width:2;height:991" coordorigin="2408,1087" coordsize="0,991" path="m2408,2078l2408,1087e" filled="f" stroked="t" strokeweight=".954611pt" strokecolor="#646464">
                <v:path arrowok="t"/>
              </v:shape>
            </v:group>
            <v:group style="position:absolute;left:3069;top:2078;width:7322;height:2" coordorigin="3069,2078" coordsize="7322,2">
              <v:shape style="position:absolute;left:3069;top:2078;width:7322;height:2" coordorigin="3069,2078" coordsize="7322,0" path="m3069,2078l10391,2078e" filled="f" stroked="t" strokeweight=".715958pt" strokecolor="#747474">
                <v:path arrowok="t"/>
              </v:shape>
            </v:group>
            <v:group style="position:absolute;left:6725;top:2083;width:735;height:2" coordorigin="6725,2083" coordsize="735,2">
              <v:shape style="position:absolute;left:6725;top:2083;width:735;height:2" coordorigin="6725,2083" coordsize="735,0" path="m6725,2083l7460,2083e" filled="f" stroked="t" strokeweight=".477306pt" strokecolor="#676767">
                <v:path arrowok="t"/>
              </v:shape>
            </v:group>
            <v:group style="position:absolute;left:7904;top:2090;width:3623;height:2" coordorigin="7904,2090" coordsize="3623,2">
              <v:shape style="position:absolute;left:7904;top:2090;width:3623;height:2" coordorigin="7904,2090" coordsize="3623,0" path="m7904,2090l11527,2090e" filled="f" stroked="t" strokeweight=".715958pt" strokecolor="#747474">
                <v:path arrowok="t"/>
              </v:shape>
            </v:group>
            <v:group style="position:absolute;left:10978;top:2087;width:611;height:2" coordorigin="10978,2087" coordsize="611,2">
              <v:shape style="position:absolute;left:10978;top:2087;width:611;height:2" coordorigin="10978,2087" coordsize="611,0" path="m10978,2087l11589,2087e" filled="f" stroked="t" strokeweight=".477306pt" strokecolor="#575757">
                <v:path arrowok="t"/>
              </v:shape>
            </v:group>
            <v:group style="position:absolute;left:363;top:2310;width:2597;height:2" coordorigin="363,2310" coordsize="2597,2">
              <v:shape style="position:absolute;left:363;top:2310;width:2597;height:2" coordorigin="363,2310" coordsize="2597,0" path="m363,2310l2959,2310e" filled="f" stroked="t" strokeweight=".477306pt" strokecolor="#4B4B4B">
                <v:path arrowok="t"/>
              </v:shape>
            </v:group>
            <v:group style="position:absolute;left:2902;top:2317;width:6950;height:2" coordorigin="2902,2317" coordsize="6950,2">
              <v:shape style="position:absolute;left:2902;top:2317;width:6950;height:2" coordorigin="2902,2317" coordsize="6950,0" path="m2902,2317l9852,2317e" filled="f" stroked="t" strokeweight=".715958pt" strokecolor="#808080">
                <v:path arrowok="t"/>
              </v:shape>
            </v:group>
            <v:group style="position:absolute;left:3370;top:2064;width:2;height:249" coordorigin="3370,2064" coordsize="2,249">
              <v:shape style="position:absolute;left:3370;top:2064;width:2;height:249" coordorigin="3370,2064" coordsize="0,249" path="m3370,2312l3370,2064e" filled="f" stroked="t" strokeweight=".238653pt" strokecolor="#646464">
                <v:path arrowok="t"/>
              </v:shape>
            </v:group>
            <v:group style="position:absolute;left:7895;top:2327;width:2453;height:2" coordorigin="7895,2327" coordsize="2453,2">
              <v:shape style="position:absolute;left:7895;top:2327;width:2453;height:2" coordorigin="7895,2327" coordsize="2453,0" path="m7895,2327l10348,2327e" filled="f" stroked="t" strokeweight=".715958pt" strokecolor="#8C8C8C">
                <v:path arrowok="t"/>
              </v:shape>
            </v:group>
            <v:group style="position:absolute;left:10262;top:2327;width:1327;height:2" coordorigin="10262,2327" coordsize="1327,2">
              <v:shape style="position:absolute;left:10262;top:2327;width:1327;height:2" coordorigin="10262,2327" coordsize="1327,0" path="m10262,2327l11589,2327e" filled="f" stroked="t" strokeweight=".477306pt" strokecolor="#6B6B6B">
                <v:path arrowok="t"/>
              </v:shape>
            </v:group>
            <v:group style="position:absolute;left:363;top:2547;width:1399;height:2" coordorigin="363,2547" coordsize="1399,2">
              <v:shape style="position:absolute;left:363;top:2547;width:1399;height:2" coordorigin="363,2547" coordsize="1399,0" path="m363,2547l1761,2547e" filled="f" stroked="t" strokeweight=".477306pt" strokecolor="#484848">
                <v:path arrowok="t"/>
              </v:shape>
            </v:group>
            <v:group style="position:absolute;left:391;top:2549;width:5379;height:2" coordorigin="391,2549" coordsize="5379,2">
              <v:shape style="position:absolute;left:391;top:2549;width:5379;height:2" coordorigin="391,2549" coordsize="5379,0" path="m391,2549l5771,2549e" filled="f" stroked="t" strokeweight=".715958pt" strokecolor="#676767">
                <v:path arrowok="t"/>
              </v:shape>
            </v:group>
            <v:group style="position:absolute;left:2902;top:2549;width:582;height:2" coordorigin="2902,2549" coordsize="582,2">
              <v:shape style="position:absolute;left:2902;top:2549;width:582;height:2" coordorigin="2902,2549" coordsize="582,0" path="m2902,2549l3484,2549e" filled="f" stroked="t" strokeweight=".954611pt" strokecolor="#7C7C7C">
                <v:path arrowok="t"/>
              </v:shape>
            </v:group>
            <v:group style="position:absolute;left:5518;top:2547;width:4854;height:19" coordorigin="5518,2547" coordsize="4854,19">
              <v:shape style="position:absolute;left:5518;top:2547;width:4854;height:19" coordorigin="5518,2547" coordsize="4854,19" path="m5518,2547l10372,2547,10372,2566,5518,2566,5518,2547xe" filled="t" fillcolor="#808080" stroked="f">
                <v:path arrowok="t"/>
                <v:fill/>
              </v:shape>
            </v:group>
            <v:group style="position:absolute;left:5518;top:2559;width:4854;height:14" coordorigin="5518,2559" coordsize="4854,14">
              <v:shape style="position:absolute;left:5518;top:2559;width:4854;height:14" coordorigin="5518,2559" coordsize="4854,14" path="m5518,2559l10372,2559,10372,2573,5518,2573,5518,2559xe" filled="t" fillcolor="#777777" stroked="f">
                <v:path arrowok="t"/>
                <v:fill/>
              </v:shape>
            </v:group>
            <v:group style="position:absolute;left:10119;top:2564;width:1470;height:2" coordorigin="10119,2564" coordsize="1470,2">
              <v:shape style="position:absolute;left:10119;top:2564;width:1470;height:2" coordorigin="10119,2564" coordsize="1470,0" path="m10119,2564l11589,2564e" filled="f" stroked="t" strokeweight=".477306pt" strokecolor="#5B5B5B">
                <v:path arrowok="t"/>
              </v:shape>
            </v:group>
            <v:group style="position:absolute;left:363;top:2794;width:5236;height:2" coordorigin="363,2794" coordsize="5236,2">
              <v:shape style="position:absolute;left:363;top:2794;width:5236;height:2" coordorigin="363,2794" coordsize="5236,0" path="m363,2794l5599,2794e" filled="f" stroked="t" strokeweight=".715958pt" strokecolor="#707070">
                <v:path arrowok="t"/>
              </v:shape>
            </v:group>
            <v:group style="position:absolute;left:4067;top:2796;width:1718;height:2" coordorigin="4067,2796" coordsize="1718,2">
              <v:shape style="position:absolute;left:4067;top:2796;width:1718;height:2" coordorigin="4067,2796" coordsize="1718,0" path="m4067,2796l5785,2796e" filled="f" stroked="t" strokeweight=".954611pt" strokecolor="#838383">
                <v:path arrowok="t"/>
              </v:shape>
            </v:group>
            <v:group style="position:absolute;left:5713;top:2798;width:1747;height:2" coordorigin="5713,2798" coordsize="1747,2">
              <v:shape style="position:absolute;left:5713;top:2798;width:1747;height:2" coordorigin="5713,2798" coordsize="1747,0" path="m5713,2798l7460,2798e" filled="f" stroked="t" strokeweight=".477306pt" strokecolor="#676767">
                <v:path arrowok="t"/>
              </v:shape>
            </v:group>
            <v:group style="position:absolute;left:6778;top:2801;width:3928;height:2" coordorigin="6778,2801" coordsize="3928,2">
              <v:shape style="position:absolute;left:6778;top:2801;width:3928;height:2" coordorigin="6778,2801" coordsize="3928,0" path="m6778,2801l10706,2801e" filled="f" stroked="t" strokeweight=".715958pt" strokecolor="#808080">
                <v:path arrowok="t"/>
              </v:shape>
            </v:group>
            <v:group style="position:absolute;left:10649;top:2806;width:940;height:2" coordorigin="10649,2806" coordsize="940,2">
              <v:shape style="position:absolute;left:10649;top:2806;width:940;height:2" coordorigin="10649,2806" coordsize="940,0" path="m10649,2806l11589,2806e" filled="f" stroked="t" strokeweight=".477306pt" strokecolor="#676767">
                <v:path arrowok="t"/>
              </v:shape>
            </v:group>
            <v:group style="position:absolute;left:368;top:3035;width:8854;height:2" coordorigin="368,3035" coordsize="8854,2">
              <v:shape style="position:absolute;left:368;top:3035;width:8854;height:2" coordorigin="368,3035" coordsize="8854,0" path="m368,3035l9222,3035e" filled="f" stroked="t" strokeweight=".715958pt" strokecolor="#707070">
                <v:path arrowok="t"/>
              </v:shape>
            </v:group>
            <v:group style="position:absolute;left:6735;top:3043;width:1685;height:2" coordorigin="6735,3043" coordsize="1685,2">
              <v:shape style="position:absolute;left:6735;top:3043;width:1685;height:2" coordorigin="6735,3043" coordsize="1685,0" path="m6735,3043l8420,3043e" filled="f" stroked="t" strokeweight=".477306pt" strokecolor="#6B6B6B">
                <v:path arrowok="t"/>
              </v:shape>
            </v:group>
            <v:group style="position:absolute;left:9150;top:3047;width:2439;height:2" coordorigin="9150,3047" coordsize="2439,2">
              <v:shape style="position:absolute;left:9150;top:3047;width:2439;height:2" coordorigin="9150,3047" coordsize="2439,0" path="m9150,3047l11589,3047e" filled="f" stroked="t" strokeweight=".954611pt" strokecolor="#808080">
                <v:path arrowok="t"/>
              </v:shape>
            </v:group>
            <v:group style="position:absolute;left:368;top:3272;width:1394;height:2" coordorigin="368,3272" coordsize="1394,2">
              <v:shape style="position:absolute;left:368;top:3272;width:1394;height:2" coordorigin="368,3272" coordsize="1394,0" path="m368,3272l1761,3272e" filled="f" stroked="t" strokeweight=".477306pt" strokecolor="#5B5B5B">
                <v:path arrowok="t"/>
              </v:shape>
            </v:group>
            <v:group style="position:absolute;left:372;top:536;width:2;height:15598" coordorigin="372,536" coordsize="2,15598">
              <v:shape style="position:absolute;left:372;top:536;width:2;height:15598" coordorigin="372,536" coordsize="0,15598" path="m372,16135l372,536e" filled="f" stroked="t" strokeweight=".715958pt" strokecolor="#575757">
                <v:path arrowok="t"/>
              </v:shape>
            </v:group>
            <v:group style="position:absolute;left:692;top:3280;width:7250;height:2" coordorigin="692,3280" coordsize="7250,2">
              <v:shape style="position:absolute;left:692;top:3280;width:7250;height:2" coordorigin="692,3280" coordsize="7250,0" path="m692,3280l7942,3280e" filled="f" stroked="t" strokeweight=".715958pt" strokecolor="#707070">
                <v:path arrowok="t"/>
              </v:shape>
            </v:group>
            <v:group style="position:absolute;left:2649;top:3280;width:921;height:2" coordorigin="2649,3280" coordsize="921,2">
              <v:shape style="position:absolute;left:2649;top:3280;width:921;height:2" coordorigin="2649,3280" coordsize="921,0" path="m2649,3280l3570,3280e" filled="f" stroked="t" strokeweight=".954611pt" strokecolor="#878787">
                <v:path arrowok="t"/>
              </v:shape>
            </v:group>
            <v:group style="position:absolute;left:3565;top:3275;width:353;height:2" coordorigin="3565,3275" coordsize="353,2">
              <v:shape style="position:absolute;left:3565;top:3275;width:353;height:2" coordorigin="3565,3275" coordsize="353,0" path="m3565,3275l3919,3275e" filled="f" stroked="t" strokeweight=".477306pt" strokecolor="#5B5B5B">
                <v:path arrowok="t"/>
              </v:shape>
            </v:group>
            <v:group style="position:absolute;left:7403;top:3280;width:539;height:2" coordorigin="7403,3280" coordsize="539,2">
              <v:shape style="position:absolute;left:7403;top:3280;width:539;height:2" coordorigin="7403,3280" coordsize="539,0" path="m7403,3280l7942,3280e" filled="f" stroked="t" strokeweight=".477306pt" strokecolor="#575757">
                <v:path arrowok="t"/>
              </v:shape>
            </v:group>
            <v:group style="position:absolute;left:7847;top:3287;width:3188;height:2" coordorigin="7847,3287" coordsize="3188,2">
              <v:shape style="position:absolute;left:7847;top:3287;width:3188;height:2" coordorigin="7847,3287" coordsize="3188,0" path="m7847,3287l11035,3287e" filled="f" stroked="t" strokeweight=".477306pt" strokecolor="#707070">
                <v:path arrowok="t"/>
              </v:shape>
            </v:group>
            <v:group style="position:absolute;left:10978;top:3289;width:611;height:2" coordorigin="10978,3289" coordsize="611,2">
              <v:shape style="position:absolute;left:10978;top:3289;width:611;height:2" coordorigin="10978,3289" coordsize="611,0" path="m10978,3289l11589,3289e" filled="f" stroked="t" strokeweight=".954611pt" strokecolor="#838383">
                <v:path arrowok="t"/>
              </v:shape>
            </v:group>
            <v:group style="position:absolute;left:372;top:3251;width:2;height:823" coordorigin="372,3251" coordsize="2,823">
              <v:shape style="position:absolute;left:372;top:3251;width:2;height:823" coordorigin="372,3251" coordsize="0,823" path="m372,4074l372,3251e" filled="f" stroked="t" strokeweight=".477306pt" strokecolor="#232323">
                <v:path arrowok="t"/>
              </v:shape>
            </v:group>
            <v:group style="position:absolute;left:3909;top:3270;width:2;height:278" coordorigin="3909,3270" coordsize="2,278">
              <v:shape style="position:absolute;left:3909;top:3270;width:2;height:278" coordorigin="3909,3270" coordsize="0,278" path="m3909,3548l3909,3270e" filled="f" stroked="t" strokeweight=".954611pt" strokecolor="#747474">
                <v:path arrowok="t"/>
              </v:shape>
            </v:group>
            <v:group style="position:absolute;left:7026;top:3275;width:2;height:795" coordorigin="7026,3275" coordsize="2,795">
              <v:shape style="position:absolute;left:7026;top:3275;width:2;height:795" coordorigin="7026,3275" coordsize="0,795" path="m7026,4070l7026,3275e" filled="f" stroked="t" strokeweight=".477306pt" strokecolor="#444444">
                <v:path arrowok="t"/>
              </v:shape>
            </v:group>
            <v:group style="position:absolute;left:7021;top:3691;width:4563;height:2" coordorigin="7021,3691" coordsize="4563,2">
              <v:shape style="position:absolute;left:7021;top:3691;width:4563;height:2" coordorigin="7021,3691" coordsize="4563,0" path="m7021,3691l11584,3691e" filled="f" stroked="t" strokeweight=".715958pt" strokecolor="#707070">
                <v:path arrowok="t"/>
              </v:shape>
            </v:group>
            <v:group style="position:absolute;left:11579;top:3251;width:2;height:819" coordorigin="11579,3251" coordsize="2,819">
              <v:shape style="position:absolute;left:11579;top:3251;width:2;height:819" coordorigin="11579,3251" coordsize="0,819" path="m11579,4070l11579,3251e" filled="f" stroked="t" strokeweight=".477306pt" strokecolor="#4F4F4F">
                <v:path arrowok="t"/>
              </v:shape>
            </v:group>
            <v:group style="position:absolute;left:3909;top:3490;width:2;height:249" coordorigin="3909,3490" coordsize="2,249">
              <v:shape style="position:absolute;left:3909;top:3490;width:2;height:249" coordorigin="3909,3490" coordsize="0,249" path="m3909,3739l3909,3490e" filled="f" stroked="t" strokeweight=".954611pt" strokecolor="#606060">
                <v:path arrowok="t"/>
              </v:shape>
            </v:group>
            <v:group style="position:absolute;left:3909;top:3696;width:1976;height:2" coordorigin="3909,3696" coordsize="1976,2">
              <v:shape style="position:absolute;left:3909;top:3696;width:1976;height:2" coordorigin="3909,3696" coordsize="1976,0" path="m3909,3696l5885,3696e" filled="f" stroked="t" strokeweight=".715958pt" strokecolor="#838383">
                <v:path arrowok="t"/>
              </v:shape>
            </v:group>
            <v:group style="position:absolute;left:5551;top:4058;width:5933;height:2" coordorigin="5551,4058" coordsize="5933,2">
              <v:shape style="position:absolute;left:5551;top:4058;width:5933;height:2" coordorigin="5551,4058" coordsize="5933,0" path="m5551,4058l11484,4058e" filled="f" stroked="t" strokeweight=".715958pt" strokecolor="#777777">
                <v:path arrowok="t"/>
              </v:shape>
            </v:group>
            <v:group style="position:absolute;left:368;top:4053;width:1819;height:2" coordorigin="368,4053" coordsize="1819,2">
              <v:shape style="position:absolute;left:368;top:4053;width:1819;height:2" coordorigin="368,4053" coordsize="1819,0" path="m368,4053l2186,4053e" filled="f" stroked="t" strokeweight=".715958pt" strokecolor="#646464">
                <v:path arrowok="t"/>
              </v:shape>
            </v:group>
            <v:group style="position:absolute;left:2129;top:4055;width:296;height:2" coordorigin="2129,4055" coordsize="296,2">
              <v:shape style="position:absolute;left:2129;top:4055;width:296;height:2" coordorigin="2129,4055" coordsize="296,0" path="m2129,4055l2425,4055e" filled="f" stroked="t" strokeweight=".477306pt" strokecolor="#484848">
                <v:path arrowok="t"/>
              </v:shape>
            </v:group>
            <v:group style="position:absolute;left:2329;top:4053;width:1947;height:2" coordorigin="2329,4053" coordsize="1947,2">
              <v:shape style="position:absolute;left:2329;top:4053;width:1947;height:2" coordorigin="2329,4053" coordsize="1947,0" path="m2329,4053l4277,4053e" filled="f" stroked="t" strokeweight=".954611pt" strokecolor="#777777">
                <v:path arrowok="t"/>
              </v:shape>
            </v:group>
            <v:group style="position:absolute;left:3914;top:3682;width:2;height:388" coordorigin="3914,3682" coordsize="2,388">
              <v:shape style="position:absolute;left:3914;top:3682;width:2;height:388" coordorigin="3914,3682" coordsize="0,388" path="m3914,4070l3914,3682e" filled="f" stroked="t" strokeweight=".477306pt" strokecolor="#383838">
                <v:path arrowok="t"/>
              </v:shape>
            </v:group>
            <v:group style="position:absolute;left:3885;top:4036;width:224;height:2" coordorigin="3885,4036" coordsize="224,2">
              <v:shape style="position:absolute;left:3885;top:4036;width:224;height:2" coordorigin="3885,4036" coordsize="224,0" path="m3885,4036l4110,4036e" filled="f" stroked="t" strokeweight=".715958pt" strokecolor="#707070">
                <v:path arrowok="t"/>
              </v:shape>
            </v:group>
            <v:group style="position:absolute;left:4110;top:4036;width:983;height:2" coordorigin="4110,4036" coordsize="983,2">
              <v:shape style="position:absolute;left:4110;top:4036;width:983;height:2" coordorigin="4110,4036" coordsize="983,0" path="m4110,4036l5093,4036e" filled="f" stroked="t" strokeweight=".715958pt" strokecolor="#8C8C8C">
                <v:path arrowok="t"/>
              </v:shape>
            </v:group>
            <v:group style="position:absolute;left:5093;top:4036;width:649;height:2" coordorigin="5093,4036" coordsize="649,2">
              <v:shape style="position:absolute;left:5093;top:4036;width:649;height:2" coordorigin="5093,4036" coordsize="649,0" path="m5093,4036l5742,4036e" filled="f" stroked="t" strokeweight=".715958pt" strokecolor="#A0A0A0">
                <v:path arrowok="t"/>
              </v:shape>
            </v:group>
            <v:group style="position:absolute;left:10649;top:4062;width:936;height:2" coordorigin="10649,4062" coordsize="936,2">
              <v:shape style="position:absolute;left:10649;top:4062;width:936;height:2" coordorigin="10649,4062" coordsize="936,0" path="m10649,4062l11584,4062e" filled="f" stroked="t" strokeweight=".715958pt" strokecolor="#8C8C8C">
                <v:path arrowok="t"/>
              </v:shape>
            </v:group>
            <v:group style="position:absolute;left:363;top:4330;width:2072;height:2" coordorigin="363,4330" coordsize="2072,2">
              <v:shape style="position:absolute;left:363;top:4330;width:2072;height:2" coordorigin="363,4330" coordsize="2072,0" path="m363,4330l2434,4330e" filled="f" stroked="t" strokeweight=".477306pt" strokecolor="#484848">
                <v:path arrowok="t"/>
              </v:shape>
            </v:group>
            <v:group style="position:absolute;left:2348;top:4333;width:8205;height:2" coordorigin="2348,4333" coordsize="8205,2">
              <v:shape style="position:absolute;left:2348;top:4333;width:8205;height:2" coordorigin="2348,4333" coordsize="8205,0" path="m2348,4333l10553,4333e" filled="f" stroked="t" strokeweight=".715958pt" strokecolor="#747474">
                <v:path arrowok="t"/>
              </v:shape>
            </v:group>
            <v:group style="position:absolute;left:4334;top:4333;width:788;height:2" coordorigin="4334,4333" coordsize="788,2">
              <v:shape style="position:absolute;left:4334;top:4333;width:788;height:2" coordorigin="4334,4333" coordsize="788,0" path="m4334,4333l5121,4333e" filled="f" stroked="t" strokeweight=".477306pt" strokecolor="#4F4F4F">
                <v:path arrowok="t"/>
              </v:shape>
            </v:group>
            <v:group style="position:absolute;left:8362;top:4335;width:2024;height:2" coordorigin="8362,4335" coordsize="2024,2">
              <v:shape style="position:absolute;left:8362;top:4335;width:2024;height:2" coordorigin="8362,4335" coordsize="2024,0" path="m8362,4335l10386,4335e" filled="f" stroked="t" strokeweight=".715958pt" strokecolor="#777777">
                <v:path arrowok="t"/>
              </v:shape>
            </v:group>
            <v:group style="position:absolute;left:10262;top:4338;width:1327;height:2" coordorigin="10262,4338" coordsize="1327,2">
              <v:shape style="position:absolute;left:10262;top:4338;width:1327;height:2" coordorigin="10262,4338" coordsize="1327,0" path="m10262,4338l11589,4338e" filled="f" stroked="t" strokeweight=".477306pt" strokecolor="#606060">
                <v:path arrowok="t"/>
              </v:shape>
            </v:group>
            <v:group style="position:absolute;left:2408;top:4050;width:2;height:823" coordorigin="2408,4050" coordsize="2,823">
              <v:shape style="position:absolute;left:2408;top:4050;width:2;height:823" coordorigin="2408,4050" coordsize="0,823" path="m2408,4874l2408,4050e" filled="f" stroked="t" strokeweight=".954611pt" strokecolor="#646464">
                <v:path arrowok="t"/>
              </v:shape>
            </v:group>
            <v:group style="position:absolute;left:2396;top:4572;width:9169;height:2" coordorigin="2396,4572" coordsize="9169,2">
              <v:shape style="position:absolute;left:2396;top:4572;width:9169;height:2" coordorigin="2396,4572" coordsize="9169,0" path="m2396,4572l11565,4572e" filled="f" stroked="t" strokeweight=".715958pt" strokecolor="#747474">
                <v:path arrowok="t"/>
              </v:shape>
            </v:group>
            <v:group style="position:absolute;left:4172;top:4572;width:950;height:2" coordorigin="4172,4572" coordsize="950,2">
              <v:shape style="position:absolute;left:4172;top:4572;width:950;height:2" coordorigin="4172,4572" coordsize="950,0" path="m4172,4572l5121,4572e" filled="f" stroked="t" strokeweight=".477306pt" strokecolor="#545454">
                <v:path arrowok="t"/>
              </v:shape>
            </v:group>
            <v:group style="position:absolute;left:7403;top:4572;width:501;height:2" coordorigin="7403,4572" coordsize="501,2">
              <v:shape style="position:absolute;left:7403;top:4572;width:501;height:2" coordorigin="7403,4572" coordsize="501,0" path="m7403,4572l7904,4572e" filled="f" stroked="t" strokeweight=".477306pt" strokecolor="#646464">
                <v:path arrowok="t"/>
              </v:shape>
            </v:group>
            <v:group style="position:absolute;left:10649;top:4577;width:940;height:2" coordorigin="10649,4577" coordsize="940,2">
              <v:shape style="position:absolute;left:10649;top:4577;width:940;height:2" coordorigin="10649,4577" coordsize="940,0" path="m10649,4577l11589,4577e" filled="f" stroked="t" strokeweight=".477306pt" strokecolor="#676767">
                <v:path arrowok="t"/>
              </v:shape>
            </v:group>
            <v:group style="position:absolute;left:5093;top:4558;width:2;height:287" coordorigin="5093,4558" coordsize="2,287">
              <v:shape style="position:absolute;left:5093;top:4558;width:2;height:287" coordorigin="5093,4558" coordsize="0,287" path="m5093,4845l5093,4558e" filled="f" stroked="t" strokeweight=".238653pt" strokecolor="#444444">
                <v:path arrowok="t"/>
              </v:shape>
            </v:group>
            <v:group style="position:absolute;left:7885;top:4567;width:2;height:503" coordorigin="7885,4567" coordsize="2,503">
              <v:shape style="position:absolute;left:7885;top:4567;width:2;height:503" coordorigin="7885,4567" coordsize="0,503" path="m7885,5070l7885,4567e" filled="f" stroked="t" strokeweight=".954611pt" strokecolor="#6B6B6B">
                <v:path arrowok="t"/>
              </v:shape>
            </v:group>
            <v:group style="position:absolute;left:2410;top:4816;width:2;height:503" coordorigin="2410,4816" coordsize="2,503">
              <v:shape style="position:absolute;left:2410;top:4816;width:2;height:503" coordorigin="2410,4816" coordsize="0,503" path="m2410,5319l2410,4816e" filled="f" stroked="t" strokeweight=".477306pt" strokecolor="#343434">
                <v:path arrowok="t"/>
              </v:shape>
            </v:group>
            <v:group style="position:absolute;left:5093;top:4845;width:2;height:201" coordorigin="5093,4845" coordsize="2,201">
              <v:shape style="position:absolute;left:5093;top:4845;width:2;height:201" coordorigin="5093,4845" coordsize="0,201" path="m5093,5046l5093,4845e" filled="f" stroked="t" strokeweight=".238653pt" strokecolor="#9C9C9C">
                <v:path arrowok="t"/>
              </v:shape>
            </v:group>
            <v:group style="position:absolute;left:5064;top:5056;width:3532;height:2" coordorigin="5064,5056" coordsize="3532,2">
              <v:shape style="position:absolute;left:5064;top:5056;width:3532;height:2" coordorigin="5064,5056" coordsize="3532,0" path="m5064,5056l8596,5056e" filled="f" stroked="t" strokeweight=".954611pt" strokecolor="#909090">
                <v:path arrowok="t"/>
              </v:shape>
            </v:group>
            <v:group style="position:absolute;left:8362;top:5058;width:859;height:2" coordorigin="8362,5058" coordsize="859,2">
              <v:shape style="position:absolute;left:8362;top:5058;width:859;height:2" coordorigin="8362,5058" coordsize="859,0" path="m8362,5058l9222,5058e" filled="f" stroked="t" strokeweight=".477306pt" strokecolor="#7C7C7C">
                <v:path arrowok="t"/>
              </v:shape>
            </v:group>
            <v:group style="position:absolute;left:9164;top:5061;width:1155;height:2" coordorigin="9164,5061" coordsize="1155,2">
              <v:shape style="position:absolute;left:9164;top:5061;width:1155;height:2" coordorigin="9164,5061" coordsize="1155,0" path="m9164,5061l10319,5061e" filled="f" stroked="t" strokeweight=".477306pt" strokecolor="#575757">
                <v:path arrowok="t"/>
              </v:shape>
            </v:group>
            <v:group style="position:absolute;left:10262;top:5061;width:1327;height:2" coordorigin="10262,5061" coordsize="1327,2">
              <v:shape style="position:absolute;left:10262;top:5061;width:1327;height:2" coordorigin="10262,5061" coordsize="1327,0" path="m10262,5061l11589,5061e" filled="f" stroked="t" strokeweight=".954611pt" strokecolor="#878787">
                <v:path arrowok="t"/>
              </v:shape>
            </v:group>
            <v:group style="position:absolute;left:11584;top:4816;width:2;height:512" coordorigin="11584,4816" coordsize="2,512">
              <v:shape style="position:absolute;left:11584;top:4816;width:2;height:512" coordorigin="11584,4816" coordsize="0,512" path="m11584,5329l11584,4816e" filled="f" stroked="t" strokeweight=".477306pt" strokecolor="#444444">
                <v:path arrowok="t"/>
              </v:shape>
            </v:group>
            <v:group style="position:absolute;left:5117;top:5243;width:14;height:2" coordorigin="5117,5243" coordsize="14,2">
              <v:shape style="position:absolute;left:5117;top:5243;width:14;height:2" coordorigin="5117,5243" coordsize="14,0" path="m5117,5243l5131,5243e" filled="f" stroked="t" strokeweight=".478771pt" strokecolor="#343434">
                <v:path arrowok="t"/>
              </v:shape>
            </v:group>
            <v:group style="position:absolute;left:4988;top:5302;width:5403;height:2" coordorigin="4988,5302" coordsize="5403,2">
              <v:shape style="position:absolute;left:4988;top:5302;width:5403;height:2" coordorigin="4988,5302" coordsize="5403,0" path="m4988,5302l10391,5302e" filled="f" stroked="t" strokeweight=".715958pt" strokecolor="#7C7C7C">
                <v:path arrowok="t"/>
              </v:shape>
            </v:group>
            <v:group style="position:absolute;left:6988;top:5300;width:473;height:2" coordorigin="6988,5300" coordsize="473,2">
              <v:shape style="position:absolute;left:6988;top:5300;width:473;height:2" coordorigin="6988,5300" coordsize="473,0" path="m6988,5300l7460,5300e" filled="f" stroked="t" strokeweight=".477306pt" strokecolor="#676767">
                <v:path arrowok="t"/>
              </v:shape>
            </v:group>
            <v:group style="position:absolute;left:10262;top:5305;width:444;height:2" coordorigin="10262,5305" coordsize="444,2">
              <v:shape style="position:absolute;left:10262;top:5305;width:444;height:2" coordorigin="10262,5305" coordsize="444,0" path="m10262,5305l10706,5305e" filled="f" stroked="t" strokeweight=".477306pt" strokecolor="#606060">
                <v:path arrowok="t"/>
              </v:shape>
            </v:group>
            <v:group style="position:absolute;left:10649;top:5305;width:387;height:2" coordorigin="10649,5305" coordsize="387,2">
              <v:shape style="position:absolute;left:10649;top:5305;width:387;height:2" coordorigin="10649,5305" coordsize="387,0" path="m10649,5305l11035,5305e" filled="f" stroked="t" strokeweight=".477306pt" strokecolor="#4B4B4B">
                <v:path arrowok="t"/>
              </v:shape>
            </v:group>
            <v:group style="position:absolute;left:10978;top:5305;width:611;height:2" coordorigin="10978,5305" coordsize="611,2">
              <v:shape style="position:absolute;left:10978;top:5305;width:611;height:2" coordorigin="10978,5305" coordsize="611,0" path="m10978,5305l11589,5305e" filled="f" stroked="t" strokeweight=".477306pt" strokecolor="#676767">
                <v:path arrowok="t"/>
              </v:shape>
            </v:group>
            <v:group style="position:absolute;left:5124;top:5353;width:2;height:139" coordorigin="5124,5353" coordsize="2,139">
              <v:shape style="position:absolute;left:5124;top:5353;width:2;height:139" coordorigin="5124,5353" coordsize="0,139" path="m5124,5492l5124,5353e" filled="f" stroked="t" strokeweight=".715958pt" strokecolor="#343434">
                <v:path arrowok="t"/>
              </v:shape>
            </v:group>
            <v:group style="position:absolute;left:4988;top:5542;width:6563;height:2" coordorigin="4988,5542" coordsize="6563,2">
              <v:shape style="position:absolute;left:4988;top:5542;width:6563;height:2" coordorigin="4988,5542" coordsize="6563,0" path="m4988,5542l11551,5542e" filled="f" stroked="t" strokeweight=".715958pt" strokecolor="#747474">
                <v:path arrowok="t"/>
              </v:shape>
            </v:group>
            <v:group style="position:absolute;left:10649;top:5544;width:945;height:2" coordorigin="10649,5544" coordsize="945,2">
              <v:shape style="position:absolute;left:10649;top:5544;width:945;height:2" coordorigin="10649,5544" coordsize="945,0" path="m10649,5544l11594,5544e" filled="f" stroked="t" strokeweight=".477306pt" strokecolor="#676767">
                <v:path arrowok="t"/>
              </v:shape>
            </v:group>
            <v:group style="position:absolute;left:11587;top:5257;width:2;height:311" coordorigin="11587,5257" coordsize="2,311">
              <v:shape style="position:absolute;left:11587;top:5257;width:2;height:311" coordorigin="11587,5257" coordsize="0,311" path="m11587,5568l11587,5257e" filled="f" stroked="t" strokeweight=".477306pt" strokecolor="#575757">
                <v:path arrowok="t"/>
              </v:shape>
            </v:group>
            <v:group style="position:absolute;left:2401;top:5779;width:673;height:2" coordorigin="2401,5779" coordsize="673,2">
              <v:shape style="position:absolute;left:2401;top:5779;width:673;height:2" coordorigin="2401,5779" coordsize="673,0" path="m2401,5779l3074,5779e" filled="f" stroked="t" strokeweight=".477306pt" strokecolor="#575757">
                <v:path arrowok="t"/>
              </v:shape>
            </v:group>
            <v:group style="position:absolute;left:2902;top:5779;width:224;height:2" coordorigin="2902,5779" coordsize="224,2">
              <v:shape style="position:absolute;left:2902;top:5779;width:224;height:2" coordorigin="2902,5779" coordsize="224,0" path="m2902,5779l3126,5779e" filled="f" stroked="t" strokeweight=".477306pt" strokecolor="#6B6B6B">
                <v:path arrowok="t"/>
              </v:shape>
            </v:group>
            <v:group style="position:absolute;left:3427;top:5784;width:196;height:2" coordorigin="3427,5784" coordsize="196,2">
              <v:shape style="position:absolute;left:3427;top:5784;width:196;height:2" coordorigin="3427,5784" coordsize="196,0" path="m3427,5784l3623,5784e" filled="f" stroked="t" strokeweight=".477306pt" strokecolor="#646464">
                <v:path arrowok="t"/>
              </v:shape>
            </v:group>
            <v:group style="position:absolute;left:3069;top:5784;width:8525;height:2" coordorigin="3069,5784" coordsize="8525,2">
              <v:shape style="position:absolute;left:3069;top:5784;width:8525;height:2" coordorigin="3069,5784" coordsize="8525,0" path="m3069,5784l11594,5784e" filled="f" stroked="t" strokeweight=".715958pt" strokecolor="#777777">
                <v:path arrowok="t"/>
              </v:shape>
            </v:group>
            <v:group style="position:absolute;left:5093;top:5530;width:2;height:249" coordorigin="5093,5530" coordsize="2,249">
              <v:shape style="position:absolute;left:5093;top:5530;width:2;height:249" coordorigin="5093,5530" coordsize="0,249" path="m5093,5779l5093,5530e" filled="f" stroked="t" strokeweight=".238653pt" strokecolor="#545454">
                <v:path arrowok="t"/>
              </v:shape>
            </v:group>
            <v:group style="position:absolute;left:7909;top:5784;width:1313;height:2" coordorigin="7909,5784" coordsize="1313,2">
              <v:shape style="position:absolute;left:7909;top:5784;width:1313;height:2" coordorigin="7909,5784" coordsize="1313,0" path="m7909,5784l9222,5784e" filled="f" stroked="t" strokeweight=".477306pt" strokecolor="#5B5B5B">
                <v:path arrowok="t"/>
              </v:shape>
            </v:group>
            <v:group style="position:absolute;left:11589;top:5496;width:2;height:8115" coordorigin="11589,5496" coordsize="2,8115">
              <v:shape style="position:absolute;left:11589;top:5496;width:2;height:8115" coordorigin="11589,5496" coordsize="0,8115" path="m11589,13611l11589,5496e" filled="f" stroked="t" strokeweight=".715958pt" strokecolor="#676767">
                <v:path arrowok="t"/>
              </v:shape>
            </v:group>
            <v:group style="position:absolute;left:807;top:6021;width:1165;height:2" coordorigin="807,6021" coordsize="1165,2">
              <v:shape style="position:absolute;left:807;top:6021;width:1165;height:2" coordorigin="807,6021" coordsize="1165,0" path="m807,6021l1971,6021e" filled="f" stroked="t" strokeweight=".954611pt" strokecolor="#777777">
                <v:path arrowok="t"/>
              </v:shape>
            </v:group>
            <v:group style="position:absolute;left:1914;top:6018;width:1107;height:2" coordorigin="1914,6018" coordsize="1107,2">
              <v:shape style="position:absolute;left:1914;top:6018;width:1107;height:2" coordorigin="1914,6018" coordsize="1107,0" path="m1914,6018l3021,6018e" filled="f" stroked="t" strokeweight=".477306pt" strokecolor="#484848">
                <v:path arrowok="t"/>
              </v:shape>
            </v:group>
            <v:group style="position:absolute;left:2363;top:6021;width:1556;height:2" coordorigin="2363,6021" coordsize="1556,2">
              <v:shape style="position:absolute;left:2363;top:6021;width:1556;height:2" coordorigin="2363,6021" coordsize="1556,0" path="m2363,6021l3919,6021e" filled="f" stroked="t" strokeweight=".477306pt" strokecolor="#646464">
                <v:path arrowok="t"/>
              </v:shape>
            </v:group>
            <v:group style="position:absolute;left:3088;top:6023;width:8506;height:2" coordorigin="3088,6023" coordsize="8506,2">
              <v:shape style="position:absolute;left:3088;top:6023;width:8506;height:2" coordorigin="3088,6023" coordsize="8506,0" path="m3088,6023l11594,6023e" filled="f" stroked="t" strokeweight=".715958pt" strokecolor="#747474">
                <v:path arrowok="t"/>
              </v:shape>
            </v:group>
            <v:group style="position:absolute;left:5093;top:5764;width:2;height:273" coordorigin="5093,5764" coordsize="2,273">
              <v:shape style="position:absolute;left:5093;top:5764;width:2;height:273" coordorigin="5093,5764" coordsize="0,273" path="m5093,6037l5093,5764e" filled="f" stroked="t" strokeweight=".715958pt" strokecolor="#3F3F3F">
                <v:path arrowok="t"/>
              </v:shape>
            </v:group>
            <v:group style="position:absolute;left:7909;top:6023;width:1313;height:2" coordorigin="7909,6023" coordsize="1313,2">
              <v:shape style="position:absolute;left:7909;top:6023;width:1313;height:2" coordorigin="7909,6023" coordsize="1313,0" path="m7909,6023l9222,6023e" filled="f" stroked="t" strokeweight=".477306pt" strokecolor="#5B5B5B">
                <v:path arrowok="t"/>
              </v:shape>
            </v:group>
            <v:group style="position:absolute;left:5093;top:6023;width:2;height:278" coordorigin="5093,6023" coordsize="2,278">
              <v:shape style="position:absolute;left:5093;top:6023;width:2;height:278" coordorigin="5093,6023" coordsize="0,278" path="m5093,6301l5093,6023e" filled="f" stroked="t" strokeweight=".238653pt" strokecolor="#383838">
                <v:path arrowok="t"/>
              </v:shape>
            </v:group>
            <v:group style="position:absolute;left:7890;top:6013;width:2;height:728" coordorigin="7890,6013" coordsize="2,728">
              <v:shape style="position:absolute;left:7890;top:6013;width:2;height:728" coordorigin="7890,6013" coordsize="0,728" path="m7890,6741l7890,6013e" filled="f" stroked="t" strokeweight=".954611pt" strokecolor="#606060">
                <v:path arrowok="t"/>
              </v:shape>
            </v:group>
            <v:group style="position:absolute;left:2401;top:6492;width:2558;height:2" coordorigin="2401,6492" coordsize="2558,2">
              <v:shape style="position:absolute;left:2401;top:6492;width:2558;height:2" coordorigin="2401,6492" coordsize="2558,0" path="m2401,6492l4959,6492e" filled="f" stroked="t" strokeweight=".715958pt" strokecolor="#676767">
                <v:path arrowok="t"/>
              </v:shape>
            </v:group>
            <v:group style="position:absolute;left:3427;top:6492;width:711;height:2" coordorigin="3427,6492" coordsize="711,2">
              <v:shape style="position:absolute;left:3427;top:6492;width:711;height:2" coordorigin="3427,6492" coordsize="711,0" path="m3427,6492l4138,6492e" filled="f" stroked="t" strokeweight=".477306pt" strokecolor="#4B4B4B">
                <v:path arrowok="t"/>
              </v:shape>
            </v:group>
            <v:group style="position:absolute;left:4539;top:6492;width:959;height:2" coordorigin="4539,6492" coordsize="959,2">
              <v:shape style="position:absolute;left:4539;top:6492;width:959;height:2" coordorigin="4539,6492" coordsize="959,0" path="m4539,6492l5499,6492e" filled="f" stroked="t" strokeweight=".954611pt" strokecolor="#7C7C7C">
                <v:path arrowok="t"/>
              </v:shape>
            </v:group>
            <v:group style="position:absolute;left:5093;top:6301;width:2;height:431" coordorigin="5093,6301" coordsize="2,431">
              <v:shape style="position:absolute;left:5093;top:6301;width:2;height:431" coordorigin="5093,6301" coordsize="0,431" path="m5093,6732l5093,6301e" filled="f" stroked="t" strokeweight=".238653pt" strokecolor="#7C7C7C">
                <v:path arrowok="t"/>
              </v:shape>
            </v:group>
            <v:group style="position:absolute;left:5064;top:6492;width:1656;height:2" coordorigin="5064,6492" coordsize="1656,2">
              <v:shape style="position:absolute;left:5064;top:6492;width:1656;height:2" coordorigin="5064,6492" coordsize="1656,0" path="m5064,6492l6720,6492e" filled="f" stroked="t" strokeweight=".954611pt" strokecolor="#676767">
                <v:path arrowok="t"/>
              </v:shape>
            </v:group>
            <v:group style="position:absolute;left:5713;top:6492;width:1117;height:2" coordorigin="5713,6492" coordsize="1117,2">
              <v:shape style="position:absolute;left:5713;top:6492;width:1117;height:2" coordorigin="5713,6492" coordsize="1117,0" path="m5713,6492l6830,6492e" filled="f" stroked="t" strokeweight=".477306pt" strokecolor="#484848">
                <v:path arrowok="t"/>
              </v:shape>
            </v:group>
            <v:group style="position:absolute;left:6773;top:6497;width:687;height:2" coordorigin="6773,6497" coordsize="687,2">
              <v:shape style="position:absolute;left:6773;top:6497;width:687;height:2" coordorigin="6773,6497" coordsize="687,0" path="m6773,6497l7460,6497e" filled="f" stroked="t" strokeweight=".477306pt" strokecolor="#646464">
                <v:path arrowok="t"/>
              </v:shape>
            </v:group>
            <v:group style="position:absolute;left:6802;top:6497;width:3398;height:2" coordorigin="6802,6497" coordsize="3398,2">
              <v:shape style="position:absolute;left:6802;top:6497;width:3398;height:2" coordorigin="6802,6497" coordsize="3398,0" path="m6802,6497l10200,6497e" filled="f" stroked="t" strokeweight=".715958pt" strokecolor="#808080">
                <v:path arrowok="t"/>
              </v:shape>
            </v:group>
            <v:group style="position:absolute;left:10052;top:6499;width:1542;height:2" coordorigin="10052,6499" coordsize="1542,2">
              <v:shape style="position:absolute;left:10052;top:6499;width:1542;height:2" coordorigin="10052,6499" coordsize="1542,0" path="m10052,6499l11594,6499e" filled="f" stroked="t" strokeweight=".477306pt" strokecolor="#808080">
                <v:path arrowok="t"/>
              </v:shape>
            </v:group>
            <v:group style="position:absolute;left:2401;top:6734;width:9193;height:2" coordorigin="2401,6734" coordsize="9193,2">
              <v:shape style="position:absolute;left:2401;top:6734;width:9193;height:2" coordorigin="2401,6734" coordsize="9193,0" path="m2401,6734l11594,6734e" filled="f" stroked="t" strokeweight=".715958pt" strokecolor="#6B6B6B">
                <v:path arrowok="t"/>
              </v:shape>
            </v:group>
            <v:group style="position:absolute;left:5713;top:6732;width:1117;height:2" coordorigin="5713,6732" coordsize="1117,2">
              <v:shape style="position:absolute;left:5713;top:6732;width:1117;height:2" coordorigin="5713,6732" coordsize="1117,0" path="m5713,6732l6830,6732e" filled="f" stroked="t" strokeweight=".477306pt" strokecolor="#4B4B4B">
                <v:path arrowok="t"/>
              </v:shape>
            </v:group>
            <v:group style="position:absolute;left:6773;top:6736;width:272;height:2" coordorigin="6773,6736" coordsize="272,2">
              <v:shape style="position:absolute;left:6773;top:6736;width:272;height:2" coordorigin="6773,6736" coordsize="272,0" path="m6773,6736l7045,6736e" filled="f" stroked="t" strokeweight=".477306pt" strokecolor="#676767">
                <v:path arrowok="t"/>
              </v:shape>
            </v:group>
            <v:group style="position:absolute;left:7136;top:6736;width:1766;height:2" coordorigin="7136,6736" coordsize="1766,2">
              <v:shape style="position:absolute;left:7136;top:6736;width:1766;height:2" coordorigin="7136,6736" coordsize="1766,0" path="m7136,6736l8902,6736e" filled="f" stroked="t" strokeweight=".954611pt" strokecolor="#808080">
                <v:path arrowok="t"/>
              </v:shape>
            </v:group>
            <v:group style="position:absolute;left:9164;top:6736;width:1265;height:2" coordorigin="9164,6736" coordsize="1265,2">
              <v:shape style="position:absolute;left:9164;top:6736;width:1265;height:2" coordorigin="9164,6736" coordsize="1265,0" path="m9164,6736l10429,6736e" filled="f" stroked="t" strokeweight=".477306pt" strokecolor="#4F4F4F">
                <v:path arrowok="t"/>
              </v:shape>
            </v:group>
            <v:group style="position:absolute;left:10587;top:6741;width:449;height:2" coordorigin="10587,6741" coordsize="449,2">
              <v:shape style="position:absolute;left:10587;top:6741;width:449;height:2" coordorigin="10587,6741" coordsize="449,0" path="m10587,6741l11035,6741e" filled="f" stroked="t" strokeweight=".477306pt" strokecolor="#5B5B5B">
                <v:path arrowok="t"/>
              </v:shape>
            </v:group>
            <v:group style="position:absolute;left:363;top:6971;width:368;height:2" coordorigin="363,6971" coordsize="368,2">
              <v:shape style="position:absolute;left:363;top:6971;width:368;height:2" coordorigin="363,6971" coordsize="368,0" path="m363,6971l730,6971e" filled="f" stroked="t" strokeweight=".954611pt" strokecolor="#6B6B6B">
                <v:path arrowok="t"/>
              </v:shape>
            </v:group>
            <v:group style="position:absolute;left:368;top:4347;width:2;height:11787" coordorigin="368,4347" coordsize="2,11787">
              <v:shape style="position:absolute;left:368;top:4347;width:2;height:11787" coordorigin="368,4347" coordsize="0,11787" path="m368,16135l368,4347e" filled="f" stroked="t" strokeweight=".715958pt" strokecolor="#4F4F4F">
                <v:path arrowok="t"/>
              </v:shape>
            </v:group>
            <v:group style="position:absolute;left:568;top:6973;width:1924;height:2" coordorigin="568,6973" coordsize="1924,2">
              <v:shape style="position:absolute;left:568;top:6973;width:1924;height:2" coordorigin="568,6973" coordsize="1924,0" path="m568,6973l2492,6973e" filled="f" stroked="t" strokeweight=".715958pt" strokecolor="#575757">
                <v:path arrowok="t"/>
              </v:shape>
            </v:group>
            <v:group style="position:absolute;left:1007;top:6971;width:893;height:2" coordorigin="1007,6971" coordsize="893,2">
              <v:shape style="position:absolute;left:1007;top:6971;width:893;height:2" coordorigin="1007,6971" coordsize="893,0" path="m1007,6971l1900,6971e" filled="f" stroked="t" strokeweight=".477306pt" strokecolor="#484848">
                <v:path arrowok="t"/>
              </v:shape>
            </v:group>
            <v:group style="position:absolute;left:2408;top:5262;width:2;height:1992" coordorigin="2408,5262" coordsize="2,1992">
              <v:shape style="position:absolute;left:2408;top:5262;width:2;height:1992" coordorigin="2408,5262" coordsize="0,1992" path="m2408,7253l2408,5262e" filled="f" stroked="t" strokeweight=".715958pt" strokecolor="#606060">
                <v:path arrowok="t"/>
              </v:shape>
            </v:group>
            <v:group style="position:absolute;left:1919;top:6973;width:4911;height:2" coordorigin="1919,6973" coordsize="4911,2">
              <v:shape style="position:absolute;left:1919;top:6973;width:4911;height:2" coordorigin="1919,6973" coordsize="4911,0" path="m1919,6973l6830,6973e" filled="f" stroked="t" strokeweight=".715958pt" strokecolor="#707070">
                <v:path arrowok="t"/>
              </v:shape>
            </v:group>
            <v:group style="position:absolute;left:6773;top:6976;width:272;height:2" coordorigin="6773,6976" coordsize="272,2">
              <v:shape style="position:absolute;left:6773;top:6976;width:272;height:2" coordorigin="6773,6976" coordsize="272,0" path="m6773,6976l7045,6976e" filled="f" stroked="t" strokeweight=".477306pt" strokecolor="#646464">
                <v:path arrowok="t"/>
              </v:shape>
            </v:group>
            <v:group style="position:absolute;left:6845;top:6973;width:3527;height:2" coordorigin="6845,6973" coordsize="3527,2">
              <v:shape style="position:absolute;left:6845;top:6973;width:3527;height:2" coordorigin="6845,6973" coordsize="3527,0" path="m6845,6973l10372,6973e" filled="f" stroked="t" strokeweight=".954611pt" strokecolor="#777777">
                <v:path arrowok="t"/>
              </v:shape>
            </v:group>
            <v:group style="position:absolute;left:9164;top:6978;width:2429;height:2" coordorigin="9164,6978" coordsize="2429,2">
              <v:shape style="position:absolute;left:9164;top:6978;width:2429;height:2" coordorigin="9164,6978" coordsize="2429,0" path="m9164,6978l11594,6978e" filled="f" stroked="t" strokeweight=".477306pt" strokecolor="#606060">
                <v:path arrowok="t"/>
              </v:shape>
            </v:group>
            <v:group style="position:absolute;left:11587;top:6923;width:2;height:551" coordorigin="11587,6923" coordsize="2,551">
              <v:shape style="position:absolute;left:11587;top:6923;width:2;height:551" coordorigin="11587,6923" coordsize="0,551" path="m11587,7474l11587,6923e" filled="f" stroked="t" strokeweight=".715958pt" strokecolor="#545454">
                <v:path arrowok="t"/>
              </v:shape>
            </v:group>
            <v:group style="position:absolute;left:1914;top:7445;width:1045;height:2" coordorigin="1914,7445" coordsize="1045,2">
              <v:shape style="position:absolute;left:1914;top:7445;width:1045;height:2" coordorigin="1914,7445" coordsize="1045,0" path="m1914,7445l2959,7445e" filled="f" stroked="t" strokeweight=".477306pt" strokecolor="#4B4B4B">
                <v:path arrowok="t"/>
              </v:shape>
            </v:group>
            <v:group style="position:absolute;left:363;top:7445;width:1733;height:2" coordorigin="363,7445" coordsize="1733,2">
              <v:shape style="position:absolute;left:363;top:7445;width:1733;height:2" coordorigin="363,7445" coordsize="1733,0" path="m363,7445l2095,7445e" filled="f" stroked="t" strokeweight=".715958pt" strokecolor="#676767">
                <v:path arrowok="t"/>
              </v:shape>
            </v:group>
            <v:group style="position:absolute;left:2410;top:7196;width:2;height:512" coordorigin="2410,7196" coordsize="2,512">
              <v:shape style="position:absolute;left:2410;top:7196;width:2;height:512" coordorigin="2410,7196" coordsize="0,512" path="m2410,7708l2410,7196e" filled="f" stroked="t" strokeweight=".477306pt" strokecolor="#2F2F2F">
                <v:path arrowok="t"/>
              </v:shape>
            </v:group>
            <v:group style="position:absolute;left:2902;top:7442;width:2482;height:2" coordorigin="2902,7442" coordsize="2482,2">
              <v:shape style="position:absolute;left:2902;top:7442;width:2482;height:2" coordorigin="2902,7442" coordsize="2482,0" path="m2902,7442l5384,7442e" filled="f" stroked="t" strokeweight=".715958pt" strokecolor="#808080">
                <v:path arrowok="t"/>
              </v:shape>
            </v:group>
            <v:group style="position:absolute;left:4644;top:7445;width:740;height:2" coordorigin="4644,7445" coordsize="740,2">
              <v:shape style="position:absolute;left:4644;top:7445;width:740;height:2" coordorigin="4644,7445" coordsize="740,0" path="m4644,7445l5384,7445e" filled="f" stroked="t" strokeweight=".477306pt" strokecolor="#6B6B6B">
                <v:path arrowok="t"/>
              </v:shape>
            </v:group>
            <v:group style="position:absolute;left:5064;top:7445;width:706;height:2" coordorigin="5064,7445" coordsize="706,2">
              <v:shape style="position:absolute;left:5064;top:7445;width:706;height:2" coordorigin="5064,7445" coordsize="706,0" path="m5064,7445l5771,7445e" filled="f" stroked="t" strokeweight=".477306pt" strokecolor="#838383">
                <v:path arrowok="t"/>
              </v:shape>
            </v:group>
            <v:group style="position:absolute;left:5680;top:7447;width:1795;height:2" coordorigin="5680,7447" coordsize="1795,2">
              <v:shape style="position:absolute;left:5680;top:7447;width:1795;height:2" coordorigin="5680,7447" coordsize="1795,0" path="m5680,7447l7475,7447e" filled="f" stroked="t" strokeweight=".954611pt" strokecolor="#8C8C8C">
                <v:path arrowok="t"/>
              </v:shape>
            </v:group>
            <v:group style="position:absolute;left:7403;top:7445;width:501;height:2" coordorigin="7403,7445" coordsize="501,2">
              <v:shape style="position:absolute;left:7403;top:7445;width:501;height:2" coordorigin="7403,7445" coordsize="501,0" path="m7403,7445l7904,7445e" filled="f" stroked="t" strokeweight=".477306pt" strokecolor="#808080">
                <v:path arrowok="t"/>
              </v:shape>
            </v:group>
            <v:group style="position:absolute;left:7847;top:7447;width:2501;height:2" coordorigin="7847,7447" coordsize="2501,2">
              <v:shape style="position:absolute;left:7847;top:7447;width:2501;height:2" coordorigin="7847,7447" coordsize="2501,0" path="m7847,7447l10348,7447e" filled="f" stroked="t" strokeweight=".954611pt" strokecolor="#878787">
                <v:path arrowok="t"/>
              </v:shape>
            </v:group>
            <v:group style="position:absolute;left:10262;top:7450;width:1332;height:2" coordorigin="10262,7450" coordsize="1332,2">
              <v:shape style="position:absolute;left:10262;top:7450;width:1332;height:2" coordorigin="10262,7450" coordsize="1332,0" path="m10262,7450l11594,7450e" filled="f" stroked="t" strokeweight=".477306pt" strokecolor="#6B6B6B">
                <v:path arrowok="t"/>
              </v:shape>
            </v:group>
            <v:group style="position:absolute;left:5093;top:7431;width:2;height:249" coordorigin="5093,7431" coordsize="2,249">
              <v:shape style="position:absolute;left:5093;top:7431;width:2;height:249" coordorigin="5093,7431" coordsize="0,249" path="m5093,7679l5093,7431e" filled="f" stroked="t" strokeweight=".238653pt" strokecolor="#5B5B5B">
                <v:path arrowok="t"/>
              </v:shape>
            </v:group>
            <v:group style="position:absolute;left:4993;top:7691;width:6601;height:2" coordorigin="4993,7691" coordsize="6601,2">
              <v:shape style="position:absolute;left:4993;top:7691;width:6601;height:2" coordorigin="4993,7691" coordsize="6601,0" path="m4993,7691l11594,7691e" filled="f" stroked="t" strokeweight=".715958pt" strokecolor="#8C8C8C">
                <v:path arrowok="t"/>
              </v:shape>
            </v:group>
            <v:group style="position:absolute;left:2410;top:7651;width:2;height:292" coordorigin="2410,7651" coordsize="2,292">
              <v:shape style="position:absolute;left:2410;top:7651;width:2;height:292" coordorigin="2410,7651" coordsize="0,292" path="m2410,7943l2410,7651e" filled="f" stroked="t" strokeweight=".477306pt" strokecolor="#484848">
                <v:path arrowok="t"/>
              </v:shape>
            </v:group>
            <v:group style="position:absolute;left:5093;top:7679;width:2;height:235" coordorigin="5093,7679" coordsize="2,235">
              <v:shape style="position:absolute;left:5093;top:7679;width:2;height:235" coordorigin="5093,7679" coordsize="0,235" path="m5093,7914l5093,7679e" filled="f" stroked="t" strokeweight=".238653pt" strokecolor="#8C8C8C">
                <v:path arrowok="t"/>
              </v:shape>
            </v:group>
            <v:group style="position:absolute;left:5064;top:7928;width:1685;height:2" coordorigin="5064,7928" coordsize="1685,2">
              <v:shape style="position:absolute;left:5064;top:7928;width:1685;height:2" coordorigin="5064,7928" coordsize="1685,0" path="m5064,7928l6749,7928e" filled="f" stroked="t" strokeweight=".954611pt" strokecolor="#7C7C7C">
                <v:path arrowok="t"/>
              </v:shape>
            </v:group>
            <v:group style="position:absolute;left:5713;top:7928;width:1117;height:2" coordorigin="5713,7928" coordsize="1117,2">
              <v:shape style="position:absolute;left:5713;top:7928;width:1117;height:2" coordorigin="5713,7928" coordsize="1117,0" path="m5713,7928l6830,7928e" filled="f" stroked="t" strokeweight=".477306pt" strokecolor="#676767">
                <v:path arrowok="t"/>
              </v:shape>
            </v:group>
            <v:group style="position:absolute;left:6759;top:7928;width:1146;height:2" coordorigin="6759,7928" coordsize="1146,2">
              <v:shape style="position:absolute;left:6759;top:7928;width:1146;height:2" coordorigin="6759,7928" coordsize="1146,0" path="m6759,7928l7904,7928e" filled="f" stroked="t" strokeweight=".954611pt" strokecolor="#838383">
                <v:path arrowok="t"/>
              </v:shape>
            </v:group>
            <v:group style="position:absolute;left:7847;top:7928;width:620;height:2" coordorigin="7847,7928" coordsize="620,2">
              <v:shape style="position:absolute;left:7847;top:7928;width:620;height:2" coordorigin="7847,7928" coordsize="620,0" path="m7847,7928l8467,7928e" filled="f" stroked="t" strokeweight=".477306pt" strokecolor="#777777">
                <v:path arrowok="t"/>
              </v:shape>
            </v:group>
            <v:group style="position:absolute;left:8024;top:7931;width:2153;height:2" coordorigin="8024,7931" coordsize="2153,2">
              <v:shape style="position:absolute;left:8024;top:7931;width:2153;height:2" coordorigin="8024,7931" coordsize="2153,0" path="m8024,7931l10176,7931e" filled="f" stroked="t" strokeweight=".477306pt" strokecolor="#646464">
                <v:path arrowok="t"/>
              </v:shape>
            </v:group>
            <v:group style="position:absolute;left:10057;top:7931;width:1537;height:2" coordorigin="10057,7931" coordsize="1537,2">
              <v:shape style="position:absolute;left:10057;top:7931;width:1537;height:2" coordorigin="10057,7931" coordsize="1537,0" path="m10057,7931l11594,7931e" filled="f" stroked="t" strokeweight=".954611pt" strokecolor="#808080">
                <v:path arrowok="t"/>
              </v:shape>
            </v:group>
            <v:group style="position:absolute;left:358;top:8170;width:1613;height:2" coordorigin="358,8170" coordsize="1613,2">
              <v:shape style="position:absolute;left:358;top:8170;width:1613;height:2" coordorigin="358,8170" coordsize="1613,0" path="m358,8170l1971,8170e" filled="f" stroked="t" strokeweight=".954611pt" strokecolor="#6B6B6B">
                <v:path arrowok="t"/>
              </v:shape>
            </v:group>
            <v:group style="position:absolute;left:1914;top:8173;width:1045;height:2" coordorigin="1914,8173" coordsize="1045,2">
              <v:shape style="position:absolute;left:1914;top:8173;width:1045;height:2" coordorigin="1914,8173" coordsize="1045,0" path="m1914,8173l2959,8173e" filled="f" stroked="t" strokeweight=".477306pt" strokecolor="#484848">
                <v:path arrowok="t"/>
              </v:shape>
            </v:group>
            <v:group style="position:absolute;left:2902;top:8173;width:1399;height:2" coordorigin="2902,8173" coordsize="1399,2">
              <v:shape style="position:absolute;left:2902;top:8173;width:1399;height:2" coordorigin="2902,8173" coordsize="1399,0" path="m2902,8173l4301,8173e" filled="f" stroked="t" strokeweight=".954611pt" strokecolor="#838383">
                <v:path arrowok="t"/>
              </v:shape>
            </v:group>
            <v:group style="position:absolute;left:4081;top:8173;width:1303;height:2" coordorigin="4081,8173" coordsize="1303,2">
              <v:shape style="position:absolute;left:4081;top:8173;width:1303;height:2" coordorigin="4081,8173" coordsize="1303,0" path="m4081,8173l5384,8173e" filled="f" stroked="t" strokeweight=".477306pt" strokecolor="#575757">
                <v:path arrowok="t"/>
              </v:shape>
            </v:group>
            <v:group style="position:absolute;left:5093;top:7914;width:2;height:259" coordorigin="5093,7914" coordsize="2,259">
              <v:shape style="position:absolute;left:5093;top:7914;width:2;height:259" coordorigin="5093,7914" coordsize="0,259" path="m5093,8173l5093,7914e" filled="f" stroked="t" strokeweight=".238653pt" strokecolor="#676767">
                <v:path arrowok="t"/>
              </v:shape>
            </v:group>
            <v:group style="position:absolute;left:4310;top:8175;width:7284;height:2" coordorigin="4310,8175" coordsize="7284,2">
              <v:shape style="position:absolute;left:4310;top:8175;width:7284;height:2" coordorigin="4310,8175" coordsize="7284,0" path="m4310,8175l11594,8175e" filled="f" stroked="t" strokeweight=".715958pt" strokecolor="#777777">
                <v:path arrowok="t"/>
              </v:shape>
            </v:group>
            <v:group style="position:absolute;left:6988;top:8173;width:916;height:2" coordorigin="6988,8173" coordsize="916,2">
              <v:shape style="position:absolute;left:6988;top:8173;width:916;height:2" coordorigin="6988,8173" coordsize="916,0" path="m6988,8173l7904,8173e" filled="f" stroked="t" strokeweight=".477306pt" strokecolor="#5B5B5B">
                <v:path arrowok="t"/>
              </v:shape>
            </v:group>
            <v:group style="position:absolute;left:10119;top:8173;width:267;height:2" coordorigin="10119,8173" coordsize="267,2">
              <v:shape style="position:absolute;left:10119;top:8173;width:267;height:2" coordorigin="10119,8173" coordsize="267,0" path="m10119,8173l10386,8173e" filled="f" stroked="t" strokeweight=".477306pt" strokecolor="#747474">
                <v:path arrowok="t"/>
              </v:shape>
            </v:group>
            <v:group style="position:absolute;left:10448;top:8177;width:587;height:2" coordorigin="10448,8177" coordsize="587,2">
              <v:shape style="position:absolute;left:10448;top:8177;width:587;height:2" coordorigin="10448,8177" coordsize="587,0" path="m10448,8177l11035,8177e" filled="f" stroked="t" strokeweight=".477306pt" strokecolor="#747474">
                <v:path arrowok="t"/>
              </v:shape>
            </v:group>
            <v:group style="position:absolute;left:363;top:8979;width:1823;height:2" coordorigin="363,8979" coordsize="1823,2">
              <v:shape style="position:absolute;left:363;top:8979;width:1823;height:2" coordorigin="363,8979" coordsize="1823,0" path="m363,8979l2186,8979e" filled="f" stroked="t" strokeweight=".954611pt" strokecolor="#646464">
                <v:path arrowok="t"/>
              </v:shape>
            </v:group>
            <v:group style="position:absolute;left:2129;top:8977;width:831;height:2" coordorigin="2129,8977" coordsize="831,2">
              <v:shape style="position:absolute;left:2129;top:8977;width:831;height:2" coordorigin="2129,8977" coordsize="831,0" path="m2129,8977l2959,8977e" filled="f" stroked="t" strokeweight=".477306pt" strokecolor="#444444">
                <v:path arrowok="t"/>
              </v:shape>
            </v:group>
            <v:group style="position:absolute;left:2902;top:8977;width:224;height:2" coordorigin="2902,8977" coordsize="224,2">
              <v:shape style="position:absolute;left:2902;top:8977;width:224;height:2" coordorigin="2902,8977" coordsize="224,0" path="m2902,8977l3126,8977e" filled="f" stroked="t" strokeweight=".477306pt" strokecolor="#646464">
                <v:path arrowok="t"/>
              </v:shape>
            </v:group>
            <v:group style="position:absolute;left:2912;top:8979;width:8682;height:2" coordorigin="2912,8979" coordsize="8682,2">
              <v:shape style="position:absolute;left:2912;top:8979;width:8682;height:2" coordorigin="2912,8979" coordsize="8682,0" path="m2912,8979l11594,8979e" filled="f" stroked="t" strokeweight=".715958pt" strokecolor="#747474">
                <v:path arrowok="t"/>
              </v:shape>
            </v:group>
            <v:group style="position:absolute;left:4644;top:8977;width:859;height:2" coordorigin="4644,8977" coordsize="859,2">
              <v:shape style="position:absolute;left:4644;top:8977;width:859;height:2" coordorigin="4644,8977" coordsize="859,0" path="m4644,8977l5503,8977e" filled="f" stroked="t" strokeweight=".477306pt" strokecolor="#4F4F4F">
                <v:path arrowok="t"/>
              </v:shape>
            </v:group>
            <v:group style="position:absolute;left:6988;top:8977;width:916;height:2" coordorigin="6988,8977" coordsize="916,2">
              <v:shape style="position:absolute;left:6988;top:8977;width:916;height:2" coordorigin="6988,8977" coordsize="916,0" path="m6988,8977l7904,8977e" filled="f" stroked="t" strokeweight=".477306pt" strokecolor="#676767">
                <v:path arrowok="t"/>
              </v:shape>
            </v:group>
            <v:group style="position:absolute;left:11589;top:8934;width:2;height:326" coordorigin="11589,8934" coordsize="2,326">
              <v:shape style="position:absolute;left:11589;top:8934;width:2;height:326" coordorigin="11589,8934" coordsize="0,326" path="m11589,9259l11589,8934e" filled="f" stroked="t" strokeweight=".477306pt" strokecolor="#575757">
                <v:path arrowok="t"/>
              </v:shape>
            </v:group>
            <v:group style="position:absolute;left:2408;top:7885;width:2;height:1628" coordorigin="2408,7885" coordsize="2,1628">
              <v:shape style="position:absolute;left:2408;top:7885;width:2;height:1628" coordorigin="2408,7885" coordsize="0,1628" path="m2408,9513l2408,7885e" filled="f" stroked="t" strokeweight=".715958pt" strokecolor="#606060">
                <v:path arrowok="t"/>
              </v:shape>
            </v:group>
            <v:group style="position:absolute;left:368;top:9456;width:2;height:259" coordorigin="368,9456" coordsize="2,259">
              <v:shape style="position:absolute;left:368;top:9456;width:2;height:259" coordorigin="368,9456" coordsize="0,259" path="m368,9714l368,9456e" filled="f" stroked="t" strokeweight=".477306pt" strokecolor="#282828">
                <v:path arrowok="t"/>
              </v:shape>
            </v:group>
            <v:group style="position:absolute;left:2410;top:9456;width:2;height:747" coordorigin="2410,9456" coordsize="2,747">
              <v:shape style="position:absolute;left:2410;top:9456;width:2;height:747" coordorigin="2410,9456" coordsize="0,747" path="m2410,10203l2410,9456e" filled="f" stroked="t" strokeweight=".477306pt" strokecolor="#383838">
                <v:path arrowok="t"/>
              </v:shape>
            </v:group>
            <v:group style="position:absolute;left:363;top:9913;width:1604;height:2" coordorigin="363,9913" coordsize="1604,2">
              <v:shape style="position:absolute;left:363;top:9913;width:1604;height:2" coordorigin="363,9913" coordsize="1604,0" path="m363,9913l1966,9913e" filled="f" stroked="t" strokeweight=".954611pt" strokecolor="#6B6B6B">
                <v:path arrowok="t"/>
              </v:shape>
            </v:group>
            <v:group style="position:absolute;left:1704;top:9918;width:267;height:2" coordorigin="1704,9918" coordsize="267,2">
              <v:shape style="position:absolute;left:1704;top:9918;width:267;height:2" coordorigin="1704,9918" coordsize="267,0" path="m1704,9918l1971,9918e" filled="f" stroked="t" strokeweight=".954611pt" strokecolor="#808080">
                <v:path arrowok="t"/>
              </v:shape>
            </v:group>
            <v:group style="position:absolute;left:1914;top:9915;width:272;height:2" coordorigin="1914,9915" coordsize="272,2">
              <v:shape style="position:absolute;left:1914;top:9915;width:272;height:2" coordorigin="1914,9915" coordsize="272,0" path="m1914,9915l2186,9915e" filled="f" stroked="t" strokeweight=".477306pt" strokecolor="#606060">
                <v:path arrowok="t"/>
              </v:shape>
            </v:group>
            <v:group style="position:absolute;left:2129;top:9915;width:305;height:2" coordorigin="2129,9915" coordsize="305,2">
              <v:shape style="position:absolute;left:2129;top:9915;width:305;height:2" coordorigin="2129,9915" coordsize="305,0" path="m2129,9915l2434,9915e" filled="f" stroked="t" strokeweight=".477306pt" strokecolor="#3B3B3B">
                <v:path arrowok="t"/>
              </v:shape>
            </v:group>
            <v:group style="position:absolute;left:2363;top:9915;width:9236;height:2" coordorigin="2363,9915" coordsize="9236,2">
              <v:shape style="position:absolute;left:2363;top:9915;width:9236;height:2" coordorigin="2363,9915" coordsize="9236,0" path="m2363,9915l11599,9915e" filled="f" stroked="t" strokeweight=".715958pt" strokecolor="#777777">
                <v:path arrowok="t"/>
              </v:shape>
            </v:group>
            <v:group style="position:absolute;left:9202;top:9915;width:1136;height:2" coordorigin="9202,9915" coordsize="1136,2">
              <v:shape style="position:absolute;left:9202;top:9915;width:1136;height:2" coordorigin="9202,9915" coordsize="1136,0" path="m9202,9915l10338,9915e" filled="f" stroked="t" strokeweight=".477306pt" strokecolor="#575757">
                <v:path arrowok="t"/>
              </v:shape>
            </v:group>
            <v:group style="position:absolute;left:363;top:10157;width:1823;height:2" coordorigin="363,10157" coordsize="1823,2">
              <v:shape style="position:absolute;left:363;top:10157;width:1823;height:2" coordorigin="363,10157" coordsize="1823,0" path="m363,10157l2186,10157e" filled="f" stroked="t" strokeweight=".954611pt" strokecolor="#6B6B6B">
                <v:path arrowok="t"/>
              </v:shape>
            </v:group>
            <v:group style="position:absolute;left:2129;top:10155;width:869;height:2" coordorigin="2129,10155" coordsize="869,2">
              <v:shape style="position:absolute;left:2129;top:10155;width:869;height:2" coordorigin="2129,10155" coordsize="869,0" path="m2129,10155l2997,10155e" filled="f" stroked="t" strokeweight=".477306pt" strokecolor="#484848">
                <v:path arrowok="t"/>
              </v:shape>
            </v:group>
            <v:group style="position:absolute;left:2363;top:10157;width:1122;height:2" coordorigin="2363,10157" coordsize="1122,2">
              <v:shape style="position:absolute;left:2363;top:10157;width:1122;height:2" coordorigin="2363,10157" coordsize="1122,0" path="m2363,10157l3484,10157e" filled="f" stroked="t" strokeweight=".477306pt" strokecolor="#5B5B5B">
                <v:path arrowok="t"/>
              </v:shape>
            </v:group>
            <v:group style="position:absolute;left:3060;top:10157;width:4048;height:2" coordorigin="3060,10157" coordsize="4048,2">
              <v:shape style="position:absolute;left:3060;top:10157;width:4048;height:2" coordorigin="3060,10157" coordsize="4048,0" path="m3060,10157l7107,10157e" filled="f" stroked="t" strokeweight=".715958pt" strokecolor="#7C7C7C">
                <v:path arrowok="t"/>
              </v:shape>
            </v:group>
            <v:group style="position:absolute;left:4644;top:10155;width:654;height:2" coordorigin="4644,10155" coordsize="654,2">
              <v:shape style="position:absolute;left:4644;top:10155;width:654;height:2" coordorigin="4644,10155" coordsize="654,0" path="m4644,10155l5298,10155e" filled="f" stroked="t" strokeweight=".477306pt" strokecolor="#4F4F4F">
                <v:path arrowok="t"/>
              </v:shape>
            </v:group>
            <v:group style="position:absolute;left:6988;top:10155;width:916;height:2" coordorigin="6988,10155" coordsize="916,2">
              <v:shape style="position:absolute;left:6988;top:10155;width:916;height:2" coordorigin="6988,10155" coordsize="916,0" path="m6988,10155l7904,10155e" filled="f" stroked="t" strokeweight=".477306pt" strokecolor="#747474">
                <v:path arrowok="t"/>
              </v:shape>
            </v:group>
            <v:group style="position:absolute;left:7117;top:10157;width:4482;height:2" coordorigin="7117,10157" coordsize="4482,2">
              <v:shape style="position:absolute;left:7117;top:10157;width:4482;height:2" coordorigin="7117,10157" coordsize="4482,0" path="m7117,10157l11599,10157e" filled="f" stroked="t" strokeweight=".715958pt" strokecolor="#838383">
                <v:path arrowok="t"/>
              </v:shape>
            </v:group>
            <v:group style="position:absolute;left:363;top:10397;width:1823;height:2" coordorigin="363,10397" coordsize="1823,2">
              <v:shape style="position:absolute;left:363;top:10397;width:1823;height:2" coordorigin="363,10397" coordsize="1823,0" path="m363,10397l2186,10397e" filled="f" stroked="t" strokeweight=".954611pt" strokecolor="#747474">
                <v:path arrowok="t"/>
              </v:shape>
            </v:group>
            <v:group style="position:absolute;left:2129;top:10394;width:878;height:2" coordorigin="2129,10394" coordsize="878,2">
              <v:shape style="position:absolute;left:2129;top:10394;width:878;height:2" coordorigin="2129,10394" coordsize="878,0" path="m2129,10394l3007,10394e" filled="f" stroked="t" strokeweight=".477306pt" strokecolor="#444444">
                <v:path arrowok="t"/>
              </v:shape>
            </v:group>
            <v:group style="position:absolute;left:2902;top:10394;width:224;height:2" coordorigin="2902,10394" coordsize="224,2">
              <v:shape style="position:absolute;left:2902;top:10394;width:224;height:2" coordorigin="2902,10394" coordsize="224,0" path="m2902,10394l3126,10394e" filled="f" stroked="t" strokeweight=".477306pt" strokecolor="#5B5B5B">
                <v:path arrowok="t"/>
              </v:shape>
            </v:group>
            <v:group style="position:absolute;left:3069;top:10397;width:7966;height:2" coordorigin="3069,10397" coordsize="7966,2">
              <v:shape style="position:absolute;left:3069;top:10397;width:7966;height:2" coordorigin="3069,10397" coordsize="7966,0" path="m3069,10397l11035,10397e" filled="f" stroked="t" strokeweight=".715958pt" strokecolor="#777777">
                <v:path arrowok="t"/>
              </v:shape>
            </v:group>
            <v:group style="position:absolute;left:4310;top:10394;width:811;height:2" coordorigin="4310,10394" coordsize="811,2">
              <v:shape style="position:absolute;left:4310;top:10394;width:811;height:2" coordorigin="4310,10394" coordsize="811,0" path="m4310,10394l5121,10394e" filled="f" stroked="t" strokeweight=".477306pt" strokecolor="#4B4B4B">
                <v:path arrowok="t"/>
              </v:shape>
            </v:group>
            <v:group style="position:absolute;left:6988;top:10394;width:916;height:2" coordorigin="6988,10394" coordsize="916,2">
              <v:shape style="position:absolute;left:6988;top:10394;width:916;height:2" coordorigin="6988,10394" coordsize="916,0" path="m6988,10394l7904,10394e" filled="f" stroked="t" strokeweight=".477306pt" strokecolor="#5B5B5B">
                <v:path arrowok="t"/>
              </v:shape>
            </v:group>
            <v:group style="position:absolute;left:10119;top:10394;width:420;height:2" coordorigin="10119,10394" coordsize="420,2">
              <v:shape style="position:absolute;left:10119;top:10394;width:420;height:2" coordorigin="10119,10394" coordsize="420,0" path="m10119,10394l10539,10394e" filled="f" stroked="t" strokeweight=".477306pt" strokecolor="#6B6B6B">
                <v:path arrowok="t"/>
              </v:shape>
            </v:group>
            <v:group style="position:absolute;left:10830;top:10394;width:768;height:2" coordorigin="10830,10394" coordsize="768,2">
              <v:shape style="position:absolute;left:10830;top:10394;width:768;height:2" coordorigin="10830,10394" coordsize="768,0" path="m10830,10394l11599,10394e" filled="f" stroked="t" strokeweight=".954611pt" strokecolor="#8C8C8C">
                <v:path arrowok="t"/>
              </v:shape>
            </v:group>
            <v:group style="position:absolute;left:2413;top:10131;width:2;height:1733" coordorigin="2413,10131" coordsize="2,1733">
              <v:shape style="position:absolute;left:2413;top:10131;width:2;height:1733" coordorigin="2413,10131" coordsize="0,1733" path="m2413,11864l2413,10131e" filled="f" stroked="t" strokeweight=".954611pt" strokecolor="#606060">
                <v:path arrowok="t"/>
              </v:shape>
            </v:group>
            <v:group style="position:absolute;left:11591;top:10351;width:2;height:785" coordorigin="11591,10351" coordsize="2,785">
              <v:shape style="position:absolute;left:11591;top:10351;width:2;height:785" coordorigin="11591,10351" coordsize="0,785" path="m11591,11136l11591,10351e" filled="f" stroked="t" strokeweight=".715958pt" strokecolor="#5B5B5B">
                <v:path arrowok="t"/>
              </v:shape>
            </v:group>
            <v:group style="position:absolute;left:358;top:10875;width:2644;height:2" coordorigin="358,10875" coordsize="2644,2">
              <v:shape style="position:absolute;left:358;top:10875;width:2644;height:2" coordorigin="358,10875" coordsize="2644,0" path="m358,10875l3002,10875e" filled="f" stroked="t" strokeweight=".715958pt" strokecolor="#6B6B6B">
                <v:path arrowok="t"/>
              </v:shape>
            </v:group>
            <v:group style="position:absolute;left:2363;top:10873;width:640;height:2" coordorigin="2363,10873" coordsize="640,2">
              <v:shape style="position:absolute;left:2363;top:10873;width:640;height:2" coordorigin="2363,10873" coordsize="640,0" path="m2363,10873l3002,10873e" filled="f" stroked="t" strokeweight=".477306pt" strokecolor="#5B5B5B">
                <v:path arrowok="t"/>
              </v:shape>
            </v:group>
            <v:group style="position:absolute;left:2902;top:10873;width:7484;height:2" coordorigin="2902,10873" coordsize="7484,2">
              <v:shape style="position:absolute;left:2902;top:10873;width:7484;height:2" coordorigin="2902,10873" coordsize="7484,0" path="m2902,10873l10386,10873e" filled="f" stroked="t" strokeweight=".715958pt" strokecolor="#707070">
                <v:path arrowok="t"/>
              </v:shape>
            </v:group>
            <v:group style="position:absolute;left:4644;top:10873;width:477;height:2" coordorigin="4644,10873" coordsize="477,2">
              <v:shape style="position:absolute;left:4644;top:10873;width:477;height:2" coordorigin="4644,10873" coordsize="477,0" path="m4644,10873l5121,10873e" filled="f" stroked="t" strokeweight=".477306pt" strokecolor="#3B3B3B">
                <v:path arrowok="t"/>
              </v:shape>
            </v:group>
            <v:group style="position:absolute;left:6773;top:10873;width:1188;height:2" coordorigin="6773,10873" coordsize="1188,2">
              <v:shape style="position:absolute;left:6773;top:10873;width:1188;height:2" coordorigin="6773,10873" coordsize="1188,0" path="m6773,10873l7961,10873e" filled="f" stroked="t" strokeweight=".477306pt" strokecolor="#575757">
                <v:path arrowok="t"/>
              </v:shape>
            </v:group>
            <v:group style="position:absolute;left:10119;top:10875;width:1480;height:2" coordorigin="10119,10875" coordsize="1480,2">
              <v:shape style="position:absolute;left:10119;top:10875;width:1480;height:2" coordorigin="10119,10875" coordsize="1480,0" path="m10119,10875l11599,10875e" filled="f" stroked="t" strokeweight=".477306pt" strokecolor="#6B6B6B">
                <v:path arrowok="t"/>
              </v:shape>
            </v:group>
            <v:group style="position:absolute;left:368;top:11115;width:1819;height:2" coordorigin="368,11115" coordsize="1819,2">
              <v:shape style="position:absolute;left:368;top:11115;width:1819;height:2" coordorigin="368,11115" coordsize="1819,0" path="m368,11115l2186,11115e" filled="f" stroked="t" strokeweight=".954611pt" strokecolor="#747474">
                <v:path arrowok="t"/>
              </v:shape>
            </v:group>
            <v:group style="position:absolute;left:372;top:10830;width:2;height:306" coordorigin="372,10830" coordsize="2,306">
              <v:shape style="position:absolute;left:372;top:10830;width:2;height:306" coordorigin="372,10830" coordsize="0,306" path="m372,11136l372,10830e" filled="f" stroked="t" strokeweight=".477306pt" strokecolor="#383838">
                <v:path arrowok="t"/>
              </v:shape>
            </v:group>
            <v:group style="position:absolute;left:2129;top:11112;width:873;height:2" coordorigin="2129,11112" coordsize="873,2">
              <v:shape style="position:absolute;left:2129;top:11112;width:873;height:2" coordorigin="2129,11112" coordsize="873,0" path="m2129,11112l3002,11112e" filled="f" stroked="t" strokeweight=".477306pt" strokecolor="#4F4F4F">
                <v:path arrowok="t"/>
              </v:shape>
            </v:group>
            <v:group style="position:absolute;left:4644;top:11112;width:477;height:2" coordorigin="4644,11112" coordsize="477,2">
              <v:shape style="position:absolute;left:4644;top:11112;width:477;height:2" coordorigin="4644,11112" coordsize="477,0" path="m4644,11112l5121,11112e" filled="f" stroked="t" strokeweight=".477306pt" strokecolor="#4F4F4F">
                <v:path arrowok="t"/>
              </v:shape>
            </v:group>
            <v:group style="position:absolute;left:2902;top:11110;width:7804;height:2" coordorigin="2902,11110" coordsize="7804,2">
              <v:shape style="position:absolute;left:2902;top:11110;width:7804;height:2" coordorigin="2902,11110" coordsize="7804,0" path="m2902,11110l10706,11110e" filled="f" stroked="t" strokeweight=".715958pt" strokecolor="#777777">
                <v:path arrowok="t"/>
              </v:shape>
            </v:group>
            <v:group style="position:absolute;left:7365;top:11107;width:539;height:2" coordorigin="7365,11107" coordsize="539,2">
              <v:shape style="position:absolute;left:7365;top:11107;width:539;height:2" coordorigin="7365,11107" coordsize="539,0" path="m7365,11107l7904,11107e" filled="f" stroked="t" strokeweight=".954611pt" strokecolor="#909090">
                <v:path arrowok="t"/>
              </v:shape>
            </v:group>
            <v:group style="position:absolute;left:9164;top:11112;width:1246;height:2" coordorigin="9164,11112" coordsize="1246,2">
              <v:shape style="position:absolute;left:9164;top:11112;width:1246;height:2" coordorigin="9164,11112" coordsize="1246,0" path="m9164,11112l10410,11112e" filled="f" stroked="t" strokeweight=".477306pt" strokecolor="#6B6B6B">
                <v:path arrowok="t"/>
              </v:shape>
            </v:group>
            <v:group style="position:absolute;left:10649;top:11112;width:945;height:2" coordorigin="10649,11112" coordsize="945,2">
              <v:shape style="position:absolute;left:10649;top:11112;width:945;height:2" coordorigin="10649,11112" coordsize="945,0" path="m10649,11112l11594,11112e" filled="f" stroked="t" strokeweight=".715958pt" strokecolor="#909090">
                <v:path arrowok="t"/>
              </v:shape>
            </v:group>
            <v:group style="position:absolute;left:368;top:11354;width:5079;height:2" coordorigin="368,11354" coordsize="5079,2">
              <v:shape style="position:absolute;left:368;top:11354;width:5079;height:2" coordorigin="368,11354" coordsize="5079,0" path="m368,11354l5446,11354e" filled="f" stroked="t" strokeweight=".715958pt" strokecolor="#676767">
                <v:path arrowok="t"/>
              </v:shape>
            </v:group>
            <v:group style="position:absolute;left:372;top:11064;width:2;height:316" coordorigin="372,11064" coordsize="2,316">
              <v:shape style="position:absolute;left:372;top:11064;width:2;height:316" coordorigin="372,11064" coordsize="0,316" path="m372,11380l372,11064e" filled="f" stroked="t" strokeweight=".477306pt" strokecolor="#232323">
                <v:path arrowok="t"/>
              </v:shape>
            </v:group>
            <v:group style="position:absolute;left:1036;top:11093;width:2;height:742" coordorigin="1036,11093" coordsize="2,742">
              <v:shape style="position:absolute;left:1036;top:11093;width:2;height:742" coordorigin="1036,11093" coordsize="0,742" path="m1036,11835l1036,11093e" filled="f" stroked="t" strokeweight=".238653pt" strokecolor="#646464">
                <v:path arrowok="t"/>
              </v:shape>
            </v:group>
            <v:group style="position:absolute;left:5064;top:11352;width:706;height:2" coordorigin="5064,11352" coordsize="706,2">
              <v:shape style="position:absolute;left:5064;top:11352;width:706;height:2" coordorigin="5064,11352" coordsize="706,0" path="m5064,11352l5771,11352e" filled="f" stroked="t" strokeweight=".477306pt" strokecolor="#575757">
                <v:path arrowok="t"/>
              </v:shape>
            </v:group>
            <v:group style="position:absolute;left:5542;top:11354;width:6057;height:2" coordorigin="5542,11354" coordsize="6057,2">
              <v:shape style="position:absolute;left:5542;top:11354;width:6057;height:2" coordorigin="5542,11354" coordsize="6057,0" path="m5542,11354l11599,11354e" filled="f" stroked="t" strokeweight=".715958pt" strokecolor="#747474">
                <v:path arrowok="t"/>
              </v:shape>
            </v:group>
            <v:group style="position:absolute;left:7398;top:11352;width:506;height:2" coordorigin="7398,11352" coordsize="506,2">
              <v:shape style="position:absolute;left:7398;top:11352;width:506;height:2" coordorigin="7398,11352" coordsize="506,0" path="m7398,11352l7904,11352e" filled="f" stroked="t" strokeweight=".477306pt" strokecolor="#646464">
                <v:path arrowok="t"/>
              </v:shape>
            </v:group>
            <v:group style="position:absolute;left:1745;top:11103;width:2;height:1144" coordorigin="1745,11103" coordsize="2,1144">
              <v:shape style="position:absolute;left:1745;top:11103;width:2;height:1144" coordorigin="1745,11103" coordsize="0,1144" path="m1745,12247l1745,11103e" filled="f" stroked="t" strokeweight=".477306pt" strokecolor="#4B4B4B">
                <v:path arrowok="t"/>
              </v:shape>
            </v:group>
            <v:group style="position:absolute;left:7439;top:11107;width:2;height:1139" coordorigin="7439,11107" coordsize="2,1139">
              <v:shape style="position:absolute;left:7439;top:11107;width:2;height:1139" coordorigin="7439,11107" coordsize="0,1139" path="m7439,12247l7439,11107e" filled="f" stroked="t" strokeweight=".954611pt" strokecolor="#6B6B6B">
                <v:path arrowok="t"/>
              </v:shape>
            </v:group>
            <v:group style="position:absolute;left:1036;top:11835;width:2;height:1369" coordorigin="1036,11835" coordsize="2,1369">
              <v:shape style="position:absolute;left:1036;top:11835;width:2;height:1369" coordorigin="1036,11835" coordsize="0,1369" path="m1036,13205l1036,11835e" filled="f" stroked="t" strokeweight=".238653pt" strokecolor="#000000">
                <v:path arrowok="t"/>
              </v:shape>
            </v:group>
            <v:group style="position:absolute;left:2410;top:11806;width:2;height:350" coordorigin="2410,11806" coordsize="2,350">
              <v:shape style="position:absolute;left:2410;top:11806;width:2;height:350" coordorigin="2410,11806" coordsize="0,350" path="m2410,12156l2410,11806e" filled="f" stroked="t" strokeweight=".477306pt" strokecolor="#2F2F2F">
                <v:path arrowok="t"/>
              </v:shape>
            </v:group>
            <v:group style="position:absolute;left:2410;top:12099;width:2;height:302" coordorigin="2410,12099" coordsize="2,302">
              <v:shape style="position:absolute;left:2410;top:12099;width:2;height:302" coordorigin="2410,12099" coordsize="0,302" path="m2410,12400l2410,12099e" filled="f" stroked="t" strokeweight=".477306pt" strokecolor="#181818">
                <v:path arrowok="t"/>
              </v:shape>
            </v:group>
            <v:group style="position:absolute;left:7441;top:12190;width:2;height:589" coordorigin="7441,12190" coordsize="2,589">
              <v:shape style="position:absolute;left:7441;top:12190;width:2;height:589" coordorigin="7441,12190" coordsize="0,589" path="m7441,12778l7441,12190e" filled="f" stroked="t" strokeweight=".477306pt" strokecolor="#4F4F4F">
                <v:path arrowok="t"/>
              </v:shape>
            </v:group>
            <v:group style="position:absolute;left:11594;top:12190;width:2;height:733" coordorigin="11594,12190" coordsize="2,733">
              <v:shape style="position:absolute;left:11594;top:12190;width:2;height:733" coordorigin="11594,12190" coordsize="0,733" path="m11594,12922l11594,12190e" filled="f" stroked="t" strokeweight=".477306pt" strokecolor="#545454">
                <v:path arrowok="t"/>
              </v:shape>
            </v:group>
            <v:group style="position:absolute;left:7441;top:12721;width:2;height:862" coordorigin="7441,12721" coordsize="2,862">
              <v:shape style="position:absolute;left:7441;top:12721;width:2;height:862" coordorigin="7441,12721" coordsize="0,862" path="m7441,13583l7441,12721e" filled="f" stroked="t" strokeweight=".954611pt" strokecolor="#6B6B6B">
                <v:path arrowok="t"/>
              </v:shape>
            </v:group>
            <v:group style="position:absolute;left:1745;top:12190;width:2;height:1297" coordorigin="1745,12190" coordsize="2,1297">
              <v:shape style="position:absolute;left:1745;top:12190;width:2;height:1297" coordorigin="1745,12190" coordsize="0,1297" path="m1745,13487l1745,12190e" filled="f" stroked="t" strokeweight=".954611pt" strokecolor="#646464">
                <v:path arrowok="t"/>
              </v:shape>
            </v:group>
            <v:group style="position:absolute;left:2413;top:12343;width:2;height:948" coordorigin="2413,12343" coordsize="2,948">
              <v:shape style="position:absolute;left:2413;top:12343;width:2;height:948" coordorigin="2413,12343" coordsize="0,948" path="m2413,13291l2413,12343e" filled="f" stroked="t" strokeweight=".954611pt" strokecolor="#646464">
                <v:path arrowok="t"/>
              </v:shape>
            </v:group>
            <v:group style="position:absolute;left:372;top:13056;width:2;height:632" coordorigin="372,13056" coordsize="2,632">
              <v:shape style="position:absolute;left:372;top:13056;width:2;height:632" coordorigin="372,13056" coordsize="0,632" path="m372,13688l372,13056e" filled="f" stroked="t" strokeweight=".477306pt" strokecolor="#1F1F1F">
                <v:path arrowok="t"/>
              </v:shape>
            </v:group>
            <v:group style="position:absolute;left:368;top:13437;width:1604;height:2" coordorigin="368,13437" coordsize="1604,2">
              <v:shape style="position:absolute;left:368;top:13437;width:1604;height:2" coordorigin="368,13437" coordsize="1604,0" path="m368,13437l1971,13437e" filled="f" stroked="t" strokeweight=".954611pt" strokecolor="#747474">
                <v:path arrowok="t"/>
              </v:shape>
            </v:group>
            <v:group style="position:absolute;left:1036;top:13205;width:2;height:254" coordorigin="1036,13205" coordsize="2,254">
              <v:shape style="position:absolute;left:1036;top:13205;width:2;height:254" coordorigin="1036,13205" coordsize="0,254" path="m1036,13458l1036,13205e" filled="f" stroked="t" strokeweight=".238653pt" strokecolor="#6B6B6B">
                <v:path arrowok="t"/>
              </v:shape>
            </v:group>
            <v:group style="position:absolute;left:1914;top:13439;width:506;height:2" coordorigin="1914,13439" coordsize="506,2">
              <v:shape style="position:absolute;left:1914;top:13439;width:506;height:2" coordorigin="1914,13439" coordsize="506,0" path="m1914,13439l2420,13439e" filled="f" stroked="t" strokeweight=".477306pt" strokecolor="#4F4F4F">
                <v:path arrowok="t"/>
              </v:shape>
            </v:group>
            <v:group style="position:absolute;left:2410;top:13176;width:2;height:311" coordorigin="2410,13176" coordsize="2,311">
              <v:shape style="position:absolute;left:2410;top:13176;width:2;height:311" coordorigin="2410,13176" coordsize="0,311" path="m2410,13487l2410,13176e" filled="f" stroked="t" strokeweight=".715958pt" strokecolor="#484848">
                <v:path arrowok="t"/>
              </v:shape>
            </v:group>
            <v:group style="position:absolute;left:1036;top:13444;width:2;height:77" coordorigin="1036,13444" coordsize="2,77">
              <v:shape style="position:absolute;left:1036;top:13444;width:2;height:77" coordorigin="1036,13444" coordsize="0,77" path="m1036,13520l1036,13444e" filled="f" stroked="t" strokeweight=".238653pt" strokecolor="#808080">
                <v:path arrowok="t"/>
              </v:shape>
            </v:group>
            <v:group style="position:absolute;left:1747;top:13415;width:2;height:618" coordorigin="1747,13415" coordsize="2,618">
              <v:shape style="position:absolute;left:1747;top:13415;width:2;height:618" coordorigin="1747,13415" coordsize="0,618" path="m1747,14033l1747,13415e" filled="f" stroked="t" strokeweight=".477306pt" strokecolor="#2F2F2F">
                <v:path arrowok="t"/>
              </v:shape>
            </v:group>
            <v:group style="position:absolute;left:2415;top:13415;width:2;height:618" coordorigin="2415,13415" coordsize="2,618">
              <v:shape style="position:absolute;left:2415;top:13415;width:2;height:618" coordorigin="2415,13415" coordsize="0,618" path="m2415,14033l2415,13415e" filled="f" stroked="t" strokeweight=".477306pt" strokecolor="#343434">
                <v:path arrowok="t"/>
              </v:shape>
            </v:group>
            <v:group style="position:absolute;left:11570;top:13449;width:2;height:211" coordorigin="11570,13449" coordsize="2,211">
              <v:shape style="position:absolute;left:11570;top:13449;width:2;height:211" coordorigin="11570,13449" coordsize="0,211" path="m11570,13659l11570,13449e" filled="f" stroked="t" strokeweight=".715958pt" strokecolor="#B3B3B3">
                <v:path arrowok="t"/>
              </v:shape>
            </v:group>
            <v:group style="position:absolute;left:1036;top:13520;width:2;height:1518" coordorigin="1036,13520" coordsize="2,1518">
              <v:shape style="position:absolute;left:1036;top:13520;width:2;height:1518" coordorigin="1036,13520" coordsize="0,1518" path="m1036,15038l1036,13520e" filled="f" stroked="t" strokeweight=".238653pt" strokecolor="#000000">
                <v:path arrowok="t"/>
              </v:shape>
            </v:group>
            <v:group style="position:absolute;left:7441;top:13492;width:2;height:196" coordorigin="7441,13492" coordsize="2,196">
              <v:shape style="position:absolute;left:7441;top:13492;width:2;height:196" coordorigin="7441,13492" coordsize="0,196" path="m7441,13688l7441,13492e" filled="f" stroked="t" strokeweight=".715958pt" strokecolor="#575757">
                <v:path arrowok="t"/>
              </v:shape>
            </v:group>
            <v:group style="position:absolute;left:7446;top:13631;width:2;height:402" coordorigin="7446,13631" coordsize="2,402">
              <v:shape style="position:absolute;left:7446;top:13631;width:2;height:402" coordorigin="7446,13631" coordsize="0,402" path="m7446,14033l7446,13631e" filled="f" stroked="t" strokeweight=".477306pt" strokecolor="#3B3B3B">
                <v:path arrowok="t"/>
              </v:shape>
            </v:group>
            <v:group style="position:absolute;left:1747;top:13975;width:2;height:2159" coordorigin="1747,13975" coordsize="2,2159">
              <v:shape style="position:absolute;left:1747;top:13975;width:2;height:2159" coordorigin="1747,13975" coordsize="0,2159" path="m1747,16135l1747,13975e" filled="f" stroked="t" strokeweight=".715958pt" strokecolor="#606060">
                <v:path arrowok="t"/>
              </v:shape>
            </v:group>
            <v:group style="position:absolute;left:2415;top:13975;width:2;height:737" coordorigin="2415,13975" coordsize="2,737">
              <v:shape style="position:absolute;left:2415;top:13975;width:2;height:737" coordorigin="2415,13975" coordsize="0,737" path="m2415,14713l2415,13975e" filled="f" stroked="t" strokeweight=".715958pt" strokecolor="#545454">
                <v:path arrowok="t"/>
              </v:shape>
            </v:group>
            <v:group style="position:absolute;left:7446;top:13975;width:2;height:2159" coordorigin="7446,13975" coordsize="2,2159">
              <v:shape style="position:absolute;left:7446;top:13975;width:2;height:2159" coordorigin="7446,13975" coordsize="0,2159" path="m7446,16135l7446,13975e" filled="f" stroked="t" strokeweight=".715958pt" strokecolor="#646464">
                <v:path arrowok="t"/>
              </v:shape>
            </v:group>
            <v:group style="position:absolute;left:11596;top:13631;width:2;height:1087" coordorigin="11596,13631" coordsize="2,1087">
              <v:shape style="position:absolute;left:11596;top:13631;width:2;height:1087" coordorigin="11596,13631" coordsize="0,1087" path="m11596,14717l11596,13631e" filled="f" stroked="t" strokeweight=".715958pt" strokecolor="#5B5B5B">
                <v:path arrowok="t"/>
              </v:shape>
            </v:group>
            <v:group style="position:absolute;left:7016;top:14684;width:425;height:2" coordorigin="7016,14684" coordsize="425,2">
              <v:shape style="position:absolute;left:7016;top:14684;width:425;height:2" coordorigin="7016,14684" coordsize="425,0" path="m7016,14684l7441,14684e" filled="f" stroked="t" strokeweight=".238653pt" strokecolor="#6B6B6B">
                <v:path arrowok="t"/>
              </v:shape>
            </v:group>
            <v:group style="position:absolute;left:2396;top:14684;width:2;height:158" coordorigin="2396,14684" coordsize="2,158">
              <v:shape style="position:absolute;left:2396;top:14684;width:2;height:158" coordorigin="2396,14684" coordsize="0,158" path="m2396,14842l2396,14684e" filled="f" stroked="t" strokeweight="1.193264pt" strokecolor="#646464">
                <v:path arrowok="t"/>
              </v:shape>
            </v:group>
            <v:group style="position:absolute;left:1895;top:16130;width:539;height:2" coordorigin="1895,16130" coordsize="539,2">
              <v:shape style="position:absolute;left:1895;top:16130;width:539;height:2" coordorigin="1895,16130" coordsize="539,0" path="m1895,16130l2434,16130e" filled="f" stroked="t" strokeweight=".477306pt" strokecolor="#4F4F4F">
                <v:path arrowok="t"/>
              </v:shape>
            </v:group>
            <v:group style="position:absolute;left:2415;top:14813;width:2;height:1321" coordorigin="2415,14813" coordsize="2,1321">
              <v:shape style="position:absolute;left:2415;top:14813;width:2;height:1321" coordorigin="2415,14813" coordsize="0,1321" path="m2415,16135l2415,14813e" filled="f" stroked="t" strokeweight=".715958pt" strokecolor="#575757">
                <v:path arrowok="t"/>
              </v:shape>
            </v:group>
            <v:group style="position:absolute;left:1895;top:16125;width:4744;height:2" coordorigin="1895,16125" coordsize="4744,2">
              <v:shape style="position:absolute;left:1895;top:16125;width:4744;height:2" coordorigin="1895,16125" coordsize="4744,0" path="m1895,16125l6639,16125e" filled="f" stroked="t" strokeweight=".715958pt" strokecolor="#777777">
                <v:path arrowok="t"/>
              </v:shape>
            </v:group>
            <v:group style="position:absolute;left:368;top:16125;width:487;height:2" coordorigin="368,16125" coordsize="487,2">
              <v:shape style="position:absolute;left:368;top:16125;width:487;height:2" coordorigin="368,16125" coordsize="487,0" path="m368,16125l854,16125e" filled="f" stroked="t" strokeweight=".954611pt" strokecolor="#707070">
                <v:path arrowok="t"/>
              </v:shape>
            </v:group>
            <v:group style="position:absolute;left:375;top:15009;width:2;height:1125" coordorigin="375,15009" coordsize="2,1125">
              <v:shape style="position:absolute;left:375;top:15009;width:2;height:1125" coordorigin="375,15009" coordsize="0,1125" path="m375,16135l375,15009e" filled="f" stroked="t" strokeweight=".715958pt" strokecolor="#4F4F4F">
                <v:path arrowok="t"/>
              </v:shape>
            </v:group>
            <v:group style="position:absolute;left:368;top:16127;width:1604;height:2" coordorigin="368,16127" coordsize="1604,2">
              <v:shape style="position:absolute;left:368;top:16127;width:1604;height:2" coordorigin="368,16127" coordsize="1604,0" path="m368,16127l1971,16127e" filled="f" stroked="t" strokeweight=".715958pt" strokecolor="#575757">
                <v:path arrowok="t"/>
              </v:shape>
            </v:group>
            <v:group style="position:absolute;left:1036;top:15038;width:2;height:1082" coordorigin="1036,15038" coordsize="2,1082">
              <v:shape style="position:absolute;left:1036;top:15038;width:2;height:1082" coordorigin="1036,15038" coordsize="0,1082" path="m1036,16120l1036,15038e" filled="f" stroked="t" strokeweight=".238653pt" strokecolor="#2F2F2F">
                <v:path arrowok="t"/>
              </v:shape>
            </v:group>
            <v:group style="position:absolute;left:1007;top:16125;width:764;height:2" coordorigin="1007,16125" coordsize="764,2">
              <v:shape style="position:absolute;left:1007;top:16125;width:764;height:2" coordorigin="1007,16125" coordsize="764,0" path="m1007,16125l1771,16125e" filled="f" stroked="t" strokeweight=".477306pt" strokecolor="#3B3B3B">
                <v:path arrowok="t"/>
              </v:shape>
            </v:group>
            <v:group style="position:absolute;left:5713;top:16125;width:1117;height:2" coordorigin="5713,16125" coordsize="1117,2">
              <v:shape style="position:absolute;left:5713;top:16125;width:1117;height:2" coordorigin="5713,16125" coordsize="1117,0" path="m5713,16125l6830,16125e" filled="f" stroked="t" strokeweight=".477306pt" strokecolor="#707070">
                <v:path arrowok="t"/>
              </v:shape>
            </v:group>
            <v:group style="position:absolute;left:6740;top:16125;width:1165;height:2" coordorigin="6740,16125" coordsize="1165,2">
              <v:shape style="position:absolute;left:6740;top:16125;width:1165;height:2" coordorigin="6740,16125" coordsize="1165,0" path="m6740,16125l7904,16125e" filled="f" stroked="t" strokeweight=".954611pt" strokecolor="#878787">
                <v:path arrowok="t"/>
              </v:shape>
            </v:group>
            <v:group style="position:absolute;left:7847;top:16125;width:1484;height:2" coordorigin="7847,16125" coordsize="1484,2">
              <v:shape style="position:absolute;left:7847;top:16125;width:1484;height:2" coordorigin="7847,16125" coordsize="1484,0" path="m7847,16125l9331,16125e" filled="f" stroked="t" strokeweight=".477306pt" strokecolor="#707070">
                <v:path arrowok="t"/>
              </v:shape>
            </v:group>
            <v:group style="position:absolute;left:8926;top:16127;width:2134;height:2" coordorigin="8926,16127" coordsize="2134,2">
              <v:shape style="position:absolute;left:8926;top:16127;width:2134;height:2" coordorigin="8926,16127" coordsize="2134,0" path="m8926,16127l11059,16127e" filled="f" stroked="t" strokeweight=".954611pt" strokecolor="#8C8C8C">
                <v:path arrowok="t"/>
              </v:shape>
            </v:group>
            <v:group style="position:absolute;left:10978;top:16125;width:625;height:2" coordorigin="10978,16125" coordsize="625,2">
              <v:shape style="position:absolute;left:10978;top:16125;width:625;height:2" coordorigin="10978,16125" coordsize="625,0" path="m10978,16125l11603,16125e" filled="f" stroked="t" strokeweight=".477306pt" strokecolor="#7C7C7C">
                <v:path arrowok="t"/>
              </v:shape>
            </v:group>
            <v:group style="position:absolute;left:11594;top:14291;width:2;height:1838" coordorigin="11594,14291" coordsize="2,1838">
              <v:shape style="position:absolute;left:11594;top:14291;width:2;height:1838" coordorigin="11594,14291" coordsize="0,1838" path="m11594,16130l11594,14291e" filled="f" stroked="t" strokeweight=".954611pt" strokecolor="#707070">
                <v:path arrowok="t"/>
              </v:shape>
            </v:group>
            <v:group style="position:absolute;left:11382;top:13701;width:174;height:256" coordorigin="11382,13701" coordsize="174,256">
              <v:shape style="position:absolute;left:11382;top:13701;width:174;height:256" coordorigin="11382,13701" coordsize="174,256" path="m11382,13701l11556,13701,11556,13957,11382,13957,11382,13701e" filled="t" fillcolor="#EB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193.547394pt;margin-top:-19.398796pt;width:1.909222pt;height:19.983926pt;mso-position-horizontal-relative:page;mso-position-vertical-relative:paragraph;z-index:-17088" coordorigin="3871,-388" coordsize="38,400">
            <v:group style="position:absolute;left:3897;top:-371;width:2;height:72" coordorigin="3897,-371" coordsize="2,72">
              <v:shape style="position:absolute;left:3897;top:-371;width:2;height:72" coordorigin="3897,-371" coordsize="0,72" path="m3897,-299l3897,-371e" filled="f" stroked="t" strokeweight=".954611pt" strokecolor="#576087">
                <v:path arrowok="t"/>
              </v:shape>
            </v:group>
            <v:group style="position:absolute;left:3890;top:-376;width:2;height:345" coordorigin="3890,-376" coordsize="2,345">
              <v:shape style="position:absolute;left:3890;top:-376;width:2;height:345" coordorigin="3890,-376" coordsize="0,345" path="m3890,-31l3890,-376e" filled="f" stroked="t" strokeweight="1.193264pt" strokecolor="#444B97">
                <v:path arrowok="t"/>
              </v:shape>
            </v:group>
            <v:group style="position:absolute;left:3890;top:-165;width:2;height:158" coordorigin="3890,-165" coordsize="2,158">
              <v:shape style="position:absolute;left:3890;top:-165;width:2;height:158" coordorigin="3890,-165" coordsize="0,158" path="m3890,-7l3890,-165e" filled="f" stroked="t" strokeweight="1.909222pt" strokecolor="#2828A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72.784607pt;margin-top:-8.269201pt;width:.1pt;height:7.899721pt;mso-position-horizontal-relative:page;mso-position-vertical-relative:paragraph;z-index:-17086" coordorigin="3456,-165" coordsize="2,158">
            <v:shape style="position:absolute;left:3456;top:-165;width:2;height:158" coordorigin="3456,-165" coordsize="0,158" path="m3456,-7l3456,-165e" filled="f" stroked="t" strokeweight=".238653pt" strokecolor="#00000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7.576599pt;margin-top:23.422049pt;width:23.098601pt;height:10.0pt;mso-position-horizontal-relative:page;mso-position-vertical-relative:paragraph;z-index:-1707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D3D3D"/>
                      <w:spacing w:val="0"/>
                      <w:w w:val="100"/>
                    </w:rPr>
                    <w:t>itf.Eri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9E9E9E"/>
          <w:w w:val="42"/>
          <w:position w:val="12"/>
        </w:rPr>
        <w:t>\</w:t>
      </w:r>
      <w:r>
        <w:rPr>
          <w:rFonts w:ascii="Arial" w:hAnsi="Arial" w:cs="Arial" w:eastAsia="Arial"/>
          <w:sz w:val="20"/>
          <w:szCs w:val="20"/>
          <w:color w:val="9E9E9E"/>
          <w:spacing w:val="-40"/>
          <w:w w:val="100"/>
          <w:position w:val="12"/>
        </w:rPr>
        <w:t> </w:t>
      </w:r>
      <w:r>
        <w:rPr>
          <w:rFonts w:ascii="Arial" w:hAnsi="Arial" w:cs="Arial" w:eastAsia="Arial"/>
          <w:sz w:val="20"/>
          <w:szCs w:val="20"/>
          <w:color w:val="797979"/>
          <w:spacing w:val="0"/>
          <w:w w:val="81"/>
          <w:position w:val="12"/>
        </w:rPr>
        <w:t>tf.</w:t>
      </w:r>
      <w:r>
        <w:rPr>
          <w:rFonts w:ascii="Arial" w:hAnsi="Arial" w:cs="Arial" w:eastAsia="Arial"/>
          <w:sz w:val="20"/>
          <w:szCs w:val="20"/>
          <w:color w:val="797979"/>
          <w:spacing w:val="-41"/>
          <w:w w:val="100"/>
          <w:position w:val="12"/>
        </w:rPr>
        <w:t> </w:t>
      </w:r>
      <w:r>
        <w:rPr>
          <w:rFonts w:ascii="Arial" w:hAnsi="Arial" w:cs="Arial" w:eastAsia="Arial"/>
          <w:sz w:val="27"/>
          <w:szCs w:val="27"/>
          <w:color w:val="3D3D3D"/>
          <w:spacing w:val="0"/>
          <w:w w:val="80"/>
          <w:position w:val="1"/>
        </w:rPr>
        <w:t>li&lt;•</w:t>
      </w:r>
      <w:r>
        <w:rPr>
          <w:rFonts w:ascii="Arial" w:hAnsi="Arial" w:cs="Arial" w:eastAsia="Arial"/>
          <w:sz w:val="27"/>
          <w:szCs w:val="27"/>
          <w:color w:val="3D3D3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7"/>
          <w:szCs w:val="27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80"/>
          <w:szCs w:val="80"/>
          <w:color w:val="4B5275"/>
          <w:spacing w:val="0"/>
          <w:w w:val="54"/>
          <w:i/>
          <w:position w:val="1"/>
        </w:rPr>
        <w:t>m1</w:t>
      </w:r>
      <w:r>
        <w:rPr>
          <w:rFonts w:ascii="Times New Roman" w:hAnsi="Times New Roman" w:cs="Times New Roman" w:eastAsia="Times New Roman"/>
          <w:sz w:val="80"/>
          <w:szCs w:val="80"/>
          <w:color w:val="4B5275"/>
          <w:spacing w:val="-85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73"/>
          <w:szCs w:val="73"/>
          <w:color w:val="4B5275"/>
          <w:spacing w:val="0"/>
          <w:w w:val="55"/>
          <w:position w:val="1"/>
        </w:rPr>
        <w:t>a,</w:t>
      </w:r>
      <w:r>
        <w:rPr>
          <w:rFonts w:ascii="Times New Roman" w:hAnsi="Times New Roman" w:cs="Times New Roman" w:eastAsia="Times New Roman"/>
          <w:sz w:val="73"/>
          <w:szCs w:val="73"/>
          <w:color w:val="4B5275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73"/>
          <w:szCs w:val="73"/>
          <w:color w:val="4B5275"/>
          <w:spacing w:val="0"/>
          <w:w w:val="100"/>
          <w:position w:val="1"/>
        </w:rPr>
      </w:r>
      <w:r>
        <w:rPr>
          <w:rFonts w:ascii="Arial" w:hAnsi="Arial" w:cs="Arial" w:eastAsia="Arial"/>
          <w:sz w:val="21"/>
          <w:szCs w:val="21"/>
          <w:color w:val="646464"/>
          <w:spacing w:val="0"/>
          <w:w w:val="100"/>
          <w:position w:val="1"/>
        </w:rPr>
        <w:t>i</w:t>
      </w:r>
      <w:r>
        <w:rPr>
          <w:rFonts w:ascii="Arial" w:hAnsi="Arial" w:cs="Arial" w:eastAsia="Arial"/>
          <w:sz w:val="21"/>
          <w:szCs w:val="21"/>
          <w:color w:val="646464"/>
          <w:spacing w:val="-57"/>
          <w:w w:val="100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64646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1"/>
          <w:szCs w:val="21"/>
          <w:color w:val="64646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46"/>
          <w:szCs w:val="46"/>
          <w:color w:val="4B5275"/>
          <w:spacing w:val="-83"/>
          <w:w w:val="37"/>
          <w:position w:val="25"/>
        </w:rPr>
        <w:t>F</w:t>
      </w:r>
      <w:r>
        <w:rPr>
          <w:rFonts w:ascii="Times New Roman" w:hAnsi="Times New Roman" w:cs="Times New Roman" w:eastAsia="Times New Roman"/>
          <w:sz w:val="46"/>
          <w:szCs w:val="46"/>
          <w:color w:val="3D468E"/>
          <w:spacing w:val="0"/>
          <w:w w:val="93"/>
          <w:position w:val="25"/>
        </w:rPr>
        <w:t>:z:L\</w:t>
      </w:r>
      <w:r>
        <w:rPr>
          <w:rFonts w:ascii="Times New Roman" w:hAnsi="Times New Roman" w:cs="Times New Roman" w:eastAsia="Times New Roman"/>
          <w:sz w:val="46"/>
          <w:szCs w:val="46"/>
          <w:color w:val="3D468E"/>
          <w:spacing w:val="0"/>
          <w:w w:val="94"/>
          <w:position w:val="25"/>
        </w:rPr>
        <w:t>N</w:t>
      </w:r>
      <w:r>
        <w:rPr>
          <w:rFonts w:ascii="Times New Roman" w:hAnsi="Times New Roman" w:cs="Times New Roman" w:eastAsia="Times New Roman"/>
          <w:sz w:val="46"/>
          <w:szCs w:val="4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60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.109093pt;margin-top:-16.881935pt;width:20.259781pt;height:46pt;mso-position-horizontal-relative:page;mso-position-vertical-relative:paragraph;z-index:-17074" type="#_x0000_t202" filled="f" stroked="f">
            <v:textbox inset="0,0,0,0">
              <w:txbxContent>
                <w:p>
                  <w:pPr>
                    <w:spacing w:before="0" w:after="0" w:line="920" w:lineRule="exact"/>
                    <w:ind w:right="-178"/>
                    <w:jc w:val="left"/>
                    <w:rPr>
                      <w:rFonts w:ascii="Times New Roman" w:hAnsi="Times New Roman" w:cs="Times New Roman" w:eastAsia="Times New Roman"/>
                      <w:sz w:val="92"/>
                      <w:szCs w:val="9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313131"/>
                      <w:spacing w:val="0"/>
                      <w:w w:val="158"/>
                      <w:b/>
                      <w:bCs/>
                      <w:i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176" w:lineRule="exact"/>
        <w:ind w:left="3727" w:right="-20"/>
        <w:jc w:val="left"/>
        <w:tabs>
          <w:tab w:pos="1010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-5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13"/>
          <w:position w:val="-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-5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-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13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-5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13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5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15"/>
          <w:position w:val="-5"/>
        </w:rPr>
        <w:t>G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251"/>
          <w:position w:val="-5"/>
        </w:rPr>
        <w:t>I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8"/>
          <w:szCs w:val="8"/>
          <w:color w:val="4B4B4B"/>
          <w:spacing w:val="0"/>
          <w:w w:val="114"/>
          <w:position w:val="-2"/>
        </w:rPr>
        <w:t>1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133" w:lineRule="exact"/>
        <w:ind w:left="887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14"/>
          <w:position w:val="-2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609" w:right="-20"/>
        <w:jc w:val="left"/>
        <w:tabs>
          <w:tab w:pos="3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  <w:position w:val="-1"/>
        </w:rPr>
        <w:t>BÜYÜKSEHIR</w:t>
      </w:r>
      <w:r>
        <w:rPr>
          <w:rFonts w:ascii="Arial" w:hAnsi="Arial" w:cs="Arial" w:eastAsia="Arial"/>
          <w:sz w:val="15"/>
          <w:szCs w:val="15"/>
          <w:color w:val="313131"/>
          <w:spacing w:val="8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662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08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35" w:right="-20"/>
        <w:jc w:val="left"/>
        <w:tabs>
          <w:tab w:pos="1520" w:val="left"/>
          <w:tab w:pos="3060" w:val="left"/>
          <w:tab w:pos="544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9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9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:06.05.2017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8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No:2782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04:32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0507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413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39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38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40" w:right="-20"/>
        <w:jc w:val="left"/>
        <w:tabs>
          <w:tab w:pos="1520" w:val="left"/>
          <w:tab w:pos="3060" w:val="left"/>
          <w:tab w:pos="4200" w:val="left"/>
          <w:tab w:pos="5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9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4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:06.0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!K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44"/>
        </w:rPr>
        <w:t>:5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1"/>
          <w:w w:val="9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Bildi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0.205627pt;margin-top:5.942235pt;width:5.32948pt;height:18.5pt;mso-position-horizontal-relative:page;mso-position-vertical-relative:paragraph;z-index:-17073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5"/>
                    <w:jc w:val="left"/>
                    <w:rPr>
                      <w:rFonts w:ascii="Arial" w:hAnsi="Arial" w:cs="Arial" w:eastAsia="Arial"/>
                      <w:sz w:val="37"/>
                      <w:szCs w:val="37"/>
                    </w:rPr>
                  </w:pPr>
                  <w:rPr/>
                  <w:r>
                    <w:rPr>
                      <w:rFonts w:ascii="Arial" w:hAnsi="Arial" w:cs="Arial" w:eastAsia="Arial"/>
                      <w:sz w:val="37"/>
                      <w:szCs w:val="37"/>
                      <w:color w:val="CCCCCC"/>
                      <w:spacing w:val="0"/>
                      <w:w w:val="103"/>
                    </w:rPr>
                    <w:t>.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1301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45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943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no:43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40" w:right="-20"/>
        <w:jc w:val="left"/>
        <w:tabs>
          <w:tab w:pos="1500" w:val="left"/>
          <w:tab w:pos="4720" w:val="left"/>
          <w:tab w:pos="7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7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4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9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9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8" w:lineRule="exact"/>
        <w:ind w:left="140" w:right="-20"/>
        <w:jc w:val="left"/>
        <w:tabs>
          <w:tab w:pos="354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8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4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4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7"/>
          <w:position w:val="-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1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Ot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2"/>
        </w:rPr>
        <w:t>Yıkama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356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14"/>
          <w:position w:val="-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99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74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9"/>
          <w:position w:val="-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2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2"/>
        </w:rPr>
        <w:t>aTıc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2"/>
        </w:rPr>
        <w:t>Ka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1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2"/>
          <w:position w:val="-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213"/>
          <w:position w:val="-2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8"/>
          <w:w w:val="213"/>
          <w:position w:val="-2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87"/>
          <w:position w:val="-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5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B8BABA"/>
          <w:spacing w:val="0"/>
          <w:w w:val="100"/>
          <w:position w:val="-2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B8BABA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4"/>
          <w:position w:val="-2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8"/>
          <w:w w:val="104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89"/>
          <w:position w:val="-2"/>
        </w:rPr>
        <w:t>li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2"/>
        </w:rPr>
        <w:t>ki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1"/>
          <w:position w:val="1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0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10"/>
          <w:w w:val="112"/>
          <w:position w:val="1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  <w:position w:val="1"/>
        </w:rPr>
        <w:t>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66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Kont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5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9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3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04:45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8" w:after="0" w:line="336" w:lineRule="auto"/>
        <w:ind w:left="2079" w:right="2217" w:firstLine="-1949"/>
        <w:jc w:val="left"/>
        <w:tabs>
          <w:tab w:pos="2060" w:val="left"/>
          <w:tab w:pos="5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b/>
          <w:bCs/>
        </w:rPr>
        <w:t>:Engi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b/>
          <w:bCs/>
        </w:rPr>
        <w:t>UZTEMUR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8"/>
          <w:w w:val="64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Yunus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UZT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MUR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9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59" w:lineRule="exact"/>
        <w:ind w:left="2074" w:right="-20"/>
        <w:jc w:val="left"/>
        <w:tabs>
          <w:tab w:pos="458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54"/>
          <w:position w:val="1"/>
        </w:rPr>
        <w:t>r-.-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33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11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1"/>
        </w:rPr>
        <w:t>04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9"/>
          <w:w w:val="11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1"/>
        </w:rPr>
        <w:t>37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30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0"/>
        </w:rPr>
        <w:t>6262-35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left="135" w:right="-20"/>
        <w:jc w:val="left"/>
        <w:tabs>
          <w:tab w:pos="2060" w:val="left"/>
          <w:tab w:pos="4620" w:val="left"/>
          <w:tab w:pos="7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92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5"/>
          <w:position w:val="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3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left="4641" w:right="-20"/>
        <w:jc w:val="left"/>
        <w:tabs>
          <w:tab w:pos="7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46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9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</w:rPr>
        <w:t>mni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t-Jandarma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1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:04:45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079" w:right="-20"/>
        <w:jc w:val="left"/>
        <w:tabs>
          <w:tab w:pos="4620" w:val="left"/>
          <w:tab w:pos="7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09" w:lineRule="exact"/>
        <w:ind w:left="135" w:right="-20"/>
        <w:jc w:val="left"/>
        <w:tabs>
          <w:tab w:pos="2060" w:val="left"/>
          <w:tab w:pos="460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Saati:-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3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4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yıs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116" w:right="-20"/>
        <w:jc w:val="left"/>
        <w:tabs>
          <w:tab w:pos="540" w:val="left"/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4B4B4B"/>
          <w:spacing w:val="0"/>
          <w:w w:val="155"/>
          <w:position w:val="8"/>
        </w:rPr>
        <w:t>ir·</w:t>
      </w:r>
      <w:r>
        <w:rPr>
          <w:rFonts w:ascii="Times New Roman" w:hAnsi="Times New Roman" w:cs="Times New Roman" w:eastAsia="Times New Roman"/>
          <w:sz w:val="15"/>
          <w:szCs w:val="15"/>
          <w:color w:val="4B4B4B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4B4B4B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2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-1"/>
        </w:rPr>
        <w:t>Saati:-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208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3" w:after="0" w:line="240" w:lineRule="auto"/>
        <w:ind w:left="208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7" w:lineRule="auto"/>
        <w:ind w:left="140" w:right="1563" w:firstLine="-14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kamyonetin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12" w:lineRule="exact"/>
        <w:ind w:left="4578" w:right="396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  <w:position w:val="-1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99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8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130" w:right="-20"/>
        <w:jc w:val="left"/>
        <w:tabs>
          <w:tab w:pos="2140" w:val="left"/>
          <w:tab w:pos="4600" w:val="left"/>
          <w:tab w:pos="6500" w:val="left"/>
          <w:tab w:pos="8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5"/>
          <w:szCs w:val="15"/>
          <w:color w:val="313131"/>
          <w:spacing w:val="0"/>
          <w:w w:val="100"/>
          <w:position w:val="5"/>
        </w:rPr>
        <w:t>Su</w:t>
      </w:r>
      <w:r>
        <w:rPr>
          <w:rFonts w:ascii="Times New Roman" w:hAnsi="Times New Roman" w:cs="Times New Roman" w:eastAsia="Times New Roman"/>
          <w:sz w:val="15"/>
          <w:szCs w:val="15"/>
          <w:color w:val="313131"/>
          <w:spacing w:val="3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13131"/>
          <w:spacing w:val="0"/>
          <w:w w:val="100"/>
          <w:position w:val="5"/>
        </w:rPr>
        <w:t>ile</w:t>
      </w:r>
      <w:r>
        <w:rPr>
          <w:rFonts w:ascii="Times New Roman" w:hAnsi="Times New Roman" w:cs="Times New Roman" w:eastAsia="Times New Roman"/>
          <w:sz w:val="15"/>
          <w:szCs w:val="15"/>
          <w:color w:val="313131"/>
          <w:spacing w:val="-3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13131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313131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35"/>
          <w:position w:val="-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  <w:position w:val="-5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jK.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5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07" w:lineRule="exact"/>
        <w:ind w:left="4833" w:right="-20"/>
        <w:jc w:val="left"/>
        <w:tabs>
          <w:tab w:pos="6500" w:val="left"/>
          <w:tab w:pos="806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25"/>
          <w:szCs w:val="25"/>
          <w:color w:val="313131"/>
          <w:spacing w:val="0"/>
          <w:w w:val="195"/>
          <w:position w:val="8"/>
        </w:rPr>
        <w:t>ı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  <w:position w:val="8"/>
        </w:rPr>
      </w:r>
      <w:r>
        <w:rPr>
          <w:rFonts w:ascii="Arial" w:hAnsi="Arial" w:cs="Arial" w:eastAsia="Arial"/>
          <w:sz w:val="48"/>
          <w:szCs w:val="48"/>
          <w:color w:val="727272"/>
          <w:spacing w:val="0"/>
          <w:w w:val="59"/>
          <w:position w:val="-1"/>
        </w:rPr>
        <w:t>ı</w:t>
      </w:r>
      <w:r>
        <w:rPr>
          <w:rFonts w:ascii="Arial" w:hAnsi="Arial" w:cs="Arial" w:eastAsia="Arial"/>
          <w:sz w:val="48"/>
          <w:szCs w:val="48"/>
          <w:color w:val="727272"/>
          <w:spacing w:val="-68"/>
          <w:w w:val="59"/>
          <w:position w:val="-1"/>
        </w:rPr>
        <w:t> </w:t>
      </w:r>
      <w:r>
        <w:rPr>
          <w:rFonts w:ascii="Arial" w:hAnsi="Arial" w:cs="Arial" w:eastAsia="Arial"/>
          <w:sz w:val="48"/>
          <w:szCs w:val="48"/>
          <w:color w:val="727272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8"/>
          <w:szCs w:val="48"/>
          <w:color w:val="727272"/>
          <w:spacing w:val="0"/>
          <w:w w:val="100"/>
          <w:position w:val="-1"/>
        </w:rPr>
      </w:r>
      <w:r>
        <w:rPr>
          <w:rFonts w:ascii="Arial" w:hAnsi="Arial" w:cs="Arial" w:eastAsia="Arial"/>
          <w:sz w:val="31"/>
          <w:szCs w:val="31"/>
          <w:color w:val="313131"/>
          <w:spacing w:val="0"/>
          <w:w w:val="59"/>
          <w:position w:val="1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ind w:right="232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kamyoneti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şoför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mahalli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kısmı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halinde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bulunduğ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yıkama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bölümünü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94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6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30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tesisatı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tamamen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Araçta: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15.000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yıkam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40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bölümünde:5.00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.Toplam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8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20.000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dir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2" w:lineRule="auto"/>
        <w:ind w:left="107" w:right="218" w:firstLine="2035"/>
        <w:jc w:val="right"/>
        <w:tabs>
          <w:tab w:pos="2040" w:val="left"/>
          <w:tab w:pos="2740" w:val="left"/>
          <w:tab w:pos="3260" w:val="left"/>
          <w:tab w:pos="8340" w:val="left"/>
          <w:tab w:pos="9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yıkamacı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halindeki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98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BMC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açık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kamyoneti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şoför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mahallinde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incelene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kamera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kayıtlarına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anide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parlaması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sonrası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öğrenilemeye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12-13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yaşların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2" w:lineRule="auto"/>
        <w:ind w:left="2070" w:right="209" w:firstLine="1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erke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çocuğu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kayıtlarda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görülmesi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kaste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madde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benzin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vb)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çıkarıldığı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56" w:lineRule="auto"/>
        <w:ind w:left="130" w:right="3930" w:firstLine="5"/>
        <w:jc w:val="left"/>
        <w:tabs>
          <w:tab w:pos="2060" w:val="left"/>
          <w:tab w:pos="668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2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8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5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31"/>
          <w:szCs w:val="31"/>
          <w:color w:val="4B4B4B"/>
          <w:spacing w:val="0"/>
          <w:w w:val="73"/>
          <w:position w:val="-2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left="135" w:right="-20"/>
        <w:jc w:val="left"/>
        <w:tabs>
          <w:tab w:pos="560" w:val="left"/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Courier New" w:hAnsi="Courier New" w:cs="Courier New" w:eastAsia="Courier New"/>
          <w:sz w:val="22"/>
          <w:szCs w:val="22"/>
          <w:color w:val="313131"/>
          <w:spacing w:val="-62"/>
          <w:w w:val="100"/>
          <w:position w:val="2"/>
        </w:rPr>
        <w:t>Y</w:t>
      </w:r>
      <w:r>
        <w:rPr>
          <w:rFonts w:ascii="Courier New" w:hAnsi="Courier New" w:cs="Courier New" w:eastAsia="Courier New"/>
          <w:sz w:val="22"/>
          <w:szCs w:val="22"/>
          <w:color w:val="4B4B4B"/>
          <w:spacing w:val="0"/>
          <w:w w:val="100"/>
          <w:position w:val="2"/>
        </w:rPr>
        <w:t>·</w:t>
      </w:r>
      <w:r>
        <w:rPr>
          <w:rFonts w:ascii="Courier New" w:hAnsi="Courier New" w:cs="Courier New" w:eastAsia="Courier New"/>
          <w:sz w:val="22"/>
          <w:szCs w:val="22"/>
          <w:color w:val="4B4B4B"/>
          <w:spacing w:val="-103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B4B4B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2"/>
          <w:szCs w:val="22"/>
          <w:color w:val="4B4B4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•n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Halit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ORAL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Otopar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1"/>
        </w:rPr>
        <w:t>görevlisi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  <w:position w:val="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w w:val="119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119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47"/>
        </w:rPr>
        <w:t>_,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1"/>
        </w:rPr>
        <w:t>.,ı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left="135" w:right="-20"/>
        <w:jc w:val="left"/>
        <w:tabs>
          <w:tab w:pos="2100" w:val="left"/>
          <w:tab w:pos="5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3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3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6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1"/>
          <w:w w:val="11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7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4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7"/>
          <w:w w:val="9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2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7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26" w:right="-20"/>
        <w:jc w:val="left"/>
        <w:tabs>
          <w:tab w:pos="1040" w:val="left"/>
          <w:tab w:pos="8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17" w:lineRule="exact"/>
        <w:ind w:left="2180" w:right="1608"/>
        <w:jc w:val="center"/>
        <w:tabs>
          <w:tab w:pos="4700" w:val="left"/>
          <w:tab w:pos="856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w w:val="98"/>
          <w:position w:val="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itnıi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86"/>
          <w:position w:val="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24"/>
          <w:position w:val="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83"/>
          <w:position w:val="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95270"/>
          <w:spacing w:val="0"/>
          <w:w w:val="235"/>
          <w:position w:val="2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95270"/>
          <w:spacing w:val="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  <w:position w:val="2"/>
        </w:rPr>
        <w:t>nıiri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0"/>
          <w:w w:val="72"/>
          <w:b/>
          <w:bCs/>
          <w:position w:val="-2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1"/>
          <w:w w:val="72"/>
          <w:b/>
          <w:bCs/>
          <w:position w:val="-2"/>
        </w:rPr>
        <w:t> 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72"/>
          <w:position w:val="-2"/>
        </w:rPr>
        <w:t>q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72"/>
          <w:position w:val="-2"/>
        </w:rPr>
        <w:t> </w:t>
      </w:r>
      <w:r>
        <w:rPr>
          <w:rFonts w:ascii="Arial" w:hAnsi="Arial" w:cs="Arial" w:eastAsia="Arial"/>
          <w:sz w:val="22"/>
          <w:szCs w:val="22"/>
          <w:color w:val="313131"/>
          <w:spacing w:val="5"/>
          <w:w w:val="72"/>
          <w:position w:val="-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0"/>
          <w:w w:val="52"/>
          <w:position w:val="-2"/>
        </w:rPr>
        <w:t>M:wıc</w:t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0"/>
          <w:w w:val="52"/>
          <w:position w:val="-2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0"/>
          <w:w w:val="52"/>
          <w:position w:val="-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16"/>
          <w:w w:val="52"/>
          <w:position w:val="-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13131"/>
          <w:spacing w:val="0"/>
          <w:w w:val="66"/>
          <w:b/>
          <w:bCs/>
          <w:i/>
          <w:position w:val="-2"/>
        </w:rPr>
        <w:t>1n11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left="5081" w:right="549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200" w:bottom="280" w:left="200" w:right="280"/>
        </w:sectPr>
      </w:pPr>
      <w:rPr/>
    </w:p>
    <w:p>
      <w:pPr>
        <w:spacing w:before="1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1" w:lineRule="exact"/>
        <w:ind w:left="159" w:right="-74"/>
        <w:jc w:val="left"/>
        <w:tabs>
          <w:tab w:pos="49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Arial" w:hAnsi="Arial" w:cs="Arial" w:eastAsia="Arial"/>
          <w:sz w:val="18"/>
          <w:szCs w:val="18"/>
          <w:color w:val="A3A5A7"/>
          <w:spacing w:val="0"/>
          <w:w w:val="212"/>
          <w:position w:val="-2"/>
        </w:rPr>
        <w:t>"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12" w:lineRule="exact"/>
        <w:ind w:left="1699" w:right="2419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63B5B"/>
          <w:spacing w:val="-59"/>
          <w:w w:val="403"/>
          <w:position w:val="-7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363B5B"/>
          <w:spacing w:val="-18"/>
          <w:w w:val="88"/>
          <w:position w:val="-7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363B5B"/>
          <w:spacing w:val="0"/>
          <w:w w:val="541"/>
          <w:position w:val="-7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296" w:right="180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4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36" w:lineRule="exact"/>
        <w:ind w:left="-36" w:right="1393"/>
        <w:jc w:val="center"/>
        <w:tabs>
          <w:tab w:pos="10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-1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26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22"/>
          <w:position w:val="-10"/>
        </w:rPr>
        <w:t>a;y,n;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22"/>
          <w:szCs w:val="22"/>
          <w:color w:val="161F89"/>
          <w:spacing w:val="0"/>
          <w:w w:val="600"/>
          <w:position w:val="-10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00" w:right="280"/>
          <w:cols w:num="2" w:equalWidth="0">
            <w:col w:w="5050" w:space="3407"/>
            <w:col w:w="2983"/>
          </w:cols>
        </w:sectPr>
      </w:pPr>
      <w:rPr/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87" w:lineRule="atLeast"/>
        <w:ind w:left="1940" w:right="-78"/>
        <w:jc w:val="left"/>
        <w:tabs>
          <w:tab w:pos="248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30"/>
          <w:position w:val="10"/>
        </w:rPr>
        <w:t>1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10"/>
        </w:rPr>
      </w:r>
      <w:r>
        <w:rPr>
          <w:rFonts w:ascii="Arial" w:hAnsi="Arial" w:cs="Arial" w:eastAsia="Arial"/>
          <w:sz w:val="20"/>
          <w:szCs w:val="20"/>
          <w:color w:val="5B5B5B"/>
          <w:spacing w:val="0"/>
          <w:w w:val="100"/>
          <w:position w:val="0"/>
        </w:rPr>
        <w:t>a</w:t>
      </w:r>
      <w:r>
        <w:rPr>
          <w:rFonts w:ascii="Arial" w:hAnsi="Arial" w:cs="Arial" w:eastAsia="Arial"/>
          <w:sz w:val="20"/>
          <w:szCs w:val="20"/>
          <w:color w:val="5B5B5B"/>
          <w:spacing w:val="3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100"/>
          <w:position w:val="0"/>
        </w:rPr>
        <w:t>G</w:t>
      </w:r>
      <w:r>
        <w:rPr>
          <w:rFonts w:ascii="Arial" w:hAnsi="Arial" w:cs="Arial" w:eastAsia="Arial"/>
          <w:sz w:val="20"/>
          <w:szCs w:val="20"/>
          <w:color w:val="4B4B4B"/>
          <w:spacing w:val="9"/>
          <w:w w:val="101"/>
          <w:position w:val="0"/>
        </w:rPr>
        <w:t>r</w:t>
      </w:r>
      <w:r>
        <w:rPr>
          <w:rFonts w:ascii="Arial" w:hAnsi="Arial" w:cs="Arial" w:eastAsia="Arial"/>
          <w:sz w:val="20"/>
          <w:szCs w:val="20"/>
          <w:color w:val="313131"/>
          <w:spacing w:val="-5"/>
          <w:w w:val="103"/>
          <w:position w:val="0"/>
        </w:rPr>
        <w:t>u</w:t>
      </w:r>
      <w:r>
        <w:rPr>
          <w:rFonts w:ascii="Arial" w:hAnsi="Arial" w:cs="Arial" w:eastAsia="Arial"/>
          <w:sz w:val="20"/>
          <w:szCs w:val="20"/>
          <w:color w:val="4B4B4B"/>
          <w:spacing w:val="-5"/>
          <w:w w:val="117"/>
          <w:position w:val="0"/>
        </w:rPr>
        <w:t>p</w:t>
      </w:r>
      <w:r>
        <w:rPr>
          <w:rFonts w:ascii="Arial" w:hAnsi="Arial" w:cs="Arial" w:eastAsia="Arial"/>
          <w:sz w:val="20"/>
          <w:szCs w:val="20"/>
          <w:color w:val="313131"/>
          <w:spacing w:val="-3"/>
          <w:w w:val="190"/>
          <w:position w:val="0"/>
        </w:rPr>
        <w:t>l</w:t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105"/>
          <w:position w:val="0"/>
        </w:rPr>
        <w:t>ar</w:t>
      </w:r>
      <w:r>
        <w:rPr>
          <w:rFonts w:ascii="Arial" w:hAnsi="Arial" w:cs="Arial" w:eastAsia="Arial"/>
          <w:sz w:val="20"/>
          <w:szCs w:val="20"/>
          <w:color w:val="4B4B4B"/>
          <w:spacing w:val="-2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-3"/>
          <w:w w:val="112"/>
          <w:i/>
          <w:position w:val="0"/>
        </w:rPr>
        <w:t>A</w:t>
      </w:r>
      <w:r>
        <w:rPr>
          <w:rFonts w:ascii="Arial" w:hAnsi="Arial" w:cs="Arial" w:eastAsia="Arial"/>
          <w:sz w:val="20"/>
          <w:szCs w:val="20"/>
          <w:color w:val="4B4B4B"/>
          <w:spacing w:val="9"/>
          <w:w w:val="104"/>
          <w:i/>
          <w:position w:val="0"/>
        </w:rPr>
        <w:t>m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9"/>
          <w:i/>
          <w:position w:val="0"/>
        </w:rPr>
        <w:t>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44" w:lineRule="exact"/>
        <w:ind w:right="-20"/>
        <w:jc w:val="left"/>
        <w:tabs>
          <w:tab w:pos="3840" w:val="left"/>
          <w:tab w:pos="4440" w:val="left"/>
          <w:tab w:pos="6460" w:val="left"/>
        </w:tabs>
        <w:rPr>
          <w:rFonts w:ascii="Arial" w:hAnsi="Arial" w:cs="Arial" w:eastAsia="Arial"/>
          <w:sz w:val="47"/>
          <w:szCs w:val="4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0"/>
          <w:w w:val="53"/>
          <w:position w:val="-35"/>
        </w:rPr>
        <w:t>1</w:t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0"/>
          <w:w w:val="53"/>
          <w:position w:val="-35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6"/>
          <w:w w:val="53"/>
          <w:position w:val="-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3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4"/>
          <w:w w:val="100"/>
          <w:position w:val="-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5"/>
        </w:rPr>
        <w:t>HATiPOGLU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  <w:position w:val="-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5"/>
        </w:rPr>
      </w:r>
      <w:r>
        <w:rPr>
          <w:rFonts w:ascii="Times New Roman" w:hAnsi="Times New Roman" w:cs="Times New Roman" w:eastAsia="Times New Roman"/>
          <w:sz w:val="9"/>
          <w:szCs w:val="9"/>
          <w:color w:val="727272"/>
          <w:spacing w:val="0"/>
          <w:w w:val="100"/>
          <w:b/>
          <w:bCs/>
          <w:position w:val="-35"/>
        </w:rPr>
        <w:t>o</w:t>
      </w:r>
      <w:r>
        <w:rPr>
          <w:rFonts w:ascii="Times New Roman" w:hAnsi="Times New Roman" w:cs="Times New Roman" w:eastAsia="Times New Roman"/>
          <w:sz w:val="9"/>
          <w:szCs w:val="9"/>
          <w:color w:val="727272"/>
          <w:spacing w:val="-17"/>
          <w:w w:val="100"/>
          <w:b/>
          <w:bCs/>
          <w:position w:val="-35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727272"/>
          <w:spacing w:val="0"/>
          <w:w w:val="100"/>
          <w:b/>
          <w:bCs/>
          <w:position w:val="-35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727272"/>
          <w:spacing w:val="0"/>
          <w:w w:val="100"/>
          <w:b/>
          <w:bCs/>
          <w:position w:val="-35"/>
        </w:rPr>
      </w:r>
      <w:r>
        <w:rPr>
          <w:rFonts w:ascii="Arial" w:hAnsi="Arial" w:cs="Arial" w:eastAsia="Arial"/>
          <w:sz w:val="47"/>
          <w:szCs w:val="47"/>
          <w:color w:val="4B4B4B"/>
          <w:spacing w:val="0"/>
          <w:w w:val="80"/>
          <w:b/>
          <w:bCs/>
          <w:i/>
          <w:position w:val="-35"/>
        </w:rPr>
        <w:t>]!Ji</w:t>
      </w:r>
      <w:r>
        <w:rPr>
          <w:rFonts w:ascii="Arial" w:hAnsi="Arial" w:cs="Arial" w:eastAsia="Arial"/>
          <w:sz w:val="47"/>
          <w:szCs w:val="47"/>
          <w:color w:val="4B4B4B"/>
          <w:spacing w:val="2"/>
          <w:w w:val="81"/>
          <w:b/>
          <w:bCs/>
          <w:i/>
          <w:position w:val="-35"/>
        </w:rPr>
        <w:t>J</w:t>
      </w:r>
      <w:r>
        <w:rPr>
          <w:rFonts w:ascii="Arial" w:hAnsi="Arial" w:cs="Arial" w:eastAsia="Arial"/>
          <w:sz w:val="47"/>
          <w:szCs w:val="47"/>
          <w:color w:val="727272"/>
          <w:spacing w:val="-94"/>
          <w:w w:val="102"/>
          <w:position w:val="-35"/>
        </w:rPr>
        <w:t>·</w:t>
      </w:r>
      <w:r>
        <w:rPr>
          <w:rFonts w:ascii="Arial" w:hAnsi="Arial" w:cs="Arial" w:eastAsia="Arial"/>
          <w:sz w:val="47"/>
          <w:szCs w:val="47"/>
          <w:color w:val="B8BABA"/>
          <w:spacing w:val="0"/>
          <w:w w:val="47"/>
          <w:position w:val="-35"/>
        </w:rPr>
        <w:t>,</w:t>
      </w:r>
      <w:r>
        <w:rPr>
          <w:rFonts w:ascii="Arial" w:hAnsi="Arial" w:cs="Arial" w:eastAsia="Arial"/>
          <w:sz w:val="47"/>
          <w:szCs w:val="47"/>
          <w:color w:val="B8BABA"/>
          <w:spacing w:val="0"/>
          <w:w w:val="100"/>
          <w:position w:val="-35"/>
        </w:rPr>
        <w:tab/>
      </w:r>
      <w:r>
        <w:rPr>
          <w:rFonts w:ascii="Arial" w:hAnsi="Arial" w:cs="Arial" w:eastAsia="Arial"/>
          <w:sz w:val="47"/>
          <w:szCs w:val="47"/>
          <w:color w:val="B8BABA"/>
          <w:spacing w:val="0"/>
          <w:w w:val="100"/>
          <w:position w:val="-35"/>
        </w:rPr>
      </w:r>
      <w:r>
        <w:rPr>
          <w:rFonts w:ascii="Arial" w:hAnsi="Arial" w:cs="Arial" w:eastAsia="Arial"/>
          <w:sz w:val="47"/>
          <w:szCs w:val="47"/>
          <w:color w:val="161F89"/>
          <w:spacing w:val="0"/>
          <w:w w:val="100"/>
          <w:position w:val="-35"/>
        </w:rPr>
        <w:t>)</w:t>
      </w:r>
      <w:r>
        <w:rPr>
          <w:rFonts w:ascii="Arial" w:hAnsi="Arial" w:cs="Arial" w:eastAsia="Arial"/>
          <w:sz w:val="47"/>
          <w:szCs w:val="4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80"/>
          <w:cols w:num="2" w:equalWidth="0">
            <w:col w:w="3915" w:space="798"/>
            <w:col w:w="6727"/>
          </w:cols>
        </w:sectPr>
      </w:pPr>
      <w:rPr/>
    </w:p>
    <w:p>
      <w:pPr>
        <w:spacing w:before="0" w:after="0" w:line="220" w:lineRule="atLeast"/>
        <w:ind w:left="1988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0"/>
          <w:w w:val="51"/>
          <w:position w:val="5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0"/>
          <w:w w:val="51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13"/>
          <w:w w:val="51"/>
          <w:position w:val="5"/>
        </w:rPr>
        <w:t> </w:t>
      </w:r>
      <w:r>
        <w:rPr>
          <w:rFonts w:ascii="Arial" w:hAnsi="Arial" w:cs="Arial" w:eastAsia="Arial"/>
          <w:sz w:val="20"/>
          <w:szCs w:val="20"/>
          <w:color w:val="858585"/>
          <w:spacing w:val="10"/>
          <w:w w:val="100"/>
          <w:position w:val="0"/>
        </w:rPr>
        <w:t>f</w:t>
      </w:r>
      <w:r>
        <w:rPr>
          <w:rFonts w:ascii="Arial" w:hAnsi="Arial" w:cs="Arial" w:eastAsia="Arial"/>
          <w:sz w:val="20"/>
          <w:szCs w:val="20"/>
          <w:color w:val="A3A5A7"/>
          <w:spacing w:val="3"/>
          <w:w w:val="100"/>
          <w:position w:val="0"/>
        </w:rPr>
        <w:t>a</w:t>
      </w:r>
      <w:r>
        <w:rPr>
          <w:rFonts w:ascii="Arial" w:hAnsi="Arial" w:cs="Arial" w:eastAsia="Arial"/>
          <w:sz w:val="20"/>
          <w:szCs w:val="20"/>
          <w:color w:val="727272"/>
          <w:spacing w:val="0"/>
          <w:w w:val="100"/>
          <w:position w:val="0"/>
        </w:rPr>
        <w:t>ıy</w:t>
      </w:r>
      <w:r>
        <w:rPr>
          <w:rFonts w:ascii="Arial" w:hAnsi="Arial" w:cs="Arial" w:eastAsia="Arial"/>
          <w:sz w:val="20"/>
          <w:szCs w:val="20"/>
          <w:color w:val="727272"/>
          <w:spacing w:val="0"/>
          <w:w w:val="100"/>
          <w:position w:val="0"/>
        </w:rPr>
        <w:t>e</w:t>
      </w:r>
      <w:r>
        <w:rPr>
          <w:rFonts w:ascii="Arial" w:hAnsi="Arial" w:cs="Arial" w:eastAsia="Arial"/>
          <w:sz w:val="20"/>
          <w:szCs w:val="20"/>
          <w:color w:val="727272"/>
          <w:spacing w:val="8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5B5B5B"/>
          <w:spacing w:val="0"/>
          <w:w w:val="100"/>
          <w:position w:val="0"/>
        </w:rPr>
        <w:t>Merkez</w:t>
      </w:r>
      <w:r>
        <w:rPr>
          <w:rFonts w:ascii="Arial" w:hAnsi="Arial" w:cs="Arial" w:eastAsia="Arial"/>
          <w:sz w:val="20"/>
          <w:szCs w:val="20"/>
          <w:color w:val="5B5B5B"/>
          <w:spacing w:val="24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5B5B5B"/>
          <w:spacing w:val="0"/>
          <w:w w:val="107"/>
          <w:position w:val="0"/>
        </w:rPr>
        <w:t>Bölge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left="2054" w:right="2143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5B5B5B"/>
          <w:spacing w:val="0"/>
          <w:w w:val="98"/>
        </w:rPr>
        <w:t>Post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512" w:lineRule="exact"/>
        <w:ind w:left="2070" w:right="-238"/>
        <w:jc w:val="left"/>
        <w:rPr>
          <w:rFonts w:ascii="Arial" w:hAnsi="Arial" w:cs="Arial" w:eastAsia="Arial"/>
          <w:sz w:val="132"/>
          <w:szCs w:val="132"/>
        </w:rPr>
      </w:pPr>
      <w:rPr/>
      <w:r>
        <w:rPr>
          <w:rFonts w:ascii="Arial" w:hAnsi="Arial" w:cs="Arial" w:eastAsia="Arial"/>
          <w:sz w:val="132"/>
          <w:szCs w:val="132"/>
          <w:color w:val="4B4B4B"/>
          <w:w w:val="59"/>
          <w:position w:val="-83"/>
        </w:rPr>
        <w:t>:</w:t>
      </w:r>
      <w:r>
        <w:rPr>
          <w:rFonts w:ascii="Arial" w:hAnsi="Arial" w:cs="Arial" w:eastAsia="Arial"/>
          <w:sz w:val="132"/>
          <w:szCs w:val="132"/>
          <w:color w:val="4B4B4B"/>
          <w:spacing w:val="-123"/>
          <w:w w:val="15"/>
          <w:position w:val="-83"/>
        </w:rPr>
        <w:t>r</w:t>
      </w:r>
      <w:r>
        <w:rPr>
          <w:rFonts w:ascii="Arial" w:hAnsi="Arial" w:cs="Arial" w:eastAsia="Arial"/>
          <w:sz w:val="132"/>
          <w:szCs w:val="132"/>
          <w:color w:val="858585"/>
          <w:spacing w:val="48"/>
          <w:w w:val="16"/>
          <w:position w:val="-83"/>
        </w:rPr>
        <w:t>i</w:t>
      </w:r>
      <w:r>
        <w:rPr>
          <w:rFonts w:ascii="Arial" w:hAnsi="Arial" w:cs="Arial" w:eastAsia="Arial"/>
          <w:sz w:val="132"/>
          <w:szCs w:val="132"/>
          <w:color w:val="2B3885"/>
          <w:spacing w:val="0"/>
          <w:w w:val="131"/>
          <w:position w:val="-83"/>
        </w:rPr>
        <w:t>y</w:t>
      </w:r>
      <w:r>
        <w:rPr>
          <w:rFonts w:ascii="Arial" w:hAnsi="Arial" w:cs="Arial" w:eastAsia="Arial"/>
          <w:sz w:val="132"/>
          <w:szCs w:val="132"/>
          <w:color w:val="363B5B"/>
          <w:spacing w:val="0"/>
          <w:w w:val="191"/>
          <w:position w:val="-83"/>
        </w:rPr>
        <w:t>6</w:t>
      </w:r>
      <w:r>
        <w:rPr>
          <w:rFonts w:ascii="Arial" w:hAnsi="Arial" w:cs="Arial" w:eastAsia="Arial"/>
          <w:sz w:val="132"/>
          <w:szCs w:val="132"/>
          <w:color w:val="000000"/>
          <w:spacing w:val="0"/>
          <w:w w:val="100"/>
          <w:position w:val="0"/>
        </w:rPr>
      </w:r>
    </w:p>
    <w:p>
      <w:pPr>
        <w:spacing w:before="0" w:after="0" w:line="147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1"/>
        </w:rPr>
        <w:t>Çavuş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left="728" w:right="-20"/>
        <w:jc w:val="left"/>
        <w:tabs>
          <w:tab w:pos="1860" w:val="left"/>
          <w:tab w:pos="2620" w:val="left"/>
          <w:tab w:pos="314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13131"/>
          <w:b/>
          <w:bCs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b/>
          <w:bCs/>
          <w:u w:val="thick" w:color="484F77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1"/>
          <w:b/>
          <w:bCs/>
          <w:u w:val="thick" w:color="484F77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1"/>
          <w:b/>
          <w:bCs/>
          <w:u w:val="thick" w:color="484F77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1"/>
          <w:b/>
          <w:bCs/>
          <w:u w:val="thick" w:color="484F77"/>
          <w:position w:val="-4"/>
        </w:rPr>
        <w:t>..t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1"/>
          <w:b/>
          <w:bCs/>
          <w:u w:val="thick" w:color="484F77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4"/>
          <w:w w:val="100"/>
          <w:b/>
          <w:bCs/>
          <w:u w:val="thick" w:color="484F77"/>
          <w:position w:val="-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4"/>
          <w:w w:val="100"/>
          <w:b/>
          <w:bCs/>
          <w:u w:val="thick" w:color="484F77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4"/>
          <w:w w:val="100"/>
          <w:b/>
          <w:bCs/>
          <w:u w:val="thick" w:color="484F77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18"/>
          <w:w w:val="121"/>
          <w:b/>
          <w:bCs/>
          <w:u w:val="thick" w:color="484F77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18"/>
          <w:w w:val="121"/>
          <w:b/>
          <w:bCs/>
          <w:u w:val="thick" w:color="484F77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18"/>
          <w:w w:val="121"/>
          <w:b/>
          <w:bCs/>
          <w:u w:val="thick" w:color="484F77"/>
          <w:position w:val="-4"/>
        </w:rPr>
      </w:r>
      <w:r>
        <w:rPr>
          <w:rFonts w:ascii="Times New Roman" w:hAnsi="Times New Roman" w:cs="Times New Roman" w:eastAsia="Times New Roman"/>
          <w:sz w:val="27"/>
          <w:szCs w:val="27"/>
          <w:color w:val="727272"/>
          <w:spacing w:val="0"/>
          <w:w w:val="143"/>
          <w:u w:val="thick" w:color="484F77"/>
          <w:position w:val="5"/>
        </w:rPr>
        <w:t>e</w:t>
      </w:r>
      <w:r>
        <w:rPr>
          <w:rFonts w:ascii="Times New Roman" w:hAnsi="Times New Roman" w:cs="Times New Roman" w:eastAsia="Times New Roman"/>
          <w:sz w:val="27"/>
          <w:szCs w:val="27"/>
          <w:color w:val="727272"/>
          <w:spacing w:val="0"/>
          <w:w w:val="143"/>
          <w:u w:val="thick" w:color="484F77"/>
          <w:position w:val="5"/>
        </w:rPr>
      </w:r>
      <w:r>
        <w:rPr>
          <w:rFonts w:ascii="Times New Roman" w:hAnsi="Times New Roman" w:cs="Times New Roman" w:eastAsia="Times New Roman"/>
          <w:sz w:val="27"/>
          <w:szCs w:val="27"/>
          <w:color w:val="727272"/>
          <w:spacing w:val="-79"/>
          <w:w w:val="144"/>
          <w:u w:val="thick" w:color="484F77"/>
          <w:position w:val="5"/>
        </w:rPr>
        <w:t>n</w:t>
      </w:r>
      <w:r>
        <w:rPr>
          <w:rFonts w:ascii="Times New Roman" w:hAnsi="Times New Roman" w:cs="Times New Roman" w:eastAsia="Times New Roman"/>
          <w:sz w:val="27"/>
          <w:szCs w:val="27"/>
          <w:color w:val="727272"/>
          <w:spacing w:val="-79"/>
          <w:w w:val="144"/>
          <w:u w:val="thick" w:color="484F77"/>
          <w:position w:val="5"/>
        </w:rPr>
      </w:r>
      <w:r>
        <w:rPr>
          <w:rFonts w:ascii="Times New Roman" w:hAnsi="Times New Roman" w:cs="Times New Roman" w:eastAsia="Times New Roman"/>
          <w:sz w:val="27"/>
          <w:szCs w:val="27"/>
          <w:color w:val="727272"/>
          <w:spacing w:val="-33"/>
          <w:w w:val="100"/>
          <w:u w:val="thick" w:color="484F77"/>
          <w:position w:val="5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727272"/>
          <w:spacing w:val="-33"/>
          <w:w w:val="100"/>
          <w:u w:val="thick" w:color="484F77"/>
          <w:position w:val="5"/>
        </w:rPr>
      </w:r>
      <w:r>
        <w:rPr>
          <w:rFonts w:ascii="Times New Roman" w:hAnsi="Times New Roman" w:cs="Times New Roman" w:eastAsia="Times New Roman"/>
          <w:sz w:val="27"/>
          <w:szCs w:val="27"/>
          <w:color w:val="727272"/>
          <w:spacing w:val="-33"/>
          <w:w w:val="100"/>
          <w:u w:val="thick" w:color="484F77"/>
          <w:position w:val="5"/>
        </w:rPr>
      </w:r>
      <w:r>
        <w:rPr>
          <w:rFonts w:ascii="Times New Roman" w:hAnsi="Times New Roman" w:cs="Times New Roman" w:eastAsia="Times New Roman"/>
          <w:sz w:val="16"/>
          <w:szCs w:val="16"/>
          <w:color w:val="727272"/>
          <w:spacing w:val="0"/>
          <w:w w:val="100"/>
          <w:i/>
          <w:u w:val="thick" w:color="484F77"/>
          <w:position w:val="-4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color w:val="727272"/>
          <w:spacing w:val="0"/>
          <w:w w:val="100"/>
          <w:i/>
          <w:u w:val="thick" w:color="484F77"/>
          <w:position w:val="-4"/>
        </w:rPr>
      </w:r>
      <w:r>
        <w:rPr>
          <w:rFonts w:ascii="Times New Roman" w:hAnsi="Times New Roman" w:cs="Times New Roman" w:eastAsia="Times New Roman"/>
          <w:sz w:val="16"/>
          <w:szCs w:val="16"/>
          <w:color w:val="727272"/>
          <w:spacing w:val="-28"/>
          <w:w w:val="100"/>
          <w:i/>
          <w:u w:val="thick" w:color="484F77"/>
          <w:position w:val="-4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color w:val="727272"/>
          <w:spacing w:val="-28"/>
          <w:w w:val="100"/>
          <w:i/>
          <w:u w:val="thick" w:color="484F77"/>
          <w:position w:val="-4"/>
        </w:rPr>
      </w:r>
      <w:r>
        <w:rPr>
          <w:rFonts w:ascii="Times New Roman" w:hAnsi="Times New Roman" w:cs="Times New Roman" w:eastAsia="Times New Roman"/>
          <w:sz w:val="16"/>
          <w:szCs w:val="16"/>
          <w:color w:val="727272"/>
          <w:spacing w:val="-28"/>
          <w:w w:val="100"/>
          <w:i/>
          <w:u w:val="thick" w:color="484F77"/>
          <w:position w:val="-4"/>
        </w:rPr>
      </w:r>
      <w:r>
        <w:rPr>
          <w:rFonts w:ascii="Times New Roman" w:hAnsi="Times New Roman" w:cs="Times New Roman" w:eastAsia="Times New Roman"/>
          <w:sz w:val="16"/>
          <w:szCs w:val="16"/>
          <w:color w:val="495270"/>
          <w:spacing w:val="0"/>
          <w:w w:val="100"/>
          <w:i/>
          <w:u w:val="thick" w:color="484F77"/>
          <w:position w:val="-4"/>
        </w:rPr>
        <w:t>1.</w:t>
      </w:r>
      <w:r>
        <w:rPr>
          <w:rFonts w:ascii="Times New Roman" w:hAnsi="Times New Roman" w:cs="Times New Roman" w:eastAsia="Times New Roman"/>
          <w:sz w:val="16"/>
          <w:szCs w:val="16"/>
          <w:color w:val="495270"/>
          <w:spacing w:val="-2"/>
          <w:w w:val="100"/>
          <w:i/>
          <w:u w:val="thick" w:color="484F77"/>
          <w:position w:val="-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95270"/>
          <w:spacing w:val="0"/>
          <w:w w:val="100"/>
          <w:i/>
          <w:u w:val="thick" w:color="484F77"/>
          <w:position w:val="-4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95270"/>
          <w:spacing w:val="0"/>
          <w:w w:val="100"/>
          <w:i/>
          <w:u w:val="thick" w:color="484F77"/>
          <w:position w:val="-4"/>
        </w:rPr>
      </w:r>
      <w:r>
        <w:rPr>
          <w:rFonts w:ascii="Times New Roman" w:hAnsi="Times New Roman" w:cs="Times New Roman" w:eastAsia="Times New Roman"/>
          <w:sz w:val="16"/>
          <w:szCs w:val="16"/>
          <w:color w:val="495270"/>
          <w:spacing w:val="0"/>
          <w:w w:val="100"/>
          <w:i/>
          <w:u w:val="thick" w:color="484F77"/>
          <w:position w:val="-4"/>
        </w:rPr>
      </w:r>
      <w:r>
        <w:rPr>
          <w:rFonts w:ascii="Times New Roman" w:hAnsi="Times New Roman" w:cs="Times New Roman" w:eastAsia="Times New Roman"/>
          <w:sz w:val="16"/>
          <w:szCs w:val="16"/>
          <w:color w:val="B8BABA"/>
          <w:spacing w:val="0"/>
          <w:w w:val="100"/>
          <w:u w:val="thick" w:color="484F77"/>
          <w:position w:val="-4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B8BABA"/>
          <w:spacing w:val="0"/>
          <w:w w:val="100"/>
          <w:u w:val="thick" w:color="484F77"/>
          <w:position w:val="-4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B8BABA"/>
          <w:spacing w:val="22"/>
          <w:w w:val="100"/>
          <w:u w:val="thick" w:color="484F77"/>
          <w:position w:val="-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27272"/>
          <w:spacing w:val="0"/>
          <w:w w:val="61"/>
          <w:u w:val="thick" w:color="484F77"/>
          <w:position w:val="-4"/>
        </w:rPr>
        <w:t>._..</w:t>
      </w:r>
      <w:r>
        <w:rPr>
          <w:rFonts w:ascii="Times New Roman" w:hAnsi="Times New Roman" w:cs="Times New Roman" w:eastAsia="Times New Roman"/>
          <w:sz w:val="16"/>
          <w:szCs w:val="16"/>
          <w:color w:val="727272"/>
          <w:spacing w:val="0"/>
          <w:w w:val="61"/>
          <w:u w:val="thick" w:color="484F77"/>
          <w:position w:val="-4"/>
        </w:rPr>
      </w:r>
      <w:r>
        <w:rPr>
          <w:rFonts w:ascii="Times New Roman" w:hAnsi="Times New Roman" w:cs="Times New Roman" w:eastAsia="Times New Roman"/>
          <w:sz w:val="16"/>
          <w:szCs w:val="16"/>
          <w:color w:val="727272"/>
          <w:spacing w:val="0"/>
          <w:w w:val="61"/>
          <w:u w:val="thick" w:color="484F77"/>
          <w:position w:val="-4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727272"/>
          <w:spacing w:val="13"/>
          <w:w w:val="61"/>
          <w:u w:val="thick" w:color="484F77"/>
          <w:position w:val="-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58585"/>
          <w:spacing w:val="0"/>
          <w:w w:val="139"/>
          <w:u w:val="thick" w:color="484F77"/>
          <w:position w:val="-4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858585"/>
          <w:spacing w:val="-16"/>
          <w:w w:val="139"/>
          <w:u w:val="thick" w:color="484F77"/>
          <w:position w:val="-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58585"/>
          <w:spacing w:val="0"/>
          <w:w w:val="139"/>
          <w:u w:val="thick" w:color="484F77"/>
          <w:position w:val="-4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858585"/>
          <w:spacing w:val="0"/>
          <w:w w:val="139"/>
          <w:u w:val="thick" w:color="484F77"/>
          <w:position w:val="-4"/>
        </w:rPr>
      </w:r>
      <w:r>
        <w:rPr>
          <w:rFonts w:ascii="Times New Roman" w:hAnsi="Times New Roman" w:cs="Times New Roman" w:eastAsia="Times New Roman"/>
          <w:sz w:val="16"/>
          <w:szCs w:val="16"/>
          <w:color w:val="858585"/>
          <w:spacing w:val="0"/>
          <w:w w:val="139"/>
          <w:position w:val="-4"/>
        </w:rPr>
      </w:r>
      <w:r>
        <w:rPr>
          <w:rFonts w:ascii="Times New Roman" w:hAnsi="Times New Roman" w:cs="Times New Roman" w:eastAsia="Times New Roman"/>
          <w:sz w:val="16"/>
          <w:szCs w:val="16"/>
          <w:color w:val="858585"/>
          <w:spacing w:val="0"/>
          <w:w w:val="139"/>
          <w:position w:val="-4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858585"/>
          <w:spacing w:val="0"/>
          <w:w w:val="139"/>
          <w:position w:val="-4"/>
        </w:rPr>
      </w:r>
      <w:r>
        <w:rPr>
          <w:rFonts w:ascii="Times New Roman" w:hAnsi="Times New Roman" w:cs="Times New Roman" w:eastAsia="Times New Roman"/>
          <w:sz w:val="27"/>
          <w:szCs w:val="27"/>
          <w:color w:val="2B3885"/>
          <w:spacing w:val="0"/>
          <w:w w:val="303"/>
          <w:position w:val="5"/>
        </w:rPr>
        <w:t>/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446" w:lineRule="exact"/>
        <w:ind w:right="-20"/>
        <w:jc w:val="left"/>
        <w:tabs>
          <w:tab w:pos="700" w:val="left"/>
          <w:tab w:pos="116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5.985199pt;margin-top:14.463558pt;width:94.984592pt;height:12.5pt;mso-position-horizontal-relative:page;mso-position-vertical-relative:paragraph;z-index:-17072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tabs>
                      <w:tab w:pos="1820" w:val="left"/>
                    </w:tabs>
                    <w:rPr>
                      <w:rFonts w:ascii="Times New Roman" w:hAnsi="Times New Roman" w:cs="Times New Roman" w:eastAsia="Times New Roman"/>
                      <w:sz w:val="25"/>
                      <w:szCs w:val="2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727272"/>
                      <w:spacing w:val="0"/>
                      <w:w w:val="100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727272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727272"/>
                      <w:spacing w:val="55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A3A5A7"/>
                      <w:spacing w:val="-17"/>
                      <w:w w:val="14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5B5B5B"/>
                      <w:spacing w:val="0"/>
                      <w:w w:val="195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5B5B5B"/>
                      <w:spacing w:val="0"/>
                      <w:w w:val="100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5B5B5B"/>
                      <w:spacing w:val="11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A3A5A7"/>
                      <w:spacing w:val="0"/>
                      <w:w w:val="86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A3A5A7"/>
                      <w:spacing w:val="-35"/>
                      <w:w w:val="86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858585"/>
                      <w:spacing w:val="0"/>
                      <w:w w:val="273"/>
                    </w:rPr>
                    <w:t>0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858585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858585"/>
                      <w:spacing w:val="0"/>
                      <w:w w:val="100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1"/>
          <w:szCs w:val="41"/>
          <w:color w:val="1F26AA"/>
          <w:w w:val="258"/>
          <w:position w:val="6"/>
        </w:rPr>
      </w:r>
      <w:r>
        <w:rPr>
          <w:rFonts w:ascii="Arial" w:hAnsi="Arial" w:cs="Arial" w:eastAsia="Arial"/>
          <w:sz w:val="41"/>
          <w:szCs w:val="41"/>
          <w:color w:val="1F26AA"/>
          <w:spacing w:val="0"/>
          <w:w w:val="258"/>
          <w:strike/>
          <w:position w:val="6"/>
        </w:rPr>
        <w:t>-</w:t>
      </w:r>
      <w:r>
        <w:rPr>
          <w:rFonts w:ascii="Arial" w:hAnsi="Arial" w:cs="Arial" w:eastAsia="Arial"/>
          <w:sz w:val="41"/>
          <w:szCs w:val="41"/>
          <w:color w:val="1F26AA"/>
          <w:spacing w:val="0"/>
          <w:w w:val="258"/>
          <w:position w:val="6"/>
        </w:rPr>
      </w:r>
      <w:r>
        <w:rPr>
          <w:rFonts w:ascii="Arial" w:hAnsi="Arial" w:cs="Arial" w:eastAsia="Arial"/>
          <w:sz w:val="41"/>
          <w:szCs w:val="41"/>
          <w:color w:val="1F26AA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41"/>
          <w:szCs w:val="41"/>
          <w:color w:val="1F26AA"/>
          <w:spacing w:val="0"/>
          <w:w w:val="100"/>
          <w:position w:val="6"/>
        </w:rPr>
      </w:r>
      <w:r>
        <w:rPr>
          <w:rFonts w:ascii="Arial" w:hAnsi="Arial" w:cs="Arial" w:eastAsia="Arial"/>
          <w:sz w:val="17"/>
          <w:szCs w:val="17"/>
          <w:color w:val="5B5B5B"/>
          <w:spacing w:val="0"/>
          <w:w w:val="137"/>
          <w:position w:val="0"/>
        </w:rPr>
        <w:t>il</w:t>
      </w:r>
      <w:r>
        <w:rPr>
          <w:rFonts w:ascii="Arial" w:hAnsi="Arial" w:cs="Arial" w:eastAsia="Arial"/>
          <w:sz w:val="17"/>
          <w:szCs w:val="17"/>
          <w:color w:val="5B5B5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7"/>
          <w:szCs w:val="17"/>
          <w:color w:val="5B5B5B"/>
          <w:spacing w:val="0"/>
          <w:w w:val="100"/>
          <w:position w:val="0"/>
        </w:rPr>
      </w:r>
      <w:r>
        <w:rPr>
          <w:rFonts w:ascii="Arial" w:hAnsi="Arial" w:cs="Arial" w:eastAsia="Arial"/>
          <w:sz w:val="23"/>
          <w:szCs w:val="23"/>
          <w:color w:val="495270"/>
          <w:spacing w:val="0"/>
          <w:w w:val="70"/>
          <w:position w:val="0"/>
        </w:rPr>
        <w:t>ı</w:t>
      </w:r>
      <w:r>
        <w:rPr>
          <w:rFonts w:ascii="Arial" w:hAnsi="Arial" w:cs="Arial" w:eastAsia="Arial"/>
          <w:sz w:val="23"/>
          <w:szCs w:val="23"/>
          <w:color w:val="495270"/>
          <w:spacing w:val="-4"/>
          <w:w w:val="70"/>
          <w:position w:val="0"/>
        </w:rPr>
        <w:t> </w:t>
      </w:r>
      <w:r>
        <w:rPr>
          <w:rFonts w:ascii="Arial" w:hAnsi="Arial" w:cs="Arial" w:eastAsia="Arial"/>
          <w:sz w:val="40"/>
          <w:szCs w:val="40"/>
          <w:color w:val="727272"/>
          <w:spacing w:val="0"/>
          <w:w w:val="125"/>
          <w:position w:val="0"/>
        </w:rPr>
        <w:t>t</w:t>
      </w:r>
      <w:r>
        <w:rPr>
          <w:rFonts w:ascii="Arial" w:hAnsi="Arial" w:cs="Arial" w:eastAsia="Arial"/>
          <w:sz w:val="40"/>
          <w:szCs w:val="40"/>
          <w:color w:val="A1A589"/>
          <w:spacing w:val="0"/>
          <w:w w:val="71"/>
          <w:position w:val="0"/>
        </w:rPr>
        <w:t>.</w:t>
      </w:r>
      <w:r>
        <w:rPr>
          <w:rFonts w:ascii="Arial" w:hAnsi="Arial" w:cs="Arial" w:eastAsia="Arial"/>
          <w:sz w:val="40"/>
          <w:szCs w:val="40"/>
          <w:color w:val="A1A589"/>
          <w:spacing w:val="-19"/>
          <w:w w:val="100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B8BABA"/>
          <w:spacing w:val="-40"/>
          <w:w w:val="123"/>
          <w:position w:val="9"/>
        </w:rPr>
        <w:t>.</w:t>
      </w:r>
      <w:r>
        <w:rPr>
          <w:rFonts w:ascii="Arial" w:hAnsi="Arial" w:cs="Arial" w:eastAsia="Arial"/>
          <w:sz w:val="30"/>
          <w:szCs w:val="30"/>
          <w:color w:val="727272"/>
          <w:spacing w:val="0"/>
          <w:w w:val="47"/>
          <w:position w:val="0"/>
        </w:rPr>
        <w:t>ı:-</w:t>
      </w:r>
      <w:r>
        <w:rPr>
          <w:rFonts w:ascii="Arial" w:hAnsi="Arial" w:cs="Arial" w:eastAsia="Arial"/>
          <w:sz w:val="30"/>
          <w:szCs w:val="30"/>
          <w:color w:val="727272"/>
          <w:spacing w:val="0"/>
          <w:w w:val="48"/>
          <w:position w:val="0"/>
        </w:rPr>
        <w:t>-</w:t>
      </w:r>
      <w:r>
        <w:rPr>
          <w:rFonts w:ascii="Arial" w:hAnsi="Arial" w:cs="Arial" w:eastAsia="Arial"/>
          <w:sz w:val="30"/>
          <w:szCs w:val="30"/>
          <w:color w:val="727272"/>
          <w:spacing w:val="-38"/>
          <w:w w:val="100"/>
          <w:position w:val="0"/>
        </w:rPr>
        <w:t> </w:t>
      </w:r>
      <w:r>
        <w:rPr>
          <w:rFonts w:ascii="Arial" w:hAnsi="Arial" w:cs="Arial" w:eastAsia="Arial"/>
          <w:sz w:val="30"/>
          <w:szCs w:val="30"/>
          <w:color w:val="727272"/>
          <w:spacing w:val="0"/>
          <w:w w:val="100"/>
          <w:position w:val="0"/>
        </w:rPr>
        <w:t>..</w:t>
      </w:r>
      <w:r>
        <w:rPr>
          <w:rFonts w:ascii="Arial" w:hAnsi="Arial" w:cs="Arial" w:eastAsia="Arial"/>
          <w:sz w:val="30"/>
          <w:szCs w:val="30"/>
          <w:color w:val="727272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B5B5B"/>
          <w:spacing w:val="0"/>
          <w:w w:val="72"/>
          <w:position w:val="0"/>
        </w:rPr>
        <w:t>qfü</w:t>
      </w:r>
      <w:r>
        <w:rPr>
          <w:rFonts w:ascii="Times New Roman" w:hAnsi="Times New Roman" w:cs="Times New Roman" w:eastAsia="Times New Roman"/>
          <w:sz w:val="24"/>
          <w:szCs w:val="24"/>
          <w:color w:val="5B5B5B"/>
          <w:spacing w:val="9"/>
          <w:w w:val="72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5B5B5B"/>
          <w:spacing w:val="-146"/>
          <w:w w:val="59"/>
          <w:position w:val="9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48"/>
          <w:position w:val="0"/>
        </w:rPr>
        <w:t>·&lt;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-53"/>
          <w:w w:val="48"/>
          <w:position w:val="0"/>
        </w:rPr>
        <w:t>&gt;</w:t>
      </w:r>
      <w:r>
        <w:rPr>
          <w:rFonts w:ascii="Arial" w:hAnsi="Arial" w:cs="Arial" w:eastAsia="Arial"/>
          <w:sz w:val="27"/>
          <w:szCs w:val="27"/>
          <w:color w:val="5B5B5B"/>
          <w:spacing w:val="-10"/>
          <w:w w:val="59"/>
          <w:position w:val="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-41"/>
          <w:w w:val="49"/>
          <w:position w:val="0"/>
        </w:rPr>
        <w:t>·</w:t>
      </w:r>
      <w:r>
        <w:rPr>
          <w:rFonts w:ascii="Arial" w:hAnsi="Arial" w:cs="Arial" w:eastAsia="Arial"/>
          <w:sz w:val="27"/>
          <w:szCs w:val="27"/>
          <w:color w:val="858585"/>
          <w:spacing w:val="-67"/>
          <w:w w:val="150"/>
          <w:position w:val="9"/>
        </w:rPr>
        <w:t>)</w:t>
      </w:r>
      <w:r>
        <w:rPr>
          <w:rFonts w:ascii="Arial" w:hAnsi="Arial" w:cs="Arial" w:eastAsia="Arial"/>
          <w:sz w:val="17"/>
          <w:szCs w:val="17"/>
          <w:color w:val="A3A5A7"/>
          <w:spacing w:val="0"/>
          <w:w w:val="51"/>
          <w:position w:val="0"/>
        </w:rPr>
        <w:t>1·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80"/>
          <w:cols w:num="3" w:equalWidth="0">
            <w:col w:w="4683" w:space="216"/>
            <w:col w:w="1056" w:space="1821"/>
            <w:col w:w="3664"/>
          </w:cols>
        </w:sectPr>
      </w:pPr>
      <w:rPr/>
    </w:p>
    <w:p>
      <w:pPr>
        <w:spacing w:before="0" w:after="0" w:line="371" w:lineRule="exact"/>
        <w:ind w:right="235"/>
        <w:jc w:val="right"/>
        <w:rPr>
          <w:rFonts w:ascii="Times New Roman" w:hAnsi="Times New Roman" w:cs="Times New Roman" w:eastAsia="Times New Roman"/>
          <w:sz w:val="42"/>
          <w:szCs w:val="42"/>
        </w:rPr>
      </w:pPr>
      <w:rPr/>
      <w:r>
        <w:rPr>
          <w:rFonts w:ascii="Times New Roman" w:hAnsi="Times New Roman" w:cs="Times New Roman" w:eastAsia="Times New Roman"/>
          <w:sz w:val="42"/>
          <w:szCs w:val="42"/>
          <w:color w:val="A3A5A7"/>
          <w:spacing w:val="0"/>
          <w:w w:val="42"/>
          <w:position w:val="-4"/>
        </w:rPr>
        <w:t>'</w:t>
      </w:r>
      <w:r>
        <w:rPr>
          <w:rFonts w:ascii="Times New Roman" w:hAnsi="Times New Roman" w:cs="Times New Roman" w:eastAsia="Times New Roman"/>
          <w:sz w:val="42"/>
          <w:szCs w:val="42"/>
          <w:color w:val="A3A5A7"/>
          <w:spacing w:val="0"/>
          <w:w w:val="42"/>
          <w:position w:val="-4"/>
        </w:rPr>
        <w:t>  </w:t>
      </w:r>
      <w:r>
        <w:rPr>
          <w:rFonts w:ascii="Times New Roman" w:hAnsi="Times New Roman" w:cs="Times New Roman" w:eastAsia="Times New Roman"/>
          <w:sz w:val="42"/>
          <w:szCs w:val="42"/>
          <w:color w:val="A3A5A7"/>
          <w:spacing w:val="43"/>
          <w:w w:val="42"/>
          <w:position w:val="-4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B8BABA"/>
          <w:spacing w:val="0"/>
          <w:w w:val="42"/>
          <w:position w:val="-4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335" w:lineRule="atLeast"/>
        <w:ind w:right="-20"/>
        <w:jc w:val="right"/>
        <w:rPr>
          <w:rFonts w:ascii="Arial" w:hAnsi="Arial" w:cs="Arial" w:eastAsia="Arial"/>
          <w:sz w:val="37"/>
          <w:szCs w:val="3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7.772491pt;margin-top:9.111501pt;width:2.206125pt;height:12.5pt;mso-position-horizontal-relative:page;mso-position-vertical-relative:paragraph;z-index:-17070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rPr>
                      <w:rFonts w:ascii="Times New Roman" w:hAnsi="Times New Roman" w:cs="Times New Roman" w:eastAsia="Times New Roman"/>
                      <w:sz w:val="25"/>
                      <w:szCs w:val="2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A3A5A7"/>
                      <w:spacing w:val="0"/>
                      <w:w w:val="53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5"/>
          <w:szCs w:val="25"/>
          <w:color w:val="B8BABA"/>
          <w:spacing w:val="0"/>
          <w:w w:val="71"/>
          <w:position w:val="15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B8BABA"/>
          <w:spacing w:val="0"/>
          <w:w w:val="71"/>
          <w:position w:val="15"/>
        </w:rPr>
        <w:t>  </w:t>
      </w:r>
      <w:r>
        <w:rPr>
          <w:rFonts w:ascii="Times New Roman" w:hAnsi="Times New Roman" w:cs="Times New Roman" w:eastAsia="Times New Roman"/>
          <w:sz w:val="25"/>
          <w:szCs w:val="25"/>
          <w:color w:val="B8BABA"/>
          <w:spacing w:val="23"/>
          <w:w w:val="71"/>
          <w:position w:val="15"/>
        </w:rPr>
        <w:t> </w:t>
      </w:r>
      <w:r>
        <w:rPr>
          <w:rFonts w:ascii="Arial" w:hAnsi="Arial" w:cs="Arial" w:eastAsia="Arial"/>
          <w:sz w:val="37"/>
          <w:szCs w:val="37"/>
          <w:color w:val="A3A5A7"/>
          <w:spacing w:val="0"/>
          <w:w w:val="71"/>
          <w:position w:val="0"/>
        </w:rPr>
        <w:t>..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37" w:lineRule="exact"/>
        <w:ind w:right="-20"/>
        <w:jc w:val="left"/>
        <w:rPr>
          <w:rFonts w:ascii="Times New Roman" w:hAnsi="Times New Roman" w:cs="Times New Roman" w:eastAsia="Times New Roman"/>
          <w:sz w:val="42"/>
          <w:szCs w:val="4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2"/>
          <w:szCs w:val="42"/>
          <w:color w:val="727272"/>
          <w:w w:val="48"/>
          <w:position w:val="-31"/>
        </w:rPr>
        <w:t>.-:ı</w:t>
      </w:r>
      <w:r>
        <w:rPr>
          <w:rFonts w:ascii="Times New Roman" w:hAnsi="Times New Roman" w:cs="Times New Roman" w:eastAsia="Times New Roman"/>
          <w:sz w:val="42"/>
          <w:szCs w:val="42"/>
          <w:color w:val="727272"/>
          <w:spacing w:val="-2"/>
          <w:w w:val="49"/>
          <w:position w:val="-31"/>
        </w:rPr>
        <w:t>-</w:t>
      </w:r>
      <w:r>
        <w:rPr>
          <w:rFonts w:ascii="Times New Roman" w:hAnsi="Times New Roman" w:cs="Times New Roman" w:eastAsia="Times New Roman"/>
          <w:sz w:val="42"/>
          <w:szCs w:val="42"/>
          <w:color w:val="A3A5A7"/>
          <w:spacing w:val="0"/>
          <w:w w:val="100"/>
          <w:position w:val="-31"/>
        </w:rPr>
        <w:t>·</w:t>
      </w:r>
      <w:r>
        <w:rPr>
          <w:rFonts w:ascii="Times New Roman" w:hAnsi="Times New Roman" w:cs="Times New Roman" w:eastAsia="Times New Roman"/>
          <w:sz w:val="42"/>
          <w:szCs w:val="42"/>
          <w:color w:val="A3A5A7"/>
          <w:spacing w:val="23"/>
          <w:w w:val="100"/>
          <w:position w:val="-31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B8BABA"/>
          <w:spacing w:val="0"/>
          <w:w w:val="34"/>
          <w:position w:val="-31"/>
        </w:rPr>
        <w:t>..</w:t>
      </w:r>
      <w:r>
        <w:rPr>
          <w:rFonts w:ascii="Times New Roman" w:hAnsi="Times New Roman" w:cs="Times New Roman" w:eastAsia="Times New Roman"/>
          <w:sz w:val="42"/>
          <w:szCs w:val="42"/>
          <w:color w:val="B8BABA"/>
          <w:spacing w:val="11"/>
          <w:w w:val="34"/>
          <w:position w:val="-31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B8BABA"/>
          <w:spacing w:val="0"/>
          <w:w w:val="42"/>
          <w:position w:val="-31"/>
        </w:rPr>
        <w:t>_,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80"/>
          <w:cols w:num="2" w:equalWidth="0">
            <w:col w:w="9156" w:space="362"/>
            <w:col w:w="1922"/>
          </w:cols>
        </w:sectPr>
      </w:pPr>
      <w:rPr/>
    </w:p>
    <w:p>
      <w:pPr>
        <w:spacing w:before="0" w:after="0" w:line="280" w:lineRule="atLeast"/>
        <w:ind w:left="13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05.823975pt;margin-top:-4.869847pt;width:5.9292pt;height:13.5pt;mso-position-horizontal-relative:page;mso-position-vertical-relative:paragraph;z-index:-17071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1"/>
                    <w:jc w:val="left"/>
                    <w:rPr>
                      <w:rFonts w:ascii="Times New Roman" w:hAnsi="Times New Roman" w:cs="Times New Roman" w:eastAsia="Times New Roman"/>
                      <w:sz w:val="27"/>
                      <w:szCs w:val="2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495270"/>
                      <w:spacing w:val="0"/>
                      <w:w w:val="71"/>
                      <w:i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501" w:lineRule="atLeast"/>
        <w:ind w:right="-20"/>
        <w:jc w:val="left"/>
        <w:tabs>
          <w:tab w:pos="720" w:val="left"/>
          <w:tab w:pos="156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B8BABA"/>
          <w:spacing w:val="0"/>
          <w:w w:val="46"/>
        </w:rPr>
        <w:t>·-</w:t>
      </w:r>
      <w:r>
        <w:rPr>
          <w:rFonts w:ascii="Arial" w:hAnsi="Arial" w:cs="Arial" w:eastAsia="Arial"/>
          <w:sz w:val="20"/>
          <w:szCs w:val="20"/>
          <w:color w:val="B8BABA"/>
          <w:spacing w:val="18"/>
          <w:w w:val="46"/>
        </w:rPr>
        <w:t> </w:t>
      </w:r>
      <w:r>
        <w:rPr>
          <w:rFonts w:ascii="Arial" w:hAnsi="Arial" w:cs="Arial" w:eastAsia="Arial"/>
          <w:sz w:val="20"/>
          <w:szCs w:val="20"/>
          <w:color w:val="727272"/>
          <w:spacing w:val="0"/>
          <w:w w:val="100"/>
        </w:rPr>
        <w:t>·</w:t>
      </w:r>
      <w:r>
        <w:rPr>
          <w:rFonts w:ascii="Arial" w:hAnsi="Arial" w:cs="Arial" w:eastAsia="Arial"/>
          <w:sz w:val="20"/>
          <w:szCs w:val="20"/>
          <w:color w:val="727272"/>
          <w:spacing w:val="-42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727272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727272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858585"/>
          <w:spacing w:val="0"/>
          <w:w w:val="257"/>
        </w:rPr>
        <w:t>·</w:t>
      </w:r>
      <w:r>
        <w:rPr>
          <w:rFonts w:ascii="Arial" w:hAnsi="Arial" w:cs="Arial" w:eastAsia="Arial"/>
          <w:sz w:val="20"/>
          <w:szCs w:val="20"/>
          <w:color w:val="B8BABA"/>
          <w:spacing w:val="-1"/>
          <w:w w:val="62"/>
        </w:rPr>
        <w:t>-</w:t>
      </w:r>
      <w:r>
        <w:rPr>
          <w:rFonts w:ascii="Arial" w:hAnsi="Arial" w:cs="Arial" w:eastAsia="Arial"/>
          <w:sz w:val="20"/>
          <w:szCs w:val="20"/>
          <w:color w:val="A3A5A7"/>
          <w:spacing w:val="0"/>
          <w:w w:val="70"/>
        </w:rPr>
        <w:t>-</w:t>
      </w:r>
      <w:r>
        <w:rPr>
          <w:rFonts w:ascii="Arial" w:hAnsi="Arial" w:cs="Arial" w:eastAsia="Arial"/>
          <w:sz w:val="20"/>
          <w:szCs w:val="20"/>
          <w:color w:val="A3A5A7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A3A5A7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A3A5A7"/>
          <w:spacing w:val="-15"/>
          <w:w w:val="97"/>
          <w:i/>
        </w:rPr>
        <w:t>•</w:t>
      </w:r>
      <w:r>
        <w:rPr>
          <w:rFonts w:ascii="Arial" w:hAnsi="Arial" w:cs="Arial" w:eastAsia="Arial"/>
          <w:sz w:val="20"/>
          <w:szCs w:val="20"/>
          <w:color w:val="858585"/>
          <w:spacing w:val="0"/>
          <w:w w:val="158"/>
          <w:i/>
        </w:rPr>
        <w:t>lll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05" w:lineRule="exact"/>
        <w:ind w:left="1278" w:right="1280"/>
        <w:jc w:val="center"/>
        <w:rPr>
          <w:rFonts w:ascii="Arial" w:hAnsi="Arial" w:cs="Arial" w:eastAsia="Arial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A3A5A7"/>
          <w:spacing w:val="7"/>
          <w:w w:val="67"/>
          <w:position w:val="-13"/>
        </w:rPr>
        <w:t>-</w:t>
      </w:r>
      <w:r>
        <w:rPr>
          <w:rFonts w:ascii="Arial" w:hAnsi="Arial" w:cs="Arial" w:eastAsia="Arial"/>
          <w:sz w:val="13"/>
          <w:szCs w:val="13"/>
          <w:color w:val="A3A5A7"/>
          <w:spacing w:val="0"/>
          <w:w w:val="132"/>
          <w:position w:val="-17"/>
        </w:rPr>
        <w:t>.-'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00" w:right="280"/>
          <w:cols w:num="2" w:equalWidth="0">
            <w:col w:w="512" w:space="8032"/>
            <w:col w:w="2896"/>
          </w:cols>
        </w:sectPr>
      </w:pPr>
      <w:rPr/>
    </w:p>
    <w:p>
      <w:pPr>
        <w:spacing w:before="0" w:after="0" w:line="68" w:lineRule="exact"/>
        <w:ind w:left="1875" w:right="3668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group style="position:absolute;margin-left:14.844088pt;margin-top:17.974604pt;width:560.124871pt;height:761.513393pt;mso-position-horizontal-relative:page;mso-position-vertical-relative:page;z-index:-17075" coordorigin="297,359" coordsize="11202,15230">
            <v:group style="position:absolute;left:316;top:374;width:441;height:2" coordorigin="316,374" coordsize="441,2">
              <v:shape style="position:absolute;left:316;top:374;width:441;height:2" coordorigin="316,374" coordsize="441,0" path="m316,374l757,374e" filled="f" stroked="t" strokeweight=".478842pt" strokecolor="#4F4F4F">
                <v:path arrowok="t"/>
              </v:shape>
            </v:group>
            <v:group style="position:absolute;left:321;top:369;width:2;height:15214" coordorigin="321,369" coordsize="2,15214">
              <v:shape style="position:absolute;left:321;top:369;width:2;height:15214" coordorigin="321,369" coordsize="0,15214" path="m321,15583l321,369e" filled="f" stroked="t" strokeweight=".478842pt" strokecolor="#575757">
                <v:path arrowok="t"/>
              </v:shape>
            </v:group>
            <v:group style="position:absolute;left:316;top:376;width:11042;height:2" coordorigin="316,376" coordsize="11042,2">
              <v:shape style="position:absolute;left:316;top:376;width:11042;height:2" coordorigin="316,376" coordsize="11042,0" path="m316,376l11358,376e" filled="f" stroked="t" strokeweight=".718262pt" strokecolor="#747474">
                <v:path arrowok="t"/>
              </v:shape>
            </v:group>
            <v:group style="position:absolute;left:2258;top:364;width:2;height:1534" coordorigin="2258,364" coordsize="2,1534">
              <v:shape style="position:absolute;left:2258;top:364;width:2;height:1534" coordorigin="2258,364" coordsize="0,1534" path="m2258,1898l2258,364e" filled="f" stroked="t" strokeweight=".478842pt" strokecolor="#4F4F4F">
                <v:path arrowok="t"/>
              </v:shape>
            </v:group>
            <v:group style="position:absolute;left:2792;top:379;width:967;height:2" coordorigin="2792,379" coordsize="967,2">
              <v:shape style="position:absolute;left:2792;top:379;width:967;height:2" coordorigin="2792,379" coordsize="967,0" path="m2792,379l3759,379e" filled="f" stroked="t" strokeweight=".478842pt" strokecolor="#606060">
                <v:path arrowok="t"/>
              </v:shape>
            </v:group>
            <v:group style="position:absolute;left:7202;top:379;width:1302;height:2" coordorigin="7202,379" coordsize="1302,2">
              <v:shape style="position:absolute;left:7202;top:379;width:1302;height:2" coordorigin="7202,379" coordsize="1302,0" path="m7202,379l8504,379e" filled="f" stroked="t" strokeweight=".478842pt" strokecolor="#575757">
                <v:path arrowok="t"/>
              </v:shape>
            </v:group>
            <v:group style="position:absolute;left:8990;top:369;width:2;height:1534" coordorigin="8990,369" coordsize="2,1534">
              <v:shape style="position:absolute;left:8990;top:369;width:2;height:1534" coordorigin="8990,369" coordsize="0,1534" path="m8990,1903l8990,369e" filled="f" stroked="t" strokeweight=".478842pt" strokecolor="#545454">
                <v:path arrowok="t"/>
              </v:shape>
            </v:group>
            <v:group style="position:absolute;left:318;top:944;width:2;height:489" coordorigin="318,944" coordsize="2,489">
              <v:shape style="position:absolute;left:318;top:944;width:2;height:489" coordorigin="318,944" coordsize="0,489" path="m318,1433l318,944e" filled="f" stroked="t" strokeweight="1.197104pt" strokecolor="#747474">
                <v:path arrowok="t"/>
              </v:shape>
            </v:group>
            <v:group style="position:absolute;left:311;top:1893;width:1767;height:2" coordorigin="311,1893" coordsize="1767,2">
              <v:shape style="position:absolute;left:311;top:1893;width:1767;height:2" coordorigin="311,1893" coordsize="1767,0" path="m311,1893l2078,1893e" filled="f" stroked="t" strokeweight=".718262pt" strokecolor="#6B6B6B">
                <v:path arrowok="t"/>
              </v:shape>
            </v:group>
            <v:group style="position:absolute;left:2021;top:1893;width:517;height:2" coordorigin="2021,1893" coordsize="517,2">
              <v:shape style="position:absolute;left:2021;top:1893;width:517;height:2" coordorigin="2021,1893" coordsize="517,0" path="m2021,1893l2538,1893e" filled="f" stroked="t" strokeweight=".478842pt" strokecolor="#4B4B4B">
                <v:path arrowok="t"/>
              </v:shape>
            </v:group>
            <v:group style="position:absolute;left:2480;top:1896;width:1508;height:2" coordorigin="2480,1896" coordsize="1508,2">
              <v:shape style="position:absolute;left:2480;top:1896;width:1508;height:2" coordorigin="2480,1896" coordsize="1508,0" path="m2480,1896l3989,1896e" filled="f" stroked="t" strokeweight=".957683pt" strokecolor="#808080">
                <v:path arrowok="t"/>
              </v:shape>
            </v:group>
            <v:group style="position:absolute;left:3893;top:1898;width:2677;height:2" coordorigin="3893,1898" coordsize="2677,2">
              <v:shape style="position:absolute;left:3893;top:1898;width:2677;height:2" coordorigin="3893,1898" coordsize="2677,0" path="m3893,1898l6570,1898e" filled="f" stroked="t" strokeweight=".478842pt" strokecolor="#606060">
                <v:path arrowok="t"/>
              </v:shape>
            </v:group>
            <v:group style="position:absolute;left:6124;top:1896;width:3907;height:2" coordorigin="6124,1896" coordsize="3907,2">
              <v:shape style="position:absolute;left:6124;top:1896;width:3907;height:2" coordorigin="6124,1896" coordsize="3907,0" path="m6124,1896l10032,1896e" filled="f" stroked="t" strokeweight=".957683pt" strokecolor="#808080">
                <v:path arrowok="t"/>
              </v:shape>
            </v:group>
            <v:group style="position:absolute;left:9974;top:1896;width:1393;height:2" coordorigin="9974,1896" coordsize="1393,2">
              <v:shape style="position:absolute;left:9974;top:1896;width:1393;height:2" coordorigin="9974,1896" coordsize="1393,0" path="m9974,1896l11368,1896e" filled="f" stroked="t" strokeweight=".478842pt" strokecolor="#606060">
                <v:path arrowok="t"/>
              </v:shape>
            </v:group>
            <v:group style="position:absolute;left:311;top:2133;width:1293;height:2" coordorigin="311,2133" coordsize="1293,2">
              <v:shape style="position:absolute;left:311;top:2133;width:1293;height:2" coordorigin="311,2133" coordsize="1293,0" path="m311,2133l1604,2133e" filled="f" stroked="t" strokeweight=".718262pt" strokecolor="#747474">
                <v:path arrowok="t"/>
              </v:shape>
            </v:group>
            <v:group style="position:absolute;left:1547;top:2133;width:1207;height:2" coordorigin="1547,2133" coordsize="1207,2">
              <v:shape style="position:absolute;left:1547;top:2133;width:1207;height:2" coordorigin="1547,2133" coordsize="1207,0" path="m1547,2133l2753,2133e" filled="f" stroked="t" strokeweight=".478842pt" strokecolor="#545454">
                <v:path arrowok="t"/>
              </v:shape>
            </v:group>
            <v:group style="position:absolute;left:2696;top:2135;width:2428;height:2" coordorigin="2696,2135" coordsize="2428,2">
              <v:shape style="position:absolute;left:2696;top:2135;width:2428;height:2" coordorigin="2696,2135" coordsize="2428,0" path="m2696,2135l5124,2135e" filled="f" stroked="t" strokeweight=".718262pt" strokecolor="#7C7C7C">
                <v:path arrowok="t"/>
              </v:shape>
            </v:group>
            <v:group style="position:absolute;left:5066;top:2138;width:431;height:2" coordorigin="5066,2138" coordsize="431,2">
              <v:shape style="position:absolute;left:5066;top:2138;width:431;height:2" coordorigin="5066,2138" coordsize="431,0" path="m5066,2138l5497,2138e" filled="f" stroked="t" strokeweight=".478842pt" strokecolor="#4F4F4F">
                <v:path arrowok="t"/>
              </v:shape>
            </v:group>
            <v:group style="position:absolute;left:5440;top:2135;width:5564;height:2" coordorigin="5440,2135" coordsize="5564,2">
              <v:shape style="position:absolute;left:5440;top:2135;width:5564;height:2" coordorigin="5440,2135" coordsize="5564,0" path="m5440,2135l11004,2135e" filled="f" stroked="t" strokeweight=".718262pt" strokecolor="#7C7C7C">
                <v:path arrowok="t"/>
              </v:shape>
            </v:group>
            <v:group style="position:absolute;left:9974;top:2135;width:1393;height:2" coordorigin="9974,2135" coordsize="1393,2">
              <v:shape style="position:absolute;left:9974;top:2135;width:1393;height:2" coordorigin="9974,2135" coordsize="1393,0" path="m9974,2135l11368,2135e" filled="f" stroked="t" strokeweight=".478842pt" strokecolor="#676767">
                <v:path arrowok="t"/>
              </v:shape>
            </v:group>
            <v:group style="position:absolute;left:311;top:2373;width:1293;height:2" coordorigin="311,2373" coordsize="1293,2">
              <v:shape style="position:absolute;left:311;top:2373;width:1293;height:2" coordorigin="311,2373" coordsize="1293,0" path="m311,2373l1604,2373e" filled="f" stroked="t" strokeweight=".718262pt" strokecolor="#747474">
                <v:path arrowok="t"/>
              </v:shape>
            </v:group>
            <v:group style="position:absolute;left:1547;top:2373;width:1207;height:2" coordorigin="1547,2373" coordsize="1207,2">
              <v:shape style="position:absolute;left:1547;top:2373;width:1207;height:2" coordorigin="1547,2373" coordsize="1207,0" path="m1547,2373l2753,2373e" filled="f" stroked="t" strokeweight=".478842pt" strokecolor="#575757">
                <v:path arrowok="t"/>
              </v:shape>
            </v:group>
            <v:group style="position:absolute;left:2691;top:2375;width:8322;height:2" coordorigin="2691,2375" coordsize="8322,2">
              <v:shape style="position:absolute;left:2691;top:2375;width:8322;height:2" coordorigin="2691,2375" coordsize="8322,0" path="m2691,2375l11013,2375e" filled="f" stroked="t" strokeweight=".957683pt" strokecolor="#777777">
                <v:path arrowok="t"/>
              </v:shape>
            </v:group>
            <v:group style="position:absolute;left:4099;top:2377;width:1398;height:2" coordorigin="4099,2377" coordsize="1398,2">
              <v:shape style="position:absolute;left:4099;top:2377;width:1398;height:2" coordorigin="4099,2377" coordsize="1398,0" path="m4099,2377l5497,2377e" filled="f" stroked="t" strokeweight=".478842pt" strokecolor="#5B5B5B">
                <v:path arrowok="t"/>
              </v:shape>
            </v:group>
            <v:group style="position:absolute;left:8954;top:2373;width:2418;height:2" coordorigin="8954,2373" coordsize="2418,2">
              <v:shape style="position:absolute;left:8954;top:2373;width:2418;height:2" coordorigin="8954,2373" coordsize="2418,0" path="m8954,2373l11372,2373e" filled="f" stroked="t" strokeweight=".478842pt" strokecolor="#606060">
                <v:path arrowok="t"/>
              </v:shape>
            </v:group>
            <v:group style="position:absolute;left:9108;top:2377;width:1906;height:2" coordorigin="9108,2377" coordsize="1906,2">
              <v:shape style="position:absolute;left:9108;top:2377;width:1906;height:2" coordorigin="9108,2377" coordsize="1906,0" path="m9108,2377l11013,2377e" filled="f" stroked="t" strokeweight=".478842pt" strokecolor="#5B5B5B">
                <v:path arrowok="t"/>
              </v:shape>
            </v:group>
            <v:group style="position:absolute;left:311;top:2615;width:3845;height:2" coordorigin="311,2615" coordsize="3845,2">
              <v:shape style="position:absolute;left:311;top:2615;width:3845;height:2" coordorigin="311,2615" coordsize="3845,0" path="m311,2615l4156,2615e" filled="f" stroked="t" strokeweight=".718262pt" strokecolor="#777777">
                <v:path arrowok="t"/>
              </v:shape>
            </v:group>
            <v:group style="position:absolute;left:4099;top:2617;width:1604;height:2" coordorigin="4099,2617" coordsize="1604,2">
              <v:shape style="position:absolute;left:4099;top:2617;width:1604;height:2" coordorigin="4099,2617" coordsize="1604,0" path="m4099,2617l5703,2617e" filled="f" stroked="t" strokeweight=".478842pt" strokecolor="#545454">
                <v:path arrowok="t"/>
              </v:shape>
            </v:group>
            <v:group style="position:absolute;left:5646;top:2615;width:3922;height:2" coordorigin="5646,2615" coordsize="3922,2">
              <v:shape style="position:absolute;left:5646;top:2615;width:3922;height:2" coordorigin="5646,2615" coordsize="3922,0" path="m5646,2615l9567,2615e" filled="f" stroked="t" strokeweight=".957683pt" strokecolor="#808080">
                <v:path arrowok="t"/>
              </v:shape>
            </v:group>
            <v:group style="position:absolute;left:9510;top:2615;width:1863;height:2" coordorigin="9510,2615" coordsize="1863,2">
              <v:shape style="position:absolute;left:9510;top:2615;width:1863;height:2" coordorigin="9510,2615" coordsize="1863,0" path="m9510,2615l11372,2615e" filled="f" stroked="t" strokeweight=".478842pt" strokecolor="#606060">
                <v:path arrowok="t"/>
              </v:shape>
            </v:group>
            <v:group style="position:absolute;left:311;top:2854;width:11061;height:2" coordorigin="311,2854" coordsize="11061,2">
              <v:shape style="position:absolute;left:311;top:2854;width:11061;height:2" coordorigin="311,2854" coordsize="11061,0" path="m311,2854l11372,2854e" filled="f" stroked="t" strokeweight=".718262pt" strokecolor="#777777">
                <v:path arrowok="t"/>
              </v:shape>
            </v:group>
            <v:group style="position:absolute;left:1547;top:2852;width:2212;height:2" coordorigin="1547,2852" coordsize="2212,2">
              <v:shape style="position:absolute;left:1547;top:2852;width:2212;height:2" coordorigin="1547,2852" coordsize="2212,0" path="m1547,2852l3759,2852e" filled="f" stroked="t" strokeweight=".478842pt" strokecolor="#646464">
                <v:path arrowok="t"/>
              </v:shape>
            </v:group>
            <v:group style="position:absolute;left:5066;top:2857;width:637;height:2" coordorigin="5066,2857" coordsize="637,2">
              <v:shape style="position:absolute;left:5066;top:2857;width:637;height:2" coordorigin="5066,2857" coordsize="637,0" path="m5066,2857l5703,2857e" filled="f" stroked="t" strokeweight=".478842pt" strokecolor="#5B5B5B">
                <v:path arrowok="t"/>
              </v:shape>
            </v:group>
            <v:group style="position:absolute;left:311;top:3089;width:1590;height:2" coordorigin="311,3089" coordsize="1590,2">
              <v:shape style="position:absolute;left:311;top:3089;width:1590;height:2" coordorigin="311,3089" coordsize="1590,0" path="m311,3089l1901,3089e" filled="f" stroked="t" strokeweight=".957683pt" strokecolor="#808080">
                <v:path arrowok="t"/>
              </v:shape>
            </v:group>
            <v:group style="position:absolute;left:1547;top:3092;width:1882;height:2" coordorigin="1547,3092" coordsize="1882,2">
              <v:shape style="position:absolute;left:1547;top:3092;width:1882;height:2" coordorigin="1547,3092" coordsize="1882,0" path="m1547,3092l3429,3092e" filled="f" stroked="t" strokeweight=".478842pt" strokecolor="#575757">
                <v:path arrowok="t"/>
              </v:shape>
            </v:group>
            <v:group style="position:absolute;left:3371;top:3092;width:388;height:2" coordorigin="3371,3092" coordsize="388,2">
              <v:shape style="position:absolute;left:3371;top:3092;width:388;height:2" coordorigin="3371,3092" coordsize="388,0" path="m3371,3092l3759,3092e" filled="f" stroked="t" strokeweight=".478842pt" strokecolor="#6B6B6B">
                <v:path arrowok="t"/>
              </v:shape>
            </v:group>
            <v:group style="position:absolute;left:3701;top:3092;width:2605;height:2" coordorigin="3701,3092" coordsize="2605,2">
              <v:shape style="position:absolute;left:3701;top:3092;width:2605;height:2" coordorigin="3701,3092" coordsize="2605,0" path="m3701,3092l6306,3092e" filled="f" stroked="t" strokeweight=".718262pt" strokecolor="#747474">
                <v:path arrowok="t"/>
              </v:shape>
            </v:group>
            <v:group style="position:absolute;left:6249;top:3092;width:1010;height:2" coordorigin="6249,3092" coordsize="1010,2">
              <v:shape style="position:absolute;left:6249;top:3092;width:1010;height:2" coordorigin="6249,3092" coordsize="1010,0" path="m6249,3092l7259,3092e" filled="f" stroked="t" strokeweight=".478842pt" strokecolor="#676767">
                <v:path arrowok="t"/>
              </v:shape>
            </v:group>
            <v:group style="position:absolute;left:7202;top:3094;width:4171;height:2" coordorigin="7202,3094" coordsize="4171,2">
              <v:shape style="position:absolute;left:7202;top:3094;width:4171;height:2" coordorigin="7202,3094" coordsize="4171,0" path="m7202,3094l11372,3094e" filled="f" stroked="t" strokeweight=".957683pt" strokecolor="#808080">
                <v:path arrowok="t"/>
              </v:shape>
            </v:group>
            <v:group style="position:absolute;left:3740;top:3082;width:2;height:455" coordorigin="3740,3082" coordsize="2,455">
              <v:shape style="position:absolute;left:3740;top:3082;width:2;height:455" coordorigin="3740,3082" coordsize="0,455" path="m3740,3537l3740,3082e" filled="f" stroked="t" strokeweight=".957683pt" strokecolor="#6B6B6B">
                <v:path arrowok="t"/>
              </v:shape>
            </v:group>
            <v:group style="position:absolute;left:6835;top:3087;width:2;height:719" coordorigin="6835,3087" coordsize="2,719">
              <v:shape style="position:absolute;left:6835;top:3087;width:2;height:719" coordorigin="6835,3087" coordsize="0,719" path="m6835,3806l6835,3087e" filled="f" stroked="t" strokeweight=".957683pt" strokecolor="#707070">
                <v:path arrowok="t"/>
              </v:shape>
            </v:group>
            <v:group style="position:absolute;left:6823;top:3305;width:761;height:2" coordorigin="6823,3305" coordsize="761,2">
              <v:shape style="position:absolute;left:6823;top:3305;width:761;height:2" coordorigin="6823,3305" coordsize="761,0" path="m6823,3305l7585,3305e" filled="f" stroked="t" strokeweight=".718262pt" strokecolor="#3B3B3B">
                <v:path arrowok="t"/>
              </v:shape>
            </v:group>
            <v:group style="position:absolute;left:11492;top:364;width:2;height:15204" coordorigin="11492,364" coordsize="2,15204">
              <v:shape style="position:absolute;left:11492;top:364;width:2;height:15204" coordorigin="11492,364" coordsize="0,15204" path="m11492,15568l11492,364e" filled="f" stroked="t" strokeweight=".239421pt" strokecolor="#000000">
                <v:path arrowok="t"/>
              </v:shape>
            </v:group>
            <v:group style="position:absolute;left:9539;top:3326;width:1192;height:2" coordorigin="9539,3326" coordsize="1192,2">
              <v:shape style="position:absolute;left:9539;top:3326;width:1192;height:2" coordorigin="9539,3326" coordsize="1192,0" path="m9539,3326l10731,3326e" filled="f" stroked="t" strokeweight=".239421pt" strokecolor="#000000">
                <v:path arrowok="t"/>
              </v:shape>
            </v:group>
            <v:group style="position:absolute;left:10731;top:3326;width:766;height:2" coordorigin="10731,3326" coordsize="766,2">
              <v:shape style="position:absolute;left:10731;top:3326;width:766;height:2" coordorigin="10731,3326" coordsize="766,0" path="m10731,3326l11497,3326e" filled="f" stroked="t" strokeweight=".239421pt" strokecolor="#777777">
                <v:path arrowok="t"/>
              </v:shape>
            </v:group>
            <v:group style="position:absolute;left:6795;top:3799;width:3965;height:2" coordorigin="6795,3799" coordsize="3965,2">
              <v:shape style="position:absolute;left:6795;top:3799;width:3965;height:2" coordorigin="6795,3799" coordsize="3965,0" path="m6795,3799l10760,3799e" filled="f" stroked="t" strokeweight=".478842pt" strokecolor="#606060">
                <v:path arrowok="t"/>
              </v:shape>
            </v:group>
            <v:group style="position:absolute;left:311;top:3796;width:776;height:2" coordorigin="311,3796" coordsize="776,2">
              <v:shape style="position:absolute;left:311;top:3796;width:776;height:2" coordorigin="311,3796" coordsize="776,0" path="m311,3796l1087,3796e" filled="f" stroked="t" strokeweight=".478842pt" strokecolor="#606060">
                <v:path arrowok="t"/>
              </v:shape>
            </v:group>
            <v:group style="position:absolute;left:3697;top:3796;width:2610;height:2" coordorigin="3697,3796" coordsize="2610,2">
              <v:shape style="position:absolute;left:3697;top:3796;width:2610;height:2" coordorigin="3697,3796" coordsize="2610,0" path="m3697,3796l6306,3796e" filled="f" stroked="t" strokeweight=".957683pt" strokecolor="#606060">
                <v:path arrowok="t"/>
              </v:shape>
            </v:group>
            <v:group style="position:absolute;left:1030;top:3796;width:2696;height:2" coordorigin="1030,3796" coordsize="2696,2">
              <v:shape style="position:absolute;left:1030;top:3796;width:2696;height:2" coordorigin="1030,3796" coordsize="2696,0" path="m1030,3796l3725,3796e" filled="f" stroked="t" strokeweight=".718262pt" strokecolor="#777777">
                <v:path arrowok="t"/>
              </v:shape>
            </v:group>
            <v:group style="position:absolute;left:3060;top:3799;width:713;height:2" coordorigin="3060,3799" coordsize="713,2">
              <v:shape style="position:absolute;left:3060;top:3799;width:713;height:2" coordorigin="3060,3799" coordsize="713,0" path="m3060,3799l3773,3799e" filled="f" stroked="t" strokeweight=".478842pt" strokecolor="#646464">
                <v:path arrowok="t"/>
              </v:shape>
            </v:group>
            <v:group style="position:absolute;left:3747;top:3480;width:2;height:326" coordorigin="3747,3480" coordsize="2,326">
              <v:shape style="position:absolute;left:3747;top:3480;width:2;height:326" coordorigin="3747,3480" coordsize="0,326" path="m3747,3806l3747,3480e" filled="f" stroked="t" strokeweight=".957683pt" strokecolor="#4B4B4B">
                <v:path arrowok="t"/>
              </v:shape>
            </v:group>
            <v:group style="position:absolute;left:6249;top:3796;width:618;height:2" coordorigin="6249,3796" coordsize="618,2">
              <v:shape style="position:absolute;left:6249;top:3796;width:618;height:2" coordorigin="6249,3796" coordsize="618,0" path="m6249,3796l6867,3796e" filled="f" stroked="t" strokeweight=".718262pt" strokecolor="#777777">
                <v:path arrowok="t"/>
              </v:shape>
            </v:group>
            <v:group style="position:absolute;left:10420;top:3799;width:953;height:2" coordorigin="10420,3799" coordsize="953,2">
              <v:shape style="position:absolute;left:10420;top:3799;width:953;height:2" coordorigin="10420,3799" coordsize="953,0" path="m10420,3799l11372,3799e" filled="f" stroked="t" strokeweight=".957683pt" strokecolor="#878787">
                <v:path arrowok="t"/>
              </v:shape>
            </v:group>
            <v:group style="position:absolute;left:316;top:4105;width:1829;height:2" coordorigin="316,4105" coordsize="1829,2">
              <v:shape style="position:absolute;left:316;top:4105;width:1829;height:2" coordorigin="316,4105" coordsize="1829,0" path="m316,4105l2145,4105e" filled="f" stroked="t" strokeweight=".957683pt" strokecolor="#808080">
                <v:path arrowok="t"/>
              </v:shape>
            </v:group>
            <v:group style="position:absolute;left:2021;top:4103;width:268;height:2" coordorigin="2021,4103" coordsize="268,2">
              <v:shape style="position:absolute;left:2021;top:4103;width:268;height:2" coordorigin="2021,4103" coordsize="268,0" path="m2021,4103l2289,4103e" filled="f" stroked="t" strokeweight=".718262pt" strokecolor="#676767">
                <v:path arrowok="t"/>
              </v:shape>
            </v:group>
            <v:group style="position:absolute;left:2260;top:3787;width:2;height:2440" coordorigin="2260,3787" coordsize="2,2440">
              <v:shape style="position:absolute;left:2260;top:3787;width:2;height:2440" coordorigin="2260,3787" coordsize="0,2440" path="m2260,6226l2260,3787e" filled="f" stroked="t" strokeweight=".957683pt" strokecolor="#676767">
                <v:path arrowok="t"/>
              </v:shape>
            </v:group>
            <v:group style="position:absolute;left:2217;top:4108;width:632;height:2" coordorigin="2217,4108" coordsize="632,2">
              <v:shape style="position:absolute;left:2217;top:4108;width:632;height:2" coordorigin="2217,4108" coordsize="632,0" path="m2217,4108l2849,4108e" filled="f" stroked="t" strokeweight=".478842pt" strokecolor="#4B4B4B">
                <v:path arrowok="t"/>
              </v:shape>
            </v:group>
            <v:group style="position:absolute;left:2792;top:4105;width:8586;height:2" coordorigin="2792,4105" coordsize="8586,2">
              <v:shape style="position:absolute;left:2792;top:4105;width:8586;height:2" coordorigin="2792,4105" coordsize="8586,0" path="m2792,4105l11377,4105e" filled="f" stroked="t" strokeweight=".718262pt" strokecolor="#747474">
                <v:path arrowok="t"/>
              </v:shape>
            </v:group>
            <v:group style="position:absolute;left:2251;top:4347;width:4056;height:2" coordorigin="2251,4347" coordsize="4056,2">
              <v:shape style="position:absolute;left:2251;top:4347;width:4056;height:2" coordorigin="2251,4347" coordsize="4056,0" path="m2251,4347l6306,4347e" filled="f" stroked="t" strokeweight=".718262pt" strokecolor="#707070">
                <v:path arrowok="t"/>
              </v:shape>
            </v:group>
            <v:group style="position:absolute;left:6249;top:4347;width:2255;height:2" coordorigin="6249,4347" coordsize="2255,2">
              <v:shape style="position:absolute;left:6249;top:4347;width:2255;height:2" coordorigin="6249,4347" coordsize="2255,0" path="m6249,4347l8504,4347e" filled="f" stroked="t" strokeweight=".478842pt" strokecolor="#575757">
                <v:path arrowok="t"/>
              </v:shape>
            </v:group>
            <v:group style="position:absolute;left:8447;top:4347;width:2926;height:2" coordorigin="8447,4347" coordsize="2926,2">
              <v:shape style="position:absolute;left:8447;top:4347;width:2926;height:2" coordorigin="8447,4347" coordsize="2926,0" path="m8447,4347l11372,4347e" filled="f" stroked="t" strokeweight=".957683pt" strokecolor="#808080">
                <v:path arrowok="t"/>
              </v:shape>
            </v:group>
            <v:group style="position:absolute;left:321;top:4309;width:2;height:312" coordorigin="321,4309" coordsize="2,312">
              <v:shape style="position:absolute;left:321;top:4309;width:2;height:312" coordorigin="321,4309" coordsize="0,312" path="m321,4621l321,4309e" filled="f" stroked="t" strokeweight=".478842pt" strokecolor="#3B3B3B">
                <v:path arrowok="t"/>
              </v:shape>
            </v:group>
            <v:group style="position:absolute;left:4798;top:4338;width:2;height:2186" coordorigin="4798,4338" coordsize="2,2186">
              <v:shape style="position:absolute;left:4798;top:4338;width:2;height:2186" coordorigin="4798,4338" coordsize="0,2186" path="m4798,6523l4798,4338e" filled="f" stroked="t" strokeweight=".718262pt" strokecolor="#545454">
                <v:path arrowok="t"/>
              </v:shape>
            </v:group>
            <v:group style="position:absolute;left:7609;top:4333;width:2;height:259" coordorigin="7609,4333" coordsize="2,259">
              <v:shape style="position:absolute;left:7609;top:4333;width:2;height:259" coordorigin="7609,4333" coordsize="0,259" path="m7609,4592l7609,4333e" filled="f" stroked="t" strokeweight=".239421pt" strokecolor="#545454">
                <v:path arrowok="t"/>
              </v:shape>
            </v:group>
            <v:group style="position:absolute;left:4788;top:4776;width:915;height:2" coordorigin="4788,4776" coordsize="915,2">
              <v:shape style="position:absolute;left:4788;top:4776;width:915;height:2" coordorigin="4788,4776" coordsize="915,0" path="m4788,4776l5703,4776e" filled="f" stroked="t" strokeweight=".239421pt" strokecolor="#4F4F4F">
                <v:path arrowok="t"/>
              </v:shape>
            </v:group>
            <v:group style="position:absolute;left:5646;top:4779;width:3366;height:2" coordorigin="5646,4779" coordsize="3366,2">
              <v:shape style="position:absolute;left:5646;top:4779;width:3366;height:2" coordorigin="5646,4779" coordsize="3366,0" path="m5646,4779l9012,4779e" filled="f" stroked="t" strokeweight=".478842pt" strokecolor="#747474">
                <v:path arrowok="t"/>
              </v:shape>
            </v:group>
            <v:group style="position:absolute;left:7609;top:4592;width:2;height:220" coordorigin="7609,4592" coordsize="2,220">
              <v:shape style="position:absolute;left:7609;top:4592;width:2;height:220" coordorigin="7609,4592" coordsize="0,220" path="m7609,4812l7609,4592e" filled="f" stroked="t" strokeweight=".239421pt" strokecolor="#747474">
                <v:path arrowok="t"/>
              </v:shape>
            </v:group>
            <v:group style="position:absolute;left:8954;top:4776;width:1805;height:2" coordorigin="8954,4776" coordsize="1805,2">
              <v:shape style="position:absolute;left:8954;top:4776;width:1805;height:2" coordorigin="8954,4776" coordsize="1805,0" path="m8954,4776l10760,4776e" filled="f" stroked="t" strokeweight=".239421pt" strokecolor="#575757">
                <v:path arrowok="t"/>
              </v:shape>
            </v:group>
            <v:group style="position:absolute;left:10702;top:4779;width:675;height:2" coordorigin="10702,4779" coordsize="675,2">
              <v:shape style="position:absolute;left:10702;top:4779;width:675;height:2" coordorigin="10702,4779" coordsize="675,0" path="m10702,4779l11377,4779e" filled="f" stroked="t" strokeweight=".478842pt" strokecolor="#808080">
                <v:path arrowok="t"/>
              </v:shape>
            </v:group>
            <v:group style="position:absolute;left:4788;top:5021;width:2471;height:2" coordorigin="4788,5021" coordsize="2471,2">
              <v:shape style="position:absolute;left:4788;top:5021;width:2471;height:2" coordorigin="4788,5021" coordsize="2471,0" path="m4788,5021l7259,5021e" filled="f" stroked="t" strokeweight=".478842pt" strokecolor="#7C7C7C">
                <v:path arrowok="t"/>
              </v:shape>
            </v:group>
            <v:group style="position:absolute;left:7202;top:5018;width:2830;height:2" coordorigin="7202,5018" coordsize="2830,2">
              <v:shape style="position:absolute;left:7202;top:5018;width:2830;height:2" coordorigin="7202,5018" coordsize="2830,0" path="m7202,5018l10032,5018e" filled="f" stroked="t" strokeweight=".239421pt" strokecolor="#646464">
                <v:path arrowok="t"/>
              </v:shape>
            </v:group>
            <v:group style="position:absolute;left:9969;top:5018;width:1408;height:2" coordorigin="9969,5018" coordsize="1408,2">
              <v:shape style="position:absolute;left:9969;top:5018;width:1408;height:2" coordorigin="9969,5018" coordsize="1408,0" path="m9969,5018l11377,5018e" filled="f" stroked="t" strokeweight=".718262pt" strokecolor="#909090">
                <v:path arrowok="t"/>
              </v:shape>
            </v:group>
            <v:group style="position:absolute;left:4788;top:5258;width:3773;height:2" coordorigin="4788,5258" coordsize="3773,2">
              <v:shape style="position:absolute;left:4788;top:5258;width:3773;height:2" coordorigin="4788,5258" coordsize="3773,0" path="m4788,5258l8562,5258e" filled="f" stroked="t" strokeweight=".718262pt" strokecolor="#747474">
                <v:path arrowok="t"/>
              </v:shape>
            </v:group>
            <v:group style="position:absolute;left:7202;top:5256;width:2830;height:2" coordorigin="7202,5256" coordsize="2830,2">
              <v:shape style="position:absolute;left:7202;top:5256;width:2830;height:2" coordorigin="7202,5256" coordsize="2830,0" path="m7202,5256l10032,5256e" filled="f" stroked="t" strokeweight=".478842pt" strokecolor="#5B5B5B">
                <v:path arrowok="t"/>
              </v:shape>
            </v:group>
            <v:group style="position:absolute;left:9969;top:5256;width:1408;height:2" coordorigin="9969,5256" coordsize="1408,2">
              <v:shape style="position:absolute;left:9969;top:5256;width:1408;height:2" coordorigin="9969,5256" coordsize="1408,0" path="m9969,5256l11377,5256e" filled="f" stroked="t" strokeweight=".957683pt" strokecolor="#838383">
                <v:path arrowok="t"/>
              </v:shape>
            </v:group>
            <v:group style="position:absolute;left:2251;top:5493;width:287;height:2" coordorigin="2251,5493" coordsize="287,2">
              <v:shape style="position:absolute;left:2251;top:5493;width:287;height:2" coordorigin="2251,5493" coordsize="287,0" path="m2251,5493l2538,5493e" filled="f" stroked="t" strokeweight=".718262pt" strokecolor="#676767">
                <v:path arrowok="t"/>
              </v:shape>
            </v:group>
            <v:group style="position:absolute;left:2480;top:5498;width:948;height:2" coordorigin="2480,5498" coordsize="948,2">
              <v:shape style="position:absolute;left:2480;top:5498;width:948;height:2" coordorigin="2480,5498" coordsize="948,0" path="m2480,5498l3429,5498e" filled="f" stroked="t" strokeweight=".478842pt" strokecolor="#575757">
                <v:path arrowok="t"/>
              </v:shape>
            </v:group>
            <v:group style="position:absolute;left:3371;top:5498;width:4741;height:2" coordorigin="3371,5498" coordsize="4741,2">
              <v:shape style="position:absolute;left:3371;top:5498;width:4741;height:2" coordorigin="3371,5498" coordsize="4741,0" path="m3371,5498l8112,5498e" filled="f" stroked="t" strokeweight=".718262pt" strokecolor="#6B6B6B">
                <v:path arrowok="t"/>
              </v:shape>
            </v:group>
            <v:group style="position:absolute;left:8054;top:5498;width:450;height:2" coordorigin="8054,5498" coordsize="450,2">
              <v:shape style="position:absolute;left:8054;top:5498;width:450;height:2" coordorigin="8054,5498" coordsize="450,0" path="m8054,5498l8504,5498e" filled="f" stroked="t" strokeweight=".478842pt" strokecolor="#5B5B5B">
                <v:path arrowok="t"/>
              </v:shape>
            </v:group>
            <v:group style="position:absolute;left:8447;top:5495;width:2931;height:2" coordorigin="8447,5495" coordsize="2931,2">
              <v:shape style="position:absolute;left:8447;top:5495;width:2931;height:2" coordorigin="8447,5495" coordsize="2931,0" path="m8447,5495l11377,5495e" filled="f" stroked="t" strokeweight=".718262pt" strokecolor="#7C7C7C">
                <v:path arrowok="t"/>
              </v:shape>
            </v:group>
            <v:group style="position:absolute;left:306;top:5733;width:450;height:2" coordorigin="306,5733" coordsize="450,2">
              <v:shape style="position:absolute;left:306;top:5733;width:450;height:2" coordorigin="306,5733" coordsize="450,0" path="m306,5733l757,5733e" filled="f" stroked="t" strokeweight=".478842pt" strokecolor="#4B4B4B">
                <v:path arrowok="t"/>
              </v:shape>
            </v:group>
            <v:group style="position:absolute;left:699;top:5733;width:388;height:2" coordorigin="699,5733" coordsize="388,2">
              <v:shape style="position:absolute;left:699;top:5733;width:388;height:2" coordorigin="699,5733" coordsize="388,0" path="m699,5733l1087,5733e" filled="f" stroked="t" strokeweight=".478842pt" strokecolor="#646464">
                <v:path arrowok="t"/>
              </v:shape>
            </v:group>
            <v:group style="position:absolute;left:1006;top:5733;width:1384;height:2" coordorigin="1006,5733" coordsize="1384,2">
              <v:shape style="position:absolute;left:1006;top:5733;width:1384;height:2" coordorigin="1006,5733" coordsize="1384,0" path="m1006,5733l2389,5733e" filled="f" stroked="t" strokeweight=".957683pt" strokecolor="#808080">
                <v:path arrowok="t"/>
              </v:shape>
            </v:group>
            <v:group style="position:absolute;left:2217;top:5737;width:1542;height:2" coordorigin="2217,5737" coordsize="1542,2">
              <v:shape style="position:absolute;left:2217;top:5737;width:1542;height:2" coordorigin="2217,5737" coordsize="1542,0" path="m2217,5737l3759,5737e" filled="f" stroked="t" strokeweight=".478842pt" strokecolor="#575757">
                <v:path arrowok="t"/>
              </v:shape>
            </v:group>
            <v:group style="position:absolute;left:3687;top:5737;width:3572;height:2" coordorigin="3687,5737" coordsize="3572,2">
              <v:shape style="position:absolute;left:3687;top:5737;width:3572;height:2" coordorigin="3687,5737" coordsize="3572,0" path="m3687,5737l7259,5737e" filled="f" stroked="t" strokeweight=".718262pt" strokecolor="#747474">
                <v:path arrowok="t"/>
              </v:shape>
            </v:group>
            <v:group style="position:absolute;left:7202;top:5737;width:1302;height:2" coordorigin="7202,5737" coordsize="1302,2">
              <v:shape style="position:absolute;left:7202;top:5737;width:1302;height:2" coordorigin="7202,5737" coordsize="1302,0" path="m7202,5737l8504,5737e" filled="f" stroked="t" strokeweight=".478842pt" strokecolor="#545454">
                <v:path arrowok="t"/>
              </v:shape>
            </v:group>
            <v:group style="position:absolute;left:8447;top:5735;width:2931;height:2" coordorigin="8447,5735" coordsize="2931,2">
              <v:shape style="position:absolute;left:8447;top:5735;width:2931;height:2" coordorigin="8447,5735" coordsize="2931,0" path="m8447,5735l11377,5735e" filled="f" stroked="t" strokeweight=".957683pt" strokecolor="#808080">
                <v:path arrowok="t"/>
              </v:shape>
            </v:group>
            <v:group style="position:absolute;left:7609;top:5718;width:2;height:489" coordorigin="7609,5718" coordsize="2,489">
              <v:shape style="position:absolute;left:7609;top:5718;width:2;height:489" coordorigin="7609,5718" coordsize="0,489" path="m7609,6207l7609,5718e" filled="f" stroked="t" strokeweight=".239421pt" strokecolor="#4F4F4F">
                <v:path arrowok="t"/>
              </v:shape>
            </v:group>
            <v:group style="position:absolute;left:318;top:5939;width:2;height:604" coordorigin="318,5939" coordsize="2,604">
              <v:shape style="position:absolute;left:318;top:5939;width:2;height:604" coordorigin="318,5939" coordsize="0,604" path="m318,6543l318,5939e" filled="f" stroked="t" strokeweight=".957683pt" strokecolor="#777777">
                <v:path arrowok="t"/>
              </v:shape>
            </v:group>
            <v:group style="position:absolute;left:2251;top:6207;width:1508;height:2" coordorigin="2251,6207" coordsize="1508,2">
              <v:shape style="position:absolute;left:2251;top:6207;width:1508;height:2" coordorigin="2251,6207" coordsize="1508,0" path="m2251,6207l3759,6207e" filled="f" stroked="t" strokeweight=".478842pt" strokecolor="#646464">
                <v:path arrowok="t"/>
              </v:shape>
            </v:group>
            <v:group style="position:absolute;left:3678;top:6207;width:2629;height:2" coordorigin="3678,6207" coordsize="2629,2">
              <v:shape style="position:absolute;left:3678;top:6207;width:2629;height:2" coordorigin="3678,6207" coordsize="2629,0" path="m3678,6207l6306,6207e" filled="f" stroked="t" strokeweight=".957683pt" strokecolor="#7C7C7C">
                <v:path arrowok="t"/>
              </v:shape>
            </v:group>
            <v:group style="position:absolute;left:6249;top:6207;width:2255;height:2" coordorigin="6249,6207" coordsize="2255,2">
              <v:shape style="position:absolute;left:6249;top:6207;width:2255;height:2" coordorigin="6249,6207" coordsize="2255,0" path="m6249,6207l8504,6207e" filled="f" stroked="t" strokeweight=".478842pt" strokecolor="#5B5B5B">
                <v:path arrowok="t"/>
              </v:shape>
            </v:group>
            <v:group style="position:absolute;left:8447;top:6207;width:2931;height:2" coordorigin="8447,6207" coordsize="2931,2">
              <v:shape style="position:absolute;left:8447;top:6207;width:2931;height:2" coordorigin="8447,6207" coordsize="2931,0" path="m8447,6207l11377,6207e" filled="f" stroked="t" strokeweight=".957683pt" strokecolor="#7C7C7C">
                <v:path arrowok="t"/>
              </v:shape>
            </v:group>
            <v:group style="position:absolute;left:2260;top:6169;width:2;height:2109" coordorigin="2260,6169" coordsize="2,2109">
              <v:shape style="position:absolute;left:2260;top:6169;width:2;height:2109" coordorigin="2260,6169" coordsize="0,2109" path="m2260,8278l2260,6169e" filled="f" stroked="t" strokeweight=".478842pt" strokecolor="#3B3B3B">
                <v:path arrowok="t"/>
              </v:shape>
            </v:group>
            <v:group style="position:absolute;left:2251;top:6516;width:2576;height:2" coordorigin="2251,6516" coordsize="2576,2">
              <v:shape style="position:absolute;left:2251;top:6516;width:2576;height:2" coordorigin="2251,6516" coordsize="2576,0" path="m2251,6516l4827,6516e" filled="f" stroked="t" strokeweight=".718262pt" strokecolor="#7C7C7C">
                <v:path arrowok="t"/>
              </v:shape>
            </v:group>
            <v:group style="position:absolute;left:4755;top:6519;width:948;height:2" coordorigin="4755,6519" coordsize="948,2">
              <v:shape style="position:absolute;left:4755;top:6519;width:948;height:2" coordorigin="4755,6519" coordsize="948,0" path="m4755,6519l5703,6519e" filled="f" stroked="t" strokeweight=".478842pt" strokecolor="#575757">
                <v:path arrowok="t"/>
              </v:shape>
            </v:group>
            <v:group style="position:absolute;left:5646;top:6519;width:661;height:2" coordorigin="5646,6519" coordsize="661,2">
              <v:shape style="position:absolute;left:5646;top:6519;width:661;height:2" coordorigin="5646,6519" coordsize="661,0" path="m5646,6519l6306,6519e" filled="f" stroked="t" strokeweight=".478842pt" strokecolor="#777777">
                <v:path arrowok="t"/>
              </v:shape>
            </v:group>
            <v:group style="position:absolute;left:6144;top:6519;width:2868;height:2" coordorigin="6144,6519" coordsize="2868,2">
              <v:shape style="position:absolute;left:6144;top:6519;width:2868;height:2" coordorigin="6144,6519" coordsize="2868,0" path="m6144,6519l9012,6519e" filled="f" stroked="t" strokeweight=".957683pt" strokecolor="#7C7C7C">
                <v:path arrowok="t"/>
              </v:shape>
            </v:group>
            <v:group style="position:absolute;left:7609;top:6193;width:2;height:321" coordorigin="7609,6193" coordsize="2,321">
              <v:shape style="position:absolute;left:7609;top:6193;width:2;height:321" coordorigin="7609,6193" coordsize="0,321" path="m7609,6514l7609,6193e" filled="f" stroked="t" strokeweight=".239421pt" strokecolor="#646464">
                <v:path arrowok="t"/>
              </v:shape>
            </v:group>
            <v:group style="position:absolute;left:8954;top:6519;width:1805;height:2" coordorigin="8954,6519" coordsize="1805,2">
              <v:shape style="position:absolute;left:8954;top:6519;width:1805;height:2" coordorigin="8954,6519" coordsize="1805,0" path="m8954,6519l10760,6519e" filled="f" stroked="t" strokeweight=".478842pt" strokecolor="#575757">
                <v:path arrowok="t"/>
              </v:shape>
            </v:group>
            <v:group style="position:absolute;left:10702;top:6516;width:680;height:2" coordorigin="10702,6516" coordsize="680,2">
              <v:shape style="position:absolute;left:10702;top:6516;width:680;height:2" coordorigin="10702,6516" coordsize="680,0" path="m10702,6516l11382,6516e" filled="f" stroked="t" strokeweight=".478842pt" strokecolor="#747474">
                <v:path arrowok="t"/>
              </v:shape>
            </v:group>
            <v:group style="position:absolute;left:311;top:6754;width:876;height:2" coordorigin="311,6754" coordsize="876,2">
              <v:shape style="position:absolute;left:311;top:6754;width:876;height:2" coordorigin="311,6754" coordsize="876,0" path="m311,6754l1188,6754e" filled="f" stroked="t" strokeweight=".957683pt" strokecolor="#808080">
                <v:path arrowok="t"/>
              </v:shape>
            </v:group>
            <v:group style="position:absolute;left:1030;top:6754;width:1049;height:2" coordorigin="1030,6754" coordsize="1049,2">
              <v:shape style="position:absolute;left:1030;top:6754;width:1049;height:2" coordorigin="1030,6754" coordsize="1049,0" path="m1030,6754l2078,6754e" filled="f" stroked="t" strokeweight=".478842pt" strokecolor="#6B6B6B">
                <v:path arrowok="t"/>
              </v:shape>
            </v:group>
            <v:group style="position:absolute;left:2021;top:6758;width:2796;height:2" coordorigin="2021,6758" coordsize="2796,2">
              <v:shape style="position:absolute;left:2021;top:6758;width:2796;height:2" coordorigin="2021,6758" coordsize="2796,0" path="m2021,6758l4817,6758e" filled="f" stroked="t" strokeweight=".718262pt" strokecolor="#747474">
                <v:path arrowok="t"/>
              </v:shape>
            </v:group>
            <v:group style="position:absolute;left:4760;top:6758;width:737;height:2" coordorigin="4760,6758" coordsize="737,2">
              <v:shape style="position:absolute;left:4760;top:6758;width:737;height:2" coordorigin="4760,6758" coordsize="737,0" path="m4760,6758l5497,6758e" filled="f" stroked="t" strokeweight=".478842pt" strokecolor="#4F4F4F">
                <v:path arrowok="t"/>
              </v:shape>
            </v:group>
            <v:group style="position:absolute;left:5440;top:6758;width:263;height:2" coordorigin="5440,6758" coordsize="263,2">
              <v:shape style="position:absolute;left:5440;top:6758;width:263;height:2" coordorigin="5440,6758" coordsize="263,0" path="m5440,6758l5703,6758e" filled="f" stroked="t" strokeweight=".478842pt" strokecolor="#676767">
                <v:path arrowok="t"/>
              </v:shape>
            </v:group>
            <v:group style="position:absolute;left:5646;top:6761;width:2907;height:2" coordorigin="5646,6761" coordsize="2907,2">
              <v:shape style="position:absolute;left:5646;top:6761;width:2907;height:2" coordorigin="5646,6761" coordsize="2907,0" path="m5646,6761l8552,6761e" filled="f" stroked="t" strokeweight=".957683pt" strokecolor="#838383">
                <v:path arrowok="t"/>
              </v:shape>
            </v:group>
            <v:group style="position:absolute;left:8447;top:6758;width:565;height:2" coordorigin="8447,6758" coordsize="565,2">
              <v:shape style="position:absolute;left:8447;top:6758;width:565;height:2" coordorigin="8447,6758" coordsize="565,0" path="m8447,6758l9012,6758e" filled="f" stroked="t" strokeweight=".478842pt" strokecolor="#6B6B6B">
                <v:path arrowok="t"/>
              </v:shape>
            </v:group>
            <v:group style="position:absolute;left:8954;top:6758;width:1805;height:2" coordorigin="8954,6758" coordsize="1805,2">
              <v:shape style="position:absolute;left:8954;top:6758;width:1805;height:2" coordorigin="8954,6758" coordsize="1805,0" path="m8954,6758l10760,6758e" filled="f" stroked="t" strokeweight=".478842pt" strokecolor="#545454">
                <v:path arrowok="t"/>
              </v:shape>
            </v:group>
            <v:group style="position:absolute;left:10702;top:6758;width:675;height:2" coordorigin="10702,6758" coordsize="675,2">
              <v:shape style="position:absolute;left:10702;top:6758;width:675;height:2" coordorigin="10702,6758" coordsize="675,0" path="m10702,6758l11377,6758e" filled="f" stroked="t" strokeweight=".718262pt" strokecolor="#7C7C7C">
                <v:path arrowok="t"/>
              </v:shape>
            </v:group>
            <v:group style="position:absolute;left:311;top:7228;width:776;height:2" coordorigin="311,7228" coordsize="776,2">
              <v:shape style="position:absolute;left:311;top:7228;width:776;height:2" coordorigin="311,7228" coordsize="776,0" path="m311,7228l1087,7228e" filled="f" stroked="t" strokeweight=".478842pt" strokecolor="#575757">
                <v:path arrowok="t"/>
              </v:shape>
            </v:group>
            <v:group style="position:absolute;left:1030;top:7228;width:1820;height:2" coordorigin="1030,7228" coordsize="1820,2">
              <v:shape style="position:absolute;left:1030;top:7228;width:1820;height:2" coordorigin="1030,7228" coordsize="1820,0" path="m1030,7228l2849,7228e" filled="f" stroked="t" strokeweight=".957683pt" strokecolor="#7C7C7C">
                <v:path arrowok="t"/>
              </v:shape>
            </v:group>
            <v:group style="position:absolute;left:2792;top:7230;width:1365;height:2" coordorigin="2792,7230" coordsize="1365,2">
              <v:shape style="position:absolute;left:2792;top:7230;width:1365;height:2" coordorigin="2792,7230" coordsize="1365,0" path="m2792,7230l4156,7230e" filled="f" stroked="t" strokeweight=".478842pt" strokecolor="#646464">
                <v:path arrowok="t"/>
              </v:shape>
            </v:group>
            <v:group style="position:absolute;left:4099;top:7233;width:2207;height:2" coordorigin="4099,7233" coordsize="2207,2">
              <v:shape style="position:absolute;left:4099;top:7233;width:2207;height:2" coordorigin="4099,7233" coordsize="2207,0" path="m4099,7233l6306,7233e" filled="f" stroked="t" strokeweight=".957683pt" strokecolor="#7C7C7C">
                <v:path arrowok="t"/>
              </v:shape>
            </v:group>
            <v:group style="position:absolute;left:6249;top:7233;width:2255;height:2" coordorigin="6249,7233" coordsize="2255,2">
              <v:shape style="position:absolute;left:6249;top:7233;width:2255;height:2" coordorigin="6249,7233" coordsize="2255,0" path="m6249,7233l8504,7233e" filled="f" stroked="t" strokeweight=".478842pt" strokecolor="#575757">
                <v:path arrowok="t"/>
              </v:shape>
            </v:group>
            <v:group style="position:absolute;left:8447;top:7233;width:2931;height:2" coordorigin="8447,7233" coordsize="2931,2">
              <v:shape style="position:absolute;left:8447;top:7233;width:2931;height:2" coordorigin="8447,7233" coordsize="2931,0" path="m8447,7233l11377,7233e" filled="f" stroked="t" strokeweight=".957683pt" strokecolor="#7C7C7C">
                <v:path arrowok="t"/>
              </v:shape>
            </v:group>
            <v:group style="position:absolute;left:4798;top:7223;width:2;height:786" coordorigin="4798,7223" coordsize="2,786">
              <v:shape style="position:absolute;left:4798;top:7223;width:2;height:786" coordorigin="4798,7223" coordsize="0,786" path="m4798,8009l4798,7223e" filled="f" stroked="t" strokeweight=".718262pt" strokecolor="#3B3B3B">
                <v:path arrowok="t"/>
              </v:shape>
            </v:group>
            <v:group style="position:absolute;left:4793;top:7475;width:2844;height:2" coordorigin="4793,7475" coordsize="2844,2">
              <v:shape style="position:absolute;left:4793;top:7475;width:2844;height:2" coordorigin="4793,7475" coordsize="2844,0" path="m4793,7475l7638,7475e" filled="f" stroked="t" strokeweight=".478842pt" strokecolor="#6B6B6B">
                <v:path arrowok="t"/>
              </v:shape>
            </v:group>
            <v:group style="position:absolute;left:7580;top:7475;width:3802;height:2" coordorigin="7580,7475" coordsize="3802,2">
              <v:shape style="position:absolute;left:7580;top:7475;width:3802;height:2" coordorigin="7580,7475" coordsize="3802,0" path="m7580,7475l11382,7475e" filled="f" stroked="t" strokeweight=".957683pt" strokecolor="#808080">
                <v:path arrowok="t"/>
              </v:shape>
            </v:group>
            <v:group style="position:absolute;left:4793;top:7712;width:1513;height:2" coordorigin="4793,7712" coordsize="1513,2">
              <v:shape style="position:absolute;left:4793;top:7712;width:1513;height:2" coordorigin="4793,7712" coordsize="1513,0" path="m4793,7712l6306,7712e" filled="f" stroked="t" strokeweight=".718262pt" strokecolor="#777777">
                <v:path arrowok="t"/>
              </v:shape>
            </v:group>
            <v:group style="position:absolute;left:6249;top:7712;width:2016;height:2" coordorigin="6249,7712" coordsize="2016,2">
              <v:shape style="position:absolute;left:6249;top:7712;width:2016;height:2" coordorigin="6249,7712" coordsize="2016,0" path="m6249,7712l8265,7712e" filled="f" stroked="t" strokeweight=".478842pt" strokecolor="#575757">
                <v:path arrowok="t"/>
              </v:shape>
            </v:group>
            <v:group style="position:absolute;left:7580;top:7712;width:3802;height:2" coordorigin="7580,7712" coordsize="3802,2">
              <v:shape style="position:absolute;left:7580;top:7712;width:3802;height:2" coordorigin="7580,7712" coordsize="3802,0" path="m7580,7712l11382,7712e" filled="f" stroked="t" strokeweight=".718262pt" strokecolor="#777777">
                <v:path arrowok="t"/>
              </v:shape>
            </v:group>
            <v:group style="position:absolute;left:311;top:7995;width:776;height:2" coordorigin="311,7995" coordsize="776,2">
              <v:shape style="position:absolute;left:311;top:7995;width:776;height:2" coordorigin="311,7995" coordsize="776,0" path="m311,7995l1087,7995e" filled="f" stroked="t" strokeweight=".478842pt" strokecolor="#575757">
                <v:path arrowok="t"/>
              </v:shape>
            </v:group>
            <v:group style="position:absolute;left:1030;top:7997;width:10353;height:2" coordorigin="1030,7997" coordsize="10353,2">
              <v:shape style="position:absolute;left:1030;top:7997;width:10353;height:2" coordorigin="1030,7997" coordsize="10353,0" path="m1030,7997l11382,7997e" filled="f" stroked="t" strokeweight=".718262pt" strokecolor="#777777">
                <v:path arrowok="t"/>
              </v:shape>
            </v:group>
            <v:group style="position:absolute;left:3060;top:8000;width:599;height:2" coordorigin="3060,8000" coordsize="599,2">
              <v:shape style="position:absolute;left:3060;top:8000;width:599;height:2" coordorigin="3060,8000" coordsize="599,0" path="m3060,8000l3658,8000e" filled="f" stroked="t" strokeweight=".478842pt" strokecolor="#646464">
                <v:path arrowok="t"/>
              </v:shape>
            </v:group>
            <v:group style="position:absolute;left:6800;top:8000;width:838;height:2" coordorigin="6800,8000" coordsize="838,2">
              <v:shape style="position:absolute;left:6800;top:8000;width:838;height:2" coordorigin="6800,8000" coordsize="838,0" path="m6800,8000l7638,8000e" filled="f" stroked="t" strokeweight=".478842pt" strokecolor="#4F4F4F">
                <v:path arrowok="t"/>
              </v:shape>
            </v:group>
            <v:group style="position:absolute;left:316;top:369;width:2;height:15214" coordorigin="316,369" coordsize="2,15214">
              <v:shape style="position:absolute;left:316;top:369;width:2;height:15214" coordorigin="316,369" coordsize="0,15214" path="m316,15583l316,369e" filled="f" stroked="t" strokeweight=".718262pt" strokecolor="#606060">
                <v:path arrowok="t"/>
              </v:shape>
            </v:group>
            <v:group style="position:absolute;left:2260;top:8220;width:2;height:508" coordorigin="2260,8220" coordsize="2,508">
              <v:shape style="position:absolute;left:2260;top:8220;width:2;height:508" coordorigin="2260,8220" coordsize="0,508" path="m2260,8728l2260,8220e" filled="f" stroked="t" strokeweight=".478842pt" strokecolor="#545454">
                <v:path arrowok="t"/>
              </v:shape>
            </v:group>
            <v:group style="position:absolute;left:306;top:8695;width:1298;height:2" coordorigin="306,8695" coordsize="1298,2">
              <v:shape style="position:absolute;left:306;top:8695;width:1298;height:2" coordorigin="306,8695" coordsize="1298,0" path="m306,8695l1604,8695e" filled="f" stroked="t" strokeweight=".478842pt" strokecolor="#6B6B6B">
                <v:path arrowok="t"/>
              </v:shape>
            </v:group>
            <v:group style="position:absolute;left:1226;top:8697;width:10151;height:2" coordorigin="1226,8697" coordsize="10151,2">
              <v:shape style="position:absolute;left:1226;top:8697;width:10151;height:2" coordorigin="1226,8697" coordsize="10151,0" path="m1226,8697l11377,8697e" filled="f" stroked="t" strokeweight=".718262pt" strokecolor="#747474">
                <v:path arrowok="t"/>
              </v:shape>
            </v:group>
            <v:group style="position:absolute;left:6249;top:8700;width:1863;height:2" coordorigin="6249,8700" coordsize="1863,2">
              <v:shape style="position:absolute;left:6249;top:8700;width:1863;height:2" coordorigin="6249,8700" coordsize="1863,0" path="m6249,8700l8112,8700e" filled="f" stroked="t" strokeweight=".478842pt" strokecolor="#545454">
                <v:path arrowok="t"/>
              </v:shape>
            </v:group>
            <v:group style="position:absolute;left:2260;top:8642;width:2;height:2598" coordorigin="2260,8642" coordsize="2,2598">
              <v:shape style="position:absolute;left:2260;top:8642;width:2;height:2598" coordorigin="2260,8642" coordsize="0,2598" path="m2260,11240l2260,8642e" filled="f" stroked="t" strokeweight=".957683pt" strokecolor="#676767">
                <v:path arrowok="t"/>
              </v:shape>
            </v:group>
            <v:group style="position:absolute;left:306;top:10018;width:781;height:2" coordorigin="306,10018" coordsize="781,2">
              <v:shape style="position:absolute;left:306;top:10018;width:781;height:2" coordorigin="306,10018" coordsize="781,0" path="m306,10018l1087,10018e" filled="f" stroked="t" strokeweight=".478842pt" strokecolor="#545454">
                <v:path arrowok="t"/>
              </v:shape>
            </v:group>
            <v:group style="position:absolute;left:1030;top:10018;width:3127;height:2" coordorigin="1030,10018" coordsize="3127,2">
              <v:shape style="position:absolute;left:1030;top:10018;width:3127;height:2" coordorigin="1030,10018" coordsize="3127,0" path="m1030,10018l4156,10018e" filled="f" stroked="t" strokeweight=".718262pt" strokecolor="#747474">
                <v:path arrowok="t"/>
              </v:shape>
            </v:group>
            <v:group style="position:absolute;left:4099;top:10018;width:1025;height:2" coordorigin="4099,10018" coordsize="1025,2">
              <v:shape style="position:absolute;left:4099;top:10018;width:1025;height:2" coordorigin="4099,10018" coordsize="1025,0" path="m4099,10018l5124,10018e" filled="f" stroked="t" strokeweight=".478842pt" strokecolor="#4F4F4F">
                <v:path arrowok="t"/>
              </v:shape>
            </v:group>
            <v:group style="position:absolute;left:5066;top:10018;width:431;height:2" coordorigin="5066,10018" coordsize="431,2">
              <v:shape style="position:absolute;left:5066;top:10018;width:431;height:2" coordorigin="5066,10018" coordsize="431,0" path="m5066,10018l5497,10018e" filled="f" stroked="t" strokeweight=".478842pt" strokecolor="#676767">
                <v:path arrowok="t"/>
              </v:shape>
            </v:group>
            <v:group style="position:absolute;left:5377;top:10020;width:3634;height:2" coordorigin="5377,10020" coordsize="3634,2">
              <v:shape style="position:absolute;left:5377;top:10020;width:3634;height:2" coordorigin="5377,10020" coordsize="3634,0" path="m5377,10020l9012,10020e" filled="f" stroked="t" strokeweight=".718262pt" strokecolor="#7C7C7C">
                <v:path arrowok="t"/>
              </v:shape>
            </v:group>
            <v:group style="position:absolute;left:8954;top:10018;width:1805;height:2" coordorigin="8954,10018" coordsize="1805,2">
              <v:shape style="position:absolute;left:8954;top:10018;width:1805;height:2" coordorigin="8954,10018" coordsize="1805,0" path="m8954,10018l10760,10018e" filled="f" stroked="t" strokeweight=".478842pt" strokecolor="#545454">
                <v:path arrowok="t"/>
              </v:shape>
            </v:group>
            <v:group style="position:absolute;left:10702;top:10018;width:675;height:2" coordorigin="10702,10018" coordsize="675,2">
              <v:shape style="position:absolute;left:10702;top:10018;width:675;height:2" coordorigin="10702,10018" coordsize="675,0" path="m10702,10018l11377,10018e" filled="f" stroked="t" strokeweight=".718262pt" strokecolor="#7C7C7C">
                <v:path arrowok="t"/>
              </v:shape>
            </v:group>
            <v:group style="position:absolute;left:306;top:10257;width:2107;height:2" coordorigin="306,10257" coordsize="2107,2">
              <v:shape style="position:absolute;left:306;top:10257;width:2107;height:2" coordorigin="306,10257" coordsize="2107,0" path="m306,10257l2413,10257e" filled="f" stroked="t" strokeweight=".718262pt" strokecolor="#7C7C7C">
                <v:path arrowok="t"/>
              </v:shape>
            </v:group>
            <v:group style="position:absolute;left:2217;top:10262;width:2825;height:2" coordorigin="2217,10262" coordsize="2825,2">
              <v:shape style="position:absolute;left:2217;top:10262;width:2825;height:2" coordorigin="2217,10262" coordsize="2825,0" path="m2217,10262l5042,10262e" filled="f" stroked="t" strokeweight=".478842pt" strokecolor="#646464">
                <v:path arrowok="t"/>
              </v:shape>
            </v:group>
            <v:group style="position:absolute;left:3678;top:10260;width:3960;height:2" coordorigin="3678,10260" coordsize="3960,2">
              <v:shape style="position:absolute;left:3678;top:10260;width:3960;height:2" coordorigin="3678,10260" coordsize="3960,0" path="m3678,10260l7638,10260e" filled="f" stroked="t" strokeweight=".718262pt" strokecolor="#7C7C7C">
                <v:path arrowok="t"/>
              </v:shape>
            </v:group>
            <v:group style="position:absolute;left:7580;top:10260;width:2576;height:2" coordorigin="7580,10260" coordsize="2576,2">
              <v:shape style="position:absolute;left:7580;top:10260;width:2576;height:2" coordorigin="7580,10260" coordsize="2576,0" path="m7580,10260l10156,10260e" filled="f" stroked="t" strokeweight=".478842pt" strokecolor="#5B5B5B">
                <v:path arrowok="t"/>
              </v:shape>
            </v:group>
            <v:group style="position:absolute;left:10099;top:10260;width:1279;height:2" coordorigin="10099,10260" coordsize="1279,2">
              <v:shape style="position:absolute;left:10099;top:10260;width:1279;height:2" coordorigin="10099,10260" coordsize="1279,0" path="m10099,10260l11377,10260e" filled="f" stroked="t" strokeweight=".957683pt" strokecolor="#808080">
                <v:path arrowok="t"/>
              </v:shape>
            </v:group>
            <v:group style="position:absolute;left:306;top:10499;width:1982;height:2" coordorigin="306,10499" coordsize="1982,2">
              <v:shape style="position:absolute;left:306;top:10499;width:1982;height:2" coordorigin="306,10499" coordsize="1982,0" path="m306,10499l2289,10499e" filled="f" stroked="t" strokeweight=".957683pt" strokecolor="#808080">
                <v:path arrowok="t"/>
              </v:shape>
            </v:group>
            <v:group style="position:absolute;left:2217;top:10502;width:1211;height:2" coordorigin="2217,10502" coordsize="1211,2">
              <v:shape style="position:absolute;left:2217;top:10502;width:1211;height:2" coordorigin="2217,10502" coordsize="1211,0" path="m2217,10502l3429,10502e" filled="f" stroked="t" strokeweight=".478842pt" strokecolor="#4F4F4F">
                <v:path arrowok="t"/>
              </v:shape>
            </v:group>
            <v:group style="position:absolute;left:3371;top:10502;width:388;height:2" coordorigin="3371,10502" coordsize="388,2">
              <v:shape style="position:absolute;left:3371;top:10502;width:388;height:2" coordorigin="3371,10502" coordsize="388,0" path="m3371,10502l3759,10502e" filled="f" stroked="t" strokeweight=".478842pt" strokecolor="#676767">
                <v:path arrowok="t"/>
              </v:shape>
            </v:group>
            <v:group style="position:absolute;left:3678;top:10502;width:2629;height:2" coordorigin="3678,10502" coordsize="2629,2">
              <v:shape style="position:absolute;left:3678;top:10502;width:2629;height:2" coordorigin="3678,10502" coordsize="2629,0" path="m3678,10502l6306,10502e" filled="f" stroked="t" strokeweight=".957683pt" strokecolor="#808080">
                <v:path arrowok="t"/>
              </v:shape>
            </v:group>
            <v:group style="position:absolute;left:6249;top:10499;width:3553;height:2" coordorigin="6249,10499" coordsize="3553,2">
              <v:shape style="position:absolute;left:6249;top:10499;width:3553;height:2" coordorigin="6249,10499" coordsize="3553,0" path="m6249,10499l9802,10499e" filled="f" stroked="t" strokeweight=".478842pt" strokecolor="#676767">
                <v:path arrowok="t"/>
              </v:shape>
            </v:group>
            <v:group style="position:absolute;left:9730;top:10499;width:1647;height:2" coordorigin="9730,10499" coordsize="1647,2">
              <v:shape style="position:absolute;left:9730;top:10499;width:1647;height:2" coordorigin="9730,10499" coordsize="1647,0" path="m9730,10499l11377,10499e" filled="f" stroked="t" strokeweight=".957683pt" strokecolor="#808080">
                <v:path arrowok="t"/>
              </v:shape>
            </v:group>
            <v:group style="position:absolute;left:306;top:10972;width:1398;height:2" coordorigin="306,10972" coordsize="1398,2">
              <v:shape style="position:absolute;left:306;top:10972;width:1398;height:2" coordorigin="306,10972" coordsize="1398,0" path="m306,10972l1705,10972e" filled="f" stroked="t" strokeweight=".957683pt" strokecolor="#808080">
                <v:path arrowok="t"/>
              </v:shape>
            </v:group>
            <v:group style="position:absolute;left:1547;top:10972;width:532;height:2" coordorigin="1547,10972" coordsize="532,2">
              <v:shape style="position:absolute;left:1547;top:10972;width:532;height:2" coordorigin="1547,10972" coordsize="532,0" path="m1547,10972l2078,10972e" filled="f" stroked="t" strokeweight=".478842pt" strokecolor="#707070">
                <v:path arrowok="t"/>
              </v:shape>
            </v:group>
            <v:group style="position:absolute;left:2021;top:10972;width:1408;height:2" coordorigin="2021,10972" coordsize="1408,2">
              <v:shape style="position:absolute;left:2021;top:10972;width:1408;height:2" coordorigin="2021,10972" coordsize="1408,0" path="m2021,10972l3429,10972e" filled="f" stroked="t" strokeweight=".478842pt" strokecolor="#575757">
                <v:path arrowok="t"/>
              </v:shape>
            </v:group>
            <v:group style="position:absolute;left:3371;top:10972;width:388;height:2" coordorigin="3371,10972" coordsize="388,2">
              <v:shape style="position:absolute;left:3371;top:10972;width:388;height:2" coordorigin="3371,10972" coordsize="388,0" path="m3371,10972l3759,10972e" filled="f" stroked="t" strokeweight=".478842pt" strokecolor="#707070">
                <v:path arrowok="t"/>
              </v:shape>
            </v:group>
            <v:group style="position:absolute;left:3678;top:10972;width:2629;height:2" coordorigin="3678,10972" coordsize="2629,2">
              <v:shape style="position:absolute;left:3678;top:10972;width:2629;height:2" coordorigin="3678,10972" coordsize="2629,0" path="m3678,10972l6306,10972e" filled="f" stroked="t" strokeweight=".957683pt" strokecolor="#808080">
                <v:path arrowok="t"/>
              </v:shape>
            </v:group>
            <v:group style="position:absolute;left:6249;top:10972;width:1863;height:2" coordorigin="6249,10972" coordsize="1863,2">
              <v:shape style="position:absolute;left:6249;top:10972;width:1863;height:2" coordorigin="6249,10972" coordsize="1863,0" path="m6249,10972l8112,10972e" filled="f" stroked="t" strokeweight=".478842pt" strokecolor="#545454">
                <v:path arrowok="t"/>
              </v:shape>
            </v:group>
            <v:group style="position:absolute;left:8054;top:10969;width:1513;height:2" coordorigin="8054,10969" coordsize="1513,2">
              <v:shape style="position:absolute;left:8054;top:10969;width:1513;height:2" coordorigin="8054,10969" coordsize="1513,0" path="m8054,10969l9567,10969e" filled="f" stroked="t" strokeweight=".478842pt" strokecolor="#676767">
                <v:path arrowok="t"/>
              </v:shape>
            </v:group>
            <v:group style="position:absolute;left:9510;top:10969;width:1872;height:2" coordorigin="9510,10969" coordsize="1872,2">
              <v:shape style="position:absolute;left:9510;top:10969;width:1872;height:2" coordorigin="9510,10969" coordsize="1872,0" path="m9510,10969l11382,10969e" filled="f" stroked="t" strokeweight=".957683pt" strokecolor="#808080">
                <v:path arrowok="t"/>
              </v:shape>
            </v:group>
            <v:group style="position:absolute;left:311;top:11211;width:1293;height:2" coordorigin="311,11211" coordsize="1293,2">
              <v:shape style="position:absolute;left:311;top:11211;width:1293;height:2" coordorigin="311,11211" coordsize="1293,0" path="m311,11211l1604,11211e" filled="f" stroked="t" strokeweight=".718262pt" strokecolor="#777777">
                <v:path arrowok="t"/>
              </v:shape>
            </v:group>
            <v:group style="position:absolute;left:1547;top:11211;width:1302;height:2" coordorigin="1547,11211" coordsize="1302,2">
              <v:shape style="position:absolute;left:1547;top:11211;width:1302;height:2" coordorigin="1547,11211" coordsize="1302,0" path="m1547,11211l2849,11211e" filled="f" stroked="t" strokeweight=".478842pt" strokecolor="#545454">
                <v:path arrowok="t"/>
              </v:shape>
            </v:group>
            <v:group style="position:absolute;left:2792;top:11211;width:4468;height:2" coordorigin="2792,11211" coordsize="4468,2">
              <v:shape style="position:absolute;left:2792;top:11211;width:4468;height:2" coordorigin="2792,11211" coordsize="4468,0" path="m2792,11211l7259,11211e" filled="f" stroked="t" strokeweight=".718262pt" strokecolor="#777777">
                <v:path arrowok="t"/>
              </v:shape>
            </v:group>
            <v:group style="position:absolute;left:7202;top:11211;width:910;height:2" coordorigin="7202,11211" coordsize="910,2">
              <v:shape style="position:absolute;left:7202;top:11211;width:910;height:2" coordorigin="7202,11211" coordsize="910,0" path="m7202,11211l8112,11211e" filled="f" stroked="t" strokeweight=".478842pt" strokecolor="#545454">
                <v:path arrowok="t"/>
              </v:shape>
            </v:group>
            <v:group style="position:absolute;left:8054;top:11209;width:1513;height:2" coordorigin="8054,11209" coordsize="1513,2">
              <v:shape style="position:absolute;left:8054;top:11209;width:1513;height:2" coordorigin="8054,11209" coordsize="1513,0" path="m8054,11209l9567,11209e" filled="f" stroked="t" strokeweight=".478842pt" strokecolor="#6B6B6B">
                <v:path arrowok="t"/>
              </v:shape>
            </v:group>
            <v:group style="position:absolute;left:9510;top:11209;width:1872;height:2" coordorigin="9510,11209" coordsize="1872,2">
              <v:shape style="position:absolute;left:9510;top:11209;width:1872;height:2" coordorigin="9510,11209" coordsize="1872,0" path="m9510,11209l11382,11209e" filled="f" stroked="t" strokeweight=".957683pt" strokecolor="#808080">
                <v:path arrowok="t"/>
              </v:shape>
            </v:group>
            <v:group style="position:absolute;left:306;top:11566;width:757;height:2" coordorigin="306,11566" coordsize="757,2">
              <v:shape style="position:absolute;left:306;top:11566;width:757;height:2" coordorigin="306,11566" coordsize="757,0" path="m306,11566l1063,11566e" filled="f" stroked="t" strokeweight=".239421pt" strokecolor="#343434">
                <v:path arrowok="t"/>
              </v:shape>
            </v:group>
            <v:group style="position:absolute;left:1058;top:11197;width:2;height:374" coordorigin="1058,11197" coordsize="2,374">
              <v:shape style="position:absolute;left:1058;top:11197;width:2;height:374" coordorigin="1058,11197" coordsize="0,374" path="m1058,11571l1058,11197e" filled="f" stroked="t" strokeweight=".239421pt" strokecolor="#838383">
                <v:path arrowok="t"/>
              </v:shape>
            </v:group>
            <v:group style="position:absolute;left:1058;top:11566;width:1202;height:2" coordorigin="1058,11566" coordsize="1202,2">
              <v:shape style="position:absolute;left:1058;top:11566;width:1202;height:2" coordorigin="1058,11566" coordsize="1202,0" path="m1058,11566l2260,11566e" filled="f" stroked="t" strokeweight=".239421pt" strokecolor="#5B5B5B">
                <v:path arrowok="t"/>
              </v:shape>
            </v:group>
            <v:group style="position:absolute;left:1595;top:11206;width:2;height:393" coordorigin="1595,11206" coordsize="2,393">
              <v:shape style="position:absolute;left:1595;top:11206;width:2;height:393" coordorigin="1595,11206" coordsize="0,393" path="m1595,11599l1595,11206e" filled="f" stroked="t" strokeweight=".957683pt" strokecolor="#6B6B6B">
                <v:path arrowok="t"/>
              </v:shape>
            </v:group>
            <v:group style="position:absolute;left:2260;top:11168;width:2;height:431" coordorigin="2260,11168" coordsize="2,431">
              <v:shape style="position:absolute;left:2260;top:11168;width:2;height:431" coordorigin="2260,11168" coordsize="0,431" path="m2260,11599l2260,11168e" filled="f" stroked="t" strokeweight=".478842pt" strokecolor="#4B4B4B">
                <v:path arrowok="t"/>
              </v:shape>
            </v:group>
            <v:group style="position:absolute;left:2246;top:11566;width:2768;height:2" coordorigin="2246,11566" coordsize="2768,2">
              <v:shape style="position:absolute;left:2246;top:11566;width:2768;height:2" coordorigin="2246,11566" coordsize="2768,0" path="m2246,11566l5013,11566e" filled="f" stroked="t" strokeweight=".239421pt" strokecolor="#444444">
                <v:path arrowok="t"/>
              </v:shape>
            </v:group>
            <v:group style="position:absolute;left:5013;top:11566;width:1815;height:2" coordorigin="5013,11566" coordsize="1815,2">
              <v:shape style="position:absolute;left:5013;top:11566;width:1815;height:2" coordorigin="5013,11566" coordsize="1815,0" path="m5013,11566l6828,11566e" filled="f" stroked="t" strokeweight=".239421pt" strokecolor="#000000">
                <v:path arrowok="t"/>
              </v:shape>
            </v:group>
            <v:group style="position:absolute;left:6828;top:11566;width:781;height:2" coordorigin="6828,11566" coordsize="781,2">
              <v:shape style="position:absolute;left:6828;top:11566;width:781;height:2" coordorigin="6828,11566" coordsize="781,0" path="m6828,11566l7609,11566e" filled="f" stroked="t" strokeweight=".239421pt" strokecolor="#707070">
                <v:path arrowok="t"/>
              </v:shape>
            </v:group>
            <v:group style="position:absolute;left:7247;top:11206;width:2;height:4371" coordorigin="7247,11206" coordsize="2,4371">
              <v:shape style="position:absolute;left:7247;top:11206;width:2;height:4371" coordorigin="7247,11206" coordsize="0,4371" path="m7247,15578l7247,11206e" filled="f" stroked="t" strokeweight=".957683pt" strokecolor="#6B6B6B">
                <v:path arrowok="t"/>
              </v:shape>
            </v:group>
            <v:group style="position:absolute;left:7609;top:11566;width:3122;height:2" coordorigin="7609,11566" coordsize="3122,2">
              <v:shape style="position:absolute;left:7609;top:11566;width:3122;height:2" coordorigin="7609,11566" coordsize="3122,0" path="m7609,11566l10731,11566e" filled="f" stroked="t" strokeweight=".239421pt" strokecolor="#000000">
                <v:path arrowok="t"/>
              </v:shape>
            </v:group>
            <v:group style="position:absolute;left:10731;top:11566;width:766;height:2" coordorigin="10731,11566" coordsize="766,2">
              <v:shape style="position:absolute;left:10731;top:11566;width:766;height:2" coordorigin="10731,11566" coordsize="766,0" path="m10731,11566l11497,11566e" filled="f" stroked="t" strokeweight=".239421pt" strokecolor="#3B3B3B">
                <v:path arrowok="t"/>
              </v:shape>
            </v:group>
            <v:group style="position:absolute;left:316;top:11537;width:2;height:1227" coordorigin="316,11537" coordsize="2,1227">
              <v:shape style="position:absolute;left:316;top:11537;width:2;height:1227" coordorigin="316,11537" coordsize="0,1227" path="m316,12764l316,11537e" filled="f" stroked="t" strokeweight=".478842pt" strokecolor="#383838">
                <v:path arrowok="t"/>
              </v:shape>
            </v:group>
            <v:group style="position:absolute;left:1058;top:11566;width:2;height:1601" coordorigin="1058,11566" coordsize="2,1601">
              <v:shape style="position:absolute;left:1058;top:11566;width:2;height:1601" coordorigin="1058,11566" coordsize="0,1601" path="m1058,13167l1058,11566e" filled="f" stroked="t" strokeweight=".239421pt" strokecolor="#000000">
                <v:path arrowok="t"/>
              </v:shape>
            </v:group>
            <v:group style="position:absolute;left:1590;top:11537;width:2;height:1443" coordorigin="1590,11537" coordsize="2,1443">
              <v:shape style="position:absolute;left:1590;top:11537;width:2;height:1443" coordorigin="1590,11537" coordsize="0,1443" path="m1590,12980l1590,11537e" filled="f" stroked="t" strokeweight=".478842pt" strokecolor="#383838">
                <v:path arrowok="t"/>
              </v:shape>
            </v:group>
            <v:group style="position:absolute;left:2260;top:11537;width:2;height:1443" coordorigin="2260,11537" coordsize="2,1443">
              <v:shape style="position:absolute;left:2260;top:11537;width:2;height:1443" coordorigin="2260,11537" coordsize="0,1443" path="m2260,12980l2260,11537e" filled="f" stroked="t" strokeweight=".478842pt" strokecolor="#2B2B2B">
                <v:path arrowok="t"/>
              </v:shape>
            </v:group>
            <v:group style="position:absolute;left:5013;top:12424;width:2;height:312" coordorigin="5013,12424" coordsize="2,312">
              <v:shape style="position:absolute;left:5013;top:12424;width:2;height:312" coordorigin="5013,12424" coordsize="0,312" path="m5013,12735l5013,12424e" filled="f" stroked="t" strokeweight=".718262pt" strokecolor="#6770A3">
                <v:path arrowok="t"/>
              </v:shape>
            </v:group>
            <v:group style="position:absolute;left:5018;top:12726;width:2;height:254" coordorigin="5018,12726" coordsize="2,254">
              <v:shape style="position:absolute;left:5018;top:12726;width:2;height:254" coordorigin="5018,12726" coordsize="0,254" path="m5018,12980l5018,12726e" filled="f" stroked="t" strokeweight="1.197104pt" strokecolor="#7074AF">
                <v:path arrowok="t"/>
              </v:shape>
            </v:group>
            <v:group style="position:absolute;left:306;top:13162;width:421;height:2" coordorigin="306,13162" coordsize="421,2">
              <v:shape style="position:absolute;left:306;top:13162;width:421;height:2" coordorigin="306,13162" coordsize="421,0" path="m306,13162l728,13162e" filled="f" stroked="t" strokeweight=".239421pt" strokecolor="#7C7C7C">
                <v:path arrowok="t"/>
              </v:shape>
            </v:group>
            <v:group style="position:absolute;left:728;top:13162;width:335;height:2" coordorigin="728,13162" coordsize="335,2">
              <v:shape style="position:absolute;left:728;top:13162;width:335;height:2" coordorigin="728,13162" coordsize="335,0" path="m728,13162l1063,13162e" filled="f" stroked="t" strokeweight=".239421pt" strokecolor="#000000">
                <v:path arrowok="t"/>
              </v:shape>
            </v:group>
            <v:group style="position:absolute;left:1058;top:13162;width:527;height:2" coordorigin="1058,13162" coordsize="527,2">
              <v:shape style="position:absolute;left:1058;top:13162;width:527;height:2" coordorigin="1058,13162" coordsize="527,0" path="m1058,13162l1585,13162e" filled="f" stroked="t" strokeweight=".239421pt" strokecolor="#6B6B6B">
                <v:path arrowok="t"/>
              </v:shape>
            </v:group>
            <v:group style="position:absolute;left:1592;top:12922;width:2;height:1788" coordorigin="1592,12922" coordsize="2,1788">
              <v:shape style="position:absolute;left:1592;top:12922;width:2;height:1788" coordorigin="1592,12922" coordsize="0,1788" path="m1592,14710l1592,12922e" filled="f" stroked="t" strokeweight=".478842pt" strokecolor="#4B4B4B">
                <v:path arrowok="t"/>
              </v:shape>
            </v:group>
            <v:group style="position:absolute;left:1571;top:13162;width:690;height:2" coordorigin="1571,13162" coordsize="690,2">
              <v:shape style="position:absolute;left:1571;top:13162;width:690;height:2" coordorigin="1571,13162" coordsize="690,0" path="m1571,13162l2260,13162e" filled="f" stroked="t" strokeweight=".239421pt" strokecolor="#444444">
                <v:path arrowok="t"/>
              </v:shape>
            </v:group>
            <v:group style="position:absolute;left:2260;top:12922;width:2;height:551" coordorigin="2260,12922" coordsize="2,551">
              <v:shape style="position:absolute;left:2260;top:12922;width:2;height:551" coordorigin="2260,12922" coordsize="0,551" path="m2260,13474l2260,12922e" filled="f" stroked="t" strokeweight=".478842pt" strokecolor="#3F3F3F">
                <v:path arrowok="t"/>
              </v:shape>
            </v:group>
            <v:group style="position:absolute;left:1058;top:13162;width:2;height:139" coordorigin="1058,13162" coordsize="2,139">
              <v:shape style="position:absolute;left:1058;top:13162;width:2;height:139" coordorigin="1058,13162" coordsize="0,139" path="m1058,13301l1058,13162e" filled="f" stroked="t" strokeweight=".239421pt" strokecolor="#909090">
                <v:path arrowok="t"/>
              </v:shape>
            </v:group>
            <v:group style="position:absolute;left:1058;top:13301;width:2;height:2267" coordorigin="1058,13301" coordsize="2,2267">
              <v:shape style="position:absolute;left:1058;top:13301;width:2;height:2267" coordorigin="1058,13301" coordsize="0,2267" path="m1058,15568l1058,13301e" filled="f" stroked="t" strokeweight=".239421pt" strokecolor="#000000">
                <v:path arrowok="t"/>
              </v:shape>
            </v:group>
            <v:group style="position:absolute;left:3409;top:13670;width:2;height:134" coordorigin="3409,13670" coordsize="2,134">
              <v:shape style="position:absolute;left:3409;top:13670;width:2;height:134" coordorigin="3409,13670" coordsize="0,134" path="m3409,13804l3409,13670e" filled="f" stroked="t" strokeweight="1.915366pt" strokecolor="#4B54A8">
                <v:path arrowok="t"/>
              </v:shape>
            </v:group>
            <v:group style="position:absolute;left:2260;top:13416;width:2;height:939" coordorigin="2260,13416" coordsize="2,939">
              <v:shape style="position:absolute;left:2260;top:13416;width:2;height:939" coordorigin="2260,13416" coordsize="0,939" path="m2260,14356l2260,13416e" filled="f" stroked="t" strokeweight=".718262pt" strokecolor="#606064">
                <v:path arrowok="t"/>
              </v:shape>
            </v:group>
            <v:group style="position:absolute;left:2265;top:14274;width:2;height:355" coordorigin="2265,14274" coordsize="2,355">
              <v:shape style="position:absolute;left:2265;top:14274;width:2;height:355" coordorigin="2265,14274" coordsize="0,355" path="m2265,14629l2265,14274e" filled="f" stroked="t" strokeweight=".478842pt" strokecolor="#4B4F4F">
                <v:path arrowok="t"/>
              </v:shape>
            </v:group>
            <v:group style="position:absolute;left:2260;top:14571;width:2;height:1007" coordorigin="2260,14571" coordsize="2,1007">
              <v:shape style="position:absolute;left:2260;top:14571;width:2;height:1007" coordorigin="2260,14571" coordsize="0,1007" path="m2260,15578l2260,14571e" filled="f" stroked="t" strokeweight=".957683pt" strokecolor="#676767">
                <v:path arrowok="t"/>
              </v:shape>
            </v:group>
            <v:group style="position:absolute;left:1590;top:14653;width:2;height:925" coordorigin="1590,14653" coordsize="2,925">
              <v:shape style="position:absolute;left:1590;top:14653;width:2;height:925" coordorigin="1590,14653" coordsize="0,925" path="m1590,15578l1590,14653e" filled="f" stroked="t" strokeweight=".957683pt" strokecolor="#646464">
                <v:path arrowok="t"/>
              </v:shape>
            </v:group>
            <v:group style="position:absolute;left:306;top:15575;width:3122;height:2" coordorigin="306,15575" coordsize="3122,2">
              <v:shape style="position:absolute;left:306;top:15575;width:3122;height:2" coordorigin="306,15575" coordsize="3122,0" path="m306,15575l3429,15575e" filled="f" stroked="t" strokeweight=".478842pt" strokecolor="#646464">
                <v:path arrowok="t"/>
              </v:shape>
            </v:group>
            <v:group style="position:absolute;left:3371;top:15571;width:579;height:2" coordorigin="3371,15571" coordsize="579,2">
              <v:shape style="position:absolute;left:3371;top:15571;width:579;height:2" coordorigin="3371,15571" coordsize="579,0" path="m3371,15571l3950,15571e" filled="f" stroked="t" strokeweight=".478842pt" strokecolor="#777777">
                <v:path arrowok="t"/>
              </v:shape>
            </v:group>
            <v:group style="position:absolute;left:3678;top:15568;width:7709;height:2" coordorigin="3678,15568" coordsize="7709,2">
              <v:shape style="position:absolute;left:3678;top:15568;width:7709;height:2" coordorigin="3678,15568" coordsize="7709,0" path="m3678,15568l11387,15568e" filled="f" stroked="t" strokeweight=".957683pt" strokecolor="#838383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8"/>
          <w:szCs w:val="28"/>
          <w:color w:val="495270"/>
          <w:spacing w:val="0"/>
          <w:w w:val="58"/>
          <w:b/>
          <w:bCs/>
          <w:position w:val="5"/>
        </w:rPr>
        <w:t>lt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46" w:lineRule="atLeast"/>
        <w:ind w:right="-10"/>
        <w:jc w:val="righ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4B4B4B"/>
          <w:w w:val="57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4B4B4B"/>
          <w:spacing w:val="-12"/>
          <w:w w:val="57"/>
        </w:rPr>
        <w:t>_</w:t>
      </w:r>
      <w:r>
        <w:rPr>
          <w:rFonts w:ascii="Times New Roman" w:hAnsi="Times New Roman" w:cs="Times New Roman" w:eastAsia="Times New Roman"/>
          <w:sz w:val="13"/>
          <w:szCs w:val="13"/>
          <w:color w:val="313131"/>
          <w:spacing w:val="0"/>
          <w:w w:val="62"/>
        </w:rPr>
        <w:t>&lt;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0" w:after="0" w:line="208" w:lineRule="exact"/>
        <w:ind w:right="-20"/>
        <w:jc w:val="righ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A3A5A7"/>
          <w:spacing w:val="0"/>
          <w:w w:val="68"/>
          <w:position w:val="1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50" w:lineRule="atLeast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727272"/>
          <w:w w:val="125"/>
        </w:rPr>
        <w:t>\</w:t>
      </w:r>
      <w:r>
        <w:rPr>
          <w:rFonts w:ascii="Arial" w:hAnsi="Arial" w:cs="Arial" w:eastAsia="Arial"/>
          <w:sz w:val="16"/>
          <w:szCs w:val="16"/>
          <w:color w:val="727272"/>
          <w:w w:val="126"/>
        </w:rPr>
        <w:t>l</w:t>
      </w:r>
      <w:r>
        <w:rPr>
          <w:rFonts w:ascii="Arial" w:hAnsi="Arial" w:cs="Arial" w:eastAsia="Arial"/>
          <w:sz w:val="16"/>
          <w:szCs w:val="16"/>
          <w:color w:val="727272"/>
          <w:spacing w:val="-22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A3A5A7"/>
          <w:spacing w:val="-30"/>
          <w:w w:val="119"/>
        </w:rPr>
        <w:t>'</w:t>
      </w:r>
      <w:r>
        <w:rPr>
          <w:rFonts w:ascii="Arial" w:hAnsi="Arial" w:cs="Arial" w:eastAsia="Arial"/>
          <w:sz w:val="16"/>
          <w:szCs w:val="16"/>
          <w:color w:val="858585"/>
          <w:spacing w:val="0"/>
          <w:w w:val="121"/>
        </w:rPr>
        <w:t>!•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97" w:lineRule="exact"/>
        <w:ind w:left="179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A3A5A7"/>
          <w:spacing w:val="0"/>
          <w:w w:val="118"/>
          <w:position w:val="2"/>
        </w:rPr>
        <w:t>_..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80"/>
          <w:cols w:num="3" w:equalWidth="0">
            <w:col w:w="5747" w:space="3209"/>
            <w:col w:w="431" w:space="51"/>
            <w:col w:w="2002"/>
          </w:cols>
        </w:sectPr>
      </w:pPr>
      <w:rPr/>
    </w:p>
    <w:p>
      <w:pPr>
        <w:spacing w:before="90" w:after="0" w:line="214" w:lineRule="auto"/>
        <w:ind w:left="595" w:right="-149" w:firstLine="-72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86"/>
          <w:szCs w:val="86"/>
          <w:color w:val="343434"/>
          <w:spacing w:val="-431"/>
          <w:w w:val="180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15"/>
          <w:position w:val="0"/>
        </w:rPr>
        <w:t>IZMIR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15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4"/>
          <w:b/>
          <w:bCs/>
          <w:position w:val="0"/>
        </w:rPr>
        <w:t>BÜYÜKSEHIR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4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8"/>
          <w:position w:val="0"/>
        </w:rPr>
        <w:t>BELEDIYE</w:t>
      </w:r>
      <w:r>
        <w:rPr>
          <w:rFonts w:ascii="Arial" w:hAnsi="Arial" w:cs="Arial" w:eastAsia="Arial"/>
          <w:sz w:val="15"/>
          <w:szCs w:val="15"/>
          <w:color w:val="343434"/>
          <w:spacing w:val="7"/>
          <w:w w:val="108"/>
          <w:position w:val="0"/>
        </w:rPr>
        <w:t>S</w:t>
      </w:r>
      <w:r>
        <w:rPr>
          <w:rFonts w:ascii="Arial" w:hAnsi="Arial" w:cs="Arial" w:eastAsia="Arial"/>
          <w:sz w:val="15"/>
          <w:szCs w:val="15"/>
          <w:color w:val="595959"/>
          <w:spacing w:val="0"/>
          <w:w w:val="100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auto"/>
        <w:ind w:left="375" w:right="4522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3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3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0"/>
          <w:w w:val="104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88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496.798065pt;margin-top:7.166521pt;width:36.631377pt;height:.1pt;mso-position-horizontal-relative:page;mso-position-vertical-relative:paragraph;z-index:-17066" coordorigin="9936,143" coordsize="733,2">
            <v:shape style="position:absolute;left:9936;top:143;width:733;height:2" coordorigin="9936,143" coordsize="733,0" path="m9936,143l10669,143e" filled="f" stroked="t" strokeweight="4.788415pt" strokecolor="#647074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237" w:lineRule="exact"/>
        <w:ind w:left="1128" w:right="5337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6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00" w:bottom="280" w:left="200" w:right="80"/>
          <w:cols w:num="2" w:equalWidth="0">
            <w:col w:w="1636" w:space="1621"/>
            <w:col w:w="8383"/>
          </w:cols>
        </w:sectPr>
      </w:pPr>
      <w:rPr/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5" w:after="0" w:line="240" w:lineRule="auto"/>
        <w:ind w:left="116" w:right="-20"/>
        <w:jc w:val="left"/>
        <w:tabs>
          <w:tab w:pos="1500" w:val="left"/>
          <w:tab w:pos="3120" w:val="left"/>
          <w:tab w:pos="552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06.05.2017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02:25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tre!: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7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553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202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96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2" w:lineRule="auto"/>
        <w:ind w:left="140" w:right="3399" w:firstLine="-10"/>
        <w:jc w:val="left"/>
        <w:tabs>
          <w:tab w:pos="1500" w:val="left"/>
          <w:tab w:pos="3120" w:val="left"/>
          <w:tab w:pos="4480" w:val="left"/>
          <w:tab w:pos="5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06.05.2017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2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2781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Furga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ÖLMEZ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Dalya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4143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91"/>
          <w:i/>
        </w:rPr>
        <w:t>1</w:t>
      </w:r>
      <w:r>
        <w:rPr>
          <w:rFonts w:ascii="Arial" w:hAnsi="Arial" w:cs="Arial" w:eastAsia="Arial"/>
          <w:sz w:val="19"/>
          <w:szCs w:val="19"/>
          <w:color w:val="343434"/>
          <w:spacing w:val="-8"/>
          <w:w w:val="91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Çeşme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40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Dalya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4143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91"/>
          <w:i/>
        </w:rPr>
        <w:t>1</w:t>
      </w:r>
      <w:r>
        <w:rPr>
          <w:rFonts w:ascii="Arial" w:hAnsi="Arial" w:cs="Arial" w:eastAsia="Arial"/>
          <w:sz w:val="19"/>
          <w:szCs w:val="19"/>
          <w:color w:val="343434"/>
          <w:spacing w:val="-8"/>
          <w:w w:val="91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Çeşme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30" w:right="-20"/>
        <w:jc w:val="left"/>
        <w:tabs>
          <w:tab w:pos="1500" w:val="left"/>
          <w:tab w:pos="4120" w:val="left"/>
          <w:tab w:pos="7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Kıvılcım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50" w:lineRule="exact"/>
        <w:ind w:left="130" w:right="-20"/>
        <w:jc w:val="left"/>
        <w:tabs>
          <w:tab w:pos="358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1"/>
          <w:position w:val="2"/>
        </w:rPr>
        <w:t>:Bina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2"/>
        </w:rPr>
        <w:t>!Yapını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2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2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360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1.041031pt;margin-top:3.005036pt;width:32.604607pt;height:20pt;mso-position-horizontal-relative:page;mso-position-vertical-relative:paragraph;z-index:-17065" type="#_x0000_t202" filled="f" stroked="f">
            <v:textbox inset="0,0,0,0">
              <w:txbxContent>
                <w:p>
                  <w:pPr>
                    <w:spacing w:before="0" w:after="0" w:line="400" w:lineRule="exact"/>
                    <w:ind w:right="-100"/>
                    <w:jc w:val="left"/>
                    <w:tabs>
                      <w:tab w:pos="600" w:val="left"/>
                    </w:tabs>
                    <w:rPr>
                      <w:rFonts w:ascii="Arial" w:hAnsi="Arial" w:cs="Arial" w:eastAsia="Arial"/>
                      <w:sz w:val="40"/>
                      <w:szCs w:val="40"/>
                    </w:rPr>
                  </w:pPr>
                  <w:rPr/>
                  <w:r>
                    <w:rPr>
                      <w:rFonts w:ascii="Arial" w:hAnsi="Arial" w:cs="Arial" w:eastAsia="Arial"/>
                      <w:sz w:val="40"/>
                      <w:szCs w:val="40"/>
                      <w:color w:val="595959"/>
                      <w:spacing w:val="0"/>
                      <w:w w:val="43"/>
                      <w:b/>
                      <w:bCs/>
                    </w:rPr>
                    <w:t>ı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595959"/>
                      <w:spacing w:val="0"/>
                      <w:w w:val="100"/>
                      <w:b/>
                      <w:bCs/>
                    </w:rPr>
                    <w:tab/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595959"/>
                      <w:spacing w:val="0"/>
                      <w:w w:val="43"/>
                      <w:b/>
                      <w:bCs/>
                    </w:rPr>
                    <w:t>ı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7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51"/>
        </w:rPr>
        <w:t>;e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"/>
          <w:w w:val="5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206"/>
        </w:rPr>
        <w:t>rrı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20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398"/>
        </w:rPr>
        <w:t>----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41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67"/>
          <w:w w:val="4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1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4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41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1"/>
          <w:w w:val="4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13"/>
        </w:rPr>
        <w:t>----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6"/>
          <w:w w:val="4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1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236"/>
        </w:rPr>
        <w:t>----------1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7" w:lineRule="exact"/>
        <w:ind w:left="3928" w:right="-20"/>
        <w:jc w:val="left"/>
        <w:tabs>
          <w:tab w:pos="5520" w:val="left"/>
          <w:tab w:pos="600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</w:rPr>
        <w:t>X</w:t>
      </w:r>
      <w:r>
        <w:rPr>
          <w:rFonts w:ascii="Arial" w:hAnsi="Arial" w:cs="Arial" w:eastAsia="Arial"/>
          <w:sz w:val="23"/>
          <w:szCs w:val="23"/>
          <w:color w:val="343434"/>
          <w:spacing w:val="-49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0"/>
          <w:szCs w:val="10"/>
          <w:color w:val="AFAFB1"/>
          <w:spacing w:val="0"/>
          <w:w w:val="54"/>
          <w:b/>
          <w:bCs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AFAFB1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AFAFB1"/>
          <w:spacing w:val="0"/>
          <w:w w:val="100"/>
          <w:b/>
          <w:bCs/>
        </w:rPr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54"/>
          <w:b/>
          <w:bCs/>
        </w:rPr>
        <w:t>1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02:33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80"/>
        </w:sectPr>
      </w:pPr>
      <w:rPr/>
    </w:p>
    <w:p>
      <w:pPr>
        <w:spacing w:before="80" w:after="0" w:line="240" w:lineRule="auto"/>
        <w:ind w:left="13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5" w:after="0" w:line="240" w:lineRule="auto"/>
        <w:ind w:right="-20"/>
        <w:jc w:val="left"/>
        <w:tabs>
          <w:tab w:pos="3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7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2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4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Hüseyi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TEZEL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Hüseyi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TEZEL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9" w:after="0" w:line="214" w:lineRule="exact"/>
        <w:ind w:left="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52"/>
          <w:position w:val="-1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5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7"/>
          <w:position w:val="-1"/>
        </w:rPr>
        <w:t>ÇaV1ış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7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5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9"/>
          <w:position w:val="-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7"/>
          <w:position w:val="-1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1"/>
          <w:w w:val="98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-1"/>
        </w:rPr>
        <w:t>GÜZEL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80"/>
          <w:cols w:num="2" w:equalWidth="0">
            <w:col w:w="1205" w:space="968"/>
            <w:col w:w="9467"/>
          </w:cols>
        </w:sectPr>
      </w:pPr>
      <w:rPr/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3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9" w:after="0" w:line="240" w:lineRule="auto"/>
        <w:ind w:right="-20"/>
        <w:jc w:val="left"/>
        <w:tabs>
          <w:tab w:pos="2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5"/>
        </w:rPr>
        <w:t>iA_raç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2"/>
        </w:rPr>
        <w:t>p:I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3"/>
          <w:w w:val="42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44"/>
        </w:rPr>
        <w:t>:.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1"/>
          <w:w w:val="4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3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7"/>
          <w:w w:val="3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8"/>
          <w:w w:val="4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5"/>
          <w:w w:val="3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4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8"/>
          <w:w w:val="4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33"/>
        </w:rPr>
        <w:t>.:..:.ıı...:::.şS:::aa::.:tı:....;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34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38"/>
        </w:rPr>
        <w:t>::.....:0:..:2:..:.::2::..:6=--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3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6" w:lineRule="exact"/>
        <w:ind w:right="-20"/>
        <w:jc w:val="left"/>
        <w:tabs>
          <w:tab w:pos="2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6.573822pt;margin-top:3.218114pt;width:47.180839pt;height:15pt;mso-position-horizontal-relative:page;mso-position-vertical-relative:paragraph;z-index:-17064" type="#_x0000_t202" filled="f" stroked="f">
            <v:textbox inset="0,0,0,0">
              <w:txbxContent>
                <w:p>
                  <w:pPr>
                    <w:spacing w:before="0" w:after="0" w:line="300" w:lineRule="exact"/>
                    <w:ind w:right="-85"/>
                    <w:jc w:val="left"/>
                    <w:rPr>
                      <w:rFonts w:ascii="Courier New" w:hAnsi="Courier New" w:cs="Courier New" w:eastAsia="Courier New"/>
                      <w:sz w:val="30"/>
                      <w:szCs w:val="30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30"/>
                      <w:szCs w:val="30"/>
                      <w:color w:val="343434"/>
                      <w:spacing w:val="-16"/>
                      <w:w w:val="82"/>
                      <w:position w:val="2"/>
                    </w:rPr>
                    <w:t>.</w:t>
                  </w:r>
                  <w:r>
                    <w:rPr>
                      <w:rFonts w:ascii="Courier New" w:hAnsi="Courier New" w:cs="Courier New" w:eastAsia="Courier New"/>
                      <w:sz w:val="30"/>
                      <w:szCs w:val="30"/>
                      <w:color w:val="343434"/>
                      <w:spacing w:val="-17"/>
                      <w:w w:val="82"/>
                      <w:position w:val="2"/>
                    </w:rPr>
                    <w:t>:.</w:t>
                  </w:r>
                  <w:r>
                    <w:rPr>
                      <w:rFonts w:ascii="Courier New" w:hAnsi="Courier New" w:cs="Courier New" w:eastAsia="Courier New"/>
                      <w:sz w:val="30"/>
                      <w:szCs w:val="30"/>
                      <w:color w:val="343434"/>
                      <w:spacing w:val="-19"/>
                      <w:w w:val="82"/>
                      <w:position w:val="2"/>
                    </w:rPr>
                    <w:t>.</w:t>
                  </w:r>
                  <w:r>
                    <w:rPr>
                      <w:rFonts w:ascii="Courier New" w:hAnsi="Courier New" w:cs="Courier New" w:eastAsia="Courier New"/>
                      <w:sz w:val="30"/>
                      <w:szCs w:val="30"/>
                      <w:color w:val="343434"/>
                      <w:spacing w:val="-20"/>
                      <w:w w:val="82"/>
                      <w:position w:val="2"/>
                    </w:rPr>
                    <w:t>:</w:t>
                  </w:r>
                  <w:r>
                    <w:rPr>
                      <w:rFonts w:ascii="Courier New" w:hAnsi="Courier New" w:cs="Courier New" w:eastAsia="Courier New"/>
                      <w:sz w:val="30"/>
                      <w:szCs w:val="30"/>
                      <w:color w:val="343434"/>
                      <w:spacing w:val="-13"/>
                      <w:w w:val="82"/>
                      <w:position w:val="2"/>
                    </w:rPr>
                    <w:t>.</w:t>
                  </w:r>
                  <w:r>
                    <w:rPr>
                      <w:rFonts w:ascii="Courier New" w:hAnsi="Courier New" w:cs="Courier New" w:eastAsia="Courier New"/>
                      <w:sz w:val="30"/>
                      <w:szCs w:val="30"/>
                      <w:color w:val="343434"/>
                      <w:spacing w:val="-109"/>
                      <w:w w:val="82"/>
                      <w:position w:val="2"/>
                    </w:rPr>
                    <w:t>L</w:t>
                  </w:r>
                  <w:r>
                    <w:rPr>
                      <w:rFonts w:ascii="Courier New" w:hAnsi="Courier New" w:cs="Courier New" w:eastAsia="Courier New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iAr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784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154" w:right="-69"/>
        <w:jc w:val="left"/>
        <w:tabs>
          <w:tab w:pos="2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PS337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7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Serv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0000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0000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left="5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w w:val="33"/>
        </w:rPr>
        <w:t>..ı..V:....:aı::.·ı::ı:ı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8"/>
          <w:w w:val="3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45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9"/>
          <w:w w:val="4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6"/>
          <w:w w:val="4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4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1"/>
          <w:w w:val="4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5"/>
        </w:rPr>
        <w:t>:..:a:::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4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6"/>
          <w:w w:val="6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4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2"/>
          <w:w w:val="6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4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6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7"/>
          <w:w w:val="6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26"/>
        </w:rPr>
        <w:t>..: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5"/>
          <w:w w:val="2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"/>
          <w:w w:val="2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5"/>
          <w:w w:val="5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9"/>
          <w:w w:val="2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0"/>
          <w:w w:val="5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53"/>
        </w:rPr>
        <w:t>::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5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54"/>
        </w:rPr>
        <w:t>2::..::..::.3=-3-----------ı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tabs>
          <w:tab w:pos="560" w:val="left"/>
        </w:tabs>
        <w:rPr>
          <w:rFonts w:ascii="Courier New" w:hAnsi="Courier New" w:cs="Courier New" w:eastAsia="Courier New"/>
          <w:sz w:val="30"/>
          <w:szCs w:val="30"/>
        </w:rPr>
      </w:pPr>
      <w:rPr/>
      <w:r>
        <w:rPr>
          <w:rFonts w:ascii="Courier New" w:hAnsi="Courier New" w:cs="Courier New" w:eastAsia="Courier New"/>
          <w:sz w:val="30"/>
          <w:szCs w:val="30"/>
          <w:color w:val="595959"/>
          <w:spacing w:val="0"/>
          <w:w w:val="159"/>
        </w:rPr>
        <w:t>-</w:t>
      </w:r>
      <w:r>
        <w:rPr>
          <w:rFonts w:ascii="Courier New" w:hAnsi="Courier New" w:cs="Courier New" w:eastAsia="Courier New"/>
          <w:sz w:val="30"/>
          <w:szCs w:val="30"/>
          <w:color w:val="595959"/>
          <w:spacing w:val="0"/>
          <w:w w:val="100"/>
        </w:rPr>
        <w:tab/>
      </w:r>
      <w:r>
        <w:rPr>
          <w:rFonts w:ascii="Courier New" w:hAnsi="Courier New" w:cs="Courier New" w:eastAsia="Courier New"/>
          <w:sz w:val="30"/>
          <w:szCs w:val="30"/>
          <w:color w:val="595959"/>
          <w:spacing w:val="0"/>
          <w:w w:val="159"/>
        </w:rPr>
        <w:t>--</w:t>
      </w:r>
      <w:r>
        <w:rPr>
          <w:rFonts w:ascii="Courier New" w:hAnsi="Courier New" w:cs="Courier New" w:eastAsia="Courier New"/>
          <w:sz w:val="30"/>
          <w:szCs w:val="30"/>
          <w:color w:val="595959"/>
          <w:spacing w:val="-42"/>
          <w:w w:val="159"/>
        </w:rPr>
        <w:t>-</w:t>
      </w:r>
      <w:r>
        <w:rPr>
          <w:rFonts w:ascii="Courier New" w:hAnsi="Courier New" w:cs="Courier New" w:eastAsia="Courier New"/>
          <w:sz w:val="30"/>
          <w:szCs w:val="30"/>
          <w:color w:val="343434"/>
          <w:spacing w:val="0"/>
          <w:w w:val="139"/>
        </w:rPr>
        <w:t>------</w:t>
      </w:r>
      <w:r>
        <w:rPr>
          <w:rFonts w:ascii="Courier New" w:hAnsi="Courier New" w:cs="Courier New" w:eastAsia="Courier New"/>
          <w:sz w:val="30"/>
          <w:szCs w:val="30"/>
          <w:color w:val="343434"/>
          <w:spacing w:val="-63"/>
          <w:w w:val="139"/>
        </w:rPr>
        <w:t>-</w:t>
      </w:r>
      <w:r>
        <w:rPr>
          <w:rFonts w:ascii="Courier New" w:hAnsi="Courier New" w:cs="Courier New" w:eastAsia="Courier New"/>
          <w:sz w:val="30"/>
          <w:szCs w:val="30"/>
          <w:color w:val="595959"/>
          <w:spacing w:val="0"/>
          <w:w w:val="149"/>
        </w:rPr>
        <w:t>------</w:t>
      </w:r>
      <w:r>
        <w:rPr>
          <w:rFonts w:ascii="Courier New" w:hAnsi="Courier New" w:cs="Courier New" w:eastAsia="Courier New"/>
          <w:sz w:val="30"/>
          <w:szCs w:val="3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80"/>
          <w:cols w:num="3" w:equalWidth="0">
            <w:col w:w="652" w:space="1456"/>
            <w:col w:w="4740" w:space="3"/>
            <w:col w:w="4789"/>
          </w:cols>
        </w:sectPr>
      </w:pPr>
      <w:rPr/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0" w:lineRule="atLeast"/>
        <w:ind w:left="2184" w:right="-53" w:firstLine="-5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6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6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6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68" w:lineRule="auto"/>
        <w:ind w:left="19" w:right="4369" w:firstLine="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80"/>
          <w:cols w:num="2" w:equalWidth="0">
            <w:col w:w="3539" w:space="1116"/>
            <w:col w:w="6985"/>
          </w:cols>
        </w:sectPr>
      </w:pPr>
      <w:rPr/>
    </w:p>
    <w:p>
      <w:pPr>
        <w:spacing w:before="71" w:after="0" w:line="120" w:lineRule="exact"/>
        <w:ind w:left="576" w:right="-84"/>
        <w:jc w:val="left"/>
        <w:tabs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8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4"/>
        </w:rPr>
        <w:t>Ek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-1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8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-1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8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9" w:after="0" w:line="122" w:lineRule="exact"/>
        <w:ind w:right="-8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w w:val="105"/>
          <w:position w:val="-1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1"/>
          <w:w w:val="121"/>
          <w:position w:val="-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5"/>
          <w:position w:val="-8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83"/>
          <w:w w:val="122"/>
          <w:position w:val="-8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5"/>
          <w:w w:val="99"/>
          <w:position w:val="-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8"/>
          <w:w w:val="104"/>
          <w:position w:val="-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7"/>
          <w:w w:val="96"/>
          <w:position w:val="-8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23"/>
          <w:position w:val="-8"/>
        </w:rPr>
        <w:t>=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1"/>
          <w:w w:val="98"/>
          <w:position w:val="-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96"/>
          <w:position w:val="-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7"/>
          <w:w w:val="103"/>
          <w:position w:val="-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8"/>
          <w:w w:val="24"/>
          <w:position w:val="-8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3"/>
          <w:w w:val="99"/>
          <w:position w:val="-8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7"/>
          <w:w w:val="101"/>
          <w:position w:val="-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24"/>
          <w:position w:val="-8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9" w:after="0" w:line="122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411"/>
          <w:position w:val="-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88"/>
          <w:w w:val="411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411"/>
          <w:position w:val="-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86"/>
          <w:w w:val="411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312"/>
          <w:position w:val="-8"/>
        </w:rPr>
        <w:t>---+--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312"/>
          <w:position w:val="-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4"/>
          <w:w w:val="312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"/>
          <w:w w:val="313"/>
          <w:position w:val="-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498"/>
          <w:position w:val="-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8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398"/>
          <w:position w:val="-8"/>
        </w:rPr>
        <w:t>--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6"/>
          <w:w w:val="398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398"/>
          <w:position w:val="-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2"/>
          <w:w w:val="398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398"/>
          <w:position w:val="-8"/>
        </w:rPr>
        <w:t>----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6"/>
          <w:w w:val="398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398"/>
          <w:position w:val="-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71"/>
          <w:w w:val="398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398"/>
          <w:position w:val="-8"/>
        </w:rPr>
        <w:t>---------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6"/>
          <w:w w:val="398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388"/>
          <w:position w:val="-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365"/>
          <w:position w:val="-8"/>
        </w:rPr>
        <w:t>----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80"/>
          <w:cols w:num="3" w:equalWidth="0">
            <w:col w:w="1827" w:space="163"/>
            <w:col w:w="419" w:space="244"/>
            <w:col w:w="8987"/>
          </w:cols>
        </w:sectPr>
      </w:pPr>
      <w:rPr/>
    </w:p>
    <w:p>
      <w:pPr>
        <w:spacing w:before="0" w:after="0" w:line="202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ıtmışs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9" w:lineRule="exact"/>
        <w:ind w:left="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100"/>
          <w:position w:val="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1"/>
          <w:position w:val="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99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5"/>
          <w:w w:val="77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en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  <w:position w:val="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8" w:lineRule="auto"/>
        <w:ind w:right="750" w:firstLine="25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tuvalet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bany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havalandırma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bölümünde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kaplamanı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</w:rPr>
        <w:t>ı.&lt;.omşuları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80"/>
          <w:cols w:num="2" w:equalWidth="0">
            <w:col w:w="1991" w:space="118"/>
            <w:col w:w="9531"/>
          </w:cols>
        </w:sectPr>
      </w:pPr>
      <w:rPr/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135" w:lineRule="exact"/>
        <w:ind w:left="2167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3"/>
          <w:position w:val="-7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23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7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söndüıücü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80"/>
          <w:cols w:num="2" w:equalWidth="0">
            <w:col w:w="3532" w:space="3158"/>
            <w:col w:w="4950"/>
          </w:cols>
        </w:sectPr>
      </w:pPr>
      <w:rPr/>
    </w:p>
    <w:p>
      <w:pPr>
        <w:spacing w:before="0" w:after="0" w:line="194" w:lineRule="exact"/>
        <w:ind w:left="17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9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5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tyapılmamıştır.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9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58" w:lineRule="exact"/>
        <w:ind w:right="-20"/>
        <w:jc w:val="left"/>
        <w:tabs>
          <w:tab w:pos="340" w:val="left"/>
          <w:tab w:pos="1560" w:val="left"/>
        </w:tabs>
        <w:rPr>
          <w:rFonts w:ascii="Arial" w:hAnsi="Arial" w:cs="Arial" w:eastAsia="Arial"/>
          <w:sz w:val="11"/>
          <w:szCs w:val="11"/>
        </w:rPr>
      </w:pPr>
      <w:rPr/>
      <w:r>
        <w:rPr/>
        <w:br w:type="column"/>
      </w:r>
      <w:r>
        <w:rPr>
          <w:rFonts w:ascii="Arial" w:hAnsi="Arial" w:cs="Arial" w:eastAsia="Arial"/>
          <w:sz w:val="6"/>
          <w:szCs w:val="6"/>
          <w:color w:val="343434"/>
          <w:spacing w:val="0"/>
          <w:w w:val="60"/>
          <w:position w:val="-4"/>
        </w:rPr>
        <w:t>1</w:t>
      </w:r>
      <w:r>
        <w:rPr>
          <w:rFonts w:ascii="Arial" w:hAnsi="Arial" w:cs="Arial" w:eastAsia="Arial"/>
          <w:sz w:val="6"/>
          <w:szCs w:val="6"/>
          <w:color w:val="343434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6"/>
          <w:szCs w:val="6"/>
          <w:color w:val="34343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</w:r>
      <w:r>
        <w:rPr>
          <w:rFonts w:ascii="Arial" w:hAnsi="Arial" w:cs="Arial" w:eastAsia="Arial"/>
          <w:sz w:val="11"/>
          <w:szCs w:val="11"/>
          <w:color w:val="494949"/>
          <w:spacing w:val="-34"/>
          <w:w w:val="55"/>
          <w:b/>
          <w:bCs/>
          <w:position w:val="-4"/>
        </w:rPr>
        <w:t>1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330" w:lineRule="exact"/>
        <w:ind w:right="-97"/>
        <w:jc w:val="left"/>
        <w:tabs>
          <w:tab w:pos="580" w:val="left"/>
          <w:tab w:pos="15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343434"/>
          <w:spacing w:val="0"/>
          <w:w w:val="56"/>
        </w:rPr>
        <w:t>ı</w:t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56"/>
        </w:rPr>
        <w:t>----</w:t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494949"/>
          <w:spacing w:val="0"/>
          <w:w w:val="56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80"/>
          <w:cols w:num="5" w:equalWidth="0">
            <w:col w:w="1446" w:space="662"/>
            <w:col w:w="1166" w:space="2114"/>
            <w:col w:w="515" w:space="692"/>
            <w:col w:w="1631" w:space="1146"/>
            <w:col w:w="2268"/>
          </w:cols>
        </w:sectPr>
      </w:pPr>
      <w:rPr/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7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4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sonrası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bany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bölümünde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halandırma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58" w:lineRule="auto"/>
        <w:ind w:left="48" w:right="3319" w:firstLine="-4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kapağını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odaları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süretiyle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0"/>
        </w:rPr>
        <w:t>ahmini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2"/>
          <w:w w:val="13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500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80"/>
          <w:cols w:num="2" w:equalWidth="0">
            <w:col w:w="1927" w:space="195"/>
            <w:col w:w="9518"/>
          </w:cols>
        </w:sectPr>
      </w:pPr>
      <w:rPr/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80"/>
        </w:sectPr>
      </w:pPr>
      <w:rPr/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55" w:lineRule="auto"/>
        <w:ind w:right="62" w:firstLine="34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bany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tuvaletİ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havalandırma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bölümünde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2"/>
        </w:rPr>
        <w:t>örülmü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soıuşturmada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gündü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vakitlerinde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bitişi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inşaatta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demi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kesme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0"/>
        </w:rPr>
        <w:t>snasında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havalandırma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kapağına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düşmesi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80"/>
          <w:cols w:num="2" w:equalWidth="0">
            <w:col w:w="1834" w:space="332"/>
            <w:col w:w="9474"/>
          </w:cols>
        </w:sectPr>
      </w:pPr>
      <w:rPr/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16" w:right="-20"/>
        <w:jc w:val="left"/>
        <w:tabs>
          <w:tab w:pos="2100" w:val="left"/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lsigortalı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!şirketi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belirlenemedi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Bedeli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belirlenemedi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1" w:lineRule="exact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1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343434"/>
          <w:w w:val="60"/>
          <w:position w:val="-7"/>
        </w:rPr>
        <w:t>l</w:t>
      </w:r>
      <w:r>
        <w:rPr>
          <w:rFonts w:ascii="Arial" w:hAnsi="Arial" w:cs="Arial" w:eastAsia="Arial"/>
          <w:sz w:val="27"/>
          <w:szCs w:val="27"/>
          <w:color w:val="343434"/>
          <w:spacing w:val="2"/>
          <w:w w:val="60"/>
          <w:position w:val="-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7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-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  <w:position w:val="-7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80"/>
        </w:sectPr>
      </w:pPr>
      <w:rPr/>
    </w:p>
    <w:p>
      <w:pPr>
        <w:spacing w:before="72" w:after="0" w:line="234" w:lineRule="exact"/>
        <w:ind w:left="116" w:right="-7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rre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-1"/>
        </w:rPr>
        <w:t> </w:t>
      </w:r>
      <w:r>
        <w:rPr>
          <w:rFonts w:ascii="Arial" w:hAnsi="Arial" w:cs="Arial" w:eastAsia="Arial"/>
          <w:sz w:val="11"/>
          <w:szCs w:val="11"/>
          <w:color w:val="343434"/>
          <w:spacing w:val="-8"/>
          <w:w w:val="100"/>
          <w:position w:val="5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>'rn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-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Hüseyi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TEZEL'e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80"/>
          <w:cols w:num="2" w:equalWidth="0">
            <w:col w:w="1376" w:space="751"/>
            <w:col w:w="9513"/>
          </w:cols>
        </w:sectPr>
      </w:pPr>
      <w:rPr/>
    </w:p>
    <w:p>
      <w:pPr>
        <w:spacing w:before="0" w:after="0" w:line="252" w:lineRule="exact"/>
        <w:ind w:left="116" w:right="-77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-57"/>
          <w:w w:val="111"/>
          <w:position w:val="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8"/>
          <w:w w:val="93"/>
          <w:position w:val="-1"/>
        </w:rPr>
        <w:t>E</w:t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-9"/>
          <w:w w:val="111"/>
          <w:position w:val="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3"/>
          <w:w w:val="94"/>
          <w:position w:val="-1"/>
        </w:rPr>
        <w:t>k</w:t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0"/>
          <w:w w:val="111"/>
          <w:position w:val="8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right="-7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2"/>
          <w:w w:val="127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4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44"/>
          <w:w w:val="103"/>
          <w:i/>
          <w:position w:val="-1"/>
        </w:rPr>
        <w:t>ı</w:t>
      </w:r>
      <w:r>
        <w:rPr>
          <w:rFonts w:ascii="Times New Roman" w:hAnsi="Times New Roman" w:cs="Times New Roman" w:eastAsia="Times New Roman"/>
          <w:sz w:val="15"/>
          <w:szCs w:val="15"/>
          <w:color w:val="8E8E8E"/>
          <w:spacing w:val="0"/>
          <w:w w:val="64"/>
          <w:position w:val="8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8E8E8E"/>
          <w:spacing w:val="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8E8E8E"/>
          <w:spacing w:val="1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right="-7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0"/>
          <w:w w:val="100"/>
          <w:position w:val="8"/>
        </w:rPr>
        <w:t>Ir</w:t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-28"/>
          <w:w w:val="100"/>
          <w:position w:val="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arih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  <w:position w:val="-1"/>
        </w:rPr>
        <w:t>06.05.2017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9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</w:rPr>
        <w:t>57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80"/>
          <w:cols w:num="4" w:equalWidth="0">
            <w:col w:w="311" w:space="203"/>
            <w:col w:w="809" w:space="786"/>
            <w:col w:w="1611" w:space="3408"/>
            <w:col w:w="4512"/>
          </w:cols>
        </w:sectPr>
      </w:pPr>
      <w:rPr/>
    </w:p>
    <w:p>
      <w:pPr>
        <w:spacing w:before="21" w:after="0" w:line="214" w:lineRule="exact"/>
        <w:ind w:left="226" w:right="-20"/>
        <w:jc w:val="left"/>
        <w:tabs>
          <w:tab w:pos="1040" w:val="left"/>
          <w:tab w:pos="8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5.40081pt;margin-top:-7.165312pt;width:8.935745pt;height:7.443054pt;mso-position-horizontal-relative:page;mso-position-vertical-relative:paragraph;z-index:-17063" type="#_x0000_t202" filled="f" stroked="f">
            <v:textbox inset="0,0,0,0">
              <w:txbxContent>
                <w:p>
                  <w:pPr>
                    <w:spacing w:before="0" w:after="0" w:line="149" w:lineRule="exact"/>
                    <w:ind w:right="-62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Pr/>
                  <w:r>
                    <w:rPr>
                      <w:rFonts w:ascii="Arial" w:hAnsi="Arial" w:cs="Arial" w:eastAsia="Arial"/>
                      <w:sz w:val="7"/>
                      <w:szCs w:val="7"/>
                      <w:color w:val="343434"/>
                      <w:spacing w:val="0"/>
                      <w:w w:val="52"/>
                      <w:position w:val="-2"/>
                    </w:rPr>
                    <w:t>1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343434"/>
                      <w:spacing w:val="0"/>
                      <w:w w:val="52"/>
                      <w:position w:val="-2"/>
                    </w:rPr>
                    <w:t> 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343434"/>
                      <w:spacing w:val="2"/>
                      <w:w w:val="52"/>
                      <w:position w:val="-2"/>
                    </w:rPr>
                    <w:t> 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343434"/>
                      <w:spacing w:val="0"/>
                      <w:w w:val="406"/>
                      <w:position w:val="2"/>
                    </w:rPr>
                    <w:t>ı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[GiDE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Çeşme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  <w:position w:val="-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-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!.Posta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80"/>
        </w:sectPr>
      </w:pPr>
      <w:rPr/>
    </w:p>
    <w:p>
      <w:pPr>
        <w:spacing w:before="35" w:after="0" w:line="240" w:lineRule="auto"/>
        <w:ind w:left="2271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40" w:lineRule="auto"/>
        <w:ind w:left="-41" w:right="1610"/>
        <w:jc w:val="center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343434"/>
          <w:spacing w:val="0"/>
          <w:w w:val="43"/>
          <w:b/>
          <w:bCs/>
        </w:rPr>
        <w:t>O</w:t>
      </w:r>
      <w:r>
        <w:rPr>
          <w:rFonts w:ascii="Arial" w:hAnsi="Arial" w:cs="Arial" w:eastAsia="Arial"/>
          <w:sz w:val="28"/>
          <w:szCs w:val="28"/>
          <w:color w:val="343434"/>
          <w:spacing w:val="30"/>
          <w:w w:val="43"/>
          <w:b/>
          <w:bCs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0"/>
          <w:w w:val="58"/>
          <w:b/>
          <w:bCs/>
        </w:rPr>
        <w:t>g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0"/>
          <w:w w:val="58"/>
          <w:b/>
          <w:bCs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33"/>
          <w:w w:val="58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58"/>
          <w:b/>
          <w:bCs/>
        </w:rPr>
        <w:t>MaYIS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58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13"/>
          <w:w w:val="58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343434"/>
          <w:spacing w:val="0"/>
          <w:w w:val="58"/>
          <w:b/>
          <w:bCs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0" w:after="0" w:line="197" w:lineRule="exact"/>
        <w:ind w:left="129" w:right="1830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47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96"/>
          <w:i/>
        </w:rPr>
        <w:t>12017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00" w:right="80"/>
          <w:cols w:num="2" w:equalWidth="0">
            <w:col w:w="3891" w:space="4921"/>
            <w:col w:w="2828"/>
          </w:cols>
        </w:sectPr>
      </w:pPr>
      <w:rPr/>
    </w:p>
    <w:p>
      <w:pPr>
        <w:spacing w:before="0" w:after="0" w:line="170" w:lineRule="exact"/>
        <w:jc w:val="left"/>
        <w:rPr>
          <w:sz w:val="17"/>
          <w:szCs w:val="17"/>
        </w:rPr>
      </w:pPr>
      <w:rPr/>
      <w:r>
        <w:rPr/>
        <w:pict>
          <v:group style="position:absolute;margin-left:14.724377pt;margin-top:24.804983pt;width:569.58199pt;height:785.718636pt;mso-position-horizontal-relative:page;mso-position-vertical-relative:page;z-index:-17069" coordorigin="294,496" coordsize="11392,15714">
            <v:shape style="position:absolute;left:2438;top:11424;width:4435;height:2803" type="#_x0000_t75">
              <v:imagedata r:id="rId26" o:title=""/>
            </v:shape>
            <v:group style="position:absolute;left:306;top:510;width:11349;height:2" coordorigin="306,510" coordsize="11349,2">
              <v:shape style="position:absolute;left:306;top:510;width:11349;height:2" coordorigin="306,510" coordsize="11349,0" path="m306,510l11655,510e" filled="f" stroked="t" strokeweight=".718262pt" strokecolor="#575757">
                <v:path arrowok="t"/>
              </v:shape>
            </v:group>
            <v:group style="position:absolute;left:316;top:503;width:2;height:15693" coordorigin="316,503" coordsize="2,15693">
              <v:shape style="position:absolute;left:316;top:503;width:2;height:15693" coordorigin="316,503" coordsize="0,15693" path="m316,16196l316,503e" filled="f" stroked="t" strokeweight=".718262pt" strokecolor="#545454">
                <v:path arrowok="t"/>
              </v:shape>
            </v:group>
            <v:group style="position:absolute;left:2301;top:508;width:2;height:1515" coordorigin="2301,508" coordsize="2,1515">
              <v:shape style="position:absolute;left:2301;top:508;width:2;height:1515" coordorigin="2301,508" coordsize="0,1515" path="m2301,2023l2301,508e" filled="f" stroked="t" strokeweight=".957683pt" strokecolor="#6B6B6B">
                <v:path arrowok="t"/>
              </v:shape>
            </v:group>
            <v:group style="position:absolute;left:9096;top:503;width:2;height:1515" coordorigin="9096,503" coordsize="2,1515">
              <v:shape style="position:absolute;left:9096;top:503;width:2;height:1515" coordorigin="9096,503" coordsize="0,1515" path="m9096,2018l9096,503e" filled="f" stroked="t" strokeweight=".478842pt" strokecolor="#4F4F4F">
                <v:path arrowok="t"/>
              </v:shape>
            </v:group>
            <v:group style="position:absolute;left:311;top:2013;width:11349;height:2" coordorigin="311,2013" coordsize="11349,2">
              <v:shape style="position:absolute;left:311;top:2013;width:11349;height:2" coordorigin="311,2013" coordsize="11349,0" path="m311,2013l11660,2013e" filled="f" stroked="t" strokeweight=".718262pt" strokecolor="#606060">
                <v:path arrowok="t"/>
              </v:shape>
            </v:group>
            <v:group style="position:absolute;left:311;top:2253;width:11349;height:2" coordorigin="311,2253" coordsize="11349,2">
              <v:shape style="position:absolute;left:311;top:2253;width:11349;height:2" coordorigin="311,2253" coordsize="11349,0" path="m311,2253l11660,2253e" filled="f" stroked="t" strokeweight=".718262pt" strokecolor="#575757">
                <v:path arrowok="t"/>
              </v:shape>
            </v:group>
            <v:group style="position:absolute;left:302;top:2492;width:11358;height:2" coordorigin="302,2492" coordsize="11358,2">
              <v:shape style="position:absolute;left:302;top:2492;width:11358;height:2" coordorigin="302,2492" coordsize="11358,0" path="m302,2492l11660,2492e" filled="f" stroked="t" strokeweight=".718262pt" strokecolor="#575757">
                <v:path arrowok="t"/>
              </v:shape>
            </v:group>
            <v:group style="position:absolute;left:311;top:2735;width:11349;height:2" coordorigin="311,2735" coordsize="11349,2">
              <v:shape style="position:absolute;left:311;top:2735;width:11349;height:2" coordorigin="311,2735" coordsize="11349,0" path="m311,2735l11660,2735e" filled="f" stroked="t" strokeweight=".718262pt" strokecolor="#545454">
                <v:path arrowok="t"/>
              </v:shape>
            </v:group>
            <v:group style="position:absolute;left:302;top:2974;width:11358;height:2" coordorigin="302,2974" coordsize="11358,2">
              <v:shape style="position:absolute;left:302;top:2974;width:11358;height:2" coordorigin="302,2974" coordsize="11358,0" path="m302,2974l11660,2974e" filled="f" stroked="t" strokeweight=".718262pt" strokecolor="#575757">
                <v:path arrowok="t"/>
              </v:shape>
            </v:group>
            <v:group style="position:absolute;left:302;top:3216;width:11358;height:2" coordorigin="302,3216" coordsize="11358,2">
              <v:shape style="position:absolute;left:302;top:3216;width:11358;height:2" coordorigin="302,3216" coordsize="11358,0" path="m302,3216l11660,3216e" filled="f" stroked="t" strokeweight=".718262pt" strokecolor="#5B5B5B">
                <v:path arrowok="t"/>
              </v:shape>
            </v:group>
            <v:group style="position:absolute;left:3788;top:3207;width:2;height:776" coordorigin="3788,3207" coordsize="2,776">
              <v:shape style="position:absolute;left:3788;top:3207;width:2;height:776" coordorigin="3788,3207" coordsize="0,776" path="m3788,3983l3788,3207e" filled="f" stroked="t" strokeweight=".957683pt" strokecolor="#4B4B4B">
                <v:path arrowok="t"/>
              </v:shape>
            </v:group>
            <v:group style="position:absolute;left:11660;top:3576;width:2;height:12616" coordorigin="11660,3576" coordsize="2,12616">
              <v:shape style="position:absolute;left:11660;top:3576;width:2;height:12616" coordorigin="11660,3576" coordsize="0,12616" path="m11660,16191l11660,3576e" filled="f" stroked="t" strokeweight=".718262pt" strokecolor="#575757">
                <v:path arrowok="t"/>
              </v:shape>
            </v:group>
            <v:group style="position:absolute;left:306;top:3978;width:11358;height:2" coordorigin="306,3978" coordsize="11358,2">
              <v:shape style="position:absolute;left:306;top:3978;width:11358;height:2" coordorigin="306,3978" coordsize="11358,0" path="m306,3978l11665,3978e" filled="f" stroked="t" strokeweight=".718262pt" strokecolor="#646464">
                <v:path arrowok="t"/>
              </v:shape>
            </v:group>
            <v:group style="position:absolute;left:2308;top:3969;width:2;height:12232" coordorigin="2308,3969" coordsize="2,12232">
              <v:shape style="position:absolute;left:2308;top:3969;width:2;height:12232" coordorigin="2308,3969" coordsize="0,12232" path="m2308,16201l2308,3969e" filled="f" stroked="t" strokeweight=".718262pt" strokecolor="#4B4B4B">
                <v:path arrowok="t"/>
              </v:shape>
            </v:group>
            <v:group style="position:absolute;left:306;top:4256;width:11358;height:2" coordorigin="306,4256" coordsize="11358,2">
              <v:shape style="position:absolute;left:306;top:4256;width:11358;height:2" coordorigin="306,4256" coordsize="11358,0" path="m306,4256l11665,4256e" filled="f" stroked="t" strokeweight=".718262pt" strokecolor="#6B6B6B">
                <v:path arrowok="t"/>
              </v:shape>
            </v:group>
            <v:group style="position:absolute;left:2298;top:4501;width:9366;height:2" coordorigin="2298,4501" coordsize="9366,2">
              <v:shape style="position:absolute;left:2298;top:4501;width:9366;height:2" coordorigin="2298,4501" coordsize="9366,0" path="m2298,4501l11665,4501e" filled="f" stroked="t" strokeweight=".718262pt" strokecolor="#4F4F4F">
                <v:path arrowok="t"/>
              </v:shape>
            </v:group>
            <v:group style="position:absolute;left:2298;top:5469;width:9366;height:2" coordorigin="2298,5469" coordsize="9366,2">
              <v:shape style="position:absolute;left:2298;top:5469;width:9366;height:2" coordorigin="2298,5469" coordsize="9366,0" path="m2298,5469l11665,5469e" filled="f" stroked="t" strokeweight=".718262pt" strokecolor="#575757">
                <v:path arrowok="t"/>
              </v:shape>
            </v:group>
            <v:group style="position:absolute;left:306;top:5711;width:11363;height:2" coordorigin="306,5711" coordsize="11363,2">
              <v:shape style="position:absolute;left:306;top:5711;width:11363;height:2" coordorigin="306,5711" coordsize="11363,0" path="m306,5711l11669,5711e" filled="f" stroked="t" strokeweight=".718262pt" strokecolor="#575757">
                <v:path arrowok="t"/>
              </v:shape>
            </v:group>
            <v:group style="position:absolute;left:7769;top:5685;width:2;height:748" coordorigin="7769,5685" coordsize="2,748">
              <v:shape style="position:absolute;left:7769;top:5685;width:2;height:748" coordorigin="7769,5685" coordsize="0,748" path="m7769,6432l7769,5685e" filled="f" stroked="t" strokeweight=".957683pt" strokecolor="#606060">
                <v:path arrowok="t"/>
              </v:shape>
            </v:group>
            <v:group style="position:absolute;left:2298;top:6428;width:9371;height:2" coordorigin="2298,6428" coordsize="9371,2">
              <v:shape style="position:absolute;left:2298;top:6428;width:9371;height:2" coordorigin="2298,6428" coordsize="9371,0" path="m2298,6428l11669,6428e" filled="f" stroked="t" strokeweight=".718262pt" strokecolor="#575757">
                <v:path arrowok="t"/>
              </v:shape>
            </v:group>
            <v:group style="position:absolute;left:311;top:6667;width:11358;height:2" coordorigin="311,6667" coordsize="11358,2">
              <v:shape style="position:absolute;left:311;top:6667;width:11358;height:2" coordorigin="311,6667" coordsize="11358,0" path="m311,6667l11669,6667e" filled="f" stroked="t" strokeweight=".718262pt" strokecolor="#5B5B5B">
                <v:path arrowok="t"/>
              </v:shape>
            </v:group>
            <v:group style="position:absolute;left:311;top:7142;width:11358;height:2" coordorigin="311,7142" coordsize="11358,2">
              <v:shape style="position:absolute;left:311;top:7142;width:11358;height:2" coordorigin="311,7142" coordsize="11358,0" path="m311,7142l11669,7142e" filled="f" stroked="t" strokeweight=".718262pt" strokecolor="#5B5B5B">
                <v:path arrowok="t"/>
              </v:shape>
            </v:group>
            <v:group style="position:absolute;left:4860;top:7137;width:2;height:738" coordorigin="4860,7137" coordsize="2,738">
              <v:shape style="position:absolute;left:4860;top:7137;width:2;height:738" coordorigin="4860,7137" coordsize="0,738" path="m4860,7875l4860,7137e" filled="f" stroked="t" strokeweight=".957683pt" strokecolor="#545454">
                <v:path arrowok="t"/>
              </v:shape>
            </v:group>
            <v:group style="position:absolute;left:4851;top:7381;width:6819;height:2" coordorigin="4851,7381" coordsize="6819,2">
              <v:shape style="position:absolute;left:4851;top:7381;width:6819;height:2" coordorigin="4851,7381" coordsize="6819,0" path="m4851,7381l11669,7381e" filled="f" stroked="t" strokeweight=".718262pt" strokecolor="#575757">
                <v:path arrowok="t"/>
              </v:shape>
            </v:group>
            <v:group style="position:absolute;left:4851;top:7626;width:6819;height:2" coordorigin="4851,7626" coordsize="6819,2">
              <v:shape style="position:absolute;left:4851;top:7626;width:6819;height:2" coordorigin="4851,7626" coordsize="6819,0" path="m4851,7626l11669,7626e" filled="f" stroked="t" strokeweight=".718262pt" strokecolor="#5B5B5B">
                <v:path arrowok="t"/>
              </v:shape>
            </v:group>
            <v:group style="position:absolute;left:311;top:7866;width:11358;height:2" coordorigin="311,7866" coordsize="11358,2">
              <v:shape style="position:absolute;left:311;top:7866;width:11358;height:2" coordorigin="311,7866" coordsize="11358,0" path="m311,7866l11669,7866e" filled="f" stroked="t" strokeweight=".718262pt" strokecolor="#575757">
                <v:path arrowok="t"/>
              </v:shape>
            </v:group>
            <v:group style="position:absolute;left:306;top:8848;width:11368;height:2" coordorigin="306,8848" coordsize="11368,2">
              <v:shape style="position:absolute;left:306;top:8848;width:11368;height:2" coordorigin="306,8848" coordsize="11368,0" path="m306,8848l11674,8848e" filled="f" stroked="t" strokeweight=".718262pt" strokecolor="#5B5B5B">
                <v:path arrowok="t"/>
              </v:shape>
            </v:group>
            <v:group style="position:absolute;left:306;top:9697;width:11368;height:2" coordorigin="306,9697" coordsize="11368,2">
              <v:shape style="position:absolute;left:306;top:9697;width:11368;height:2" coordorigin="306,9697" coordsize="11368,0" path="m306,9697l11674,9697e" filled="f" stroked="t" strokeweight=".718262pt" strokecolor="#606060">
                <v:path arrowok="t"/>
              </v:shape>
            </v:group>
            <v:group style="position:absolute;left:306;top:9939;width:11368;height:2" coordorigin="306,9939" coordsize="11368,2">
              <v:shape style="position:absolute;left:306;top:9939;width:11368;height:2" coordorigin="306,9939" coordsize="11368,0" path="m306,9939l11674,9939e" filled="f" stroked="t" strokeweight=".718262pt" strokecolor="#575757">
                <v:path arrowok="t"/>
              </v:shape>
            </v:group>
            <v:group style="position:absolute;left:306;top:10178;width:11368;height:2" coordorigin="306,10178" coordsize="11368,2">
              <v:shape style="position:absolute;left:306;top:10178;width:11368;height:2" coordorigin="306,10178" coordsize="11368,0" path="m306,10178l11674,10178e" filled="f" stroked="t" strokeweight=".718262pt" strokecolor="#575757">
                <v:path arrowok="t"/>
              </v:shape>
            </v:group>
            <v:group style="position:absolute;left:7333;top:10650;width:2;height:5550" coordorigin="7333,10650" coordsize="2,5550">
              <v:shape style="position:absolute;left:7333;top:10650;width:2;height:5550" coordorigin="7333,10650" coordsize="0,5550" path="m7333,16201l7333,10650e" filled="f" stroked="t" strokeweight=".957683pt" strokecolor="#606060">
                <v:path arrowok="t"/>
              </v:shape>
            </v:group>
            <v:group style="position:absolute;left:306;top:10904;width:11368;height:2" coordorigin="306,10904" coordsize="11368,2">
              <v:shape style="position:absolute;left:306;top:10904;width:11368;height:2" coordorigin="306,10904" coordsize="11368,0" path="m306,10904l11674,10904e" filled="f" stroked="t" strokeweight=".718262pt" strokecolor="#606060">
                <v:path arrowok="t"/>
              </v:shape>
            </v:group>
            <v:group style="position:absolute;left:1130;top:10895;width:2;height:5301" coordorigin="1130,10895" coordsize="2,5301">
              <v:shape style="position:absolute;left:1130;top:10895;width:2;height:5301" coordorigin="1130,10895" coordsize="0,5301" path="m1130,16196l1130,10895e" filled="f" stroked="t" strokeweight=".718262pt" strokecolor="#4B4B4B">
                <v:path arrowok="t"/>
              </v:shape>
            </v:group>
            <v:group style="position:absolute;left:1659;top:10890;width:2;height:5311" coordorigin="1659,10890" coordsize="2,5311">
              <v:shape style="position:absolute;left:1659;top:10890;width:2;height:5311" coordorigin="1659,10890" coordsize="0,5311" path="m1659,16201l1659,10890e" filled="f" stroked="t" strokeweight=".718262pt" strokecolor="#484848">
                <v:path arrowok="t"/>
              </v:shape>
            </v:group>
            <v:group style="position:absolute;left:306;top:11144;width:11372;height:2" coordorigin="306,11144" coordsize="11372,2">
              <v:shape style="position:absolute;left:306;top:11144;width:11372;height:2" coordorigin="306,11144" coordsize="11372,0" path="m306,11144l11679,11144e" filled="f" stroked="t" strokeweight=".718262pt" strokecolor="#606060">
                <v:path arrowok="t"/>
              </v:shape>
            </v:group>
            <v:group style="position:absolute;left:311;top:13265;width:2002;height:2" coordorigin="311,13265" coordsize="2002,2">
              <v:shape style="position:absolute;left:311;top:13265;width:2002;height:2" coordorigin="311,13265" coordsize="2002,0" path="m311,13265l2313,13265e" filled="f" stroked="t" strokeweight=".718262pt" strokecolor="#5B5B5B">
                <v:path arrowok="t"/>
              </v:shape>
            </v:group>
            <v:group style="position:absolute;left:2298;top:14202;width:1944;height:2" coordorigin="2298,14202" coordsize="1944,2">
              <v:shape style="position:absolute;left:2298;top:14202;width:1944;height:2" coordorigin="2298,14202" coordsize="1944,0" path="m2298,14202l4243,14202e" filled="f" stroked="t" strokeweight="2.394208pt" strokecolor="#485497">
                <v:path arrowok="t"/>
              </v:shape>
            </v:group>
            <v:group style="position:absolute;left:6105;top:14509;width:2;height:685" coordorigin="6105,14509" coordsize="2,685">
              <v:shape style="position:absolute;left:6105;top:14509;width:2;height:685" coordorigin="6105,14509" coordsize="0,685" path="m6105,15194l6105,14509e" filled="f" stroked="t" strokeweight="2.394208pt" strokecolor="#3F4883">
                <v:path arrowok="t"/>
              </v:shape>
            </v:group>
            <v:group style="position:absolute;left:5669;top:14758;width:670;height:2" coordorigin="5669,14758" coordsize="670,2">
              <v:shape style="position:absolute;left:5669;top:14758;width:670;height:2" coordorigin="5669,14758" coordsize="670,0" path="m5669,14758l6340,14758e" filled="f" stroked="t" strokeweight="2.154787pt" strokecolor="#3B4464">
                <v:path arrowok="t"/>
              </v:shape>
            </v:group>
            <v:group style="position:absolute;left:306;top:16189;width:11372;height:2" coordorigin="306,16189" coordsize="11372,2">
              <v:shape style="position:absolute;left:306;top:16189;width:11372;height:2" coordorigin="306,16189" coordsize="11372,0" path="m306,16189l11679,16189e" filled="f" stroked="t" strokeweight=".718262pt" strokecolor="#747474">
                <v:path arrowok="t"/>
              </v:shape>
            </v:group>
            <v:group style="position:absolute;left:6428;top:4754;width:710;height:2" coordorigin="6428,4754" coordsize="710,2">
              <v:shape style="position:absolute;left:6428;top:4754;width:710;height:2" coordorigin="6428,4754" coordsize="710,0" path="m6428,4754l7137,4754e" filled="f" stroked="t" strokeweight=".38pt" strokecolor="#333333">
                <v:path arrowok="t"/>
              </v:shape>
            </v:group>
            <v:group style="position:absolute;left:7145;top:4754;width:471;height:2" coordorigin="7145,4754" coordsize="471,2">
              <v:shape style="position:absolute;left:7145;top:4754;width:471;height:2" coordorigin="7145,4754" coordsize="471,0" path="m7145,4754l7616,4754e" filled="f" stroked="t" strokeweight=".38pt" strokecolor="#585858">
                <v:path arrowok="t"/>
              </v:shape>
            </v:group>
            <w10:wrap type="none"/>
          </v:group>
        </w:pict>
      </w:r>
      <w:r>
        <w:rPr>
          <w:sz w:val="17"/>
          <w:szCs w:val="17"/>
        </w:rPr>
      </w:r>
    </w:p>
    <w:p>
      <w:pPr>
        <w:spacing w:before="0" w:after="0" w:line="154" w:lineRule="exact"/>
        <w:ind w:left="1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5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20" w:lineRule="exact"/>
        <w:ind w:left="2323" w:right="-20"/>
        <w:jc w:val="left"/>
        <w:tabs>
          <w:tab w:pos="804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shape style="position:absolute;margin-left:122.879997pt;margin-top:109.095139pt;width:86.400002pt;height:10.56pt;mso-position-horizontal-relative:page;mso-position-vertical-relative:paragraph;z-index:-17068" type="#_x0000_t75">
            <v:imagedata r:id="rId27" o:title=""/>
          </v:shape>
        </w:pict>
      </w:r>
      <w:r>
        <w:rPr>
          <w:rFonts w:ascii="Arial" w:hAnsi="Arial" w:cs="Arial" w:eastAsia="Arial"/>
          <w:sz w:val="26"/>
          <w:szCs w:val="26"/>
          <w:color w:val="AFAFB1"/>
          <w:spacing w:val="-12"/>
          <w:w w:val="405"/>
          <w:position w:val="-31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color w:val="939EA5"/>
          <w:spacing w:val="0"/>
          <w:w w:val="118"/>
          <w:position w:val="-31"/>
        </w:rPr>
        <w:t>nıail</w:t>
      </w:r>
      <w:r>
        <w:rPr>
          <w:rFonts w:ascii="Times New Roman" w:hAnsi="Times New Roman" w:cs="Times New Roman" w:eastAsia="Times New Roman"/>
          <w:sz w:val="28"/>
          <w:szCs w:val="28"/>
          <w:color w:val="939EA5"/>
          <w:spacing w:val="-19"/>
          <w:w w:val="100"/>
          <w:position w:val="-3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939EA5"/>
          <w:spacing w:val="0"/>
          <w:w w:val="100"/>
          <w:b/>
          <w:bCs/>
          <w:position w:val="-31"/>
        </w:rPr>
        <w:t>YA</w:t>
      </w:r>
      <w:r>
        <w:rPr>
          <w:rFonts w:ascii="Times New Roman" w:hAnsi="Times New Roman" w:cs="Times New Roman" w:eastAsia="Times New Roman"/>
          <w:sz w:val="28"/>
          <w:szCs w:val="28"/>
          <w:color w:val="939EA5"/>
          <w:spacing w:val="9"/>
          <w:w w:val="99"/>
          <w:b/>
          <w:bCs/>
          <w:position w:val="-31"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color w:val="727C90"/>
          <w:spacing w:val="-3"/>
          <w:w w:val="150"/>
          <w:b/>
          <w:bCs/>
          <w:position w:val="-31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color w:val="AFAFB1"/>
          <w:spacing w:val="0"/>
          <w:w w:val="123"/>
          <w:b/>
          <w:bCs/>
          <w:position w:val="-31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color w:val="AFAFB1"/>
          <w:spacing w:val="0"/>
          <w:w w:val="100"/>
          <w:b/>
          <w:bCs/>
          <w:position w:val="-3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AFAFB1"/>
          <w:spacing w:val="0"/>
          <w:w w:val="100"/>
          <w:b/>
          <w:bCs/>
          <w:position w:val="-31"/>
        </w:rPr>
        <w:pict>
          <v:shape style="width:149.759995pt;height:114.239998pt;mso-position-horizontal-relative:char;mso-position-vertical-relative:line" type="#_x0000_t75">
            <v:imagedata r:id="rId28" o:title=""/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35" w:right="-20"/>
        <w:jc w:val="left"/>
        <w:tabs>
          <w:tab w:pos="528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v:shape style="position:absolute;margin-left:127.68pt;margin-top:9.421993pt;width:47.040001pt;height:20.16pt;mso-position-horizontal-relative:page;mso-position-vertical-relative:paragraph;z-index:-17067" type="#_x0000_t75">
            <v:imagedata r:id="rId29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81"/>
          <w:position w:val="0"/>
        </w:rPr>
        <w:t>Itfa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-37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80"/>
          <w:position w:val="0"/>
        </w:rPr>
        <w:t>ı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80"/>
        </w:sectPr>
      </w:pPr>
      <w:rPr/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782" w:right="4277" w:firstLine="-11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501.650024pt;margin-top:23.089571pt;width:39.360001pt;height:13.642579pt;mso-position-horizontal-relative:page;mso-position-vertical-relative:paragraph;z-index:-17057" coordorigin="10033,462" coordsize="787,273">
            <v:shape style="position:absolute;left:10033;top:462;width:787;height:273" coordorigin="10033,462" coordsize="787,273" path="m10033,462l10820,462,10820,735,10033,735,10033,462e" filled="t" fillcolor="#EBEDED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1.68pt;margin-top:-11.017823pt;width:20.570521pt;height:41pt;mso-position-horizontal-relative:page;mso-position-vertical-relative:paragraph;z-index:-17048" type="#_x0000_t202" filled="f" stroked="f">
            <v:textbox inset="0,0,0,0">
              <w:txbxContent>
                <w:p>
                  <w:pPr>
                    <w:spacing w:before="0" w:after="0" w:line="820" w:lineRule="exact"/>
                    <w:ind w:right="-163"/>
                    <w:jc w:val="left"/>
                    <w:rPr>
                      <w:rFonts w:ascii="Arial" w:hAnsi="Arial" w:cs="Arial" w:eastAsia="Arial"/>
                      <w:sz w:val="82"/>
                      <w:szCs w:val="82"/>
                    </w:rPr>
                  </w:pPr>
                  <w:rPr/>
                  <w:r>
                    <w:rPr>
                      <w:rFonts w:ascii="Arial" w:hAnsi="Arial" w:cs="Arial" w:eastAsia="Arial"/>
                      <w:sz w:val="82"/>
                      <w:szCs w:val="82"/>
                      <w:color w:val="2D2D2D"/>
                      <w:spacing w:val="0"/>
                      <w:w w:val="226"/>
                      <w:i/>
                      <w:position w:val="-1"/>
                    </w:rPr>
                    <w:t>i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420" w:bottom="280" w:left="360" w:right="120"/>
        </w:sectPr>
      </w:pPr>
      <w:rPr/>
    </w:p>
    <w:p>
      <w:pPr>
        <w:spacing w:before="0" w:after="0" w:line="99" w:lineRule="exact"/>
        <w:ind w:left="838" w:right="243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5B5B5B"/>
          <w:spacing w:val="7"/>
          <w:w w:val="143"/>
          <w:position w:val="1"/>
        </w:rPr>
        <w:t>I</w:t>
      </w:r>
      <w:r>
        <w:rPr>
          <w:rFonts w:ascii="Arial" w:hAnsi="Arial" w:cs="Arial" w:eastAsia="Arial"/>
          <w:sz w:val="14"/>
          <w:szCs w:val="14"/>
          <w:color w:val="747474"/>
          <w:spacing w:val="0"/>
          <w:w w:val="102"/>
          <w:position w:val="1"/>
        </w:rPr>
        <w:t>Z</w:t>
      </w:r>
      <w:r>
        <w:rPr>
          <w:rFonts w:ascii="Arial" w:hAnsi="Arial" w:cs="Arial" w:eastAsia="Arial"/>
          <w:sz w:val="14"/>
          <w:szCs w:val="14"/>
          <w:color w:val="747474"/>
          <w:spacing w:val="-24"/>
          <w:w w:val="100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5B5B5B"/>
          <w:spacing w:val="-2"/>
          <w:w w:val="131"/>
          <w:position w:val="1"/>
        </w:rPr>
        <w:t>M</w:t>
      </w:r>
      <w:r>
        <w:rPr>
          <w:rFonts w:ascii="Arial" w:hAnsi="Arial" w:cs="Arial" w:eastAsia="Arial"/>
          <w:sz w:val="14"/>
          <w:szCs w:val="14"/>
          <w:color w:val="3D3D3F"/>
          <w:spacing w:val="4"/>
          <w:w w:val="143"/>
          <w:position w:val="1"/>
        </w:rPr>
        <w:t>I</w:t>
      </w:r>
      <w:r>
        <w:rPr>
          <w:rFonts w:ascii="Arial" w:hAnsi="Arial" w:cs="Arial" w:eastAsia="Arial"/>
          <w:sz w:val="14"/>
          <w:szCs w:val="14"/>
          <w:color w:val="5B5B5B"/>
          <w:spacing w:val="0"/>
          <w:w w:val="103"/>
          <w:position w:val="1"/>
        </w:rPr>
        <w:t>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59" w:lineRule="exact"/>
        <w:ind w:left="569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06"/>
          <w:position w:val="-1"/>
        </w:rPr>
        <w:t>BÜYÜKSEHIR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120"/>
          <w:cols w:num="2" w:equalWidth="0">
            <w:col w:w="1643" w:space="1640"/>
            <w:col w:w="8157"/>
          </w:cols>
        </w:sectPr>
      </w:pPr>
      <w:rPr/>
    </w:p>
    <w:p>
      <w:pPr>
        <w:spacing w:before="0" w:after="0" w:line="251" w:lineRule="exact"/>
        <w:ind w:left="614" w:right="5114"/>
        <w:jc w:val="center"/>
        <w:tabs>
          <w:tab w:pos="4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D2D2D"/>
          <w:spacing w:val="0"/>
          <w:w w:val="116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0" w:right="-20"/>
        <w:jc w:val="left"/>
        <w:tabs>
          <w:tab w:pos="1520" w:val="left"/>
          <w:tab w:pos="3140" w:val="left"/>
          <w:tab w:pos="554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!Ola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:06.05.2017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2"/>
          <w:w w:val="115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4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4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No:3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:30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1"/>
        </w:rPr>
        <w:t>rreı:05545528882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139" w:right="-20"/>
        <w:jc w:val="left"/>
        <w:tabs>
          <w:tab w:pos="1520" w:val="left"/>
          <w:tab w:pos="3140" w:val="left"/>
          <w:tab w:pos="4500" w:val="left"/>
          <w:tab w:pos="5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9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:06.05.2017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1"/>
          <w:w w:val="9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yıt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:2780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2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5"/>
          <w:w w:val="9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2"/>
          <w:w w:val="95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lpa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6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F"/>
          <w:w w:val="95"/>
        </w:rPr>
        <w:t>Bil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"/>
          <w:w w:val="9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8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0"/>
          <w:w w:val="9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"/>
          <w:w w:val="9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1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7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6"/>
        </w:rPr>
        <w:t>Kem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lp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mi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Uluca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Giri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7"/>
          <w:w w:val="9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-KEMALP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0"/>
          <w:w w:val="10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40" w:lineRule="auto"/>
        <w:ind w:left="139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6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:K.O.S.B.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1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55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"/>
          <w:w w:val="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Küme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Evleri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ayı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Kenarı-KEMALP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"/>
          <w:w w:val="127"/>
        </w:rPr>
        <w:t>$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39" w:right="-20"/>
        <w:jc w:val="left"/>
        <w:tabs>
          <w:tab w:pos="1520" w:val="left"/>
          <w:tab w:pos="356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Tüıii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:Çö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:Açı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1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2" w:after="0" w:line="186" w:lineRule="auto"/>
        <w:ind w:left="3634" w:right="3276" w:firstLine="-3504"/>
        <w:jc w:val="left"/>
        <w:tabs>
          <w:tab w:pos="362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0.480011pt;margin-top:16.438257pt;width:87.025039pt;height:26pt;mso-position-horizontal-relative:page;mso-position-vertical-relative:paragraph;z-index:-17047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600" w:val="left"/>
                      <w:tab w:pos="166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5B5B5B"/>
                      <w:spacing w:val="0"/>
                      <w:w w:val="35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B5B5B"/>
                      <w:spacing w:val="-42"/>
                      <w:w w:val="35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B5B5B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B5B5B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1C1C1C"/>
                      <w:spacing w:val="0"/>
                      <w:w w:val="35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1C1C1C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1C1C1C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D2D2D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1"/>
          <w:position w:val="3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1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8"/>
          <w:w w:val="91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5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5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5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1"/>
          <w:w w:val="88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9"/>
          <w:position w:val="0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5"/>
          <w:w w:val="11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0"/>
        </w:rPr>
        <w:t>narn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7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0"/>
          <w:w w:val="10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5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4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9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0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67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7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7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7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4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4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:39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39" w:right="-20"/>
        <w:jc w:val="left"/>
        <w:tabs>
          <w:tab w:pos="2120" w:val="left"/>
          <w:tab w:pos="5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4"/>
          <w:w w:val="109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:Öğrenilemedi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"/>
          <w:w w:val="27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6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8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5" w:after="0" w:line="240" w:lineRule="auto"/>
        <w:ind w:left="2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:Çavu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ŞAHBAZ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126" w:right="-20"/>
        <w:jc w:val="left"/>
        <w:tabs>
          <w:tab w:pos="474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5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62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6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8"/>
          <w:w w:val="16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:3ı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3"/>
          <w:position w:val="1"/>
        </w:rPr>
        <w:t>:Ol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1"/>
        </w:rPr>
        <w:t>:36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30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5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5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04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58" w:lineRule="auto"/>
        <w:ind w:left="4709" w:right="3437" w:firstLine="-457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2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2"/>
        </w:rPr>
        <w:t>                 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    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59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51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3"/>
          <w:w w:val="5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2136" w:right="-20"/>
        <w:jc w:val="left"/>
        <w:tabs>
          <w:tab w:pos="4700" w:val="left"/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Sayısı:3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8" w:lineRule="auto"/>
        <w:ind w:left="2136" w:right="2463" w:firstLine="-1670"/>
        <w:jc w:val="left"/>
        <w:tabs>
          <w:tab w:pos="468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Jımcı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2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53" w:lineRule="auto"/>
        <w:ind w:left="139" w:right="2494" w:firstLine="-29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falayı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Göıiildüğü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4665" w:right="387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söndüıiicü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17" w:lineRule="exact"/>
        <w:ind w:left="130" w:right="-20"/>
        <w:jc w:val="left"/>
        <w:tabs>
          <w:tab w:pos="2520" w:val="left"/>
          <w:tab w:pos="4680" w:val="left"/>
          <w:tab w:pos="6620" w:val="left"/>
          <w:tab w:pos="8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2"/>
        </w:rPr>
        <w:t>Söndüıme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Tüıii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2"/>
        </w:rPr>
        <w:t>Sul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2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13"/>
          <w:position w:val="2"/>
        </w:rPr>
        <w:t>Söndürme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13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31"/>
          <w:w w:val="11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36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3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5" w:lineRule="exact"/>
        <w:ind w:left="4925" w:right="-20"/>
        <w:jc w:val="left"/>
        <w:tabs>
          <w:tab w:pos="6620" w:val="left"/>
          <w:tab w:pos="820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77"/>
          <w:position w:val="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2D2D2D"/>
          <w:spacing w:val="0"/>
          <w:w w:val="47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2D2D2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2D2D2D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5B5B5B"/>
          <w:spacing w:val="0"/>
          <w:w w:val="63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2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Yangında;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hurd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lastikle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yanmıştır.Yangında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120"/>
        </w:sectPr>
      </w:pPr>
      <w:rPr/>
    </w:p>
    <w:p>
      <w:pPr>
        <w:spacing w:before="20" w:after="0" w:line="240" w:lineRule="auto"/>
        <w:ind w:left="130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8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Çayı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hurd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lastiklerde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-1"/>
        </w:rPr>
        <w:t>göıiilmüş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120"/>
          <w:cols w:num="2" w:equalWidth="0">
            <w:col w:w="1865" w:space="453"/>
            <w:col w:w="9122"/>
          </w:cols>
        </w:sectPr>
      </w:pPr>
      <w:rPr/>
    </w:p>
    <w:p>
      <w:pPr>
        <w:spacing w:before="25" w:after="0" w:line="253" w:lineRule="auto"/>
        <w:ind w:left="2136" w:right="62" w:firstLine="-1997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amaçlı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tutuşturu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burda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lastiklere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30" w:right="-20"/>
        <w:jc w:val="left"/>
        <w:tabs>
          <w:tab w:pos="212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:;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6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3"/>
        </w:rPr>
        <w:t>!Be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6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8"/>
        </w:rPr>
        <w:t>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F"/>
          <w:w w:val="132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w w:val="133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Gerec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Kavbı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307" w:right="998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.,!im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5"/>
          <w:w w:val="8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3"/>
        </w:rPr>
        <w:t>dildi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7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6"/>
          <w:w w:val="7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40" w:lineRule="auto"/>
        <w:ind w:left="139" w:right="-20"/>
        <w:jc w:val="left"/>
        <w:tabs>
          <w:tab w:pos="2120" w:val="left"/>
          <w:tab w:pos="6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w w:val="9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8"/>
        </w:rPr>
        <w:t>Dön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şü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3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"/>
          <w:w w:val="8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8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1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06.05.2017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77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9"/>
          <w:w w:val="7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:02:05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30" w:right="-20"/>
        <w:jc w:val="left"/>
        <w:tabs>
          <w:tab w:pos="1040" w:val="left"/>
          <w:tab w:pos="8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Varsa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Ölü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Kemalpaşa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6" w:lineRule="exact"/>
        <w:ind w:right="1383"/>
        <w:jc w:val="righ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D2D2D"/>
          <w:spacing w:val="0"/>
          <w:w w:val="79"/>
          <w:position w:val="-6"/>
        </w:rPr>
        <w:t>1</w:t>
      </w:r>
      <w:r>
        <w:rPr>
          <w:rFonts w:ascii="Times New Roman" w:hAnsi="Times New Roman" w:cs="Times New Roman" w:eastAsia="Times New Roman"/>
          <w:sz w:val="30"/>
          <w:szCs w:val="30"/>
          <w:color w:val="2D2D2D"/>
          <w:spacing w:val="5"/>
          <w:w w:val="79"/>
          <w:position w:val="-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D2D2D"/>
          <w:spacing w:val="0"/>
          <w:w w:val="56"/>
          <w:position w:val="-6"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2D2D2D"/>
          <w:spacing w:val="0"/>
          <w:w w:val="56"/>
          <w:position w:val="-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D2D2D"/>
          <w:spacing w:val="7"/>
          <w:w w:val="56"/>
          <w:position w:val="-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D2D2D"/>
          <w:spacing w:val="0"/>
          <w:w w:val="56"/>
          <w:position w:val="-6"/>
        </w:rPr>
        <w:t>Man</w:t>
      </w:r>
      <w:r>
        <w:rPr>
          <w:rFonts w:ascii="Times New Roman" w:hAnsi="Times New Roman" w:cs="Times New Roman" w:eastAsia="Times New Roman"/>
          <w:sz w:val="30"/>
          <w:szCs w:val="30"/>
          <w:color w:val="2D2D2D"/>
          <w:spacing w:val="0"/>
          <w:w w:val="56"/>
          <w:position w:val="-6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D2D2D"/>
          <w:spacing w:val="8"/>
          <w:w w:val="56"/>
          <w:position w:val="-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D2D2D"/>
          <w:spacing w:val="0"/>
          <w:w w:val="60"/>
          <w:position w:val="-6"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360" w:right="120"/>
        </w:sectPr>
      </w:pPr>
      <w:rPr/>
    </w:p>
    <w:p>
      <w:pPr>
        <w:spacing w:before="0" w:after="0" w:line="194" w:lineRule="exact"/>
        <w:ind w:left="2280" w:right="-69"/>
        <w:jc w:val="left"/>
        <w:tabs>
          <w:tab w:pos="4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right="336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47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91.76001pt;margin-top:.510882pt;width:.1pt;height:8.64pt;mso-position-horizontal-relative:page;mso-position-vertical-relative:paragraph;z-index:-17060" coordorigin="3835,10" coordsize="2,173">
            <v:shape style="position:absolute;left:3835;top:10;width:2;height:173" coordorigin="3835,10" coordsize="0,173" path="m3835,183l3835,10e" filled="f" stroked="t" strokeweight=".96pt" strokecolor="#4B54A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i/>
          <w:position w:val="-6"/>
        </w:rPr>
        <w:t>1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i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48"/>
          <w:w w:val="100"/>
          <w:i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84"/>
          <w:i/>
          <w:position w:val="-6"/>
        </w:rPr>
        <w:t>1</w:t>
      </w:r>
      <w:r>
        <w:rPr>
          <w:rFonts w:ascii="Arial" w:hAnsi="Arial" w:cs="Arial" w:eastAsia="Arial"/>
          <w:sz w:val="19"/>
          <w:szCs w:val="19"/>
          <w:color w:val="2D2D2D"/>
          <w:spacing w:val="1"/>
          <w:w w:val="84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9"/>
          <w:position w:val="-6"/>
        </w:rPr>
        <w:t>20ı7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120"/>
          <w:cols w:num="2" w:equalWidth="0">
            <w:col w:w="6317" w:space="2606"/>
            <w:col w:w="2517"/>
          </w:cols>
        </w:sectPr>
      </w:pPr>
      <w:rPr/>
    </w:p>
    <w:p>
      <w:pPr>
        <w:spacing w:before="0" w:after="0" w:line="863" w:lineRule="exact"/>
        <w:ind w:left="158" w:right="-20"/>
        <w:jc w:val="left"/>
        <w:tabs>
          <w:tab w:pos="2280" w:val="left"/>
          <w:tab w:pos="8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1.040009pt;margin-top:43.171402pt;width:69.646398pt;height:45.5pt;mso-position-horizontal-relative:page;mso-position-vertical-relative:paragraph;z-index:-17045" type="#_x0000_t202" filled="f" stroked="f">
            <v:textbox inset="0,0,0,0">
              <w:txbxContent>
                <w:p>
                  <w:pPr>
                    <w:spacing w:before="0" w:after="0" w:line="910" w:lineRule="exact"/>
                    <w:ind w:right="-176"/>
                    <w:jc w:val="left"/>
                    <w:rPr>
                      <w:rFonts w:ascii="Times New Roman" w:hAnsi="Times New Roman" w:cs="Times New Roman" w:eastAsia="Times New Roman"/>
                      <w:sz w:val="91"/>
                      <w:szCs w:val="9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495293"/>
                      <w:spacing w:val="0"/>
                      <w:w w:val="196"/>
                      <w:i/>
                    </w:rPr>
                    <w:t>?i</w:t>
                  </w:r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0"/>
        </w:rPr>
        <w:t>ltfaiyeci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  <w:position w:val="3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0"/>
        </w:rPr>
      </w:r>
      <w:r>
        <w:rPr>
          <w:rFonts w:ascii="Times New Roman" w:hAnsi="Times New Roman" w:cs="Times New Roman" w:eastAsia="Times New Roman"/>
          <w:sz w:val="113"/>
          <w:szCs w:val="113"/>
          <w:color w:val="747474"/>
          <w:spacing w:val="-257"/>
          <w:w w:val="26"/>
          <w:i/>
          <w:position w:val="-22"/>
        </w:rPr>
        <w:t>A</w:t>
      </w:r>
      <w:r>
        <w:rPr>
          <w:rFonts w:ascii="Times New Roman" w:hAnsi="Times New Roman" w:cs="Times New Roman" w:eastAsia="Times New Roman"/>
          <w:sz w:val="113"/>
          <w:szCs w:val="113"/>
          <w:color w:val="4B566B"/>
          <w:spacing w:val="0"/>
          <w:w w:val="82"/>
          <w:i/>
          <w:position w:val="-22"/>
        </w:rPr>
        <w:t>d.&amp;</w:t>
      </w:r>
      <w:r>
        <w:rPr>
          <w:rFonts w:ascii="Times New Roman" w:hAnsi="Times New Roman" w:cs="Times New Roman" w:eastAsia="Times New Roman"/>
          <w:sz w:val="113"/>
          <w:szCs w:val="113"/>
          <w:color w:val="4B566B"/>
          <w:spacing w:val="0"/>
          <w:w w:val="100"/>
          <w:i/>
          <w:position w:val="-22"/>
        </w:rPr>
        <w:tab/>
      </w:r>
      <w:r>
        <w:rPr>
          <w:rFonts w:ascii="Times New Roman" w:hAnsi="Times New Roman" w:cs="Times New Roman" w:eastAsia="Times New Roman"/>
          <w:sz w:val="113"/>
          <w:szCs w:val="113"/>
          <w:color w:val="4B566B"/>
          <w:spacing w:val="0"/>
          <w:w w:val="100"/>
          <w:i/>
          <w:position w:val="-22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  <w:position w:val="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2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5" w:after="0" w:line="284" w:lineRule="exact"/>
        <w:ind w:left="2251" w:right="-20"/>
        <w:jc w:val="left"/>
        <w:tabs>
          <w:tab w:pos="4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w w:val="55"/>
          <w:position w:val="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  <w:position w:val="5"/>
        </w:rPr>
        <w:t>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15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  <w:position w:val="5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15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Böl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6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6"/>
        </w:rPr>
        <w:t>ŞAHBAZ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86" w:lineRule="exact"/>
        <w:ind w:left="2218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4"/>
        </w:rPr>
        <w:t>1.Post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4"/>
        </w:rPr>
        <w:t>a</w:t>
      </w:r>
      <w:r>
        <w:rPr>
          <w:rFonts w:ascii="Arial" w:hAnsi="Arial" w:cs="Arial" w:eastAsia="Arial"/>
          <w:sz w:val="19"/>
          <w:szCs w:val="19"/>
          <w:color w:val="2D2D2D"/>
          <w:spacing w:val="32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4"/>
        </w:rPr>
        <w:t>Grupla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4"/>
        </w:rPr>
        <w:t>r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17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16"/>
          <w:position w:val="-4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120"/>
        </w:sectPr>
      </w:pPr>
      <w:rPr/>
    </w:p>
    <w:p>
      <w:pPr>
        <w:spacing w:before="0" w:after="0" w:line="194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30.920013pt;margin-top:4.782937pt;width:107.760002pt;height:16.520289pt;mso-position-horizontal-relative:page;mso-position-vertical-relative:paragraph;z-index:-17059" coordorigin="8618,96" coordsize="2155,330">
            <v:group style="position:absolute;left:8640;top:326;width:2112;height:2" coordorigin="8640,326" coordsize="2112,2">
              <v:shape style="position:absolute;left:8640;top:326;width:2112;height:2" coordorigin="8640,326" coordsize="2112,0" path="m8640,326l10752,326e" filled="f" stroked="t" strokeweight="2.16pt" strokecolor="#545B80">
                <v:path arrowok="t"/>
              </v:shape>
            </v:group>
            <v:group style="position:absolute;left:10468;top:133;width:2;height:256" coordorigin="10468,133" coordsize="2,256">
              <v:shape style="position:absolute;left:10468;top:133;width:2;height:256" coordorigin="10468,133" coordsize="0,256" path="m10468,389l10468,133e" filled="f" stroked="t" strokeweight="3.73147pt" strokecolor="#EB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Çavuşu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left="595" w:right="117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6.640015pt;margin-top:9.720837pt;width:13.723081pt;height:10.5pt;mso-position-horizontal-relative:page;mso-position-vertical-relative:paragraph;z-index:-17046" type="#_x0000_t202" filled="f" stroked="f">
            <v:textbox inset="0,0,0,0">
              <w:txbxContent>
                <w:p>
                  <w:pPr>
                    <w:spacing w:before="0" w:after="0" w:line="210" w:lineRule="exact"/>
                    <w:ind w:right="-71"/>
                    <w:jc w:val="left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  <w:rPr/>
                  <w:r>
                    <w:rPr>
                      <w:rFonts w:ascii="Arial" w:hAnsi="Arial" w:cs="Arial" w:eastAsia="Arial"/>
                      <w:sz w:val="21"/>
                      <w:szCs w:val="21"/>
                      <w:color w:val="5B5B5B"/>
                      <w:w w:val="124"/>
                      <w:i/>
                    </w:rPr>
                    <w:t>i)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5B5B5B"/>
                      <w:w w:val="123"/>
                      <w:i/>
                    </w:rPr>
                    <w:t>lt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3"/>
          <w:szCs w:val="13"/>
          <w:color w:val="4B566B"/>
          <w:spacing w:val="0"/>
          <w:w w:val="481"/>
        </w:rPr>
        <w:t>'1,_</w:t>
      </w:r>
      <w:r>
        <w:rPr>
          <w:rFonts w:ascii="Times New Roman" w:hAnsi="Times New Roman" w:cs="Times New Roman" w:eastAsia="Times New Roman"/>
          <w:sz w:val="13"/>
          <w:szCs w:val="13"/>
          <w:color w:val="4B566B"/>
          <w:spacing w:val="-19"/>
          <w:w w:val="4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1"/>
          <w:w w:val="8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-27"/>
          <w:w w:val="137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54"/>
        </w:rPr>
        <w:t>;:r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3" w:lineRule="exact"/>
        <w:ind w:left="-42" w:right="615"/>
        <w:jc w:val="center"/>
        <w:tabs>
          <w:tab w:pos="214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9.440002pt;margin-top:.417394pt;width:8.601320pt;height:16.174041pt;mso-position-horizontal-relative:page;mso-position-vertical-relative:paragraph;z-index:-17062" type="#_x0000_t202" filled="f" stroked="f">
            <v:textbox inset="0,0,0,0">
              <w:txbxContent>
                <w:p>
                  <w:pPr>
                    <w:spacing w:before="0" w:after="0" w:line="174" w:lineRule="exact"/>
                    <w:ind w:right="-6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858789"/>
                      <w:spacing w:val="0"/>
                      <w:w w:val="182"/>
                    </w:rPr>
                    <w:t>1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36.800018pt;margin-top:4.905068pt;width:39.120001pt;height:1.92pt;mso-position-horizontal-relative:page;mso-position-vertical-relative:paragraph;z-index:-17058" coordorigin="8736,98" coordsize="782,38">
            <v:group style="position:absolute;left:8755;top:117;width:624;height:2" coordorigin="8755,117" coordsize="624,2">
              <v:shape style="position:absolute;left:8755;top:117;width:624;height:2" coordorigin="8755,117" coordsize="624,0" path="m8755,117l9379,117e" filled="f" stroked="t" strokeweight="1.92pt" strokecolor="#484F80">
                <v:path arrowok="t"/>
              </v:shape>
            </v:group>
            <v:group style="position:absolute;left:9250;top:117;width:254;height:2" coordorigin="9250,117" coordsize="254,2">
              <v:shape style="position:absolute;left:9250;top:117;width:254;height:2" coordorigin="9250,117" coordsize="254,0" path="m9250,117l9504,117e" filled="f" stroked="t" strokeweight="1.44pt" strokecolor="#545B6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98.517517pt;margin-top:1.110233pt;width:7.12624pt;height:25.575453pt;mso-position-horizontal-relative:page;mso-position-vertical-relative:paragraph;z-index:-17056" coordorigin="9970,22" coordsize="143,512">
            <v:group style="position:absolute;left:10022;top:22;width:91;height:310" coordorigin="10022,22" coordsize="91,310">
              <v:shape style="position:absolute;left:10022;top:22;width:91;height:310" coordorigin="10022,22" coordsize="91,310" path="m10022,22l10113,22,10113,332,10022,332,10022,22e" filled="t" fillcolor="#EBEDED" stroked="f">
                <v:path arrowok="t"/>
                <v:fill/>
              </v:shape>
            </v:group>
            <v:group style="position:absolute;left:9985;top:209;width:2;height:310" coordorigin="9985,209" coordsize="2,310">
              <v:shape style="position:absolute;left:9985;top:209;width:2;height:310" coordorigin="9985,209" coordsize="0,310" path="m9985,519l9985,209e" filled="f" stroked="t" strokeweight="1.4685pt" strokecolor="#EB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30.371033pt;margin-top:1.110233pt;width:4.873815pt;height:15.481202pt;mso-position-horizontal-relative:page;mso-position-vertical-relative:paragraph;z-index:-17055" coordorigin="10607,22" coordsize="97,310">
            <v:shape style="position:absolute;left:10607;top:22;width:97;height:310" coordorigin="10607,22" coordsize="97,310" path="m10607,22l10705,22,10705,332,10607,332,10607,22e" filled="t" fillcolor="#EB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61.491516pt;margin-top:12.471131pt;width:8.95893pt;height:18.417481pt;mso-position-horizontal-relative:page;mso-position-vertical-relative:paragraph;z-index:-17054" coordorigin="9230,249" coordsize="179,368">
            <v:shape style="position:absolute;left:9230;top:249;width:179;height:368" coordorigin="9230,249" coordsize="179,368" path="m9230,249l9409,249,9409,618,9230,618,9230,249e" filled="t" fillcolor="#EB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517.062256pt;margin-top:29.276161pt;width:.1pt;height:7.31543pt;mso-position-horizontal-relative:page;mso-position-vertical-relative:paragraph;z-index:-17053" coordorigin="10341,586" coordsize="2,146">
            <v:shape style="position:absolute;left:10341;top:586;width:2;height:146" coordorigin="10341,586" coordsize="0,146" path="m10341,732l10341,586e" filled="f" stroked="t" strokeweight="2.8775pt" strokecolor="#EB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3"/>
          <w:szCs w:val="13"/>
          <w:color w:val="858789"/>
          <w:spacing w:val="0"/>
          <w:w w:val="100"/>
          <w:position w:val="-5"/>
        </w:rPr>
        <w:t>\</w:t>
      </w:r>
      <w:r>
        <w:rPr>
          <w:rFonts w:ascii="Times New Roman" w:hAnsi="Times New Roman" w:cs="Times New Roman" w:eastAsia="Times New Roman"/>
          <w:sz w:val="13"/>
          <w:szCs w:val="13"/>
          <w:color w:val="858789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58789"/>
          <w:spacing w:val="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47474"/>
          <w:spacing w:val="0"/>
          <w:w w:val="73"/>
          <w:position w:val="-5"/>
        </w:rPr>
        <w:t>1</w:t>
      </w:r>
      <w:r>
        <w:rPr>
          <w:rFonts w:ascii="Times New Roman" w:hAnsi="Times New Roman" w:cs="Times New Roman" w:eastAsia="Times New Roman"/>
          <w:sz w:val="13"/>
          <w:szCs w:val="13"/>
          <w:color w:val="747474"/>
          <w:spacing w:val="-3"/>
          <w:w w:val="73"/>
          <w:position w:val="-5"/>
        </w:rPr>
        <w:t>1</w:t>
      </w:r>
      <w:r>
        <w:rPr>
          <w:rFonts w:ascii="Times New Roman" w:hAnsi="Times New Roman" w:cs="Times New Roman" w:eastAsia="Times New Roman"/>
          <w:sz w:val="23"/>
          <w:szCs w:val="23"/>
          <w:color w:val="747474"/>
          <w:spacing w:val="0"/>
          <w:w w:val="426"/>
          <w:position w:val="-5"/>
        </w:rPr>
        <w:t>··</w:t>
      </w:r>
      <w:r>
        <w:rPr>
          <w:rFonts w:ascii="Times New Roman" w:hAnsi="Times New Roman" w:cs="Times New Roman" w:eastAsia="Times New Roman"/>
          <w:sz w:val="23"/>
          <w:szCs w:val="23"/>
          <w:color w:val="5B5B5B"/>
          <w:spacing w:val="0"/>
          <w:w w:val="79"/>
          <w:position w:val="-5"/>
        </w:rPr>
        <w:t>g</w:t>
      </w:r>
      <w:r>
        <w:rPr>
          <w:rFonts w:ascii="Times New Roman" w:hAnsi="Times New Roman" w:cs="Times New Roman" w:eastAsia="Times New Roman"/>
          <w:sz w:val="23"/>
          <w:szCs w:val="23"/>
          <w:color w:val="5B5B5B"/>
          <w:spacing w:val="-4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D3D3F"/>
          <w:spacing w:val="0"/>
          <w:w w:val="46"/>
          <w:position w:val="-5"/>
        </w:rPr>
        <w:t>ı</w:t>
      </w:r>
      <w:r>
        <w:rPr>
          <w:rFonts w:ascii="Times New Roman" w:hAnsi="Times New Roman" w:cs="Times New Roman" w:eastAsia="Times New Roman"/>
          <w:sz w:val="23"/>
          <w:szCs w:val="23"/>
          <w:color w:val="3D3D3F"/>
          <w:spacing w:val="-3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B5B5B"/>
          <w:spacing w:val="-8"/>
          <w:w w:val="80"/>
          <w:position w:val="-5"/>
        </w:rPr>
        <w:t>n</w:t>
      </w:r>
      <w:r>
        <w:rPr>
          <w:rFonts w:ascii="Times New Roman" w:hAnsi="Times New Roman" w:cs="Times New Roman" w:eastAsia="Times New Roman"/>
          <w:sz w:val="23"/>
          <w:szCs w:val="23"/>
          <w:color w:val="B1B1B1"/>
          <w:spacing w:val="0"/>
          <w:w w:val="80"/>
          <w:position w:val="-5"/>
        </w:rPr>
        <w:t>"</w:t>
      </w:r>
      <w:r>
        <w:rPr>
          <w:rFonts w:ascii="Times New Roman" w:hAnsi="Times New Roman" w:cs="Times New Roman" w:eastAsia="Times New Roman"/>
          <w:sz w:val="23"/>
          <w:szCs w:val="23"/>
          <w:color w:val="B1B1B1"/>
          <w:spacing w:val="9"/>
          <w:w w:val="80"/>
          <w:position w:val="-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B5B5B"/>
          <w:spacing w:val="-21"/>
          <w:w w:val="93"/>
          <w:position w:val="-5"/>
        </w:rPr>
        <w:t>e</w:t>
      </w:r>
      <w:r>
        <w:rPr>
          <w:rFonts w:ascii="Times New Roman" w:hAnsi="Times New Roman" w:cs="Times New Roman" w:eastAsia="Times New Roman"/>
          <w:sz w:val="23"/>
          <w:szCs w:val="23"/>
          <w:color w:val="858789"/>
          <w:spacing w:val="9"/>
          <w:w w:val="52"/>
          <w:position w:val="-5"/>
        </w:rPr>
        <w:t>J</w:t>
      </w:r>
      <w:r>
        <w:rPr>
          <w:rFonts w:ascii="Times New Roman" w:hAnsi="Times New Roman" w:cs="Times New Roman" w:eastAsia="Times New Roman"/>
          <w:sz w:val="23"/>
          <w:szCs w:val="23"/>
          <w:color w:val="5B5B5B"/>
          <w:spacing w:val="0"/>
          <w:w w:val="64"/>
          <w:position w:val="-5"/>
        </w:rPr>
        <w:t>A</w:t>
      </w:r>
      <w:r>
        <w:rPr>
          <w:rFonts w:ascii="Times New Roman" w:hAnsi="Times New Roman" w:cs="Times New Roman" w:eastAsia="Times New Roman"/>
          <w:sz w:val="23"/>
          <w:szCs w:val="23"/>
          <w:color w:val="5B5B5B"/>
          <w:spacing w:val="0"/>
          <w:w w:val="63"/>
          <w:position w:val="-5"/>
        </w:rPr>
        <w:t>E</w:t>
      </w:r>
      <w:r>
        <w:rPr>
          <w:rFonts w:ascii="Times New Roman" w:hAnsi="Times New Roman" w:cs="Times New Roman" w:eastAsia="Times New Roman"/>
          <w:sz w:val="23"/>
          <w:szCs w:val="23"/>
          <w:color w:val="3D3D3F"/>
          <w:spacing w:val="0"/>
          <w:w w:val="57"/>
          <w:position w:val="-5"/>
        </w:rPr>
        <w:t>ll</w:t>
      </w:r>
      <w:r>
        <w:rPr>
          <w:rFonts w:ascii="Times New Roman" w:hAnsi="Times New Roman" w:cs="Times New Roman" w:eastAsia="Times New Roman"/>
          <w:sz w:val="23"/>
          <w:szCs w:val="23"/>
          <w:color w:val="3D3D3F"/>
          <w:spacing w:val="-1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A1A1A1"/>
          <w:spacing w:val="0"/>
          <w:w w:val="152"/>
          <w:position w:val="-5"/>
        </w:rPr>
        <w:t>:</w:t>
      </w:r>
      <w:r>
        <w:rPr>
          <w:rFonts w:ascii="Times New Roman" w:hAnsi="Times New Roman" w:cs="Times New Roman" w:eastAsia="Times New Roman"/>
          <w:sz w:val="23"/>
          <w:szCs w:val="23"/>
          <w:color w:val="A1A1A1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A1A1A1"/>
          <w:spacing w:val="0"/>
          <w:w w:val="100"/>
          <w:position w:val="-5"/>
        </w:rPr>
      </w:r>
      <w:r>
        <w:rPr>
          <w:rFonts w:ascii="Arial" w:hAnsi="Arial" w:cs="Arial" w:eastAsia="Arial"/>
          <w:sz w:val="17"/>
          <w:szCs w:val="17"/>
          <w:color w:val="363F7C"/>
          <w:spacing w:val="0"/>
          <w:w w:val="322"/>
          <w:position w:val="6"/>
        </w:rPr>
        <w:t>/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360" w:right="120"/>
          <w:cols w:num="2" w:equalWidth="0">
            <w:col w:w="5987" w:space="2408"/>
            <w:col w:w="3045"/>
          </w:cols>
        </w:sectPr>
      </w:pPr>
      <w:rPr/>
    </w:p>
    <w:p>
      <w:pPr>
        <w:spacing w:before="0" w:after="0" w:line="222" w:lineRule="exact"/>
        <w:ind w:right="-20"/>
        <w:jc w:val="right"/>
        <w:tabs>
          <w:tab w:pos="52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5B5B5B"/>
          <w:w w:val="148"/>
          <w:position w:val="-1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5B5B5B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5B5B5B"/>
          <w:w w:val="100"/>
          <w:position w:val="-1"/>
        </w:rPr>
      </w:r>
      <w:r>
        <w:rPr>
          <w:rFonts w:ascii="Arial" w:hAnsi="Arial" w:cs="Arial" w:eastAsia="Arial"/>
          <w:sz w:val="27"/>
          <w:szCs w:val="27"/>
          <w:color w:val="A1A1A1"/>
          <w:spacing w:val="0"/>
          <w:w w:val="64"/>
          <w:position w:val="-9"/>
        </w:rPr>
        <w:t>,,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right="-20"/>
        <w:jc w:val="left"/>
        <w:tabs>
          <w:tab w:pos="96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3"/>
          <w:szCs w:val="23"/>
          <w:color w:val="3D3D3F"/>
          <w:w w:val="61"/>
          <w:position w:val="-1"/>
        </w:rPr>
        <w:t>ı</w:t>
      </w:r>
      <w:r>
        <w:rPr>
          <w:rFonts w:ascii="Times New Roman" w:hAnsi="Times New Roman" w:cs="Times New Roman" w:eastAsia="Times New Roman"/>
          <w:sz w:val="23"/>
          <w:szCs w:val="23"/>
          <w:color w:val="3D3D3F"/>
          <w:spacing w:val="-36"/>
          <w:w w:val="61"/>
          <w:position w:val="-1"/>
        </w:rPr>
        <w:t>ı</w:t>
      </w:r>
      <w:r>
        <w:rPr>
          <w:rFonts w:ascii="Times New Roman" w:hAnsi="Times New Roman" w:cs="Times New Roman" w:eastAsia="Times New Roman"/>
          <w:sz w:val="23"/>
          <w:szCs w:val="23"/>
          <w:color w:val="747474"/>
          <w:spacing w:val="0"/>
          <w:w w:val="44"/>
          <w:position w:val="-1"/>
        </w:rPr>
        <w:t>.tJJı</w:t>
      </w:r>
      <w:r>
        <w:rPr>
          <w:rFonts w:ascii="Times New Roman" w:hAnsi="Times New Roman" w:cs="Times New Roman" w:eastAsia="Times New Roman"/>
          <w:sz w:val="23"/>
          <w:szCs w:val="23"/>
          <w:color w:val="747474"/>
          <w:spacing w:val="-83"/>
          <w:w w:val="44"/>
          <w:position w:val="-1"/>
        </w:rPr>
        <w:t>&gt;</w:t>
      </w:r>
      <w:r>
        <w:rPr>
          <w:rFonts w:ascii="Times New Roman" w:hAnsi="Times New Roman" w:cs="Times New Roman" w:eastAsia="Times New Roman"/>
          <w:sz w:val="32"/>
          <w:szCs w:val="32"/>
          <w:color w:val="858789"/>
          <w:spacing w:val="-39"/>
          <w:w w:val="92"/>
          <w:position w:val="-9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B1B1B1"/>
          <w:spacing w:val="5"/>
          <w:w w:val="34"/>
          <w:position w:val="-1"/>
        </w:rPr>
        <w:t>•</w:t>
      </w:r>
      <w:r>
        <w:rPr>
          <w:rFonts w:ascii="Times New Roman" w:hAnsi="Times New Roman" w:cs="Times New Roman" w:eastAsia="Times New Roman"/>
          <w:sz w:val="23"/>
          <w:szCs w:val="23"/>
          <w:color w:val="5B5B5B"/>
          <w:spacing w:val="0"/>
          <w:w w:val="67"/>
          <w:position w:val="-1"/>
        </w:rPr>
        <w:t>fltQt</w:t>
      </w:r>
      <w:r>
        <w:rPr>
          <w:rFonts w:ascii="Times New Roman" w:hAnsi="Times New Roman" w:cs="Times New Roman" w:eastAsia="Times New Roman"/>
          <w:sz w:val="23"/>
          <w:szCs w:val="23"/>
          <w:color w:val="5B5B5B"/>
          <w:spacing w:val="-32"/>
          <w:w w:val="67"/>
          <w:position w:val="-1"/>
        </w:rPr>
        <w:t>l</w:t>
      </w:r>
      <w:r>
        <w:rPr>
          <w:rFonts w:ascii="Arial" w:hAnsi="Arial" w:cs="Arial" w:eastAsia="Arial"/>
          <w:sz w:val="28"/>
          <w:szCs w:val="28"/>
          <w:color w:val="858789"/>
          <w:spacing w:val="-54"/>
          <w:w w:val="102"/>
          <w:position w:val="-9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5B5B5B"/>
          <w:spacing w:val="0"/>
          <w:w w:val="67"/>
          <w:position w:val="-1"/>
        </w:rPr>
        <w:t>ilr</w:t>
      </w:r>
      <w:r>
        <w:rPr>
          <w:rFonts w:ascii="Times New Roman" w:hAnsi="Times New Roman" w:cs="Times New Roman" w:eastAsia="Times New Roman"/>
          <w:sz w:val="23"/>
          <w:szCs w:val="23"/>
          <w:color w:val="5B5B5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5B5B5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3"/>
          <w:szCs w:val="23"/>
          <w:color w:val="858789"/>
          <w:spacing w:val="0"/>
          <w:w w:val="169"/>
          <w:position w:val="-1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120"/>
          <w:cols w:num="2" w:equalWidth="0">
            <w:col w:w="9041" w:space="295"/>
            <w:col w:w="210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22.559999pt;margin-top:24pt;width:562.560012pt;height:780.480002pt;mso-position-horizontal-relative:page;mso-position-vertical-relative:page;z-index:-17061" coordorigin="451,480" coordsize="11251,15610">
            <v:group style="position:absolute;left:470;top:509;width:2021;height:2" coordorigin="470,509" coordsize="2021,2">
              <v:shape style="position:absolute;left:470;top:509;width:2021;height:2" coordorigin="470,509" coordsize="2021,0" path="m470,509l2491,509e" filled="f" stroked="t" strokeweight=".96pt" strokecolor="#838383">
                <v:path arrowok="t"/>
              </v:shape>
            </v:group>
            <v:group style="position:absolute;left:475;top:499;width:2;height:5482" coordorigin="475,499" coordsize="2,5482">
              <v:shape style="position:absolute;left:475;top:499;width:2;height:5482" coordorigin="475,499" coordsize="0,5482" path="m475,5981l475,499e" filled="f" stroked="t" strokeweight=".72pt" strokecolor="#3B3B3B">
                <v:path arrowok="t"/>
              </v:shape>
            </v:group>
            <v:group style="position:absolute;left:2472;top:509;width:2;height:1526" coordorigin="2472,509" coordsize="2,1526">
              <v:shape style="position:absolute;left:2472;top:509;width:2;height:1526" coordorigin="2472,509" coordsize="0,1526" path="m2472,2035l2472,509e" filled="f" stroked="t" strokeweight=".48pt" strokecolor="#5B5B5B">
                <v:path arrowok="t"/>
              </v:shape>
            </v:group>
            <v:group style="position:absolute;left:2424;top:514;width:619;height:2" coordorigin="2424,514" coordsize="619,2">
              <v:shape style="position:absolute;left:2424;top:514;width:619;height:2" coordorigin="2424,514" coordsize="619,0" path="m2424,514l3043,514e" filled="f" stroked="t" strokeweight=".48pt" strokecolor="#282828">
                <v:path arrowok="t"/>
              </v:shape>
            </v:group>
            <v:group style="position:absolute;left:2986;top:509;width:4565;height:2" coordorigin="2986,509" coordsize="4565,2">
              <v:shape style="position:absolute;left:2986;top:509;width:4565;height:2" coordorigin="2986,509" coordsize="4565,0" path="m2986,509l7550,509e" filled="f" stroked="t" strokeweight=".96pt" strokecolor="#5B5B5B">
                <v:path arrowok="t"/>
              </v:shape>
            </v:group>
            <v:group style="position:absolute;left:7493;top:504;width:1205;height:2" coordorigin="7493,504" coordsize="1205,2">
              <v:shape style="position:absolute;left:7493;top:504;width:1205;height:2" coordorigin="7493,504" coordsize="1205,0" path="m7493,504l8698,504e" filled="f" stroked="t" strokeweight=".48pt" strokecolor="#2F2F2F">
                <v:path arrowok="t"/>
              </v:shape>
            </v:group>
            <v:group style="position:absolute;left:470;top:499;width:11194;height:2" coordorigin="470,499" coordsize="11194,2">
              <v:shape style="position:absolute;left:470;top:499;width:11194;height:2" coordorigin="470,499" coordsize="11194,0" path="m470,499l11664,499e" filled="f" stroked="t" strokeweight=".96pt" strokecolor="#5B5B5B">
                <v:path arrowok="t"/>
              </v:shape>
            </v:group>
            <v:group style="position:absolute;left:9250;top:490;width:2;height:528" coordorigin="9250,490" coordsize="2,528">
              <v:shape style="position:absolute;left:9250;top:490;width:2;height:528" coordorigin="9250,490" coordsize="0,528" path="m9250,1018l9250,490e" filled="f" stroked="t" strokeweight=".48pt" strokecolor="#646464">
                <v:path arrowok="t"/>
              </v:shape>
            </v:group>
            <v:group style="position:absolute;left:11659;top:490;width:2;height:1085" coordorigin="11659,490" coordsize="2,1085">
              <v:shape style="position:absolute;left:11659;top:490;width:2;height:1085" coordorigin="11659,490" coordsize="0,1085" path="m11659,1574l11659,490e" filled="f" stroked="t" strokeweight=".48pt" strokecolor="#383838">
                <v:path arrowok="t"/>
              </v:shape>
            </v:group>
            <v:group style="position:absolute;left:475;top:989;width:2;height:586" coordorigin="475,989" coordsize="2,586">
              <v:shape style="position:absolute;left:475;top:989;width:2;height:586" coordorigin="475,989" coordsize="0,586" path="m475,1574l475,989e" filled="f" stroked="t" strokeweight=".48pt" strokecolor="#575757">
                <v:path arrowok="t"/>
              </v:shape>
            </v:group>
            <v:group style="position:absolute;left:2472;top:528;width:2;height:1046" coordorigin="2472,528" coordsize="2,1046">
              <v:shape style="position:absolute;left:2472;top:528;width:2;height:1046" coordorigin="2472,528" coordsize="0,1046" path="m2472,1574l2472,528e" filled="f" stroked="t" strokeweight=".48pt" strokecolor="#777777">
                <v:path arrowok="t"/>
              </v:shape>
            </v:group>
            <v:group style="position:absolute;left:9250;top:1018;width:2;height:528" coordorigin="9250,1018" coordsize="2,528">
              <v:shape style="position:absolute;left:9250;top:1018;width:2;height:528" coordorigin="9250,1018" coordsize="0,528" path="m9250,1546l9250,1018e" filled="f" stroked="t" strokeweight=".48pt" strokecolor="#000000">
                <v:path arrowok="t"/>
              </v:shape>
            </v:group>
            <v:group style="position:absolute;left:461;top:2016;width:2002;height:2" coordorigin="461,2016" coordsize="2002,2">
              <v:shape style="position:absolute;left:461;top:2016;width:2002;height:2" coordorigin="461,2016" coordsize="2002,0" path="m461,2016l2462,2016e" filled="f" stroked="t" strokeweight=".48pt" strokecolor="#383838">
                <v:path arrowok="t"/>
              </v:shape>
            </v:group>
            <v:group style="position:absolute;left:2453;top:2016;width:562;height:2" coordorigin="2453,2016" coordsize="562,2">
              <v:shape style="position:absolute;left:2453;top:2016;width:562;height:2" coordorigin="2453,2016" coordsize="562,0" path="m2453,2016l3014,2016e" filled="f" stroked="t" strokeweight=".48pt" strokecolor="#1F1F1F">
                <v:path arrowok="t"/>
              </v:shape>
            </v:group>
            <v:group style="position:absolute;left:3014;top:2016;width:202;height:2" coordorigin="3014,2016" coordsize="202,2">
              <v:shape style="position:absolute;left:3014;top:2016;width:202;height:2" coordorigin="3014,2016" coordsize="202,0" path="m3014,2016l3216,2016e" filled="f" stroked="t" strokeweight=".48pt" strokecolor="#000000">
                <v:path arrowok="t"/>
              </v:shape>
            </v:group>
            <v:group style="position:absolute;left:3187;top:2030;width:3768;height:2" coordorigin="3187,2030" coordsize="3768,2">
              <v:shape style="position:absolute;left:3187;top:2030;width:3768;height:2" coordorigin="3187,2030" coordsize="3768,0" path="m3187,2030l6955,2030e" filled="f" stroked="t" strokeweight=".48pt" strokecolor="#2B2B2B">
                <v:path arrowok="t"/>
              </v:shape>
            </v:group>
            <v:group style="position:absolute;left:6739;top:2026;width:2938;height:2" coordorigin="6739,2026" coordsize="2938,2">
              <v:shape style="position:absolute;left:6739;top:2026;width:2938;height:2" coordorigin="6739,2026" coordsize="2938,0" path="m6739,2026l9677,2026e" filled="f" stroked="t" strokeweight=".96pt" strokecolor="#606060">
                <v:path arrowok="t"/>
              </v:shape>
            </v:group>
            <v:group style="position:absolute;left:9250;top:1546;width:2;height:480" coordorigin="9250,1546" coordsize="2,480">
              <v:shape style="position:absolute;left:9250;top:1546;width:2;height:480" coordorigin="9250,1546" coordsize="0,480" path="m9250,2026l9250,1546e" filled="f" stroked="t" strokeweight=".48pt" strokecolor="#5B5B5B">
                <v:path arrowok="t"/>
              </v:shape>
            </v:group>
            <v:group style="position:absolute;left:9475;top:2026;width:749;height:2" coordorigin="9475,2026" coordsize="749,2">
              <v:shape style="position:absolute;left:9475;top:2026;width:749;height:2" coordorigin="9475,2026" coordsize="749,0" path="m9475,2026l10224,2026e" filled="f" stroked="t" strokeweight=".72pt" strokecolor="#444444">
                <v:path arrowok="t"/>
              </v:shape>
            </v:group>
            <v:group style="position:absolute;left:10166;top:2021;width:1507;height:2" coordorigin="10166,2021" coordsize="1507,2">
              <v:shape style="position:absolute;left:10166;top:2021;width:1507;height:2" coordorigin="10166,2021" coordsize="1507,0" path="m10166,2021l11674,2021e" filled="f" stroked="t" strokeweight=".48pt" strokecolor="#2F2F2F">
                <v:path arrowok="t"/>
              </v:shape>
            </v:group>
            <v:group style="position:absolute;left:11664;top:490;width:2;height:1560" coordorigin="11664,490" coordsize="2,1560">
              <v:shape style="position:absolute;left:11664;top:490;width:2;height:1560" coordorigin="11664,490" coordsize="0,1560" path="m11664,2050l11664,490e" filled="f" stroked="t" strokeweight=".96pt" strokecolor="#444444">
                <v:path arrowok="t"/>
              </v:shape>
            </v:group>
            <v:group style="position:absolute;left:470;top:2275;width:3029;height:2" coordorigin="470,2275" coordsize="3029,2">
              <v:shape style="position:absolute;left:470;top:2275;width:3029;height:2" coordorigin="470,2275" coordsize="3029,0" path="m470,2275l3499,2275e" filled="f" stroked="t" strokeweight=".96pt" strokecolor="#5B5B5B">
                <v:path arrowok="t"/>
              </v:shape>
            </v:group>
            <v:group style="position:absolute;left:3216;top:2280;width:2611;height:2" coordorigin="3216,2280" coordsize="2611,2">
              <v:shape style="position:absolute;left:3216;top:2280;width:2611;height:2" coordorigin="3216,2280" coordsize="2611,0" path="m3216,2280l5827,2280e" filled="f" stroked="t" strokeweight=".48pt" strokecolor="#606060">
                <v:path arrowok="t"/>
              </v:shape>
            </v:group>
            <v:group style="position:absolute;left:5798;top:2270;width:2117;height:2" coordorigin="5798,2270" coordsize="2117,2">
              <v:shape style="position:absolute;left:5798;top:2270;width:2117;height:2" coordorigin="5798,2270" coordsize="2117,0" path="m5798,2270l7915,2270e" filled="f" stroked="t" strokeweight=".48pt" strokecolor="#2F2F2F">
                <v:path arrowok="t"/>
              </v:shape>
            </v:group>
            <v:group style="position:absolute;left:7814;top:2266;width:2496;height:2" coordorigin="7814,2266" coordsize="2496,2">
              <v:shape style="position:absolute;left:7814;top:2266;width:2496;height:2" coordorigin="7814,2266" coordsize="2496,0" path="m7814,2266l10310,2266e" filled="f" stroked="t" strokeweight=".96pt" strokecolor="#646464">
                <v:path arrowok="t"/>
              </v:shape>
            </v:group>
            <v:group style="position:absolute;left:10195;top:2280;width:629;height:2" coordorigin="10195,2280" coordsize="629,2">
              <v:shape style="position:absolute;left:10195;top:2280;width:629;height:2" coordorigin="10195,2280" coordsize="629,0" path="m10195,2280l10824,2280e" filled="f" stroked="t" strokeweight=".48pt" strokecolor="#9C9C9C">
                <v:path arrowok="t"/>
              </v:shape>
            </v:group>
            <v:group style="position:absolute;left:10795;top:2261;width:878;height:2" coordorigin="10795,2261" coordsize="878,2">
              <v:shape style="position:absolute;left:10795;top:2261;width:878;height:2" coordorigin="10795,2261" coordsize="878,0" path="m10795,2261l11674,2261e" filled="f" stroked="t" strokeweight=".48pt" strokecolor="#2B2B2B">
                <v:path arrowok="t"/>
              </v:shape>
            </v:group>
            <v:group style="position:absolute;left:11664;top:1690;width:2;height:2021" coordorigin="11664,1690" coordsize="2,2021">
              <v:shape style="position:absolute;left:11664;top:1690;width:2;height:2021" coordorigin="11664,1690" coordsize="0,2021" path="m11664,3710l11664,1690e" filled="f" stroked="t" strokeweight=".96pt" strokecolor="#606060">
                <v:path arrowok="t"/>
              </v:shape>
            </v:group>
            <v:group style="position:absolute;left:461;top:2515;width:5395;height:2" coordorigin="461,2515" coordsize="5395,2">
              <v:shape style="position:absolute;left:461;top:2515;width:5395;height:2" coordorigin="461,2515" coordsize="5395,0" path="m461,2515l5856,2515e" filled="f" stroked="t" strokeweight=".96pt" strokecolor="#545454">
                <v:path arrowok="t"/>
              </v:shape>
            </v:group>
            <v:group style="position:absolute;left:5798;top:2510;width:3480;height:2" coordorigin="5798,2510" coordsize="3480,2">
              <v:shape style="position:absolute;left:5798;top:2510;width:3480;height:2" coordorigin="5798,2510" coordsize="3480,0" path="m5798,2510l9278,2510e" filled="f" stroked="t" strokeweight=".48pt" strokecolor="#343434">
                <v:path arrowok="t"/>
              </v:shape>
            </v:group>
            <v:group style="position:absolute;left:9221;top:2506;width:2453;height:2" coordorigin="9221,2506" coordsize="2453,2">
              <v:shape style="position:absolute;left:9221;top:2506;width:2453;height:2" coordorigin="9221,2506" coordsize="2453,0" path="m9221,2506l11674,2506e" filled="f" stroked="t" strokeweight=".96pt" strokecolor="#646464">
                <v:path arrowok="t"/>
              </v:shape>
            </v:group>
            <v:group style="position:absolute;left:470;top:2760;width:6485;height:2" coordorigin="470,2760" coordsize="6485,2">
              <v:shape style="position:absolute;left:470;top:2760;width:6485;height:2" coordorigin="470,2760" coordsize="6485,0" path="m470,2760l6955,2760e" filled="f" stroked="t" strokeweight=".48pt" strokecolor="#606060">
                <v:path arrowok="t"/>
              </v:shape>
            </v:group>
            <v:group style="position:absolute;left:6144;top:2755;width:2914;height:2" coordorigin="6144,2755" coordsize="2914,2">
              <v:shape style="position:absolute;left:6144;top:2755;width:2914;height:2" coordorigin="6144,2755" coordsize="2914,0" path="m6144,2755l9058,2755e" filled="f" stroked="t" strokeweight=".96pt" strokecolor="#747474">
                <v:path arrowok="t"/>
              </v:shape>
            </v:group>
            <v:group style="position:absolute;left:8669;top:2748;width:2184;height:2" coordorigin="8669,2748" coordsize="2184,2">
              <v:shape style="position:absolute;left:8669;top:2748;width:2184;height:2" coordorigin="8669,2748" coordsize="2184,0" path="m8669,2748l10853,2748e" filled="f" stroked="t" strokeweight=".48pt" strokecolor="#575757">
                <v:path arrowok="t"/>
              </v:shape>
            </v:group>
            <v:group style="position:absolute;left:10795;top:2746;width:878;height:2" coordorigin="10795,2746" coordsize="878,2">
              <v:shape style="position:absolute;left:10795;top:2746;width:878;height:2" coordorigin="10795,2746" coordsize="878,0" path="m10795,2746l11674,2746e" filled="f" stroked="t" strokeweight=".96pt" strokecolor="#7C7C7C">
                <v:path arrowok="t"/>
              </v:shape>
            </v:group>
            <v:group style="position:absolute;left:470;top:3005;width:3178;height:2" coordorigin="470,3005" coordsize="3178,2">
              <v:shape style="position:absolute;left:470;top:3005;width:3178;height:2" coordorigin="470,3005" coordsize="3178,0" path="m470,3005l3648,3005e" filled="f" stroked="t" strokeweight=".96pt" strokecolor="#707070">
                <v:path arrowok="t"/>
              </v:shape>
            </v:group>
            <v:group style="position:absolute;left:1752;top:3000;width:6744;height:2" coordorigin="1752,3000" coordsize="6744,2">
              <v:shape style="position:absolute;left:1752;top:3000;width:6744;height:2" coordorigin="1752,3000" coordsize="6744,0" path="m1752,3000l8496,3000e" filled="f" stroked="t" strokeweight=".48pt" strokecolor="#5B5B5B">
                <v:path arrowok="t"/>
              </v:shape>
            </v:group>
            <v:group style="position:absolute;left:8438;top:2995;width:2462;height:2" coordorigin="8438,2995" coordsize="2462,2">
              <v:shape style="position:absolute;left:8438;top:2995;width:2462;height:2" coordorigin="8438,2995" coordsize="2462,0" path="m8438,2995l10901,2995e" filled="f" stroked="t" strokeweight=".96pt" strokecolor="#777777">
                <v:path arrowok="t"/>
              </v:shape>
            </v:group>
            <v:group style="position:absolute;left:10795;top:2990;width:878;height:2" coordorigin="10795,2990" coordsize="878,2">
              <v:shape style="position:absolute;left:10795;top:2990;width:878;height:2" coordorigin="10795,2990" coordsize="878,0" path="m10795,2990l11674,2990e" filled="f" stroked="t" strokeweight=".48pt" strokecolor="#545454">
                <v:path arrowok="t"/>
              </v:shape>
            </v:group>
            <v:group style="position:absolute;left:470;top:3254;width:2573;height:2" coordorigin="470,3254" coordsize="2573,2">
              <v:shape style="position:absolute;left:470;top:3254;width:2573;height:2" coordorigin="470,3254" coordsize="2573,0" path="m470,3254l3043,3254e" filled="f" stroked="t" strokeweight=".72pt" strokecolor="#4F4F4F">
                <v:path arrowok="t"/>
              </v:shape>
            </v:group>
            <v:group style="position:absolute;left:2986;top:3250;width:878;height:2" coordorigin="2986,3250" coordsize="878,2">
              <v:shape style="position:absolute;left:2986;top:3250;width:878;height:2" coordorigin="2986,3250" coordsize="878,0" path="m2986,3250l3864,3250e" filled="f" stroked="t" strokeweight=".48pt" strokecolor="#1F1F1F">
                <v:path arrowok="t"/>
              </v:shape>
            </v:group>
            <v:group style="position:absolute;left:3806;top:3250;width:2050;height:2" coordorigin="3806,3250" coordsize="2050,2">
              <v:shape style="position:absolute;left:3806;top:3250;width:2050;height:2" coordorigin="3806,3250" coordsize="2050,0" path="m3806,3250l5856,3250e" filled="f" stroked="t" strokeweight=".48pt" strokecolor="#343434">
                <v:path arrowok="t"/>
              </v:shape>
            </v:group>
            <v:group style="position:absolute;left:5606;top:3245;width:4066;height:2" coordorigin="5606,3245" coordsize="4066,2">
              <v:shape style="position:absolute;left:5606;top:3245;width:4066;height:2" coordorigin="5606,3245" coordsize="4066,0" path="m5606,3245l9672,3245e" filled="f" stroked="t" strokeweight=".96pt" strokecolor="#5B5B5B">
                <v:path arrowok="t"/>
              </v:shape>
            </v:group>
            <v:group style="position:absolute;left:9504;top:3259;width:691;height:2" coordorigin="9504,3259" coordsize="691,2">
              <v:shape style="position:absolute;left:9504;top:3259;width:691;height:2" coordorigin="9504,3259" coordsize="691,0" path="m9504,3259l10195,3259e" filled="f" stroked="t" strokeweight=".48pt" strokecolor="#A3A3A3">
                <v:path arrowok="t"/>
              </v:shape>
            </v:group>
            <v:group style="position:absolute;left:10166;top:3240;width:686;height:2" coordorigin="10166,3240" coordsize="686,2">
              <v:shape style="position:absolute;left:10166;top:3240;width:686;height:2" coordorigin="10166,3240" coordsize="686,0" path="m10166,3240l10853,3240e" filled="f" stroked="t" strokeweight=".48pt" strokecolor="#2F2F2F">
                <v:path arrowok="t"/>
              </v:shape>
            </v:group>
            <v:group style="position:absolute;left:10795;top:3235;width:878;height:2" coordorigin="10795,3235" coordsize="878,2">
              <v:shape style="position:absolute;left:10795;top:3235;width:878;height:2" coordorigin="10795,3235" coordsize="878,0" path="m10795,3235l11674,3235e" filled="f" stroked="t" strokeweight=".72pt" strokecolor="#545454">
                <v:path arrowok="t"/>
              </v:shape>
            </v:group>
            <v:group style="position:absolute;left:3970;top:3235;width:2;height:787" coordorigin="3970,3235" coordsize="2,787">
              <v:shape style="position:absolute;left:3970;top:3235;width:2;height:787" coordorigin="3970,3235" coordsize="0,787" path="m3970,4022l3970,3235e" filled="f" stroked="t" strokeweight=".48pt" strokecolor="#1F1F1F">
                <v:path arrowok="t"/>
              </v:shape>
            </v:group>
            <v:group style="position:absolute;left:7104;top:3235;width:2;height:293" coordorigin="7104,3235" coordsize="2,293">
              <v:shape style="position:absolute;left:7104;top:3235;width:2;height:293" coordorigin="7104,3235" coordsize="0,293" path="m7104,3528l7104,3235e" filled="f" stroked="t" strokeweight=".96pt" strokecolor="#4B4B4B">
                <v:path arrowok="t"/>
              </v:shape>
            </v:group>
            <v:group style="position:absolute;left:7094;top:3485;width:1224;height:2" coordorigin="7094,3485" coordsize="1224,2">
              <v:shape style="position:absolute;left:7094;top:3485;width:1224;height:2" coordorigin="7094,3485" coordsize="1224,0" path="m7094,3485l8318,3485e" filled="f" stroked="t" strokeweight=".72pt" strokecolor="#444448">
                <v:path arrowok="t"/>
              </v:shape>
            </v:group>
            <v:group style="position:absolute;left:8467;top:3499;width:2357;height:2" coordorigin="8467,3499" coordsize="2357,2">
              <v:shape style="position:absolute;left:8467;top:3499;width:2357;height:2" coordorigin="8467,3499" coordsize="2357,0" path="m8467,3499l10824,3499e" filled="f" stroked="t" strokeweight=".48pt" strokecolor="#000000">
                <v:path arrowok="t"/>
              </v:shape>
            </v:group>
            <v:group style="position:absolute;left:10824;top:3499;width:840;height:2" coordorigin="10824,3499" coordsize="840,2">
              <v:shape style="position:absolute;left:10824;top:3499;width:840;height:2" coordorigin="10824,3499" coordsize="840,0" path="m10824,3499l11664,3499e" filled="f" stroked="t" strokeweight=".48pt" strokecolor="#747474">
                <v:path arrowok="t"/>
              </v:shape>
            </v:group>
            <v:group style="position:absolute;left:3965;top:3696;width:1978;height:2" coordorigin="3965,3696" coordsize="1978,2">
              <v:shape style="position:absolute;left:3965;top:3696;width:1978;height:2" coordorigin="3965,3696" coordsize="1978,0" path="m3965,3696l5942,3696e" filled="f" stroked="t" strokeweight=".72pt" strokecolor="#4F4F4F">
                <v:path arrowok="t"/>
              </v:shape>
            </v:group>
            <v:group style="position:absolute;left:7109;top:3470;width:2;height:552" coordorigin="7109,3470" coordsize="2,552">
              <v:shape style="position:absolute;left:7109;top:3470;width:2;height:552" coordorigin="7109,3470" coordsize="0,552" path="m7109,4022l7109,3470e" filled="f" stroked="t" strokeweight=".48pt" strokecolor="#232323">
                <v:path arrowok="t"/>
              </v:shape>
            </v:group>
            <v:group style="position:absolute;left:470;top:4018;width:2573;height:2" coordorigin="470,4018" coordsize="2573,2">
              <v:shape style="position:absolute;left:470;top:4018;width:2573;height:2" coordorigin="470,4018" coordsize="2573,0" path="m470,4018l3043,4018e" filled="f" stroked="t" strokeweight=".48pt" strokecolor="#2B2B2B">
                <v:path arrowok="t"/>
              </v:shape>
            </v:group>
            <v:group style="position:absolute;left:480;top:499;width:2;height:5482" coordorigin="480,499" coordsize="2,5482">
              <v:shape style="position:absolute;left:480;top:499;width:2;height:5482" coordorigin="480,499" coordsize="0,5482" path="m480,5981l480,499e" filled="f" stroked="t" strokeweight=".72pt" strokecolor="#444444">
                <v:path arrowok="t"/>
              </v:shape>
            </v:group>
            <v:group style="position:absolute;left:2986;top:4008;width:4546;height:2" coordorigin="2986,4008" coordsize="4546,2">
              <v:shape style="position:absolute;left:2986;top:4008;width:4546;height:2" coordorigin="2986,4008" coordsize="4546,0" path="m2986,4008l7531,4008e" filled="f" stroked="t" strokeweight="1.2pt" strokecolor="#545454">
                <v:path arrowok="t"/>
              </v:shape>
            </v:group>
            <v:group style="position:absolute;left:7066;top:4008;width:3787;height:2" coordorigin="7066,4008" coordsize="3787,2">
              <v:shape style="position:absolute;left:7066;top:4008;width:3787;height:2" coordorigin="7066,4008" coordsize="3787,0" path="m7066,4008l10853,4008e" filled="f" stroked="t" strokeweight=".48pt" strokecolor="#3F3F3F">
                <v:path arrowok="t"/>
              </v:shape>
            </v:group>
            <v:group style="position:absolute;left:10272;top:4003;width:1402;height:2" coordorigin="10272,4003" coordsize="1402,2">
              <v:shape style="position:absolute;left:10272;top:4003;width:1402;height:2" coordorigin="10272,4003" coordsize="1402,0" path="m10272,4003l11674,4003e" filled="f" stroked="t" strokeweight=".96pt" strokecolor="#676767">
                <v:path arrowok="t"/>
              </v:shape>
            </v:group>
            <v:group style="position:absolute;left:470;top:4296;width:2021;height:2" coordorigin="470,4296" coordsize="2021,2">
              <v:shape style="position:absolute;left:470;top:4296;width:2021;height:2" coordorigin="470,4296" coordsize="2021,0" path="m470,4296l2491,4296e" filled="f" stroked="t" strokeweight=".48pt" strokecolor="#282828">
                <v:path arrowok="t"/>
              </v:shape>
            </v:group>
            <v:group style="position:absolute;left:2477;top:4013;width:2;height:9437" coordorigin="2477,4013" coordsize="2,9437">
              <v:shape style="position:absolute;left:2477;top:4013;width:2;height:9437" coordorigin="2477,4013" coordsize="0,9437" path="m2477,13450l2477,4013e" filled="f" stroked="t" strokeweight=".96pt" strokecolor="#4F4F4F">
                <v:path arrowok="t"/>
              </v:shape>
            </v:group>
            <v:group style="position:absolute;left:2424;top:4291;width:5630;height:2" coordorigin="2424,4291" coordsize="5630,2">
              <v:shape style="position:absolute;left:2424;top:4291;width:5630;height:2" coordorigin="2424,4291" coordsize="5630,0" path="m2424,4291l8054,4291e" filled="f" stroked="t" strokeweight=".96pt" strokecolor="#545454">
                <v:path arrowok="t"/>
              </v:shape>
            </v:group>
            <v:group style="position:absolute;left:7858;top:4286;width:1675;height:2" coordorigin="7858,4286" coordsize="1675,2">
              <v:shape style="position:absolute;left:7858;top:4286;width:1675;height:2" coordorigin="7858,4286" coordsize="1675,0" path="m7858,4286l9533,4286e" filled="f" stroked="t" strokeweight=".48pt" strokecolor="#232323">
                <v:path arrowok="t"/>
              </v:shape>
            </v:group>
            <v:group style="position:absolute;left:9475;top:4286;width:749;height:2" coordorigin="9475,4286" coordsize="749,2">
              <v:shape style="position:absolute;left:9475;top:4286;width:749;height:2" coordorigin="9475,4286" coordsize="749,0" path="m9475,4286l10224,4286e" filled="f" stroked="t" strokeweight=".48pt" strokecolor="#383838">
                <v:path arrowok="t"/>
              </v:shape>
            </v:group>
            <v:group style="position:absolute;left:10138;top:4282;width:1536;height:2" coordorigin="10138,4282" coordsize="1536,2">
              <v:shape style="position:absolute;left:10138;top:4282;width:1536;height:2" coordorigin="10138,4282" coordsize="1536,0" path="m10138,4282l11674,4282e" filled="f" stroked="t" strokeweight=".96pt" strokecolor="#646464">
                <v:path arrowok="t"/>
              </v:shape>
            </v:group>
            <v:group style="position:absolute;left:2467;top:4536;width:5083;height:2" coordorigin="2467,4536" coordsize="5083,2">
              <v:shape style="position:absolute;left:2467;top:4536;width:5083;height:2" coordorigin="2467,4536" coordsize="5083,0" path="m2467,4536l7550,4536e" filled="f" stroked="t" strokeweight=".48pt" strokecolor="#2F2F2F">
                <v:path arrowok="t"/>
              </v:shape>
            </v:group>
            <v:group style="position:absolute;left:7493;top:4531;width:3638;height:2" coordorigin="7493,4531" coordsize="3638,2">
              <v:shape style="position:absolute;left:7493;top:4531;width:3638;height:2" coordorigin="7493,4531" coordsize="3638,0" path="m7493,4531l11131,4531e" filled="f" stroked="t" strokeweight=".96pt" strokecolor="#606060">
                <v:path arrowok="t"/>
              </v:shape>
            </v:group>
            <v:group style="position:absolute;left:10795;top:4526;width:878;height:2" coordorigin="10795,4526" coordsize="878,2">
              <v:shape style="position:absolute;left:10795;top:4526;width:878;height:2" coordorigin="10795,4526" coordsize="878,0" path="m10795,4526l11674,4526e" filled="f" stroked="t" strokeweight=".48pt" strokecolor="#3B3B3B">
                <v:path arrowok="t"/>
              </v:shape>
            </v:group>
            <v:group style="position:absolute;left:5045;top:4531;width:2;height:2189" coordorigin="5045,4531" coordsize="2,2189">
              <v:shape style="position:absolute;left:5045;top:4531;width:2;height:2189" coordorigin="5045,4531" coordsize="0,2189" path="m5045,6720l5045,4531e" filled="f" stroked="t" strokeweight=".72pt" strokecolor="#383838">
                <v:path arrowok="t"/>
              </v:shape>
            </v:group>
            <v:group style="position:absolute;left:5040;top:5026;width:2088;height:2" coordorigin="5040,5026" coordsize="2088,2">
              <v:shape style="position:absolute;left:5040;top:5026;width:2088;height:2" coordorigin="5040,5026" coordsize="2088,0" path="m5040,5026l7128,5026e" filled="f" stroked="t" strokeweight=".48pt" strokecolor="#383838">
                <v:path arrowok="t"/>
              </v:shape>
            </v:group>
            <v:group style="position:absolute;left:7886;top:4541;width:2;height:245" coordorigin="7886,4541" coordsize="2,245">
              <v:shape style="position:absolute;left:7886;top:4541;width:2;height:245" coordorigin="7886,4541" coordsize="0,245" path="m7886,4786l7886,4541e" filled="f" stroked="t" strokeweight=".48pt" strokecolor="#3B3B3B">
                <v:path arrowok="t"/>
              </v:shape>
            </v:group>
            <v:group style="position:absolute;left:7070;top:5021;width:3298;height:2" coordorigin="7070,5021" coordsize="3298,2">
              <v:shape style="position:absolute;left:7070;top:5021;width:3298;height:2" coordorigin="7070,5021" coordsize="3298,0" path="m7070,5021l10368,5021e" filled="f" stroked="t" strokeweight=".96pt" strokecolor="#6B6B6B">
                <v:path arrowok="t"/>
              </v:shape>
            </v:group>
            <v:group style="position:absolute;left:7886;top:4786;width:2;height:254" coordorigin="7886,4786" coordsize="2,254">
              <v:shape style="position:absolute;left:7886;top:4786;width:2;height:254" coordorigin="7886,4786" coordsize="0,254" path="m7886,5040l7886,4786e" filled="f" stroked="t" strokeweight=".48pt" strokecolor="#676767">
                <v:path arrowok="t"/>
              </v:shape>
            </v:group>
            <v:group style="position:absolute;left:10166;top:5016;width:686;height:2" coordorigin="10166,5016" coordsize="686,2">
              <v:shape style="position:absolute;left:10166;top:5016;width:686;height:2" coordorigin="10166,5016" coordsize="686,0" path="m10166,5016l10853,5016e" filled="f" stroked="t" strokeweight=".48pt" strokecolor="#4B4B4B">
                <v:path arrowok="t"/>
              </v:shape>
            </v:group>
            <v:group style="position:absolute;left:10795;top:5016;width:888;height:2" coordorigin="10795,5016" coordsize="888,2">
              <v:shape style="position:absolute;left:10795;top:5016;width:888;height:2" coordorigin="10795,5016" coordsize="888,0" path="m10795,5016l11683,5016e" filled="f" stroked="t" strokeweight=".48pt" strokecolor="#383B3B">
                <v:path arrowok="t"/>
              </v:shape>
            </v:group>
            <v:group style="position:absolute;left:11671;top:490;width:2;height:4574" coordorigin="11671,490" coordsize="2,4574">
              <v:shape style="position:absolute;left:11671;top:490;width:2;height:4574" coordorigin="11671,490" coordsize="0,4574" path="m11671,5064l11671,490e" filled="f" stroked="t" strokeweight=".48pt" strokecolor="#4B4B4B">
                <v:path arrowok="t"/>
              </v:shape>
            </v:group>
            <v:group style="position:absolute;left:5040;top:5270;width:2861;height:2" coordorigin="5040,5270" coordsize="2861,2">
              <v:shape style="position:absolute;left:5040;top:5270;width:2861;height:2" coordorigin="5040,5270" coordsize="2861,0" path="m5040,5270l7901,5270e" filled="f" stroked="t" strokeweight=".96pt" strokecolor="#545454">
                <v:path arrowok="t"/>
              </v:shape>
            </v:group>
            <v:group style="position:absolute;left:7493;top:5266;width:2731;height:2" coordorigin="7493,5266" coordsize="2731,2">
              <v:shape style="position:absolute;left:7493;top:5266;width:2731;height:2" coordorigin="7493,5266" coordsize="2731,0" path="m7493,5266l10224,5266e" filled="f" stroked="t" strokeweight=".48pt" strokecolor="#2B2B2B">
                <v:path arrowok="t"/>
              </v:shape>
            </v:group>
            <v:group style="position:absolute;left:10166;top:5266;width:686;height:2" coordorigin="10166,5266" coordsize="686,2">
              <v:shape style="position:absolute;left:10166;top:5266;width:686;height:2" coordorigin="10166,5266" coordsize="686,0" path="m10166,5266l10853,5266e" filled="f" stroked="t" strokeweight=".48pt" strokecolor="#444444">
                <v:path arrowok="t"/>
              </v:shape>
            </v:group>
            <v:group style="position:absolute;left:10795;top:5263;width:888;height:2" coordorigin="10795,5263" coordsize="888,2">
              <v:shape style="position:absolute;left:10795;top:5263;width:888;height:2" coordorigin="10795,5263" coordsize="888,0" path="m10795,5263l11683,5263e" filled="f" stroked="t" strokeweight=".72pt" strokecolor="#606060">
                <v:path arrowok="t"/>
              </v:shape>
            </v:group>
            <v:group style="position:absolute;left:11674;top:4997;width:2;height:2698" coordorigin="11674,4997" coordsize="2,2698">
              <v:shape style="position:absolute;left:11674;top:4997;width:2;height:2698" coordorigin="11674,4997" coordsize="0,2698" path="m11674,7694l11674,4997e" filled="f" stroked="t" strokeweight=".96pt" strokecolor="#646464">
                <v:path arrowok="t"/>
              </v:shape>
            </v:group>
            <v:group style="position:absolute;left:5040;top:5510;width:4627;height:2" coordorigin="5040,5510" coordsize="4627,2">
              <v:shape style="position:absolute;left:5040;top:5510;width:4627;height:2" coordorigin="5040,5510" coordsize="4627,0" path="m5040,5510l9667,5510e" filled="f" stroked="t" strokeweight=".96pt" strokecolor="#5B5B5B">
                <v:path arrowok="t"/>
              </v:shape>
            </v:group>
            <v:group style="position:absolute;left:9504;top:5496;width:691;height:2" coordorigin="9504,5496" coordsize="691,2">
              <v:shape style="position:absolute;left:9504;top:5496;width:691;height:2" coordorigin="9504,5496" coordsize="691,0" path="m9504,5496l10195,5496e" filled="f" stroked="t" strokeweight=".48pt" strokecolor="#343434">
                <v:path arrowok="t"/>
              </v:shape>
            </v:group>
            <v:group style="position:absolute;left:10166;top:5506;width:1517;height:2" coordorigin="10166,5506" coordsize="1517,2">
              <v:shape style="position:absolute;left:10166;top:5506;width:1517;height:2" coordorigin="10166,5506" coordsize="1517,0" path="m10166,5506l11683,5506e" filled="f" stroked="t" strokeweight=".48pt" strokecolor="#2B2B2B">
                <v:path arrowok="t"/>
              </v:shape>
            </v:group>
            <v:group style="position:absolute;left:475;top:5467;width:2;height:302" coordorigin="475,5467" coordsize="2,302">
              <v:shape style="position:absolute;left:475;top:5467;width:2;height:302" coordorigin="475,5467" coordsize="0,302" path="m475,5770l475,5467e" filled="f" stroked="t" strokeweight=".48pt" strokecolor="#282828">
                <v:path arrowok="t"/>
              </v:shape>
            </v:group>
            <v:group style="position:absolute;left:2467;top:5760;width:835;height:2" coordorigin="2467,5760" coordsize="835,2">
              <v:shape style="position:absolute;left:2467;top:5760;width:835;height:2" coordorigin="2467,5760" coordsize="835,0" path="m2467,5760l3302,5760e" filled="f" stroked="t" strokeweight=".96pt" strokecolor="#5B5B5B">
                <v:path arrowok="t"/>
              </v:shape>
            </v:group>
            <v:group style="position:absolute;left:3216;top:5741;width:739;height:2" coordorigin="3216,5741" coordsize="739,2">
              <v:shape style="position:absolute;left:3216;top:5741;width:739;height:2" coordorigin="3216,5741" coordsize="739,0" path="m3216,5741l3955,5741e" filled="f" stroked="t" strokeweight=".48pt" strokecolor="#000000">
                <v:path arrowok="t"/>
              </v:shape>
            </v:group>
            <v:group style="position:absolute;left:3926;top:5755;width:5352;height:2" coordorigin="3926,5755" coordsize="5352,2">
              <v:shape style="position:absolute;left:3926;top:5755;width:5352;height:2" coordorigin="3926,5755" coordsize="5352,0" path="m3926,5755l9278,5755e" filled="f" stroked="t" strokeweight=".48pt" strokecolor="#2B2B2B">
                <v:path arrowok="t"/>
              </v:shape>
            </v:group>
            <v:group style="position:absolute;left:9120;top:5750;width:2563;height:2" coordorigin="9120,5750" coordsize="2563,2">
              <v:shape style="position:absolute;left:9120;top:5750;width:2563;height:2" coordorigin="9120,5750" coordsize="2563,0" path="m9120,5750l11683,5750e" filled="f" stroked="t" strokeweight=".96pt" strokecolor="#646464">
                <v:path arrowok="t"/>
              </v:shape>
            </v:group>
            <v:group style="position:absolute;left:778;top:6000;width:6816;height:2" coordorigin="778,6000" coordsize="6816,2">
              <v:shape style="position:absolute;left:778;top:6000;width:6816;height:2" coordorigin="778,6000" coordsize="6816,0" path="m778,6000l7594,6000e" filled="f" stroked="t" strokeweight=".96pt" strokecolor="#5B5B5B">
                <v:path arrowok="t"/>
              </v:shape>
            </v:group>
            <v:group style="position:absolute;left:7493;top:5995;width:2731;height:2" coordorigin="7493,5995" coordsize="2731,2">
              <v:shape style="position:absolute;left:7493;top:5995;width:2731;height:2" coordorigin="7493,5995" coordsize="2731,0" path="m7493,5995l10224,5995e" filled="f" stroked="t" strokeweight=".48pt" strokecolor="#343434">
                <v:path arrowok="t"/>
              </v:shape>
            </v:group>
            <v:group style="position:absolute;left:10166;top:5990;width:1517;height:2" coordorigin="10166,5990" coordsize="1517,2">
              <v:shape style="position:absolute;left:10166;top:5990;width:1517;height:2" coordorigin="10166,5990" coordsize="1517,0" path="m10166,5990l11683,5990e" filled="f" stroked="t" strokeweight=".96pt" strokecolor="#646464">
                <v:path arrowok="t"/>
              </v:shape>
            </v:group>
            <v:group style="position:absolute;left:7886;top:6000;width:2;height:278" coordorigin="7886,6000" coordsize="2,278">
              <v:shape style="position:absolute;left:7886;top:6000;width:2;height:278" coordorigin="7886,6000" coordsize="0,278" path="m7886,6278l7886,6000e" filled="f" stroked="t" strokeweight=".48pt" strokecolor="#2B2B2B">
                <v:path arrowok="t"/>
              </v:shape>
            </v:group>
            <v:group style="position:absolute;left:2467;top:6475;width:2606;height:2" coordorigin="2467,6475" coordsize="2606,2">
              <v:shape style="position:absolute;left:2467;top:6475;width:2606;height:2" coordorigin="2467,6475" coordsize="2606,0" path="m2467,6475l5074,6475e" filled="f" stroked="t" strokeweight=".48pt" strokecolor="#2B2B2B">
                <v:path arrowok="t"/>
              </v:shape>
            </v:group>
            <v:group style="position:absolute;left:5050;top:6250;width:2;height:470" coordorigin="5050,6250" coordsize="2,470">
              <v:shape style="position:absolute;left:5050;top:6250;width:2;height:470" coordorigin="5050,6250" coordsize="0,470" path="m5050,6720l5050,6250e" filled="f" stroked="t" strokeweight=".72pt" strokecolor="#575757">
                <v:path arrowok="t"/>
              </v:shape>
            </v:group>
            <v:group style="position:absolute;left:5006;top:6473;width:850;height:2" coordorigin="5006,6473" coordsize="850,2">
              <v:shape style="position:absolute;left:5006;top:6473;width:850;height:2" coordorigin="5006,6473" coordsize="850,0" path="m5006,6473l5856,6473e" filled="f" stroked="t" strokeweight=".48pt" strokecolor="#4F4F4F">
                <v:path arrowok="t"/>
              </v:shape>
            </v:group>
            <v:group style="position:absolute;left:7886;top:6278;width:2;height:226" coordorigin="7886,6278" coordsize="2,226">
              <v:shape style="position:absolute;left:7886;top:6278;width:2;height:226" coordorigin="7886,6278" coordsize="0,226" path="m7886,6504l7886,6278e" filled="f" stroked="t" strokeweight=".48pt" strokecolor="#646464">
                <v:path arrowok="t"/>
              </v:shape>
            </v:group>
            <v:group style="position:absolute;left:5741;top:6470;width:5112;height:2" coordorigin="5741,6470" coordsize="5112,2">
              <v:shape style="position:absolute;left:5741;top:6470;width:5112;height:2" coordorigin="5741,6470" coordsize="5112,0" path="m5741,6470l10853,6470e" filled="f" stroked="t" strokeweight=".96pt" strokecolor="#646464">
                <v:path arrowok="t"/>
              </v:shape>
            </v:group>
            <v:group style="position:absolute;left:10824;top:6499;width:845;height:2" coordorigin="10824,6499" coordsize="845,2">
              <v:shape style="position:absolute;left:10824;top:6499;width:845;height:2" coordorigin="10824,6499" coordsize="845,0" path="m10824,6499l11669,6499e" filled="f" stroked="t" strokeweight=".48pt" strokecolor="#838383">
                <v:path arrowok="t"/>
              </v:shape>
            </v:group>
            <v:group style="position:absolute;left:2467;top:6715;width:5083;height:2" coordorigin="2467,6715" coordsize="5083,2">
              <v:shape style="position:absolute;left:2467;top:6715;width:5083;height:2" coordorigin="2467,6715" coordsize="5083,0" path="m2467,6715l7550,6715e" filled="f" stroked="t" strokeweight=".48pt" strokecolor="#2B2B2B">
                <v:path arrowok="t"/>
              </v:shape>
            </v:group>
            <v:group style="position:absolute;left:7493;top:6710;width:4190;height:2" coordorigin="7493,6710" coordsize="4190,2">
              <v:shape style="position:absolute;left:7493;top:6710;width:4190;height:2" coordorigin="7493,6710" coordsize="4190,0" path="m7493,6710l11683,6710e" filled="f" stroked="t" strokeweight=".96pt" strokecolor="#646464">
                <v:path arrowok="t"/>
              </v:shape>
            </v:group>
            <v:group style="position:absolute;left:7886;top:6494;width:2;height:211" coordorigin="7886,6494" coordsize="2,211">
              <v:shape style="position:absolute;left:7886;top:6494;width:2;height:211" coordorigin="7886,6494" coordsize="0,211" path="m7886,6706l7886,6494e" filled="f" stroked="t" strokeweight=".48pt" strokecolor="#7C7C7C">
                <v:path arrowok="t"/>
              </v:shape>
            </v:group>
            <v:group style="position:absolute;left:475;top:6163;width:2;height:4358" coordorigin="475,6163" coordsize="2,4358">
              <v:shape style="position:absolute;left:475;top:6163;width:2;height:4358" coordorigin="475,6163" coordsize="0,4358" path="m475,10522l475,6163e" filled="f" stroked="t" strokeweight=".48pt" strokecolor="#1F1F1F">
                <v:path arrowok="t"/>
              </v:shape>
            </v:group>
            <v:group style="position:absolute;left:470;top:6960;width:6514;height:2" coordorigin="470,6960" coordsize="6514,2">
              <v:shape style="position:absolute;left:470;top:6960;width:6514;height:2" coordorigin="470,6960" coordsize="6514,0" path="m470,6960l6984,6960e" filled="f" stroked="t" strokeweight=".96pt" strokecolor="#5B5B5B">
                <v:path arrowok="t"/>
              </v:shape>
            </v:group>
            <v:group style="position:absolute;left:6926;top:6965;width:2323;height:2" coordorigin="6926,6965" coordsize="2323,2">
              <v:shape style="position:absolute;left:6926;top:6965;width:2323;height:2" coordorigin="6926,6965" coordsize="2323,0" path="m6926,6965l9250,6965e" filled="f" stroked="t" strokeweight=".48pt" strokecolor="#676767">
                <v:path arrowok="t"/>
              </v:shape>
            </v:group>
            <v:group style="position:absolute;left:9221;top:6955;width:2462;height:2" coordorigin="9221,6955" coordsize="2462,2">
              <v:shape style="position:absolute;left:9221;top:6955;width:2462;height:2" coordorigin="9221,6955" coordsize="2462,0" path="m9221,6955l11683,6955e" filled="f" stroked="t" strokeweight=".48pt" strokecolor="#343434">
                <v:path arrowok="t"/>
              </v:shape>
            </v:group>
            <v:group style="position:absolute;left:470;top:7435;width:2774;height:2" coordorigin="470,7435" coordsize="2774,2">
              <v:shape style="position:absolute;left:470;top:7435;width:2774;height:2" coordorigin="470,7435" coordsize="2774,0" path="m470,7435l3245,7435e" filled="f" stroked="t" strokeweight=".48pt" strokecolor="#343434">
                <v:path arrowok="t"/>
              </v:shape>
            </v:group>
            <v:group style="position:absolute;left:3187;top:7430;width:677;height:2" coordorigin="3187,7430" coordsize="677,2">
              <v:shape style="position:absolute;left:3187;top:7430;width:677;height:2" coordorigin="3187,7430" coordsize="677,0" path="m3187,7430l3864,7430e" filled="f" stroked="t" strokeweight=".72pt" strokecolor="#484848">
                <v:path arrowok="t"/>
              </v:shape>
            </v:group>
            <v:group style="position:absolute;left:3605;top:7430;width:7296;height:2" coordorigin="3605,7430" coordsize="7296,2">
              <v:shape style="position:absolute;left:3605;top:7430;width:7296;height:2" coordorigin="3605,7430" coordsize="7296,0" path="m3605,7430l10901,7430e" filled="f" stroked="t" strokeweight=".96pt" strokecolor="#606060">
                <v:path arrowok="t"/>
              </v:shape>
            </v:group>
            <v:group style="position:absolute;left:10824;top:7421;width:840;height:2" coordorigin="10824,7421" coordsize="840,2">
              <v:shape style="position:absolute;left:10824;top:7421;width:840;height:2" coordorigin="10824,7421" coordsize="840,0" path="m10824,7421l11664,7421e" filled="f" stroked="t" strokeweight=".48pt" strokecolor="#383838">
                <v:path arrowok="t"/>
              </v:shape>
            </v:group>
            <v:group style="position:absolute;left:5050;top:7421;width:2;height:749" coordorigin="5050,7421" coordsize="2,749">
              <v:shape style="position:absolute;left:5050;top:7421;width:2;height:749" coordorigin="5050,7421" coordsize="0,749" path="m5050,8170l5050,7421e" filled="f" stroked="t" strokeweight=".96pt" strokecolor="#646464">
                <v:path arrowok="t"/>
              </v:shape>
            </v:group>
            <v:group style="position:absolute;left:5040;top:7675;width:6643;height:2" coordorigin="5040,7675" coordsize="6643,2">
              <v:shape style="position:absolute;left:5040;top:7675;width:6643;height:2" coordorigin="5040,7675" coordsize="6643,0" path="m5040,7675l11683,7675e" filled="f" stroked="t" strokeweight=".48pt" strokecolor="#383838">
                <v:path arrowok="t"/>
              </v:shape>
            </v:group>
            <v:group style="position:absolute;left:5040;top:7920;width:2875;height:2" coordorigin="5040,7920" coordsize="2875,2">
              <v:shape style="position:absolute;left:5040;top:7920;width:2875;height:2" coordorigin="5040,7920" coordsize="2875,0" path="m5040,7920l7915,7920e" filled="f" stroked="t" strokeweight=".96pt" strokecolor="#606060">
                <v:path arrowok="t"/>
              </v:shape>
            </v:group>
            <v:group style="position:absolute;left:7886;top:7925;width:2309;height:2" coordorigin="7886,7925" coordsize="2309,2">
              <v:shape style="position:absolute;left:7886;top:7925;width:2309;height:2" coordorigin="7886,7925" coordsize="2309,0" path="m7886,7925l10195,7925e" filled="f" stroked="t" strokeweight=".48pt" strokecolor="#646464">
                <v:path arrowok="t"/>
              </v:shape>
            </v:group>
            <v:group style="position:absolute;left:10166;top:7915;width:1517;height:2" coordorigin="10166,7915" coordsize="1517,2">
              <v:shape style="position:absolute;left:10166;top:7915;width:1517;height:2" coordorigin="10166,7915" coordsize="1517,0" path="m10166,7915l11683,7915e" filled="f" stroked="t" strokeweight=".48pt" strokecolor="#383838">
                <v:path arrowok="t"/>
              </v:shape>
            </v:group>
            <v:group style="position:absolute;left:11678;top:7627;width:2;height:826" coordorigin="11678,7627" coordsize="2,826">
              <v:shape style="position:absolute;left:11678;top:7627;width:2;height:826" coordorigin="11678,7627" coordsize="0,826" path="m11678,8453l11678,7627e" filled="f" stroked="t" strokeweight=".48pt" strokecolor="#383838">
                <v:path arrowok="t"/>
              </v:shape>
            </v:group>
            <v:group style="position:absolute;left:470;top:8160;width:749;height:2" coordorigin="470,8160" coordsize="749,2">
              <v:shape style="position:absolute;left:470;top:8160;width:749;height:2" coordorigin="470,8160" coordsize="749,0" path="m470,8160l1219,8160e" filled="f" stroked="t" strokeweight=".72pt" strokecolor="#4B4B4B">
                <v:path arrowok="t"/>
              </v:shape>
            </v:group>
            <v:group style="position:absolute;left:1162;top:8165;width:1882;height:2" coordorigin="1162,8165" coordsize="1882,2">
              <v:shape style="position:absolute;left:1162;top:8165;width:1882;height:2" coordorigin="1162,8165" coordsize="1882,0" path="m1162,8165l3043,8165e" filled="f" stroked="t" strokeweight=".48pt" strokecolor="#282828">
                <v:path arrowok="t"/>
              </v:shape>
            </v:group>
            <v:group style="position:absolute;left:2986;top:8160;width:8698;height:2" coordorigin="2986,8160" coordsize="8698,2">
              <v:shape style="position:absolute;left:2986;top:8160;width:8698;height:2" coordorigin="2986,8160" coordsize="8698,0" path="m2986,8160l11683,8160e" filled="f" stroked="t" strokeweight=".96pt" strokecolor="#606060">
                <v:path arrowok="t"/>
              </v:shape>
            </v:group>
            <v:group style="position:absolute;left:470;top:8976;width:7128;height:2" coordorigin="470,8976" coordsize="7128,2">
              <v:shape style="position:absolute;left:470;top:8976;width:7128;height:2" coordorigin="470,8976" coordsize="7128,0" path="m470,8976l7598,8976e" filled="f" stroked="t" strokeweight=".96pt" strokecolor="#5B5B5B">
                <v:path arrowok="t"/>
              </v:shape>
            </v:group>
            <v:group style="position:absolute;left:7522;top:8962;width:1982;height:2" coordorigin="7522,8962" coordsize="1982,2">
              <v:shape style="position:absolute;left:7522;top:8962;width:1982;height:2" coordorigin="7522,8962" coordsize="1982,0" path="m7522,8962l9504,8962e" filled="f" stroked="t" strokeweight=".48pt" strokecolor="#282828">
                <v:path arrowok="t"/>
              </v:shape>
            </v:group>
            <v:group style="position:absolute;left:9475;top:8971;width:2208;height:2" coordorigin="9475,8971" coordsize="2208,2">
              <v:shape style="position:absolute;left:9475;top:8971;width:2208;height:2" coordorigin="9475,8971" coordsize="2208,0" path="m9475,8971l11683,8971e" filled="f" stroked="t" strokeweight=".48pt" strokecolor="#343434">
                <v:path arrowok="t"/>
              </v:shape>
            </v:group>
            <v:group style="position:absolute;left:470;top:9830;width:2021;height:2" coordorigin="470,9830" coordsize="2021,2">
              <v:shape style="position:absolute;left:470;top:9830;width:2021;height:2" coordorigin="470,9830" coordsize="2021,0" path="m470,9830l2491,9830e" filled="f" stroked="t" strokeweight=".96pt" strokecolor="#606060">
                <v:path arrowok="t"/>
              </v:shape>
            </v:group>
            <v:group style="position:absolute;left:2453;top:9816;width:3874;height:2" coordorigin="2453,9816" coordsize="3874,2">
              <v:shape style="position:absolute;left:2453;top:9816;width:3874;height:2" coordorigin="2453,9816" coordsize="3874,0" path="m2453,9816l6326,9816e" filled="f" stroked="t" strokeweight=".48pt" strokecolor="#2F2F2F">
                <v:path arrowok="t"/>
              </v:shape>
            </v:group>
            <v:group style="position:absolute;left:6298;top:9826;width:5386;height:2" coordorigin="6298,9826" coordsize="5386,2">
              <v:shape style="position:absolute;left:6298;top:9826;width:5386;height:2" coordorigin="6298,9826" coordsize="5386,0" path="m6298,9826l11683,9826e" filled="f" stroked="t" strokeweight=".48pt" strokecolor="#343434">
                <v:path arrowok="t"/>
              </v:shape>
            </v:group>
            <v:group style="position:absolute;left:470;top:10070;width:10435;height:2" coordorigin="470,10070" coordsize="10435,2">
              <v:shape style="position:absolute;left:470;top:10070;width:10435;height:2" coordorigin="470,10070" coordsize="10435,0" path="m470,10070l10906,10070e" filled="f" stroked="t" strokeweight=".96pt" strokecolor="#606060">
                <v:path arrowok="t"/>
              </v:shape>
            </v:group>
            <v:group style="position:absolute;left:10824;top:10075;width:840;height:2" coordorigin="10824,10075" coordsize="840,2">
              <v:shape style="position:absolute;left:10824;top:10075;width:840;height:2" coordorigin="10824,10075" coordsize="840,0" path="m10824,10075l11664,10075e" filled="f" stroked="t" strokeweight=".48pt" strokecolor="#6B6B6B">
                <v:path arrowok="t"/>
              </v:shape>
            </v:group>
            <v:group style="position:absolute;left:470;top:10315;width:2573;height:2" coordorigin="470,10315" coordsize="2573,2">
              <v:shape style="position:absolute;left:470;top:10315;width:2573;height:2" coordorigin="470,10315" coordsize="2573,0" path="m470,10315l3043,10315e" filled="f" stroked="t" strokeweight=".48pt" strokecolor="#2F2F2F">
                <v:path arrowok="t"/>
              </v:shape>
            </v:group>
            <v:group style="position:absolute;left:2918;top:10313;width:8765;height:2" coordorigin="2918,10313" coordsize="8765,2">
              <v:shape style="position:absolute;left:2918;top:10313;width:8765;height:2" coordorigin="2918,10313" coordsize="8765,0" path="m2918,10313l11683,10313e" filled="f" stroked="t" strokeweight=".72pt" strokecolor="#606060">
                <v:path arrowok="t"/>
              </v:shape>
            </v:group>
            <v:group style="position:absolute;left:11678;top:10301;width:2;height:302" coordorigin="11678,10301" coordsize="2,302">
              <v:shape style="position:absolute;left:11678;top:10301;width:2;height:302" coordorigin="11678,10301" coordsize="0,302" path="m11678,10603l11678,10301e" filled="f" stroked="t" strokeweight=".48pt" strokecolor="#383838">
                <v:path arrowok="t"/>
              </v:shape>
            </v:group>
            <v:group style="position:absolute;left:466;top:10805;width:7056;height:2" coordorigin="466,10805" coordsize="7056,2">
              <v:shape style="position:absolute;left:466;top:10805;width:7056;height:2" coordorigin="466,10805" coordsize="7056,0" path="m466,10805l7522,10805e" filled="f" stroked="t" strokeweight=".48pt" strokecolor="#6B6B6B">
                <v:path arrowok="t"/>
              </v:shape>
            </v:group>
            <v:group style="position:absolute;left:7493;top:10795;width:4190;height:2" coordorigin="7493,10795" coordsize="4190,2">
              <v:shape style="position:absolute;left:7493;top:10795;width:4190;height:2" coordorigin="7493,10795" coordsize="4190,0" path="m7493,10795l11683,10795e" filled="f" stroked="t" strokeweight=".48pt" strokecolor="#343434">
                <v:path arrowok="t"/>
              </v:shape>
            </v:group>
            <v:group style="position:absolute;left:470;top:11040;width:2678;height:2" coordorigin="470,11040" coordsize="2678,2">
              <v:shape style="position:absolute;left:470;top:11040;width:2678;height:2" coordorigin="470,11040" coordsize="2678,0" path="m470,11040l3149,11040e" filled="f" stroked="t" strokeweight=".96pt" strokecolor="#575757">
                <v:path arrowok="t"/>
              </v:shape>
            </v:group>
            <v:group style="position:absolute;left:475;top:10790;width:2;height:5280" coordorigin="475,10790" coordsize="2,5280">
              <v:shape style="position:absolute;left:475;top:10790;width:2;height:5280" coordorigin="475,10790" coordsize="0,5280" path="m475,16070l475,10790e" filled="f" stroked="t" strokeweight=".48pt" strokecolor="#4B4B4B">
                <v:path arrowok="t"/>
              </v:shape>
            </v:group>
            <v:group style="position:absolute;left:3014;top:11026;width:4872;height:2" coordorigin="3014,11026" coordsize="4872,2">
              <v:shape style="position:absolute;left:3014;top:11026;width:4872;height:2" coordorigin="3014,11026" coordsize="4872,0" path="m3014,11026l7886,11026e" filled="f" stroked="t" strokeweight=".48pt" strokecolor="#2F2F2F">
                <v:path arrowok="t"/>
              </v:shape>
            </v:group>
            <v:group style="position:absolute;left:7858;top:11035;width:2995;height:2" coordorigin="7858,11035" coordsize="2995,2">
              <v:shape style="position:absolute;left:7858;top:11035;width:2995;height:2" coordorigin="7858,11035" coordsize="2995,0" path="m7858,11035l10853,11035e" filled="f" stroked="t" strokeweight=".48pt" strokecolor="#282828">
                <v:path arrowok="t"/>
              </v:shape>
            </v:group>
            <v:group style="position:absolute;left:10795;top:11030;width:893;height:2" coordorigin="10795,11030" coordsize="893,2">
              <v:shape style="position:absolute;left:10795;top:11030;width:893;height:2" coordorigin="10795,11030" coordsize="893,0" path="m10795,11030l11688,11030e" filled="f" stroked="t" strokeweight=".72pt" strokecolor="#646464">
                <v:path arrowok="t"/>
              </v:shape>
            </v:group>
            <v:group style="position:absolute;left:11683;top:2275;width:2;height:9058" coordorigin="11683,2275" coordsize="2,9058">
              <v:shape style="position:absolute;left:11683;top:2275;width:2;height:9058" coordorigin="11683,2275" coordsize="0,9058" path="m11683,11333l11683,2275e" filled="f" stroked="t" strokeweight=".48pt" strokecolor="#4B4B4B">
                <v:path arrowok="t"/>
              </v:shape>
            </v:group>
            <v:group style="position:absolute;left:470;top:11280;width:1392;height:2" coordorigin="470,11280" coordsize="1392,2">
              <v:shape style="position:absolute;left:470;top:11280;width:1392;height:2" coordorigin="470,11280" coordsize="1392,0" path="m470,11280l1862,11280e" filled="f" stroked="t" strokeweight=".96pt" strokecolor="#606060">
                <v:path arrowok="t"/>
              </v:shape>
            </v:group>
            <v:group style="position:absolute;left:1190;top:11021;width:2;height:288" coordorigin="1190,11021" coordsize="2,288">
              <v:shape style="position:absolute;left:1190;top:11021;width:2;height:288" coordorigin="1190,11021" coordsize="0,288" path="m1190,11309l1190,11021e" filled="f" stroked="t" strokeweight=".48pt" strokecolor="#606060">
                <v:path arrowok="t"/>
              </v:shape>
            </v:group>
            <v:group style="position:absolute;left:1790;top:11030;width:2;height:3590" coordorigin="1790,11030" coordsize="2,3590">
              <v:shape style="position:absolute;left:1790;top:11030;width:2;height:3590" coordorigin="1790,11030" coordsize="0,3590" path="m1790,14621l1790,11030e" filled="f" stroked="t" strokeweight=".48pt" strokecolor="#181818">
                <v:path arrowok="t"/>
              </v:shape>
            </v:group>
            <v:group style="position:absolute;left:1747;top:11285;width:749;height:2" coordorigin="1747,11285" coordsize="749,2">
              <v:shape style="position:absolute;left:1747;top:11285;width:749;height:2" coordorigin="1747,11285" coordsize="749,0" path="m1747,11285l2496,11285e" filled="f" stroked="t" strokeweight=".48pt" strokecolor="#3F3F3F">
                <v:path arrowok="t"/>
              </v:shape>
            </v:group>
            <v:group style="position:absolute;left:2419;top:11280;width:8707;height:2" coordorigin="2419,11280" coordsize="8707,2">
              <v:shape style="position:absolute;left:2419;top:11280;width:8707;height:2" coordorigin="2419,11280" coordsize="8707,0" path="m2419,11280l11126,11280e" filled="f" stroked="t" strokeweight=".96pt" strokecolor="#606060">
                <v:path arrowok="t"/>
              </v:shape>
            </v:group>
            <v:group style="position:absolute;left:7526;top:11030;width:2;height:336" coordorigin="7526,11030" coordsize="2,336">
              <v:shape style="position:absolute;left:7526;top:11030;width:2;height:336" coordorigin="7526,11030" coordsize="0,336" path="m7526,11366l7526,11030e" filled="f" stroked="t" strokeweight=".96pt" strokecolor="#4F4F4F">
                <v:path arrowok="t"/>
              </v:shape>
            </v:group>
            <v:group style="position:absolute;left:10795;top:11275;width:898;height:2" coordorigin="10795,11275" coordsize="898,2">
              <v:shape style="position:absolute;left:10795;top:11275;width:898;height:2" coordorigin="10795,11275" coordsize="898,0" path="m10795,11275l11693,11275e" filled="f" stroked="t" strokeweight=".48pt" strokecolor="#3F3F3F">
                <v:path arrowok="t"/>
              </v:shape>
            </v:group>
            <v:group style="position:absolute;left:1190;top:11290;width:2;height:480" coordorigin="1190,11290" coordsize="2,480">
              <v:shape style="position:absolute;left:1190;top:11290;width:2;height:480" coordorigin="1190,11290" coordsize="0,480" path="m1190,11770l1190,11290e" filled="f" stroked="t" strokeweight=".48pt" strokecolor="#383838">
                <v:path arrowok="t"/>
              </v:shape>
            </v:group>
            <v:group style="position:absolute;left:7531;top:11261;width:2;height:3048" coordorigin="7531,11261" coordsize="2,3048">
              <v:shape style="position:absolute;left:7531;top:11261;width:2;height:3048" coordorigin="7531,11261" coordsize="0,3048" path="m7531,14309l7531,11261e" filled="f" stroked="t" strokeweight=".48pt" strokecolor="#2B2B2B">
                <v:path arrowok="t"/>
              </v:shape>
            </v:group>
            <v:group style="position:absolute;left:11683;top:11194;width:2;height:4886" coordorigin="11683,11194" coordsize="2,4886">
              <v:shape style="position:absolute;left:11683;top:11194;width:2;height:4886" coordorigin="11683,11194" coordsize="0,4886" path="m11683,16080l11683,11194e" filled="f" stroked="t" strokeweight=".96pt" strokecolor="#676767">
                <v:path arrowok="t"/>
              </v:shape>
            </v:group>
            <v:group style="position:absolute;left:475;top:11741;width:2;height:461" coordorigin="475,11741" coordsize="2,461">
              <v:shape style="position:absolute;left:475;top:11741;width:2;height:461" coordorigin="475,11741" coordsize="0,461" path="m475,12202l475,11741e" filled="f" stroked="t" strokeweight=".48pt" strokecolor="#282828">
                <v:path arrowok="t"/>
              </v:shape>
            </v:group>
            <v:group style="position:absolute;left:1190;top:11770;width:2;height:1310" coordorigin="1190,11770" coordsize="2,1310">
              <v:shape style="position:absolute;left:1190;top:11770;width:2;height:1310" coordorigin="1190,11770" coordsize="0,1310" path="m1190,13080l1190,11770e" filled="f" stroked="t" strokeweight=".48pt" strokecolor="#000000">
                <v:path arrowok="t"/>
              </v:shape>
            </v:group>
            <v:group style="position:absolute;left:480;top:12144;width:2;height:3926" coordorigin="480,12144" coordsize="2,3926">
              <v:shape style="position:absolute;left:480;top:12144;width:2;height:3926" coordorigin="480,12144" coordsize="0,3926" path="m480,16070l480,12144e" filled="f" stroked="t" strokeweight=".96pt" strokecolor="#575757">
                <v:path arrowok="t"/>
              </v:shape>
            </v:group>
            <v:group style="position:absolute;left:456;top:13416;width:739;height:2" coordorigin="456,13416" coordsize="739,2">
              <v:shape style="position:absolute;left:456;top:13416;width:739;height:2" coordorigin="456,13416" coordsize="739,0" path="m456,13416l1195,13416e" filled="f" stroked="t" strokeweight=".48pt" strokecolor="#606060">
                <v:path arrowok="t"/>
              </v:shape>
            </v:group>
            <v:group style="position:absolute;left:1190;top:13080;width:2;height:341" coordorigin="1190,13080" coordsize="2,341">
              <v:shape style="position:absolute;left:1190;top:13080;width:2;height:341" coordorigin="1190,13080" coordsize="0,341" path="m1190,13421l1190,13080e" filled="f" stroked="t" strokeweight=".48pt" strokecolor="#444444">
                <v:path arrowok="t"/>
              </v:shape>
            </v:group>
            <v:group style="position:absolute;left:1186;top:13416;width:1277;height:2" coordorigin="1186,13416" coordsize="1277,2">
              <v:shape style="position:absolute;left:1186;top:13416;width:1277;height:2" coordorigin="1186,13416" coordsize="1277,0" path="m1186,13416l2462,13416e" filled="f" stroked="t" strokeweight=".48pt" strokecolor="#2B2B2B">
                <v:path arrowok="t"/>
              </v:shape>
            </v:group>
            <v:group style="position:absolute;left:1190;top:13411;width:2;height:1608" coordorigin="1190,13411" coordsize="2,1608">
              <v:shape style="position:absolute;left:1190;top:13411;width:2;height:1608" coordorigin="1190,13411" coordsize="0,1608" path="m1190,15019l1190,13411e" filled="f" stroked="t" strokeweight=".48pt" strokecolor="#000000">
                <v:path arrowok="t"/>
              </v:shape>
            </v:group>
            <v:group style="position:absolute;left:2482;top:13382;width:2;height:2698" coordorigin="2482,13382" coordsize="2,2698">
              <v:shape style="position:absolute;left:2482;top:13382;width:2;height:2698" coordorigin="2482,13382" coordsize="0,2698" path="m2482,16080l2482,13382e" filled="f" stroked="t" strokeweight=".48pt" strokecolor="#1C1C1C">
                <v:path arrowok="t"/>
              </v:shape>
            </v:group>
            <v:group style="position:absolute;left:7536;top:14251;width:2;height:1829" coordorigin="7536,14251" coordsize="2,1829">
              <v:shape style="position:absolute;left:7536;top:14251;width:2;height:1829" coordorigin="7536,14251" coordsize="0,1829" path="m7536,16080l7536,14251e" filled="f" stroked="t" strokeweight=".96pt" strokecolor="#575757">
                <v:path arrowok="t"/>
              </v:shape>
            </v:group>
            <v:group style="position:absolute;left:1795;top:14563;width:2;height:1517" coordorigin="1795,14563" coordsize="2,1517">
              <v:shape style="position:absolute;left:1795;top:14563;width:2;height:1517" coordorigin="1795,14563" coordsize="0,1517" path="m1795,16080l1795,14563e" filled="f" stroked="t" strokeweight=".96pt" strokecolor="#4F4F4F">
                <v:path arrowok="t"/>
              </v:shape>
            </v:group>
            <v:group style="position:absolute;left:470;top:16070;width:754;height:2" coordorigin="470,16070" coordsize="754,2">
              <v:shape style="position:absolute;left:470;top:16070;width:754;height:2" coordorigin="470,16070" coordsize="754,0" path="m470,16070l1224,16070e" filled="f" stroked="t" strokeweight=".72pt" strokecolor="#5B5B5B">
                <v:path arrowok="t"/>
              </v:shape>
            </v:group>
            <v:group style="position:absolute;left:1190;top:15019;width:2;height:1042" coordorigin="1190,15019" coordsize="2,1042">
              <v:shape style="position:absolute;left:1190;top:15019;width:2;height:1042" coordorigin="1190,15019" coordsize="0,1042" path="m1190,16061l1190,15019e" filled="f" stroked="t" strokeweight=".48pt" strokecolor="#282828">
                <v:path arrowok="t"/>
              </v:shape>
            </v:group>
            <v:group style="position:absolute;left:1157;top:16066;width:662;height:2" coordorigin="1157,16066" coordsize="662,2">
              <v:shape style="position:absolute;left:1157;top:16066;width:662;height:2" coordorigin="1157,16066" coordsize="662,0" path="m1157,16066l1819,16066e" filled="f" stroked="t" strokeweight=".48pt" strokecolor="#3F3F3F">
                <v:path arrowok="t"/>
              </v:shape>
            </v:group>
            <v:group style="position:absolute;left:1694;top:16070;width:912;height:2" coordorigin="1694,16070" coordsize="912,2">
              <v:shape style="position:absolute;left:1694;top:16070;width:912;height:2" coordorigin="1694,16070" coordsize="912,0" path="m1694,16070l2606,16070e" filled="f" stroked="t" strokeweight=".72pt" strokecolor="#575757">
                <v:path arrowok="t"/>
              </v:shape>
            </v:group>
            <v:group style="position:absolute;left:2453;top:16056;width:1958;height:2" coordorigin="2453,16056" coordsize="1958,2">
              <v:shape style="position:absolute;left:2453;top:16056;width:1958;height:2" coordorigin="2453,16056" coordsize="1958,0" path="m2453,16056l4411,16056e" filled="f" stroked="t" strokeweight=".48pt" strokecolor="#343434">
                <v:path arrowok="t"/>
              </v:shape>
            </v:group>
            <v:group style="position:absolute;left:4301;top:16070;width:7392;height:2" coordorigin="4301,16070" coordsize="7392,2">
              <v:shape style="position:absolute;left:4301;top:16070;width:7392;height:2" coordorigin="4301,16070" coordsize="7392,0" path="m4301,16070l11693,16070e" filled="f" stroked="t" strokeweight=".96pt" strokecolor="#676767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3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5" w:after="0" w:line="310" w:lineRule="exact"/>
        <w:ind w:left="10"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4B566B"/>
          <w:w w:val="309"/>
          <w:position w:val="-1"/>
        </w:rPr>
        <w:t>A</w:t>
      </w:r>
      <w:r>
        <w:rPr>
          <w:rFonts w:ascii="Arial" w:hAnsi="Arial" w:cs="Arial" w:eastAsia="Arial"/>
          <w:sz w:val="27"/>
          <w:szCs w:val="27"/>
          <w:color w:val="4B566B"/>
          <w:w w:val="308"/>
          <w:position w:val="-1"/>
        </w:rPr>
        <w:t>\ı.!</w:t>
      </w:r>
      <w:r>
        <w:rPr>
          <w:rFonts w:ascii="Arial" w:hAnsi="Arial" w:cs="Arial" w:eastAsia="Arial"/>
          <w:sz w:val="27"/>
          <w:szCs w:val="27"/>
          <w:color w:val="747474"/>
          <w:spacing w:val="8"/>
          <w:w w:val="111"/>
          <w:position w:val="-1"/>
        </w:rPr>
        <w:t>%</w:t>
      </w:r>
      <w:r>
        <w:rPr>
          <w:rFonts w:ascii="Arial" w:hAnsi="Arial" w:cs="Arial" w:eastAsia="Arial"/>
          <w:sz w:val="27"/>
          <w:szCs w:val="27"/>
          <w:color w:val="363F7C"/>
          <w:spacing w:val="0"/>
          <w:w w:val="91"/>
          <w:position w:val="-1"/>
        </w:rPr>
        <w:t>Y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75" w:lineRule="exact"/>
        <w:ind w:right="-81"/>
        <w:jc w:val="left"/>
        <w:tabs>
          <w:tab w:pos="52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3D3D3F"/>
          <w:w w:val="46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3D3D3F"/>
          <w:spacing w:val="-49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B5B5B"/>
          <w:spacing w:val="-37"/>
          <w:w w:val="52"/>
        </w:rPr>
        <w:t>t</w:t>
      </w:r>
      <w:r>
        <w:rPr>
          <w:rFonts w:ascii="Times New Roman" w:hAnsi="Times New Roman" w:cs="Times New Roman" w:eastAsia="Times New Roman"/>
          <w:sz w:val="27"/>
          <w:szCs w:val="27"/>
          <w:color w:val="3D3D3F"/>
          <w:spacing w:val="-92"/>
          <w:w w:val="58"/>
        </w:rPr>
        <w:t>y</w:t>
      </w:r>
      <w:r>
        <w:rPr>
          <w:rFonts w:ascii="Times New Roman" w:hAnsi="Times New Roman" w:cs="Times New Roman" w:eastAsia="Times New Roman"/>
          <w:sz w:val="27"/>
          <w:szCs w:val="27"/>
          <w:color w:val="3D3D3F"/>
          <w:spacing w:val="9"/>
          <w:w w:val="58"/>
        </w:rPr>
        <w:t>f</w:t>
      </w:r>
      <w:r>
        <w:rPr>
          <w:rFonts w:ascii="Times New Roman" w:hAnsi="Times New Roman" w:cs="Times New Roman" w:eastAsia="Times New Roman"/>
          <w:sz w:val="27"/>
          <w:szCs w:val="27"/>
          <w:color w:val="5B5B5B"/>
          <w:spacing w:val="0"/>
          <w:w w:val="88"/>
        </w:rPr>
        <w:t>e</w:t>
      </w:r>
      <w:r>
        <w:rPr>
          <w:rFonts w:ascii="Times New Roman" w:hAnsi="Times New Roman" w:cs="Times New Roman" w:eastAsia="Times New Roman"/>
          <w:sz w:val="27"/>
          <w:szCs w:val="27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5B5B5B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4B566B"/>
          <w:spacing w:val="0"/>
          <w:w w:val="80"/>
        </w:rPr>
        <w:t>Merkez</w:t>
      </w:r>
      <w:r>
        <w:rPr>
          <w:rFonts w:ascii="Arial" w:hAnsi="Arial" w:cs="Arial" w:eastAsia="Arial"/>
          <w:sz w:val="23"/>
          <w:szCs w:val="23"/>
          <w:color w:val="4B566B"/>
          <w:spacing w:val="-8"/>
          <w:w w:val="80"/>
        </w:rPr>
        <w:t> </w:t>
      </w:r>
      <w:r>
        <w:rPr>
          <w:rFonts w:ascii="Arial" w:hAnsi="Arial" w:cs="Arial" w:eastAsia="Arial"/>
          <w:sz w:val="23"/>
          <w:szCs w:val="23"/>
          <w:color w:val="4B566B"/>
          <w:spacing w:val="0"/>
          <w:w w:val="78"/>
        </w:rPr>
        <w:t>Bölg</w:t>
      </w:r>
      <w:r>
        <w:rPr>
          <w:rFonts w:ascii="Arial" w:hAnsi="Arial" w:cs="Arial" w:eastAsia="Arial"/>
          <w:sz w:val="23"/>
          <w:szCs w:val="23"/>
          <w:color w:val="4B566B"/>
          <w:spacing w:val="0"/>
          <w:w w:val="79"/>
        </w:rPr>
        <w:t>e</w:t>
      </w:r>
      <w:r>
        <w:rPr>
          <w:rFonts w:ascii="Arial" w:hAnsi="Arial" w:cs="Arial" w:eastAsia="Arial"/>
          <w:sz w:val="23"/>
          <w:szCs w:val="23"/>
          <w:color w:val="4B566B"/>
          <w:spacing w:val="-27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747474"/>
          <w:spacing w:val="10"/>
          <w:w w:val="80"/>
        </w:rPr>
        <w:t>A</w:t>
      </w:r>
      <w:r>
        <w:rPr>
          <w:rFonts w:ascii="Arial" w:hAnsi="Arial" w:cs="Arial" w:eastAsia="Arial"/>
          <w:sz w:val="23"/>
          <w:szCs w:val="23"/>
          <w:color w:val="5B5B5B"/>
          <w:spacing w:val="0"/>
          <w:w w:val="106"/>
        </w:rPr>
        <w:t>;,</w:t>
      </w:r>
      <w:r>
        <w:rPr>
          <w:rFonts w:ascii="Arial" w:hAnsi="Arial" w:cs="Arial" w:eastAsia="Arial"/>
          <w:sz w:val="23"/>
          <w:szCs w:val="23"/>
          <w:color w:val="5B5B5B"/>
          <w:spacing w:val="-10"/>
          <w:w w:val="107"/>
        </w:rPr>
        <w:t>i</w:t>
      </w:r>
      <w:r>
        <w:rPr>
          <w:rFonts w:ascii="Arial" w:hAnsi="Arial" w:cs="Arial" w:eastAsia="Arial"/>
          <w:sz w:val="23"/>
          <w:szCs w:val="23"/>
          <w:color w:val="858789"/>
          <w:spacing w:val="0"/>
          <w:w w:val="82"/>
        </w:rPr>
        <w:t>rı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239" w:lineRule="exact"/>
        <w:ind w:left="509" w:right="-20"/>
        <w:jc w:val="left"/>
        <w:tabs>
          <w:tab w:pos="760" w:val="left"/>
          <w:tab w:pos="1600" w:val="left"/>
          <w:tab w:pos="3720" w:val="left"/>
          <w:tab w:pos="4180" w:val="left"/>
          <w:tab w:pos="492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495293"/>
          <w:position w:val="2"/>
        </w:rPr>
      </w:r>
      <w:r>
        <w:rPr>
          <w:rFonts w:ascii="Times New Roman" w:hAnsi="Times New Roman" w:cs="Times New Roman" w:eastAsia="Times New Roman"/>
          <w:sz w:val="21"/>
          <w:szCs w:val="21"/>
          <w:color w:val="495293"/>
          <w:strike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95293"/>
          <w:strike/>
          <w:position w:val="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95293"/>
          <w:strike/>
          <w:position w:val="2"/>
        </w:rPr>
      </w:r>
      <w:r>
        <w:rPr>
          <w:rFonts w:ascii="Times New Roman" w:hAnsi="Times New Roman" w:cs="Times New Roman" w:eastAsia="Times New Roman"/>
          <w:sz w:val="21"/>
          <w:szCs w:val="21"/>
          <w:color w:val="495293"/>
          <w:spacing w:val="0"/>
          <w:w w:val="100"/>
          <w:strike/>
          <w:position w:val="2"/>
        </w:rPr>
        <w:t>..._</w:t>
      </w:r>
      <w:r>
        <w:rPr>
          <w:rFonts w:ascii="Times New Roman" w:hAnsi="Times New Roman" w:cs="Times New Roman" w:eastAsia="Times New Roman"/>
          <w:sz w:val="21"/>
          <w:szCs w:val="21"/>
          <w:color w:val="495293"/>
          <w:spacing w:val="0"/>
          <w:w w:val="100"/>
          <w:strike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95293"/>
          <w:spacing w:val="0"/>
          <w:w w:val="100"/>
          <w:strike/>
          <w:position w:val="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95293"/>
          <w:spacing w:val="0"/>
          <w:w w:val="100"/>
          <w:strike/>
          <w:position w:val="2"/>
        </w:rPr>
      </w:r>
      <w:r>
        <w:rPr>
          <w:rFonts w:ascii="Times New Roman" w:hAnsi="Times New Roman" w:cs="Times New Roman" w:eastAsia="Times New Roman"/>
          <w:sz w:val="21"/>
          <w:szCs w:val="21"/>
          <w:color w:val="49529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1"/>
          <w:szCs w:val="21"/>
          <w:color w:val="49529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9529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5"/>
          <w:szCs w:val="15"/>
          <w:color w:val="5B5B5B"/>
          <w:spacing w:val="0"/>
          <w:w w:val="140"/>
          <w:position w:val="-2"/>
        </w:rPr>
        <w:t>ı?</w:t>
      </w:r>
      <w:r>
        <w:rPr>
          <w:rFonts w:ascii="Times New Roman" w:hAnsi="Times New Roman" w:cs="Times New Roman" w:eastAsia="Times New Roman"/>
          <w:sz w:val="15"/>
          <w:szCs w:val="15"/>
          <w:color w:val="5B5B5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5B5B5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3"/>
          <w:szCs w:val="13"/>
          <w:color w:val="2D2D2D"/>
          <w:spacing w:val="0"/>
          <w:w w:val="100"/>
          <w:position w:val="-2"/>
        </w:rPr>
        <w:t>f,</w:t>
      </w:r>
      <w:r>
        <w:rPr>
          <w:rFonts w:ascii="Times New Roman" w:hAnsi="Times New Roman" w:cs="Times New Roman" w:eastAsia="Times New Roman"/>
          <w:sz w:val="13"/>
          <w:szCs w:val="13"/>
          <w:color w:val="2D2D2D"/>
          <w:spacing w:val="0"/>
          <w:w w:val="100"/>
          <w:position w:val="-2"/>
        </w:rPr>
        <w:t>j</w:t>
      </w:r>
      <w:r>
        <w:rPr>
          <w:rFonts w:ascii="Times New Roman" w:hAnsi="Times New Roman" w:cs="Times New Roman" w:eastAsia="Times New Roman"/>
          <w:sz w:val="13"/>
          <w:szCs w:val="13"/>
          <w:color w:val="2D2D2D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2D2D2D"/>
          <w:spacing w:val="0"/>
          <w:w w:val="69"/>
          <w:position w:val="-2"/>
        </w:rPr>
        <w:t>-</w:t>
      </w:r>
      <w:r>
        <w:rPr>
          <w:rFonts w:ascii="Times New Roman" w:hAnsi="Times New Roman" w:cs="Times New Roman" w:eastAsia="Times New Roman"/>
          <w:sz w:val="13"/>
          <w:szCs w:val="13"/>
          <w:color w:val="2D2D2D"/>
          <w:spacing w:val="0"/>
          <w:w w:val="68"/>
          <w:position w:val="-2"/>
        </w:rPr>
        <w:t>:</w:t>
      </w:r>
      <w:r>
        <w:rPr>
          <w:rFonts w:ascii="Times New Roman" w:hAnsi="Times New Roman" w:cs="Times New Roman" w:eastAsia="Times New Roman"/>
          <w:sz w:val="13"/>
          <w:szCs w:val="13"/>
          <w:color w:val="2D2D2D"/>
          <w:spacing w:val="-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2D2D2D"/>
          <w:spacing w:val="0"/>
          <w:w w:val="62"/>
          <w:i/>
          <w:position w:val="-2"/>
        </w:rPr>
        <w:t>·;:!</w:t>
      </w:r>
      <w:r>
        <w:rPr>
          <w:rFonts w:ascii="Times New Roman" w:hAnsi="Times New Roman" w:cs="Times New Roman" w:eastAsia="Times New Roman"/>
          <w:sz w:val="11"/>
          <w:szCs w:val="11"/>
          <w:color w:val="2D2D2D"/>
          <w:spacing w:val="0"/>
          <w:w w:val="62"/>
          <w:i/>
          <w:position w:val="-2"/>
        </w:rPr>
        <w:t>       </w:t>
      </w:r>
      <w:r>
        <w:rPr>
          <w:rFonts w:ascii="Times New Roman" w:hAnsi="Times New Roman" w:cs="Times New Roman" w:eastAsia="Times New Roman"/>
          <w:sz w:val="11"/>
          <w:szCs w:val="11"/>
          <w:color w:val="2D2D2D"/>
          <w:spacing w:val="10"/>
          <w:w w:val="62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747474"/>
          <w:spacing w:val="0"/>
          <w:w w:val="62"/>
          <w:position w:val="-2"/>
        </w:rPr>
        <w:t>,..</w:t>
      </w:r>
      <w:r>
        <w:rPr>
          <w:rFonts w:ascii="Times New Roman" w:hAnsi="Times New Roman" w:cs="Times New Roman" w:eastAsia="Times New Roman"/>
          <w:sz w:val="11"/>
          <w:szCs w:val="11"/>
          <w:color w:val="747474"/>
          <w:spacing w:val="-10"/>
          <w:w w:val="62"/>
          <w:position w:val="-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74747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74747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1"/>
          <w:szCs w:val="11"/>
          <w:color w:val="858789"/>
          <w:spacing w:val="-18"/>
          <w:w w:val="128"/>
          <w:i/>
          <w:position w:val="-2"/>
        </w:rPr>
        <w:t>:</w:t>
      </w:r>
      <w:r>
        <w:rPr>
          <w:rFonts w:ascii="Times New Roman" w:hAnsi="Times New Roman" w:cs="Times New Roman" w:eastAsia="Times New Roman"/>
          <w:sz w:val="11"/>
          <w:szCs w:val="11"/>
          <w:color w:val="A1A1A1"/>
          <w:spacing w:val="0"/>
          <w:w w:val="202"/>
          <w:i/>
          <w:position w:val="-2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A1A1A1"/>
          <w:spacing w:val="0"/>
          <w:w w:val="100"/>
          <w:i/>
          <w:position w:val="-2"/>
        </w:rPr>
        <w:t>   </w:t>
      </w:r>
      <w:r>
        <w:rPr>
          <w:rFonts w:ascii="Times New Roman" w:hAnsi="Times New Roman" w:cs="Times New Roman" w:eastAsia="Times New Roman"/>
          <w:sz w:val="11"/>
          <w:szCs w:val="11"/>
          <w:color w:val="A1A1A1"/>
          <w:spacing w:val="7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8C99B3"/>
          <w:spacing w:val="0"/>
          <w:w w:val="600"/>
          <w:position w:val="-2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42" w:lineRule="exact"/>
        <w:ind w:left="3941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pict>
          <v:group style="position:absolute;margin-left:498.426514pt;margin-top:-2.243501pt;width:.1pt;height:11.596192pt;mso-position-horizontal-relative:page;mso-position-vertical-relative:paragraph;z-index:-17052" coordorigin="9969,-45" coordsize="2,232">
            <v:shape style="position:absolute;left:9969;top:-45;width:2;height:232" coordorigin="9969,-45" coordsize="0,232" path="m9969,-45l9969,187,9969,-45xe" filled="t" fillcolor="#EB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507.33844pt;margin-top:4.635602pt;width:.1pt;height:8.750245pt;mso-position-horizontal-relative:page;mso-position-vertical-relative:paragraph;z-index:-17051" coordorigin="10147,93" coordsize="2,175">
            <v:shape style="position:absolute;left:10147;top:93;width:2;height:175" coordorigin="10147,93" coordsize="0,175" path="m10147,268l10147,93e" filled="f" stroked="t" strokeweight="2.937835pt" strokecolor="#EB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7"/>
          <w:szCs w:val="17"/>
          <w:color w:val="858789"/>
          <w:spacing w:val="0"/>
          <w:w w:val="81"/>
          <w:i/>
          <w:position w:val="-2"/>
        </w:rPr>
        <w:t>l.t</w:t>
      </w:r>
      <w:r>
        <w:rPr>
          <w:rFonts w:ascii="Arial" w:hAnsi="Arial" w:cs="Arial" w:eastAsia="Arial"/>
          <w:sz w:val="17"/>
          <w:szCs w:val="17"/>
          <w:color w:val="858789"/>
          <w:spacing w:val="0"/>
          <w:w w:val="81"/>
          <w:i/>
          <w:position w:val="-2"/>
        </w:rPr>
        <w:t>    </w:t>
      </w:r>
      <w:r>
        <w:rPr>
          <w:rFonts w:ascii="Arial" w:hAnsi="Arial" w:cs="Arial" w:eastAsia="Arial"/>
          <w:sz w:val="17"/>
          <w:szCs w:val="17"/>
          <w:color w:val="858789"/>
          <w:spacing w:val="3"/>
          <w:w w:val="81"/>
          <w:i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39"/>
          <w:position w:val="-2"/>
        </w:rPr>
        <w:t>-·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39"/>
          <w:position w:val="-2"/>
        </w:rPr>
        <w:t>  </w:t>
      </w:r>
      <w:r>
        <w:rPr>
          <w:rFonts w:ascii="Arial" w:hAnsi="Arial" w:cs="Arial" w:eastAsia="Arial"/>
          <w:sz w:val="17"/>
          <w:szCs w:val="17"/>
          <w:color w:val="2D2D2D"/>
          <w:spacing w:val="13"/>
          <w:w w:val="39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62"/>
          <w:position w:val="-2"/>
        </w:rPr>
        <w:t>,.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62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2D2D2D"/>
          <w:spacing w:val="5"/>
          <w:w w:val="62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62"/>
          <w:position w:val="-2"/>
        </w:rPr>
        <w:t>(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62"/>
          <w:position w:val="-2"/>
        </w:rPr>
        <w:t>.,</w:t>
      </w:r>
      <w:r>
        <w:rPr>
          <w:rFonts w:ascii="Arial" w:hAnsi="Arial" w:cs="Arial" w:eastAsia="Arial"/>
          <w:sz w:val="17"/>
          <w:szCs w:val="17"/>
          <w:color w:val="2D2D2D"/>
          <w:spacing w:val="15"/>
          <w:w w:val="62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2D2D2D"/>
          <w:spacing w:val="-8"/>
          <w:w w:val="109"/>
          <w:position w:val="-2"/>
        </w:rPr>
        <w:t>{</w:t>
      </w:r>
      <w:r>
        <w:rPr>
          <w:rFonts w:ascii="Arial" w:hAnsi="Arial" w:cs="Arial" w:eastAsia="Arial"/>
          <w:sz w:val="17"/>
          <w:szCs w:val="17"/>
          <w:color w:val="B1B1B1"/>
          <w:spacing w:val="0"/>
          <w:w w:val="49"/>
          <w:position w:val="-2"/>
        </w:rPr>
        <w:t>"'</w:t>
      </w:r>
      <w:r>
        <w:rPr>
          <w:rFonts w:ascii="Arial" w:hAnsi="Arial" w:cs="Arial" w:eastAsia="Arial"/>
          <w:sz w:val="17"/>
          <w:szCs w:val="17"/>
          <w:color w:val="B1B1B1"/>
          <w:spacing w:val="14"/>
          <w:w w:val="10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37"/>
          <w:position w:val="-2"/>
        </w:rPr>
        <w:t>-'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17" w:lineRule="exact"/>
        <w:ind w:left="3871" w:right="-20"/>
        <w:jc w:val="left"/>
        <w:tabs>
          <w:tab w:pos="480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v:group style="position:absolute;margin-left:475.876007pt;margin-top:5.917521pt;width:.1pt;height:5.384766pt;mso-position-horizontal-relative:page;mso-position-vertical-relative:paragraph;z-index:-17050" coordorigin="9518,118" coordsize="2,108">
            <v:shape style="position:absolute;left:9518;top:118;width:2;height:108" coordorigin="9518,118" coordsize="0,108" path="m9518,118l9518,226,9518,118xe" filled="t" fillcolor="#EB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96.46402pt;margin-top:5.981974pt;width:4.8032pt;height:5.320313pt;mso-position-horizontal-relative:page;mso-position-vertical-relative:paragraph;z-index:-17049" coordorigin="9929,120" coordsize="96,106">
            <v:shape style="position:absolute;left:9929;top:120;width:96;height:106" coordorigin="9929,120" coordsize="96,106" path="m9929,120l10025,120,10025,226,9929,226,9929,120e" filled="t" fillcolor="#EBED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0"/>
          <w:szCs w:val="10"/>
          <w:color w:val="858789"/>
          <w:spacing w:val="0"/>
          <w:w w:val="123"/>
          <w:position w:val="1"/>
        </w:rPr>
        <w:t>"=?&lt;.</w:t>
      </w:r>
      <w:r>
        <w:rPr>
          <w:rFonts w:ascii="Times New Roman" w:hAnsi="Times New Roman" w:cs="Times New Roman" w:eastAsia="Times New Roman"/>
          <w:sz w:val="10"/>
          <w:szCs w:val="10"/>
          <w:color w:val="858789"/>
          <w:spacing w:val="0"/>
          <w:w w:val="123"/>
          <w:position w:val="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58789"/>
          <w:spacing w:val="6"/>
          <w:w w:val="123"/>
          <w:position w:val="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0"/>
          <w:w w:val="47"/>
          <w:position w:val="1"/>
        </w:rPr>
        <w:t>1.:</w:t>
      </w:r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0"/>
          <w:w w:val="47"/>
          <w:position w:val="1"/>
        </w:rPr>
        <w:t>    </w:t>
      </w:r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7"/>
          <w:w w:val="47"/>
          <w:position w:val="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2D2D2D"/>
          <w:spacing w:val="0"/>
          <w:w w:val="79"/>
          <w:position w:val="1"/>
        </w:rPr>
        <w:t>!.:'</w:t>
      </w:r>
      <w:r>
        <w:rPr>
          <w:rFonts w:ascii="Times New Roman" w:hAnsi="Times New Roman" w:cs="Times New Roman" w:eastAsia="Times New Roman"/>
          <w:sz w:val="9"/>
          <w:szCs w:val="9"/>
          <w:color w:val="2D2D2D"/>
          <w:spacing w:val="0"/>
          <w:w w:val="79"/>
          <w:position w:val="1"/>
        </w:rPr>
        <w:t>•·'</w:t>
      </w:r>
      <w:r>
        <w:rPr>
          <w:rFonts w:ascii="Times New Roman" w:hAnsi="Times New Roman" w:cs="Times New Roman" w:eastAsia="Times New Roman"/>
          <w:sz w:val="9"/>
          <w:szCs w:val="9"/>
          <w:color w:val="2D2D2D"/>
          <w:spacing w:val="-17"/>
          <w:w w:val="79"/>
          <w:position w:val="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3"/>
          <w:szCs w:val="13"/>
          <w:color w:val="A1A1A1"/>
          <w:spacing w:val="0"/>
          <w:w w:val="100"/>
          <w:position w:val="1"/>
        </w:rPr>
        <w:t>e.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right="-20"/>
        <w:jc w:val="left"/>
        <w:tabs>
          <w:tab w:pos="4120" w:val="left"/>
          <w:tab w:pos="448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  <w:position w:val="-10"/>
        </w:rPr>
        <w:t>AdemCEYHAN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8"/>
          <w:szCs w:val="8"/>
          <w:color w:val="858789"/>
          <w:spacing w:val="0"/>
          <w:w w:val="100"/>
          <w:position w:val="0"/>
        </w:rPr>
        <w:t>.....</w:t>
      </w:r>
      <w:r>
        <w:rPr>
          <w:rFonts w:ascii="Times New Roman" w:hAnsi="Times New Roman" w:cs="Times New Roman" w:eastAsia="Times New Roman"/>
          <w:sz w:val="8"/>
          <w:szCs w:val="8"/>
          <w:color w:val="85878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85878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8"/>
          <w:szCs w:val="8"/>
          <w:color w:val="858789"/>
          <w:spacing w:val="0"/>
          <w:w w:val="76"/>
          <w:i/>
          <w:position w:val="0"/>
        </w:rPr>
        <w:t>.Jo</w:t>
      </w:r>
      <w:r>
        <w:rPr>
          <w:rFonts w:ascii="Times New Roman" w:hAnsi="Times New Roman" w:cs="Times New Roman" w:eastAsia="Times New Roman"/>
          <w:sz w:val="8"/>
          <w:szCs w:val="8"/>
          <w:color w:val="858789"/>
          <w:spacing w:val="0"/>
          <w:w w:val="76"/>
          <w:i/>
          <w:position w:val="0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858789"/>
          <w:spacing w:val="0"/>
          <w:w w:val="76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858789"/>
          <w:spacing w:val="1"/>
          <w:w w:val="76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B1B1B1"/>
          <w:spacing w:val="0"/>
          <w:w w:val="189"/>
          <w:i/>
          <w:position w:val="0"/>
        </w:rPr>
        <w:t>"'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2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120"/>
          <w:cols w:num="3" w:equalWidth="0">
            <w:col w:w="512" w:space="1710"/>
            <w:col w:w="2118" w:space="618"/>
            <w:col w:w="6482"/>
          </w:cols>
        </w:sectPr>
      </w:pPr>
      <w:rPr/>
    </w:p>
    <w:p>
      <w:pPr>
        <w:spacing w:before="50" w:after="0" w:line="223" w:lineRule="auto"/>
        <w:ind w:left="589" w:right="-148" w:firstLine="-79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5"/>
          <w:szCs w:val="85"/>
          <w:color w:val="2A2A2A"/>
          <w:spacing w:val="-426"/>
          <w:w w:val="180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21"/>
          <w:position w:val="0"/>
        </w:rPr>
        <w:t>IZMIR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21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1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1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13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57" w:right="4705" w:firstLine="-10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0"/>
          <w:w w:val="104"/>
        </w:rPr>
        <w:t>G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303"/>
        </w:rPr>
        <w:t>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4" w:lineRule="exact"/>
        <w:ind w:left="7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80" w:bottom="280" w:left="360" w:right="260"/>
          <w:cols w:num="2" w:equalWidth="0">
            <w:col w:w="1601" w:space="1789"/>
            <w:col w:w="7910"/>
          </w:cols>
        </w:sectPr>
      </w:pPr>
      <w:rPr/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35" w:after="0" w:line="262" w:lineRule="auto"/>
        <w:ind w:left="115" w:right="3421" w:firstLine="-9"/>
        <w:jc w:val="left"/>
        <w:tabs>
          <w:tab w:pos="1460" w:val="left"/>
          <w:tab w:pos="3040" w:val="left"/>
          <w:tab w:pos="4420" w:val="left"/>
          <w:tab w:pos="5420" w:val="left"/>
          <w:tab w:pos="7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QJcıyTarihi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9"/>
        </w:rPr>
        <w:t>:06.05.2017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4"/>
        </w:rPr>
        <w:t>!Bi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00:02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7"/>
        </w:rPr>
        <w:t>tr'e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9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"/>
          <w:w w:val="105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-12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2779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:Mima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Sina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Mesle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Lisesi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5"/>
        </w:rPr>
        <w:t>karşJsı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Tura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Metal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-1"/>
          <w:w w:val="137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8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1"/>
        </w:rPr>
        <w:t>:Mima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Sina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Mesle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Lisesi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karşısı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Tura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Metal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10"/>
          <w:w w:val="10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19" w:right="-20"/>
        <w:jc w:val="left"/>
        <w:tabs>
          <w:tab w:pos="1460" w:val="left"/>
          <w:tab w:pos="4140" w:val="left"/>
          <w:tab w:pos="548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Hurd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</w:rPr>
        <w:t>:Dikkatsizlik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7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7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179" w:lineRule="exact"/>
        <w:ind w:left="105" w:right="-20"/>
        <w:jc w:val="left"/>
        <w:tabs>
          <w:tab w:pos="354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Is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-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14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60"/>
        </w:sectPr>
      </w:pPr>
      <w:rPr/>
    </w:p>
    <w:p>
      <w:pPr>
        <w:spacing w:before="0" w:after="0" w:line="83" w:lineRule="exact"/>
        <w:ind w:right="-20"/>
        <w:jc w:val="right"/>
        <w:tabs>
          <w:tab w:pos="580" w:val="left"/>
          <w:tab w:pos="1100" w:val="left"/>
        </w:tabs>
        <w:rPr>
          <w:rFonts w:ascii="Arial" w:hAnsi="Arial" w:cs="Arial" w:eastAsia="Arial"/>
          <w:sz w:val="57"/>
          <w:szCs w:val="57"/>
        </w:rPr>
      </w:pPr>
      <w:rPr/>
      <w:r>
        <w:rPr>
          <w:rFonts w:ascii="Arial" w:hAnsi="Arial" w:cs="Arial" w:eastAsia="Arial"/>
          <w:sz w:val="11"/>
          <w:szCs w:val="11"/>
          <w:color w:val="4F4F4F"/>
          <w:w w:val="55"/>
          <w:b/>
          <w:bCs/>
          <w:position w:val="-40"/>
        </w:rPr>
        <w:t>1</w:t>
      </w:r>
      <w:r>
        <w:rPr>
          <w:rFonts w:ascii="Arial" w:hAnsi="Arial" w:cs="Arial" w:eastAsia="Arial"/>
          <w:sz w:val="11"/>
          <w:szCs w:val="11"/>
          <w:color w:val="4F4F4F"/>
          <w:w w:val="100"/>
          <w:b/>
          <w:bCs/>
          <w:position w:val="-40"/>
        </w:rPr>
        <w:tab/>
      </w:r>
      <w:r>
        <w:rPr>
          <w:rFonts w:ascii="Arial" w:hAnsi="Arial" w:cs="Arial" w:eastAsia="Arial"/>
          <w:sz w:val="11"/>
          <w:szCs w:val="11"/>
          <w:color w:val="4F4F4F"/>
          <w:w w:val="100"/>
          <w:b/>
          <w:bCs/>
          <w:position w:val="-40"/>
        </w:rPr>
      </w:r>
      <w:r>
        <w:rPr>
          <w:rFonts w:ascii="Times New Roman" w:hAnsi="Times New Roman" w:cs="Times New Roman" w:eastAsia="Times New Roman"/>
          <w:sz w:val="14"/>
          <w:szCs w:val="14"/>
          <w:color w:val="3B3B3B"/>
          <w:w w:val="52"/>
          <w:position w:val="-40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3B3B3B"/>
          <w:w w:val="100"/>
          <w:position w:val="-4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B3B3B"/>
          <w:w w:val="100"/>
          <w:position w:val="-40"/>
        </w:rPr>
      </w:r>
      <w:r>
        <w:rPr>
          <w:rFonts w:ascii="Times New Roman" w:hAnsi="Times New Roman" w:cs="Times New Roman" w:eastAsia="Times New Roman"/>
          <w:sz w:val="10"/>
          <w:szCs w:val="10"/>
          <w:color w:val="B3B3B3"/>
          <w:spacing w:val="0"/>
          <w:w w:val="54"/>
          <w:position w:val="-40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B3B3B3"/>
          <w:spacing w:val="0"/>
          <w:w w:val="54"/>
          <w:position w:val="-40"/>
        </w:rPr>
        <w:t>           </w:t>
      </w:r>
      <w:r>
        <w:rPr>
          <w:rFonts w:ascii="Times New Roman" w:hAnsi="Times New Roman" w:cs="Times New Roman" w:eastAsia="Times New Roman"/>
          <w:sz w:val="10"/>
          <w:szCs w:val="10"/>
          <w:color w:val="B3B3B3"/>
          <w:spacing w:val="6"/>
          <w:w w:val="54"/>
          <w:position w:val="-40"/>
        </w:rPr>
        <w:t> </w:t>
      </w:r>
      <w:r>
        <w:rPr>
          <w:rFonts w:ascii="Arial" w:hAnsi="Arial" w:cs="Arial" w:eastAsia="Arial"/>
          <w:sz w:val="57"/>
          <w:szCs w:val="57"/>
          <w:color w:val="B3B3B3"/>
          <w:spacing w:val="0"/>
          <w:w w:val="210"/>
          <w:position w:val="-40"/>
        </w:rPr>
        <w:t>·ı</w:t>
      </w:r>
      <w:r>
        <w:rPr>
          <w:rFonts w:ascii="Arial" w:hAnsi="Arial" w:cs="Arial" w:eastAsia="Arial"/>
          <w:sz w:val="57"/>
          <w:szCs w:val="57"/>
          <w:color w:val="000000"/>
          <w:spacing w:val="0"/>
          <w:w w:val="100"/>
          <w:position w:val="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01" w:lineRule="atLeas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:00:15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60"/>
          <w:cols w:num="2" w:equalWidth="0">
            <w:col w:w="6383" w:space="253"/>
            <w:col w:w="4664"/>
          </w:cols>
        </w:sectPr>
      </w:pPr>
      <w:rPr/>
    </w:p>
    <w:p>
      <w:pPr>
        <w:spacing w:before="77" w:after="0" w:line="240" w:lineRule="auto"/>
        <w:ind w:left="11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6" w:lineRule="atLeast"/>
        <w:ind w:left="150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666767"/>
          <w:spacing w:val="0"/>
          <w:w w:val="94"/>
        </w:rPr>
        <w:t>et</w:t>
      </w:r>
      <w:r>
        <w:rPr>
          <w:rFonts w:ascii="Times New Roman" w:hAnsi="Times New Roman" w:cs="Times New Roman" w:eastAsia="Times New Roman"/>
          <w:sz w:val="18"/>
          <w:szCs w:val="18"/>
          <w:color w:val="666767"/>
          <w:spacing w:val="2"/>
          <w:w w:val="94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66767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66767"/>
          <w:spacing w:val="8"/>
          <w:w w:val="9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6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lik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8"/>
        </w:rPr>
        <w:t>Di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2"/>
          <w:w w:val="99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-10"/>
          <w:w w:val="36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999999"/>
          <w:spacing w:val="-10"/>
          <w:w w:val="5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73"/>
          <w:w w:val="101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999999"/>
          <w:spacing w:val="0"/>
          <w:w w:val="50"/>
        </w:rPr>
        <w:t>::.</w:t>
      </w:r>
      <w:r>
        <w:rPr>
          <w:rFonts w:ascii="Times New Roman" w:hAnsi="Times New Roman" w:cs="Times New Roman" w:eastAsia="Times New Roman"/>
          <w:sz w:val="18"/>
          <w:szCs w:val="18"/>
          <w:color w:val="999999"/>
          <w:spacing w:val="-37"/>
          <w:w w:val="50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43"/>
          <w:w w:val="10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B3B3B3"/>
          <w:spacing w:val="0"/>
          <w:w w:val="131"/>
        </w:rPr>
        <w:t>'-</w:t>
      </w:r>
      <w:r>
        <w:rPr>
          <w:rFonts w:ascii="Times New Roman" w:hAnsi="Times New Roman" w:cs="Times New Roman" w:eastAsia="Times New Roman"/>
          <w:sz w:val="18"/>
          <w:szCs w:val="18"/>
          <w:color w:val="B3B3B3"/>
          <w:spacing w:val="-8"/>
          <w:w w:val="131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45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999999"/>
          <w:spacing w:val="-19"/>
          <w:w w:val="77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B3B3B3"/>
          <w:spacing w:val="0"/>
          <w:w w:val="419"/>
        </w:rPr>
        <w:t>------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40" w:lineRule="auto"/>
        <w:ind w:left="4285" w:right="477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5"/>
        </w:rPr>
        <w:t>x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7" w:after="0" w:line="240" w:lineRule="auto"/>
        <w:ind w:left="64" w:right="-20"/>
        <w:jc w:val="left"/>
        <w:tabs>
          <w:tab w:pos="3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4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54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:Tura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Metal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Dönüşüm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B3B3B3"/>
          <w:spacing w:val="0"/>
          <w:w w:val="3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B3B3B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Kendisi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8" w:after="0" w:line="214" w:lineRule="exact"/>
        <w:ind w:right="-20"/>
        <w:jc w:val="left"/>
        <w:tabs>
          <w:tab w:pos="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\ıniri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S.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Hilmi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  <w:position w:val="-1"/>
        </w:rPr>
        <w:t>DiLEK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60"/>
          <w:cols w:num="2" w:equalWidth="0">
            <w:col w:w="1182" w:space="860"/>
            <w:col w:w="9258"/>
          </w:cols>
        </w:sectPr>
      </w:pPr>
      <w:rPr/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0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right="-69"/>
        <w:jc w:val="left"/>
        <w:tabs>
          <w:tab w:pos="2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8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82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277"/>
        </w:rPr>
        <w:t>I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ICıkı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00:03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7"/>
          <w:position w:val="-1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Van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Saati:00:07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60"/>
          <w:cols w:num="3" w:equalWidth="0">
            <w:col w:w="588" w:space="1463"/>
            <w:col w:w="4009" w:space="1431"/>
            <w:col w:w="3809"/>
          </w:cols>
        </w:sectPr>
      </w:pPr>
      <w:rPr/>
    </w:p>
    <w:p>
      <w:pPr>
        <w:spacing w:before="8" w:after="0" w:line="240" w:lineRule="auto"/>
        <w:ind w:left="115" w:right="-20"/>
        <w:jc w:val="left"/>
        <w:tabs>
          <w:tab w:pos="4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0"/>
          <w:w w:val="79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65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2"/>
          <w:position w:val="0"/>
        </w:rPr>
        <w:t>ektri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3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583" w:right="447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4575" w:right="412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360" w:right="260"/>
        </w:sectPr>
      </w:pPr>
      <w:rPr/>
    </w:p>
    <w:p>
      <w:pPr>
        <w:spacing w:before="24" w:after="0" w:line="240" w:lineRule="auto"/>
        <w:ind w:left="2061" w:right="-69"/>
        <w:jc w:val="left"/>
        <w:tabs>
          <w:tab w:pos="3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15" w:right="-20"/>
        <w:jc w:val="left"/>
        <w:tabs>
          <w:tab w:pos="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8"/>
        </w:rPr>
        <w:t>ımcı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GitmişseÇıkı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00:05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4" w:lineRule="exact"/>
        <w:ind w:left="20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-1"/>
        </w:rPr>
        <w:t>Saati:Ol:15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tabs>
          <w:tab w:pos="29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0"/>
        </w:rPr>
        <w:t>IA.raç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5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"/>
          <w:w w:val="100"/>
        </w:rPr>
        <w:t>: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1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1"/>
        </w:rPr>
        <w:t>4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60"/>
          <w:cols w:num="2" w:equalWidth="0">
            <w:col w:w="3629" w:space="957"/>
            <w:col w:w="6714"/>
          </w:cols>
        </w:sectPr>
      </w:pPr>
      <w:rPr/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tabs>
          <w:tab w:pos="2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w w:val="81"/>
        </w:rPr>
        <w:t>jr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82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268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73"/>
          <w:w w:val="26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106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Sarnet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MUTLU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göıüldü.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60"/>
          <w:cols w:num="2" w:equalWidth="0">
            <w:col w:w="1542" w:space="500"/>
            <w:col w:w="9258"/>
          </w:cols>
        </w:sectPr>
      </w:pPr>
      <w:rPr/>
    </w:p>
    <w:p>
      <w:pPr>
        <w:spacing w:before="24" w:after="0" w:line="240" w:lineRule="auto"/>
        <w:ind w:left="10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173" w:lineRule="exact"/>
        <w:ind w:left="-34" w:right="1063"/>
        <w:jc w:val="center"/>
        <w:tabs>
          <w:tab w:pos="1860" w:val="left"/>
          <w:tab w:pos="3440" w:val="left"/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6"/>
          <w:position w:val="-4"/>
        </w:rPr>
        <w:t>!Su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4"/>
          <w:w w:val="86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m3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5"/>
          <w:position w:val="-4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4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IC0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03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93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9" w:lineRule="exact"/>
        <w:ind w:left="808" w:right="1764"/>
        <w:jc w:val="center"/>
        <w:tabs>
          <w:tab w:pos="1860" w:val="left"/>
          <w:tab w:pos="3420" w:val="left"/>
          <w:tab w:pos="474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</w:r>
      <w:r>
        <w:rPr>
          <w:rFonts w:ascii="Arial" w:hAnsi="Arial" w:cs="Arial" w:eastAsia="Arial"/>
          <w:sz w:val="26"/>
          <w:szCs w:val="26"/>
          <w:color w:val="666767"/>
          <w:spacing w:val="0"/>
          <w:w w:val="52"/>
          <w:b/>
          <w:bCs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666767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666767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41"/>
          <w:szCs w:val="41"/>
          <w:color w:val="3B3B3B"/>
          <w:spacing w:val="0"/>
          <w:w w:val="52"/>
          <w:position w:val="-2"/>
        </w:rPr>
        <w:t>ı</w:t>
      </w:r>
      <w:r>
        <w:rPr>
          <w:rFonts w:ascii="Arial" w:hAnsi="Arial" w:cs="Arial" w:eastAsia="Arial"/>
          <w:sz w:val="41"/>
          <w:szCs w:val="41"/>
          <w:color w:val="3B3B3B"/>
          <w:spacing w:val="-44"/>
          <w:w w:val="52"/>
          <w:position w:val="-2"/>
        </w:rPr>
        <w:t> </w:t>
      </w:r>
      <w:r>
        <w:rPr>
          <w:rFonts w:ascii="Arial" w:hAnsi="Arial" w:cs="Arial" w:eastAsia="Arial"/>
          <w:sz w:val="41"/>
          <w:szCs w:val="41"/>
          <w:color w:val="3B3B3B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1"/>
          <w:szCs w:val="41"/>
          <w:color w:val="3B3B3B"/>
          <w:spacing w:val="0"/>
          <w:w w:val="52"/>
          <w:position w:val="-2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360" w:right="260"/>
          <w:cols w:num="3" w:equalWidth="0">
            <w:col w:w="1353" w:space="1196"/>
            <w:col w:w="1296" w:space="740"/>
            <w:col w:w="6715"/>
          </w:cols>
        </w:sectPr>
      </w:pPr>
      <w:rPr/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Söndüıme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4" w:lineRule="exact"/>
        <w:ind w:left="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atıl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durumdaki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hurd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metalle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yanmıştı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1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Zarar-ziya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39" w:lineRule="auto"/>
        <w:ind w:right="61" w:firstLine="1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başlangıcının;zemi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üzerindeki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atölyesiııi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giriş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46"/>
        </w:rPr>
        <w:t>ör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4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4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karşı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tarafta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atölyeni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arka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metal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burdalarda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5"/>
        </w:rPr>
        <w:t>raştııma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3"/>
          <w:w w:val="1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izmaritinin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cıkını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8"/>
        </w:rPr>
        <w:t>varılmıştı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99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0"/>
          <w:w w:val="14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60"/>
          <w:cols w:num="2" w:equalWidth="0">
            <w:col w:w="1820" w:space="222"/>
            <w:col w:w="925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60"/>
        </w:sectPr>
      </w:pPr>
      <w:rPr/>
    </w:p>
    <w:p>
      <w:pPr>
        <w:spacing w:before="35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62" w:lineRule="auto"/>
        <w:ind w:left="115" w:right="-53" w:firstLine="28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</w:rPr>
        <w:t>Kay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festim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dildiği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4" w:after="0" w:line="240" w:lineRule="auto"/>
        <w:ind w:left="59" w:right="-20"/>
        <w:jc w:val="left"/>
        <w:tabs>
          <w:tab w:pos="4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24"/>
          <w:position w:val="1"/>
        </w:rPr>
        <w:t>irketiıı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3"/>
          <w:w w:val="12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1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B3B3B3"/>
          <w:spacing w:val="0"/>
          <w:w w:val="46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B3B3B3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5"/>
          <w:position w:val="0"/>
        </w:rPr>
        <w:t>[Bedel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9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tabs>
          <w:tab w:pos="3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lfarih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9"/>
          <w:position w:val="-1"/>
        </w:rPr>
        <w:t>:0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30"/>
          <w:position w:val="-1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93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7"/>
          <w:position w:val="-1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!Saati: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-1"/>
        </w:rPr>
        <w:t>01:15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60"/>
          <w:cols w:num="2" w:equalWidth="0">
            <w:col w:w="1563" w:space="479"/>
            <w:col w:w="9258"/>
          </w:cols>
        </w:sectPr>
      </w:pPr>
      <w:rPr/>
    </w:p>
    <w:p>
      <w:pPr>
        <w:spacing w:before="0" w:after="0" w:line="224" w:lineRule="exact"/>
        <w:ind w:left="200" w:right="-20"/>
        <w:jc w:val="left"/>
        <w:tabs>
          <w:tab w:pos="920" w:val="left"/>
          <w:tab w:pos="1420" w:val="left"/>
          <w:tab w:pos="8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3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9"/>
        </w:rPr>
        <w:t>Çamdibigrubu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9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3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31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67" w:lineRule="exact"/>
        <w:ind w:right="1378"/>
        <w:jc w:val="righ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2A2A2A"/>
          <w:spacing w:val="0"/>
          <w:w w:val="54"/>
          <w:b/>
          <w:bCs/>
          <w:position w:val="-5"/>
        </w:rPr>
        <w:t>1</w:t>
      </w:r>
      <w:r>
        <w:rPr>
          <w:rFonts w:ascii="Arial" w:hAnsi="Arial" w:cs="Arial" w:eastAsia="Arial"/>
          <w:sz w:val="28"/>
          <w:szCs w:val="28"/>
          <w:color w:val="2A2A2A"/>
          <w:spacing w:val="36"/>
          <w:w w:val="54"/>
          <w:b/>
          <w:bCs/>
          <w:position w:val="-5"/>
        </w:rPr>
        <w:t> </w:t>
      </w:r>
      <w:r>
        <w:rPr>
          <w:rFonts w:ascii="Arial" w:hAnsi="Arial" w:cs="Arial" w:eastAsia="Arial"/>
          <w:sz w:val="28"/>
          <w:szCs w:val="28"/>
          <w:color w:val="3B3B3B"/>
          <w:spacing w:val="0"/>
          <w:w w:val="54"/>
          <w:b/>
          <w:bCs/>
          <w:position w:val="-5"/>
        </w:rPr>
        <w:t>7</w:t>
      </w:r>
      <w:r>
        <w:rPr>
          <w:rFonts w:ascii="Arial" w:hAnsi="Arial" w:cs="Arial" w:eastAsia="Arial"/>
          <w:sz w:val="28"/>
          <w:szCs w:val="28"/>
          <w:color w:val="3B3B3B"/>
          <w:spacing w:val="39"/>
          <w:w w:val="54"/>
          <w:b/>
          <w:bCs/>
          <w:position w:val="-5"/>
        </w:rPr>
        <w:t> </w:t>
      </w:r>
      <w:r>
        <w:rPr>
          <w:rFonts w:ascii="Arial" w:hAnsi="Arial" w:cs="Arial" w:eastAsia="Arial"/>
          <w:sz w:val="24"/>
          <w:szCs w:val="24"/>
          <w:color w:val="3B3B3B"/>
          <w:spacing w:val="0"/>
          <w:w w:val="54"/>
          <w:b/>
          <w:bCs/>
          <w:position w:val="-5"/>
        </w:rPr>
        <w:t>MaYıs</w:t>
      </w:r>
      <w:r>
        <w:rPr>
          <w:rFonts w:ascii="Arial" w:hAnsi="Arial" w:cs="Arial" w:eastAsia="Arial"/>
          <w:sz w:val="24"/>
          <w:szCs w:val="24"/>
          <w:color w:val="3B3B3B"/>
          <w:spacing w:val="10"/>
          <w:w w:val="54"/>
          <w:b/>
          <w:bCs/>
          <w:position w:val="-5"/>
        </w:rPr>
        <w:t> </w:t>
      </w:r>
      <w:r>
        <w:rPr>
          <w:rFonts w:ascii="Arial" w:hAnsi="Arial" w:cs="Arial" w:eastAsia="Arial"/>
          <w:sz w:val="28"/>
          <w:szCs w:val="28"/>
          <w:color w:val="2A2A2A"/>
          <w:spacing w:val="0"/>
          <w:w w:val="57"/>
          <w:b/>
          <w:bCs/>
          <w:position w:val="-5"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360" w:right="260"/>
        </w:sectPr>
      </w:pPr>
      <w:rPr/>
    </w:p>
    <w:p>
      <w:pPr>
        <w:spacing w:before="0" w:after="0" w:line="199" w:lineRule="exact"/>
        <w:ind w:left="2198" w:right="-69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right="324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93" w:lineRule="exact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F4F4F"/>
          <w:spacing w:val="0"/>
          <w:w w:val="100"/>
          <w:i/>
          <w:position w:val="-2"/>
        </w:rPr>
        <w:t>1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100"/>
          <w:i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4F4F4F"/>
          <w:spacing w:val="40"/>
          <w:w w:val="100"/>
          <w:i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666767"/>
          <w:spacing w:val="0"/>
          <w:w w:val="91"/>
          <w:i/>
          <w:position w:val="-2"/>
        </w:rPr>
        <w:t>1</w:t>
      </w:r>
      <w:r>
        <w:rPr>
          <w:rFonts w:ascii="Arial" w:hAnsi="Arial" w:cs="Arial" w:eastAsia="Arial"/>
          <w:sz w:val="19"/>
          <w:szCs w:val="19"/>
          <w:color w:val="666767"/>
          <w:spacing w:val="-23"/>
          <w:w w:val="100"/>
          <w:i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i/>
          <w:position w:val="-2"/>
        </w:rPr>
        <w:t>2017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60"/>
          <w:cols w:num="2" w:equalWidth="0">
            <w:col w:w="6194" w:space="2607"/>
            <w:col w:w="2499"/>
          </w:cols>
        </w:sectPr>
      </w:pPr>
      <w:rPr/>
    </w:p>
    <w:p>
      <w:pPr>
        <w:spacing w:before="0" w:after="0" w:line="307" w:lineRule="exact"/>
        <w:ind w:left="3352" w:right="2458"/>
        <w:jc w:val="center"/>
        <w:rPr>
          <w:rFonts w:ascii="Arial" w:hAnsi="Arial" w:cs="Arial" w:eastAsia="Arial"/>
          <w:sz w:val="30"/>
          <w:szCs w:val="30"/>
        </w:rPr>
      </w:pPr>
      <w:rPr/>
      <w:r>
        <w:rPr/>
        <w:pict>
          <v:shape style="position:absolute;margin-left:29.76pt;margin-top:-6.442852pt;width:11.52pt;height:33.599998pt;mso-position-horizontal-relative:page;mso-position-vertical-relative:paragraph;z-index:-17044" type="#_x0000_t75">
            <v:imagedata r:id="rId30" o:title=""/>
          </v:shape>
        </w:pict>
      </w:r>
      <w:r>
        <w:rPr>
          <w:rFonts w:ascii="Arial" w:hAnsi="Arial" w:cs="Arial" w:eastAsia="Arial"/>
          <w:sz w:val="30"/>
          <w:szCs w:val="30"/>
          <w:color w:val="3D4679"/>
          <w:spacing w:val="0"/>
          <w:w w:val="68"/>
          <w:b/>
          <w:bCs/>
        </w:rPr>
        <w:t>ı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spacing w:before="1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7" w:lineRule="exact"/>
        <w:ind w:right="1053"/>
        <w:jc w:val="righ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757997"/>
          <w:spacing w:val="0"/>
          <w:w w:val="120"/>
          <w:i/>
          <w:position w:val="-4"/>
        </w:rPr>
        <w:t>1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2222" w:right="-89"/>
        <w:jc w:val="left"/>
        <w:tabs>
          <w:tab w:pos="5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666767"/>
          <w:spacing w:val="-67"/>
          <w:w w:val="130"/>
          <w:position w:val="1"/>
        </w:rPr>
        <w:t>A</w:t>
      </w:r>
      <w:r>
        <w:rPr>
          <w:rFonts w:ascii="Times New Roman" w:hAnsi="Times New Roman" w:cs="Times New Roman" w:eastAsia="Times New Roman"/>
          <w:sz w:val="26"/>
          <w:szCs w:val="26"/>
          <w:color w:val="999999"/>
          <w:spacing w:val="0"/>
          <w:w w:val="80"/>
          <w:position w:val="1"/>
        </w:rPr>
        <w:t>ı</w:t>
      </w:r>
      <w:r>
        <w:rPr>
          <w:rFonts w:ascii="Times New Roman" w:hAnsi="Times New Roman" w:cs="Times New Roman" w:eastAsia="Times New Roman"/>
          <w:sz w:val="26"/>
          <w:szCs w:val="26"/>
          <w:color w:val="99999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99999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7"/>
        </w:rPr>
        <w:t>mi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-7"/>
        </w:rPr>
        <w:t>DiLEK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left="4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20.480011pt;margin-top:21.525879pt;width:144.960007pt;height:100.800003pt;mso-position-horizontal-relative:page;mso-position-vertical-relative:paragraph;z-index:-17043" type="#_x0000_t75">
            <v:imagedata r:id="rId31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60"/>
          <w:cols w:num="2" w:equalWidth="0">
            <w:col w:w="5973" w:space="2077"/>
            <w:col w:w="3250"/>
          </w:cols>
        </w:sectPr>
      </w:pPr>
      <w:rPr/>
    </w:p>
    <w:p>
      <w:pPr>
        <w:spacing w:before="0" w:after="0" w:line="214" w:lineRule="exact"/>
        <w:ind w:left="2222" w:right="-49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9"/>
          <w:szCs w:val="19"/>
          <w:color w:val="3B3B3B"/>
          <w:spacing w:val="0"/>
          <w:w w:val="113"/>
        </w:rPr>
        <w:t>Itfaiy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13"/>
        </w:rPr>
        <w:t>e</w:t>
      </w:r>
      <w:r>
        <w:rPr>
          <w:rFonts w:ascii="Arial" w:hAnsi="Arial" w:cs="Arial" w:eastAsia="Arial"/>
          <w:sz w:val="19"/>
          <w:szCs w:val="19"/>
          <w:color w:val="3B3B3B"/>
          <w:spacing w:val="1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3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3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12"/>
        </w:rPr>
        <w:t>3ö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0"/>
          <w:w w:val="100"/>
          <w:i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-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E7E7E"/>
          <w:spacing w:val="0"/>
          <w:w w:val="35"/>
          <w:i/>
        </w:rPr>
        <w:t>r::.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197" w:lineRule="exact"/>
        <w:ind w:left="2189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7"/>
        </w:rPr>
        <w:t>1.Posta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7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17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12"/>
        </w:rPr>
        <w:t>Arı::</w:t>
      </w:r>
      <w:r>
        <w:rPr>
          <w:rFonts w:ascii="Arial" w:hAnsi="Arial" w:cs="Arial" w:eastAsia="Arial"/>
          <w:sz w:val="19"/>
          <w:szCs w:val="19"/>
          <w:color w:val="3B3B3B"/>
          <w:spacing w:val="-16"/>
          <w:w w:val="112"/>
        </w:rPr>
        <w:t>,</w:t>
      </w:r>
      <w:r>
        <w:rPr>
          <w:rFonts w:ascii="Arial" w:hAnsi="Arial" w:cs="Arial" w:eastAsia="Arial"/>
          <w:sz w:val="19"/>
          <w:szCs w:val="19"/>
          <w:color w:val="666767"/>
          <w:spacing w:val="0"/>
          <w:w w:val="70"/>
        </w:rPr>
        <w:t>,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8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60"/>
          <w:cols w:num="2" w:equalWidth="0">
            <w:col w:w="4156" w:space="848"/>
            <w:col w:w="6296"/>
          </w:cols>
        </w:sectPr>
      </w:pPr>
      <w:rPr/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/>
        <w:pict>
          <v:group style="position:absolute;margin-left:21.714832pt;margin-top:23.275951pt;width:557.347380pt;height:786.055964pt;mso-position-horizontal-relative:page;mso-position-vertical-relative:page;z-index:-17042" coordorigin="434,466" coordsize="11147,15721">
            <v:group style="position:absolute;left:451;top:477;width:11083;height:2" coordorigin="451,477" coordsize="11083,2">
              <v:shape style="position:absolute;left:451;top:477;width:11083;height:2" coordorigin="451,477" coordsize="11083,0" path="m451,477l11534,477e" filled="f" stroked="t" strokeweight=".711962pt" strokecolor="#5B5B5B">
                <v:path arrowok="t"/>
              </v:shape>
            </v:group>
            <v:group style="position:absolute;left:456;top:473;width:2;height:10150" coordorigin="456,473" coordsize="2,10150">
              <v:shape style="position:absolute;left:456;top:473;width:2;height:10150" coordorigin="456,473" coordsize="0,10150" path="m456,10622l456,473e" filled="f" stroked="t" strokeweight=".711962pt" strokecolor="#606060">
                <v:path arrowok="t"/>
              </v:shape>
            </v:group>
            <v:group style="position:absolute;left:2397;top:477;width:2;height:1509" coordorigin="2397,477" coordsize="2,1509">
              <v:shape style="position:absolute;left:2397;top:477;width:2;height:1509" coordorigin="2397,477" coordsize="0,1509" path="m2397,1986l2397,477e" filled="f" stroked="t" strokeweight=".711962pt" strokecolor="#747474">
                <v:path arrowok="t"/>
              </v:shape>
            </v:group>
            <v:group style="position:absolute;left:9151;top:473;width:2;height:1518" coordorigin="9151,473" coordsize="2,1518">
              <v:shape style="position:absolute;left:9151;top:473;width:2;height:1518" coordorigin="9151,473" coordsize="0,1518" path="m9151,1991l9151,473e" filled="f" stroked="t" strokeweight=".711962pt" strokecolor="#5B5B5B">
                <v:path arrowok="t"/>
              </v:shape>
            </v:group>
            <v:group style="position:absolute;left:11534;top:473;width:2;height:3700" coordorigin="11534,473" coordsize="2,3700">
              <v:shape style="position:absolute;left:11534;top:473;width:2;height:3700" coordorigin="11534,473" coordsize="0,3700" path="m11534,4173l11534,473e" filled="f" stroked="t" strokeweight=".711962pt" strokecolor="#606060">
                <v:path arrowok="t"/>
              </v:shape>
            </v:group>
            <v:group style="position:absolute;left:451;top:1981;width:11088;height:2" coordorigin="451,1981" coordsize="11088,2">
              <v:shape style="position:absolute;left:451;top:1981;width:11088;height:2" coordorigin="451,1981" coordsize="11088,0" path="m451,1981l11539,1981e" filled="f" stroked="t" strokeweight=".711962pt" strokecolor="#646464">
                <v:path arrowok="t"/>
              </v:shape>
            </v:group>
            <v:group style="position:absolute;left:446;top:2220;width:11102;height:2" coordorigin="446,2220" coordsize="11102,2">
              <v:shape style="position:absolute;left:446;top:2220;width:11102;height:2" coordorigin="446,2220" coordsize="11102,0" path="m446,2220l11548,2220e" filled="f" stroked="t" strokeweight=".711962pt" strokecolor="#646464">
                <v:path arrowok="t"/>
              </v:shape>
            </v:group>
            <v:group style="position:absolute;left:446;top:2459;width:11097;height:2" coordorigin="446,2459" coordsize="11097,2">
              <v:shape style="position:absolute;left:446;top:2459;width:11097;height:2" coordorigin="446,2459" coordsize="11097,0" path="m446,2459l11543,2459e" filled="f" stroked="t" strokeweight=".711962pt" strokecolor="#646464">
                <v:path arrowok="t"/>
              </v:shape>
            </v:group>
            <v:group style="position:absolute;left:451;top:2697;width:11092;height:2" coordorigin="451,2697" coordsize="11092,2">
              <v:shape style="position:absolute;left:451;top:2697;width:11092;height:2" coordorigin="451,2697" coordsize="11092,0" path="m451,2697l11543,2697e" filled="f" stroked="t" strokeweight=".711962pt" strokecolor="#606060">
                <v:path arrowok="t"/>
              </v:shape>
            </v:group>
            <v:group style="position:absolute;left:451;top:2936;width:11097;height:2" coordorigin="451,2936" coordsize="11097,2">
              <v:shape style="position:absolute;left:451;top:2936;width:11097;height:2" coordorigin="451,2936" coordsize="11097,0" path="m451,2936l11548,2936e" filled="f" stroked="t" strokeweight=".711962pt" strokecolor="#606060">
                <v:path arrowok="t"/>
              </v:shape>
            </v:group>
            <v:group style="position:absolute;left:451;top:3175;width:11097;height:2" coordorigin="451,3175" coordsize="11097,2">
              <v:shape style="position:absolute;left:451;top:3175;width:11097;height:2" coordorigin="451,3175" coordsize="11097,0" path="m451,3175l11548,3175e" filled="f" stroked="t" strokeweight=".711962pt" strokecolor="#606060">
                <v:path arrowok="t"/>
              </v:shape>
            </v:group>
            <v:group style="position:absolute;left:3883;top:3170;width:2;height:773" coordorigin="3883,3170" coordsize="2,773">
              <v:shape style="position:absolute;left:3883;top:3170;width:2;height:773" coordorigin="3883,3170" coordsize="0,773" path="m3883,3943l3883,3170e" filled="f" stroked="t" strokeweight=".711962pt" strokecolor="#545454">
                <v:path arrowok="t"/>
              </v:shape>
            </v:group>
            <v:group style="position:absolute;left:8838;top:3621;width:2734;height:2" coordorigin="8838,3621" coordsize="2734,2">
              <v:shape style="position:absolute;left:8838;top:3621;width:2734;height:2" coordorigin="8838,3621" coordsize="2734,0" path="m8838,3621l11572,3621e" filled="f" stroked="t" strokeweight=".949282pt" strokecolor="#BFBFBF">
                <v:path arrowok="t"/>
              </v:shape>
            </v:group>
            <v:group style="position:absolute;left:451;top:3934;width:11097;height:2" coordorigin="451,3934" coordsize="11097,2">
              <v:shape style="position:absolute;left:451;top:3934;width:11097;height:2" coordorigin="451,3934" coordsize="11097,0" path="m451,3934l11548,3934e" filled="f" stroked="t" strokeweight=".711962pt" strokecolor="#545454">
                <v:path arrowok="t"/>
              </v:shape>
            </v:group>
            <v:group style="position:absolute;left:2397;top:3934;width:2;height:12236" coordorigin="2397,3934" coordsize="2,12236">
              <v:shape style="position:absolute;left:2397;top:3934;width:2;height:12236" coordorigin="2397,3934" coordsize="0,12236" path="m2397,16170l2397,3934e" filled="f" stroked="t" strokeweight=".711962pt" strokecolor="#545454">
                <v:path arrowok="t"/>
              </v:shape>
            </v:group>
            <v:group style="position:absolute;left:451;top:4211;width:11102;height:2" coordorigin="451,4211" coordsize="11102,2">
              <v:shape style="position:absolute;left:451;top:4211;width:11102;height:2" coordorigin="451,4211" coordsize="11102,0" path="m451,4211l11553,4211e" filled="f" stroked="t" strokeweight=".711962pt" strokecolor="#5B5B5B">
                <v:path arrowok="t"/>
              </v:shape>
            </v:group>
            <v:group style="position:absolute;left:11546;top:473;width:2;height:15688" coordorigin="11546,473" coordsize="2,15688">
              <v:shape style="position:absolute;left:11546;top:473;width:2;height:15688" coordorigin="11546,473" coordsize="0,15688" path="m11546,16160l11546,473e" filled="f" stroked="t" strokeweight=".711962pt" strokecolor="#606060">
                <v:path arrowok="t"/>
              </v:shape>
            </v:group>
            <v:group style="position:absolute;left:2387;top:4454;width:9161;height:2" coordorigin="2387,4454" coordsize="9161,2">
              <v:shape style="position:absolute;left:2387;top:4454;width:9161;height:2" coordorigin="2387,4454" coordsize="9161,0" path="m2387,4454l11548,4454e" filled="f" stroked="t" strokeweight=".711962pt" strokecolor="#575757">
                <v:path arrowok="t"/>
              </v:shape>
            </v:group>
            <v:group style="position:absolute;left:4948;top:4440;width:2;height:2187" coordorigin="4948,4440" coordsize="2,2187">
              <v:shape style="position:absolute;left:4948;top:4440;width:2;height:2187" coordorigin="4948,4440" coordsize="0,2187" path="m4948,6626l4948,4440e" filled="f" stroked="t" strokeweight=".949282pt" strokecolor="#545454">
                <v:path arrowok="t"/>
              </v:shape>
            </v:group>
            <v:group style="position:absolute;left:4941;top:4939;width:6602;height:2" coordorigin="4941,4939" coordsize="6602,2">
              <v:shape style="position:absolute;left:4941;top:4939;width:6602;height:2" coordorigin="4941,4939" coordsize="6602,0" path="m4941,4939l11543,4939e" filled="f" stroked="t" strokeweight=".711962pt" strokecolor="#575757">
                <v:path arrowok="t"/>
              </v:shape>
            </v:group>
            <v:group style="position:absolute;left:4941;top:5180;width:6607;height:2" coordorigin="4941,5180" coordsize="6607,2">
              <v:shape style="position:absolute;left:4941;top:5180;width:6607;height:2" coordorigin="4941,5180" coordsize="6607,0" path="m4941,5180l11548,5180e" filled="f" stroked="t" strokeweight=".711962pt" strokecolor="#5B5B5B">
                <v:path arrowok="t"/>
              </v:shape>
            </v:group>
            <v:group style="position:absolute;left:4941;top:5423;width:6607;height:2" coordorigin="4941,5423" coordsize="6607,2">
              <v:shape style="position:absolute;left:4941;top:5423;width:6607;height:2" coordorigin="4941,5423" coordsize="6607,0" path="m4941,5423l11548,5423e" filled="f" stroked="t" strokeweight=".711962pt" strokecolor="#5B5B5B">
                <v:path arrowok="t"/>
              </v:shape>
            </v:group>
            <v:group style="position:absolute;left:2387;top:5662;width:9161;height:2" coordorigin="2387,5662" coordsize="9161,2">
              <v:shape style="position:absolute;left:2387;top:5662;width:9161;height:2" coordorigin="2387,5662" coordsize="9161,0" path="m2387,5662l11548,5662e" filled="f" stroked="t" strokeweight=".711962pt" strokecolor="#646464">
                <v:path arrowok="t"/>
              </v:shape>
            </v:group>
            <v:group style="position:absolute;left:446;top:5906;width:11102;height:2" coordorigin="446,5906" coordsize="11102,2">
              <v:shape style="position:absolute;left:446;top:5906;width:11102;height:2" coordorigin="446,5906" coordsize="11102,0" path="m446,5906l11548,5906e" filled="f" stroked="t" strokeweight=".711962pt" strokecolor="#606060">
                <v:path arrowok="t"/>
              </v:shape>
            </v:group>
            <v:group style="position:absolute;left:7832;top:5896;width:2;height:726" coordorigin="7832,5896" coordsize="2,726">
              <v:shape style="position:absolute;left:7832;top:5896;width:2;height:726" coordorigin="7832,5896" coordsize="0,726" path="m7832,6622l7832,5896e" filled="f" stroked="t" strokeweight=".711962pt" strokecolor="#575757">
                <v:path arrowok="t"/>
              </v:shape>
            </v:group>
            <v:group style="position:absolute;left:2392;top:6373;width:9161;height:2" coordorigin="2392,6373" coordsize="9161,2">
              <v:shape style="position:absolute;left:2392;top:6373;width:9161;height:2" coordorigin="2392,6373" coordsize="9161,0" path="m2392,6373l11553,6373e" filled="f" stroked="t" strokeweight=".711962pt" strokecolor="#5B5B5B">
                <v:path arrowok="t"/>
              </v:shape>
            </v:group>
            <v:group style="position:absolute;left:2387;top:6617;width:9165;height:2" coordorigin="2387,6617" coordsize="9165,2">
              <v:shape style="position:absolute;left:2387;top:6617;width:9165;height:2" coordorigin="2387,6617" coordsize="9165,0" path="m2387,6617l11553,6617e" filled="f" stroked="t" strokeweight=".711962pt" strokecolor="#646464">
                <v:path arrowok="t"/>
              </v:shape>
            </v:group>
            <v:group style="position:absolute;left:451;top:6856;width:11102;height:2" coordorigin="451,6856" coordsize="11102,2">
              <v:shape style="position:absolute;left:451;top:6856;width:11102;height:2" coordorigin="451,6856" coordsize="11102,0" path="m451,6856l11553,6856e" filled="f" stroked="t" strokeweight=".711962pt" strokecolor="#646464">
                <v:path arrowok="t"/>
              </v:shape>
            </v:group>
            <v:group style="position:absolute;left:446;top:7328;width:11107;height:2" coordorigin="446,7328" coordsize="11107,2">
              <v:shape style="position:absolute;left:446;top:7328;width:11107;height:2" coordorigin="446,7328" coordsize="11107,0" path="m446,7328l11553,7328e" filled="f" stroked="t" strokeweight=".711962pt" strokecolor="#606060">
                <v:path arrowok="t"/>
              </v:shape>
            </v:group>
            <v:group style="position:absolute;left:4951;top:7324;width:2;height:726" coordorigin="4951,7324" coordsize="2,726">
              <v:shape style="position:absolute;left:4951;top:7324;width:2;height:726" coordorigin="4951,7324" coordsize="0,726" path="m4951,8049l4951,7324e" filled="f" stroked="t" strokeweight=".949282pt" strokecolor="#545454">
                <v:path arrowok="t"/>
              </v:shape>
            </v:group>
            <v:group style="position:absolute;left:4946;top:7562;width:6607;height:2" coordorigin="4946,7562" coordsize="6607,2">
              <v:shape style="position:absolute;left:4946;top:7562;width:6607;height:2" coordorigin="4946,7562" coordsize="6607,0" path="m4946,7562l11553,7562e" filled="f" stroked="t" strokeweight=".711962pt" strokecolor="#646464">
                <v:path arrowok="t"/>
              </v:shape>
            </v:group>
            <v:group style="position:absolute;left:4941;top:7806;width:6612;height:2" coordorigin="4941,7806" coordsize="6612,2">
              <v:shape style="position:absolute;left:4941;top:7806;width:6612;height:2" coordorigin="4941,7806" coordsize="6612,0" path="m4941,7806l11553,7806e" filled="f" stroked="t" strokeweight=".711962pt" strokecolor="#646464">
                <v:path arrowok="t"/>
              </v:shape>
            </v:group>
            <v:group style="position:absolute;left:451;top:8049;width:11097;height:2" coordorigin="451,8049" coordsize="11097,2">
              <v:shape style="position:absolute;left:451;top:8049;width:11097;height:2" coordorigin="451,8049" coordsize="11097,0" path="m451,8049l11548,8049e" filled="f" stroked="t" strokeweight=".711962pt" strokecolor="#606060">
                <v:path arrowok="t"/>
              </v:shape>
            </v:group>
            <v:group style="position:absolute;left:446;top:8856;width:11107;height:2" coordorigin="446,8856" coordsize="11107,2">
              <v:shape style="position:absolute;left:446;top:8856;width:11107;height:2" coordorigin="446,8856" coordsize="11107,0" path="m446,8856l11553,8856e" filled="f" stroked="t" strokeweight=".711962pt" strokecolor="#5B5B5B">
                <v:path arrowok="t"/>
              </v:shape>
            </v:group>
            <v:group style="position:absolute;left:441;top:10178;width:11111;height:2" coordorigin="441,10178" coordsize="11111,2">
              <v:shape style="position:absolute;left:441;top:10178;width:11111;height:2" coordorigin="441,10178" coordsize="11111,0" path="m441,10178l11553,10178e" filled="f" stroked="t" strokeweight=".711962pt" strokecolor="#606060">
                <v:path arrowok="t"/>
              </v:shape>
            </v:group>
            <v:group style="position:absolute;left:441;top:10513;width:11116;height:2" coordorigin="441,10513" coordsize="11116,2">
              <v:shape style="position:absolute;left:441;top:10513;width:11116;height:2" coordorigin="441,10513" coordsize="11116,0" path="m441,10513l11558,10513e" filled="f" stroked="t" strokeweight=".711962pt" strokecolor="#606060">
                <v:path arrowok="t"/>
              </v:shape>
            </v:group>
            <v:group style="position:absolute;left:755;top:10756;width:10803;height:2" coordorigin="755,10756" coordsize="10803,2">
              <v:shape style="position:absolute;left:755;top:10756;width:10803;height:2" coordorigin="755,10756" coordsize="10803,0" path="m755,10756l11558,10756e" filled="f" stroked="t" strokeweight=".711962pt" strokecolor="#676767">
                <v:path arrowok="t"/>
              </v:shape>
            </v:group>
            <v:group style="position:absolute;left:456;top:10766;width:2;height:5409" coordorigin="456,10766" coordsize="2,5409">
              <v:shape style="position:absolute;left:456;top:10766;width:2;height:5409" coordorigin="456,10766" coordsize="0,5409" path="m456,16175l456,10766e" filled="f" stroked="t" strokeweight=".711962pt" strokecolor="#575757">
                <v:path arrowok="t"/>
              </v:shape>
            </v:group>
            <v:group style="position:absolute;left:446;top:11231;width:11116;height:2" coordorigin="446,11231" coordsize="11116,2">
              <v:shape style="position:absolute;left:446;top:11231;width:11116;height:2" coordorigin="446,11231" coordsize="11116,0" path="m446,11231l11562,11231e" filled="f" stroked="t" strokeweight=".711962pt" strokecolor="#646464">
                <v:path arrowok="t"/>
              </v:shape>
            </v:group>
            <v:group style="position:absolute;left:441;top:11472;width:11121;height:2" coordorigin="441,11472" coordsize="11121,2">
              <v:shape style="position:absolute;left:441;top:11472;width:11121;height:2" coordorigin="441,11472" coordsize="11121,0" path="m441,11472l11562,11472e" filled="f" stroked="t" strokeweight=".711962pt" strokecolor="#676767">
                <v:path arrowok="t"/>
              </v:shape>
            </v:group>
            <v:group style="position:absolute;left:1153;top:11467;width:2;height:4712" coordorigin="1153,11467" coordsize="2,4712">
              <v:shape style="position:absolute;left:1153;top:11467;width:2;height:4712" coordorigin="1153,11467" coordsize="0,4712" path="m1153,16180l1153,11467e" filled="f" stroked="t" strokeweight=".711962pt" strokecolor="#575757">
                <v:path arrowok="t"/>
              </v:shape>
            </v:group>
            <v:group style="position:absolute;left:1737;top:11472;width:2;height:4703" coordorigin="1737,11472" coordsize="2,4703">
              <v:shape style="position:absolute;left:1737;top:11472;width:2;height:4703" coordorigin="1737,11472" coordsize="0,4703" path="m1737,16175l1737,11472e" filled="f" stroked="t" strokeweight=".711962pt" strokecolor="#646464">
                <v:path arrowok="t"/>
              </v:shape>
            </v:group>
            <v:group style="position:absolute;left:7400;top:11458;width:2;height:4698" coordorigin="7400,11458" coordsize="2,4698">
              <v:shape style="position:absolute;left:7400;top:11458;width:2;height:4698" coordorigin="7400,11458" coordsize="0,4698" path="m7400,16156l7400,11458e" filled="f" stroked="t" strokeweight=".711962pt" strokecolor="#575757">
                <v:path arrowok="t"/>
              </v:shape>
            </v:group>
            <v:group style="position:absolute;left:451;top:11711;width:11107;height:2" coordorigin="451,11711" coordsize="11107,2">
              <v:shape style="position:absolute;left:451;top:11711;width:11107;height:2" coordorigin="451,11711" coordsize="11107,0" path="m451,11711l11558,11711e" filled="f" stroked="t" strokeweight=".711962pt" strokecolor="#676767">
                <v:path arrowok="t"/>
              </v:shape>
            </v:group>
            <v:group style="position:absolute;left:441;top:13797;width:1965;height:2" coordorigin="441,13797" coordsize="1965,2">
              <v:shape style="position:absolute;left:441;top:13797;width:1965;height:2" coordorigin="441,13797" coordsize="1965,0" path="m441,13797l2406,13797e" filled="f" stroked="t" strokeweight=".711962pt" strokecolor="#6B6B6B">
                <v:path arrowok="t"/>
              </v:shape>
            </v:group>
            <v:group style="position:absolute;left:1595;top:16153;width:9967;height:2" coordorigin="1595,16153" coordsize="9967,2">
              <v:shape style="position:absolute;left:1595;top:16153;width:9967;height:2" coordorigin="1595,16153" coordsize="9967,0" path="m1595,16153l11562,16153e" filled="f" stroked="t" strokeweight=".711962pt" strokecolor="#646464">
                <v:path arrowok="t"/>
              </v:shape>
            </v:group>
            <v:group style="position:absolute;left:3902;top:3621;width:2326;height:2" coordorigin="3902,3621" coordsize="2326,2">
              <v:shape style="position:absolute;left:3902;top:3621;width:2326;height:2" coordorigin="3902,3621" coordsize="2326,0" path="m3902,3621l6227,3621e" filled="f" stroked="t" strokeweight=".711962pt" strokecolor="#000000">
                <v:path arrowok="t"/>
              </v:shape>
            </v:group>
            <w10:wrap type="none"/>
          </v:group>
        </w:pict>
      </w:r>
      <w:r>
        <w:rPr>
          <w:sz w:val="17"/>
          <w:szCs w:val="17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34" w:lineRule="exact"/>
        <w:ind w:left="2332" w:right="-20"/>
        <w:jc w:val="left"/>
        <w:tabs>
          <w:tab w:pos="3380" w:val="left"/>
          <w:tab w:pos="4500" w:val="left"/>
          <w:tab w:pos="578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0.526321pt;margin-top:-32.887062pt;width:189.924005pt;height:52pt;mso-position-horizontal-relative:page;mso-position-vertical-relative:paragraph;z-index:-17041" type="#_x0000_t202" filled="f" stroked="f">
            <v:textbox inset="0,0,0,0">
              <w:txbxContent>
                <w:p>
                  <w:pPr>
                    <w:spacing w:before="0" w:after="0" w:line="1040" w:lineRule="exact"/>
                    <w:ind w:right="-196"/>
                    <w:jc w:val="left"/>
                    <w:tabs>
                      <w:tab w:pos="1580" w:val="left"/>
                      <w:tab w:pos="2620" w:val="left"/>
                    </w:tabs>
                    <w:rPr>
                      <w:rFonts w:ascii="Times New Roman" w:hAnsi="Times New Roman" w:cs="Times New Roman" w:eastAsia="Times New Roman"/>
                      <w:sz w:val="104"/>
                      <w:szCs w:val="10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3D4679"/>
                      <w:spacing w:val="8"/>
                      <w:w w:val="53"/>
                    </w:rPr>
                    <w:t>k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7E7E7E"/>
                      <w:spacing w:val="0"/>
                      <w:w w:val="53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7E7E7E"/>
                      <w:spacing w:val="0"/>
                      <w:w w:val="5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7E7E7E"/>
                      <w:spacing w:val="6"/>
                      <w:w w:val="5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606E8A"/>
                      <w:spacing w:val="0"/>
                      <w:w w:val="53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606E8A"/>
                      <w:spacing w:val="37"/>
                      <w:w w:val="5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24318E"/>
                      <w:spacing w:val="0"/>
                      <w:w w:val="24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24318E"/>
                      <w:spacing w:val="-5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3D4679"/>
                      <w:spacing w:val="-10"/>
                      <w:w w:val="244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4D5472"/>
                      <w:spacing w:val="0"/>
                      <w:w w:val="104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4D5472"/>
                      <w:spacing w:val="-55"/>
                      <w:w w:val="103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7E7E7E"/>
                      <w:spacing w:val="-184"/>
                      <w:w w:val="48"/>
                    </w:rPr>
                    <w:t>Ç</w:t>
                  </w:r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666767"/>
                      <w:spacing w:val="0"/>
                      <w:w w:val="36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666767"/>
                      <w:spacing w:val="-51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4F4F4F"/>
                      <w:spacing w:val="0"/>
                      <w:w w:val="60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4F4F4F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4F4F4F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24318E"/>
                      <w:spacing w:val="0"/>
                      <w:w w:val="416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24318E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24318E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04"/>
                      <w:szCs w:val="104"/>
                      <w:color w:val="3D4679"/>
                      <w:spacing w:val="0"/>
                      <w:w w:val="66"/>
                      <w:i/>
                    </w:rPr>
                    <w:t>ilt1-</w:t>
                  </w:r>
                  <w:r>
                    <w:rPr>
                      <w:rFonts w:ascii="Times New Roman" w:hAnsi="Times New Roman" w:cs="Times New Roman" w:eastAsia="Times New Roman"/>
                      <w:sz w:val="104"/>
                      <w:szCs w:val="10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2"/>
          <w:szCs w:val="42"/>
          <w:color w:val="4D5472"/>
          <w:spacing w:val="0"/>
          <w:w w:val="100"/>
          <w:b/>
          <w:bCs/>
          <w:position w:val="-5"/>
        </w:rPr>
        <w:t>J</w:t>
      </w:r>
      <w:r>
        <w:rPr>
          <w:rFonts w:ascii="Arial" w:hAnsi="Arial" w:cs="Arial" w:eastAsia="Arial"/>
          <w:sz w:val="42"/>
          <w:szCs w:val="42"/>
          <w:color w:val="4D5472"/>
          <w:spacing w:val="0"/>
          <w:w w:val="100"/>
          <w:b/>
          <w:bCs/>
          <w:position w:val="-5"/>
        </w:rPr>
        <w:tab/>
      </w:r>
      <w:r>
        <w:rPr>
          <w:rFonts w:ascii="Arial" w:hAnsi="Arial" w:cs="Arial" w:eastAsia="Arial"/>
          <w:sz w:val="42"/>
          <w:szCs w:val="42"/>
          <w:color w:val="4D5472"/>
          <w:spacing w:val="0"/>
          <w:w w:val="100"/>
          <w:b/>
          <w:bCs/>
          <w:position w:val="-5"/>
        </w:rPr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81"/>
          <w:position w:val="-5"/>
        </w:rPr>
        <w:t>Bölg</w:t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81"/>
          <w:position w:val="-5"/>
        </w:rPr>
        <w:t>e</w:t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81"/>
          <w:position w:val="-5"/>
        </w:rPr>
        <w:t> </w:t>
      </w:r>
      <w:r>
        <w:rPr>
          <w:rFonts w:ascii="Arial" w:hAnsi="Arial" w:cs="Arial" w:eastAsia="Arial"/>
          <w:sz w:val="22"/>
          <w:szCs w:val="22"/>
          <w:color w:val="3B3B3B"/>
          <w:spacing w:val="6"/>
          <w:w w:val="81"/>
          <w:position w:val="-5"/>
        </w:rPr>
        <w:t> </w:t>
      </w:r>
      <w:r>
        <w:rPr>
          <w:rFonts w:ascii="Arial" w:hAnsi="Arial" w:cs="Arial" w:eastAsia="Arial"/>
          <w:sz w:val="21"/>
          <w:szCs w:val="21"/>
          <w:color w:val="666767"/>
          <w:spacing w:val="0"/>
          <w:w w:val="81"/>
          <w:b/>
          <w:bCs/>
          <w:position w:val="-5"/>
        </w:rPr>
        <w:t>\ın</w:t>
      </w:r>
      <w:r>
        <w:rPr>
          <w:rFonts w:ascii="Arial" w:hAnsi="Arial" w:cs="Arial" w:eastAsia="Arial"/>
          <w:sz w:val="15"/>
          <w:szCs w:val="15"/>
          <w:color w:val="999999"/>
          <w:spacing w:val="0"/>
          <w:w w:val="81"/>
          <w:position w:val="-5"/>
        </w:rPr>
        <w:t>H</w:t>
      </w:r>
      <w:r>
        <w:rPr>
          <w:rFonts w:ascii="Arial" w:hAnsi="Arial" w:cs="Arial" w:eastAsia="Arial"/>
          <w:sz w:val="15"/>
          <w:szCs w:val="15"/>
          <w:color w:val="999999"/>
          <w:spacing w:val="-29"/>
          <w:w w:val="81"/>
          <w:position w:val="-5"/>
        </w:rPr>
        <w:t> </w:t>
      </w:r>
      <w:r>
        <w:rPr>
          <w:rFonts w:ascii="Arial" w:hAnsi="Arial" w:cs="Arial" w:eastAsia="Arial"/>
          <w:sz w:val="15"/>
          <w:szCs w:val="15"/>
          <w:color w:val="999999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5"/>
          <w:szCs w:val="15"/>
          <w:color w:val="999999"/>
          <w:spacing w:val="0"/>
          <w:w w:val="100"/>
          <w:position w:val="-5"/>
        </w:rPr>
      </w:r>
      <w:r>
        <w:rPr>
          <w:rFonts w:ascii="Arial" w:hAnsi="Arial" w:cs="Arial" w:eastAsia="Arial"/>
          <w:sz w:val="15"/>
          <w:szCs w:val="15"/>
          <w:color w:val="24318E"/>
          <w:spacing w:val="0"/>
          <w:w w:val="70"/>
          <w:position w:val="-5"/>
        </w:rPr>
        <w:t>-</w:t>
      </w:r>
      <w:r>
        <w:rPr>
          <w:rFonts w:ascii="Arial" w:hAnsi="Arial" w:cs="Arial" w:eastAsia="Arial"/>
          <w:sz w:val="15"/>
          <w:szCs w:val="15"/>
          <w:color w:val="24318E"/>
          <w:spacing w:val="-19"/>
          <w:w w:val="100"/>
          <w:position w:val="-5"/>
        </w:rPr>
        <w:t> 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  <w:position w:val="-5"/>
        </w:rPr>
        <w:t>.</w:t>
      </w:r>
      <w:r>
        <w:rPr>
          <w:rFonts w:ascii="Arial" w:hAnsi="Arial" w:cs="Arial" w:eastAsia="Arial"/>
          <w:sz w:val="15"/>
          <w:szCs w:val="15"/>
          <w:color w:val="3B3B3B"/>
          <w:spacing w:val="30"/>
          <w:w w:val="100"/>
          <w:position w:val="-5"/>
        </w:rPr>
        <w:t> </w:t>
      </w:r>
      <w:r>
        <w:rPr>
          <w:rFonts w:ascii="Arial" w:hAnsi="Arial" w:cs="Arial" w:eastAsia="Arial"/>
          <w:sz w:val="27"/>
          <w:szCs w:val="27"/>
          <w:color w:val="3D4679"/>
          <w:spacing w:val="0"/>
          <w:w w:val="75"/>
          <w:i/>
          <w:position w:val="-5"/>
        </w:rPr>
        <w:t>5f?d17</w:t>
      </w:r>
      <w:r>
        <w:rPr>
          <w:rFonts w:ascii="Arial" w:hAnsi="Arial" w:cs="Arial" w:eastAsia="Arial"/>
          <w:sz w:val="27"/>
          <w:szCs w:val="27"/>
          <w:color w:val="3D4679"/>
          <w:spacing w:val="0"/>
          <w:w w:val="100"/>
          <w:i/>
          <w:position w:val="-5"/>
        </w:rPr>
        <w:tab/>
      </w:r>
      <w:r>
        <w:rPr>
          <w:rFonts w:ascii="Arial" w:hAnsi="Arial" w:cs="Arial" w:eastAsia="Arial"/>
          <w:sz w:val="27"/>
          <w:szCs w:val="27"/>
          <w:color w:val="3D4679"/>
          <w:spacing w:val="0"/>
          <w:w w:val="100"/>
          <w:i/>
          <w:position w:val="-5"/>
        </w:rPr>
      </w:r>
      <w:r>
        <w:rPr>
          <w:rFonts w:ascii="Arial" w:hAnsi="Arial" w:cs="Arial" w:eastAsia="Arial"/>
          <w:sz w:val="27"/>
          <w:szCs w:val="27"/>
          <w:color w:val="666767"/>
          <w:spacing w:val="0"/>
          <w:w w:val="198"/>
          <w:position w:val="-5"/>
        </w:rPr>
        <w:t>,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56" w:lineRule="exact"/>
        <w:ind w:left="2581" w:right="-20"/>
        <w:jc w:val="left"/>
        <w:tabs>
          <w:tab w:pos="3000" w:val="left"/>
          <w:tab w:pos="3640" w:val="left"/>
          <w:tab w:pos="4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232656"/>
          <w:spacing w:val="0"/>
          <w:w w:val="83"/>
          <w:b/>
          <w:bCs/>
          <w:position w:val="1"/>
        </w:rPr>
        <w:t>W"</w:t>
      </w:r>
      <w:r>
        <w:rPr>
          <w:rFonts w:ascii="Times New Roman" w:hAnsi="Times New Roman" w:cs="Times New Roman" w:eastAsia="Times New Roman"/>
          <w:sz w:val="13"/>
          <w:szCs w:val="13"/>
          <w:color w:val="232656"/>
          <w:spacing w:val="0"/>
          <w:w w:val="100"/>
          <w:b/>
          <w:bCs/>
          <w:position w:val="1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232656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7"/>
          <w:szCs w:val="7"/>
          <w:color w:val="232656"/>
          <w:spacing w:val="0"/>
          <w:w w:val="164"/>
          <w:b/>
          <w:bCs/>
          <w:position w:val="1"/>
        </w:rPr>
        <w:t>v</w:t>
      </w:r>
      <w:r>
        <w:rPr>
          <w:rFonts w:ascii="Arial" w:hAnsi="Arial" w:cs="Arial" w:eastAsia="Arial"/>
          <w:sz w:val="7"/>
          <w:szCs w:val="7"/>
          <w:color w:val="232656"/>
          <w:spacing w:val="-18"/>
          <w:w w:val="164"/>
          <w:b/>
          <w:bCs/>
          <w:position w:val="1"/>
        </w:rPr>
        <w:t> </w:t>
      </w:r>
      <w:r>
        <w:rPr>
          <w:rFonts w:ascii="Arial" w:hAnsi="Arial" w:cs="Arial" w:eastAsia="Arial"/>
          <w:sz w:val="7"/>
          <w:szCs w:val="7"/>
          <w:color w:val="232656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7"/>
          <w:szCs w:val="7"/>
          <w:color w:val="232656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7"/>
          <w:szCs w:val="7"/>
          <w:color w:val="4F4F4F"/>
          <w:spacing w:val="0"/>
          <w:w w:val="164"/>
          <w:position w:val="1"/>
        </w:rPr>
        <w:t>•</w:t>
      </w:r>
      <w:r>
        <w:rPr>
          <w:rFonts w:ascii="Arial" w:hAnsi="Arial" w:cs="Arial" w:eastAsia="Arial"/>
          <w:sz w:val="7"/>
          <w:szCs w:val="7"/>
          <w:color w:val="4F4F4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7"/>
          <w:szCs w:val="7"/>
          <w:color w:val="4F4F4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tbrahim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1"/>
        </w:rPr>
        <w:t>ŞENGUL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5074" w:right="560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360" w:right="2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uto"/>
        <w:ind w:left="3459" w:right="4576" w:firstLine="-109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4242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424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4242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6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424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6"/>
          <w:spacing w:val="0"/>
          <w:w w:val="100"/>
        </w:rPr>
        <w:t>BAŞKANLIÖJ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51" w:lineRule="exact"/>
        <w:ind w:left="571" w:right="-20"/>
        <w:jc w:val="left"/>
        <w:tabs>
          <w:tab w:pos="29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808723pt;margin-top:-41.010185pt;width:484.093659pt;height:85.673445pt;mso-position-horizontal-relative:page;mso-position-vertical-relative:paragraph;z-index:-17039" type="#_x0000_t202" filled="f" stroked="f">
            <v:textbox inset="0,0,0,0">
              <w:txbxContent>
                <w:p>
                  <w:pPr>
                    <w:spacing w:before="0" w:after="0" w:line="1713" w:lineRule="exact"/>
                    <w:ind w:right="-297"/>
                    <w:jc w:val="left"/>
                    <w:tabs>
                      <w:tab w:pos="840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8"/>
                      <w:szCs w:val="108"/>
                      <w:color w:val="242426"/>
                      <w:spacing w:val="0"/>
                      <w:w w:val="298"/>
                      <w:position w:val="50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108"/>
                      <w:szCs w:val="108"/>
                      <w:color w:val="242426"/>
                      <w:spacing w:val="-646"/>
                      <w:w w:val="298"/>
                      <w:position w:val="5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08"/>
                      <w:szCs w:val="108"/>
                      <w:color w:val="242426"/>
                      <w:spacing w:val="0"/>
                      <w:w w:val="100"/>
                      <w:position w:val="5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08"/>
                      <w:szCs w:val="108"/>
                      <w:color w:val="242426"/>
                      <w:spacing w:val="0"/>
                      <w:w w:val="100"/>
                      <w:position w:val="50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63636"/>
                      <w:spacing w:val="0"/>
                      <w:w w:val="298"/>
                      <w:position w:val="-7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242426"/>
          <w:spacing w:val="0"/>
          <w:w w:val="83"/>
          <w:position w:val="-2"/>
        </w:rPr>
        <w:t>BÜYÜKSEHIR</w:t>
      </w:r>
      <w:r>
        <w:rPr>
          <w:rFonts w:ascii="Arial" w:hAnsi="Arial" w:cs="Arial" w:eastAsia="Arial"/>
          <w:sz w:val="17"/>
          <w:szCs w:val="17"/>
          <w:color w:val="242426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7"/>
          <w:szCs w:val="17"/>
          <w:color w:val="24242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1"/>
          <w:szCs w:val="21"/>
          <w:color w:val="242426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42426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6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424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4242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6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4242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42426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6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4242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6"/>
          <w:spacing w:val="0"/>
          <w:w w:val="100"/>
          <w:position w:val="1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42426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6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4242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42426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6"/>
          <w:spacing w:val="0"/>
          <w:w w:val="102"/>
          <w:position w:val="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left="618" w:right="-20"/>
        <w:jc w:val="left"/>
        <w:tabs>
          <w:tab w:pos="41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242426"/>
          <w:spacing w:val="0"/>
          <w:w w:val="100"/>
          <w:position w:val="8"/>
        </w:rPr>
        <w:t>BELEDIYESI</w:t>
      </w:r>
      <w:r>
        <w:rPr>
          <w:rFonts w:ascii="Arial" w:hAnsi="Arial" w:cs="Arial" w:eastAsia="Arial"/>
          <w:sz w:val="14"/>
          <w:szCs w:val="14"/>
          <w:color w:val="242426"/>
          <w:spacing w:val="-14"/>
          <w:w w:val="100"/>
          <w:position w:val="8"/>
        </w:rPr>
        <w:t> </w:t>
      </w:r>
      <w:r>
        <w:rPr>
          <w:rFonts w:ascii="Arial" w:hAnsi="Arial" w:cs="Arial" w:eastAsia="Arial"/>
          <w:sz w:val="14"/>
          <w:szCs w:val="14"/>
          <w:color w:val="242426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242426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1"/>
          <w:szCs w:val="21"/>
          <w:color w:val="242426"/>
          <w:spacing w:val="0"/>
          <w:w w:val="100"/>
          <w:position w:val="0"/>
        </w:rPr>
        <w:t>YANGl</w:t>
      </w:r>
      <w:r>
        <w:rPr>
          <w:rFonts w:ascii="Times New Roman" w:hAnsi="Times New Roman" w:cs="Times New Roman" w:eastAsia="Times New Roman"/>
          <w:sz w:val="21"/>
          <w:szCs w:val="21"/>
          <w:color w:val="2424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4242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6"/>
          <w:spacing w:val="0"/>
          <w:w w:val="101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27" w:right="-20"/>
        <w:jc w:val="left"/>
        <w:tabs>
          <w:tab w:pos="1460" w:val="left"/>
          <w:tab w:pos="2820" w:val="left"/>
          <w:tab w:pos="5180" w:val="left"/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242426"/>
          <w:spacing w:val="11"/>
          <w:w w:val="100"/>
          <w:position w:val="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3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2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3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2"/>
        </w:rPr>
        <w:t>:06.05.2017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-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6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-12"/>
          <w:w w:val="105"/>
          <w:position w:val="1"/>
        </w:rPr>
        <w:t>: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260"/>
          <w:position w:val="1"/>
        </w:rPr>
        <w:t>I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6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"/>
          <w:w w:val="96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96"/>
          <w:position w:val="0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1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8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0"/>
        </w:rPr>
        <w:t>00:02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rreı: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24" w:lineRule="exact"/>
        <w:ind w:left="136" w:right="2709"/>
        <w:jc w:val="left"/>
        <w:tabs>
          <w:tab w:pos="1460" w:val="left"/>
          <w:tab w:pos="2820" w:val="left"/>
          <w:tab w:pos="4180" w:val="left"/>
          <w:tab w:pos="5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2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1"/>
        </w:rPr>
        <w:t>:06.05.2017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1"/>
        </w:rPr>
        <w:t>!Ka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88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:2778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  <w:position w:val="0"/>
        </w:rPr>
        <w:t>[Bildirim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3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Şoför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YİÖİTOGLU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:Kuvvetli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0"/>
        </w:rPr>
        <w:t>Gediz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2"/>
          <w:position w:val="0"/>
        </w:rPr>
        <w:t>Ödemi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3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3"/>
          <w:position w:val="0"/>
        </w:rPr>
        <w:t>/İZMİR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136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6"/>
          <w:w w:val="167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w w:val="103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6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:Kuvvetli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Gediz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2"/>
        </w:rPr>
        <w:t>Ödemi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-3"/>
          <w:w w:val="10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5"/>
        </w:rPr>
        <w:t>/İZ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5"/>
          <w:w w:val="106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97"/>
        </w:rPr>
        <w:t>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27" w:right="-20"/>
        <w:jc w:val="left"/>
        <w:tabs>
          <w:tab w:pos="1460" w:val="left"/>
          <w:tab w:pos="446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'ğtngı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:Çö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0" w:after="0" w:line="172" w:lineRule="auto"/>
        <w:ind w:left="3294" w:right="3592" w:firstLine="-3167"/>
        <w:jc w:val="left"/>
        <w:tabs>
          <w:tab w:pos="3280" w:val="left"/>
          <w:tab w:pos="6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8.06694pt;margin-top:16.579889pt;width:58.475612pt;height:24pt;mso-position-horizontal-relative:page;mso-position-vertical-relative:paragraph;z-index:-17038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  <w:tab w:pos="108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242426"/>
                      <w:spacing w:val="0"/>
                      <w:w w:val="55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42426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42426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63636"/>
                      <w:spacing w:val="0"/>
                      <w:w w:val="55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63636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63636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858789"/>
                      <w:spacing w:val="0"/>
                      <w:w w:val="55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42426"/>
          <w:spacing w:val="0"/>
          <w:w w:val="87"/>
          <w:position w:val="1"/>
        </w:rPr>
        <w:t>[Yapını</w:t>
      </w:r>
      <w:r>
        <w:rPr>
          <w:rFonts w:ascii="Times New Roman" w:hAnsi="Times New Roman" w:cs="Times New Roman" w:eastAsia="Times New Roman"/>
          <w:sz w:val="18"/>
          <w:szCs w:val="18"/>
          <w:color w:val="242426"/>
          <w:spacing w:val="0"/>
          <w:w w:val="87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42426"/>
          <w:spacing w:val="13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42426"/>
          <w:spacing w:val="0"/>
          <w:w w:val="100"/>
          <w:position w:val="1"/>
        </w:rPr>
        <w:t>Şekli:</w:t>
        <w:tab/>
      </w:r>
      <w:r>
        <w:rPr>
          <w:rFonts w:ascii="Times New Roman" w:hAnsi="Times New Roman" w:cs="Times New Roman" w:eastAsia="Times New Roman"/>
          <w:sz w:val="18"/>
          <w:szCs w:val="18"/>
          <w:color w:val="2424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8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6"/>
          <w:position w:val="-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6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0"/>
        </w:rPr>
        <w:t>Dilter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7" w:lineRule="exact"/>
        <w:ind w:left="5664" w:right="-20"/>
        <w:jc w:val="left"/>
        <w:tabs>
          <w:tab w:pos="6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5"/>
          <w:szCs w:val="45"/>
          <w:color w:val="242426"/>
          <w:spacing w:val="0"/>
          <w:w w:val="71"/>
          <w:position w:val="1"/>
        </w:rPr>
        <w:t>ı</w:t>
      </w:r>
      <w:r>
        <w:rPr>
          <w:rFonts w:ascii="Arial" w:hAnsi="Arial" w:cs="Arial" w:eastAsia="Arial"/>
          <w:sz w:val="45"/>
          <w:szCs w:val="45"/>
          <w:color w:val="24242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5"/>
          <w:szCs w:val="45"/>
          <w:color w:val="2424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>Yangıı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1"/>
          <w:position w:val="8"/>
        </w:rPr>
        <w:t>:00:12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127" w:right="-20"/>
        <w:jc w:val="left"/>
        <w:tabs>
          <w:tab w:pos="1880" w:val="left"/>
          <w:tab w:pos="5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4"/>
          <w:position w:val="1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3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92"/>
          <w:position w:val="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23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left="18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3"/>
          <w:w w:val="6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Yaşa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İNCESU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25" w:lineRule="exact"/>
        <w:ind w:left="1826" w:right="-20"/>
        <w:jc w:val="left"/>
        <w:tabs>
          <w:tab w:pos="4400" w:val="left"/>
          <w:tab w:pos="7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2"/>
        </w:rPr>
        <w:t>lA.raç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42426"/>
          <w:spacing w:val="0"/>
          <w:w w:val="260"/>
        </w:rPr>
        <w:t>I</w:t>
      </w:r>
      <w:r>
        <w:rPr>
          <w:rFonts w:ascii="Arial" w:hAnsi="Arial" w:cs="Arial" w:eastAsia="Arial"/>
          <w:sz w:val="19"/>
          <w:szCs w:val="19"/>
          <w:color w:val="242426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424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59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59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8"/>
          <w:w w:val="15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:00:03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3"/>
          <w:position w:val="0"/>
        </w:rPr>
        <w:t>00:07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80" w:bottom="280" w:left="260" w:right="300"/>
        </w:sectPr>
      </w:pPr>
      <w:rPr/>
    </w:p>
    <w:p>
      <w:pPr>
        <w:spacing w:before="0" w:after="0" w:line="213" w:lineRule="exact"/>
        <w:ind w:left="16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18"/>
        </w:rPr>
        <w:t>3iden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4"/>
          <w:position w:val="-1"/>
        </w:rPr>
        <w:t>5297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00"/>
          <w:cols w:num="2" w:equalWidth="0">
            <w:col w:w="667" w:space="1159"/>
            <w:col w:w="9534"/>
          </w:cols>
        </w:sectPr>
      </w:pPr>
      <w:rPr/>
    </w:p>
    <w:p>
      <w:pPr>
        <w:spacing w:before="2" w:after="0" w:line="240" w:lineRule="auto"/>
        <w:ind w:left="132" w:right="-20"/>
        <w:jc w:val="left"/>
        <w:tabs>
          <w:tab w:pos="4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w w:val="95"/>
          <w:position w:val="4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4"/>
        </w:rPr>
        <w:t>bin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ElektcikArıza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4334" w:right="481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6"/>
          <w:w w:val="7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left="4322" w:right="444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Emniyet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-1"/>
        </w:rPr>
        <w:t>Jandarma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60" w:right="300"/>
        </w:sectPr>
      </w:pPr>
      <w:rPr/>
    </w:p>
    <w:p>
      <w:pPr>
        <w:spacing w:before="23" w:after="0" w:line="255" w:lineRule="auto"/>
        <w:ind w:left="656" w:right="673" w:firstLine="1185"/>
        <w:jc w:val="left"/>
        <w:tabs>
          <w:tab w:pos="1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2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9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12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1"/>
        </w:rPr>
        <w:t>ıcı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Çıla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3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108" w:right="-20"/>
        <w:jc w:val="left"/>
        <w:tabs>
          <w:tab w:pos="1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pitınişse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3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4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6066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8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37" w:lineRule="exact"/>
        <w:ind w:left="1840" w:right="-7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0"/>
          <w:position w:val="-1"/>
        </w:rPr>
        <w:t>Eki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0"/>
          <w:position w:val="-1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13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96"/>
        </w:rPr>
        <w:t>IQogalgaz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4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</w:rPr>
        <w:t>Gel!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</w:rPr>
        <w:t>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00"/>
          <w:cols w:num="2" w:equalWidth="0">
            <w:col w:w="3976" w:space="362"/>
            <w:col w:w="7022"/>
          </w:cols>
        </w:sectPr>
      </w:pPr>
      <w:rPr/>
    </w:p>
    <w:p>
      <w:pPr>
        <w:spacing w:before="24" w:after="0" w:line="251" w:lineRule="auto"/>
        <w:ind w:left="132" w:right="341" w:firstLine="-24"/>
        <w:jc w:val="left"/>
        <w:tabs>
          <w:tab w:pos="1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playm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varıldıgında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95"/>
        </w:rPr>
        <w:t>Du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4322" w:right="418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97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left="108" w:right="-20"/>
        <w:jc w:val="left"/>
        <w:tabs>
          <w:tab w:pos="2060" w:val="left"/>
          <w:tab w:pos="4340" w:val="left"/>
          <w:tab w:pos="6220" w:val="left"/>
          <w:tab w:pos="778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  <w:position w:val="-2"/>
        </w:rPr>
        <w:t>ISöndürme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İşlenerek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3"/>
        </w:rPr>
        <w:t>IKö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100"/>
          <w:position w:val="-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-3"/>
        </w:rPr>
        <w:t>Uk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5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3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73"/>
          <w:position w:val="-3"/>
        </w:rPr>
        <w:t>]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7"/>
          <w:w w:val="73"/>
          <w:position w:val="-3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color w:val="5D6066"/>
          <w:spacing w:val="-6"/>
          <w:w w:val="119"/>
          <w:position w:val="-3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9"/>
          <w:w w:val="90"/>
          <w:position w:val="-3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color w:val="5D6066"/>
          <w:spacing w:val="-12"/>
          <w:w w:val="99"/>
          <w:position w:val="-3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242426"/>
          <w:spacing w:val="0"/>
          <w:w w:val="87"/>
          <w:position w:val="-3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42426"/>
          <w:spacing w:val="0"/>
          <w:w w:val="88"/>
          <w:position w:val="-3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242426"/>
          <w:spacing w:val="-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332" w:lineRule="exact"/>
        <w:ind w:left="4375" w:right="-20"/>
        <w:jc w:val="left"/>
        <w:tabs>
          <w:tab w:pos="6220" w:val="left"/>
          <w:tab w:pos="77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6"/>
          <w:szCs w:val="26"/>
          <w:color w:val="242426"/>
          <w:spacing w:val="0"/>
          <w:w w:val="164"/>
          <w:position w:val="3"/>
        </w:rPr>
        <w:t>ı</w:t>
      </w:r>
      <w:r>
        <w:rPr>
          <w:rFonts w:ascii="Arial" w:hAnsi="Arial" w:cs="Arial" w:eastAsia="Arial"/>
          <w:sz w:val="26"/>
          <w:szCs w:val="26"/>
          <w:color w:val="242426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6"/>
          <w:szCs w:val="26"/>
          <w:color w:val="242426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242426"/>
          <w:spacing w:val="0"/>
          <w:w w:val="55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24242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242426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70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1801" w:right="72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98"/>
        </w:rPr>
        <w:t>Yangınd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D6066"/>
          <w:spacing w:val="0"/>
          <w:w w:val="13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D606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606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belirleneme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42426"/>
          <w:spacing w:val="6"/>
          <w:w w:val="26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3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zeyti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agacı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kavrulma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1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</w:rPr>
        <w:t>ISöndürıne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27" w:right="-20"/>
        <w:jc w:val="left"/>
        <w:tabs>
          <w:tab w:pos="1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Durumu</w:t>
        <w:tab/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200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5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8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56" w:lineRule="auto"/>
        <w:ind w:left="1883" w:right="52" w:firstLine="-176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ı'lraştırma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hıdrellez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sebebiyle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kimligi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utuşturması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çıktıgı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22" w:right="-20"/>
        <w:jc w:val="left"/>
        <w:tabs>
          <w:tab w:pos="1820" w:val="left"/>
          <w:tab w:pos="6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Sigoıtalı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2" w:after="0" w:line="216" w:lineRule="auto"/>
        <w:ind w:left="108" w:right="9634" w:firstLine="86"/>
        <w:jc w:val="left"/>
        <w:tabs>
          <w:tab w:pos="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8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95"/>
        </w:rPr>
        <w:t>?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9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9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-14"/>
          <w:w w:val="95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42426"/>
          <w:spacing w:val="0"/>
          <w:w w:val="95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242426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42426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95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9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2"/>
        </w:rPr>
        <w:t> </w:t>
      </w:r>
      <w:r>
        <w:rPr>
          <w:rFonts w:ascii="Arial" w:hAnsi="Arial" w:cs="Arial" w:eastAsia="Arial"/>
          <w:sz w:val="26"/>
          <w:szCs w:val="26"/>
          <w:color w:val="363636"/>
          <w:spacing w:val="-52"/>
          <w:w w:val="89"/>
        </w:rPr>
        <w:t>n</w:t>
      </w:r>
      <w:r>
        <w:rPr>
          <w:rFonts w:ascii="Arial" w:hAnsi="Arial" w:cs="Arial" w:eastAsia="Arial"/>
          <w:sz w:val="26"/>
          <w:szCs w:val="26"/>
          <w:color w:val="5D6066"/>
          <w:spacing w:val="-29"/>
          <w:w w:val="126"/>
        </w:rPr>
        <w:t>.</w:t>
      </w:r>
      <w:r>
        <w:rPr>
          <w:rFonts w:ascii="Arial" w:hAnsi="Arial" w:cs="Arial" w:eastAsia="Arial"/>
          <w:sz w:val="26"/>
          <w:szCs w:val="26"/>
          <w:color w:val="AFAFB1"/>
          <w:spacing w:val="0"/>
          <w:w w:val="90"/>
        </w:rPr>
        <w:t>.</w:t>
      </w:r>
      <w:r>
        <w:rPr>
          <w:rFonts w:ascii="Arial" w:hAnsi="Arial" w:cs="Arial" w:eastAsia="Arial"/>
          <w:sz w:val="26"/>
          <w:szCs w:val="26"/>
          <w:color w:val="AFAFB1"/>
          <w:spacing w:val="0"/>
          <w:w w:val="100"/>
        </w:rPr>
        <w:tab/>
      </w:r>
      <w:r>
        <w:rPr>
          <w:rFonts w:ascii="Arial" w:hAnsi="Arial" w:cs="Arial" w:eastAsia="Arial"/>
          <w:sz w:val="26"/>
          <w:szCs w:val="26"/>
          <w:color w:val="AFAFB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.n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27" w:right="-20"/>
        <w:jc w:val="left"/>
        <w:tabs>
          <w:tab w:pos="1900" w:val="left"/>
          <w:tab w:pos="5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61"/>
        </w:rPr>
        <w:t>ari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:06.05.2017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3"/>
        </w:rPr>
        <w:t>:00:33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24" w:lineRule="exact"/>
        <w:ind w:left="703" w:right="-20"/>
        <w:jc w:val="left"/>
        <w:tabs>
          <w:tab w:pos="1200" w:val="left"/>
          <w:tab w:pos="8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76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6066"/>
          <w:spacing w:val="0"/>
          <w:w w:val="138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6066"/>
          <w:spacing w:val="-21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0"/>
        </w:rPr>
        <w:t>Posta/Ö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8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emiş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-18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2" w:after="0" w:line="240" w:lineRule="auto"/>
        <w:ind w:left="1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977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3" w:lineRule="exact"/>
        <w:ind w:left="278" w:right="-20"/>
        <w:jc w:val="left"/>
        <w:tabs>
          <w:tab w:pos="4700" w:val="left"/>
          <w:tab w:pos="84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Arial" w:hAnsi="Arial" w:cs="Arial" w:eastAsia="Arial"/>
          <w:sz w:val="25"/>
          <w:szCs w:val="25"/>
          <w:color w:val="242426"/>
          <w:spacing w:val="0"/>
          <w:w w:val="100"/>
          <w:position w:val="-1"/>
        </w:rPr>
        <w:t>'u</w:t>
      </w:r>
      <w:r>
        <w:rPr>
          <w:rFonts w:ascii="Arial" w:hAnsi="Arial" w:cs="Arial" w:eastAsia="Arial"/>
          <w:sz w:val="25"/>
          <w:szCs w:val="25"/>
          <w:color w:val="24242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5"/>
          <w:szCs w:val="25"/>
          <w:color w:val="24242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8"/>
          <w:position w:val="2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2"/>
        </w:rPr>
      </w:r>
      <w:r>
        <w:rPr>
          <w:rFonts w:ascii="Arial" w:hAnsi="Arial" w:cs="Arial" w:eastAsia="Arial"/>
          <w:sz w:val="28"/>
          <w:szCs w:val="28"/>
          <w:color w:val="242426"/>
          <w:spacing w:val="10"/>
          <w:w w:val="64"/>
          <w:b/>
          <w:bCs/>
          <w:position w:val="-14"/>
        </w:rPr>
        <w:t>1</w:t>
      </w:r>
      <w:r>
        <w:rPr>
          <w:rFonts w:ascii="Times New Roman" w:hAnsi="Times New Roman" w:cs="Times New Roman" w:eastAsia="Times New Roman"/>
          <w:sz w:val="40"/>
          <w:szCs w:val="40"/>
          <w:color w:val="242426"/>
          <w:spacing w:val="0"/>
          <w:w w:val="64"/>
          <w:b/>
          <w:bCs/>
          <w:i/>
          <w:position w:val="-14"/>
        </w:rPr>
        <w:t>s</w:t>
      </w:r>
      <w:r>
        <w:rPr>
          <w:rFonts w:ascii="Times New Roman" w:hAnsi="Times New Roman" w:cs="Times New Roman" w:eastAsia="Times New Roman"/>
          <w:sz w:val="40"/>
          <w:szCs w:val="40"/>
          <w:color w:val="242426"/>
          <w:spacing w:val="58"/>
          <w:w w:val="64"/>
          <w:b/>
          <w:bCs/>
          <w:i/>
          <w:position w:val="-1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42426"/>
          <w:spacing w:val="0"/>
          <w:w w:val="64"/>
          <w:position w:val="-14"/>
        </w:rPr>
        <w:t>MaJ</w:t>
      </w:r>
      <w:r>
        <w:rPr>
          <w:rFonts w:ascii="Times New Roman" w:hAnsi="Times New Roman" w:cs="Times New Roman" w:eastAsia="Times New Roman"/>
          <w:sz w:val="30"/>
          <w:szCs w:val="30"/>
          <w:color w:val="242426"/>
          <w:spacing w:val="1"/>
          <w:w w:val="64"/>
          <w:position w:val="-1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42426"/>
          <w:spacing w:val="0"/>
          <w:w w:val="65"/>
          <w:position w:val="-14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42426"/>
          <w:spacing w:val="0"/>
          <w:w w:val="65"/>
          <w:position w:val="-1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42426"/>
          <w:spacing w:val="0"/>
          <w:w w:val="65"/>
          <w:position w:val="-1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42426"/>
          <w:spacing w:val="0"/>
          <w:w w:val="65"/>
          <w:position w:val="-14"/>
        </w:rPr>
        <w:t>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00"/>
        </w:sectPr>
      </w:pPr>
      <w:rPr/>
    </w:p>
    <w:p>
      <w:pPr>
        <w:spacing w:before="0" w:after="0" w:line="212" w:lineRule="exact"/>
        <w:ind w:left="278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242426"/>
          <w:spacing w:val="0"/>
          <w:w w:val="287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254" w:right="-95"/>
        <w:jc w:val="left"/>
        <w:tabs>
          <w:tab w:pos="92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42426"/>
          <w:spacing w:val="-22"/>
          <w:w w:val="51"/>
          <w:position w:val="-4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242426"/>
          <w:spacing w:val="-107"/>
          <w:w w:val="49"/>
          <w:position w:val="1"/>
        </w:rPr>
        <w:t>&lt;</w:t>
      </w:r>
      <w:r>
        <w:rPr>
          <w:rFonts w:ascii="Times New Roman" w:hAnsi="Times New Roman" w:cs="Times New Roman" w:eastAsia="Times New Roman"/>
          <w:sz w:val="30"/>
          <w:szCs w:val="30"/>
          <w:color w:val="242426"/>
          <w:spacing w:val="0"/>
          <w:w w:val="51"/>
          <w:position w:val="-4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242426"/>
          <w:spacing w:val="-23"/>
          <w:w w:val="51"/>
          <w:position w:val="-4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242426"/>
          <w:spacing w:val="-33"/>
          <w:w w:val="49"/>
          <w:position w:val="1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42426"/>
          <w:spacing w:val="-24"/>
          <w:w w:val="51"/>
          <w:position w:val="-4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242426"/>
          <w:spacing w:val="-32"/>
          <w:w w:val="49"/>
          <w:position w:val="1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42426"/>
          <w:spacing w:val="0"/>
          <w:w w:val="51"/>
          <w:position w:val="-4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24242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242426"/>
          <w:spacing w:val="0"/>
          <w:w w:val="100"/>
          <w:position w:val="-4"/>
        </w:rPr>
      </w:r>
      <w:r>
        <w:rPr>
          <w:rFonts w:ascii="Arial" w:hAnsi="Arial" w:cs="Arial" w:eastAsia="Arial"/>
          <w:sz w:val="18"/>
          <w:szCs w:val="18"/>
          <w:color w:val="C4C3CD"/>
          <w:spacing w:val="-13"/>
          <w:w w:val="63"/>
          <w:position w:val="-11"/>
        </w:rPr>
        <w:t>•</w:t>
      </w:r>
      <w:r>
        <w:rPr>
          <w:rFonts w:ascii="Arial" w:hAnsi="Arial" w:cs="Arial" w:eastAsia="Arial"/>
          <w:sz w:val="18"/>
          <w:szCs w:val="18"/>
          <w:color w:val="A8A8ED"/>
          <w:spacing w:val="0"/>
          <w:w w:val="41"/>
          <w:position w:val="-11"/>
        </w:rPr>
        <w:t>..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right="2542"/>
        <w:jc w:val="righ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242426"/>
          <w:spacing w:val="0"/>
          <w:w w:val="70"/>
          <w:b/>
          <w:bCs/>
          <w:i/>
        </w:rPr>
        <w:t>1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59" w:lineRule="exact"/>
        <w:ind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5D6066"/>
          <w:spacing w:val="0"/>
          <w:w w:val="78"/>
          <w:b/>
          <w:bCs/>
          <w:position w:val="-10"/>
        </w:rPr>
        <w:t>tLDlR\M</w:t>
      </w:r>
      <w:r>
        <w:rPr>
          <w:rFonts w:ascii="Times New Roman" w:hAnsi="Times New Roman" w:cs="Times New Roman" w:eastAsia="Times New Roman"/>
          <w:sz w:val="24"/>
          <w:szCs w:val="24"/>
          <w:color w:val="5D6066"/>
          <w:spacing w:val="0"/>
          <w:w w:val="78"/>
          <w:b/>
          <w:bCs/>
          <w:position w:val="-1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color w:val="5D6066"/>
          <w:spacing w:val="20"/>
          <w:w w:val="78"/>
          <w:b/>
          <w:bCs/>
          <w:position w:val="-1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858789"/>
          <w:spacing w:val="0"/>
          <w:w w:val="78"/>
          <w:position w:val="-1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00"/>
          <w:cols w:num="2" w:equalWidth="0">
            <w:col w:w="1003" w:space="1631"/>
            <w:col w:w="8726"/>
          </w:cols>
        </w:sectPr>
      </w:pPr>
      <w:rPr/>
    </w:p>
    <w:p>
      <w:pPr>
        <w:spacing w:before="0" w:after="0" w:line="215" w:lineRule="exact"/>
        <w:ind w:right="1816"/>
        <w:jc w:val="right"/>
        <w:tabs>
          <w:tab w:pos="6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1"/>
          <w:szCs w:val="21"/>
          <w:color w:val="5D6066"/>
          <w:spacing w:val="0"/>
          <w:w w:val="100"/>
          <w:b/>
          <w:bCs/>
        </w:rPr>
        <w:t>Erda</w:t>
      </w:r>
      <w:r>
        <w:rPr>
          <w:rFonts w:ascii="Arial" w:hAnsi="Arial" w:cs="Arial" w:eastAsia="Arial"/>
          <w:sz w:val="21"/>
          <w:szCs w:val="21"/>
          <w:color w:val="5D6066"/>
          <w:spacing w:val="-44"/>
          <w:w w:val="100"/>
          <w:b/>
          <w:bCs/>
        </w:rPr>
        <w:t> </w:t>
      </w:r>
      <w:r>
        <w:rPr>
          <w:rFonts w:ascii="Arial" w:hAnsi="Arial" w:cs="Arial" w:eastAsia="Arial"/>
          <w:sz w:val="21"/>
          <w:szCs w:val="21"/>
          <w:color w:val="5D6066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1"/>
          <w:szCs w:val="21"/>
          <w:color w:val="5D6066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  <w:position w:val="1"/>
        </w:rPr>
        <w:t>İtf.aiye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1"/>
        </w:rPr>
        <w:t>Biriı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9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8"/>
          <w:w w:val="97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5"/>
          <w:w w:val="91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AFAFB1"/>
          <w:spacing w:val="-28"/>
          <w:w w:val="138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  <w:position w:val="1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14" w:lineRule="exact"/>
        <w:ind w:right="1764"/>
        <w:jc w:val="right"/>
        <w:tabs>
          <w:tab w:pos="1120" w:val="left"/>
        </w:tabs>
        <w:rPr>
          <w:rFonts w:ascii="Arial" w:hAnsi="Arial" w:cs="Arial" w:eastAsia="Arial"/>
          <w:sz w:val="5"/>
          <w:szCs w:val="5"/>
        </w:rPr>
      </w:pPr>
      <w:rPr/>
      <w:r>
        <w:rPr>
          <w:rFonts w:ascii="Arial" w:hAnsi="Arial" w:cs="Arial" w:eastAsia="Arial"/>
          <w:sz w:val="5"/>
          <w:szCs w:val="5"/>
          <w:color w:val="858789"/>
          <w:spacing w:val="-14"/>
          <w:w w:val="266"/>
          <w:position w:val="-4"/>
        </w:rPr>
        <w:t>,</w:t>
      </w:r>
      <w:r>
        <w:rPr>
          <w:rFonts w:ascii="Arial" w:hAnsi="Arial" w:cs="Arial" w:eastAsia="Arial"/>
          <w:sz w:val="5"/>
          <w:szCs w:val="5"/>
          <w:color w:val="363636"/>
          <w:spacing w:val="0"/>
          <w:w w:val="224"/>
          <w:position w:val="-4"/>
        </w:rPr>
        <w:t>..</w:t>
      </w:r>
      <w:r>
        <w:rPr>
          <w:rFonts w:ascii="Arial" w:hAnsi="Arial" w:cs="Arial" w:eastAsia="Arial"/>
          <w:sz w:val="5"/>
          <w:szCs w:val="5"/>
          <w:color w:val="363636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5"/>
          <w:szCs w:val="5"/>
          <w:color w:val="363636"/>
          <w:spacing w:val="0"/>
          <w:w w:val="100"/>
          <w:position w:val="-4"/>
        </w:rPr>
      </w:r>
      <w:r>
        <w:rPr>
          <w:rFonts w:ascii="Arial" w:hAnsi="Arial" w:cs="Arial" w:eastAsia="Arial"/>
          <w:sz w:val="5"/>
          <w:szCs w:val="5"/>
          <w:color w:val="9A9E9C"/>
          <w:spacing w:val="0"/>
          <w:w w:val="143"/>
          <w:i/>
          <w:position w:val="-4"/>
        </w:rPr>
        <w:t>1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260" w:right="300"/>
        </w:sectPr>
      </w:pPr>
      <w:rPr/>
    </w:p>
    <w:p>
      <w:pPr>
        <w:spacing w:before="0" w:after="0" w:line="237" w:lineRule="exact"/>
        <w:ind w:left="1642"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858789"/>
          <w:spacing w:val="0"/>
          <w:w w:val="100"/>
          <w:position w:val="-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858789"/>
          <w:spacing w:val="14"/>
          <w:w w:val="100"/>
          <w:position w:val="-7"/>
        </w:rPr>
        <w:t> </w:t>
      </w:r>
      <w:r>
        <w:rPr>
          <w:rFonts w:ascii="Arial" w:hAnsi="Arial" w:cs="Arial" w:eastAsia="Arial"/>
          <w:sz w:val="21"/>
          <w:szCs w:val="21"/>
          <w:color w:val="6E7279"/>
          <w:spacing w:val="0"/>
          <w:w w:val="100"/>
          <w:position w:val="0"/>
        </w:rPr>
        <w:t>.in</w:t>
      </w:r>
      <w:r>
        <w:rPr>
          <w:rFonts w:ascii="Arial" w:hAnsi="Arial" w:cs="Arial" w:eastAsia="Arial"/>
          <w:sz w:val="21"/>
          <w:szCs w:val="21"/>
          <w:color w:val="6E7279"/>
          <w:spacing w:val="0"/>
          <w:w w:val="100"/>
          <w:position w:val="0"/>
        </w:rPr>
        <w:t>e</w:t>
      </w:r>
      <w:r>
        <w:rPr>
          <w:rFonts w:ascii="Arial" w:hAnsi="Arial" w:cs="Arial" w:eastAsia="Arial"/>
          <w:sz w:val="21"/>
          <w:szCs w:val="21"/>
          <w:color w:val="6E7279"/>
          <w:spacing w:val="1"/>
          <w:w w:val="100"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858789"/>
          <w:spacing w:val="0"/>
          <w:w w:val="100"/>
          <w:position w:val="0"/>
        </w:rPr>
        <w:t>e</w:t>
      </w:r>
      <w:r>
        <w:rPr>
          <w:rFonts w:ascii="Arial" w:hAnsi="Arial" w:cs="Arial" w:eastAsia="Arial"/>
          <w:sz w:val="21"/>
          <w:szCs w:val="21"/>
          <w:color w:val="858789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D6066"/>
          <w:spacing w:val="0"/>
          <w:w w:val="100"/>
          <w:position w:val="0"/>
        </w:rPr>
        <w:t>1.</w:t>
      </w:r>
      <w:r>
        <w:rPr>
          <w:rFonts w:ascii="Times New Roman" w:hAnsi="Times New Roman" w:cs="Times New Roman" w:eastAsia="Times New Roman"/>
          <w:sz w:val="21"/>
          <w:szCs w:val="21"/>
          <w:color w:val="5D606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D6066"/>
          <w:spacing w:val="0"/>
          <w:w w:val="106"/>
          <w:b/>
          <w:bCs/>
          <w:position w:val="0"/>
        </w:rPr>
        <w:t>:.osta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402" w:lineRule="exact"/>
        <w:ind w:left="2048" w:right="-141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Courier New" w:hAnsi="Courier New" w:cs="Courier New" w:eastAsia="Courier New"/>
          <w:sz w:val="67"/>
          <w:szCs w:val="67"/>
          <w:color w:val="6E7279"/>
          <w:spacing w:val="-73"/>
          <w:w w:val="52"/>
          <w:position w:val="-11"/>
        </w:rPr>
        <w:t>0</w:t>
      </w:r>
      <w:r>
        <w:rPr>
          <w:rFonts w:ascii="Courier New" w:hAnsi="Courier New" w:cs="Courier New" w:eastAsia="Courier New"/>
          <w:sz w:val="67"/>
          <w:szCs w:val="67"/>
          <w:color w:val="383B5D"/>
          <w:spacing w:val="-8"/>
          <w:w w:val="118"/>
          <w:position w:val="-11"/>
        </w:rPr>
        <w:t>7</w:t>
      </w:r>
      <w:r>
        <w:rPr>
          <w:rFonts w:ascii="Arial" w:hAnsi="Arial" w:cs="Arial" w:eastAsia="Arial"/>
          <w:sz w:val="21"/>
          <w:szCs w:val="21"/>
          <w:color w:val="6E7279"/>
          <w:spacing w:val="0"/>
          <w:w w:val="87"/>
          <w:b/>
          <w:bCs/>
          <w:position w:val="14"/>
        </w:rPr>
        <w:t>r</w:t>
      </w:r>
      <w:r>
        <w:rPr>
          <w:rFonts w:ascii="Arial" w:hAnsi="Arial" w:cs="Arial" w:eastAsia="Arial"/>
          <w:sz w:val="21"/>
          <w:szCs w:val="21"/>
          <w:color w:val="6E7279"/>
          <w:spacing w:val="2"/>
          <w:w w:val="100"/>
          <w:b/>
          <w:bCs/>
          <w:position w:val="14"/>
        </w:rPr>
        <w:t> </w:t>
      </w:r>
      <w:r>
        <w:rPr>
          <w:rFonts w:ascii="Arial" w:hAnsi="Arial" w:cs="Arial" w:eastAsia="Arial"/>
          <w:sz w:val="21"/>
          <w:szCs w:val="21"/>
          <w:color w:val="5D6066"/>
          <w:spacing w:val="0"/>
          <w:w w:val="100"/>
          <w:b/>
          <w:bCs/>
          <w:position w:val="14"/>
        </w:rPr>
        <w:t>Amırı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50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B5D"/>
          <w:w w:val="354"/>
          <w:position w:val="-6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83B5D"/>
          <w:w w:val="353"/>
          <w:position w:val="-6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383B5D"/>
          <w:spacing w:val="-17"/>
          <w:w w:val="353"/>
          <w:position w:val="-6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383B5D"/>
          <w:spacing w:val="0"/>
          <w:w w:val="352"/>
          <w:position w:val="-6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383B5D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B5D"/>
          <w:spacing w:val="-2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9"/>
          <w:position w:val="-6"/>
        </w:rPr>
        <w:t>rİNCESU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137" w:right="-20"/>
        <w:jc w:val="left"/>
        <w:tabs>
          <w:tab w:pos="920" w:val="left"/>
        </w:tabs>
        <w:rPr>
          <w:rFonts w:ascii="Arial" w:hAnsi="Arial" w:cs="Arial" w:eastAsia="Arial"/>
          <w:sz w:val="9"/>
          <w:szCs w:val="9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80"/>
        </w:rPr>
        <w:t>r.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80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80"/>
        </w:rPr>
        <w:t>;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80"/>
        </w:rPr>
        <w:t>  </w:t>
      </w:r>
      <w:r>
        <w:rPr>
          <w:rFonts w:ascii="Arial" w:hAnsi="Arial" w:cs="Arial" w:eastAsia="Arial"/>
          <w:sz w:val="15"/>
          <w:szCs w:val="15"/>
          <w:color w:val="363636"/>
          <w:spacing w:val="18"/>
          <w:w w:val="80"/>
        </w:rPr>
        <w:t> </w:t>
      </w:r>
      <w:r>
        <w:rPr>
          <w:rFonts w:ascii="Arial" w:hAnsi="Arial" w:cs="Arial" w:eastAsia="Arial"/>
          <w:sz w:val="9"/>
          <w:szCs w:val="9"/>
          <w:color w:val="5D6066"/>
          <w:spacing w:val="0"/>
          <w:w w:val="100"/>
          <w:b/>
          <w:bCs/>
        </w:rPr>
        <w:t>"</w:t>
      </w:r>
      <w:r>
        <w:rPr>
          <w:rFonts w:ascii="Arial" w:hAnsi="Arial" w:cs="Arial" w:eastAsia="Arial"/>
          <w:sz w:val="9"/>
          <w:szCs w:val="9"/>
          <w:color w:val="5D6066"/>
          <w:spacing w:val="0"/>
          <w:w w:val="100"/>
          <w:b/>
          <w:bCs/>
        </w:rPr>
        <w:t>\</w:t>
      </w:r>
      <w:r>
        <w:rPr>
          <w:rFonts w:ascii="Arial" w:hAnsi="Arial" w:cs="Arial" w:eastAsia="Arial"/>
          <w:sz w:val="9"/>
          <w:szCs w:val="9"/>
          <w:color w:val="5D6066"/>
          <w:spacing w:val="-20"/>
          <w:w w:val="100"/>
          <w:b/>
          <w:bCs/>
        </w:rPr>
        <w:t>.</w:t>
      </w:r>
      <w:r>
        <w:rPr>
          <w:rFonts w:ascii="Arial" w:hAnsi="Arial" w:cs="Arial" w:eastAsia="Arial"/>
          <w:sz w:val="9"/>
          <w:szCs w:val="9"/>
          <w:color w:val="858789"/>
          <w:spacing w:val="0"/>
          <w:w w:val="100"/>
          <w:b/>
          <w:bCs/>
        </w:rPr>
        <w:t>0</w:t>
      </w:r>
      <w:r>
        <w:rPr>
          <w:rFonts w:ascii="Arial" w:hAnsi="Arial" w:cs="Arial" w:eastAsia="Arial"/>
          <w:sz w:val="9"/>
          <w:szCs w:val="9"/>
          <w:color w:val="858789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9"/>
          <w:szCs w:val="9"/>
          <w:color w:val="858789"/>
          <w:spacing w:val="0"/>
          <w:w w:val="100"/>
          <w:b/>
          <w:bCs/>
        </w:rPr>
      </w:r>
      <w:r>
        <w:rPr>
          <w:rFonts w:ascii="Arial" w:hAnsi="Arial" w:cs="Arial" w:eastAsia="Arial"/>
          <w:sz w:val="9"/>
          <w:szCs w:val="9"/>
          <w:color w:val="858789"/>
          <w:spacing w:val="0"/>
          <w:w w:val="214"/>
        </w:rPr>
        <w:t>•.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p>
      <w:pPr>
        <w:spacing w:before="0" w:after="0" w:line="90" w:lineRule="exact"/>
        <w:ind w:left="61" w:right="-20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5D6066"/>
          <w:spacing w:val="0"/>
          <w:w w:val="600"/>
          <w:position w:val="-2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5D6066"/>
          <w:spacing w:val="-120"/>
          <w:w w:val="600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5D6066"/>
          <w:spacing w:val="0"/>
          <w:w w:val="162"/>
          <w:position w:val="-2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5D6066"/>
          <w:spacing w:val="-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58789"/>
          <w:spacing w:val="0"/>
          <w:w w:val="323"/>
          <w:position w:val="-2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858789"/>
          <w:spacing w:val="-48"/>
          <w:w w:val="323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58789"/>
          <w:spacing w:val="0"/>
          <w:w w:val="100"/>
          <w:position w:val="-2"/>
        </w:rPr>
        <w:t>/;</w:t>
      </w:r>
      <w:r>
        <w:rPr>
          <w:rFonts w:ascii="Times New Roman" w:hAnsi="Times New Roman" w:cs="Times New Roman" w:eastAsia="Times New Roman"/>
          <w:sz w:val="10"/>
          <w:szCs w:val="10"/>
          <w:color w:val="858789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10"/>
          <w:szCs w:val="10"/>
          <w:color w:val="858789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FAFB1"/>
          <w:spacing w:val="0"/>
          <w:w w:val="132"/>
          <w:i/>
          <w:position w:val="-2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142" w:right="-20"/>
        <w:jc w:val="left"/>
        <w:tabs>
          <w:tab w:pos="136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4.778107pt;margin-top:3.439031pt;width:39.465916pt;height:15pt;mso-position-horizontal-relative:page;mso-position-vertical-relative:paragraph;z-index:-17037" type="#_x0000_t202" filled="f" stroked="f">
            <v:textbox inset="0,0,0,0">
              <w:txbxContent>
                <w:p>
                  <w:pPr>
                    <w:spacing w:before="0" w:after="0" w:line="300" w:lineRule="exact"/>
                    <w:ind w:right="-85"/>
                    <w:jc w:val="left"/>
                    <w:rPr>
                      <w:rFonts w:ascii="Arial" w:hAnsi="Arial" w:cs="Arial" w:eastAsia="Arial"/>
                      <w:sz w:val="30"/>
                      <w:szCs w:val="30"/>
                    </w:rPr>
                  </w:pPr>
                  <w:rPr/>
                  <w:r>
                    <w:rPr>
                      <w:rFonts w:ascii="Arial" w:hAnsi="Arial" w:cs="Arial" w:eastAsia="Arial"/>
                      <w:sz w:val="30"/>
                      <w:szCs w:val="30"/>
                      <w:color w:val="858789"/>
                      <w:spacing w:val="-47"/>
                      <w:w w:val="93"/>
                    </w:rPr>
                    <w:t>.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5D6066"/>
                      <w:spacing w:val="-42"/>
                      <w:w w:val="109"/>
                    </w:rPr>
                    <w:t>: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AFAFB1"/>
                      <w:spacing w:val="-45"/>
                      <w:w w:val="58"/>
                    </w:rPr>
                    <w:t>;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2D347C"/>
                      <w:spacing w:val="0"/>
                      <w:w w:val="96"/>
                    </w:rPr>
                    <w:t>:;zızn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4"/>
          <w:szCs w:val="24"/>
          <w:color w:val="494949"/>
          <w:spacing w:val="0"/>
          <w:w w:val="164"/>
          <w:position w:val="-3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494949"/>
          <w:spacing w:val="-48"/>
          <w:w w:val="164"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D6066"/>
          <w:spacing w:val="0"/>
          <w:w w:val="82"/>
          <w:position w:val="-3"/>
        </w:rPr>
        <w:t>J,alie</w:t>
      </w:r>
      <w:r>
        <w:rPr>
          <w:rFonts w:ascii="Times New Roman" w:hAnsi="Times New Roman" w:cs="Times New Roman" w:eastAsia="Times New Roman"/>
          <w:sz w:val="24"/>
          <w:szCs w:val="24"/>
          <w:color w:val="5D6066"/>
          <w:spacing w:val="0"/>
          <w:w w:val="82"/>
          <w:position w:val="-3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color w:val="5D6066"/>
          <w:spacing w:val="0"/>
          <w:w w:val="82"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D6066"/>
          <w:spacing w:val="7"/>
          <w:w w:val="82"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6E7279"/>
          <w:spacing w:val="0"/>
          <w:w w:val="144"/>
          <w:position w:val="-3"/>
        </w:rPr>
        <w:t>t</w:t>
      </w:r>
      <w:r>
        <w:rPr>
          <w:rFonts w:ascii="Arial" w:hAnsi="Arial" w:cs="Arial" w:eastAsia="Arial"/>
          <w:sz w:val="21"/>
          <w:szCs w:val="21"/>
          <w:color w:val="6E7279"/>
          <w:spacing w:val="-9"/>
          <w:w w:val="144"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5D6066"/>
          <w:spacing w:val="0"/>
          <w:w w:val="144"/>
          <w:position w:val="-3"/>
        </w:rPr>
        <w:t>'</w:t>
      </w:r>
      <w:r>
        <w:rPr>
          <w:rFonts w:ascii="Arial" w:hAnsi="Arial" w:cs="Arial" w:eastAsia="Arial"/>
          <w:sz w:val="21"/>
          <w:szCs w:val="21"/>
          <w:color w:val="5D6066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1"/>
          <w:szCs w:val="21"/>
          <w:color w:val="5D6066"/>
          <w:spacing w:val="0"/>
          <w:w w:val="100"/>
          <w:position w:val="-3"/>
        </w:rPr>
      </w:r>
      <w:r>
        <w:rPr>
          <w:rFonts w:ascii="Arial" w:hAnsi="Arial" w:cs="Arial" w:eastAsia="Arial"/>
          <w:sz w:val="16"/>
          <w:szCs w:val="16"/>
          <w:color w:val="858789"/>
          <w:spacing w:val="0"/>
          <w:w w:val="144"/>
          <w:position w:val="-3"/>
        </w:rPr>
        <w:t>IQ</w:t>
      </w:r>
      <w:r>
        <w:rPr>
          <w:rFonts w:ascii="Arial" w:hAnsi="Arial" w:cs="Arial" w:eastAsia="Arial"/>
          <w:sz w:val="16"/>
          <w:szCs w:val="16"/>
          <w:color w:val="858789"/>
          <w:spacing w:val="0"/>
          <w:w w:val="144"/>
          <w:position w:val="-3"/>
        </w:rPr>
        <w:t> </w:t>
      </w:r>
      <w:r>
        <w:rPr>
          <w:rFonts w:ascii="Arial" w:hAnsi="Arial" w:cs="Arial" w:eastAsia="Arial"/>
          <w:sz w:val="16"/>
          <w:szCs w:val="16"/>
          <w:color w:val="858789"/>
          <w:spacing w:val="38"/>
          <w:w w:val="144"/>
          <w:position w:val="-3"/>
        </w:rPr>
        <w:t> </w:t>
      </w:r>
      <w:r>
        <w:rPr>
          <w:rFonts w:ascii="Arial" w:hAnsi="Arial" w:cs="Arial" w:eastAsia="Arial"/>
          <w:sz w:val="16"/>
          <w:szCs w:val="16"/>
          <w:color w:val="AFAFB1"/>
          <w:spacing w:val="0"/>
          <w:w w:val="55"/>
          <w:position w:val="-3"/>
        </w:rPr>
        <w:t>,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58" w:right="-20"/>
        <w:jc w:val="left"/>
        <w:tabs>
          <w:tab w:pos="17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4.871094pt;margin-top:8.089581pt;width:14.280001pt;height:28pt;mso-position-horizontal-relative:page;mso-position-vertical-relative:paragraph;z-index:-17034" type="#_x0000_t202" filled="f" stroked="f">
            <v:textbox inset="0,0,0,0">
              <w:txbxContent>
                <w:p>
                  <w:pPr>
                    <w:spacing w:before="0" w:after="0" w:line="560" w:lineRule="exact"/>
                    <w:ind w:right="-124"/>
                    <w:jc w:val="left"/>
                    <w:rPr>
                      <w:rFonts w:ascii="Times New Roman" w:hAnsi="Times New Roman" w:cs="Times New Roman" w:eastAsia="Times New Roman"/>
                      <w:sz w:val="56"/>
                      <w:szCs w:val="5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6"/>
                      <w:szCs w:val="56"/>
                      <w:color w:val="0113BA"/>
                      <w:spacing w:val="0"/>
                      <w:w w:val="102"/>
                      <w:i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56"/>
                      <w:szCs w:val="5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18"/>
          <w:w w:val="191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90"/>
        </w:rPr>
        <w:t>..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76"/>
        </w:rPr>
        <w:t>It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1"/>
          <w:w w:val="76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5D6066"/>
          <w:spacing w:val="0"/>
          <w:w w:val="119"/>
        </w:rPr>
        <w:t>i·</w:t>
      </w:r>
      <w:r>
        <w:rPr>
          <w:rFonts w:ascii="Times New Roman" w:hAnsi="Times New Roman" w:cs="Times New Roman" w:eastAsia="Times New Roman"/>
          <w:sz w:val="22"/>
          <w:szCs w:val="22"/>
          <w:color w:val="5D606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5D6066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9A9E9C"/>
          <w:spacing w:val="0"/>
          <w:w w:val="77"/>
        </w:rPr>
        <w:t>.t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6" w:lineRule="atLeast"/>
        <w:ind w:right="-20"/>
        <w:jc w:val="left"/>
        <w:tabs>
          <w:tab w:pos="380" w:val="left"/>
          <w:tab w:pos="108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2.950378pt;margin-top:10.234778pt;width:3.27968pt;height:16pt;mso-position-horizontal-relative:page;mso-position-vertical-relative:paragraph;z-index:-17036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Pr/>
                  <w:r>
                    <w:rPr>
                      <w:rFonts w:ascii="Arial" w:hAnsi="Arial" w:cs="Arial" w:eastAsia="Arial"/>
                      <w:sz w:val="32"/>
                      <w:szCs w:val="32"/>
                      <w:color w:val="858789"/>
                      <w:spacing w:val="0"/>
                      <w:w w:val="73"/>
                    </w:rPr>
                    <w:t>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9A9E9C"/>
          <w:spacing w:val="0"/>
          <w:w w:val="131"/>
        </w:rPr>
        <w:t>·</w:t>
      </w:r>
      <w:r>
        <w:rPr>
          <w:rFonts w:ascii="Arial" w:hAnsi="Arial" w:cs="Arial" w:eastAsia="Arial"/>
          <w:sz w:val="18"/>
          <w:szCs w:val="18"/>
          <w:color w:val="9A9E9C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9A9E9C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AFAFB1"/>
          <w:spacing w:val="-1"/>
          <w:w w:val="194"/>
          <w:i/>
        </w:rPr>
        <w:t>.</w:t>
      </w:r>
      <w:r>
        <w:rPr>
          <w:rFonts w:ascii="Arial" w:hAnsi="Arial" w:cs="Arial" w:eastAsia="Arial"/>
          <w:sz w:val="18"/>
          <w:szCs w:val="18"/>
          <w:color w:val="5D6066"/>
          <w:spacing w:val="0"/>
          <w:w w:val="210"/>
          <w:i/>
        </w:rPr>
        <w:t>}</w:t>
      </w:r>
      <w:r>
        <w:rPr>
          <w:rFonts w:ascii="Arial" w:hAnsi="Arial" w:cs="Arial" w:eastAsia="Arial"/>
          <w:sz w:val="18"/>
          <w:szCs w:val="18"/>
          <w:color w:val="6E7279"/>
          <w:spacing w:val="-26"/>
          <w:w w:val="130"/>
        </w:rPr>
        <w:t>.</w:t>
      </w:r>
      <w:r>
        <w:rPr>
          <w:rFonts w:ascii="Arial" w:hAnsi="Arial" w:cs="Arial" w:eastAsia="Arial"/>
          <w:sz w:val="18"/>
          <w:szCs w:val="18"/>
          <w:color w:val="AFAFB1"/>
          <w:spacing w:val="-27"/>
          <w:w w:val="104"/>
        </w:rPr>
        <w:t>.</w:t>
      </w:r>
      <w:r>
        <w:rPr>
          <w:rFonts w:ascii="Arial" w:hAnsi="Arial" w:cs="Arial" w:eastAsia="Arial"/>
          <w:sz w:val="18"/>
          <w:szCs w:val="18"/>
          <w:color w:val="5D6066"/>
          <w:spacing w:val="0"/>
          <w:w w:val="130"/>
        </w:rPr>
        <w:t>.</w:t>
      </w:r>
      <w:r>
        <w:rPr>
          <w:rFonts w:ascii="Arial" w:hAnsi="Arial" w:cs="Arial" w:eastAsia="Arial"/>
          <w:sz w:val="18"/>
          <w:szCs w:val="18"/>
          <w:color w:val="5D6066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5D6066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858789"/>
          <w:spacing w:val="0"/>
          <w:w w:val="100"/>
        </w:rPr>
        <w:t>,</w:t>
      </w:r>
      <w:r>
        <w:rPr>
          <w:rFonts w:ascii="Arial" w:hAnsi="Arial" w:cs="Arial" w:eastAsia="Arial"/>
          <w:sz w:val="18"/>
          <w:szCs w:val="18"/>
          <w:color w:val="858789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858789"/>
          <w:spacing w:val="4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C4C3CD"/>
          <w:spacing w:val="0"/>
          <w:w w:val="183"/>
        </w:rPr>
        <w:t>.</w:t>
      </w:r>
      <w:r>
        <w:rPr>
          <w:rFonts w:ascii="Arial" w:hAnsi="Arial" w:cs="Arial" w:eastAsia="Arial"/>
          <w:sz w:val="18"/>
          <w:szCs w:val="18"/>
          <w:color w:val="C4C3CD"/>
          <w:spacing w:val="-3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5D6066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5D6066"/>
          <w:spacing w:val="-16"/>
          <w:w w:val="100"/>
        </w:rPr>
        <w:t>A</w:t>
      </w:r>
      <w:r>
        <w:rPr>
          <w:rFonts w:ascii="Arial" w:hAnsi="Arial" w:cs="Arial" w:eastAsia="Arial"/>
          <w:sz w:val="18"/>
          <w:szCs w:val="18"/>
          <w:color w:val="C4C3CD"/>
          <w:spacing w:val="-23"/>
          <w:w w:val="100"/>
        </w:rPr>
        <w:t>.</w:t>
      </w:r>
      <w:r>
        <w:rPr>
          <w:rFonts w:ascii="Arial" w:hAnsi="Arial" w:cs="Arial" w:eastAsia="Arial"/>
          <w:sz w:val="18"/>
          <w:szCs w:val="18"/>
          <w:color w:val="5D6066"/>
          <w:spacing w:val="0"/>
          <w:w w:val="100"/>
        </w:rPr>
        <w:t>clr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00"/>
          <w:cols w:num="3" w:equalWidth="0">
            <w:col w:w="3312" w:space="1210"/>
            <w:col w:w="1638" w:space="2030"/>
            <w:col w:w="3170"/>
          </w:cols>
        </w:sectPr>
      </w:pPr>
      <w:rPr/>
    </w:p>
    <w:p>
      <w:pPr>
        <w:spacing w:before="0" w:after="0" w:line="234" w:lineRule="exact"/>
        <w:ind w:left="4965" w:right="-109"/>
        <w:jc w:val="left"/>
        <w:tabs>
          <w:tab w:pos="8360" w:val="left"/>
        </w:tabs>
        <w:rPr>
          <w:rFonts w:ascii="Arial" w:hAnsi="Arial" w:cs="Arial" w:eastAsia="Arial"/>
          <w:sz w:val="46"/>
          <w:szCs w:val="4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1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13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13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-43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1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13"/>
        </w:rPr>
      </w:r>
      <w:r>
        <w:rPr>
          <w:rFonts w:ascii="Arial" w:hAnsi="Arial" w:cs="Arial" w:eastAsia="Arial"/>
          <w:sz w:val="20"/>
          <w:szCs w:val="20"/>
          <w:color w:val="363636"/>
          <w:spacing w:val="7"/>
          <w:w w:val="70"/>
          <w:i/>
          <w:position w:val="3"/>
        </w:rPr>
        <w:t>ü</w:t>
      </w:r>
      <w:r>
        <w:rPr>
          <w:rFonts w:ascii="Arial" w:hAnsi="Arial" w:cs="Arial" w:eastAsia="Arial"/>
          <w:sz w:val="20"/>
          <w:szCs w:val="20"/>
          <w:color w:val="5D6066"/>
          <w:spacing w:val="0"/>
          <w:w w:val="87"/>
          <w:i/>
          <w:position w:val="3"/>
        </w:rPr>
        <w:t>p</w:t>
      </w:r>
      <w:r>
        <w:rPr>
          <w:rFonts w:ascii="Arial" w:hAnsi="Arial" w:cs="Arial" w:eastAsia="Arial"/>
          <w:sz w:val="20"/>
          <w:szCs w:val="20"/>
          <w:color w:val="5D6066"/>
          <w:spacing w:val="-64"/>
          <w:w w:val="87"/>
          <w:i/>
          <w:position w:val="3"/>
        </w:rPr>
        <w:t>a</w:t>
      </w:r>
      <w:r>
        <w:rPr>
          <w:rFonts w:ascii="Arial" w:hAnsi="Arial" w:cs="Arial" w:eastAsia="Arial"/>
          <w:sz w:val="46"/>
          <w:szCs w:val="46"/>
          <w:color w:val="9A9E9C"/>
          <w:spacing w:val="0"/>
          <w:w w:val="61"/>
          <w:position w:val="-6"/>
        </w:rPr>
        <w:t>.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AFAFB1"/>
          <w:spacing w:val="0"/>
          <w:w w:val="100"/>
          <w:position w:val="-3"/>
        </w:rPr>
        <w:t>.</w:t>
      </w:r>
      <w:r>
        <w:rPr>
          <w:rFonts w:ascii="Arial" w:hAnsi="Arial" w:cs="Arial" w:eastAsia="Arial"/>
          <w:sz w:val="20"/>
          <w:szCs w:val="20"/>
          <w:color w:val="AFAFB1"/>
          <w:spacing w:val="-18"/>
          <w:w w:val="100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858789"/>
          <w:spacing w:val="0"/>
          <w:w w:val="100"/>
          <w:position w:val="-3"/>
        </w:rPr>
        <w:t>.</w:t>
      </w:r>
      <w:r>
        <w:rPr>
          <w:rFonts w:ascii="Arial" w:hAnsi="Arial" w:cs="Arial" w:eastAsia="Arial"/>
          <w:sz w:val="20"/>
          <w:szCs w:val="20"/>
          <w:color w:val="858789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858789"/>
          <w:spacing w:val="2"/>
          <w:w w:val="100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858789"/>
          <w:spacing w:val="-10"/>
          <w:w w:val="141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D6066"/>
          <w:spacing w:val="0"/>
          <w:w w:val="66"/>
          <w:position w:val="-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D6066"/>
          <w:spacing w:val="-78"/>
          <w:w w:val="66"/>
          <w:position w:val="-3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5D6066"/>
          <w:spacing w:val="-4"/>
          <w:w w:val="65"/>
          <w:position w:val="-3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5D6066"/>
          <w:spacing w:val="-40"/>
          <w:w w:val="67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D6066"/>
          <w:spacing w:val="0"/>
          <w:w w:val="65"/>
          <w:position w:val="-3"/>
        </w:rPr>
        <w:t>'M</w:t>
      </w:r>
      <w:r>
        <w:rPr>
          <w:rFonts w:ascii="Times New Roman" w:hAnsi="Times New Roman" w:cs="Times New Roman" w:eastAsia="Times New Roman"/>
          <w:sz w:val="20"/>
          <w:szCs w:val="20"/>
          <w:color w:val="5D6066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66"/>
          <w:position w:val="-3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6066"/>
          <w:spacing w:val="0"/>
          <w:w w:val="90"/>
          <w:position w:val="-3"/>
        </w:rPr>
        <w:t>dü</w:t>
      </w:r>
      <w:r>
        <w:rPr>
          <w:rFonts w:ascii="Times New Roman" w:hAnsi="Times New Roman" w:cs="Times New Roman" w:eastAsia="Times New Roman"/>
          <w:sz w:val="20"/>
          <w:szCs w:val="20"/>
          <w:color w:val="5D6066"/>
          <w:spacing w:val="9"/>
          <w:w w:val="90"/>
          <w:position w:val="-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73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D6066"/>
          <w:spacing w:val="0"/>
          <w:w w:val="52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D6066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19"/>
          <w:position w:val="-3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64" w:lineRule="exact"/>
        <w:ind w:left="646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AFAFB1"/>
          <w:spacing w:val="-34"/>
          <w:w w:val="220"/>
          <w:position w:val="-4"/>
        </w:rPr>
        <w:t>·</w:t>
      </w:r>
      <w:r>
        <w:rPr>
          <w:rFonts w:ascii="Arial" w:hAnsi="Arial" w:cs="Arial" w:eastAsia="Arial"/>
          <w:sz w:val="15"/>
          <w:szCs w:val="15"/>
          <w:color w:val="858789"/>
          <w:spacing w:val="0"/>
          <w:w w:val="266"/>
          <w:position w:val="-4"/>
        </w:rPr>
        <w:t>,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00"/>
          <w:cols w:num="2" w:equalWidth="0">
            <w:col w:w="8674" w:space="114"/>
            <w:col w:w="2572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05" w:lineRule="exact"/>
        <w:ind w:left="231" w:right="-75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242426"/>
          <w:spacing w:val="0"/>
          <w:w w:val="50"/>
          <w:position w:val="-5"/>
        </w:rPr>
        <w:t>::ı::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27" w:lineRule="exact"/>
        <w:ind w:right="-81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0"/>
          <w:w w:val="121"/>
          <w:position w:val="-7"/>
        </w:rPr>
        <w:t>Ergü</w: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0"/>
          <w:w w:val="121"/>
          <w:position w:val="-7"/>
        </w:rPr>
        <w:t>n</w: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-4"/>
          <w:w w:val="121"/>
          <w:position w:val="-7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AFAFB1"/>
          <w:spacing w:val="14"/>
          <w:w w:val="53"/>
          <w:position w:val="-7"/>
        </w:rPr>
        <w:t>'</w:t>
      </w:r>
      <w:r>
        <w:rPr>
          <w:rFonts w:ascii="Times New Roman" w:hAnsi="Times New Roman" w:cs="Times New Roman" w:eastAsia="Times New Roman"/>
          <w:sz w:val="27"/>
          <w:szCs w:val="27"/>
          <w:color w:val="858789"/>
          <w:spacing w:val="0"/>
          <w:w w:val="102"/>
          <w:position w:val="-7"/>
        </w:rPr>
        <w:t>{AYA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4" w:after="0" w:line="869" w:lineRule="exact"/>
        <w:ind w:right="-161"/>
        <w:jc w:val="left"/>
        <w:rPr>
          <w:rFonts w:ascii="Times New Roman" w:hAnsi="Times New Roman" w:cs="Times New Roman" w:eastAsia="Times New Roman"/>
          <w:sz w:val="81"/>
          <w:szCs w:val="8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1"/>
          <w:szCs w:val="81"/>
          <w:color w:val="3F489A"/>
          <w:w w:val="63"/>
          <w:i/>
          <w:position w:val="-6"/>
        </w:rPr>
        <w:t>d)</w:t>
      </w:r>
      <w:r>
        <w:rPr>
          <w:rFonts w:ascii="Times New Roman" w:hAnsi="Times New Roman" w:cs="Times New Roman" w:eastAsia="Times New Roman"/>
          <w:sz w:val="81"/>
          <w:szCs w:val="81"/>
          <w:color w:val="3F489A"/>
          <w:w w:val="62"/>
          <w:i/>
          <w:position w:val="-6"/>
        </w:rPr>
        <w:t>J{</w:t>
      </w:r>
      <w:r>
        <w:rPr>
          <w:rFonts w:ascii="Times New Roman" w:hAnsi="Times New Roman" w:cs="Times New Roman" w:eastAsia="Times New Roman"/>
          <w:sz w:val="81"/>
          <w:szCs w:val="81"/>
          <w:color w:val="3F489A"/>
          <w:w w:val="63"/>
          <w:i/>
          <w:position w:val="-6"/>
        </w:rPr>
        <w:t>-</w:t>
      </w:r>
      <w:r>
        <w:rPr>
          <w:rFonts w:ascii="Times New Roman" w:hAnsi="Times New Roman" w:cs="Times New Roman" w:eastAsia="Times New Roman"/>
          <w:sz w:val="81"/>
          <w:szCs w:val="81"/>
          <w:color w:val="3F489A"/>
          <w:spacing w:val="-125"/>
          <w:w w:val="100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81"/>
          <w:szCs w:val="81"/>
          <w:color w:val="9995B5"/>
          <w:spacing w:val="0"/>
          <w:w w:val="59"/>
          <w:i/>
          <w:position w:val="-6"/>
        </w:rPr>
        <w:t>.</w:t>
      </w:r>
      <w:r>
        <w:rPr>
          <w:rFonts w:ascii="Times New Roman" w:hAnsi="Times New Roman" w:cs="Times New Roman" w:eastAsia="Times New Roman"/>
          <w:sz w:val="81"/>
          <w:szCs w:val="81"/>
          <w:color w:val="000000"/>
          <w:spacing w:val="0"/>
          <w:w w:val="100"/>
          <w:position w:val="0"/>
        </w:rPr>
      </w:r>
    </w:p>
    <w:p>
      <w:pPr>
        <w:spacing w:before="0" w:after="0" w:line="416" w:lineRule="exact"/>
        <w:ind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AFAFB1"/>
          <w:spacing w:val="-1"/>
          <w:w w:val="78"/>
          <w:position w:val="8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C4C3CD"/>
          <w:spacing w:val="0"/>
          <w:w w:val="78"/>
          <w:position w:val="8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C4C3CD"/>
          <w:spacing w:val="0"/>
          <w:w w:val="78"/>
          <w:position w:val="8"/>
        </w:rPr>
        <w:t>   </w:t>
      </w:r>
      <w:r>
        <w:rPr>
          <w:rFonts w:ascii="Times New Roman" w:hAnsi="Times New Roman" w:cs="Times New Roman" w:eastAsia="Times New Roman"/>
          <w:sz w:val="14"/>
          <w:szCs w:val="14"/>
          <w:color w:val="C4C3CD"/>
          <w:spacing w:val="24"/>
          <w:w w:val="78"/>
          <w:position w:val="8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494949"/>
          <w:spacing w:val="0"/>
          <w:w w:val="56"/>
          <w:position w:val="14"/>
        </w:rPr>
        <w:t>:.?,</w:t>
      </w:r>
      <w:r>
        <w:rPr>
          <w:rFonts w:ascii="Times New Roman" w:hAnsi="Times New Roman" w:cs="Times New Roman" w:eastAsia="Times New Roman"/>
          <w:sz w:val="13"/>
          <w:szCs w:val="13"/>
          <w:color w:val="494949"/>
          <w:spacing w:val="0"/>
          <w:w w:val="56"/>
          <w:position w:val="14"/>
        </w:rPr>
        <w:t>  </w:t>
      </w:r>
      <w:r>
        <w:rPr>
          <w:rFonts w:ascii="Times New Roman" w:hAnsi="Times New Roman" w:cs="Times New Roman" w:eastAsia="Times New Roman"/>
          <w:sz w:val="13"/>
          <w:szCs w:val="13"/>
          <w:color w:val="494949"/>
          <w:spacing w:val="1"/>
          <w:w w:val="56"/>
          <w:position w:val="1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363636"/>
          <w:spacing w:val="0"/>
          <w:w w:val="56"/>
          <w:i/>
          <w:position w:val="14"/>
        </w:rPr>
        <w:t>:.0</w:t>
      </w:r>
      <w:r>
        <w:rPr>
          <w:rFonts w:ascii="Times New Roman" w:hAnsi="Times New Roman" w:cs="Times New Roman" w:eastAsia="Times New Roman"/>
          <w:sz w:val="11"/>
          <w:szCs w:val="11"/>
          <w:color w:val="494949"/>
          <w:spacing w:val="0"/>
          <w:w w:val="56"/>
          <w:position w:val="14"/>
        </w:rPr>
        <w:t>·:.;.</w:t>
      </w:r>
      <w:r>
        <w:rPr>
          <w:rFonts w:ascii="Times New Roman" w:hAnsi="Times New Roman" w:cs="Times New Roman" w:eastAsia="Times New Roman"/>
          <w:sz w:val="11"/>
          <w:szCs w:val="11"/>
          <w:color w:val="494949"/>
          <w:spacing w:val="0"/>
          <w:w w:val="56"/>
          <w:position w:val="14"/>
        </w:rPr>
        <w:t>!</w:t>
      </w:r>
      <w:r>
        <w:rPr>
          <w:rFonts w:ascii="Times New Roman" w:hAnsi="Times New Roman" w:cs="Times New Roman" w:eastAsia="Times New Roman"/>
          <w:sz w:val="11"/>
          <w:szCs w:val="11"/>
          <w:color w:val="494949"/>
          <w:spacing w:val="0"/>
          <w:w w:val="56"/>
          <w:position w:val="14"/>
        </w:rPr>
        <w:t>    </w:t>
      </w:r>
      <w:r>
        <w:rPr>
          <w:rFonts w:ascii="Times New Roman" w:hAnsi="Times New Roman" w:cs="Times New Roman" w:eastAsia="Times New Roman"/>
          <w:sz w:val="11"/>
          <w:szCs w:val="11"/>
          <w:color w:val="494949"/>
          <w:spacing w:val="4"/>
          <w:w w:val="56"/>
          <w:position w:val="14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363636"/>
          <w:spacing w:val="0"/>
          <w:w w:val="190"/>
          <w:position w:val="14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363636"/>
          <w:spacing w:val="0"/>
          <w:w w:val="190"/>
          <w:position w:val="14"/>
        </w:rPr>
        <w:t>:</w:t>
      </w:r>
      <w:r>
        <w:rPr>
          <w:rFonts w:ascii="Times New Roman" w:hAnsi="Times New Roman" w:cs="Times New Roman" w:eastAsia="Times New Roman"/>
          <w:sz w:val="11"/>
          <w:szCs w:val="11"/>
          <w:color w:val="363636"/>
          <w:spacing w:val="-16"/>
          <w:w w:val="190"/>
          <w:position w:val="14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363636"/>
          <w:spacing w:val="-2"/>
          <w:w w:val="70"/>
          <w:position w:val="14"/>
        </w:rPr>
        <w:t>1</w:t>
      </w:r>
      <w:r>
        <w:rPr>
          <w:rFonts w:ascii="Arial" w:hAnsi="Arial" w:cs="Arial" w:eastAsia="Arial"/>
          <w:sz w:val="41"/>
          <w:szCs w:val="41"/>
          <w:color w:val="AFAFB1"/>
          <w:spacing w:val="-102"/>
          <w:w w:val="57"/>
          <w:position w:val="0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363636"/>
          <w:spacing w:val="-13"/>
          <w:w w:val="70"/>
          <w:position w:val="14"/>
        </w:rPr>
        <w:t>1</w:t>
      </w:r>
      <w:r>
        <w:rPr>
          <w:rFonts w:ascii="Times New Roman" w:hAnsi="Times New Roman" w:cs="Times New Roman" w:eastAsia="Times New Roman"/>
          <w:sz w:val="8"/>
          <w:szCs w:val="8"/>
          <w:color w:val="5D6066"/>
          <w:spacing w:val="0"/>
          <w:w w:val="202"/>
          <w:position w:val="14"/>
        </w:rPr>
        <w:t>,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00"/>
          <w:cols w:num="4" w:equalWidth="0">
            <w:col w:w="394" w:space="2235"/>
            <w:col w:w="1657" w:space="618"/>
            <w:col w:w="1223" w:space="2473"/>
            <w:col w:w="2760"/>
          </w:cols>
        </w:sectPr>
      </w:pPr>
      <w:rPr/>
    </w:p>
    <w:p>
      <w:pPr>
        <w:spacing w:before="0" w:after="0" w:line="521" w:lineRule="exact"/>
        <w:ind w:left="2449" w:right="-20"/>
        <w:jc w:val="left"/>
        <w:tabs>
          <w:tab w:pos="4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7.464235pt;margin-top:31.662195pt;width:559.32753pt;height:777.759581pt;mso-position-horizontal-relative:page;mso-position-vertical-relative:page;z-index:-17040" coordorigin="349,633" coordsize="11187,15555">
            <v:group style="position:absolute;left:378;top:655;width:887;height:2" coordorigin="378,655" coordsize="887,2">
              <v:shape style="position:absolute;left:378;top:655;width:887;height:2" coordorigin="378,655" coordsize="887,0" path="m378,655l1265,655e" filled="f" stroked="t" strokeweight=".944013pt" strokecolor="#606060">
                <v:path arrowok="t"/>
              </v:shape>
            </v:group>
            <v:group style="position:absolute;left:717;top:669;width:6009;height:2" coordorigin="717,669" coordsize="6009,2">
              <v:shape style="position:absolute;left:717;top:669;width:6009;height:2" coordorigin="717,669" coordsize="6009,0" path="m717,669l6726,669e" filled="f" stroked="t" strokeweight=".70801pt" strokecolor="#4B4B4B">
                <v:path arrowok="t"/>
              </v:shape>
            </v:group>
            <v:group style="position:absolute;left:3380;top:686;width:8119;height:2" coordorigin="3380,686" coordsize="8119,2">
              <v:shape style="position:absolute;left:3380;top:686;width:8119;height:2" coordorigin="3380,686" coordsize="8119,0" path="m3380,686l11498,686e" filled="f" stroked="t" strokeweight=".944013pt" strokecolor="#48484B">
                <v:path arrowok="t"/>
              </v:shape>
            </v:group>
            <v:group style="position:absolute;left:8779;top:681;width:2;height:405" coordorigin="8779,681" coordsize="2,405">
              <v:shape style="position:absolute;left:8779;top:681;width:2;height:405" coordorigin="8779,681" coordsize="0,405" path="m8779,1085l8779,681e" filled="f" stroked="t" strokeweight=".944013pt" strokecolor="#545454">
                <v:path arrowok="t"/>
              </v:shape>
            </v:group>
            <v:group style="position:absolute;left:11496;top:686;width:2;height:5127" coordorigin="11496,686" coordsize="2,5127">
              <v:shape style="position:absolute;left:11496;top:686;width:2;height:5127" coordorigin="11496,686" coordsize="0,5127" path="m11496,5813l11496,686e" filled="f" stroked="t" strokeweight=".944013pt" strokecolor="#4B4B4B">
                <v:path arrowok="t"/>
              </v:shape>
            </v:group>
            <v:group style="position:absolute;left:380;top:643;width:2;height:2714" coordorigin="380,643" coordsize="2,2714">
              <v:shape style="position:absolute;left:380;top:643;width:2;height:2714" coordorigin="380,643" coordsize="0,2714" path="m380,3356l380,643e" filled="f" stroked="t" strokeweight=".944013pt" strokecolor="#4F4F4F">
                <v:path arrowok="t"/>
              </v:shape>
            </v:group>
            <v:group style="position:absolute;left:373;top:2102;width:1369;height:2" coordorigin="373,2102" coordsize="1369,2">
              <v:shape style="position:absolute;left:373;top:2102;width:1369;height:2" coordorigin="373,2102" coordsize="1369,0" path="m373,2102l1742,2102e" filled="f" stroked="t" strokeweight=".70801pt" strokecolor="#444444">
                <v:path arrowok="t"/>
              </v:shape>
            </v:group>
            <v:group style="position:absolute;left:1685;top:2118;width:5461;height:2" coordorigin="1685,2118" coordsize="5461,2">
              <v:shape style="position:absolute;left:1685;top:2118;width:5461;height:2" coordorigin="1685,2118" coordsize="5461,0" path="m1685,2118l7146,2118e" filled="f" stroked="t" strokeweight=".944013pt" strokecolor="#484848">
                <v:path arrowok="t"/>
              </v:shape>
            </v:group>
            <v:group style="position:absolute;left:2086;top:657;width:2;height:1462" coordorigin="2086,657" coordsize="2,1462">
              <v:shape style="position:absolute;left:2086;top:657;width:2;height:1462" coordorigin="2086,657" coordsize="0,1462" path="m2086,2118l2086,657e" filled="f" stroked="t" strokeweight=".944013pt" strokecolor="#5B5B5B">
                <v:path arrowok="t"/>
              </v:shape>
            </v:group>
            <v:group style="position:absolute;left:8782;top:1124;width:2;height:1019" coordorigin="8782,1124" coordsize="2,1019">
              <v:shape style="position:absolute;left:8782;top:1124;width:2;height:1019" coordorigin="8782,1124" coordsize="0,1019" path="m8782,2142l8782,1124e" filled="f" stroked="t" strokeweight=".944013pt" strokecolor="#4F4F4F">
                <v:path arrowok="t"/>
              </v:shape>
            </v:group>
            <v:group style="position:absolute;left:6438;top:2130;width:5065;height:2" coordorigin="6438,2130" coordsize="5065,2">
              <v:shape style="position:absolute;left:6438;top:2130;width:5065;height:2" coordorigin="6438,2130" coordsize="5065,0" path="m6438,2130l11503,2130e" filled="f" stroked="t" strokeweight=".70801pt" strokecolor="#484848">
                <v:path arrowok="t"/>
              </v:shape>
            </v:group>
            <v:group style="position:absolute;left:368;top:2342;width:1095;height:2" coordorigin="368,2342" coordsize="1095,2">
              <v:shape style="position:absolute;left:368;top:2342;width:1095;height:2" coordorigin="368,2342" coordsize="1095,0" path="m368,2342l1463,2342e" filled="f" stroked="t" strokeweight=".70801pt" strokecolor="#484848">
                <v:path arrowok="t"/>
              </v:shape>
            </v:group>
            <v:group style="position:absolute;left:1378;top:2349;width:1487;height:2" coordorigin="1378,2349" coordsize="1487,2">
              <v:shape style="position:absolute;left:1378;top:2349;width:1487;height:2" coordorigin="1378,2349" coordsize="1487,0" path="m1378,2349l2865,2349e" filled="f" stroked="t" strokeweight=".70801pt" strokecolor="#3F3F3F">
                <v:path arrowok="t"/>
              </v:shape>
            </v:group>
            <v:group style="position:absolute;left:2808;top:2364;width:8694;height:2" coordorigin="2808,2364" coordsize="8694,2">
              <v:shape style="position:absolute;left:2808;top:2364;width:8694;height:2" coordorigin="2808,2364" coordsize="8694,0" path="m2808,2364l11503,2364e" filled="f" stroked="t" strokeweight=".944013pt" strokecolor="#4B4B4B">
                <v:path arrowok="t"/>
              </v:shape>
            </v:group>
            <v:group style="position:absolute;left:373;top:2585;width:2492;height:2" coordorigin="373,2585" coordsize="2492,2">
              <v:shape style="position:absolute;left:373;top:2585;width:2492;height:2" coordorigin="373,2585" coordsize="2492,0" path="m373,2585l2865,2585e" filled="f" stroked="t" strokeweight=".944013pt" strokecolor="#484848">
                <v:path arrowok="t"/>
              </v:shape>
            </v:group>
            <v:group style="position:absolute;left:2808;top:2599;width:7661;height:2" coordorigin="2808,2599" coordsize="7661,2">
              <v:shape style="position:absolute;left:2808;top:2599;width:7661;height:2" coordorigin="2808,2599" coordsize="7661,0" path="m2808,2599l10469,2599e" filled="f" stroked="t" strokeweight=".944013pt" strokecolor="#484848">
                <v:path arrowok="t"/>
              </v:shape>
            </v:group>
            <v:group style="position:absolute;left:10412;top:2606;width:1090;height:2" coordorigin="10412,2606" coordsize="1090,2">
              <v:shape style="position:absolute;left:10412;top:2606;width:1090;height:2" coordorigin="10412,2606" coordsize="1090,0" path="m10412,2606l11503,2606e" filled="f" stroked="t" strokeweight=".70801pt" strokecolor="#444444">
                <v:path arrowok="t"/>
              </v:shape>
            </v:group>
            <v:group style="position:absolute;left:11496;top:2314;width:2;height:309" coordorigin="11496,2314" coordsize="2,309">
              <v:shape style="position:absolute;left:11496;top:2314;width:2;height:309" coordorigin="11496,2314" coordsize="0,309" path="m11496,2623l11496,2314e" filled="f" stroked="t" strokeweight=".70801pt" strokecolor="#444444">
                <v:path arrowok="t"/>
              </v:shape>
            </v:group>
            <v:group style="position:absolute;left:373;top:2833;width:7547;height:2" coordorigin="373,2833" coordsize="7547,2">
              <v:shape style="position:absolute;left:373;top:2833;width:7547;height:2" coordorigin="373,2833" coordsize="7547,0" path="m373,2833l7920,2833e" filled="f" stroked="t" strokeweight=".70801pt" strokecolor="#484848">
                <v:path arrowok="t"/>
              </v:shape>
            </v:group>
            <v:group style="position:absolute;left:6589;top:2842;width:557;height:2" coordorigin="6589,2842" coordsize="557,2">
              <v:shape style="position:absolute;left:6589;top:2842;width:557;height:2" coordorigin="6589,2842" coordsize="557,0" path="m6589,2842l7146,2842e" filled="f" stroked="t" strokeweight=".944013pt" strokecolor="#484848">
                <v:path arrowok="t"/>
              </v:shape>
            </v:group>
            <v:group style="position:absolute;left:7193;top:2844;width:4309;height:2" coordorigin="7193,2844" coordsize="4309,2">
              <v:shape style="position:absolute;left:7193;top:2844;width:4309;height:2" coordorigin="7193,2844" coordsize="4309,0" path="m7193,2844l11503,2844e" filled="f" stroked="t" strokeweight=".944013pt" strokecolor="#4B4B4B">
                <v:path arrowok="t"/>
              </v:shape>
            </v:group>
            <v:group style="position:absolute;left:368;top:3059;width:1388;height:2" coordorigin="368,3059" coordsize="1388,2">
              <v:shape style="position:absolute;left:368;top:3059;width:1388;height:2" coordorigin="368,3059" coordsize="1388,0" path="m368,3059l1756,3059e" filled="f" stroked="t" strokeweight=".944013pt" strokecolor="#484848">
                <v:path arrowok="t"/>
              </v:shape>
            </v:group>
            <v:group style="position:absolute;left:949;top:3078;width:10554;height:2" coordorigin="949,3078" coordsize="10554,2">
              <v:shape style="position:absolute;left:949;top:3078;width:10554;height:2" coordorigin="949,3078" coordsize="10554,0" path="m949,3078l11503,3078e" filled="f" stroked="t" strokeweight=".70801pt" strokecolor="#484848">
                <v:path arrowok="t"/>
              </v:shape>
            </v:group>
            <v:group style="position:absolute;left:368;top:3309;width:6740;height:2" coordorigin="368,3309" coordsize="6740,2">
              <v:shape style="position:absolute;left:368;top:3309;width:6740;height:2" coordorigin="368,3309" coordsize="6740,0" path="m368,3309l7108,3309e" filled="f" stroked="t" strokeweight=".944013pt" strokecolor="#484848">
                <v:path arrowok="t"/>
              </v:shape>
            </v:group>
            <v:group style="position:absolute;left:7005;top:3321;width:477;height:2" coordorigin="7005,3321" coordsize="477,2">
              <v:shape style="position:absolute;left:7005;top:3321;width:477;height:2" coordorigin="7005,3321" coordsize="477,0" path="m7005,3321l7481,3321e" filled="f" stroked="t" strokeweight=".472006pt" strokecolor="#383838">
                <v:path arrowok="t"/>
              </v:shape>
            </v:group>
            <v:group style="position:absolute;left:7425;top:3321;width:4083;height:2" coordorigin="7425,3321" coordsize="4083,2">
              <v:shape style="position:absolute;left:7425;top:3321;width:4083;height:2" coordorigin="7425,3321" coordsize="4083,0" path="m7425,3321l11508,3321e" filled="f" stroked="t" strokeweight=".944013pt" strokecolor="#4B4B4B">
                <v:path arrowok="t"/>
              </v:shape>
            </v:group>
            <v:group style="position:absolute;left:380;top:3285;width:2;height:500" coordorigin="380,3285" coordsize="2,500">
              <v:shape style="position:absolute;left:380;top:3285;width:2;height:500" coordorigin="380,3285" coordsize="0,500" path="m380,3785l380,3285e" filled="f" stroked="t" strokeweight=".472006pt" strokecolor="#2F2F2F">
                <v:path arrowok="t"/>
              </v:shape>
            </v:group>
            <v:group style="position:absolute;left:6627;top:3304;width:2;height:271" coordorigin="6627,3304" coordsize="2,271">
              <v:shape style="position:absolute;left:6627;top:3304;width:2;height:271" coordorigin="6627,3304" coordsize="0,271" path="m6627,3575l6627,3304e" filled="f" stroked="t" strokeweight=".944013pt" strokecolor="#484848">
                <v:path arrowok="t"/>
              </v:shape>
            </v:group>
            <v:group style="position:absolute;left:3538;top:3304;width:2;height:766" coordorigin="3538,3304" coordsize="2,766">
              <v:shape style="position:absolute;left:3538;top:3304;width:2;height:766" coordorigin="3538,3304" coordsize="0,766" path="m3538,4070l3538,3304e" filled="f" stroked="t" strokeweight=".944013pt" strokecolor="#444444">
                <v:path arrowok="t"/>
              </v:shape>
            </v:group>
            <v:group style="position:absolute;left:6613;top:3756;width:2157;height:2" coordorigin="6613,3756" coordsize="2157,2">
              <v:shape style="position:absolute;left:6613;top:3756;width:2157;height:2" coordorigin="6613,3756" coordsize="2157,0" path="m6613,3756l8770,3756e" filled="f" stroked="t" strokeweight=".236003pt" strokecolor="#343434">
                <v:path arrowok="t"/>
              </v:shape>
            </v:group>
            <v:group style="position:absolute;left:3531;top:3756;width:3106;height:2" coordorigin="3531,3756" coordsize="3106,2">
              <v:shape style="position:absolute;left:3531;top:3756;width:3106;height:2" coordorigin="3531,3756" coordsize="3106,0" path="m3531,3756l6636,3756e" filled="f" stroked="t" strokeweight=".70801pt" strokecolor="#676767">
                <v:path arrowok="t"/>
              </v:shape>
            </v:group>
            <v:group style="position:absolute;left:6629;top:3499;width:2;height:295" coordorigin="6629,3499" coordsize="2,295">
              <v:shape style="position:absolute;left:6629;top:3499;width:2;height:295" coordorigin="6629,3499" coordsize="0,295" path="m6629,3794l6629,3499e" filled="f" stroked="t" strokeweight=".70801pt" strokecolor="#343434">
                <v:path arrowok="t"/>
              </v:shape>
            </v:group>
            <v:group style="position:absolute;left:8770;top:3756;width:1671;height:2" coordorigin="8770,3756" coordsize="1671,2">
              <v:shape style="position:absolute;left:8770;top:3756;width:1671;height:2" coordorigin="8770,3756" coordsize="1671,0" path="m8770,3756l10441,3756e" filled="f" stroked="t" strokeweight=".236003pt" strokecolor="#000000">
                <v:path arrowok="t"/>
              </v:shape>
            </v:group>
            <v:group style="position:absolute;left:10441;top:3756;width:1062;height:2" coordorigin="10441,3756" coordsize="1062,2">
              <v:shape style="position:absolute;left:10441;top:3756;width:1062;height:2" coordorigin="10441,3756" coordsize="1062,0" path="m10441,3756l11503,3756e" filled="f" stroked="t" strokeweight=".236003pt" strokecolor="#3F3F3F">
                <v:path arrowok="t"/>
              </v:shape>
            </v:group>
            <v:group style="position:absolute;left:368;top:4061;width:6235;height:2" coordorigin="368,4061" coordsize="6235,2">
              <v:shape style="position:absolute;left:368;top:4061;width:6235;height:2" coordorigin="368,4061" coordsize="6235,0" path="m368,4061l6603,4061e" filled="f" stroked="t" strokeweight=".944013pt" strokecolor="#4B4B4B">
                <v:path arrowok="t"/>
              </v:shape>
            </v:group>
            <v:group style="position:absolute;left:6400;top:4066;width:255;height:2" coordorigin="6400,4066" coordsize="255,2">
              <v:shape style="position:absolute;left:6400;top:4066;width:255;height:2" coordorigin="6400,4066" coordsize="255,0" path="m6400,4066l6655,4066e" filled="f" stroked="t" strokeweight=".944013pt" strokecolor="#3F3F3F">
                <v:path arrowok="t"/>
              </v:shape>
            </v:group>
            <v:group style="position:absolute;left:6629;top:3813;width:2;height:262" coordorigin="6629,3813" coordsize="2,262">
              <v:shape style="position:absolute;left:6629;top:3813;width:2;height:262" coordorigin="6629,3813" coordsize="0,262" path="m6629,4075l6629,3813e" filled="f" stroked="t" strokeweight=".944013pt" strokecolor="#484848">
                <v:path arrowok="t"/>
              </v:shape>
            </v:group>
            <v:group style="position:absolute;left:6584;top:4073;width:4923;height:2" coordorigin="6584,4073" coordsize="4923,2">
              <v:shape style="position:absolute;left:6584;top:4073;width:4923;height:2" coordorigin="6584,4073" coordsize="4923,0" path="m6584,4073l11508,4073e" filled="f" stroked="t" strokeweight=".70801pt" strokecolor="#545454">
                <v:path arrowok="t"/>
              </v:shape>
            </v:group>
            <v:group style="position:absolute;left:11503;top:3171;width:2;height:1157" coordorigin="11503,3171" coordsize="2,1157">
              <v:shape style="position:absolute;left:11503;top:3171;width:2;height:1157" coordorigin="11503,3171" coordsize="0,1157" path="m11503,4327l11503,3171e" filled="f" stroked="t" strokeweight=".944013pt" strokecolor="#4B4B4B">
                <v:path arrowok="t"/>
              </v:shape>
            </v:group>
            <v:group style="position:absolute;left:363;top:4335;width:4814;height:2" coordorigin="363,4335" coordsize="4814,2">
              <v:shape style="position:absolute;left:363;top:4335;width:4814;height:2" coordorigin="363,4335" coordsize="4814,0" path="m363,4335l5178,4335e" filled="f" stroked="t" strokeweight=".70801pt" strokecolor="#4F4F4F">
                <v:path arrowok="t"/>
              </v:shape>
            </v:group>
            <v:group style="position:absolute;left:375;top:3728;width:2;height:1866" coordorigin="375,3728" coordsize="2,1866">
              <v:shape style="position:absolute;left:375;top:3728;width:2;height:1866" coordorigin="375,3728" coordsize="0,1866" path="m375,5594l375,3728e" filled="f" stroked="t" strokeweight=".70801pt" strokecolor="#444444">
                <v:path arrowok="t"/>
              </v:shape>
            </v:group>
            <v:group style="position:absolute;left:2082;top:4051;width:2;height:314" coordorigin="2082,4051" coordsize="2,314">
              <v:shape style="position:absolute;left:2082;top:4051;width:2;height:314" coordorigin="2082,4051" coordsize="0,314" path="m2082,4365l2082,4051e" filled="f" stroked="t" strokeweight=".472006pt" strokecolor="#343434">
                <v:path arrowok="t"/>
              </v:shape>
            </v:group>
            <v:group style="position:absolute;left:4456;top:4344;width:4342;height:2" coordorigin="4456,4344" coordsize="4342,2">
              <v:shape style="position:absolute;left:4456;top:4344;width:4342;height:2" coordorigin="4456,4344" coordsize="4342,0" path="m4456,4344l8798,4344e" filled="f" stroked="t" strokeweight=".944013pt" strokecolor="#545454">
                <v:path arrowok="t"/>
              </v:shape>
            </v:group>
            <v:group style="position:absolute;left:8742;top:4346;width:278;height:2" coordorigin="8742,4346" coordsize="278,2">
              <v:shape style="position:absolute;left:8742;top:4346;width:278;height:2" coordorigin="8742,4346" coordsize="278,0" path="m8742,4346l9020,4346e" filled="f" stroked="t" strokeweight=".472006pt" strokecolor="#343434">
                <v:path arrowok="t"/>
              </v:shape>
            </v:group>
            <v:group style="position:absolute;left:8963;top:4349;width:2544;height:2" coordorigin="8963,4349" coordsize="2544,2">
              <v:shape style="position:absolute;left:8963;top:4349;width:2544;height:2" coordorigin="8963,4349" coordsize="2544,0" path="m8963,4349l11508,4349e" filled="f" stroked="t" strokeweight=".70801pt" strokecolor="#545454">
                <v:path arrowok="t"/>
              </v:shape>
            </v:group>
            <v:group style="position:absolute;left:2072;top:4582;width:2719;height:2" coordorigin="2072,4582" coordsize="2719,2">
              <v:shape style="position:absolute;left:2072;top:4582;width:2719;height:2" coordorigin="2072,4582" coordsize="2719,0" path="m2072,4582l4791,4582e" filled="f" stroked="t" strokeweight=".70801pt" strokecolor="#484848">
                <v:path arrowok="t"/>
              </v:shape>
            </v:group>
            <v:group style="position:absolute;left:4494;top:4582;width:415;height:2" coordorigin="4494,4582" coordsize="415,2">
              <v:shape style="position:absolute;left:4494;top:4582;width:415;height:2" coordorigin="4494,4582" coordsize="415,0" path="m4494,4582l4909,4582e" filled="f" stroked="t" strokeweight=".70801pt" strokecolor="#343434">
                <v:path arrowok="t"/>
              </v:shape>
            </v:group>
            <v:group style="position:absolute;left:4852;top:4584;width:6660;height:2" coordorigin="4852,4584" coordsize="6660,2">
              <v:shape style="position:absolute;left:4852;top:4584;width:6660;height:2" coordorigin="4852,4584" coordsize="6660,0" path="m4852,4584l11512,4584e" filled="f" stroked="t" strokeweight=".944013pt" strokecolor="#4B4B4B">
                <v:path arrowok="t"/>
              </v:shape>
            </v:group>
            <v:group style="position:absolute;left:2079;top:4261;width:2;height:2999" coordorigin="2079,4261" coordsize="2,2999">
              <v:shape style="position:absolute;left:2079;top:4261;width:2;height:2999" coordorigin="2079,4261" coordsize="0,2999" path="m2079,7260l2079,4261e" filled="f" stroked="t" strokeweight=".944013pt" strokecolor="#444444">
                <v:path arrowok="t"/>
              </v:shape>
            </v:group>
            <v:group style="position:absolute;left:4593;top:5070;width:6915;height:2" coordorigin="4593,5070" coordsize="6915,2">
              <v:shape style="position:absolute;left:4593;top:5070;width:6915;height:2" coordorigin="4593,5070" coordsize="6915,0" path="m4593,5070l11508,5070e" filled="f" stroked="t" strokeweight=".944013pt" strokecolor="#4F4F4F">
                <v:path arrowok="t"/>
              </v:shape>
            </v:group>
            <v:group style="position:absolute;left:7465;top:4580;width:2;height:500" coordorigin="7465,4580" coordsize="2,500">
              <v:shape style="position:absolute;left:7465;top:4580;width:2;height:500" coordorigin="7465,4580" coordsize="0,500" path="m7465,5080l7465,4580e" filled="f" stroked="t" strokeweight=".70801pt" strokecolor="#484848">
                <v:path arrowok="t"/>
              </v:shape>
            </v:group>
            <v:group style="position:absolute;left:4600;top:4575;width:2;height:2166" coordorigin="4600,4575" coordsize="2,2166">
              <v:shape style="position:absolute;left:4600;top:4575;width:2;height:2166" coordorigin="4600,4575" coordsize="0,2166" path="m4600,6741l4600,4575e" filled="f" stroked="t" strokeweight=".944013pt" strokecolor="#444444">
                <v:path arrowok="t"/>
              </v:shape>
            </v:group>
            <v:group style="position:absolute;left:4593;top:5308;width:2492;height:2" coordorigin="4593,5308" coordsize="2492,2">
              <v:shape style="position:absolute;left:4593;top:5308;width:2492;height:2" coordorigin="4593,5308" coordsize="2492,0" path="m4593,5308l7085,5308e" filled="f" stroked="t" strokeweight=".70801pt" strokecolor="#4B4B4B">
                <v:path arrowok="t"/>
              </v:shape>
            </v:group>
            <v:group style="position:absolute;left:7005;top:5308;width:477;height:2" coordorigin="7005,5308" coordsize="477,2">
              <v:shape style="position:absolute;left:7005;top:5308;width:477;height:2" coordorigin="7005,5308" coordsize="477,0" path="m7005,5308l7481,5308e" filled="f" stroked="t" strokeweight=".472006pt" strokecolor="#343434">
                <v:path arrowok="t"/>
              </v:shape>
            </v:group>
            <v:group style="position:absolute;left:7406;top:5310;width:4102;height:2" coordorigin="7406,5310" coordsize="4102,2">
              <v:shape style="position:absolute;left:7406;top:5310;width:4102;height:2" coordorigin="7406,5310" coordsize="4102,0" path="m7406,5310l11508,5310e" filled="f" stroked="t" strokeweight=".944013pt" strokecolor="#4B4B4B">
                <v:path arrowok="t"/>
              </v:shape>
            </v:group>
            <v:group style="position:absolute;left:4597;top:5549;width:6915;height:2" coordorigin="4597,5549" coordsize="6915,2">
              <v:shape style="position:absolute;left:4597;top:5549;width:6915;height:2" coordorigin="4597,5549" coordsize="6915,0" path="m4597,5549l11512,5549e" filled="f" stroked="t" strokeweight=".944013pt" strokecolor="#484848">
                <v:path arrowok="t"/>
              </v:shape>
            </v:group>
            <v:group style="position:absolute;left:373;top:5537;width:2;height:267" coordorigin="373,5537" coordsize="2,267">
              <v:shape style="position:absolute;left:373;top:5537;width:2;height:267" coordorigin="373,5537" coordsize="0,267" path="m373,5803l373,5537e" filled="f" stroked="t" strokeweight=".472006pt" strokecolor="#131313">
                <v:path arrowok="t"/>
              </v:shape>
            </v:group>
            <v:group style="position:absolute;left:2072;top:5784;width:9435;height:2" coordorigin="2072,5784" coordsize="9435,2">
              <v:shape style="position:absolute;left:2072;top:5784;width:9435;height:2" coordorigin="2072,5784" coordsize="9435,0" path="m2072,5784l11508,5784e" filled="f" stroked="t" strokeweight=".944013pt" strokecolor="#484848">
                <v:path arrowok="t"/>
              </v:shape>
            </v:group>
            <v:group style="position:absolute;left:854;top:6020;width:6584;height:2" coordorigin="854,6020" coordsize="6584,2">
              <v:shape style="position:absolute;left:854;top:6020;width:6584;height:2" coordorigin="854,6020" coordsize="6584,0" path="m854,6020l7439,6020e" filled="f" stroked="t" strokeweight=".944013pt" strokecolor="#484848">
                <v:path arrowok="t"/>
              </v:shape>
            </v:group>
            <v:group style="position:absolute;left:6835;top:6027;width:4678;height:2" coordorigin="6835,6027" coordsize="4678,2">
              <v:shape style="position:absolute;left:6835;top:6027;width:4678;height:2" coordorigin="6835,6027" coordsize="4678,0" path="m6835,6027l11512,6027e" filled="f" stroked="t" strokeweight=".70801pt" strokecolor="#484848">
                <v:path arrowok="t"/>
              </v:shape>
            </v:group>
            <v:group style="position:absolute;left:11503;top:5741;width:2;height:328" coordorigin="11503,5741" coordsize="2,328">
              <v:shape style="position:absolute;left:11503;top:5741;width:2;height:328" coordorigin="11503,5741" coordsize="0,328" path="m11503,6070l11503,5741e" filled="f" stroked="t" strokeweight=".472006pt" strokecolor="#2F2F2F">
                <v:path arrowok="t"/>
              </v:shape>
            </v:group>
            <v:group style="position:absolute;left:7465;top:6017;width:2;height:728" coordorigin="7465,6017" coordsize="2,728">
              <v:shape style="position:absolute;left:7465;top:6017;width:2;height:728" coordorigin="7465,6017" coordsize="0,728" path="m7465,6746l7465,6017e" filled="f" stroked="t" strokeweight=".944013pt" strokecolor="#4F4F4F">
                <v:path arrowok="t"/>
              </v:shape>
            </v:group>
            <v:group style="position:absolute;left:11503;top:5998;width:2;height:1143" coordorigin="11503,5998" coordsize="2,1143">
              <v:shape style="position:absolute;left:11503;top:5998;width:2;height:1143" coordorigin="11503,5998" coordsize="0,1143" path="m11503,7141l11503,5998e" filled="f" stroked="t" strokeweight=".944013pt" strokecolor="#4F4F4F">
                <v:path arrowok="t"/>
              </v:shape>
            </v:group>
            <v:group style="position:absolute;left:371;top:5746;width:2;height:1009" coordorigin="371,5746" coordsize="2,1009">
              <v:shape style="position:absolute;left:371;top:5746;width:2;height:1009" coordorigin="371,5746" coordsize="0,1009" path="m371,6755l371,5746e" filled="f" stroked="t" strokeweight=".944013pt" strokecolor="#4B4B4B">
                <v:path arrowok="t"/>
              </v:shape>
            </v:group>
            <v:group style="position:absolute;left:2067;top:6491;width:2223;height:2" coordorigin="2067,6491" coordsize="2223,2">
              <v:shape style="position:absolute;left:2067;top:6491;width:2223;height:2" coordorigin="2067,6491" coordsize="2223,0" path="m2067,6491l4291,6491e" filled="f" stroked="t" strokeweight=".944013pt" strokecolor="#4B4B4B">
                <v:path arrowok="t"/>
              </v:shape>
            </v:group>
            <v:group style="position:absolute;left:4234;top:6493;width:396;height:2" coordorigin="4234,6493" coordsize="396,2">
              <v:shape style="position:absolute;left:4234;top:6493;width:396;height:2" coordorigin="4234,6493" coordsize="396,0" path="m4234,6493l4630,6493e" filled="f" stroked="t" strokeweight=".472006pt" strokecolor="#232323">
                <v:path arrowok="t"/>
              </v:shape>
            </v:group>
            <v:group style="position:absolute;left:4560;top:6496;width:6953;height:2" coordorigin="4560,6496" coordsize="6953,2">
              <v:shape style="position:absolute;left:4560;top:6496;width:6953;height:2" coordorigin="4560,6496" coordsize="6953,0" path="m4560,6496l11512,6496e" filled="f" stroked="t" strokeweight=".944013pt" strokecolor="#484848">
                <v:path arrowok="t"/>
              </v:shape>
            </v:group>
            <v:group style="position:absolute;left:2072;top:6734;width:9445;height:2" coordorigin="2072,6734" coordsize="9445,2">
              <v:shape style="position:absolute;left:2072;top:6734;width:9445;height:2" coordorigin="2072,6734" coordsize="9445,0" path="m2072,6734l11517,6734e" filled="f" stroked="t" strokeweight=".944013pt" strokecolor="#4B4B4B">
                <v:path arrowok="t"/>
              </v:shape>
            </v:group>
            <v:group style="position:absolute;left:363;top:6970;width:6698;height:2" coordorigin="363,6970" coordsize="6698,2">
              <v:shape style="position:absolute;left:363;top:6970;width:6698;height:2" coordorigin="363,6970" coordsize="6698,0" path="m363,6970l7061,6970e" filled="f" stroked="t" strokeweight=".944013pt" strokecolor="#4B4B4B">
                <v:path arrowok="t"/>
              </v:shape>
            </v:group>
            <v:group style="position:absolute;left:371;top:6698;width:2;height:352" coordorigin="371,6698" coordsize="2,352">
              <v:shape style="position:absolute;left:371;top:6698;width:2;height:352" coordorigin="371,6698" coordsize="0,352" path="m371,7050l371,6698e" filled="f" stroked="t" strokeweight=".472006pt" strokecolor="#343434">
                <v:path arrowok="t"/>
              </v:shape>
            </v:group>
            <v:group style="position:absolute;left:7005;top:6974;width:477;height:2" coordorigin="7005,6974" coordsize="477,2">
              <v:shape style="position:absolute;left:7005;top:6974;width:477;height:2" coordorigin="7005,6974" coordsize="477,0" path="m7005,6974l7481,6974e" filled="f" stroked="t" strokeweight=".472006pt" strokecolor="#2F2F2F">
                <v:path arrowok="t"/>
              </v:shape>
            </v:group>
            <v:group style="position:absolute;left:7425;top:6974;width:4088;height:2" coordorigin="7425,6974" coordsize="4088,2">
              <v:shape style="position:absolute;left:7425;top:6974;width:4088;height:2" coordorigin="7425,6974" coordsize="4088,0" path="m7425,6974l11512,6974e" filled="f" stroked="t" strokeweight=".70801pt" strokecolor="#4B4B4B">
                <v:path arrowok="t"/>
              </v:shape>
            </v:group>
            <v:group style="position:absolute;left:11510;top:6693;width:2;height:5422" coordorigin="11510,6693" coordsize="2,5422">
              <v:shape style="position:absolute;left:11510;top:6693;width:2;height:5422" coordorigin="11510,6693" coordsize="0,5422" path="m11510,12116l11510,6693e" filled="f" stroked="t" strokeweight=".944013pt" strokecolor="#4F4F4F">
                <v:path arrowok="t"/>
              </v:shape>
            </v:group>
            <v:group style="position:absolute;left:371;top:6927;width:2;height:333" coordorigin="371,6927" coordsize="2,333">
              <v:shape style="position:absolute;left:371;top:6927;width:2;height:333" coordorigin="371,6927" coordsize="0,333" path="m371,7260l371,6927e" filled="f" stroked="t" strokeweight=".70801pt" strokecolor="#4B4B4B">
                <v:path arrowok="t"/>
              </v:shape>
            </v:group>
            <v:group style="position:absolute;left:368;top:7436;width:1138;height:2" coordorigin="368,7436" coordsize="1138,2">
              <v:shape style="position:absolute;left:368;top:7436;width:1138;height:2" coordorigin="368,7436" coordsize="1138,0" path="m368,7436l1506,7436e" filled="f" stroked="t" strokeweight=".70801pt" strokecolor="#484848">
                <v:path arrowok="t"/>
              </v:shape>
            </v:group>
            <v:group style="position:absolute;left:373;top:7203;width:2;height:267" coordorigin="373,7203" coordsize="2,267">
              <v:shape style="position:absolute;left:373;top:7203;width:2;height:267" coordorigin="373,7203" coordsize="0,267" path="m373,7469l373,7203e" filled="f" stroked="t" strokeweight=".472006pt" strokecolor="#1F1F1F">
                <v:path arrowok="t"/>
              </v:shape>
            </v:group>
            <v:group style="position:absolute;left:1378;top:7438;width:363;height:2" coordorigin="1378,7438" coordsize="363,2">
              <v:shape style="position:absolute;left:1378;top:7438;width:363;height:2" coordorigin="1378,7438" coordsize="363,0" path="m1378,7438l1742,7438e" filled="f" stroked="t" strokeweight=".472006pt" strokecolor="#2B2B2B">
                <v:path arrowok="t"/>
              </v:shape>
            </v:group>
            <v:group style="position:absolute;left:1685;top:7443;width:9832;height:2" coordorigin="1685,7443" coordsize="9832,2">
              <v:shape style="position:absolute;left:1685;top:7443;width:9832;height:2" coordorigin="1685,7443" coordsize="9832,0" path="m1685,7443l11517,7443e" filled="f" stroked="t" strokeweight=".944013pt" strokecolor="#4B4B4B">
                <v:path arrowok="t"/>
              </v:shape>
            </v:group>
            <v:group style="position:absolute;left:2082;top:7203;width:2;height:267" coordorigin="2082,7203" coordsize="2,267">
              <v:shape style="position:absolute;left:2082;top:7203;width:2;height:267" coordorigin="2082,7203" coordsize="0,267" path="m2082,7469l2082,7203e" filled="f" stroked="t" strokeweight=".472006pt" strokecolor="#1F1F1F">
                <v:path arrowok="t"/>
              </v:shape>
            </v:group>
            <v:group style="position:absolute;left:4614;top:7431;width:2;height:381" coordorigin="4614,7431" coordsize="2,381">
              <v:shape style="position:absolute;left:4614;top:7431;width:2;height:381" coordorigin="4614,7431" coordsize="0,381" path="m4614,7812l4614,7431e" filled="f" stroked="t" strokeweight="1.416019pt" strokecolor="#4B4B4B">
                <v:path arrowok="t"/>
              </v:shape>
            </v:group>
            <v:group style="position:absolute;left:4593;top:7684;width:6924;height:2" coordorigin="4593,7684" coordsize="6924,2">
              <v:shape style="position:absolute;left:4593;top:7684;width:6924;height:2" coordorigin="4593,7684" coordsize="6924,0" path="m4593,7684l11517,7684e" filled="f" stroked="t" strokeweight=".70801pt" strokecolor="#484848">
                <v:path arrowok="t"/>
              </v:shape>
            </v:group>
            <v:group style="position:absolute;left:4604;top:7646;width:2;height:524" coordorigin="4604,7646" coordsize="2,524">
              <v:shape style="position:absolute;left:4604;top:7646;width:2;height:524" coordorigin="4604,7646" coordsize="0,524" path="m4604,8169l4604,7646e" filled="f" stroked="t" strokeweight=".70801pt" strokecolor="#3B3B3B">
                <v:path arrowok="t"/>
              </v:shape>
            </v:group>
            <v:group style="position:absolute;left:4597;top:7922;width:6920;height:2" coordorigin="4597,7922" coordsize="6920,2">
              <v:shape style="position:absolute;left:4597;top:7922;width:6920;height:2" coordorigin="4597,7922" coordsize="6920,0" path="m4597,7922l11517,7922e" filled="f" stroked="t" strokeweight=".70801pt" strokecolor="#4B4B4B">
                <v:path arrowok="t"/>
              </v:shape>
            </v:group>
            <v:group style="position:absolute;left:363;top:8157;width:2318;height:2" coordorigin="363,8157" coordsize="2318,2">
              <v:shape style="position:absolute;left:363;top:8157;width:2318;height:2" coordorigin="363,8157" coordsize="2318,0" path="m363,8157l2681,8157e" filled="f" stroked="t" strokeweight=".944013pt" strokecolor="#484848">
                <v:path arrowok="t"/>
              </v:shape>
            </v:group>
            <v:group style="position:absolute;left:371;top:7398;width:2;height:790" coordorigin="371,7398" coordsize="2,790">
              <v:shape style="position:absolute;left:371;top:7398;width:2;height:790" coordorigin="371,7398" coordsize="0,790" path="m371,8188l371,7398e" filled="f" stroked="t" strokeweight=".70801pt" strokecolor="#484848">
                <v:path arrowok="t"/>
              </v:shape>
            </v:group>
            <v:group style="position:absolute;left:2079;top:7398;width:2;height:4004" coordorigin="2079,7398" coordsize="2,4004">
              <v:shape style="position:absolute;left:2079;top:7398;width:2;height:4004" coordorigin="2079,7398" coordsize="0,4004" path="m2079,11402l2079,7398e" filled="f" stroked="t" strokeweight=".944013pt" strokecolor="#444444">
                <v:path arrowok="t"/>
              </v:shape>
            </v:group>
            <v:group style="position:absolute;left:2624;top:8157;width:241;height:2" coordorigin="2624,8157" coordsize="241,2">
              <v:shape style="position:absolute;left:2624;top:8157;width:241;height:2" coordorigin="2624,8157" coordsize="241,0" path="m2624,8157l2865,8157e" filled="f" stroked="t" strokeweight=".472006pt" strokecolor="#2F2F2F">
                <v:path arrowok="t"/>
              </v:shape>
            </v:group>
            <v:group style="position:absolute;left:2808;top:8162;width:8709;height:2" coordorigin="2808,8162" coordsize="8709,2">
              <v:shape style="position:absolute;left:2808;top:8162;width:8709;height:2" coordorigin="2808,8162" coordsize="8709,0" path="m2808,8162l11517,8162e" filled="f" stroked="t" strokeweight=".944013pt" strokecolor="#484848">
                <v:path arrowok="t"/>
              </v:shape>
            </v:group>
            <v:group style="position:absolute;left:371;top:8117;width:2;height:543" coordorigin="371,8117" coordsize="2,543">
              <v:shape style="position:absolute;left:371;top:8117;width:2;height:543" coordorigin="371,8117" coordsize="0,543" path="m371,8660l371,8117e" filled="f" stroked="t" strokeweight=".472006pt" strokecolor="#343434">
                <v:path arrowok="t"/>
              </v:shape>
            </v:group>
            <v:group style="position:absolute;left:11508;top:8117;width:2;height:543" coordorigin="11508,8117" coordsize="2,543">
              <v:shape style="position:absolute;left:11508;top:8117;width:2;height:543" coordorigin="11508,8117" coordsize="0,543" path="m11508,8660l11508,8117e" filled="f" stroked="t" strokeweight=".944013pt" strokecolor="#4B4B4B">
                <v:path arrowok="t"/>
              </v:shape>
            </v:group>
            <v:group style="position:absolute;left:359;top:8964;width:11158;height:2" coordorigin="359,8964" coordsize="11158,2">
              <v:shape style="position:absolute;left:359;top:8964;width:11158;height:2" coordorigin="359,8964" coordsize="11158,0" path="m359,8964l11517,8964e" filled="f" stroked="t" strokeweight=".944013pt" strokecolor="#484848">
                <v:path arrowok="t"/>
              </v:shape>
            </v:group>
            <v:group style="position:absolute;left:371;top:8602;width:2;height:2285" coordorigin="371,8602" coordsize="2,2285">
              <v:shape style="position:absolute;left:371;top:8602;width:2;height:2285" coordorigin="371,8602" coordsize="0,2285" path="m371,10888l371,8602e" filled="f" stroked="t" strokeweight=".944013pt" strokecolor="#484848">
                <v:path arrowok="t"/>
              </v:shape>
            </v:group>
            <v:group style="position:absolute;left:11508;top:8921;width:2;height:562" coordorigin="11508,8921" coordsize="2,562">
              <v:shape style="position:absolute;left:11508;top:8921;width:2;height:562" coordorigin="11508,8921" coordsize="0,562" path="m11508,9483l11508,8921e" filled="f" stroked="t" strokeweight=".70801pt" strokecolor="#4F4F4F">
                <v:path arrowok="t"/>
              </v:shape>
            </v:group>
            <v:group style="position:absolute;left:359;top:9890;width:11158;height:2" coordorigin="359,9890" coordsize="11158,2">
              <v:shape style="position:absolute;left:359;top:9890;width:11158;height:2" coordorigin="359,9890" coordsize="11158,0" path="m359,9890l11517,9890e" filled="f" stroked="t" strokeweight=".944013pt" strokecolor="#4B4B4B">
                <v:path arrowok="t"/>
              </v:shape>
            </v:group>
            <v:group style="position:absolute;left:363;top:10133;width:11154;height:2" coordorigin="363,10133" coordsize="11154,2">
              <v:shape style="position:absolute;left:363;top:10133;width:11154;height:2" coordorigin="363,10133" coordsize="11154,0" path="m363,10133l11517,10133e" filled="f" stroked="t" strokeweight=".70801pt" strokecolor="#4B4B4B">
                <v:path arrowok="t"/>
              </v:shape>
            </v:group>
            <v:group style="position:absolute;left:359;top:10366;width:3932;height:2" coordorigin="359,10366" coordsize="3932,2">
              <v:shape style="position:absolute;left:359;top:10366;width:3932;height:2" coordorigin="359,10366" coordsize="3932,0" path="m359,10366l4291,10366e" filled="f" stroked="t" strokeweight=".944013pt" strokecolor="#4B4B4B">
                <v:path arrowok="t"/>
              </v:shape>
            </v:group>
            <v:group style="position:absolute;left:4234;top:10369;width:387;height:2" coordorigin="4234,10369" coordsize="387,2">
              <v:shape style="position:absolute;left:4234;top:10369;width:387;height:2" coordorigin="4234,10369" coordsize="387,0" path="m4234,10369l4621,10369e" filled="f" stroked="t" strokeweight=".472006pt" strokecolor="#2B2B2B">
                <v:path arrowok="t"/>
              </v:shape>
            </v:group>
            <v:group style="position:absolute;left:4564;top:10369;width:6957;height:2" coordorigin="4564,10369" coordsize="6957,2">
              <v:shape style="position:absolute;left:4564;top:10369;width:6957;height:2" coordorigin="4564,10369" coordsize="6957,0" path="m4564,10369l11522,10369e" filled="f" stroked="t" strokeweight=".944013pt" strokecolor="#4F4F4F">
                <v:path arrowok="t"/>
              </v:shape>
            </v:group>
            <v:group style="position:absolute;left:363;top:10845;width:11154;height:2" coordorigin="363,10845" coordsize="11154,2">
              <v:shape style="position:absolute;left:363;top:10845;width:11154;height:2" coordorigin="363,10845" coordsize="11154,0" path="m363,10845l11517,10845e" filled="f" stroked="t" strokeweight=".944013pt" strokecolor="#4F4F4F">
                <v:path arrowok="t"/>
              </v:shape>
            </v:group>
            <v:group style="position:absolute;left:11512;top:10559;width:2;height:328" coordorigin="11512,10559" coordsize="2,328">
              <v:shape style="position:absolute;left:11512;top:10559;width:2;height:328" coordorigin="11512,10559" coordsize="0,328" path="m11512,10888l11512,10559e" filled="f" stroked="t" strokeweight=".472006pt" strokecolor="#343434">
                <v:path arrowok="t"/>
              </v:shape>
            </v:group>
            <v:group style="position:absolute;left:368;top:10816;width:2;height:290" coordorigin="368,10816" coordsize="2,290">
              <v:shape style="position:absolute;left:368;top:10816;width:2;height:290" coordorigin="368,10816" coordsize="0,290" path="m368,11107l368,10816e" filled="f" stroked="t" strokeweight=".472006pt" strokecolor="#282828">
                <v:path arrowok="t"/>
              </v:shape>
            </v:group>
            <v:group style="position:absolute;left:363;top:11085;width:11158;height:2" coordorigin="363,11085" coordsize="11158,2">
              <v:shape style="position:absolute;left:363;top:11085;width:11158;height:2" coordorigin="363,11085" coordsize="11158,0" path="m363,11085l11522,11085e" filled="f" stroked="t" strokeweight=".944013pt" strokecolor="#4B4B4B">
                <v:path arrowok="t"/>
              </v:shape>
            </v:group>
            <v:group style="position:absolute;left:11512;top:10816;width:2;height:809" coordorigin="11512,10816" coordsize="2,809">
              <v:shape style="position:absolute;left:11512;top:10816;width:2;height:809" coordorigin="11512,10816" coordsize="0,809" path="m11512,11625l11512,10816e" filled="f" stroked="t" strokeweight=".70801pt" strokecolor="#484848">
                <v:path arrowok="t"/>
              </v:shape>
            </v:group>
            <v:group style="position:absolute;left:371;top:11035;width:2;height:2685" coordorigin="371,11035" coordsize="2,2685">
              <v:shape style="position:absolute;left:371;top:11035;width:2;height:2685" coordorigin="371,11035" coordsize="0,2685" path="m371,13720l371,11035e" filled="f" stroked="t" strokeweight=".944013pt" strokecolor="#484848">
                <v:path arrowok="t"/>
              </v:shape>
            </v:group>
            <v:group style="position:absolute;left:746;top:11064;width:2;height:309" coordorigin="746,11064" coordsize="2,309">
              <v:shape style="position:absolute;left:746;top:11064;width:2;height:309" coordorigin="746,11064" coordsize="0,309" path="m746,11373l746,11064e" filled="f" stroked="t" strokeweight=".236003pt" strokecolor="#232323">
                <v:path arrowok="t"/>
              </v:shape>
            </v:group>
            <v:group style="position:absolute;left:7047;top:11068;width:2;height:5089" coordorigin="7047,11068" coordsize="2,5089">
              <v:shape style="position:absolute;left:7047;top:11068;width:2;height:5089" coordorigin="7047,11068" coordsize="0,5089" path="m7047,16158l7047,11068e" filled="f" stroked="t" strokeweight=".70801pt" strokecolor="#4F4F4F">
                <v:path arrowok="t"/>
              </v:shape>
            </v:group>
            <v:group style="position:absolute;left:363;top:11606;width:2332;height:2" coordorigin="363,11606" coordsize="2332,2">
              <v:shape style="position:absolute;left:363;top:11606;width:2332;height:2" coordorigin="363,11606" coordsize="2332,0" path="m363,11606l2695,11606e" filled="f" stroked="t" strokeweight=".70801pt" strokecolor="#4F4F4F">
                <v:path arrowok="t"/>
              </v:shape>
            </v:group>
            <v:group style="position:absolute;left:746;top:11373;width:2;height:224" coordorigin="746,11373" coordsize="2,224">
              <v:shape style="position:absolute;left:746;top:11373;width:2;height:224" coordorigin="746,11373" coordsize="0,224" path="m746,11597l746,11373e" filled="f" stroked="t" strokeweight=".236003pt" strokecolor="#383838">
                <v:path arrowok="t"/>
              </v:shape>
            </v:group>
            <v:group style="position:absolute;left:2082;top:11345;width:2;height:281" coordorigin="2082,11345" coordsize="2,281">
              <v:shape style="position:absolute;left:2082;top:11345;width:2;height:281" coordorigin="2082,11345" coordsize="0,281" path="m2082,11625l2082,11345e" filled="f" stroked="t" strokeweight=".472006pt" strokecolor="#282828">
                <v:path arrowok="t"/>
              </v:shape>
            </v:group>
            <v:group style="position:absolute;left:2624;top:11606;width:241;height:2" coordorigin="2624,11606" coordsize="241,2">
              <v:shape style="position:absolute;left:2624;top:11606;width:241;height:2" coordorigin="2624,11606" coordsize="241,0" path="m2624,11606l2865,11606e" filled="f" stroked="t" strokeweight=".472006pt" strokecolor="#383838">
                <v:path arrowok="t"/>
              </v:shape>
            </v:group>
            <v:group style="position:absolute;left:2808;top:11604;width:2100;height:2" coordorigin="2808,11604" coordsize="2100,2">
              <v:shape style="position:absolute;left:2808;top:11604;width:2100;height:2" coordorigin="2808,11604" coordsize="2100,0" path="m2808,11604l4909,11604e" filled="f" stroked="t" strokeweight=".944013pt" strokecolor="#4F4F4F">
                <v:path arrowok="t"/>
              </v:shape>
            </v:group>
            <v:group style="position:absolute;left:4852;top:11604;width:293;height:2" coordorigin="4852,11604" coordsize="293,2">
              <v:shape style="position:absolute;left:4852;top:11604;width:293;height:2" coordorigin="4852,11604" coordsize="293,0" path="m4852,11604l5145,11604e" filled="f" stroked="t" strokeweight=".70801pt" strokecolor="#3B3B3B">
                <v:path arrowok="t"/>
              </v:shape>
            </v:group>
            <v:group style="position:absolute;left:4937;top:11602;width:6589;height:2" coordorigin="4937,11602" coordsize="6589,2">
              <v:shape style="position:absolute;left:4937;top:11602;width:6589;height:2" coordorigin="4937,11602" coordsize="6589,0" path="m4937,11602l11526,11602e" filled="f" stroked="t" strokeweight=".944013pt" strokecolor="#4F4F4F">
                <v:path arrowok="t"/>
              </v:shape>
            </v:group>
            <v:group style="position:absolute;left:746;top:11583;width:2;height:505" coordorigin="746,11583" coordsize="2,505">
              <v:shape style="position:absolute;left:746;top:11583;width:2;height:505" coordorigin="746,11583" coordsize="0,505" path="m746,12087l746,11583e" filled="f" stroked="t" strokeweight=".236003pt" strokecolor="#4F4F4F">
                <v:path arrowok="t"/>
              </v:shape>
            </v:group>
            <v:group style="position:absolute;left:2082;top:11554;width:2;height:562" coordorigin="2082,11554" coordsize="2,562">
              <v:shape style="position:absolute;left:2082;top:11554;width:2;height:562" coordorigin="2082,11554" coordsize="0,562" path="m2082,12116l2082,11554e" filled="f" stroked="t" strokeweight=".944013pt" strokecolor="#4B4B4B">
                <v:path arrowok="t"/>
              </v:shape>
            </v:group>
            <v:group style="position:absolute;left:746;top:12087;width:2;height:1404" coordorigin="746,12087" coordsize="2,1404">
              <v:shape style="position:absolute;left:746;top:12087;width:2;height:1404" coordorigin="746,12087" coordsize="0,1404" path="m746,13492l746,12087e" filled="f" stroked="t" strokeweight=".236003pt" strokecolor="#000000">
                <v:path arrowok="t"/>
              </v:shape>
            </v:group>
            <v:group style="position:absolute;left:2082;top:12059;width:2;height:252" coordorigin="2082,12059" coordsize="2,252">
              <v:shape style="position:absolute;left:2082;top:12059;width:2;height:252" coordorigin="2082,12059" coordsize="0,252" path="m2082,12311l2082,12059e" filled="f" stroked="t" strokeweight=".472006pt" strokecolor="#282828">
                <v:path arrowok="t"/>
              </v:shape>
            </v:group>
            <v:group style="position:absolute;left:11517;top:12059;width:2;height:690" coordorigin="11517,12059" coordsize="2,690">
              <v:shape style="position:absolute;left:11517;top:12059;width:2;height:690" coordorigin="11517,12059" coordsize="0,690" path="m11517,12749l11517,12059e" filled="f" stroked="t" strokeweight=".70801pt" strokecolor="#545454">
                <v:path arrowok="t"/>
              </v:shape>
            </v:group>
            <v:group style="position:absolute;left:1414;top:11035;width:2;height:1509" coordorigin="1414,11035" coordsize="2,1509">
              <v:shape style="position:absolute;left:1414;top:11035;width:2;height:1509" coordorigin="1414,11035" coordsize="0,1509" path="m1414,12544l1414,11035e" filled="f" stroked="t" strokeweight=".944013pt" strokecolor="#444444">
                <v:path arrowok="t"/>
              </v:shape>
            </v:group>
            <v:group style="position:absolute;left:2082;top:12254;width:2;height:738" coordorigin="2082,12254" coordsize="2,738">
              <v:shape style="position:absolute;left:2082;top:12254;width:2;height:738" coordorigin="2082,12254" coordsize="0,738" path="m2082,12992l2082,12254e" filled="f" stroked="t" strokeweight=".70801pt" strokecolor="#3F3F3F">
                <v:path arrowok="t"/>
              </v:shape>
            </v:group>
            <v:group style="position:absolute;left:1416;top:12487;width:2;height:262" coordorigin="1416,12487" coordsize="2,262">
              <v:shape style="position:absolute;left:1416;top:12487;width:2;height:262" coordorigin="1416,12487" coordsize="0,262" path="m1416,12749l1416,12487e" filled="f" stroked="t" strokeweight=".472006pt" strokecolor="#1F1F1F">
                <v:path arrowok="t"/>
              </v:shape>
            </v:group>
            <v:group style="position:absolute;left:7042;top:12487;width:2;height:262" coordorigin="7042,12487" coordsize="2,262">
              <v:shape style="position:absolute;left:7042;top:12487;width:2;height:262" coordorigin="7042,12487" coordsize="0,262" path="m7042,12749l7042,12487e" filled="f" stroked="t" strokeweight=".472006pt" strokecolor="#2B2B2B">
                <v:path arrowok="t"/>
              </v:shape>
            </v:group>
            <v:group style="position:absolute;left:11519;top:12692;width:2;height:300" coordorigin="11519,12692" coordsize="2,300">
              <v:shape style="position:absolute;left:11519;top:12692;width:2;height:300" coordorigin="11519,12692" coordsize="0,300" path="m11519,12992l11519,12692e" filled="f" stroked="t" strokeweight=".472006pt" strokecolor="#3B3B3B">
                <v:path arrowok="t"/>
              </v:shape>
            </v:group>
            <v:group style="position:absolute;left:2082;top:12935;width:2;height:190" coordorigin="2082,12935" coordsize="2,190">
              <v:shape style="position:absolute;left:2082;top:12935;width:2;height:190" coordorigin="2082,12935" coordsize="0,190" path="m2082,13125l2082,12935e" filled="f" stroked="t" strokeweight=".472006pt" strokecolor="#1C1C1C">
                <v:path arrowok="t"/>
              </v:shape>
            </v:group>
            <v:group style="position:absolute;left:11517;top:12858;width:2;height:662" coordorigin="11517,12858" coordsize="2,662">
              <v:shape style="position:absolute;left:11517;top:12858;width:2;height:662" coordorigin="11517,12858" coordsize="0,662" path="m11517,13520l11517,12858e" filled="f" stroked="t" strokeweight=".944013pt" strokecolor="#4F4F4F">
                <v:path arrowok="t"/>
              </v:shape>
            </v:group>
            <v:group style="position:absolute;left:2082;top:13068;width:2;height:638" coordorigin="2082,13068" coordsize="2,638">
              <v:shape style="position:absolute;left:2082;top:13068;width:2;height:638" coordorigin="2082,13068" coordsize="0,638" path="m2082,13706l2082,13068e" filled="f" stroked="t" strokeweight=".944013pt" strokecolor="#484848">
                <v:path arrowok="t"/>
              </v:shape>
            </v:group>
            <v:group style="position:absolute;left:1414;top:12692;width:2;height:643" coordorigin="1414,12692" coordsize="2,643">
              <v:shape style="position:absolute;left:1414;top:12692;width:2;height:643" coordorigin="1414,12692" coordsize="0,643" path="m1414,13335l1414,12692e" filled="f" stroked="t" strokeweight=".944013pt" strokecolor="#444444">
                <v:path arrowok="t"/>
              </v:shape>
            </v:group>
            <v:group style="position:absolute;left:1416;top:13277;width:2;height:243" coordorigin="1416,13277" coordsize="2,243">
              <v:shape style="position:absolute;left:1416;top:13277;width:2;height:243" coordorigin="1416,13277" coordsize="0,243" path="m1416,13520l1416,13277e" filled="f" stroked="t" strokeweight=".472006pt" strokecolor="#181818">
                <v:path arrowok="t"/>
              </v:shape>
            </v:group>
            <v:group style="position:absolute;left:2067;top:13492;width:585;height:2" coordorigin="2067,13492" coordsize="585,2">
              <v:shape style="position:absolute;left:2067;top:13492;width:585;height:2" coordorigin="2067,13492" coordsize="585,0" path="m2067,13492l2653,13492e" filled="f" stroked="t" strokeweight="1.180016pt" strokecolor="#70777C">
                <v:path arrowok="t"/>
              </v:shape>
            </v:group>
            <v:group style="position:absolute;left:2624;top:13461;width:297;height:2" coordorigin="2624,13461" coordsize="297,2">
              <v:shape style="position:absolute;left:2624;top:13461;width:297;height:2" coordorigin="2624,13461" coordsize="297,0" path="m2624,13461l2922,13461e" filled="f" stroked="t" strokeweight="1.180016pt" strokecolor="#646777">
                <v:path arrowok="t"/>
              </v:shape>
            </v:group>
            <v:group style="position:absolute;left:746;top:13492;width:2;height:348" coordorigin="746,13492" coordsize="2,348">
              <v:shape style="position:absolute;left:746;top:13492;width:2;height:348" coordorigin="746,13492" coordsize="0,348" path="m746,13839l746,13492e" filled="f" stroked="t" strokeweight=".236003pt" strokecolor="#3F3F3F">
                <v:path arrowok="t"/>
              </v:shape>
            </v:group>
            <v:group style="position:absolute;left:359;top:13675;width:1732;height:2" coordorigin="359,13675" coordsize="1732,2">
              <v:shape style="position:absolute;left:359;top:13675;width:1732;height:2" coordorigin="359,13675" coordsize="1732,0" path="m359,13675l2091,13675e" filled="f" stroked="t" strokeweight=".944013pt" strokecolor="#4B4B4B">
                <v:path arrowok="t"/>
              </v:shape>
            </v:group>
            <v:group style="position:absolute;left:1418;top:13463;width:2;height:600" coordorigin="1418,13463" coordsize="2,600">
              <v:shape style="position:absolute;left:1418;top:13463;width:2;height:600" coordorigin="1418,13463" coordsize="0,600" path="m1418,14063l1418,13463e" filled="f" stroked="t" strokeweight=".944013pt" strokecolor="#4F4F4F">
                <v:path arrowok="t"/>
              </v:shape>
            </v:group>
            <v:group style="position:absolute;left:11517;top:13463;width:2;height:233" coordorigin="11517,13463" coordsize="2,233">
              <v:shape style="position:absolute;left:11517;top:13463;width:2;height:233" coordorigin="11517,13463" coordsize="0,233" path="m11517,13696l11517,13463e" filled="f" stroked="t" strokeweight=".472006pt" strokecolor="#343434">
                <v:path arrowok="t"/>
              </v:shape>
            </v:group>
            <v:group style="position:absolute;left:373;top:13634;width:2;height:428" coordorigin="373,13634" coordsize="2,428">
              <v:shape style="position:absolute;left:373;top:13634;width:2;height:428" coordorigin="373,13634" coordsize="0,428" path="m373,14063l373,13634e" filled="f" stroked="t" strokeweight=".472006pt" strokecolor="#2B2B2B">
                <v:path arrowok="t"/>
              </v:shape>
            </v:group>
            <v:group style="position:absolute;left:2082;top:13634;width:2;height:233" coordorigin="2082,13634" coordsize="2,233">
              <v:shape style="position:absolute;left:2082;top:13634;width:2;height:233" coordorigin="2082,13634" coordsize="0,233" path="m2082,13868l2082,13634e" filled="f" stroked="t" strokeweight=".472006pt" strokecolor="#2F2F2F">
                <v:path arrowok="t"/>
              </v:shape>
            </v:group>
            <v:group style="position:absolute;left:7045;top:13639;width:2;height:1538" coordorigin="7045,13639" coordsize="2,1538">
              <v:shape style="position:absolute;left:7045;top:13639;width:2;height:1538" coordorigin="7045,13639" coordsize="0,1538" path="m7045,15177l7045,13639e" filled="f" stroked="t" strokeweight=".70801pt" strokecolor="#545454">
                <v:path arrowok="t"/>
              </v:shape>
            </v:group>
            <v:group style="position:absolute;left:11517;top:13639;width:2;height:733" coordorigin="11517,13639" coordsize="2,733">
              <v:shape style="position:absolute;left:11517;top:13639;width:2;height:733" coordorigin="11517,13639" coordsize="0,733" path="m11517,14372l11517,13639e" filled="f" stroked="t" strokeweight=".70801pt" strokecolor="#4F4F4F">
                <v:path arrowok="t"/>
              </v:shape>
            </v:group>
            <v:group style="position:absolute;left:746;top:13839;width:2;height:2314" coordorigin="746,13839" coordsize="2,2314">
              <v:shape style="position:absolute;left:746;top:13839;width:2;height:2314" coordorigin="746,13839" coordsize="0,2314" path="m746,16153l746,13839e" filled="f" stroked="t" strokeweight=".236003pt" strokecolor="#000000">
                <v:path arrowok="t"/>
              </v:shape>
            </v:group>
            <v:group style="position:absolute;left:1416;top:14006;width:2;height:148" coordorigin="1416,14006" coordsize="2,148">
              <v:shape style="position:absolute;left:1416;top:14006;width:2;height:148" coordorigin="1416,14006" coordsize="0,148" path="m1416,14153l1416,14006e" filled="f" stroked="t" strokeweight=".472006pt" strokecolor="#383838">
                <v:path arrowok="t"/>
              </v:shape>
            </v:group>
            <v:group style="position:absolute;left:2084;top:13811;width:2;height:2366" coordorigin="2084,13811" coordsize="2,2366">
              <v:shape style="position:absolute;left:2084;top:13811;width:2;height:2366" coordorigin="2084,13811" coordsize="0,2366" path="m2084,16177l2084,13811e" filled="f" stroked="t" strokeweight=".70801pt" strokecolor="#484848">
                <v:path arrowok="t"/>
              </v:shape>
            </v:group>
            <v:group style="position:absolute;left:373;top:13996;width:2;height:528" coordorigin="373,13996" coordsize="2,528">
              <v:shape style="position:absolute;left:373;top:13996;width:2;height:528" coordorigin="373,13996" coordsize="0,528" path="m373,14525l373,13996e" filled="f" stroked="t" strokeweight=".70801pt" strokecolor="#444444">
                <v:path arrowok="t"/>
              </v:shape>
            </v:group>
            <v:group style="position:absolute;left:1416;top:14096;width:2;height:276" coordorigin="1416,14096" coordsize="2,276">
              <v:shape style="position:absolute;left:1416;top:14096;width:2;height:276" coordorigin="1416,14096" coordsize="0,276" path="m1416,14372l1416,14096e" filled="f" stroked="t" strokeweight=".472006pt" strokecolor="#181818">
                <v:path arrowok="t"/>
              </v:shape>
            </v:group>
            <v:group style="position:absolute;left:1418;top:14315;width:2;height:1866" coordorigin="1418,14315" coordsize="2,1866">
              <v:shape style="position:absolute;left:1418;top:14315;width:2;height:1866" coordorigin="1418,14315" coordsize="0,1866" path="m1418,16181l1418,14315e" filled="f" stroked="t" strokeweight=".70801pt" strokecolor="#444444">
                <v:path arrowok="t"/>
              </v:shape>
            </v:group>
            <v:group style="position:absolute;left:11517;top:14315;width:2;height:209" coordorigin="11517,14315" coordsize="2,209">
              <v:shape style="position:absolute;left:11517;top:14315;width:2;height:209" coordorigin="11517,14315" coordsize="0,209" path="m11517,14525l11517,14315e" filled="f" stroked="t" strokeweight=".472006pt" strokecolor="#3F3F3F">
                <v:path arrowok="t"/>
              </v:shape>
            </v:group>
            <v:group style="position:absolute;left:373;top:14468;width:2;height:376" coordorigin="373,14468" coordsize="2,376">
              <v:shape style="position:absolute;left:373;top:14468;width:2;height:376" coordorigin="373,14468" coordsize="0,376" path="m373,14844l373,14468e" filled="f" stroked="t" strokeweight=".472006pt" strokecolor="#282828">
                <v:path arrowok="t"/>
              </v:shape>
            </v:group>
            <v:group style="position:absolute;left:11517;top:14458;width:2;height:1695" coordorigin="11517,14458" coordsize="2,1695">
              <v:shape style="position:absolute;left:11517;top:14458;width:2;height:1695" coordorigin="11517,14458" coordsize="0,1695" path="m11517,16153l11517,14458e" filled="f" stroked="t" strokeweight=".70801pt" strokecolor="#575757">
                <v:path arrowok="t"/>
              </v:shape>
            </v:group>
            <v:group style="position:absolute;left:375;top:14763;width:2;height:1414" coordorigin="375,14763" coordsize="2,1414">
              <v:shape style="position:absolute;left:375;top:14763;width:2;height:1414" coordorigin="375,14763" coordsize="0,1414" path="m375,16177l375,14763e" filled="f" stroked="t" strokeweight=".70801pt" strokecolor="#484848">
                <v:path arrowok="t"/>
              </v:shape>
            </v:group>
            <v:group style="position:absolute;left:368;top:16167;width:5461;height:2" coordorigin="368,16167" coordsize="5461,2">
              <v:shape style="position:absolute;left:368;top:16167;width:5461;height:2" coordorigin="368,16167" coordsize="5461,0" path="m368,16167l5829,16167e" filled="f" stroked="t" strokeweight=".70801pt" strokecolor="#575757">
                <v:path arrowok="t"/>
              </v:shape>
            </v:group>
            <v:group style="position:absolute;left:2313;top:16155;width:2955;height:2" coordorigin="2313,16155" coordsize="2955,2">
              <v:shape style="position:absolute;left:2313;top:16155;width:2955;height:2" coordorigin="2313,16155" coordsize="2955,0" path="m2313,16155l5268,16155e" filled="f" stroked="t" strokeweight=".944013pt" strokecolor="#606060">
                <v:path arrowok="t"/>
              </v:shape>
            </v:group>
            <v:group style="position:absolute;left:5088;top:16143;width:6438;height:2" coordorigin="5088,16143" coordsize="6438,2">
              <v:shape style="position:absolute;left:5088;top:16143;width:6438;height:2" coordorigin="5088,16143" coordsize="6438,0" path="m5088,16143l11526,16143e" filled="f" stroked="t" strokeweight=".944013pt" strokecolor="#4F4F4F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9.1315pt;margin-top:19.777681pt;width:40.255974pt;height:9.5pt;mso-position-horizontal-relative:page;mso-position-vertical-relative:paragraph;z-index:-17035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42426"/>
                      <w:spacing w:val="0"/>
                      <w:w w:val="100"/>
                    </w:rPr>
                    <w:t>itfaiye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42426"/>
                      <w:spacing w:val="22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42426"/>
                      <w:spacing w:val="0"/>
                      <w:w w:val="105"/>
                    </w:rPr>
                    <w:t>Eri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51"/>
          <w:szCs w:val="51"/>
          <w:color w:val="363636"/>
          <w:w w:val="36"/>
          <w:position w:val="1"/>
        </w:rPr>
        <w:t>itfaiye</w:t>
      </w:r>
      <w:r>
        <w:rPr>
          <w:rFonts w:ascii="Times New Roman" w:hAnsi="Times New Roman" w:cs="Times New Roman" w:eastAsia="Times New Roman"/>
          <w:sz w:val="51"/>
          <w:szCs w:val="51"/>
          <w:color w:val="363636"/>
          <w:spacing w:val="-7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51"/>
          <w:szCs w:val="51"/>
          <w:color w:val="242426"/>
          <w:spacing w:val="0"/>
          <w:w w:val="36"/>
          <w:position w:val="1"/>
        </w:rPr>
        <w:t>Gü</w:t>
      </w:r>
      <w:r>
        <w:rPr>
          <w:rFonts w:ascii="Times New Roman" w:hAnsi="Times New Roman" w:cs="Times New Roman" w:eastAsia="Times New Roman"/>
          <w:sz w:val="51"/>
          <w:szCs w:val="51"/>
          <w:color w:val="242426"/>
          <w:spacing w:val="-13"/>
          <w:w w:val="36"/>
          <w:position w:val="1"/>
        </w:rPr>
        <w:t>n</w:t>
      </w:r>
      <w:r>
        <w:rPr>
          <w:rFonts w:ascii="Times New Roman" w:hAnsi="Times New Roman" w:cs="Times New Roman" w:eastAsia="Times New Roman"/>
          <w:sz w:val="51"/>
          <w:szCs w:val="51"/>
          <w:color w:val="575D93"/>
          <w:spacing w:val="0"/>
          <w:w w:val="110"/>
          <w:position w:val="1"/>
        </w:rPr>
        <w:t>if</w:t>
      </w:r>
      <w:r>
        <w:rPr>
          <w:rFonts w:ascii="Times New Roman" w:hAnsi="Times New Roman" w:cs="Times New Roman" w:eastAsia="Times New Roman"/>
          <w:sz w:val="51"/>
          <w:szCs w:val="51"/>
          <w:color w:val="575D93"/>
          <w:spacing w:val="-70"/>
          <w:w w:val="110"/>
          <w:position w:val="1"/>
        </w:rPr>
        <w:t>ı</w:t>
      </w:r>
      <w:r>
        <w:rPr>
          <w:rFonts w:ascii="Times New Roman" w:hAnsi="Times New Roman" w:cs="Times New Roman" w:eastAsia="Times New Roman"/>
          <w:sz w:val="51"/>
          <w:szCs w:val="51"/>
          <w:color w:val="6E7279"/>
          <w:spacing w:val="0"/>
          <w:w w:val="101"/>
          <w:position w:val="1"/>
        </w:rPr>
        <w:t>;</w:t>
      </w:r>
      <w:r>
        <w:rPr>
          <w:rFonts w:ascii="Times New Roman" w:hAnsi="Times New Roman" w:cs="Times New Roman" w:eastAsia="Times New Roman"/>
          <w:sz w:val="51"/>
          <w:szCs w:val="51"/>
          <w:color w:val="6E7279"/>
          <w:spacing w:val="0"/>
          <w:w w:val="102"/>
          <w:position w:val="1"/>
        </w:rPr>
        <w:t>•</w:t>
      </w:r>
      <w:r>
        <w:rPr>
          <w:rFonts w:ascii="Times New Roman" w:hAnsi="Times New Roman" w:cs="Times New Roman" w:eastAsia="Times New Roman"/>
          <w:sz w:val="51"/>
          <w:szCs w:val="51"/>
          <w:color w:val="6E727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51"/>
          <w:szCs w:val="51"/>
          <w:color w:val="6E727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0"/>
          <w:position w:val="1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26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6"/>
          <w:spacing w:val="0"/>
          <w:w w:val="101"/>
          <w:position w:val="10"/>
        </w:rPr>
        <w:t>BAHÇA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230" w:right="4359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5.608887pt;margin-top:-16.752827pt;width:52.740803pt;height:42.5pt;mso-position-horizontal-relative:page;mso-position-vertical-relative:paragraph;z-index:-17030" type="#_x0000_t202" filled="f" stroked="f">
            <v:textbox inset="0,0,0,0">
              <w:txbxContent>
                <w:p>
                  <w:pPr>
                    <w:spacing w:before="0" w:after="0" w:line="850" w:lineRule="exact"/>
                    <w:ind w:right="-168"/>
                    <w:jc w:val="left"/>
                    <w:rPr>
                      <w:rFonts w:ascii="Arial" w:hAnsi="Arial" w:cs="Arial" w:eastAsia="Arial"/>
                      <w:sz w:val="85"/>
                      <w:szCs w:val="85"/>
                    </w:rPr>
                  </w:pPr>
                  <w:rPr/>
                  <w:r>
                    <w:rPr>
                      <w:rFonts w:ascii="Arial" w:hAnsi="Arial" w:cs="Arial" w:eastAsia="Arial"/>
                      <w:sz w:val="85"/>
                      <w:szCs w:val="85"/>
                      <w:color w:val="282828"/>
                      <w:spacing w:val="0"/>
                      <w:w w:val="446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İZMiR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2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87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5"/>
        </w:rPr>
        <w:t>ELEDİYESİ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3" w:lineRule="exact"/>
        <w:ind w:left="4367" w:right="-20"/>
        <w:jc w:val="left"/>
        <w:tabs>
          <w:tab w:pos="996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BAŞKANLIGI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</w:r>
      <w:r>
        <w:rPr>
          <w:rFonts w:ascii="Arial" w:hAnsi="Arial" w:cs="Arial" w:eastAsia="Arial"/>
          <w:sz w:val="10"/>
          <w:szCs w:val="10"/>
          <w:color w:val="525252"/>
          <w:spacing w:val="0"/>
          <w:w w:val="267"/>
          <w:position w:val="2"/>
        </w:rPr>
        <w:t>ı</w:t>
      </w:r>
      <w:r>
        <w:rPr>
          <w:rFonts w:ascii="Arial" w:hAnsi="Arial" w:cs="Arial" w:eastAsia="Arial"/>
          <w:sz w:val="10"/>
          <w:szCs w:val="10"/>
          <w:color w:val="525252"/>
          <w:spacing w:val="0"/>
          <w:w w:val="267"/>
          <w:position w:val="2"/>
        </w:rPr>
        <w:t> </w:t>
      </w:r>
      <w:r>
        <w:rPr>
          <w:rFonts w:ascii="Arial" w:hAnsi="Arial" w:cs="Arial" w:eastAsia="Arial"/>
          <w:sz w:val="10"/>
          <w:szCs w:val="10"/>
          <w:color w:val="525252"/>
          <w:spacing w:val="4"/>
          <w:w w:val="267"/>
          <w:position w:val="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B3B3B"/>
          <w:spacing w:val="0"/>
          <w:w w:val="156"/>
          <w:position w:val="-2"/>
        </w:rPr>
        <w:t>"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903" w:right="-20"/>
        <w:jc w:val="left"/>
        <w:tabs>
          <w:tab w:pos="3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.212688pt;margin-top:6.377759pt;width:51.534602pt;height:7.5pt;mso-position-horizontal-relative:page;mso-position-vertical-relative:paragraph;z-index:-17029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282828"/>
                      <w:spacing w:val="0"/>
                      <w:w w:val="103"/>
                      <w:b/>
                      <w:bCs/>
                    </w:rPr>
                    <w:t>BÜYÜKSEHIR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22"/>
          <w:position w:val="9"/>
        </w:rPr>
        <w:t>IZMIR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  <w:position w:val="-1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671" w:right="-20"/>
        <w:jc w:val="left"/>
        <w:tabs>
          <w:tab w:pos="48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3B3B3B"/>
          <w:spacing w:val="0"/>
          <w:w w:val="115"/>
        </w:rPr>
        <w:t>BELEDIYESI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  <w:position w:val="-1"/>
        </w:rPr>
        <w:t>YANGl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0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6.967497" w:type="dxa"/>
      </w:tblPr>
      <w:tblGrid/>
      <w:tr>
        <w:trPr>
          <w:trHeight w:val="219" w:hRule="exact"/>
        </w:trPr>
        <w:tc>
          <w:tcPr>
            <w:tcW w:w="1071" w:type="dxa"/>
            <w:tcBorders>
              <w:top w:val="single" w:sz="5.66408" w:space="0" w:color="606060"/>
              <w:bottom w:val="single" w:sz="5.66408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01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25252"/>
                <w:spacing w:val="0"/>
                <w:w w:val="100"/>
                <w:position w:val="-1"/>
              </w:rPr>
              <w:t>Ola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25252"/>
                <w:spacing w:val="0"/>
                <w:w w:val="100"/>
                <w:position w:val="-1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25252"/>
                <w:spacing w:val="-1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25252"/>
                <w:spacing w:val="0"/>
                <w:w w:val="100"/>
                <w:position w:val="-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554" w:type="dxa"/>
            <w:tcBorders>
              <w:top w:val="single" w:sz="5.66408" w:space="0" w:color="606060"/>
              <w:bottom w:val="single" w:sz="5.66408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01" w:lineRule="exact"/>
              <w:ind w:left="19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25252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25252"/>
                <w:spacing w:val="-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99"/>
                <w:position w:val="-1"/>
              </w:rPr>
              <w:t>05.05.20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-2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81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-2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  <w:position w:val="-1"/>
              </w:rPr>
              <w:t>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471" w:type="dxa"/>
            <w:tcBorders>
              <w:top w:val="single" w:sz="5.66408" w:space="0" w:color="5B5B5B"/>
              <w:bottom w:val="single" w:sz="5.66408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01" w:lineRule="exact"/>
              <w:ind w:left="46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92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9"/>
                <w:w w:val="92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-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  <w:position w:val="-1"/>
              </w:rPr>
              <w:t>55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225" w:type="dxa"/>
            <w:tcBorders>
              <w:top w:val="single" w:sz="5.66408" w:space="0" w:color="5B5B5B"/>
              <w:bottom w:val="single" w:sz="5.66408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01" w:lineRule="exact"/>
              <w:ind w:left="344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92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9"/>
                <w:w w:val="92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-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25252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25252"/>
                <w:spacing w:val="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  <w:position w:val="-1"/>
              </w:rPr>
              <w:t>23:55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858" w:type="dxa"/>
            <w:tcBorders>
              <w:top w:val="single" w:sz="5.66408" w:space="0" w:color="5B5B5B"/>
              <w:bottom w:val="single" w:sz="5.66408" w:space="0" w:color="606060"/>
              <w:left w:val="nil" w:sz="6" w:space="0" w:color="auto"/>
              <w:right w:val="single" w:sz="3.776048" w:space="0" w:color="444444"/>
            </w:tcBorders>
          </w:tcPr>
          <w:p>
            <w:pPr>
              <w:spacing w:before="0" w:after="0" w:line="205" w:lineRule="exact"/>
              <w:ind w:left="195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Tel: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14" w:hRule="exact"/>
        </w:trPr>
        <w:tc>
          <w:tcPr>
            <w:tcW w:w="1071" w:type="dxa"/>
            <w:tcBorders>
              <w:top w:val="single" w:sz="5.66408" w:space="0" w:color="606060"/>
              <w:bottom w:val="single" w:sz="5.6640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0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25252"/>
                <w:spacing w:val="0"/>
                <w:w w:val="95"/>
                <w:position w:val="-1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25252"/>
                <w:spacing w:val="-10"/>
                <w:w w:val="95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  <w:position w:val="-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554" w:type="dxa"/>
            <w:tcBorders>
              <w:top w:val="single" w:sz="5.66408" w:space="0" w:color="606060"/>
              <w:bottom w:val="single" w:sz="5.6640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197" w:lineRule="exact"/>
              <w:ind w:left="19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25252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25252"/>
                <w:spacing w:val="-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4"/>
                <w:position w:val="-1"/>
              </w:rPr>
              <w:t>05.05.20ı7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471" w:type="dxa"/>
            <w:tcBorders>
              <w:top w:val="single" w:sz="5.66408" w:space="0" w:color="606060"/>
              <w:bottom w:val="single" w:sz="5.6640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197" w:lineRule="exact"/>
              <w:ind w:left="465" w:right="-20"/>
              <w:jc w:val="left"/>
              <w:tabs>
                <w:tab w:pos="166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82828"/>
                <w:w w:val="73"/>
                <w:position w:val="-1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82828"/>
                <w:spacing w:val="-4"/>
                <w:w w:val="73"/>
                <w:position w:val="-1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57575"/>
                <w:spacing w:val="-25"/>
                <w:w w:val="93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25252"/>
                <w:spacing w:val="0"/>
                <w:w w:val="109"/>
                <w:position w:val="-1"/>
              </w:rPr>
              <w:t>ıyııNo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25252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25252"/>
                <w:spacing w:val="0"/>
                <w:w w:val="110"/>
                <w:position w:val="-1"/>
              </w:rPr>
              <w:t>:2777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225" w:type="dxa"/>
            <w:tcBorders>
              <w:top w:val="single" w:sz="5.66408" w:space="0" w:color="606060"/>
              <w:bottom w:val="single" w:sz="5.6640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0" w:lineRule="exact"/>
              <w:ind w:left="344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92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4"/>
                <w:w w:val="92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  <w:position w:val="-1"/>
              </w:rPr>
              <w:t>Ala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-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25252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25252"/>
                <w:spacing w:val="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  <w:position w:val="-1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858" w:type="dxa"/>
            <w:tcBorders>
              <w:top w:val="single" w:sz="5.66408" w:space="0" w:color="606060"/>
              <w:bottom w:val="nil" w:sz="6" w:space="0" w:color="auto"/>
              <w:left w:val="nil" w:sz="6" w:space="0" w:color="auto"/>
              <w:right w:val="single" w:sz="7.552104" w:space="0" w:color="606060"/>
            </w:tcBorders>
          </w:tcPr>
          <w:p>
            <w:pPr/>
            <w:rPr/>
          </w:p>
        </w:tc>
      </w:tr>
    </w:tbl>
    <w:p>
      <w:pPr>
        <w:spacing w:before="0" w:after="0" w:line="191" w:lineRule="exact"/>
        <w:ind w:left="16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4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Hüı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9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-12"/>
          <w:w w:val="159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0"/>
        </w:rPr>
        <w:t>iy_el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489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66" w:right="-20"/>
        <w:jc w:val="left"/>
        <w:tabs>
          <w:tab w:pos="13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Doğru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-24"/>
          <w:w w:val="14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</w:rPr>
        <w:t>HUrriyet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489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ilzeri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1" w:after="0" w:line="253" w:lineRule="auto"/>
        <w:ind w:left="166" w:right="1695" w:firstLine="-9"/>
        <w:jc w:val="left"/>
        <w:tabs>
          <w:tab w:pos="1360" w:val="left"/>
          <w:tab w:pos="3680" w:val="left"/>
          <w:tab w:pos="3940" w:val="left"/>
          <w:tab w:pos="6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'ı'ııngııı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Türil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84"/>
        </w:rPr>
        <w:t>Çög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84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30"/>
          <w:w w:val="8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Yanğını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  <w:position w:val="1"/>
        </w:rPr>
        <w:t>Dikkatsizli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  <w:position w:val="1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  <w:position w:val="1"/>
        </w:rPr>
        <w:t>Siııara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  <w:position w:val="1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6"/>
          <w:position w:val="0"/>
        </w:rPr>
        <w:t>Yn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86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86"/>
          <w:position w:val="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6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6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4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46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46"/>
          <w:position w:val="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6"/>
          <w:w w:val="4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  <w:position w:val="0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0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43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3648" w:right="876"/>
        <w:jc w:val="center"/>
        <w:tabs>
          <w:tab w:pos="676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Betonanne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62"/>
          <w:position w:val="-2"/>
        </w:rPr>
        <w:t>AhŞl:11&gt;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62"/>
          <w:position w:val="-2"/>
        </w:rPr>
        <w:t>  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62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</w:r>
      <w:r>
        <w:rPr>
          <w:rFonts w:ascii="Arial" w:hAnsi="Arial" w:cs="Arial" w:eastAsia="Arial"/>
          <w:sz w:val="19"/>
          <w:szCs w:val="19"/>
          <w:color w:val="646464"/>
          <w:spacing w:val="0"/>
          <w:w w:val="85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646464"/>
          <w:spacing w:val="-10"/>
          <w:w w:val="85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3B3B3B"/>
          <w:spacing w:val="-18"/>
          <w:w w:val="123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646464"/>
          <w:spacing w:val="0"/>
          <w:w w:val="84"/>
          <w:position w:val="-2"/>
        </w:rPr>
        <w:t>.......................</w:t>
      </w:r>
      <w:r>
        <w:rPr>
          <w:rFonts w:ascii="Arial" w:hAnsi="Arial" w:cs="Arial" w:eastAsia="Arial"/>
          <w:sz w:val="19"/>
          <w:szCs w:val="19"/>
          <w:color w:val="646464"/>
          <w:spacing w:val="-18"/>
          <w:w w:val="84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87"/>
          <w:position w:val="-2"/>
        </w:rPr>
        <w:t>...</w:t>
      </w:r>
      <w:r>
        <w:rPr>
          <w:rFonts w:ascii="Arial" w:hAnsi="Arial" w:cs="Arial" w:eastAsia="Arial"/>
          <w:sz w:val="19"/>
          <w:szCs w:val="19"/>
          <w:color w:val="3B3B3B"/>
          <w:spacing w:val="-14"/>
          <w:w w:val="87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757575"/>
          <w:spacing w:val="0"/>
          <w:w w:val="88"/>
          <w:position w:val="-2"/>
        </w:rPr>
        <w:t>......</w:t>
      </w:r>
      <w:r>
        <w:rPr>
          <w:rFonts w:ascii="Arial" w:hAnsi="Arial" w:cs="Arial" w:eastAsia="Arial"/>
          <w:sz w:val="19"/>
          <w:szCs w:val="19"/>
          <w:color w:val="757575"/>
          <w:spacing w:val="-25"/>
          <w:w w:val="88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525252"/>
          <w:spacing w:val="-17"/>
          <w:w w:val="123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757575"/>
          <w:spacing w:val="0"/>
          <w:w w:val="90"/>
          <w:position w:val="-2"/>
        </w:rPr>
        <w:t>...</w:t>
      </w:r>
      <w:r>
        <w:rPr>
          <w:rFonts w:ascii="Arial" w:hAnsi="Arial" w:cs="Arial" w:eastAsia="Arial"/>
          <w:sz w:val="19"/>
          <w:szCs w:val="19"/>
          <w:color w:val="757575"/>
          <w:spacing w:val="-34"/>
          <w:w w:val="90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87"/>
          <w:position w:val="-2"/>
        </w:rPr>
        <w:t>...</w:t>
      </w:r>
      <w:r>
        <w:rPr>
          <w:rFonts w:ascii="Arial" w:hAnsi="Arial" w:cs="Arial" w:eastAsia="Arial"/>
          <w:sz w:val="19"/>
          <w:szCs w:val="19"/>
          <w:color w:val="525252"/>
          <w:spacing w:val="-10"/>
          <w:w w:val="87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757575"/>
          <w:spacing w:val="-17"/>
          <w:w w:val="123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90"/>
          <w:position w:val="-2"/>
        </w:rPr>
        <w:t>..</w:t>
      </w:r>
      <w:r>
        <w:rPr>
          <w:rFonts w:ascii="Arial" w:hAnsi="Arial" w:cs="Arial" w:eastAsia="Arial"/>
          <w:sz w:val="19"/>
          <w:szCs w:val="19"/>
          <w:color w:val="525252"/>
          <w:spacing w:val="-34"/>
          <w:w w:val="90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757575"/>
          <w:spacing w:val="-16"/>
          <w:w w:val="148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525252"/>
          <w:spacing w:val="-10"/>
          <w:w w:val="98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757575"/>
          <w:spacing w:val="0"/>
          <w:w w:val="90"/>
          <w:position w:val="-2"/>
        </w:rPr>
        <w:t>..</w:t>
      </w:r>
      <w:r>
        <w:rPr>
          <w:rFonts w:ascii="Arial" w:hAnsi="Arial" w:cs="Arial" w:eastAsia="Arial"/>
          <w:sz w:val="19"/>
          <w:szCs w:val="19"/>
          <w:color w:val="757575"/>
          <w:spacing w:val="-25"/>
          <w:w w:val="90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98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525252"/>
          <w:spacing w:val="-23"/>
          <w:w w:val="98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757575"/>
          <w:spacing w:val="-18"/>
          <w:w w:val="123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525252"/>
          <w:spacing w:val="-17"/>
          <w:w w:val="123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898989"/>
          <w:spacing w:val="-17"/>
          <w:w w:val="123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91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525252"/>
          <w:spacing w:val="-10"/>
          <w:w w:val="91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757575"/>
          <w:spacing w:val="-18"/>
          <w:w w:val="123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91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525252"/>
          <w:spacing w:val="-25"/>
          <w:w w:val="91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757575"/>
          <w:spacing w:val="0"/>
          <w:w w:val="98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757575"/>
          <w:spacing w:val="-37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99999A"/>
          <w:spacing w:val="-37"/>
          <w:w w:val="98"/>
          <w:position w:val="-2"/>
        </w:rPr>
      </w:r>
      <w:r>
        <w:rPr>
          <w:rFonts w:ascii="Arial" w:hAnsi="Arial" w:cs="Arial" w:eastAsia="Arial"/>
          <w:sz w:val="19"/>
          <w:szCs w:val="19"/>
          <w:color w:val="99999A"/>
          <w:spacing w:val="0"/>
          <w:w w:val="98"/>
          <w:emboss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99999A"/>
          <w:spacing w:val="0"/>
          <w:w w:val="98"/>
          <w:emboss/>
          <w:position w:val="-2"/>
        </w:rPr>
      </w:r>
      <w:r>
        <w:rPr>
          <w:rFonts w:ascii="Arial" w:hAnsi="Arial" w:cs="Arial" w:eastAsia="Arial"/>
          <w:sz w:val="19"/>
          <w:szCs w:val="19"/>
          <w:color w:val="99999A"/>
          <w:spacing w:val="0"/>
          <w:w w:val="98"/>
          <w:position w:val="-2"/>
        </w:rPr>
      </w:r>
      <w:r>
        <w:rPr>
          <w:rFonts w:ascii="Arial" w:hAnsi="Arial" w:cs="Arial" w:eastAsia="Arial"/>
          <w:sz w:val="19"/>
          <w:szCs w:val="19"/>
          <w:color w:val="99999A"/>
          <w:spacing w:val="-10"/>
          <w:w w:val="98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757575"/>
          <w:spacing w:val="0"/>
          <w:w w:val="87"/>
          <w:position w:val="-2"/>
        </w:rPr>
        <w:t>...</w:t>
      </w:r>
      <w:r>
        <w:rPr>
          <w:rFonts w:ascii="Arial" w:hAnsi="Arial" w:cs="Arial" w:eastAsia="Arial"/>
          <w:sz w:val="19"/>
          <w:szCs w:val="19"/>
          <w:color w:val="757575"/>
          <w:spacing w:val="-18"/>
          <w:w w:val="87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525252"/>
          <w:spacing w:val="-10"/>
          <w:w w:val="98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757575"/>
          <w:spacing w:val="-18"/>
          <w:w w:val="123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525252"/>
          <w:spacing w:val="-10"/>
          <w:w w:val="98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757575"/>
          <w:spacing w:val="0"/>
          <w:w w:val="98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757575"/>
          <w:spacing w:val="-32"/>
          <w:w w:val="98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85"/>
          <w:position w:val="-2"/>
        </w:rPr>
        <w:t>....</w:t>
      </w:r>
      <w:r>
        <w:rPr>
          <w:rFonts w:ascii="Arial" w:hAnsi="Arial" w:cs="Arial" w:eastAsia="Arial"/>
          <w:sz w:val="19"/>
          <w:szCs w:val="19"/>
          <w:color w:val="525252"/>
          <w:spacing w:val="-26"/>
          <w:w w:val="85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757575"/>
          <w:spacing w:val="0"/>
          <w:w w:val="104"/>
          <w:position w:val="-2"/>
        </w:rPr>
        <w:t>..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0" w:lineRule="exact"/>
        <w:ind w:left="4434" w:right="1572"/>
        <w:jc w:val="center"/>
        <w:tabs>
          <w:tab w:pos="5020" w:val="left"/>
          <w:tab w:pos="6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42"/>
          <w:szCs w:val="42"/>
          <w:color w:val="3B3B3B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3B3B3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3B3B3B"/>
          <w:spacing w:val="0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525252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525252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52525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  <w:position w:val="1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  <w:position w:val="1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7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8"/>
          <w:position w:val="1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8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58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2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12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96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2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8"/>
          <w:position w:val="12"/>
        </w:rPr>
        <w:t>00:00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157" w:right="-20"/>
        <w:jc w:val="left"/>
        <w:tabs>
          <w:tab w:pos="2180" w:val="left"/>
          <w:tab w:pos="57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  <w:position w:val="1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76"/>
          <w:position w:val="0"/>
        </w:rPr>
        <w:t>ISııl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8"/>
          <w:w w:val="76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76"/>
          <w:position w:val="0"/>
        </w:rPr>
        <w:t>ibi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76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6"/>
          <w:w w:val="7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  <w:position w:val="1"/>
        </w:rPr>
        <w:t>Kirııcı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6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757575"/>
          <w:spacing w:val="0"/>
          <w:w w:val="130"/>
          <w:position w:val="1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4" w:after="0" w:line="204" w:lineRule="exact"/>
        <w:ind w:left="219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1"/>
        </w:rPr>
        <w:t>:Kena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KILIÇTAS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30" w:lineRule="exact"/>
        <w:ind w:left="2196" w:right="-20"/>
        <w:jc w:val="left"/>
        <w:tabs>
          <w:tab w:pos="4700" w:val="left"/>
          <w:tab w:pos="7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Anıç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4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38"/>
          <w:w w:val="141"/>
        </w:rPr>
        <w:t> 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141"/>
        </w:rPr>
        <w:t>ı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89"/>
        </w:rPr>
        <w:t>r;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2"/>
          <w:w w:val="8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89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5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23:56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  <w:position w:val="1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23:59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left="157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5"/>
          <w:position w:val="1"/>
        </w:rPr>
        <w:t>'}id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8"/>
          <w:w w:val="95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95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39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CFE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48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76" w:lineRule="exact"/>
        <w:ind w:left="166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6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3"/>
          <w:position w:val="-2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3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5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left="4711" w:right="471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5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8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7"/>
          <w:w w:val="99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78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5"/>
          <w:w w:val="7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1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8" w:lineRule="auto"/>
        <w:ind w:left="2196" w:right="4376" w:firstLine="2535"/>
        <w:jc w:val="left"/>
        <w:tabs>
          <w:tab w:pos="4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1"/>
          <w:w w:val="8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92"/>
        </w:rPr>
        <w:t>ın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5"/>
        </w:rPr>
        <w:t>iye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3"/>
          <w:w w:val="9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95"/>
        </w:rPr>
        <w:t>-Jan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9"/>
          <w:w w:val="95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5"/>
        </w:rPr>
        <w:t>arnıa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5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5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1"/>
        </w:rPr>
        <w:t>Sıı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ısı: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Doğalg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9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95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4" w:after="0" w:line="204" w:lineRule="exact"/>
        <w:ind w:left="2201" w:right="2599" w:firstLine="-2077"/>
        <w:jc w:val="left"/>
        <w:tabs>
          <w:tab w:pos="2180" w:val="left"/>
          <w:tab w:pos="4720" w:val="left"/>
          <w:tab w:pos="7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4"/>
          <w:w w:val="100"/>
        </w:rPr>
        <w:t>"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•dımcı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3"/>
          <w:w w:val="95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95"/>
        </w:rPr>
        <w:t>ık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9"/>
          <w:w w:val="9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6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Per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nci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8"/>
        </w:rPr>
        <w:t>Sa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9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ıs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7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40" w:lineRule="auto"/>
        <w:ind w:left="220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</w:rPr>
        <w:t>Vardıımı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220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46464"/>
          <w:w w:val="62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7"/>
          <w:w w:val="62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8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5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Görilldüğil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duma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5"/>
        </w:rPr>
        <w:t>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7"/>
          <w:w w:val="8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5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5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8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yandığı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görilldü.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98" w:lineRule="exact"/>
        <w:ind w:left="4692" w:right="4149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w w:val="104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"/>
          <w:w w:val="104"/>
          <w:position w:val="-1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86"/>
          <w:position w:val="-1"/>
        </w:rPr>
        <w:t>ıı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87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2"/>
          <w:position w:val="-1"/>
        </w:rPr>
        <w:t>llrnıede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24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  <w:position w:val="-1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  <w:position w:val="-1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157" w:right="-20"/>
        <w:jc w:val="left"/>
        <w:tabs>
          <w:tab w:pos="2900" w:val="left"/>
          <w:tab w:pos="4720" w:val="left"/>
          <w:tab w:pos="6600" w:val="left"/>
          <w:tab w:pos="8160" w:val="left"/>
          <w:tab w:pos="9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position w:val="-1"/>
        </w:rPr>
        <w:t>SöndUrmc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Sul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Söndilrıne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85"/>
          <w:position w:val="-4"/>
        </w:rPr>
        <w:t>S</w:t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85"/>
          <w:position w:val="-4"/>
        </w:rPr>
        <w:t>u</w:t>
      </w:r>
      <w:r>
        <w:rPr>
          <w:rFonts w:ascii="Arial" w:hAnsi="Arial" w:cs="Arial" w:eastAsia="Arial"/>
          <w:sz w:val="18"/>
          <w:szCs w:val="18"/>
          <w:color w:val="525252"/>
          <w:spacing w:val="-9"/>
          <w:w w:val="85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4"/>
        </w:rPr>
        <w:t>ın3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79"/>
          <w:position w:val="-3"/>
        </w:rPr>
        <w:t>IKöpi.l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79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34"/>
          <w:w w:val="79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89"/>
          <w:position w:val="-3"/>
        </w:rPr>
        <w:t>IK.K.T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89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5"/>
          <w:w w:val="89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  <w:position w:val="-3"/>
        </w:rPr>
      </w:r>
      <w:r>
        <w:rPr>
          <w:rFonts w:ascii="Arial" w:hAnsi="Arial" w:cs="Arial" w:eastAsia="Arial"/>
          <w:sz w:val="25"/>
          <w:szCs w:val="25"/>
          <w:color w:val="525252"/>
          <w:spacing w:val="0"/>
          <w:w w:val="63"/>
          <w:position w:val="-3"/>
        </w:rPr>
        <w:t>K.'02</w:t>
      </w:r>
      <w:r>
        <w:rPr>
          <w:rFonts w:ascii="Arial" w:hAnsi="Arial" w:cs="Arial" w:eastAsia="Arial"/>
          <w:sz w:val="25"/>
          <w:szCs w:val="25"/>
          <w:color w:val="525252"/>
          <w:spacing w:val="8"/>
          <w:w w:val="63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87" w:lineRule="exact"/>
        <w:ind w:left="5500" w:right="-20"/>
        <w:jc w:val="left"/>
        <w:tabs>
          <w:tab w:pos="6600" w:val="left"/>
          <w:tab w:pos="8180" w:val="left"/>
          <w:tab w:pos="974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65"/>
          <w:position w:val="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7"/>
          <w:w w:val="65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65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46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46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15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7"/>
        </w:rPr>
        <w:t>Söııdürnıe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  <w:position w:val="1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  <w:position w:val="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  <w:position w:val="1"/>
        </w:rPr>
        <w:t>kenarındaki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0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çöple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yanmıştır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Maddi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yoktur.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16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222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başlangıcının;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kenarındaki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04" w:lineRule="exact"/>
        <w:ind w:left="2243" w:right="74" w:firstLine="-2086"/>
        <w:jc w:val="left"/>
        <w:tabs>
          <w:tab w:pos="2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3"/>
        </w:rPr>
        <w:t>Y&lt;1ııgııı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7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9"/>
          <w:w w:val="238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7"/>
        </w:rPr>
        <w:t>orıı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"/>
          <w:w w:val="98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94"/>
        </w:rPr>
        <w:t>turm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ııda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selıveıı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iznıaritini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turması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320" w:lineRule="atLeast"/>
        <w:ind w:left="157" w:right="4051"/>
        <w:jc w:val="left"/>
        <w:tabs>
          <w:tab w:pos="2180" w:val="left"/>
          <w:tab w:pos="6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1"/>
        </w:rPr>
        <w:t>Si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86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4"/>
          <w:w w:val="85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7"/>
          <w:position w:val="1"/>
        </w:rPr>
        <w:t>al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58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5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3"/>
          <w:w w:val="5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5"/>
          <w:i/>
          <w:position w:val="1"/>
        </w:rPr>
        <w:t>$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3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irketi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0"/>
          <w:position w:val="0"/>
        </w:rPr>
        <w:t>jBcdeli: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0"/>
        </w:rPr>
        <w:t>Ar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95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95"/>
          <w:position w:val="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2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6" w:after="0" w:line="201" w:lineRule="exact"/>
        <w:ind w:left="16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19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2"/>
          <w:szCs w:val="22"/>
          <w:color w:val="3B3B3B"/>
          <w:spacing w:val="0"/>
          <w:w w:val="71"/>
          <w:position w:val="-1"/>
        </w:rPr>
        <w:t>re</w:t>
      </w:r>
      <w:r>
        <w:rPr>
          <w:rFonts w:ascii="Arial" w:hAnsi="Arial" w:cs="Arial" w:eastAsia="Arial"/>
          <w:sz w:val="22"/>
          <w:szCs w:val="22"/>
          <w:color w:val="3B3B3B"/>
          <w:spacing w:val="30"/>
          <w:w w:val="7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tim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63" w:lineRule="exact"/>
        <w:ind w:left="185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757575"/>
          <w:spacing w:val="0"/>
          <w:w w:val="58"/>
          <w:position w:val="-6"/>
        </w:rPr>
        <w:t>'</w:t>
      </w:r>
      <w:r>
        <w:rPr>
          <w:rFonts w:ascii="Arial" w:hAnsi="Arial" w:cs="Arial" w:eastAsia="Arial"/>
          <w:sz w:val="16"/>
          <w:szCs w:val="16"/>
          <w:color w:val="757575"/>
          <w:spacing w:val="0"/>
          <w:w w:val="58"/>
          <w:position w:val="-6"/>
        </w:rPr>
        <w:t>  </w:t>
      </w:r>
      <w:r>
        <w:rPr>
          <w:rFonts w:ascii="Arial" w:hAnsi="Arial" w:cs="Arial" w:eastAsia="Arial"/>
          <w:sz w:val="16"/>
          <w:szCs w:val="16"/>
          <w:color w:val="757575"/>
          <w:spacing w:val="11"/>
          <w:w w:val="58"/>
          <w:position w:val="-6"/>
        </w:rPr>
        <w:t> </w:t>
      </w:r>
      <w:r>
        <w:rPr>
          <w:rFonts w:ascii="Arial" w:hAnsi="Arial" w:cs="Arial" w:eastAsia="Arial"/>
          <w:sz w:val="16"/>
          <w:szCs w:val="16"/>
          <w:color w:val="A8AAA8"/>
          <w:spacing w:val="0"/>
          <w:w w:val="176"/>
          <w:position w:val="-6"/>
        </w:rPr>
        <w:t>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80" w:bottom="280" w:left="400" w:right="100"/>
        </w:sectPr>
      </w:pPr>
      <w:rPr/>
    </w:p>
    <w:p>
      <w:pPr>
        <w:spacing w:before="0" w:after="0" w:line="220" w:lineRule="exact"/>
        <w:ind w:left="497" w:right="-73"/>
        <w:jc w:val="left"/>
        <w:tabs>
          <w:tab w:pos="2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Dönüş!i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rarih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8"/>
        </w:rPr>
        <w:t>06:05.20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6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3B3B3B"/>
          <w:spacing w:val="-12"/>
          <w:w w:val="14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25252"/>
          <w:w w:val="171"/>
        </w:rPr>
        <w:t>aa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00:20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100"/>
          <w:cols w:num="2" w:equalWidth="0">
            <w:col w:w="3598" w:space="2546"/>
            <w:col w:w="5276"/>
          </w:cols>
        </w:sectPr>
      </w:pPr>
      <w:rPr/>
    </w:p>
    <w:p>
      <w:pPr>
        <w:spacing w:before="3" w:after="0" w:line="223" w:lineRule="exact"/>
        <w:ind w:left="247" w:right="-20"/>
        <w:jc w:val="left"/>
        <w:tabs>
          <w:tab w:pos="1040" w:val="left"/>
          <w:tab w:pos="1560" w:val="left"/>
          <w:tab w:pos="2180" w:val="left"/>
          <w:tab w:pos="8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</w:r>
      <w:r>
        <w:rPr>
          <w:rFonts w:ascii="Arial" w:hAnsi="Arial" w:cs="Arial" w:eastAsia="Arial"/>
          <w:sz w:val="17"/>
          <w:szCs w:val="17"/>
          <w:color w:val="525252"/>
          <w:spacing w:val="0"/>
          <w:w w:val="100"/>
          <w:position w:val="0"/>
        </w:rPr>
        <w:t>ÖIO</w:t>
      </w:r>
      <w:r>
        <w:rPr>
          <w:rFonts w:ascii="Arial" w:hAnsi="Arial" w:cs="Arial" w:eastAsia="Arial"/>
          <w:sz w:val="17"/>
          <w:szCs w:val="17"/>
          <w:color w:val="525252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7"/>
          <w:szCs w:val="17"/>
          <w:color w:val="52525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0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7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Buca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100"/>
        </w:sectPr>
      </w:pPr>
      <w:rPr/>
    </w:p>
    <w:p>
      <w:pPr>
        <w:spacing w:before="36" w:after="0" w:line="240" w:lineRule="auto"/>
        <w:ind w:left="2319" w:right="-71"/>
        <w:jc w:val="left"/>
        <w:tabs>
          <w:tab w:pos="4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5" w:lineRule="exact"/>
        <w:ind w:right="274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23" w:lineRule="exact"/>
        <w:ind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Arial" w:hAnsi="Arial" w:cs="Arial" w:eastAsia="Arial"/>
          <w:sz w:val="25"/>
          <w:szCs w:val="25"/>
          <w:color w:val="3B3B3B"/>
          <w:w w:val="136"/>
          <w:position w:val="-7"/>
        </w:rPr>
        <w:t>"</w:t>
      </w:r>
      <w:r>
        <w:rPr>
          <w:rFonts w:ascii="Arial" w:hAnsi="Arial" w:cs="Arial" w:eastAsia="Arial"/>
          <w:sz w:val="25"/>
          <w:szCs w:val="25"/>
          <w:color w:val="3B3B3B"/>
          <w:spacing w:val="-39"/>
          <w:w w:val="100"/>
          <w:position w:val="-7"/>
        </w:rPr>
        <w:t> </w: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54"/>
          <w:position w:val="-7"/>
        </w:rPr>
        <w:t>R</w: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54"/>
          <w:position w:val="-7"/>
        </w:rPr>
        <w:t> </w:t>
      </w:r>
      <w:r>
        <w:rPr>
          <w:rFonts w:ascii="Arial" w:hAnsi="Arial" w:cs="Arial" w:eastAsia="Arial"/>
          <w:sz w:val="25"/>
          <w:szCs w:val="25"/>
          <w:color w:val="3B3B3B"/>
          <w:spacing w:val="10"/>
          <w:w w:val="54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74"/>
          <w:position w:val="-7"/>
        </w:rPr>
        <w:t>t.\:1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4"/>
          <w:w w:val="74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74"/>
          <w:position w:val="-7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74"/>
          <w:position w:val="-7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74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"/>
          <w:w w:val="74"/>
          <w:position w:val="-7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82828"/>
          <w:spacing w:val="0"/>
          <w:w w:val="74"/>
          <w:b/>
          <w:bCs/>
          <w:position w:val="-7"/>
        </w:rPr>
        <w:t>?0'7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100"/>
          <w:cols w:num="2" w:equalWidth="0">
            <w:col w:w="5864" w:space="3138"/>
            <w:col w:w="2418"/>
          </w:cols>
        </w:sectPr>
      </w:pPr>
      <w:rPr/>
    </w:p>
    <w:p>
      <w:pPr>
        <w:spacing w:before="0" w:after="0" w:line="235" w:lineRule="exact"/>
        <w:ind w:left="308" w:right="-20"/>
        <w:jc w:val="left"/>
        <w:tabs>
          <w:tab w:pos="89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2"/>
        </w:rPr>
        <w:t>·u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77"/>
          <w:i/>
          <w:position w:val="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77"/>
          <w:i/>
          <w:position w:val="4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77"/>
          <w:i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4"/>
          <w:position w:val="4"/>
        </w:rPr>
        <w:t>12017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48" w:lineRule="exact"/>
        <w:ind w:left="346" w:right="-20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3B3B3B"/>
          <w:w w:val="115"/>
          <w:i/>
          <w:position w:val="-1"/>
        </w:rPr>
        <w:t>&lt;!</w:t>
      </w:r>
      <w:r>
        <w:rPr>
          <w:rFonts w:ascii="Arial" w:hAnsi="Arial" w:cs="Arial" w:eastAsia="Arial"/>
          <w:sz w:val="7"/>
          <w:szCs w:val="7"/>
          <w:color w:val="3B3B3B"/>
          <w:w w:val="116"/>
          <w:i/>
          <w:position w:val="-1"/>
        </w:rPr>
        <w:t>)</w:t>
      </w:r>
      <w:r>
        <w:rPr>
          <w:rFonts w:ascii="Arial" w:hAnsi="Arial" w:cs="Arial" w:eastAsia="Arial"/>
          <w:sz w:val="7"/>
          <w:szCs w:val="7"/>
          <w:color w:val="00000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100"/>
        </w:sectPr>
      </w:pPr>
      <w:rPr/>
    </w:p>
    <w:p>
      <w:pPr>
        <w:spacing w:before="0" w:after="0" w:line="64" w:lineRule="exact"/>
        <w:ind w:left="350" w:right="-86"/>
        <w:jc w:val="left"/>
        <w:tabs>
          <w:tab w:pos="366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.984459pt;margin-top:8.570187pt;width:2.598260pt;height:14pt;mso-position-horizontal-relative:page;mso-position-vertical-relative:paragraph;z-index:-17026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757575"/>
                      <w:spacing w:val="0"/>
                      <w:w w:val="66"/>
                    </w:rPr>
                    <w:t>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4"/>
          <w:szCs w:val="14"/>
          <w:color w:val="3B3B3B"/>
          <w:spacing w:val="0"/>
          <w:w w:val="100"/>
          <w:position w:val="-6"/>
        </w:rPr>
        <w:t>&gt;.</w:t>
      </w:r>
      <w:r>
        <w:rPr>
          <w:rFonts w:ascii="Times New Roman" w:hAnsi="Times New Roman" w:cs="Times New Roman" w:eastAsia="Times New Roman"/>
          <w:sz w:val="14"/>
          <w:szCs w:val="14"/>
          <w:color w:val="3B3B3B"/>
          <w:spacing w:val="-1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B3B3B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B3B3B"/>
          <w:spacing w:val="0"/>
          <w:w w:val="100"/>
          <w:position w:val="-6"/>
        </w:rPr>
      </w:r>
      <w:r>
        <w:rPr>
          <w:rFonts w:ascii="Arial" w:hAnsi="Arial" w:cs="Arial" w:eastAsia="Arial"/>
          <w:sz w:val="27"/>
          <w:szCs w:val="27"/>
          <w:color w:val="4449AA"/>
          <w:spacing w:val="0"/>
          <w:w w:val="79"/>
          <w:position w:val="-20"/>
        </w:rPr>
        <w:t>1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47" w:lineRule="atLeas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Birim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100"/>
          <w:cols w:num="2" w:equalWidth="0">
            <w:col w:w="3788" w:space="4865"/>
            <w:col w:w="2767"/>
          </w:cols>
        </w:sectPr>
      </w:pPr>
      <w:rPr/>
    </w:p>
    <w:p>
      <w:pPr>
        <w:spacing w:before="0" w:after="0" w:line="335" w:lineRule="exact"/>
        <w:ind w:left="2479" w:right="-238"/>
        <w:jc w:val="left"/>
        <w:tabs>
          <w:tab w:pos="4900" w:val="left"/>
        </w:tabs>
        <w:rPr>
          <w:rFonts w:ascii="Arial" w:hAnsi="Arial" w:cs="Arial" w:eastAsia="Arial"/>
          <w:sz w:val="110"/>
          <w:szCs w:val="110"/>
        </w:rPr>
      </w:pPr>
      <w:rPr/>
      <w:r>
        <w:rPr>
          <w:rFonts w:ascii="Arial" w:hAnsi="Arial" w:cs="Arial" w:eastAsia="Arial"/>
          <w:sz w:val="82"/>
          <w:szCs w:val="82"/>
          <w:color w:val="3F467B"/>
          <w:w w:val="69"/>
          <w:i/>
          <w:position w:val="-64"/>
        </w:rPr>
        <w:t>lJ</w:t>
      </w:r>
      <w:r>
        <w:rPr>
          <w:rFonts w:ascii="Arial" w:hAnsi="Arial" w:cs="Arial" w:eastAsia="Arial"/>
          <w:sz w:val="82"/>
          <w:szCs w:val="82"/>
          <w:color w:val="3F467B"/>
          <w:spacing w:val="-161"/>
          <w:w w:val="100"/>
          <w:i/>
          <w:position w:val="-64"/>
        </w:rPr>
        <w:t> </w:t>
      </w:r>
      <w:r>
        <w:rPr>
          <w:rFonts w:ascii="Arial" w:hAnsi="Arial" w:cs="Arial" w:eastAsia="Arial"/>
          <w:sz w:val="82"/>
          <w:szCs w:val="82"/>
          <w:color w:val="525252"/>
          <w:spacing w:val="0"/>
          <w:w w:val="47"/>
          <w:i/>
          <w:position w:val="-64"/>
        </w:rPr>
        <w:t>.</w:t>
      </w:r>
      <w:r>
        <w:rPr>
          <w:rFonts w:ascii="Arial" w:hAnsi="Arial" w:cs="Arial" w:eastAsia="Arial"/>
          <w:sz w:val="82"/>
          <w:szCs w:val="82"/>
          <w:color w:val="525252"/>
          <w:spacing w:val="0"/>
          <w:w w:val="100"/>
          <w:i/>
          <w:position w:val="-64"/>
        </w:rPr>
        <w:tab/>
      </w:r>
      <w:r>
        <w:rPr>
          <w:rFonts w:ascii="Arial" w:hAnsi="Arial" w:cs="Arial" w:eastAsia="Arial"/>
          <w:sz w:val="82"/>
          <w:szCs w:val="82"/>
          <w:color w:val="525252"/>
          <w:spacing w:val="0"/>
          <w:w w:val="100"/>
          <w:i/>
          <w:position w:val="-64"/>
        </w:rPr>
      </w:r>
      <w:r>
        <w:rPr>
          <w:rFonts w:ascii="Arial" w:hAnsi="Arial" w:cs="Arial" w:eastAsia="Arial"/>
          <w:sz w:val="110"/>
          <w:szCs w:val="110"/>
          <w:color w:val="3F467B"/>
          <w:spacing w:val="0"/>
          <w:w w:val="63"/>
          <w:i/>
          <w:position w:val="-37"/>
        </w:rPr>
        <w:t>J:iY</w:t>
      </w:r>
      <w:r>
        <w:rPr>
          <w:rFonts w:ascii="Arial" w:hAnsi="Arial" w:cs="Arial" w:eastAsia="Arial"/>
          <w:sz w:val="110"/>
          <w:szCs w:val="110"/>
          <w:color w:val="000000"/>
          <w:spacing w:val="0"/>
          <w:w w:val="100"/>
          <w:position w:val="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4" w:lineRule="atLeast"/>
        <w:ind w:right="-146"/>
        <w:jc w:val="left"/>
        <w:rPr>
          <w:rFonts w:ascii="Times New Roman" w:hAnsi="Times New Roman" w:cs="Times New Roman" w:eastAsia="Times New Roman"/>
          <w:sz w:val="71"/>
          <w:szCs w:val="71"/>
        </w:rPr>
      </w:pPr>
      <w:rPr/>
      <w:r>
        <w:rPr>
          <w:rFonts w:ascii="Times New Roman" w:hAnsi="Times New Roman" w:cs="Times New Roman" w:eastAsia="Times New Roman"/>
          <w:sz w:val="71"/>
          <w:szCs w:val="71"/>
          <w:color w:val="525252"/>
          <w:w w:val="35"/>
        </w:rPr>
        <w:t>fııa</w:t>
      </w:r>
      <w:r>
        <w:rPr>
          <w:rFonts w:ascii="Times New Roman" w:hAnsi="Times New Roman" w:cs="Times New Roman" w:eastAsia="Times New Roman"/>
          <w:sz w:val="71"/>
          <w:szCs w:val="71"/>
          <w:color w:val="525252"/>
          <w:spacing w:val="7"/>
          <w:w w:val="35"/>
        </w:rPr>
        <w:t>ı</w:t>
      </w:r>
      <w:r>
        <w:rPr>
          <w:rFonts w:ascii="Times New Roman" w:hAnsi="Times New Roman" w:cs="Times New Roman" w:eastAsia="Times New Roman"/>
          <w:sz w:val="71"/>
          <w:szCs w:val="71"/>
          <w:color w:val="757575"/>
          <w:spacing w:val="0"/>
          <w:w w:val="27"/>
        </w:rPr>
        <w:t>e</w:t>
      </w:r>
      <w:r>
        <w:rPr>
          <w:rFonts w:ascii="Times New Roman" w:hAnsi="Times New Roman" w:cs="Times New Roman" w:eastAsia="Times New Roman"/>
          <w:sz w:val="71"/>
          <w:szCs w:val="71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85" w:lineRule="exact"/>
        <w:ind w:right="-20"/>
        <w:jc w:val="left"/>
        <w:tabs>
          <w:tab w:pos="3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898989"/>
          <w:spacing w:val="0"/>
          <w:w w:val="153"/>
          <w:position w:val="-14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898989"/>
          <w:spacing w:val="0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898989"/>
          <w:spacing w:val="0"/>
          <w:w w:val="100"/>
          <w:position w:val="-14"/>
        </w:rPr>
      </w:r>
      <w:r>
        <w:rPr>
          <w:rFonts w:ascii="Times New Roman" w:hAnsi="Times New Roman" w:cs="Times New Roman" w:eastAsia="Times New Roman"/>
          <w:sz w:val="15"/>
          <w:szCs w:val="15"/>
          <w:color w:val="525252"/>
          <w:spacing w:val="0"/>
          <w:w w:val="218"/>
          <w:position w:val="-14"/>
        </w:rPr>
        <w:t>(</w:t>
      </w:r>
      <w:r>
        <w:rPr>
          <w:rFonts w:ascii="Times New Roman" w:hAnsi="Times New Roman" w:cs="Times New Roman" w:eastAsia="Times New Roman"/>
          <w:sz w:val="15"/>
          <w:szCs w:val="15"/>
          <w:color w:val="525252"/>
          <w:spacing w:val="0"/>
          <w:w w:val="217"/>
          <w:position w:val="-14"/>
        </w:rPr>
        <w:t>ll</w:t>
      </w:r>
      <w:r>
        <w:rPr>
          <w:rFonts w:ascii="Times New Roman" w:hAnsi="Times New Roman" w:cs="Times New Roman" w:eastAsia="Times New Roman"/>
          <w:sz w:val="15"/>
          <w:szCs w:val="15"/>
          <w:color w:val="525252"/>
          <w:spacing w:val="4"/>
          <w:w w:val="218"/>
          <w:position w:val="-14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3F467B"/>
          <w:spacing w:val="0"/>
          <w:w w:val="124"/>
          <w:position w:val="-14"/>
        </w:rPr>
        <w:t>"""</w:t>
      </w:r>
      <w:r>
        <w:rPr>
          <w:rFonts w:ascii="Times New Roman" w:hAnsi="Times New Roman" w:cs="Times New Roman" w:eastAsia="Times New Roman"/>
          <w:sz w:val="15"/>
          <w:szCs w:val="15"/>
          <w:color w:val="3F467B"/>
          <w:spacing w:val="-9"/>
          <w:w w:val="124"/>
          <w:position w:val="-14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757575"/>
          <w:spacing w:val="0"/>
          <w:w w:val="44"/>
          <w:position w:val="-14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757575"/>
          <w:spacing w:val="-6"/>
          <w:w w:val="44"/>
          <w:position w:val="-14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565D77"/>
          <w:spacing w:val="0"/>
          <w:w w:val="81"/>
          <w:position w:val="-14"/>
        </w:rPr>
        <w:t>M.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100"/>
          <w:cols w:num="3" w:equalWidth="0">
            <w:col w:w="6078" w:space="2254"/>
            <w:col w:w="506" w:space="457"/>
            <w:col w:w="2125"/>
          </w:cols>
        </w:sectPr>
      </w:pPr>
      <w:rPr/>
    </w:p>
    <w:p>
      <w:pPr>
        <w:spacing w:before="0" w:after="0" w:line="730" w:lineRule="atLeast"/>
        <w:ind w:right="2090"/>
        <w:jc w:val="righ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525252"/>
          <w:spacing w:val="0"/>
          <w:w w:val="86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spacing w:before="0" w:after="0" w:line="31" w:lineRule="exact"/>
        <w:ind w:right="770"/>
        <w:jc w:val="right"/>
        <w:tabs>
          <w:tab w:pos="88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34"/>
          <w:w w:val="219"/>
          <w:position w:val="-1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-19"/>
          <w:w w:val="37"/>
          <w:position w:val="-19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99999A"/>
          <w:spacing w:val="-31"/>
          <w:w w:val="71"/>
          <w:position w:val="-1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37"/>
          <w:position w:val="-19"/>
        </w:rPr>
        <w:t>_: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00"/>
          <w:position w:val="-19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00"/>
          <w:position w:val="-19"/>
        </w:rPr>
      </w:r>
      <w:r>
        <w:rPr>
          <w:rFonts w:ascii="Arial" w:hAnsi="Arial" w:cs="Arial" w:eastAsia="Arial"/>
          <w:sz w:val="18"/>
          <w:szCs w:val="18"/>
          <w:color w:val="757575"/>
          <w:spacing w:val="7"/>
          <w:w w:val="222"/>
          <w:position w:val="-19"/>
        </w:rPr>
        <w:t>;</w:t>
      </w:r>
      <w:r>
        <w:rPr>
          <w:rFonts w:ascii="Arial" w:hAnsi="Arial" w:cs="Arial" w:eastAsia="Arial"/>
          <w:sz w:val="34"/>
          <w:szCs w:val="34"/>
          <w:color w:val="757575"/>
          <w:spacing w:val="-16"/>
          <w:w w:val="169"/>
          <w:position w:val="-19"/>
        </w:rPr>
        <w:t>"</w:t>
      </w:r>
      <w:r>
        <w:rPr>
          <w:rFonts w:ascii="Arial" w:hAnsi="Arial" w:cs="Arial" w:eastAsia="Arial"/>
          <w:sz w:val="34"/>
          <w:szCs w:val="34"/>
          <w:color w:val="99999A"/>
          <w:spacing w:val="0"/>
          <w:w w:val="25"/>
          <w:position w:val="-19"/>
        </w:rPr>
        <w:t>'""'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323" w:lineRule="atLeast"/>
        <w:ind w:left="4660" w:right="-20"/>
        <w:jc w:val="left"/>
        <w:tabs>
          <w:tab w:pos="8880" w:val="left"/>
          <w:tab w:pos="94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Kena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KILIÇTAŞ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525252"/>
          <w:spacing w:val="0"/>
          <w:w w:val="100"/>
          <w:i/>
        </w:rPr>
        <w:t>f}</w:t>
      </w:r>
      <w:r>
        <w:rPr>
          <w:rFonts w:ascii="Arial" w:hAnsi="Arial" w:cs="Arial" w:eastAsia="Arial"/>
          <w:sz w:val="17"/>
          <w:szCs w:val="17"/>
          <w:color w:val="525252"/>
          <w:spacing w:val="-6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233"/>
        </w:rPr>
        <w:t>y</w:t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100"/>
        </w:rPr>
      </w:r>
      <w:r>
        <w:rPr>
          <w:rFonts w:ascii="Arial" w:hAnsi="Arial" w:cs="Arial" w:eastAsia="Arial"/>
          <w:sz w:val="35"/>
          <w:szCs w:val="35"/>
          <w:color w:val="A8AAA8"/>
          <w:spacing w:val="-1"/>
          <w:w w:val="68"/>
        </w:rPr>
        <w:t>·</w:t>
      </w:r>
      <w:r>
        <w:rPr>
          <w:rFonts w:ascii="Arial" w:hAnsi="Arial" w:cs="Arial" w:eastAsia="Arial"/>
          <w:sz w:val="35"/>
          <w:szCs w:val="35"/>
          <w:color w:val="525252"/>
          <w:spacing w:val="0"/>
          <w:w w:val="68"/>
        </w:rPr>
        <w:t>g</w:t>
      </w:r>
      <w:r>
        <w:rPr>
          <w:rFonts w:ascii="Arial" w:hAnsi="Arial" w:cs="Arial" w:eastAsia="Arial"/>
          <w:sz w:val="35"/>
          <w:szCs w:val="35"/>
          <w:color w:val="525252"/>
          <w:spacing w:val="5"/>
          <w:w w:val="68"/>
        </w:rPr>
        <w:t> </w:t>
      </w:r>
      <w:r>
        <w:rPr>
          <w:rFonts w:ascii="Arial" w:hAnsi="Arial" w:cs="Arial" w:eastAsia="Arial"/>
          <w:sz w:val="35"/>
          <w:szCs w:val="35"/>
          <w:color w:val="525252"/>
          <w:spacing w:val="0"/>
          <w:w w:val="70"/>
        </w:rPr>
        <w:t>n-</w:t>
      </w:r>
      <w:r>
        <w:rPr>
          <w:rFonts w:ascii="Arial" w:hAnsi="Arial" w:cs="Arial" w:eastAsia="Arial"/>
          <w:sz w:val="35"/>
          <w:szCs w:val="35"/>
          <w:color w:val="757575"/>
          <w:spacing w:val="0"/>
          <w:w w:val="53"/>
        </w:rPr>
        <w:t>.</w:t>
      </w:r>
      <w:r>
        <w:rPr>
          <w:rFonts w:ascii="Arial" w:hAnsi="Arial" w:cs="Arial" w:eastAsia="Arial"/>
          <w:sz w:val="35"/>
          <w:szCs w:val="35"/>
          <w:color w:val="757575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0"/>
          <w:w w:val="80"/>
        </w:rPr>
        <w:t>cl</w:t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57575"/>
          <w:spacing w:val="0"/>
          <w:w w:val="159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757575"/>
          <w:spacing w:val="0"/>
          <w:w w:val="158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757575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0"/>
          <w:w w:val="31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0"/>
          <w:w w:val="31"/>
        </w:rPr>
        <w:t>     </w:t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0"/>
          <w:w w:val="3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57575"/>
          <w:spacing w:val="0"/>
          <w:w w:val="188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757575"/>
          <w:spacing w:val="-17"/>
          <w:w w:val="188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757575"/>
          <w:spacing w:val="0"/>
          <w:w w:val="37"/>
        </w:rPr>
        <w:t>•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100"/>
        </w:sectPr>
      </w:pPr>
      <w:rPr/>
    </w:p>
    <w:p>
      <w:pPr>
        <w:spacing w:before="0" w:after="0" w:line="298" w:lineRule="atLeast"/>
        <w:ind w:left="2432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It</w:t>
      </w:r>
      <w:r>
        <w:rPr>
          <w:rFonts w:ascii="Arial" w:hAnsi="Arial" w:cs="Arial" w:eastAsia="Arial"/>
          <w:sz w:val="19"/>
          <w:szCs w:val="19"/>
          <w:color w:val="3B3B3B"/>
          <w:spacing w:val="6"/>
          <w:w w:val="100"/>
        </w:rPr>
        <w:t>f</w:t>
      </w:r>
      <w:r>
        <w:rPr>
          <w:rFonts w:ascii="Arial" w:hAnsi="Arial" w:cs="Arial" w:eastAsia="Arial"/>
          <w:sz w:val="19"/>
          <w:szCs w:val="19"/>
          <w:color w:val="757575"/>
          <w:spacing w:val="7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iye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Merkez</w:t>
      </w:r>
      <w:r>
        <w:rPr>
          <w:rFonts w:ascii="Arial" w:hAnsi="Arial" w:cs="Arial" w:eastAsia="Arial"/>
          <w:sz w:val="19"/>
          <w:szCs w:val="19"/>
          <w:color w:val="3B3B3B"/>
          <w:spacing w:val="4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10"/>
        </w:rPr>
        <w:t>Bölge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98" w:lineRule="atLeas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w w:val="104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4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98" w:lineRule="atLeas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  <w:color w:val="99999A"/>
          <w:spacing w:val="-87"/>
          <w:w w:val="194"/>
          <w:i/>
          <w:position w:val="-9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69"/>
          <w:position w:val="0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9999A"/>
          <w:spacing w:val="-39"/>
          <w:w w:val="194"/>
          <w:i/>
          <w:position w:val="-9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646464"/>
          <w:spacing w:val="0"/>
          <w:w w:val="266"/>
          <w:position w:val="0"/>
        </w:rPr>
        <w:t>··</w:t>
      </w:r>
      <w:r>
        <w:rPr>
          <w:rFonts w:ascii="Times New Roman" w:hAnsi="Times New Roman" w:cs="Times New Roman" w:eastAsia="Times New Roman"/>
          <w:sz w:val="21"/>
          <w:szCs w:val="21"/>
          <w:color w:val="64646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4646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0"/>
        </w:rPr>
        <w:t>ıfu._\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0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•·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69"/>
          <w:position w:val="0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100"/>
          <w:cols w:num="3" w:equalWidth="0">
            <w:col w:w="4327" w:space="753"/>
            <w:col w:w="466" w:space="3847"/>
            <w:col w:w="2027"/>
          </w:cols>
        </w:sectPr>
      </w:pPr>
      <w:rPr/>
    </w:p>
    <w:p>
      <w:pPr>
        <w:spacing w:before="0" w:after="0" w:line="63" w:lineRule="atLeast"/>
        <w:ind w:right="592"/>
        <w:jc w:val="right"/>
        <w:tabs>
          <w:tab w:pos="76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5.053528pt;margin-top:23.767498pt;width:7.21707pt;height:11.905329pt;mso-position-horizontal-relative:page;mso-position-vertical-relative:paragraph;z-index:-17033" type="#_x0000_t202" filled="f" stroked="f">
            <v:textbox inset="0,0,0,0">
              <w:txbxContent>
                <w:p>
                  <w:pPr>
                    <w:spacing w:before="0" w:after="0" w:line="153" w:lineRule="exact"/>
                    <w:ind w:left="29" w:right="-20"/>
                    <w:jc w:val="left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525252"/>
                      <w:spacing w:val="0"/>
                      <w:w w:val="51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6.32019pt;margin-top:17.259985pt;width:5.238070pt;height:21.145997pt;mso-position-horizontal-relative:page;mso-position-vertical-relative:paragraph;z-index:-17032" type="#_x0000_t202" filled="f" stroked="f">
            <v:textbox inset="0,0,0,0">
              <w:txbxContent>
                <w:p>
                  <w:pPr>
                    <w:spacing w:before="66" w:after="0" w:line="240" w:lineRule="auto"/>
                    <w:ind w:left="14" w:right="-20"/>
                    <w:jc w:val="left"/>
                    <w:rPr>
                      <w:rFonts w:ascii="Arial" w:hAnsi="Arial" w:cs="Arial" w:eastAsia="Arial"/>
                      <w:sz w:val="9"/>
                      <w:szCs w:val="9"/>
                    </w:rPr>
                  </w:pPr>
                  <w:rPr/>
                  <w:r>
                    <w:rPr>
                      <w:rFonts w:ascii="Arial" w:hAnsi="Arial" w:cs="Arial" w:eastAsia="Arial"/>
                      <w:sz w:val="9"/>
                      <w:szCs w:val="9"/>
                      <w:color w:val="525252"/>
                      <w:spacing w:val="0"/>
                      <w:w w:val="100"/>
                    </w:rPr>
                    <w:t>\.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646464"/>
          <w:w w:val="107"/>
          <w:position w:val="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46464"/>
          <w:w w:val="100"/>
          <w:position w:val="9"/>
        </w:rPr>
      </w:r>
      <w:r>
        <w:rPr>
          <w:rFonts w:ascii="Times New Roman" w:hAnsi="Times New Roman" w:cs="Times New Roman" w:eastAsia="Times New Roman"/>
          <w:sz w:val="15"/>
          <w:szCs w:val="15"/>
          <w:color w:val="A8AAA8"/>
          <w:spacing w:val="0"/>
          <w:w w:val="53"/>
          <w:position w:val="0"/>
        </w:rPr>
        <w:t>ı</w:t>
      </w:r>
      <w:r>
        <w:rPr>
          <w:rFonts w:ascii="Times New Roman" w:hAnsi="Times New Roman" w:cs="Times New Roman" w:eastAsia="Times New Roman"/>
          <w:sz w:val="15"/>
          <w:szCs w:val="15"/>
          <w:color w:val="A8AAA8"/>
          <w:spacing w:val="0"/>
          <w:w w:val="53"/>
          <w:position w:val="0"/>
        </w:rPr>
        <w:t>_</w:t>
      </w:r>
      <w:r>
        <w:rPr>
          <w:rFonts w:ascii="Times New Roman" w:hAnsi="Times New Roman" w:cs="Times New Roman" w:eastAsia="Times New Roman"/>
          <w:sz w:val="15"/>
          <w:szCs w:val="15"/>
          <w:color w:val="A8AAA8"/>
          <w:spacing w:val="0"/>
          <w:w w:val="53"/>
          <w:position w:val="0"/>
        </w:rPr>
        <w:t>  </w:t>
      </w:r>
      <w:r>
        <w:rPr>
          <w:rFonts w:ascii="Times New Roman" w:hAnsi="Times New Roman" w:cs="Times New Roman" w:eastAsia="Times New Roman"/>
          <w:sz w:val="15"/>
          <w:szCs w:val="15"/>
          <w:color w:val="A8AAA8"/>
          <w:spacing w:val="10"/>
          <w:w w:val="53"/>
          <w:position w:val="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B3B3B"/>
          <w:spacing w:val="0"/>
          <w:w w:val="100"/>
          <w:position w:val="0"/>
        </w:rPr>
        <w:t>tı•ı</w:t>
      </w:r>
      <w:r>
        <w:rPr>
          <w:rFonts w:ascii="Times New Roman" w:hAnsi="Times New Roman" w:cs="Times New Roman" w:eastAsia="Times New Roman"/>
          <w:sz w:val="15"/>
          <w:szCs w:val="15"/>
          <w:color w:val="3B3B3B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5"/>
          <w:szCs w:val="15"/>
          <w:color w:val="3B3B3B"/>
          <w:spacing w:val="0"/>
          <w:w w:val="100"/>
          <w:position w:val="0"/>
        </w:rPr>
        <w:t>ıJ</w:t>
      </w:r>
      <w:r>
        <w:rPr>
          <w:rFonts w:ascii="Times New Roman" w:hAnsi="Times New Roman" w:cs="Times New Roman" w:eastAsia="Times New Roman"/>
          <w:sz w:val="15"/>
          <w:szCs w:val="15"/>
          <w:color w:val="3B3B3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5"/>
          <w:szCs w:val="15"/>
          <w:color w:val="3B3B3B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8AAA8"/>
          <w:spacing w:val="0"/>
          <w:w w:val="204"/>
          <w:position w:val="0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400" w:right="100"/>
        </w:sectPr>
      </w:pPr>
      <w:rPr/>
    </w:p>
    <w:p>
      <w:pPr>
        <w:spacing w:before="0" w:after="0" w:line="45" w:lineRule="exact"/>
        <w:ind w:left="2394" w:right="-7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  <w:position w:val="-12"/>
        </w:rPr>
        <w:t>1.Post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  <w:position w:val="-12"/>
        </w:rPr>
        <w:t>a</w:t>
      </w:r>
      <w:r>
        <w:rPr>
          <w:rFonts w:ascii="Arial" w:hAnsi="Arial" w:cs="Arial" w:eastAsia="Arial"/>
          <w:sz w:val="20"/>
          <w:szCs w:val="20"/>
          <w:color w:val="282828"/>
          <w:spacing w:val="-18"/>
          <w:w w:val="100"/>
          <w:position w:val="-12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  <w:position w:val="-12"/>
        </w:rPr>
        <w:t>Grupla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  <w:position w:val="-12"/>
        </w:rPr>
        <w:t>r</w:t>
      </w:r>
      <w:r>
        <w:rPr>
          <w:rFonts w:ascii="Arial" w:hAnsi="Arial" w:cs="Arial" w:eastAsia="Arial"/>
          <w:sz w:val="20"/>
          <w:szCs w:val="20"/>
          <w:color w:val="282828"/>
          <w:spacing w:val="27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4"/>
          <w:position w:val="-12"/>
        </w:rPr>
        <w:t>Anıiri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45" w:lineRule="exact"/>
        <w:ind w:right="-20"/>
        <w:jc w:val="left"/>
        <w:tabs>
          <w:tab w:pos="54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br w:type="column"/>
      </w:r>
      <w:r>
        <w:rPr>
          <w:rFonts w:ascii="Arial" w:hAnsi="Arial" w:cs="Arial" w:eastAsia="Arial"/>
          <w:sz w:val="9"/>
          <w:szCs w:val="9"/>
          <w:color w:val="3B3B3B"/>
          <w:w w:val="64"/>
          <w:position w:val="-13"/>
        </w:rPr>
        <w:t>&lt;i'-"</w:t>
      </w:r>
      <w:r>
        <w:rPr>
          <w:rFonts w:ascii="Arial" w:hAnsi="Arial" w:cs="Arial" w:eastAsia="Arial"/>
          <w:sz w:val="9"/>
          <w:szCs w:val="9"/>
          <w:color w:val="3B3B3B"/>
          <w:spacing w:val="-8"/>
          <w:w w:val="64"/>
          <w:position w:val="-13"/>
        </w:rPr>
        <w:t>"</w:t>
      </w:r>
      <w:r>
        <w:rPr>
          <w:rFonts w:ascii="Arial" w:hAnsi="Arial" w:cs="Arial" w:eastAsia="Arial"/>
          <w:sz w:val="9"/>
          <w:szCs w:val="9"/>
          <w:color w:val="99999A"/>
          <w:spacing w:val="0"/>
          <w:w w:val="208"/>
          <w:position w:val="-13"/>
        </w:rPr>
        <w:t>'</w:t>
      </w:r>
      <w:r>
        <w:rPr>
          <w:rFonts w:ascii="Arial" w:hAnsi="Arial" w:cs="Arial" w:eastAsia="Arial"/>
          <w:sz w:val="9"/>
          <w:szCs w:val="9"/>
          <w:color w:val="99999A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9"/>
          <w:szCs w:val="9"/>
          <w:color w:val="99999A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16"/>
          <w:szCs w:val="16"/>
          <w:color w:val="A8AAA8"/>
          <w:spacing w:val="0"/>
          <w:w w:val="38"/>
          <w:b/>
          <w:bCs/>
          <w:position w:val="-13"/>
        </w:rPr>
        <w:t>'::'</w:t>
      </w:r>
      <w:r>
        <w:rPr>
          <w:rFonts w:ascii="Times New Roman" w:hAnsi="Times New Roman" w:cs="Times New Roman" w:eastAsia="Times New Roman"/>
          <w:sz w:val="16"/>
          <w:szCs w:val="16"/>
          <w:color w:val="A8AAA8"/>
          <w:spacing w:val="3"/>
          <w:w w:val="39"/>
          <w:b/>
          <w:bCs/>
          <w:position w:val="-13"/>
        </w:rPr>
        <w:t>J</w:t>
      </w:r>
      <w:r>
        <w:rPr>
          <w:rFonts w:ascii="Times New Roman" w:hAnsi="Times New Roman" w:cs="Times New Roman" w:eastAsia="Times New Roman"/>
          <w:sz w:val="16"/>
          <w:szCs w:val="16"/>
          <w:color w:val="898989"/>
          <w:spacing w:val="0"/>
          <w:w w:val="103"/>
          <w:b/>
          <w:bCs/>
          <w:position w:val="-13"/>
        </w:rPr>
        <w:t>'.:·!</w:t>
      </w:r>
      <w:r>
        <w:rPr>
          <w:rFonts w:ascii="Times New Roman" w:hAnsi="Times New Roman" w:cs="Times New Roman" w:eastAsia="Times New Roman"/>
          <w:sz w:val="16"/>
          <w:szCs w:val="16"/>
          <w:color w:val="898989"/>
          <w:spacing w:val="-23"/>
          <w:w w:val="103"/>
          <w:b/>
          <w:bCs/>
          <w:position w:val="-13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757575"/>
          <w:spacing w:val="8"/>
          <w:w w:val="95"/>
          <w:position w:val="-9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64"/>
          <w:position w:val="-9"/>
        </w:rPr>
        <w:t>...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-31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46464"/>
          <w:spacing w:val="-60"/>
          <w:w w:val="187"/>
          <w:position w:val="-9"/>
        </w:rPr>
        <w:t>!</w:t>
      </w:r>
      <w:r>
        <w:rPr>
          <w:rFonts w:ascii="Times New Roman" w:hAnsi="Times New Roman" w:cs="Times New Roman" w:eastAsia="Times New Roman"/>
          <w:sz w:val="23"/>
          <w:szCs w:val="23"/>
          <w:color w:val="BCBCBC"/>
          <w:spacing w:val="-33"/>
          <w:w w:val="47"/>
          <w:position w:val="-9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525252"/>
          <w:spacing w:val="0"/>
          <w:w w:val="70"/>
          <w:b/>
          <w:bCs/>
          <w:position w:val="-13"/>
        </w:rPr>
        <w:t>"C1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100"/>
          <w:cols w:num="2" w:equalWidth="0">
            <w:col w:w="4365" w:space="4841"/>
            <w:col w:w="2214"/>
          </w:cols>
        </w:sectPr>
      </w:pPr>
      <w:rPr/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16" w:lineRule="exact"/>
        <w:ind w:left="3433" w:right="-198"/>
        <w:jc w:val="left"/>
        <w:tabs>
          <w:tab w:pos="3820" w:val="left"/>
        </w:tabs>
        <w:rPr>
          <w:rFonts w:ascii="Times New Roman" w:hAnsi="Times New Roman" w:cs="Times New Roman" w:eastAsia="Times New Roman"/>
          <w:sz w:val="105"/>
          <w:szCs w:val="10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1.243164pt;margin-top:6.284554pt;width:.78255pt;height:2.5pt;mso-position-horizontal-relative:page;mso-position-vertical-relative:paragraph;z-index:-17027" type="#_x0000_t202" filled="f" stroked="f">
            <v:textbox inset="0,0,0,0">
              <w:txbxContent>
                <w:p>
                  <w:pPr>
                    <w:spacing w:before="0" w:after="0" w:line="50" w:lineRule="exact"/>
                    <w:ind w:right="-48"/>
                    <w:jc w:val="left"/>
                    <w:rPr>
                      <w:rFonts w:ascii="Arial" w:hAnsi="Arial" w:cs="Arial" w:eastAsia="Arial"/>
                      <w:sz w:val="5"/>
                      <w:szCs w:val="5"/>
                    </w:rPr>
                  </w:pPr>
                  <w:rPr/>
                  <w:r>
                    <w:rPr>
                      <w:rFonts w:ascii="Arial" w:hAnsi="Arial" w:cs="Arial" w:eastAsia="Arial"/>
                      <w:sz w:val="5"/>
                      <w:szCs w:val="5"/>
                      <w:color w:val="898989"/>
                      <w:spacing w:val="0"/>
                      <w:w w:val="100"/>
                    </w:rPr>
                    <w:t>·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212"/>
          <w:position w:val="-73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  <w:position w:val="-7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  <w:position w:val="-73"/>
        </w:rPr>
      </w:r>
      <w:r>
        <w:rPr>
          <w:rFonts w:ascii="Times New Roman" w:hAnsi="Times New Roman" w:cs="Times New Roman" w:eastAsia="Times New Roman"/>
          <w:sz w:val="32"/>
          <w:szCs w:val="32"/>
          <w:color w:val="646464"/>
          <w:spacing w:val="0"/>
          <w:w w:val="84"/>
          <w:position w:val="-73"/>
        </w:rPr>
        <w:t>n</w:t>
      </w:r>
      <w:r>
        <w:rPr>
          <w:rFonts w:ascii="Times New Roman" w:hAnsi="Times New Roman" w:cs="Times New Roman" w:eastAsia="Times New Roman"/>
          <w:sz w:val="32"/>
          <w:szCs w:val="32"/>
          <w:color w:val="646464"/>
          <w:spacing w:val="-54"/>
          <w:w w:val="100"/>
          <w:position w:val="-7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25252"/>
          <w:spacing w:val="0"/>
          <w:w w:val="80"/>
          <w:position w:val="-73"/>
        </w:rPr>
        <w:t>TOPÇ</w:t>
      </w:r>
      <w:r>
        <w:rPr>
          <w:rFonts w:ascii="Times New Roman" w:hAnsi="Times New Roman" w:cs="Times New Roman" w:eastAsia="Times New Roman"/>
          <w:sz w:val="28"/>
          <w:szCs w:val="28"/>
          <w:color w:val="525252"/>
          <w:spacing w:val="0"/>
          <w:w w:val="80"/>
          <w:position w:val="-7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25252"/>
          <w:spacing w:val="27"/>
          <w:w w:val="80"/>
          <w:position w:val="-73"/>
        </w:rPr>
        <w:t> </w:t>
      </w:r>
      <w:r>
        <w:rPr>
          <w:rFonts w:ascii="Times New Roman" w:hAnsi="Times New Roman" w:cs="Times New Roman" w:eastAsia="Times New Roman"/>
          <w:sz w:val="105"/>
          <w:szCs w:val="105"/>
          <w:color w:val="4D5990"/>
          <w:spacing w:val="0"/>
          <w:w w:val="80"/>
          <w:position w:val="-73"/>
        </w:rPr>
        <w:t>-#-</w:t>
      </w:r>
      <w:r>
        <w:rPr>
          <w:rFonts w:ascii="Times New Roman" w:hAnsi="Times New Roman" w:cs="Times New Roman" w:eastAsia="Times New Roman"/>
          <w:sz w:val="105"/>
          <w:szCs w:val="105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2"/>
          <w:szCs w:val="12"/>
          <w:color w:val="A8AAA8"/>
          <w:spacing w:val="-12"/>
          <w:w w:val="69"/>
          <w:position w:val="7"/>
        </w:rPr>
        <w:t>•</w:t>
      </w:r>
      <w:r>
        <w:rPr>
          <w:rFonts w:ascii="Arial" w:hAnsi="Arial" w:cs="Arial" w:eastAsia="Arial"/>
          <w:sz w:val="23"/>
          <w:szCs w:val="23"/>
          <w:color w:val="BCBCBC"/>
          <w:spacing w:val="0"/>
          <w:w w:val="69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BCBCBC"/>
          <w:spacing w:val="41"/>
          <w:w w:val="69"/>
          <w:position w:val="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57575"/>
          <w:spacing w:val="0"/>
          <w:w w:val="100"/>
          <w:position w:val="7"/>
        </w:rPr>
        <w:t>Q)</w:t>
      </w:r>
      <w:r>
        <w:rPr>
          <w:rFonts w:ascii="Times New Roman" w:hAnsi="Times New Roman" w:cs="Times New Roman" w:eastAsia="Times New Roman"/>
          <w:sz w:val="12"/>
          <w:szCs w:val="12"/>
          <w:color w:val="757575"/>
          <w:spacing w:val="-10"/>
          <w:w w:val="100"/>
          <w:position w:val="7"/>
        </w:rPr>
        <w:t> </w:t>
      </w:r>
      <w:r>
        <w:rPr>
          <w:rFonts w:ascii="Arial" w:hAnsi="Arial" w:cs="Arial" w:eastAsia="Arial"/>
          <w:sz w:val="11"/>
          <w:szCs w:val="11"/>
          <w:color w:val="525252"/>
          <w:spacing w:val="0"/>
          <w:w w:val="129"/>
          <w:i/>
          <w:position w:val="0"/>
        </w:rPr>
        <w:t>'</w:t>
      </w:r>
      <w:r>
        <w:rPr>
          <w:rFonts w:ascii="Arial" w:hAnsi="Arial" w:cs="Arial" w:eastAsia="Arial"/>
          <w:sz w:val="11"/>
          <w:szCs w:val="11"/>
          <w:color w:val="525252"/>
          <w:spacing w:val="27"/>
          <w:w w:val="129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57575"/>
          <w:spacing w:val="0"/>
          <w:w w:val="53"/>
          <w:position w:val="7"/>
        </w:rPr>
        <w:t>'&lt;</w:t>
      </w:r>
      <w:r>
        <w:rPr>
          <w:rFonts w:ascii="Times New Roman" w:hAnsi="Times New Roman" w:cs="Times New Roman" w:eastAsia="Times New Roman"/>
          <w:sz w:val="15"/>
          <w:szCs w:val="15"/>
          <w:color w:val="757575"/>
          <w:spacing w:val="-12"/>
          <w:w w:val="53"/>
          <w:position w:val="7"/>
        </w:rPr>
        <w:t>!</w:t>
      </w:r>
      <w:r>
        <w:rPr>
          <w:rFonts w:ascii="Times New Roman" w:hAnsi="Times New Roman" w:cs="Times New Roman" w:eastAsia="Times New Roman"/>
          <w:sz w:val="15"/>
          <w:szCs w:val="15"/>
          <w:color w:val="A8AAA8"/>
          <w:spacing w:val="-25"/>
          <w:w w:val="92"/>
          <w:position w:val="0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757575"/>
          <w:spacing w:val="8"/>
          <w:w w:val="54"/>
          <w:position w:val="7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A8AAA8"/>
          <w:spacing w:val="0"/>
          <w:w w:val="92"/>
          <w:position w:val="0"/>
        </w:rPr>
        <w:t>'•,</w:t>
      </w:r>
      <w:r>
        <w:rPr>
          <w:rFonts w:ascii="Times New Roman" w:hAnsi="Times New Roman" w:cs="Times New Roman" w:eastAsia="Times New Roman"/>
          <w:sz w:val="15"/>
          <w:szCs w:val="15"/>
          <w:color w:val="A8AAA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5"/>
          <w:szCs w:val="15"/>
          <w:color w:val="A8AAA8"/>
          <w:spacing w:val="-9"/>
          <w:w w:val="100"/>
          <w:position w:val="0"/>
        </w:rPr>
        <w:t> </w:t>
      </w:r>
      <w:r>
        <w:rPr>
          <w:rFonts w:ascii="Arial" w:hAnsi="Arial" w:cs="Arial" w:eastAsia="Arial"/>
          <w:sz w:val="31"/>
          <w:szCs w:val="31"/>
          <w:color w:val="A8AAA8"/>
          <w:spacing w:val="0"/>
          <w:w w:val="52"/>
          <w:position w:val="0"/>
        </w:rPr>
        <w:t>.</w:t>
      </w:r>
      <w:r>
        <w:rPr>
          <w:rFonts w:ascii="Arial" w:hAnsi="Arial" w:cs="Arial" w:eastAsia="Arial"/>
          <w:sz w:val="31"/>
          <w:szCs w:val="31"/>
          <w:color w:val="A8AAA8"/>
          <w:spacing w:val="-8"/>
          <w:w w:val="52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8AAA8"/>
          <w:spacing w:val="0"/>
          <w:w w:val="52"/>
          <w:position w:val="0"/>
        </w:rPr>
        <w:t>""</w:t>
      </w:r>
      <w:r>
        <w:rPr>
          <w:rFonts w:ascii="Times New Roman" w:hAnsi="Times New Roman" w:cs="Times New Roman" w:eastAsia="Times New Roman"/>
          <w:sz w:val="20"/>
          <w:szCs w:val="20"/>
          <w:color w:val="A8AAA8"/>
          <w:spacing w:val="14"/>
          <w:w w:val="52"/>
          <w:position w:val="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BCBCBC"/>
          <w:spacing w:val="0"/>
          <w:w w:val="52"/>
          <w:position w:val="7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84" w:lineRule="exact"/>
        <w:ind w:left="99" w:right="-52"/>
        <w:jc w:val="left"/>
        <w:tabs>
          <w:tab w:pos="480" w:val="left"/>
          <w:tab w:pos="1160" w:val="left"/>
        </w:tabs>
        <w:rPr>
          <w:rFonts w:ascii="Arial" w:hAnsi="Arial" w:cs="Arial" w:eastAsia="Arial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2.478363pt;margin-top:-7.741398pt;width:5.7222pt;height:5.5pt;mso-position-horizontal-relative:page;mso-position-vertical-relative:paragraph;z-index:-17028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6"/>
                    <w:jc w:val="left"/>
                    <w:rPr>
                      <w:rFonts w:ascii="Arial" w:hAnsi="Arial" w:cs="Arial" w:eastAsia="Arial"/>
                      <w:sz w:val="11"/>
                      <w:szCs w:val="11"/>
                    </w:rPr>
                  </w:pPr>
                  <w:rPr/>
                  <w:r>
                    <w:rPr>
                      <w:rFonts w:ascii="Arial" w:hAnsi="Arial" w:cs="Arial" w:eastAsia="Arial"/>
                      <w:sz w:val="11"/>
                      <w:szCs w:val="11"/>
                      <w:color w:val="757575"/>
                      <w:w w:val="101"/>
                      <w:i/>
                    </w:rPr>
                    <w:t>"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757575"/>
                      <w:w w:val="102"/>
                      <w:i/>
                    </w:rPr>
                    <w:t>(-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"/>
          <w:szCs w:val="8"/>
          <w:color w:val="99999A"/>
          <w:spacing w:val="0"/>
          <w:w w:val="219"/>
          <w:position w:val="-1"/>
        </w:rPr>
        <w:t>.,</w:t>
      </w:r>
      <w:r>
        <w:rPr>
          <w:rFonts w:ascii="Arial" w:hAnsi="Arial" w:cs="Arial" w:eastAsia="Arial"/>
          <w:sz w:val="8"/>
          <w:szCs w:val="8"/>
          <w:color w:val="99999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8"/>
          <w:szCs w:val="8"/>
          <w:color w:val="99999A"/>
          <w:spacing w:val="0"/>
          <w:w w:val="100"/>
          <w:position w:val="-1"/>
        </w:rPr>
      </w:r>
      <w:r>
        <w:rPr>
          <w:rFonts w:ascii="Arial" w:hAnsi="Arial" w:cs="Arial" w:eastAsia="Arial"/>
          <w:sz w:val="8"/>
          <w:szCs w:val="8"/>
          <w:color w:val="757575"/>
          <w:spacing w:val="3"/>
          <w:w w:val="269"/>
          <w:position w:val="-1"/>
        </w:rPr>
        <w:t>"</w:t>
      </w:r>
      <w:r>
        <w:rPr>
          <w:rFonts w:ascii="Arial" w:hAnsi="Arial" w:cs="Arial" w:eastAsia="Arial"/>
          <w:sz w:val="8"/>
          <w:szCs w:val="8"/>
          <w:color w:val="99999A"/>
          <w:spacing w:val="0"/>
          <w:w w:val="177"/>
          <w:position w:val="-1"/>
        </w:rPr>
        <w:t>·</w:t>
      </w:r>
      <w:r>
        <w:rPr>
          <w:rFonts w:ascii="Arial" w:hAnsi="Arial" w:cs="Arial" w:eastAsia="Arial"/>
          <w:sz w:val="8"/>
          <w:szCs w:val="8"/>
          <w:color w:val="99999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8"/>
          <w:szCs w:val="8"/>
          <w:color w:val="99999A"/>
          <w:spacing w:val="0"/>
          <w:w w:val="100"/>
          <w:position w:val="-1"/>
        </w:rPr>
      </w:r>
      <w:r>
        <w:rPr>
          <w:rFonts w:ascii="Arial" w:hAnsi="Arial" w:cs="Arial" w:eastAsia="Arial"/>
          <w:sz w:val="8"/>
          <w:szCs w:val="8"/>
          <w:color w:val="A8AAA8"/>
          <w:spacing w:val="0"/>
          <w:w w:val="143"/>
          <w:position w:val="-1"/>
        </w:rPr>
        <w:t>4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right="-82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99999A"/>
          <w:w w:val="83"/>
          <w:position w:val="-7"/>
        </w:rPr>
        <w:t>.</w:t>
      </w:r>
      <w:r>
        <w:rPr>
          <w:rFonts w:ascii="Arial" w:hAnsi="Arial" w:cs="Arial" w:eastAsia="Arial"/>
          <w:sz w:val="28"/>
          <w:szCs w:val="28"/>
          <w:color w:val="99999A"/>
          <w:spacing w:val="-3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57575"/>
          <w:spacing w:val="-14"/>
          <w:w w:val="95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A8AAA8"/>
          <w:spacing w:val="3"/>
          <w:w w:val="23"/>
          <w:position w:val="-7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757575"/>
          <w:spacing w:val="0"/>
          <w:w w:val="95"/>
          <w:position w:val="0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334" w:lineRule="exact"/>
        <w:ind w:left="59" w:right="631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757575"/>
          <w:w w:val="37"/>
          <w:position w:val="-3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-1"/>
          <w:w w:val="37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A8AAA8"/>
          <w:spacing w:val="0"/>
          <w:w w:val="92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A8AAA8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8AAA8"/>
          <w:spacing w:val="-2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57575"/>
          <w:spacing w:val="0"/>
          <w:w w:val="52"/>
          <w:i/>
          <w:position w:val="4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12" w:lineRule="exact"/>
        <w:ind w:left="-30" w:right="722"/>
        <w:jc w:val="center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A8AAA8"/>
          <w:w w:val="60"/>
          <w:position w:val="-1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A8AAA8"/>
          <w:spacing w:val="-5"/>
          <w:w w:val="59"/>
          <w:position w:val="-1"/>
        </w:rPr>
        <w:t>z</w:t>
      </w:r>
      <w:r>
        <w:rPr>
          <w:rFonts w:ascii="Times New Roman" w:hAnsi="Times New Roman" w:cs="Times New Roman" w:eastAsia="Times New Roman"/>
          <w:sz w:val="13"/>
          <w:szCs w:val="13"/>
          <w:color w:val="646464"/>
          <w:spacing w:val="0"/>
          <w:w w:val="126"/>
          <w:position w:val="-1"/>
        </w:rPr>
        <w:t>,.</w:t>
      </w:r>
      <w:r>
        <w:rPr>
          <w:rFonts w:ascii="Times New Roman" w:hAnsi="Times New Roman" w:cs="Times New Roman" w:eastAsia="Times New Roman"/>
          <w:sz w:val="13"/>
          <w:szCs w:val="13"/>
          <w:color w:val="64646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646464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8AAA8"/>
          <w:spacing w:val="0"/>
          <w:w w:val="181"/>
          <w:position w:val="-1"/>
        </w:rPr>
        <w:t>/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400" w:right="100"/>
          <w:cols w:num="4" w:equalWidth="0">
            <w:col w:w="5687" w:space="3160"/>
            <w:col w:w="1239" w:space="21"/>
            <w:col w:w="204" w:space="51"/>
            <w:col w:w="1058"/>
          </w:cols>
        </w:sectPr>
      </w:pPr>
      <w:rPr/>
    </w:p>
    <w:p>
      <w:pPr>
        <w:spacing w:before="0" w:after="0" w:line="145" w:lineRule="exact"/>
        <w:ind w:right="800"/>
        <w:jc w:val="right"/>
        <w:tabs>
          <w:tab w:pos="760" w:val="left"/>
        </w:tabs>
        <w:rPr>
          <w:rFonts w:ascii="Arial" w:hAnsi="Arial" w:cs="Arial" w:eastAsia="Arial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757575"/>
          <w:spacing w:val="-4"/>
          <w:w w:val="56"/>
          <w:b/>
          <w:bCs/>
          <w:position w:val="-2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757575"/>
          <w:spacing w:val="0"/>
          <w:w w:val="56"/>
          <w:b/>
          <w:bCs/>
          <w:position w:val="-2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757575"/>
          <w:spacing w:val="0"/>
          <w:w w:val="56"/>
          <w:b/>
          <w:bCs/>
          <w:position w:val="-2"/>
        </w:rPr>
        <w:t>     </w:t>
      </w:r>
      <w:r>
        <w:rPr>
          <w:rFonts w:ascii="Times New Roman" w:hAnsi="Times New Roman" w:cs="Times New Roman" w:eastAsia="Times New Roman"/>
          <w:sz w:val="13"/>
          <w:szCs w:val="13"/>
          <w:color w:val="757575"/>
          <w:spacing w:val="16"/>
          <w:w w:val="56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98989"/>
          <w:spacing w:val="0"/>
          <w:w w:val="108"/>
          <w:b/>
          <w:bCs/>
          <w:position w:val="-2"/>
        </w:rPr>
        <w:t>&lt;</w:t>
      </w:r>
      <w:r>
        <w:rPr>
          <w:rFonts w:ascii="Times New Roman" w:hAnsi="Times New Roman" w:cs="Times New Roman" w:eastAsia="Times New Roman"/>
          <w:sz w:val="13"/>
          <w:szCs w:val="13"/>
          <w:color w:val="898989"/>
          <w:spacing w:val="6"/>
          <w:w w:val="109"/>
          <w:b/>
          <w:bCs/>
          <w:position w:val="-2"/>
        </w:rPr>
        <w:t>j</w:t>
      </w:r>
      <w:r>
        <w:rPr>
          <w:rFonts w:ascii="Times New Roman" w:hAnsi="Times New Roman" w:cs="Times New Roman" w:eastAsia="Times New Roman"/>
          <w:sz w:val="13"/>
          <w:szCs w:val="13"/>
          <w:color w:val="A8AAA8"/>
          <w:spacing w:val="0"/>
          <w:w w:val="49"/>
          <w:b/>
          <w:bCs/>
          <w:position w:val="-2"/>
        </w:rPr>
        <w:t>...</w:t>
      </w:r>
      <w:r>
        <w:rPr>
          <w:rFonts w:ascii="Times New Roman" w:hAnsi="Times New Roman" w:cs="Times New Roman" w:eastAsia="Times New Roman"/>
          <w:sz w:val="13"/>
          <w:szCs w:val="13"/>
          <w:color w:val="A8AAA8"/>
          <w:spacing w:val="0"/>
          <w:w w:val="100"/>
          <w:b/>
          <w:bCs/>
          <w:position w:val="-2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A8AAA8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15"/>
          <w:szCs w:val="15"/>
          <w:color w:val="99999A"/>
          <w:spacing w:val="0"/>
          <w:w w:val="86"/>
          <w:i/>
          <w:position w:val="-2"/>
        </w:rPr>
        <w:t>ı</w:t>
      </w:r>
      <w:r>
        <w:rPr>
          <w:rFonts w:ascii="Times New Roman" w:hAnsi="Times New Roman" w:cs="Times New Roman" w:eastAsia="Times New Roman"/>
          <w:sz w:val="15"/>
          <w:szCs w:val="15"/>
          <w:color w:val="99999A"/>
          <w:spacing w:val="-3"/>
          <w:w w:val="86"/>
          <w:i/>
          <w:position w:val="-2"/>
        </w:rPr>
        <w:t>t</w:t>
      </w:r>
      <w:r>
        <w:rPr>
          <w:rFonts w:ascii="Times New Roman" w:hAnsi="Times New Roman" w:cs="Times New Roman" w:eastAsia="Times New Roman"/>
          <w:sz w:val="15"/>
          <w:szCs w:val="15"/>
          <w:color w:val="BCBCBC"/>
          <w:spacing w:val="0"/>
          <w:w w:val="86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BCBCBC"/>
          <w:spacing w:val="-2"/>
          <w:w w:val="86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BCBCBC"/>
          <w:spacing w:val="0"/>
          <w:w w:val="100"/>
          <w:i/>
          <w:position w:val="-2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BCBCBC"/>
          <w:spacing w:val="0"/>
          <w:w w:val="100"/>
          <w:i/>
          <w:position w:val="-2"/>
        </w:rPr>
        <w:t>  </w:t>
      </w:r>
      <w:r>
        <w:rPr>
          <w:rFonts w:ascii="Times New Roman" w:hAnsi="Times New Roman" w:cs="Times New Roman" w:eastAsia="Times New Roman"/>
          <w:sz w:val="15"/>
          <w:szCs w:val="15"/>
          <w:color w:val="BCBCBC"/>
          <w:spacing w:val="1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898989"/>
          <w:spacing w:val="0"/>
          <w:w w:val="281"/>
          <w:position w:val="-2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898989"/>
          <w:spacing w:val="1"/>
          <w:w w:val="281"/>
          <w:position w:val="-2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BCBCBC"/>
          <w:spacing w:val="0"/>
          <w:w w:val="57"/>
          <w:position w:val="-2"/>
        </w:rPr>
        <w:t>...</w:t>
      </w:r>
      <w:r>
        <w:rPr>
          <w:rFonts w:ascii="Times New Roman" w:hAnsi="Times New Roman" w:cs="Times New Roman" w:eastAsia="Times New Roman"/>
          <w:sz w:val="15"/>
          <w:szCs w:val="15"/>
          <w:color w:val="BCBCBC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15"/>
          <w:szCs w:val="15"/>
          <w:color w:val="BCBCBC"/>
          <w:spacing w:val="18"/>
          <w:w w:val="100"/>
          <w:position w:val="-2"/>
        </w:rPr>
        <w:t> </w:t>
      </w:r>
      <w:r>
        <w:rPr>
          <w:rFonts w:ascii="Arial" w:hAnsi="Arial" w:cs="Arial" w:eastAsia="Arial"/>
          <w:sz w:val="8"/>
          <w:szCs w:val="8"/>
          <w:color w:val="898989"/>
          <w:spacing w:val="0"/>
          <w:w w:val="160"/>
          <w:i/>
          <w:position w:val="5"/>
        </w:rPr>
        <w:t>1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142" w:lineRule="exact"/>
        <w:ind w:left="308" w:right="-20"/>
        <w:jc w:val="left"/>
        <w:tabs>
          <w:tab w:pos="9200" w:val="left"/>
          <w:tab w:pos="988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Arial" w:hAnsi="Arial" w:cs="Arial" w:eastAsia="Arial"/>
          <w:sz w:val="23"/>
          <w:szCs w:val="23"/>
          <w:color w:val="3B3B3B"/>
          <w:spacing w:val="0"/>
          <w:w w:val="50"/>
          <w:position w:val="-5"/>
        </w:rPr>
        <w:t>_,.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100"/>
          <w:position w:val="-5"/>
        </w:rPr>
      </w:r>
      <w:r>
        <w:rPr>
          <w:rFonts w:ascii="Arial" w:hAnsi="Arial" w:cs="Arial" w:eastAsia="Arial"/>
          <w:sz w:val="5"/>
          <w:szCs w:val="5"/>
          <w:color w:val="99999A"/>
          <w:spacing w:val="0"/>
          <w:w w:val="133"/>
          <w:position w:val="-2"/>
        </w:rPr>
        <w:t>I</w:t>
      </w:r>
      <w:r>
        <w:rPr>
          <w:rFonts w:ascii="Arial" w:hAnsi="Arial" w:cs="Arial" w:eastAsia="Arial"/>
          <w:sz w:val="5"/>
          <w:szCs w:val="5"/>
          <w:color w:val="99999A"/>
          <w:spacing w:val="-13"/>
          <w:w w:val="134"/>
          <w:position w:val="-2"/>
        </w:rPr>
        <w:t>L</w:t>
      </w:r>
      <w:r>
        <w:rPr>
          <w:rFonts w:ascii="Arial" w:hAnsi="Arial" w:cs="Arial" w:eastAsia="Arial"/>
          <w:sz w:val="5"/>
          <w:szCs w:val="5"/>
          <w:color w:val="99999A"/>
          <w:spacing w:val="0"/>
          <w:w w:val="158"/>
          <w:position w:val="-2"/>
        </w:rPr>
        <w:t>..</w:t>
      </w:r>
      <w:r>
        <w:rPr>
          <w:rFonts w:ascii="Arial" w:hAnsi="Arial" w:cs="Arial" w:eastAsia="Arial"/>
          <w:sz w:val="5"/>
          <w:szCs w:val="5"/>
          <w:color w:val="99999A"/>
          <w:spacing w:val="-14"/>
          <w:w w:val="158"/>
          <w:position w:val="-2"/>
        </w:rPr>
        <w:t>.</w:t>
      </w:r>
      <w:r>
        <w:rPr>
          <w:rFonts w:ascii="Arial" w:hAnsi="Arial" w:cs="Arial" w:eastAsia="Arial"/>
          <w:sz w:val="5"/>
          <w:szCs w:val="5"/>
          <w:color w:val="A8AAA8"/>
          <w:spacing w:val="0"/>
          <w:w w:val="600"/>
          <w:position w:val="-2"/>
        </w:rPr>
        <w:t>,</w:t>
      </w:r>
      <w:r>
        <w:rPr>
          <w:rFonts w:ascii="Arial" w:hAnsi="Arial" w:cs="Arial" w:eastAsia="Arial"/>
          <w:sz w:val="5"/>
          <w:szCs w:val="5"/>
          <w:color w:val="A8AAA8"/>
          <w:spacing w:val="0"/>
          <w:w w:val="100"/>
          <w:position w:val="-2"/>
        </w:rPr>
        <w:t>      </w:t>
      </w:r>
      <w:r>
        <w:rPr>
          <w:rFonts w:ascii="Arial" w:hAnsi="Arial" w:cs="Arial" w:eastAsia="Arial"/>
          <w:sz w:val="5"/>
          <w:szCs w:val="5"/>
          <w:color w:val="A8AAA8"/>
          <w:spacing w:val="-5"/>
          <w:w w:val="10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A8AAA8"/>
          <w:spacing w:val="0"/>
          <w:w w:val="254"/>
          <w:position w:val="-2"/>
        </w:rPr>
        <w:t>!</w:t>
      </w:r>
      <w:r>
        <w:rPr>
          <w:rFonts w:ascii="Arial" w:hAnsi="Arial" w:cs="Arial" w:eastAsia="Arial"/>
          <w:sz w:val="17"/>
          <w:szCs w:val="17"/>
          <w:color w:val="A8AAA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7"/>
          <w:szCs w:val="17"/>
          <w:color w:val="A8AAA8"/>
          <w:spacing w:val="0"/>
          <w:w w:val="58"/>
          <w:position w:val="-2"/>
        </w:rPr>
        <w:t>.</w:t>
      </w:r>
      <w:r>
        <w:rPr>
          <w:rFonts w:ascii="Arial" w:hAnsi="Arial" w:cs="Arial" w:eastAsia="Arial"/>
          <w:sz w:val="17"/>
          <w:szCs w:val="17"/>
          <w:color w:val="A8AAA8"/>
          <w:spacing w:val="-6"/>
          <w:w w:val="58"/>
          <w:position w:val="-2"/>
        </w:rPr>
        <w:t>.</w:t>
      </w:r>
      <w:r>
        <w:rPr>
          <w:rFonts w:ascii="Arial" w:hAnsi="Arial" w:cs="Arial" w:eastAsia="Arial"/>
          <w:sz w:val="17"/>
          <w:szCs w:val="17"/>
          <w:color w:val="A8AAA8"/>
          <w:spacing w:val="0"/>
          <w:w w:val="58"/>
          <w:position w:val="-2"/>
        </w:rPr>
        <w:t>;.</w:t>
      </w:r>
      <w:r>
        <w:rPr>
          <w:rFonts w:ascii="Arial" w:hAnsi="Arial" w:cs="Arial" w:eastAsia="Arial"/>
          <w:sz w:val="17"/>
          <w:szCs w:val="17"/>
          <w:color w:val="A8AAA8"/>
          <w:spacing w:val="23"/>
          <w:w w:val="58"/>
          <w:position w:val="-2"/>
        </w:rPr>
        <w:t> </w:t>
      </w:r>
      <w:r>
        <w:rPr>
          <w:rFonts w:ascii="Arial" w:hAnsi="Arial" w:cs="Arial" w:eastAsia="Arial"/>
          <w:sz w:val="6"/>
          <w:szCs w:val="6"/>
          <w:color w:val="99999A"/>
          <w:spacing w:val="0"/>
          <w:w w:val="143"/>
          <w:i/>
          <w:position w:val="-2"/>
        </w:rPr>
        <w:t>1</w:t>
      </w:r>
      <w:r>
        <w:rPr>
          <w:rFonts w:ascii="Arial" w:hAnsi="Arial" w:cs="Arial" w:eastAsia="Arial"/>
          <w:sz w:val="6"/>
          <w:szCs w:val="6"/>
          <w:color w:val="99999A"/>
          <w:spacing w:val="-12"/>
          <w:w w:val="100"/>
          <w:i/>
          <w:position w:val="-2"/>
        </w:rPr>
        <w:t> </w:t>
      </w:r>
      <w:r>
        <w:rPr>
          <w:rFonts w:ascii="Arial" w:hAnsi="Arial" w:cs="Arial" w:eastAsia="Arial"/>
          <w:sz w:val="6"/>
          <w:szCs w:val="6"/>
          <w:color w:val="BCBCBC"/>
          <w:spacing w:val="0"/>
          <w:w w:val="177"/>
          <w:i/>
          <w:position w:val="-2"/>
        </w:rPr>
        <w:t>..</w:t>
      </w:r>
      <w:r>
        <w:rPr>
          <w:rFonts w:ascii="Arial" w:hAnsi="Arial" w:cs="Arial" w:eastAsia="Arial"/>
          <w:sz w:val="6"/>
          <w:szCs w:val="6"/>
          <w:color w:val="BCBCBC"/>
          <w:spacing w:val="0"/>
          <w:w w:val="177"/>
          <w:i/>
          <w:position w:val="-2"/>
        </w:rPr>
        <w:t>  </w:t>
      </w:r>
      <w:r>
        <w:rPr>
          <w:rFonts w:ascii="Arial" w:hAnsi="Arial" w:cs="Arial" w:eastAsia="Arial"/>
          <w:sz w:val="6"/>
          <w:szCs w:val="6"/>
          <w:color w:val="BCBCBC"/>
          <w:spacing w:val="26"/>
          <w:w w:val="177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646464"/>
          <w:spacing w:val="-12"/>
          <w:w w:val="100"/>
          <w:i/>
          <w:position w:val="-2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BCBCBC"/>
          <w:spacing w:val="0"/>
          <w:w w:val="100"/>
          <w:i/>
          <w:position w:val="-2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BCBCBC"/>
          <w:spacing w:val="-4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CBCBC"/>
          <w:spacing w:val="0"/>
          <w:w w:val="129"/>
          <w:i/>
          <w:position w:val="-2"/>
        </w:rPr>
        <w:t>.!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100"/>
        </w:sectPr>
      </w:pPr>
      <w:rPr/>
    </w:p>
    <w:p>
      <w:pPr>
        <w:spacing w:before="70" w:after="0" w:line="108" w:lineRule="exact"/>
        <w:ind w:right="-11"/>
        <w:jc w:val="righ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v:group style="position:absolute;margin-left:26.314354pt;margin-top:27.971699pt;width:560.035539pt;height:769.072459pt;mso-position-horizontal-relative:page;mso-position-vertical-relative:page;z-index:-17031" coordorigin="526,559" coordsize="11201,15381">
            <v:group style="position:absolute;left:548;top:576;width:2;height:586" coordorigin="548,576" coordsize="2,586">
              <v:shape style="position:absolute;left:548;top:576;width:2;height:586" coordorigin="548,576" coordsize="0,586" path="m548,1162l548,576e" filled="f" stroked="t" strokeweight=".70801pt" strokecolor="#808080">
                <v:path arrowok="t"/>
              </v:shape>
            </v:group>
            <v:group style="position:absolute;left:1411;top:595;width:1718;height:2" coordorigin="1411,595" coordsize="1718,2">
              <v:shape style="position:absolute;left:1411;top:595;width:1718;height:2" coordorigin="1411,595" coordsize="1718,0" path="m1411,595l3129,595e" filled="f" stroked="t" strokeweight=".70801pt" strokecolor="#5B5B5B">
                <v:path arrowok="t"/>
              </v:shape>
            </v:group>
            <v:group style="position:absolute;left:2580;top:581;width:2;height:1504" coordorigin="2580,581" coordsize="2,1504">
              <v:shape style="position:absolute;left:2580;top:581;width:2;height:1504" coordorigin="2580,581" coordsize="0,1504" path="m2580,2085l2580,581e" filled="f" stroked="t" strokeweight=".70801pt" strokecolor="#545454">
                <v:path arrowok="t"/>
              </v:shape>
            </v:group>
            <v:group style="position:absolute;left:7949;top:588;width:453;height:2" coordorigin="7949,588" coordsize="453,2">
              <v:shape style="position:absolute;left:7949;top:588;width:453;height:2" coordorigin="7949,588" coordsize="453,0" path="m7949,588l8402,588e" filled="f" stroked="t" strokeweight=".472006pt" strokecolor="#4B4B4B">
                <v:path arrowok="t"/>
              </v:shape>
            </v:group>
            <v:group style="position:absolute;left:9301;top:576;width:2;height:1504" coordorigin="9301,576" coordsize="2,1504">
              <v:shape style="position:absolute;left:9301;top:576;width:2;height:1504" coordorigin="9301,576" coordsize="0,1504" path="m9301,2080l9301,576e" filled="f" stroked="t" strokeweight=".70801pt" strokecolor="#5B5B5B">
                <v:path arrowok="t"/>
              </v:shape>
            </v:group>
            <v:group style="position:absolute;left:9804;top:583;width:774;height:2" coordorigin="9804,583" coordsize="774,2">
              <v:shape style="position:absolute;left:9804;top:583;width:774;height:2" coordorigin="9804,583" coordsize="774,0" path="m9804,583l10578,583e" filled="f" stroked="t" strokeweight=".472006pt" strokecolor="#646464">
                <v:path arrowok="t"/>
              </v:shape>
            </v:group>
            <v:group style="position:absolute;left:538;top:588;width:11163;height:2" coordorigin="538,588" coordsize="11163,2">
              <v:shape style="position:absolute;left:538;top:588;width:11163;height:2" coordorigin="538,588" coordsize="11163,0" path="m538,588l11701,588e" filled="f" stroked="t" strokeweight=".70801pt" strokecolor="#5B5B5B">
                <v:path arrowok="t"/>
              </v:shape>
            </v:group>
            <v:group style="position:absolute;left:11692;top:567;width:2;height:1533" coordorigin="11692,567" coordsize="2,1533">
              <v:shape style="position:absolute;left:11692;top:567;width:2;height:1533" coordorigin="11692,567" coordsize="0,1533" path="m11692,2099l11692,567e" filled="f" stroked="t" strokeweight=".70801pt" strokecolor="#606060">
                <v:path arrowok="t"/>
              </v:shape>
            </v:group>
            <v:group style="position:absolute;left:548;top:1104;width:2;height:348" coordorigin="548,1104" coordsize="2,348">
              <v:shape style="position:absolute;left:548;top:1104;width:2;height:348" coordorigin="548,1104" coordsize="0,348" path="m548,1452l548,1104e" filled="f" stroked="t" strokeweight=".472006pt" strokecolor="#707070">
                <v:path arrowok="t"/>
              </v:shape>
            </v:group>
            <v:group style="position:absolute;left:548;top:1381;width:2;height:224" coordorigin="548,1381" coordsize="2,224">
              <v:shape style="position:absolute;left:548;top:1381;width:2;height:224" coordorigin="548,1381" coordsize="0,224" path="m548,1604l548,1381e" filled="f" stroked="t" strokeweight=".70801pt" strokecolor="#808080">
                <v:path arrowok="t"/>
              </v:shape>
            </v:group>
            <v:group style="position:absolute;left:11694;top:1381;width:2;height:224" coordorigin="11694,1381" coordsize="2,224">
              <v:shape style="position:absolute;left:11694;top:1381;width:2;height:224" coordorigin="11694,1381" coordsize="0,224" path="m11694,1604l11694,1381e" filled="f" stroked="t" strokeweight=".70801pt" strokecolor="#5B5B5B">
                <v:path arrowok="t"/>
              </v:shape>
            </v:group>
            <v:group style="position:absolute;left:548;top:1457;width:2;height:4542" coordorigin="548,1457" coordsize="2,4542">
              <v:shape style="position:absolute;left:548;top:1457;width:2;height:4542" coordorigin="548,1457" coordsize="0,4542" path="m548,5998l548,1457e" filled="f" stroked="t" strokeweight=".70801pt" strokecolor="#545454">
                <v:path arrowok="t"/>
              </v:shape>
            </v:group>
            <v:group style="position:absolute;left:11696;top:2028;width:2;height:309" coordorigin="11696,2028" coordsize="2,309">
              <v:shape style="position:absolute;left:11696;top:2028;width:2;height:309" coordorigin="11696,2028" coordsize="0,309" path="m11696,2337l11696,2028e" filled="f" stroked="t" strokeweight=".472006pt" strokecolor="#444444">
                <v:path arrowok="t"/>
              </v:shape>
            </v:group>
            <v:group style="position:absolute;left:11699;top:2266;width:2;height:1176" coordorigin="11699,2266" coordsize="2,1176">
              <v:shape style="position:absolute;left:11699;top:2266;width:2;height:1176" coordorigin="11699,2266" coordsize="0,1176" path="m11699,3442l11699,2266e" filled="f" stroked="t" strokeweight=".944013pt" strokecolor="#606060">
                <v:path arrowok="t"/>
              </v:shape>
            </v:group>
            <v:group style="position:absolute;left:543;top:2725;width:7023;height:2" coordorigin="543,2725" coordsize="7023,2">
              <v:shape style="position:absolute;left:543;top:2725;width:7023;height:2" coordorigin="543,2725" coordsize="7023,0" path="m543,2725l7566,2725e" filled="f" stroked="t" strokeweight=".70801pt" strokecolor="#575757">
                <v:path arrowok="t"/>
              </v:shape>
            </v:group>
            <v:group style="position:absolute;left:7510;top:2723;width:250;height:2" coordorigin="7510,2723" coordsize="250,2">
              <v:shape style="position:absolute;left:7510;top:2723;width:250;height:2" coordorigin="7510,2723" coordsize="250,0" path="m7510,2723l7760,2723e" filled="f" stroked="t" strokeweight=".472006pt" strokecolor="#2F2F2F">
                <v:path arrowok="t"/>
              </v:shape>
            </v:group>
            <v:group style="position:absolute;left:7703;top:2723;width:1614;height:2" coordorigin="7703,2723" coordsize="1614,2">
              <v:shape style="position:absolute;left:7703;top:2723;width:1614;height:2" coordorigin="7703,2723" coordsize="1614,0" path="m7703,2723l9317,2723e" filled="f" stroked="t" strokeweight=".70801pt" strokecolor="#4F4F4F">
                <v:path arrowok="t"/>
              </v:shape>
            </v:group>
            <v:group style="position:absolute;left:9261;top:2723;width:184;height:2" coordorigin="9261,2723" coordsize="184,2">
              <v:shape style="position:absolute;left:9261;top:2723;width:184;height:2" coordorigin="9261,2723" coordsize="184,0" path="m9261,2723l9445,2723e" filled="f" stroked="t" strokeweight=".472006pt" strokecolor="#4B4B4B">
                <v:path arrowok="t"/>
              </v:shape>
            </v:group>
            <v:group style="position:absolute;left:9388;top:2721;width:2318;height:2" coordorigin="9388,2721" coordsize="2318,2">
              <v:shape style="position:absolute;left:9388;top:2721;width:2318;height:2" coordorigin="9388,2721" coordsize="2318,0" path="m9388,2721l11706,2721e" filled="f" stroked="t" strokeweight=".70801pt" strokecolor="#646464">
                <v:path arrowok="t"/>
              </v:shape>
            </v:group>
            <v:group style="position:absolute;left:543;top:2940;width:7462;height:2" coordorigin="543,2940" coordsize="7462,2">
              <v:shape style="position:absolute;left:543;top:2940;width:7462;height:2" coordorigin="543,2940" coordsize="7462,0" path="m543,2940l8005,2940e" filled="f" stroked="t" strokeweight=".70801pt" strokecolor="#575757">
                <v:path arrowok="t"/>
              </v:shape>
            </v:group>
            <v:group style="position:absolute;left:7949;top:2937;width:453;height:2" coordorigin="7949,2937" coordsize="453,2">
              <v:shape style="position:absolute;left:7949;top:2937;width:453;height:2" coordorigin="7949,2937" coordsize="453,0" path="m7949,2937l8402,2937e" filled="f" stroked="t" strokeweight=".472006pt" strokecolor="#484848">
                <v:path arrowok="t"/>
              </v:shape>
            </v:group>
            <v:group style="position:absolute;left:8270;top:2935;width:3441;height:2" coordorigin="8270,2935" coordsize="3441,2">
              <v:shape style="position:absolute;left:8270;top:2935;width:3441;height:2" coordorigin="8270,2935" coordsize="3441,0" path="m8270,2935l11710,2935e" filled="f" stroked="t" strokeweight=".70801pt" strokecolor="#606060">
                <v:path arrowok="t"/>
              </v:shape>
            </v:group>
            <v:group style="position:absolute;left:538;top:3185;width:2591;height:2" coordorigin="538,3185" coordsize="2591,2">
              <v:shape style="position:absolute;left:538;top:3185;width:2591;height:2" coordorigin="538,3185" coordsize="2591,0" path="m538,3185l3129,3185e" filled="f" stroked="t" strokeweight=".70801pt" strokecolor="#545454">
                <v:path arrowok="t"/>
              </v:shape>
            </v:group>
            <v:group style="position:absolute;left:3073;top:3185;width:297;height:2" coordorigin="3073,3185" coordsize="297,2">
              <v:shape style="position:absolute;left:3073;top:3185;width:297;height:2" coordorigin="3073,3185" coordsize="297,0" path="m3073,3185l3370,3185e" filled="f" stroked="t" strokeweight=".472006pt" strokecolor="#383838">
                <v:path arrowok="t"/>
              </v:shape>
            </v:group>
            <v:group style="position:absolute;left:3313;top:3180;width:8397;height:2" coordorigin="3313,3180" coordsize="8397,2">
              <v:shape style="position:absolute;left:3313;top:3180;width:8397;height:2" coordorigin="3313,3180" coordsize="8397,0" path="m3313,3180l11710,3180e" filled="f" stroked="t" strokeweight=".70801pt" strokecolor="#5B5B5B">
                <v:path arrowok="t"/>
              </v:shape>
            </v:group>
            <v:group style="position:absolute;left:4064;top:3180;width:2;height:262" coordorigin="4064,3180" coordsize="2,262">
              <v:shape style="position:absolute;left:4064;top:3180;width:2;height:262" coordorigin="4064,3180" coordsize="0,262" path="m4064,3442l4064,3180e" filled="f" stroked="t" strokeweight=".472006pt" strokecolor="#2B2B2B">
                <v:path arrowok="t"/>
              </v:shape>
            </v:group>
            <v:group style="position:absolute;left:7141;top:3171;width:2;height:271" coordorigin="7141,3171" coordsize="2,271">
              <v:shape style="position:absolute;left:7141;top:3171;width:2;height:271" coordorigin="7141,3171" coordsize="0,271" path="m7141,3442l7141,3171e" filled="f" stroked="t" strokeweight=".472006pt" strokecolor="#343434">
                <v:path arrowok="t"/>
              </v:shape>
            </v:group>
            <v:group style="position:absolute;left:548;top:3385;width:2;height:257" coordorigin="548,3385" coordsize="2,257">
              <v:shape style="position:absolute;left:548;top:3385;width:2;height:257" coordorigin="548,3385" coordsize="0,257" path="m548,3642l548,3385e" filled="f" stroked="t" strokeweight=".472006pt" strokecolor="#3B3B3B">
                <v:path arrowok="t"/>
              </v:shape>
            </v:group>
            <v:group style="position:absolute;left:4064;top:3385;width:2;height:538" coordorigin="4064,3385" coordsize="2,538">
              <v:shape style="position:absolute;left:4064;top:3385;width:2;height:538" coordorigin="4064,3385" coordsize="0,538" path="m4064,3923l4064,3385e" filled="f" stroked="t" strokeweight=".944013pt" strokecolor="#545454">
                <v:path arrowok="t"/>
              </v:shape>
            </v:group>
            <v:group style="position:absolute;left:4055;top:3604;width:1945;height:2" coordorigin="4055,3604" coordsize="1945,2">
              <v:shape style="position:absolute;left:4055;top:3604;width:1945;height:2" coordorigin="4055,3604" coordsize="1945,0" path="m4055,3604l5999,3604e" filled="f" stroked="t" strokeweight=".70801pt" strokecolor="#575757">
                <v:path arrowok="t"/>
              </v:shape>
            </v:group>
            <v:group style="position:absolute;left:7141;top:3385;width:2;height:538" coordorigin="7141,3385" coordsize="2,538">
              <v:shape style="position:absolute;left:7141;top:3385;width:2;height:538" coordorigin="7141,3385" coordsize="0,538" path="m7141,3923l7141,3385e" filled="f" stroked="t" strokeweight=".70801pt" strokecolor="#545454">
                <v:path arrowok="t"/>
              </v:shape>
            </v:group>
            <v:group style="position:absolute;left:11701;top:3385;width:2;height:257" coordorigin="11701,3385" coordsize="2,257">
              <v:shape style="position:absolute;left:11701;top:3385;width:2;height:257" coordorigin="11701,3385" coordsize="0,257" path="m11701,3642l11701,3385e" filled="f" stroked="t" strokeweight=".472006pt" strokecolor="#3F3F3F">
                <v:path arrowok="t"/>
              </v:shape>
            </v:group>
            <v:group style="position:absolute;left:538;top:3916;width:2591;height:2" coordorigin="538,3916" coordsize="2591,2">
              <v:shape style="position:absolute;left:538;top:3916;width:2591;height:2" coordorigin="538,3916" coordsize="2591,0" path="m538,3916l3129,3916e" filled="f" stroked="t" strokeweight=".70801pt" strokecolor="#606060">
                <v:path arrowok="t"/>
              </v:shape>
            </v:group>
            <v:group style="position:absolute;left:3073;top:3918;width:189;height:2" coordorigin="3073,3918" coordsize="189,2">
              <v:shape style="position:absolute;left:3073;top:3918;width:189;height:2" coordorigin="3073,3918" coordsize="189,0" path="m3073,3918l3262,3918e" filled="f" stroked="t" strokeweight=".472006pt" strokecolor="#383838">
                <v:path arrowok="t"/>
              </v:shape>
            </v:group>
            <v:group style="position:absolute;left:3205;top:3913;width:165;height:2" coordorigin="3205,3913" coordsize="165,2">
              <v:shape style="position:absolute;left:3205;top:3913;width:165;height:2" coordorigin="3205,3913" coordsize="165,0" path="m3205,3913l3370,3913e" filled="f" stroked="t" strokeweight=".70801pt" strokecolor="#4B4B4B">
                <v:path arrowok="t"/>
              </v:shape>
            </v:group>
            <v:group style="position:absolute;left:3521;top:3918;width:222;height:2" coordorigin="3521,3918" coordsize="222,2">
              <v:shape style="position:absolute;left:3521;top:3918;width:222;height:2" coordorigin="3521,3918" coordsize="222,0" path="m3521,3918l3743,3918e" filled="f" stroked="t" strokeweight=".944013pt" strokecolor="#575757">
                <v:path arrowok="t"/>
              </v:shape>
            </v:group>
            <v:group style="position:absolute;left:3304;top:3911;width:911;height:2" coordorigin="3304,3911" coordsize="911,2">
              <v:shape style="position:absolute;left:3304;top:3911;width:911;height:2" coordorigin="3304,3911" coordsize="911,0" path="m3304,3911l4215,3911e" filled="f" stroked="t" strokeweight=".944013pt" strokecolor="#575757">
                <v:path arrowok="t"/>
              </v:shape>
            </v:group>
            <v:group style="position:absolute;left:4158;top:3911;width:1841;height:2" coordorigin="4158,3911" coordsize="1841,2">
              <v:shape style="position:absolute;left:4158;top:3911;width:1841;height:2" coordorigin="4158,3911" coordsize="1841,0" path="m4158,3911l5999,3911e" filled="f" stroked="t" strokeweight=".944013pt" strokecolor="#383838">
                <v:path arrowok="t"/>
              </v:shape>
            </v:group>
            <v:group style="position:absolute;left:5853;top:3911;width:5858;height:2" coordorigin="5853,3911" coordsize="5858,2">
              <v:shape style="position:absolute;left:5853;top:3911;width:5858;height:2" coordorigin="5853,3911" coordsize="5858,0" path="m5853,3911l11710,3911e" filled="f" stroked="t" strokeweight=".70801pt" strokecolor="#575757">
                <v:path arrowok="t"/>
              </v:shape>
            </v:group>
            <v:group style="position:absolute;left:11701;top:3585;width:2;height:333" coordorigin="11701,3585" coordsize="2,333">
              <v:shape style="position:absolute;left:11701;top:3585;width:2;height:333" coordorigin="11701,3585" coordsize="0,333" path="m11701,3918l11701,3585e" filled="f" stroked="t" strokeweight=".944013pt" strokecolor="#646464">
                <v:path arrowok="t"/>
              </v:shape>
            </v:group>
            <v:group style="position:absolute;left:538;top:4192;width:1251;height:2" coordorigin="538,4192" coordsize="1251,2">
              <v:shape style="position:absolute;left:538;top:4192;width:1251;height:2" coordorigin="538,4192" coordsize="1251,0" path="m538,4192l1789,4192e" filled="f" stroked="t" strokeweight=".70801pt" strokecolor="#5B5B5B">
                <v:path arrowok="t"/>
              </v:shape>
            </v:group>
            <v:group style="position:absolute;left:3205;top:4194;width:165;height:2" coordorigin="3205,4194" coordsize="165,2">
              <v:shape style="position:absolute;left:3205;top:4194;width:165;height:2" coordorigin="3205,4194" coordsize="165,0" path="m3205,4194l3370,4194e" filled="f" stroked="t" strokeweight=".472006pt" strokecolor="#282828">
                <v:path arrowok="t"/>
              </v:shape>
            </v:group>
            <v:group style="position:absolute;left:3686;top:4192;width:382;height:2" coordorigin="3686,4192" coordsize="382,2">
              <v:shape style="position:absolute;left:3686;top:4192;width:382;height:2" coordorigin="3686,4192" coordsize="382,0" path="m3686,4192l4069,4192e" filled="f" stroked="t" strokeweight=".472006pt" strokecolor="#484848">
                <v:path arrowok="t"/>
              </v:shape>
            </v:group>
            <v:group style="position:absolute;left:4758;top:4192;width:1208;height:2" coordorigin="4758,4192" coordsize="1208,2">
              <v:shape style="position:absolute;left:4758;top:4192;width:1208;height:2" coordorigin="4758,4192" coordsize="1208,0" path="m4758,4192l5966,4192e" filled="f" stroked="t" strokeweight=".70801pt" strokecolor="#606060">
                <v:path arrowok="t"/>
              </v:shape>
            </v:group>
            <v:group style="position:absolute;left:562;top:4189;width:11144;height:2" coordorigin="562,4189" coordsize="11144,2">
              <v:shape style="position:absolute;left:562;top:4189;width:11144;height:2" coordorigin="562,4189" coordsize="11144,0" path="m562,4189l11706,4189e" filled="f" stroked="t" strokeweight=".70801pt" strokecolor="#5B5B5B">
                <v:path arrowok="t"/>
              </v:shape>
            </v:group>
            <v:group style="position:absolute;left:2572;top:4411;width:4994;height:2" coordorigin="2572,4411" coordsize="4994,2">
              <v:shape style="position:absolute;left:2572;top:4411;width:4994;height:2" coordorigin="2572,4411" coordsize="4994,0" path="m2572,4411l7566,4411e" filled="f" stroked="t" strokeweight=".70801pt" strokecolor="#5B5B5B">
                <v:path arrowok="t"/>
              </v:shape>
            </v:group>
            <v:group style="position:absolute;left:7510;top:4408;width:250;height:2" coordorigin="7510,4408" coordsize="250,2">
              <v:shape style="position:absolute;left:7510;top:4408;width:250;height:2" coordorigin="7510,4408" coordsize="250,0" path="m7510,4408l7760,4408e" filled="f" stroked="t" strokeweight=".472006pt" strokecolor="#2F2F2F">
                <v:path arrowok="t"/>
              </v:shape>
            </v:group>
            <v:group style="position:absolute;left:7703;top:4406;width:4012;height:2" coordorigin="7703,4406" coordsize="4012,2">
              <v:shape style="position:absolute;left:7703;top:4406;width:4012;height:2" coordorigin="7703,4406" coordsize="4012,0" path="m7703,4406l11715,4406e" filled="f" stroked="t" strokeweight=".70801pt" strokecolor="#606060">
                <v:path arrowok="t"/>
              </v:shape>
            </v:group>
            <v:group style="position:absolute;left:548;top:4385;width:2;height:257" coordorigin="548,4385" coordsize="2,257">
              <v:shape style="position:absolute;left:548;top:4385;width:2;height:257" coordorigin="548,4385" coordsize="0,257" path="m548,4642l548,4385e" filled="f" stroked="t" strokeweight=".472006pt" strokecolor="#232323">
                <v:path arrowok="t"/>
              </v:shape>
            </v:group>
            <v:group style="position:absolute;left:5102;top:4846;width:1836;height:2" coordorigin="5102,4846" coordsize="1836,2">
              <v:shape style="position:absolute;left:5102;top:4846;width:1836;height:2" coordorigin="5102,4846" coordsize="1836,0" path="m5102,4846l6938,4846e" filled="f" stroked="t" strokeweight=".236003pt" strokecolor="#5B5B5B">
                <v:path arrowok="t"/>
              </v:shape>
            </v:group>
            <v:group style="position:absolute;left:7991;top:4399;width:2;height:481" coordorigin="7991,4399" coordsize="2,481">
              <v:shape style="position:absolute;left:7991;top:4399;width:2;height:481" coordorigin="7991,4399" coordsize="0,481" path="m7991,4880l7991,4399e" filled="f" stroked="t" strokeweight=".70801pt" strokecolor="#676767">
                <v:path arrowok="t"/>
              </v:shape>
            </v:group>
            <v:group style="position:absolute;left:11703;top:4175;width:2;height:1223" coordorigin="11703,4175" coordsize="2,1223">
              <v:shape style="position:absolute;left:11703;top:4175;width:2;height:1223" coordorigin="11703,4175" coordsize="0,1223" path="m11703,5399l11703,4175e" filled="f" stroked="t" strokeweight=".944013pt" strokecolor="#646464">
                <v:path arrowok="t"/>
              </v:shape>
            </v:group>
            <v:group style="position:absolute;left:5100;top:4404;width:19;height:2066" coordorigin="5100,4404" coordsize="19,2066">
              <v:shape style="position:absolute;left:5100;top:4404;width:19;height:2066" coordorigin="5100,4404" coordsize="19,2066" path="m5100,4404l5119,4404,5119,6470,5100,6470,5100,4404xe" filled="t" fillcolor="#545454" stroked="f">
                <v:path arrowok="t"/>
                <v:fill/>
              </v:shape>
            </v:group>
            <v:group style="position:absolute;left:6938;top:4846;width:793;height:2" coordorigin="6938,4846" coordsize="793,2">
              <v:shape style="position:absolute;left:6938;top:4846;width:793;height:2" coordorigin="6938,4846" coordsize="793,0" path="m6938,4846l7731,4846e" filled="f" stroked="t" strokeweight=".236003pt" strokecolor="#000000">
                <v:path arrowok="t"/>
              </v:shape>
            </v:group>
            <v:group style="position:absolute;left:7731;top:4846;width:255;height:2" coordorigin="7731,4846" coordsize="255,2">
              <v:shape style="position:absolute;left:7731;top:4846;width:255;height:2" coordorigin="7731,4846" coordsize="255,0" path="m7731,4846l7986,4846e" filled="f" stroked="t" strokeweight=".236003pt" strokecolor="#6B6B6B">
                <v:path arrowok="t"/>
              </v:shape>
            </v:group>
            <v:group style="position:absolute;left:7972;top:4846;width:401;height:2" coordorigin="7972,4846" coordsize="401,2">
              <v:shape style="position:absolute;left:7972;top:4846;width:401;height:2" coordorigin="7972,4846" coordsize="401,0" path="m7972,4846l8373,4846e" filled="f" stroked="t" strokeweight=".236003pt" strokecolor="#545454">
                <v:path arrowok="t"/>
              </v:shape>
            </v:group>
            <v:group style="position:absolute;left:8373;top:4846;width:3318;height:2" coordorigin="8373,4846" coordsize="3318,2">
              <v:shape style="position:absolute;left:8373;top:4846;width:3318;height:2" coordorigin="8373,4846" coordsize="3318,0" path="m8373,4846l11692,4846e" filled="f" stroked="t" strokeweight=".236003pt" strokecolor="#000000">
                <v:path arrowok="t"/>
              </v:shape>
            </v:group>
            <v:group style="position:absolute;left:5107;top:4404;width:9;height:2066" coordorigin="5107,4404" coordsize="9,2066">
              <v:shape style="position:absolute;left:5107;top:4404;width:9;height:2066" coordorigin="5107,4404" coordsize="9,2066" path="m5107,4404l5117,4404,5117,6470,5107,6470,5107,4404xe" filled="t" fillcolor="#4F4F4F" stroked="f">
                <v:path arrowok="t"/>
                <v:fill/>
              </v:shape>
            </v:group>
            <v:group style="position:absolute;left:5102;top:5132;width:2351;height:2" coordorigin="5102,5132" coordsize="2351,2">
              <v:shape style="position:absolute;left:5102;top:5132;width:2351;height:2" coordorigin="5102,5132" coordsize="2351,0" path="m5102,5132l7453,5132e" filled="f" stroked="t" strokeweight=".70801pt" strokecolor="#5B5B5B">
                <v:path arrowok="t"/>
              </v:shape>
            </v:group>
            <v:group style="position:absolute;left:6858;top:5130;width:4857;height:2" coordorigin="6858,5130" coordsize="4857,2">
              <v:shape style="position:absolute;left:6858;top:5130;width:4857;height:2" coordorigin="6858,5130" coordsize="4857,0" path="m6858,5130l11715,5130e" filled="f" stroked="t" strokeweight=".70801pt" strokecolor="#707070">
                <v:path arrowok="t"/>
              </v:shape>
            </v:group>
            <v:group style="position:absolute;left:548;top:5089;width:2;height:300" coordorigin="548,5089" coordsize="2,300">
              <v:shape style="position:absolute;left:548;top:5089;width:2;height:300" coordorigin="548,5089" coordsize="0,300" path="m548,5389l548,5089e" filled="f" stroked="t" strokeweight=".472006pt" strokecolor="#2F2F2F">
                <v:path arrowok="t"/>
              </v:shape>
            </v:group>
            <v:group style="position:absolute;left:5102;top:5370;width:2464;height:2" coordorigin="5102,5370" coordsize="2464,2">
              <v:shape style="position:absolute;left:5102;top:5370;width:2464;height:2" coordorigin="5102,5370" coordsize="2464,0" path="m5102,5370l7566,5370e" filled="f" stroked="t" strokeweight=".70801pt" strokecolor="#545454">
                <v:path arrowok="t"/>
              </v:shape>
            </v:group>
            <v:group style="position:absolute;left:7510;top:5370;width:250;height:2" coordorigin="7510,5370" coordsize="250,2">
              <v:shape style="position:absolute;left:7510;top:5370;width:250;height:2" coordorigin="7510,5370" coordsize="250,0" path="m7510,5370l7760,5370e" filled="f" stroked="t" strokeweight=".472006pt" strokecolor="#343434">
                <v:path arrowok="t"/>
              </v:shape>
            </v:group>
            <v:group style="position:absolute;left:7703;top:5368;width:4007;height:2" coordorigin="7703,5368" coordsize="4007,2">
              <v:shape style="position:absolute;left:7703;top:5368;width:4007;height:2" coordorigin="7703,5368" coordsize="4007,0" path="m7703,5368l11710,5368e" filled="f" stroked="t" strokeweight=".70801pt" strokecolor="#606060">
                <v:path arrowok="t"/>
              </v:shape>
            </v:group>
            <v:group style="position:absolute;left:2587;top:3904;width:2;height:12025" coordorigin="2587,3904" coordsize="2,12025">
              <v:shape style="position:absolute;left:2587;top:3904;width:2;height:12025" coordorigin="2587,3904" coordsize="0,12025" path="m2587,15929l2587,3904e" filled="f" stroked="t" strokeweight=".70801pt" strokecolor="#4F4F4F">
                <v:path arrowok="t"/>
              </v:shape>
            </v:group>
            <v:group style="position:absolute;left:2577;top:5589;width:1001;height:2" coordorigin="2577,5589" coordsize="1001,2">
              <v:shape style="position:absolute;left:2577;top:5589;width:1001;height:2" coordorigin="2577,5589" coordsize="1001,0" path="m2577,5589l3578,5589e" filled="f" stroked="t" strokeweight=".70801pt" strokecolor="#606060">
                <v:path arrowok="t"/>
              </v:shape>
            </v:group>
            <v:group style="position:absolute;left:3521;top:5589;width:222;height:2" coordorigin="3521,5589" coordsize="222,2">
              <v:shape style="position:absolute;left:3521;top:5589;width:222;height:2" coordorigin="3521,5589" coordsize="222,0" path="m3521,5589l3743,5589e" filled="f" stroked="t" strokeweight=".472006pt" strokecolor="#383838">
                <v:path arrowok="t"/>
              </v:shape>
            </v:group>
            <v:group style="position:absolute;left:3686;top:5589;width:3880;height:2" coordorigin="3686,5589" coordsize="3880,2">
              <v:shape style="position:absolute;left:3686;top:5589;width:3880;height:2" coordorigin="3686,5589" coordsize="3880,0" path="m3686,5589l7566,5589e" filled="f" stroked="t" strokeweight=".70801pt" strokecolor="#575757">
                <v:path arrowok="t"/>
              </v:shape>
            </v:group>
            <v:group style="position:absolute;left:7510;top:5589;width:250;height:2" coordorigin="7510,5589" coordsize="250,2">
              <v:shape style="position:absolute;left:7510;top:5589;width:250;height:2" coordorigin="7510,5589" coordsize="250,0" path="m7510,5589l7760,5589e" filled="f" stroked="t" strokeweight=".472006pt" strokecolor="#383838">
                <v:path arrowok="t"/>
              </v:shape>
            </v:group>
            <v:group style="position:absolute;left:7703;top:5587;width:4007;height:2" coordorigin="7703,5587" coordsize="4007,2">
              <v:shape style="position:absolute;left:7703;top:5587;width:4007;height:2" coordorigin="7703,5587" coordsize="4007,0" path="m7703,5587l11710,5587e" filled="f" stroked="t" strokeweight=".70801pt" strokecolor="#646464">
                <v:path arrowok="t"/>
              </v:shape>
            </v:group>
            <v:group style="position:absolute;left:11706;top:5327;width:2;height:305" coordorigin="11706,5327" coordsize="2,305">
              <v:shape style="position:absolute;left:11706;top:5327;width:2;height:305" coordorigin="11706,5327" coordsize="0,305" path="m11706,5632l11706,5327e" filled="f" stroked="t" strokeweight=".472006pt" strokecolor="#4B4B4B">
                <v:path arrowok="t"/>
              </v:shape>
            </v:group>
            <v:group style="position:absolute;left:538;top:5817;width:510;height:2" coordorigin="538,5817" coordsize="510,2">
              <v:shape style="position:absolute;left:538;top:5817;width:510;height:2" coordorigin="538,5817" coordsize="510,0" path="m538,5817l1048,5817e" filled="f" stroked="t" strokeweight=".944013pt" strokecolor="#676767">
                <v:path arrowok="t"/>
              </v:shape>
            </v:group>
            <v:group style="position:absolute;left:991;top:5817;width:363;height:2" coordorigin="991,5817" coordsize="363,2">
              <v:shape style="position:absolute;left:991;top:5817;width:363;height:2" coordorigin="991,5817" coordsize="363,0" path="m991,5817l1355,5817e" filled="f" stroked="t" strokeweight=".472006pt" strokecolor="#3F3F3F">
                <v:path arrowok="t"/>
              </v:shape>
            </v:group>
            <v:group style="position:absolute;left:1298;top:5817;width:6268;height:2" coordorigin="1298,5817" coordsize="6268,2">
              <v:shape style="position:absolute;left:1298;top:5817;width:6268;height:2" coordorigin="1298,5817" coordsize="6268,0" path="m1298,5817l7566,5817e" filled="f" stroked="t" strokeweight=".70801pt" strokecolor="#575757">
                <v:path arrowok="t"/>
              </v:shape>
            </v:group>
            <v:group style="position:absolute;left:7510;top:5817;width:250;height:2" coordorigin="7510,5817" coordsize="250,2">
              <v:shape style="position:absolute;left:7510;top:5817;width:250;height:2" coordorigin="7510,5817" coordsize="250,0" path="m7510,5817l7760,5817e" filled="f" stroked="t" strokeweight=".472006pt" strokecolor="#2F2F2F">
                <v:path arrowok="t"/>
              </v:shape>
            </v:group>
            <v:group style="position:absolute;left:7703;top:5815;width:4012;height:2" coordorigin="7703,5815" coordsize="4012,2">
              <v:shape style="position:absolute;left:7703;top:5815;width:4012;height:2" coordorigin="7703,5815" coordsize="4012,0" path="m7703,5815l11715,5815e" filled="f" stroked="t" strokeweight=".70801pt" strokecolor="#606060">
                <v:path arrowok="t"/>
              </v:shape>
            </v:group>
            <v:group style="position:absolute;left:11706;top:5560;width:2;height:538" coordorigin="11706,5560" coordsize="2,538">
              <v:shape style="position:absolute;left:11706;top:5560;width:2;height:538" coordorigin="11706,5560" coordsize="0,538" path="m11706,6098l11706,5560e" filled="f" stroked="t" strokeweight=".944013pt" strokecolor="#606060">
                <v:path arrowok="t"/>
              </v:shape>
            </v:group>
            <v:group style="position:absolute;left:7993;top:5808;width:2;height:305" coordorigin="7993,5808" coordsize="2,305">
              <v:shape style="position:absolute;left:7993;top:5808;width:2;height:305" coordorigin="7993,5808" coordsize="0,305" path="m7993,6113l7993,5808e" filled="f" stroked="t" strokeweight=".944013pt" strokecolor="#707070">
                <v:path arrowok="t"/>
              </v:shape>
            </v:group>
            <v:group style="position:absolute;left:2577;top:6241;width:1001;height:2" coordorigin="2577,6241" coordsize="1001,2">
              <v:shape style="position:absolute;left:2577;top:6241;width:1001;height:2" coordorigin="2577,6241" coordsize="1001,0" path="m2577,6241l3578,6241e" filled="f" stroked="t" strokeweight=".472006pt" strokecolor="#545454">
                <v:path arrowok="t"/>
              </v:shape>
            </v:group>
            <v:group style="position:absolute;left:3521;top:6241;width:548;height:2" coordorigin="3521,6241" coordsize="548,2">
              <v:shape style="position:absolute;left:3521;top:6241;width:548;height:2" coordorigin="3521,6241" coordsize="548,0" path="m3521,6241l4069,6241e" filled="f" stroked="t" strokeweight=".70801pt" strokecolor="#5B5B5B">
                <v:path arrowok="t"/>
              </v:shape>
            </v:group>
            <v:group style="position:absolute;left:4012;top:6241;width:203;height:2" coordorigin="4012,6241" coordsize="203,2">
              <v:shape style="position:absolute;left:4012;top:6241;width:203;height:2" coordorigin="4012,6241" coordsize="203,0" path="m4012,6241l4215,6241e" filled="f" stroked="t" strokeweight=".472006pt" strokecolor="#343434">
                <v:path arrowok="t"/>
              </v:shape>
            </v:group>
            <v:group style="position:absolute;left:4158;top:6241;width:618;height:2" coordorigin="4158,6241" coordsize="618,2">
              <v:shape style="position:absolute;left:4158;top:6241;width:618;height:2" coordorigin="4158,6241" coordsize="618,0" path="m4158,6241l4777,6241e" filled="f" stroked="t" strokeweight=".70801pt" strokecolor="#606060">
                <v:path arrowok="t"/>
              </v:shape>
            </v:group>
            <v:group style="position:absolute;left:4720;top:6241;width:425;height:2" coordorigin="4720,6241" coordsize="425,2">
              <v:shape style="position:absolute;left:4720;top:6241;width:425;height:2" coordorigin="4720,6241" coordsize="425,0" path="m4720,6241l5145,6241e" filled="f" stroked="t" strokeweight=".472006pt" strokecolor="#484848">
                <v:path arrowok="t"/>
              </v:shape>
            </v:group>
            <v:group style="position:absolute;left:7993;top:6041;width:2;height:424" coordorigin="7993,6041" coordsize="2,424">
              <v:shape style="position:absolute;left:7993;top:6041;width:2;height:424" coordorigin="7993,6041" coordsize="0,424" path="m7993,6465l7993,6041e" filled="f" stroked="t" strokeweight=".70801pt" strokecolor="#5B5B5B">
                <v:path arrowok="t"/>
              </v:shape>
            </v:group>
            <v:group style="position:absolute;left:5036;top:6239;width:4281;height:2" coordorigin="5036,6239" coordsize="4281,2">
              <v:shape style="position:absolute;left:5036;top:6239;width:4281;height:2" coordorigin="5036,6239" coordsize="4281,0" path="m5036,6239l9317,6239e" filled="f" stroked="t" strokeweight=".70801pt" strokecolor="#5B5B5B">
                <v:path arrowok="t"/>
              </v:shape>
            </v:group>
            <v:group style="position:absolute;left:9261;top:6236;width:184;height:2" coordorigin="9261,6236" coordsize="184,2">
              <v:shape style="position:absolute;left:9261;top:6236;width:184;height:2" coordorigin="9261,6236" coordsize="184,0" path="m9261,6236l9445,6236e" filled="f" stroked="t" strokeweight=".472006pt" strokecolor="#383838">
                <v:path arrowok="t"/>
              </v:shape>
            </v:group>
            <v:group style="position:absolute;left:9388;top:6236;width:2322;height:2" coordorigin="9388,6236" coordsize="2322,2">
              <v:shape style="position:absolute;left:9388;top:6236;width:2322;height:2" coordorigin="9388,6236" coordsize="2322,0" path="m9388,6236l11710,6236e" filled="f" stroked="t" strokeweight=".70801pt" strokecolor="#606060">
                <v:path arrowok="t"/>
              </v:shape>
            </v:group>
            <v:group style="position:absolute;left:11708;top:6041;width:2;height:438" coordorigin="11708,6041" coordsize="2,438">
              <v:shape style="position:absolute;left:11708;top:6041;width:2;height:438" coordorigin="11708,6041" coordsize="0,438" path="m11708,6479l11708,6041e" filled="f" stroked="t" strokeweight=".472006pt" strokecolor="#4B4B4B">
                <v:path arrowok="t"/>
              </v:shape>
            </v:group>
            <v:group style="position:absolute;left:2577;top:6455;width:4989;height:2" coordorigin="2577,6455" coordsize="4989,2">
              <v:shape style="position:absolute;left:2577;top:6455;width:4989;height:2" coordorigin="2577,6455" coordsize="4989,0" path="m2577,6455l7566,6455e" filled="f" stroked="t" strokeweight=".70801pt" strokecolor="#5B5B5B">
                <v:path arrowok="t"/>
              </v:shape>
            </v:group>
            <v:group style="position:absolute;left:7510;top:6455;width:250;height:2" coordorigin="7510,6455" coordsize="250,2">
              <v:shape style="position:absolute;left:7510;top:6455;width:250;height:2" coordorigin="7510,6455" coordsize="250,0" path="m7510,6455l7760,6455e" filled="f" stroked="t" strokeweight=".472006pt" strokecolor="#343434">
                <v:path arrowok="t"/>
              </v:shape>
            </v:group>
            <v:group style="position:absolute;left:7703;top:6453;width:4012;height:2" coordorigin="7703,6453" coordsize="4012,2">
              <v:shape style="position:absolute;left:7703;top:6453;width:4012;height:2" coordorigin="7703,6453" coordsize="4012,0" path="m7703,6453l11715,6453e" filled="f" stroked="t" strokeweight=".70801pt" strokecolor="#606060">
                <v:path arrowok="t"/>
              </v:shape>
            </v:group>
            <v:group style="position:absolute;left:538;top:6674;width:6013;height:2" coordorigin="538,6674" coordsize="6013,2">
              <v:shape style="position:absolute;left:538;top:6674;width:6013;height:2" coordorigin="538,6674" coordsize="6013,0" path="m538,6674l6551,6674e" filled="f" stroked="t" strokeweight=".70801pt" strokecolor="#5B5B5B">
                <v:path arrowok="t"/>
              </v:shape>
            </v:group>
            <v:group style="position:absolute;left:991;top:6674;width:363;height:2" coordorigin="991,6674" coordsize="363,2">
              <v:shape style="position:absolute;left:991;top:6674;width:363;height:2" coordorigin="991,6674" coordsize="363,0" path="m991,6674l1355,6674e" filled="f" stroked="t" strokeweight=".472006pt" strokecolor="#3F3F3F">
                <v:path arrowok="t"/>
              </v:shape>
            </v:group>
            <v:group style="position:absolute;left:6377;top:6672;width:590;height:2" coordorigin="6377,6672" coordsize="590,2">
              <v:shape style="position:absolute;left:6377;top:6672;width:590;height:2" coordorigin="6377,6672" coordsize="590,0" path="m6377,6672l6967,6672e" filled="f" stroked="t" strokeweight=".472006pt" strokecolor="#484848">
                <v:path arrowok="t"/>
              </v:shape>
            </v:group>
            <v:group style="position:absolute;left:7510;top:6674;width:250;height:2" coordorigin="7510,6674" coordsize="250,2">
              <v:shape style="position:absolute;left:7510;top:6674;width:250;height:2" coordorigin="7510,6674" coordsize="250,0" path="m7510,6674l7760,6674e" filled="f" stroked="t" strokeweight=".472006pt" strokecolor="#343434">
                <v:path arrowok="t"/>
              </v:shape>
            </v:group>
            <v:group style="position:absolute;left:6910;top:6672;width:4805;height:2" coordorigin="6910,6672" coordsize="4805,2">
              <v:shape style="position:absolute;left:6910;top:6672;width:4805;height:2" coordorigin="6910,6672" coordsize="4805,0" path="m6910,6672l11715,6672e" filled="f" stroked="t" strokeweight=".70801pt" strokecolor="#606060">
                <v:path arrowok="t"/>
              </v:shape>
            </v:group>
            <v:group style="position:absolute;left:11706;top:6379;width:2;height:1847" coordorigin="11706,6379" coordsize="2,1847">
              <v:shape style="position:absolute;left:11706;top:6379;width:2;height:1847" coordorigin="11706,6379" coordsize="0,1847" path="m11706,8226l11706,6379e" filled="f" stroked="t" strokeweight=".70801pt" strokecolor="#606060">
                <v:path arrowok="t"/>
              </v:shape>
            </v:group>
            <v:group style="position:absolute;left:538;top:7305;width:8779;height:2" coordorigin="538,7305" coordsize="8779,2">
              <v:shape style="position:absolute;left:538;top:7305;width:8779;height:2" coordorigin="538,7305" coordsize="8779,0" path="m538,7305l9317,7305e" filled="f" stroked="t" strokeweight=".70801pt" strokecolor="#5B5B5B">
                <v:path arrowok="t"/>
              </v:shape>
            </v:group>
            <v:group style="position:absolute;left:2589;top:3904;width:2;height:12025" coordorigin="2589,3904" coordsize="2,12025">
              <v:shape style="position:absolute;left:2589;top:3904;width:2;height:12025" coordorigin="2589,3904" coordsize="0,12025" path="m2589,15929l2589,3904e" filled="f" stroked="t" strokeweight=".70801pt" strokecolor="#545454">
                <v:path arrowok="t"/>
              </v:shape>
            </v:group>
            <v:group style="position:absolute;left:9261;top:7303;width:184;height:2" coordorigin="9261,7303" coordsize="184,2">
              <v:shape style="position:absolute;left:9261;top:7303;width:184;height:2" coordorigin="9261,7303" coordsize="184,0" path="m9261,7303l9445,7303e" filled="f" stroked="t" strokeweight=".472006pt" strokecolor="#3B3B3B">
                <v:path arrowok="t"/>
              </v:shape>
            </v:group>
            <v:group style="position:absolute;left:9388;top:7303;width:2332;height:2" coordorigin="9388,7303" coordsize="2332,2">
              <v:shape style="position:absolute;left:9388;top:7303;width:2332;height:2" coordorigin="9388,7303" coordsize="2332,0" path="m9388,7303l11720,7303e" filled="f" stroked="t" strokeweight=".70801pt" strokecolor="#606060">
                <v:path arrowok="t"/>
              </v:shape>
            </v:group>
            <v:group style="position:absolute;left:5107;top:7527;width:2898;height:2" coordorigin="5107,7527" coordsize="2898,2">
              <v:shape style="position:absolute;left:5107;top:7527;width:2898;height:2" coordorigin="5107,7527" coordsize="2898,0" path="m5107,7527l8005,7527e" filled="f" stroked="t" strokeweight=".70801pt" strokecolor="#606060">
                <v:path arrowok="t"/>
              </v:shape>
            </v:group>
            <v:group style="position:absolute;left:7949;top:7527;width:453;height:2" coordorigin="7949,7527" coordsize="453,2">
              <v:shape style="position:absolute;left:7949;top:7527;width:453;height:2" coordorigin="7949,7527" coordsize="453,0" path="m7949,7527l8402,7527e" filled="f" stroked="t" strokeweight=".472006pt" strokecolor="#4B4B4B">
                <v:path arrowok="t"/>
              </v:shape>
            </v:group>
            <v:group style="position:absolute;left:8307;top:7527;width:3408;height:2" coordorigin="8307,7527" coordsize="3408,2">
              <v:shape style="position:absolute;left:8307;top:7527;width:3408;height:2" coordorigin="8307,7527" coordsize="3408,0" path="m8307,7527l11715,7527e" filled="f" stroked="t" strokeweight=".70801pt" strokecolor="#606060">
                <v:path arrowok="t"/>
              </v:shape>
            </v:group>
            <v:group style="position:absolute;left:5107;top:7743;width:3465;height:2" coordorigin="5107,7743" coordsize="3465,2">
              <v:shape style="position:absolute;left:5107;top:7743;width:3465;height:2" coordorigin="5107,7743" coordsize="3465,0" path="m5107,7743l8572,7743e" filled="f" stroked="t" strokeweight=".70801pt" strokecolor="#5B5B5B">
                <v:path arrowok="t"/>
              </v:shape>
            </v:group>
            <v:group style="position:absolute;left:8345;top:7741;width:1100;height:2" coordorigin="8345,7741" coordsize="1100,2">
              <v:shape style="position:absolute;left:8345;top:7741;width:1100;height:2" coordorigin="8345,7741" coordsize="1100,0" path="m8345,7741l9445,7741e" filled="f" stroked="t" strokeweight=".472006pt" strokecolor="#545454">
                <v:path arrowok="t"/>
              </v:shape>
            </v:group>
            <v:group style="position:absolute;left:9388;top:7741;width:2327;height:2" coordorigin="9388,7741" coordsize="2327,2">
              <v:shape style="position:absolute;left:9388;top:7741;width:2327;height:2" coordorigin="9388,7741" coordsize="2327,0" path="m9388,7741l11715,7741e" filled="f" stroked="t" strokeweight=".70801pt" strokecolor="#606060">
                <v:path arrowok="t"/>
              </v:shape>
            </v:group>
            <v:group style="position:absolute;left:538;top:7960;width:548;height:2" coordorigin="538,7960" coordsize="548,2">
              <v:shape style="position:absolute;left:538;top:7960;width:548;height:2" coordorigin="538,7960" coordsize="548,0" path="m538,7960l1086,7960e" filled="f" stroked="t" strokeweight=".944013pt" strokecolor="#676767">
                <v:path arrowok="t"/>
              </v:shape>
            </v:group>
            <v:group style="position:absolute;left:991;top:7960;width:363;height:2" coordorigin="991,7960" coordsize="363,2">
              <v:shape style="position:absolute;left:991;top:7960;width:363;height:2" coordorigin="991,7960" coordsize="363,0" path="m991,7960l1355,7960e" filled="f" stroked="t" strokeweight=".472006pt" strokecolor="#4F4F4F">
                <v:path arrowok="t"/>
              </v:shape>
            </v:group>
            <v:group style="position:absolute;left:1298;top:7962;width:6282;height:2" coordorigin="1298,7962" coordsize="6282,2">
              <v:shape style="position:absolute;left:1298;top:7962;width:6282;height:2" coordorigin="1298,7962" coordsize="6282,0" path="m1298,7962l7580,7962e" filled="f" stroked="t" strokeweight=".70801pt" strokecolor="#5B5B5B">
                <v:path arrowok="t"/>
              </v:shape>
            </v:group>
            <v:group style="position:absolute;left:5114;top:7298;width:2;height:676" coordorigin="5114,7298" coordsize="2,676">
              <v:shape style="position:absolute;left:5114;top:7298;width:2;height:676" coordorigin="5114,7298" coordsize="0,676" path="m5114,7974l5114,7298e" filled="f" stroked="t" strokeweight=".944013pt" strokecolor="#575757">
                <v:path arrowok="t"/>
              </v:shape>
            </v:group>
            <v:group style="position:absolute;left:7510;top:7960;width:250;height:2" coordorigin="7510,7960" coordsize="250,2">
              <v:shape style="position:absolute;left:7510;top:7960;width:250;height:2" coordorigin="7510,7960" coordsize="250,0" path="m7510,7960l7760,7960e" filled="f" stroked="t" strokeweight=".472006pt" strokecolor="#383838">
                <v:path arrowok="t"/>
              </v:shape>
            </v:group>
            <v:group style="position:absolute;left:7703;top:7960;width:1614;height:2" coordorigin="7703,7960" coordsize="1614,2">
              <v:shape style="position:absolute;left:7703;top:7960;width:1614;height:2" coordorigin="7703,7960" coordsize="1614,0" path="m7703,7960l9317,7960e" filled="f" stroked="t" strokeweight=".70801pt" strokecolor="#575757">
                <v:path arrowok="t"/>
              </v:shape>
            </v:group>
            <v:group style="position:absolute;left:9261;top:7960;width:184;height:2" coordorigin="9261,7960" coordsize="184,2">
              <v:shape style="position:absolute;left:9261;top:7960;width:184;height:2" coordorigin="9261,7960" coordsize="184,0" path="m9261,7960l9445,7960e" filled="f" stroked="t" strokeweight=".472006pt" strokecolor="#4B4B4B">
                <v:path arrowok="t"/>
              </v:shape>
            </v:group>
            <v:group style="position:absolute;left:9388;top:7960;width:2327;height:2" coordorigin="9388,7960" coordsize="2327,2">
              <v:shape style="position:absolute;left:9388;top:7960;width:2327;height:2" coordorigin="9388,7960" coordsize="2327,0" path="m9388,7960l11715,7960e" filled="f" stroked="t" strokeweight=".70801pt" strokecolor="#676767">
                <v:path arrowok="t"/>
              </v:shape>
            </v:group>
            <v:group style="position:absolute;left:543;top:8574;width:835;height:2" coordorigin="543,8574" coordsize="835,2">
              <v:shape style="position:absolute;left:543;top:8574;width:835;height:2" coordorigin="543,8574" coordsize="835,0" path="m543,8574l1378,8574e" filled="f" stroked="t" strokeweight=".70801pt" strokecolor="#646464">
                <v:path arrowok="t"/>
              </v:shape>
            </v:group>
            <v:group style="position:absolute;left:545;top:6213;width:2;height:4313" coordorigin="545,6213" coordsize="2,4313">
              <v:shape style="position:absolute;left:545;top:6213;width:2;height:4313" coordorigin="545,6213" coordsize="0,4313" path="m545,10526l545,6213e" filled="f" stroked="t" strokeweight=".70801pt" strokecolor="#575757">
                <v:path arrowok="t"/>
              </v:shape>
            </v:group>
            <v:group style="position:absolute;left:1298;top:8574;width:491;height:2" coordorigin="1298,8574" coordsize="491,2">
              <v:shape style="position:absolute;left:1298;top:8574;width:491;height:2" coordorigin="1298,8574" coordsize="491,0" path="m1298,8574l1789,8574e" filled="f" stroked="t" strokeweight=".472006pt" strokecolor="#4F4F4F">
                <v:path arrowok="t"/>
              </v:shape>
            </v:group>
            <v:group style="position:absolute;left:1732;top:8574;width:1397;height:2" coordorigin="1732,8574" coordsize="1397,2">
              <v:shape style="position:absolute;left:1732;top:8574;width:1397;height:2" coordorigin="1732,8574" coordsize="1397,0" path="m1732,8574l3129,8574e" filled="f" stroked="t" strokeweight=".70801pt" strokecolor="#5B5B5B">
                <v:path arrowok="t"/>
              </v:shape>
            </v:group>
            <v:group style="position:absolute;left:3073;top:8574;width:297;height:2" coordorigin="3073,8574" coordsize="297,2">
              <v:shape style="position:absolute;left:3073;top:8574;width:297;height:2" coordorigin="3073,8574" coordsize="297,0" path="m3073,8574l3370,8574e" filled="f" stroked="t" strokeweight=".472006pt" strokecolor="#3B3B3B">
                <v:path arrowok="t"/>
              </v:shape>
            </v:group>
            <v:group style="position:absolute;left:3313;top:8572;width:6004;height:2" coordorigin="3313,8572" coordsize="6004,2">
              <v:shape style="position:absolute;left:3313;top:8572;width:6004;height:2" coordorigin="3313,8572" coordsize="6004,0" path="m3313,8572l9317,8572e" filled="f" stroked="t" strokeweight=".70801pt" strokecolor="#5B5B5B">
                <v:path arrowok="t"/>
              </v:shape>
            </v:group>
            <v:group style="position:absolute;left:9261;top:8569;width:184;height:2" coordorigin="9261,8569" coordsize="184,2">
              <v:shape style="position:absolute;left:9261;top:8569;width:184;height:2" coordorigin="9261,8569" coordsize="184,0" path="m9261,8569l9445,8569e" filled="f" stroked="t" strokeweight=".472006pt" strokecolor="#484848">
                <v:path arrowok="t"/>
              </v:shape>
            </v:group>
            <v:group style="position:absolute;left:9388;top:8569;width:2332;height:2" coordorigin="9388,8569" coordsize="2332,2">
              <v:shape style="position:absolute;left:9388;top:8569;width:2332;height:2" coordorigin="9388,8569" coordsize="2332,0" path="m9388,8569l11720,8569e" filled="f" stroked="t" strokeweight=".70801pt" strokecolor="#646464">
                <v:path arrowok="t"/>
              </v:shape>
            </v:group>
            <v:group style="position:absolute;left:11710;top:8169;width:2;height:428" coordorigin="11710,8169" coordsize="2,428">
              <v:shape style="position:absolute;left:11710;top:8169;width:2;height:428" coordorigin="11710,8169" coordsize="0,428" path="m11710,8598l11710,8169e" filled="f" stroked="t" strokeweight=".472006pt" strokecolor="#4B4B4B">
                <v:path arrowok="t"/>
              </v:shape>
            </v:group>
            <v:group style="position:absolute;left:11708;top:8526;width:2;height:1314" coordorigin="11708,8526" coordsize="2,1314">
              <v:shape style="position:absolute;left:11708;top:8526;width:2;height:1314" coordorigin="11708,8526" coordsize="0,1314" path="m11708,9840l11708,8526e" filled="f" stroked="t" strokeweight=".70801pt" strokecolor="#606060">
                <v:path arrowok="t"/>
              </v:shape>
            </v:group>
            <v:group style="position:absolute;left:2582;top:8241;width:2;height:805" coordorigin="2582,8241" coordsize="2,805">
              <v:shape style="position:absolute;left:2582;top:8241;width:2;height:805" coordorigin="2582,8241" coordsize="0,805" path="m2582,9045l2582,8241e" filled="f" stroked="t" strokeweight=".70801pt" strokecolor="#4F4F4F">
                <v:path arrowok="t"/>
              </v:shape>
            </v:group>
            <v:group style="position:absolute;left:538;top:9455;width:11177;height:2" coordorigin="538,9455" coordsize="11177,2">
              <v:shape style="position:absolute;left:538;top:9455;width:11177;height:2" coordorigin="538,9455" coordsize="11177,0" path="m538,9455l11715,9455e" filled="f" stroked="t" strokeweight=".70801pt" strokecolor="#606060">
                <v:path arrowok="t"/>
              </v:shape>
            </v:group>
            <v:group style="position:absolute;left:4012;top:9793;width:203;height:2" coordorigin="4012,9793" coordsize="203,2">
              <v:shape style="position:absolute;left:4012;top:9793;width:203;height:2" coordorigin="4012,9793" coordsize="203,0" path="m4012,9793l4215,9793e" filled="f" stroked="t" strokeweight=".472006pt" strokecolor="#3F3F3F">
                <v:path arrowok="t"/>
              </v:shape>
            </v:group>
            <v:group style="position:absolute;left:4720;top:9793;width:415;height:2" coordorigin="4720,9793" coordsize="415,2">
              <v:shape style="position:absolute;left:4720;top:9793;width:415;height:2" coordorigin="4720,9793" coordsize="415,0" path="m4720,9793l5135,9793e" filled="f" stroked="t" strokeweight=".472006pt" strokecolor="#444444">
                <v:path arrowok="t"/>
              </v:shape>
            </v:group>
            <v:group style="position:absolute;left:538;top:9790;width:11177;height:2" coordorigin="538,9790" coordsize="11177,2">
              <v:shape style="position:absolute;left:538;top:9790;width:11177;height:2" coordorigin="538,9790" coordsize="11177,0" path="m538,9790l11715,9790e" filled="f" stroked="t" strokeweight=".70801pt" strokecolor="#606060">
                <v:path arrowok="t"/>
              </v:shape>
            </v:group>
            <v:group style="position:absolute;left:533;top:10031;width:2596;height:2" coordorigin="533,10031" coordsize="2596,2">
              <v:shape style="position:absolute;left:533;top:10031;width:2596;height:2" coordorigin="533,10031" coordsize="2596,0" path="m533,10031l3129,10031e" filled="f" stroked="t" strokeweight=".70801pt" strokecolor="#5B5B5B">
                <v:path arrowok="t"/>
              </v:shape>
            </v:group>
            <v:group style="position:absolute;left:3073;top:10031;width:189;height:2" coordorigin="3073,10031" coordsize="189,2">
              <v:shape style="position:absolute;left:3073;top:10031;width:189;height:2" coordorigin="3073,10031" coordsize="189,0" path="m3073,10031l3262,10031e" filled="f" stroked="t" strokeweight=".472006pt" strokecolor="#383838">
                <v:path arrowok="t"/>
              </v:shape>
            </v:group>
            <v:group style="position:absolute;left:3205;top:10028;width:6112;height:2" coordorigin="3205,10028" coordsize="6112,2">
              <v:shape style="position:absolute;left:3205;top:10028;width:6112;height:2" coordorigin="3205,10028" coordsize="6112,0" path="m3205,10028l9317,10028e" filled="f" stroked="t" strokeweight=".70801pt" strokecolor="#606060">
                <v:path arrowok="t"/>
              </v:shape>
            </v:group>
            <v:group style="position:absolute;left:9261;top:10026;width:184;height:2" coordorigin="9261,10026" coordsize="184,2">
              <v:shape style="position:absolute;left:9261;top:10026;width:184;height:2" coordorigin="9261,10026" coordsize="184,0" path="m9261,10026l9445,10026e" filled="f" stroked="t" strokeweight=".472006pt" strokecolor="#4F4F4F">
                <v:path arrowok="t"/>
              </v:shape>
            </v:group>
            <v:group style="position:absolute;left:9388;top:10026;width:2327;height:2" coordorigin="9388,10026" coordsize="2327,2">
              <v:shape style="position:absolute;left:9388;top:10026;width:2327;height:2" coordorigin="9388,10026" coordsize="2327,0" path="m9388,10026l11715,10026e" filled="f" stroked="t" strokeweight=".70801pt" strokecolor="#676767">
                <v:path arrowok="t"/>
              </v:shape>
            </v:group>
            <v:group style="position:absolute;left:11710;top:9769;width:2;height:286" coordorigin="11710,9769" coordsize="2,286">
              <v:shape style="position:absolute;left:11710;top:9769;width:2;height:286" coordorigin="11710,9769" coordsize="0,286" path="m11710,10054l11710,9769e" filled="f" stroked="t" strokeweight=".472006pt" strokecolor="#484848">
                <v:path arrowok="t"/>
              </v:shape>
            </v:group>
            <v:group style="position:absolute;left:11708;top:9983;width:2;height:2038" coordorigin="11708,9983" coordsize="2,2038">
              <v:shape style="position:absolute;left:11708;top:9983;width:2;height:2038" coordorigin="11708,9983" coordsize="0,2038" path="m11708,12021l11708,9983e" filled="f" stroked="t" strokeweight=".472006pt" strokecolor="#606060">
                <v:path arrowok="t"/>
              </v:shape>
            </v:group>
            <v:group style="position:absolute;left:533;top:10454;width:1227;height:2" coordorigin="533,10454" coordsize="1227,2">
              <v:shape style="position:absolute;left:533;top:10454;width:1227;height:2" coordorigin="533,10454" coordsize="1227,0" path="m533,10454l1761,10454e" filled="f" stroked="t" strokeweight=".236003pt" strokecolor="#343434">
                <v:path arrowok="t"/>
              </v:shape>
            </v:group>
            <v:group style="position:absolute;left:1761;top:10454;width:817;height:2" coordorigin="1761,10454" coordsize="817,2">
              <v:shape style="position:absolute;left:1761;top:10454;width:817;height:2" coordorigin="1761,10454" coordsize="817,0" path="m1761,10454l2577,10454e" filled="f" stroked="t" strokeweight=".236003pt" strokecolor="#484848">
                <v:path arrowok="t"/>
              </v:shape>
            </v:group>
            <v:group style="position:absolute;left:2563;top:10454;width:538;height:2" coordorigin="2563,10454" coordsize="538,2">
              <v:shape style="position:absolute;left:2563;top:10454;width:538;height:2" coordorigin="2563,10454" coordsize="538,0" path="m2563,10454l3101,10454e" filled="f" stroked="t" strokeweight=".236003pt" strokecolor="#2B2B2B">
                <v:path arrowok="t"/>
              </v:shape>
            </v:group>
            <v:group style="position:absolute;left:3101;top:10454;width:8586;height:2" coordorigin="3101,10454" coordsize="8586,2">
              <v:shape style="position:absolute;left:3101;top:10454;width:8586;height:2" coordorigin="3101,10454" coordsize="8586,0" path="m3101,10454l11687,10454e" filled="f" stroked="t" strokeweight=".236003pt" strokecolor="#000000">
                <v:path arrowok="t"/>
              </v:shape>
            </v:group>
            <v:group style="position:absolute;left:543;top:6213;width:2;height:4313" coordorigin="543,6213" coordsize="2,4313">
              <v:shape style="position:absolute;left:543;top:6213;width:2;height:4313" coordorigin="543,6213" coordsize="0,4313" path="m543,10526l543,6213e" filled="f" stroked="t" strokeweight=".70801pt" strokecolor="#4F4F4F">
                <v:path arrowok="t"/>
              </v:shape>
            </v:group>
            <v:group style="position:absolute;left:7510;top:10721;width:250;height:2" coordorigin="7510,10721" coordsize="250,2">
              <v:shape style="position:absolute;left:7510;top:10721;width:250;height:2" coordorigin="7510,10721" coordsize="250,0" path="m7510,10721l7760,10721e" filled="f" stroked="t" strokeweight=".472006pt" strokecolor="#343434">
                <v:path arrowok="t"/>
              </v:shape>
            </v:group>
            <v:group style="position:absolute;left:873;top:10719;width:10842;height:2" coordorigin="873,10719" coordsize="10842,2">
              <v:shape style="position:absolute;left:873;top:10719;width:10842;height:2" coordorigin="873,10719" coordsize="10842,0" path="m873,10719l11715,10719e" filled="f" stroked="t" strokeweight=".70801pt" strokecolor="#606060">
                <v:path arrowok="t"/>
              </v:shape>
            </v:group>
            <v:group style="position:absolute;left:533;top:10961;width:7042;height:2" coordorigin="533,10961" coordsize="7042,2">
              <v:shape style="position:absolute;left:533;top:10961;width:7042;height:2" coordorigin="533,10961" coordsize="7042,0" path="m533,10961l7576,10961e" filled="f" stroked="t" strokeweight=".70801pt" strokecolor="#606060">
                <v:path arrowok="t"/>
              </v:shape>
            </v:group>
            <v:group style="position:absolute;left:548;top:10783;width:2;height:5141" coordorigin="548,10783" coordsize="2,5141">
              <v:shape style="position:absolute;left:548;top:10783;width:2;height:5141" coordorigin="548,10783" coordsize="0,5141" path="m548,15924l548,10783e" filled="f" stroked="t" strokeweight=".70801pt" strokecolor="#545454">
                <v:path arrowok="t"/>
              </v:shape>
            </v:group>
            <v:group style="position:absolute;left:1338;top:10716;width:2;height:5218" coordorigin="1338,10716" coordsize="2,5218">
              <v:shape style="position:absolute;left:1338;top:10716;width:2;height:5218" coordorigin="1338,10716" coordsize="0,5218" path="m1338,15934l1338,10716e" filled="f" stroked="t" strokeweight=".70801pt" strokecolor="#575757">
                <v:path arrowok="t"/>
              </v:shape>
            </v:group>
            <v:group style="position:absolute;left:1761;top:10702;width:2;height:690" coordorigin="1761,10702" coordsize="2,690">
              <v:shape style="position:absolute;left:1761;top:10702;width:2;height:690" coordorigin="1761,10702" coordsize="0,690" path="m1761,11392l1761,10702e" filled="f" stroked="t" strokeweight=".236003pt" strokecolor="#7C7C7C">
                <v:path arrowok="t"/>
              </v:shape>
            </v:group>
            <v:group style="position:absolute;left:7545;top:10716;width:2;height:271" coordorigin="7545,10716" coordsize="2,271">
              <v:shape style="position:absolute;left:7545;top:10716;width:2;height:271" coordorigin="7545,10716" coordsize="0,271" path="m7545,10988l7545,10716e" filled="f" stroked="t" strokeweight=".70801pt" strokecolor="#484848">
                <v:path arrowok="t"/>
              </v:shape>
            </v:group>
            <v:group style="position:absolute;left:7505;top:10959;width:255;height:2" coordorigin="7505,10959" coordsize="255,2">
              <v:shape style="position:absolute;left:7505;top:10959;width:255;height:2" coordorigin="7505,10959" coordsize="255,0" path="m7505,10959l7760,10959e" filled="f" stroked="t" strokeweight=".472006pt" strokecolor="#2F2F2F">
                <v:path arrowok="t"/>
              </v:shape>
            </v:group>
            <v:group style="position:absolute;left:7703;top:10957;width:4012;height:2" coordorigin="7703,10957" coordsize="4012,2">
              <v:shape style="position:absolute;left:7703;top:10957;width:4012;height:2" coordorigin="7703,10957" coordsize="4012,0" path="m7703,10957l11715,10957e" filled="f" stroked="t" strokeweight=".70801pt" strokecolor="#646464">
                <v:path arrowok="t"/>
              </v:shape>
            </v:group>
            <v:group style="position:absolute;left:7547;top:10916;width:2;height:528" coordorigin="7547,10916" coordsize="2,528">
              <v:shape style="position:absolute;left:7547;top:10916;width:2;height:528" coordorigin="7547,10916" coordsize="0,528" path="m7547,11445l7547,10916e" filled="f" stroked="t" strokeweight=".944013pt" strokecolor="#5B5B5B">
                <v:path arrowok="t"/>
              </v:shape>
            </v:group>
            <v:group style="position:absolute;left:1336;top:11364;width:2;height:286" coordorigin="1336,11364" coordsize="2,286">
              <v:shape style="position:absolute;left:1336;top:11364;width:2;height:286" coordorigin="1336,11364" coordsize="0,286" path="m1336,11649l1336,11364e" filled="f" stroked="t" strokeweight=".472006pt" strokecolor="#343434">
                <v:path arrowok="t"/>
              </v:shape>
            </v:group>
            <v:group style="position:absolute;left:1761;top:11392;width:2;height:1457" coordorigin="1761,11392" coordsize="2,1457">
              <v:shape style="position:absolute;left:1761;top:11392;width:2;height:1457" coordorigin="1761,11392" coordsize="0,1457" path="m1761,12849l1761,11392e" filled="f" stroked="t" strokeweight=".236003pt" strokecolor="#000000">
                <v:path arrowok="t"/>
              </v:shape>
            </v:group>
            <v:group style="position:absolute;left:7547;top:11364;width:2;height:286" coordorigin="7547,11364" coordsize="2,286">
              <v:shape style="position:absolute;left:7547;top:11364;width:2;height:286" coordorigin="7547,11364" coordsize="0,286" path="m7547,11649l7547,11364e" filled="f" stroked="t" strokeweight=".472006pt" strokecolor="#3B3B3B">
                <v:path arrowok="t"/>
              </v:shape>
            </v:group>
            <v:group style="position:absolute;left:7550;top:11592;width:2;height:1904" coordorigin="7550,11592" coordsize="2,1904">
              <v:shape style="position:absolute;left:7550;top:11592;width:2;height:1904" coordorigin="7550,11592" coordsize="0,1904" path="m7550,13496l7550,11592e" filled="f" stroked="t" strokeweight=".70801pt" strokecolor="#575757">
                <v:path arrowok="t"/>
              </v:shape>
            </v:group>
            <v:group style="position:absolute;left:548;top:11787;width:2;height:138" coordorigin="548,11787" coordsize="2,138">
              <v:shape style="position:absolute;left:548;top:11787;width:2;height:138" coordorigin="548,11787" coordsize="0,138" path="m548,11925l548,11787e" filled="f" stroked="t" strokeweight=".472006pt" strokecolor="#2B2B2B">
                <v:path arrowok="t"/>
              </v:shape>
            </v:group>
            <v:group style="position:absolute;left:548;top:11868;width:2;height:152" coordorigin="548,11868" coordsize="2,152">
              <v:shape style="position:absolute;left:548;top:11868;width:2;height:152" coordorigin="548,11868" coordsize="0,152" path="m548,12021l548,11868e" filled="f" stroked="t" strokeweight=".472006pt" strokecolor="#444444">
                <v:path arrowok="t"/>
              </v:shape>
            </v:group>
            <v:group style="position:absolute;left:4066;top:11921;width:2;height:100" coordorigin="4066,11921" coordsize="2,100">
              <v:shape style="position:absolute;left:4066;top:11921;width:2;height:100" coordorigin="4066,11921" coordsize="0,100" path="m4066,12021l4066,11921e" filled="f" stroked="t" strokeweight=".70801pt" strokecolor="#4F5497">
                <v:path arrowok="t"/>
              </v:shape>
            </v:group>
            <v:group style="position:absolute;left:1336;top:11963;width:2;height:338" coordorigin="1336,11963" coordsize="2,338">
              <v:shape style="position:absolute;left:1336;top:11963;width:2;height:338" coordorigin="1336,11963" coordsize="0,338" path="m1336,12301l1336,11963e" filled="f" stroked="t" strokeweight=".472006pt" strokecolor="#383838">
                <v:path arrowok="t"/>
              </v:shape>
            </v:group>
            <v:group style="position:absolute;left:2582;top:11963;width:2;height:338" coordorigin="2582,11963" coordsize="2,338">
              <v:shape style="position:absolute;left:2582;top:11963;width:2;height:338" coordorigin="2582,11963" coordsize="0,338" path="m2582,12301l2582,11963e" filled="f" stroked="t" strokeweight=".472006pt" strokecolor="#343434">
                <v:path arrowok="t"/>
              </v:shape>
            </v:group>
            <v:group style="position:absolute;left:11710;top:11963;width:2;height:338" coordorigin="11710,11963" coordsize="2,338">
              <v:shape style="position:absolute;left:11710;top:11963;width:2;height:338" coordorigin="11710,11963" coordsize="0,338" path="m11710,12301l11710,11963e" filled="f" stroked="t" strokeweight=".236003pt" strokecolor="#4B4B4B">
                <v:path arrowok="t"/>
              </v:shape>
            </v:group>
            <v:group style="position:absolute;left:11710;top:12244;width:2;height:3670" coordorigin="11710,12244" coordsize="2,3670">
              <v:shape style="position:absolute;left:11710;top:12244;width:2;height:3670" coordorigin="11710,12244" coordsize="0,3670" path="m11710,15915l11710,12244e" filled="f" stroked="t" strokeweight=".236003pt" strokecolor="#606060">
                <v:path arrowok="t"/>
              </v:shape>
            </v:group>
            <v:group style="position:absolute;left:548;top:12406;width:2;height:138" coordorigin="548,12406" coordsize="2,138">
              <v:shape style="position:absolute;left:548;top:12406;width:2;height:138" coordorigin="548,12406" coordsize="0,138" path="m548,12544l548,12406e" filled="f" stroked="t" strokeweight=".472006pt" strokecolor="#3F3F3F">
                <v:path arrowok="t"/>
              </v:shape>
            </v:group>
            <v:group style="position:absolute;left:548;top:12487;width:2;height:224" coordorigin="548,12487" coordsize="2,224">
              <v:shape style="position:absolute;left:548;top:12487;width:2;height:224" coordorigin="548,12487" coordsize="0,224" path="m548,12711l548,12487e" filled="f" stroked="t" strokeweight=".472006pt" strokecolor="#2B2B2B">
                <v:path arrowok="t"/>
              </v:shape>
            </v:group>
            <v:group style="position:absolute;left:9388;top:12682;width:1647;height:2" coordorigin="9388,12682" coordsize="1647,2">
              <v:shape style="position:absolute;left:9388;top:12682;width:1647;height:2" coordorigin="9388,12682" coordsize="1647,0" path="m9388,12682l11036,12682e" filled="f" stroked="t" strokeweight="2.124029pt" strokecolor="#4B577C">
                <v:path arrowok="t"/>
              </v:shape>
            </v:group>
            <v:group style="position:absolute;left:8373;top:12849;width:916;height:2" coordorigin="8373,12849" coordsize="916,2">
              <v:shape style="position:absolute;left:8373;top:12849;width:916;height:2" coordorigin="8373,12849" coordsize="916,0" path="m8373,12849l9289,12849e" filled="f" stroked="t" strokeweight=".236003pt" strokecolor="#2F3FAF">
                <v:path arrowok="t"/>
              </v:shape>
            </v:group>
            <v:group style="position:absolute;left:9417;top:12597;width:2;height:267" coordorigin="9417,12597" coordsize="2,267">
              <v:shape style="position:absolute;left:9417;top:12597;width:2;height:267" coordorigin="9417,12597" coordsize="0,267" path="m9417,12863l9417,12597e" filled="f" stroked="t" strokeweight="2.124029pt" strokecolor="#3F4B87">
                <v:path arrowok="t"/>
              </v:shape>
            </v:group>
            <v:group style="position:absolute;left:11713;top:12635;width:2;height:243" coordorigin="11713,12635" coordsize="2,243">
              <v:shape style="position:absolute;left:11713;top:12635;width:2;height:243" coordorigin="11713,12635" coordsize="0,243" path="m11713,12877l11713,12635e" filled="f" stroked="t" strokeweight=".472006pt" strokecolor="#3B3B3B">
                <v:path arrowok="t"/>
              </v:shape>
            </v:group>
            <v:group style="position:absolute;left:538;top:13025;width:2049;height:2" coordorigin="538,13025" coordsize="2049,2">
              <v:shape style="position:absolute;left:538;top:13025;width:2049;height:2" coordorigin="538,13025" coordsize="2049,0" path="m538,13025l2587,13025e" filled="f" stroked="t" strokeweight=".70801pt" strokecolor="#646464">
                <v:path arrowok="t"/>
              </v:shape>
            </v:group>
            <v:group style="position:absolute;left:1336;top:10716;width:2;height:4984" coordorigin="1336,10716" coordsize="2,4984">
              <v:shape style="position:absolute;left:1336;top:10716;width:2;height:4984" coordorigin="1336,10716" coordsize="0,4984" path="m1336,15701l1336,10716e" filled="f" stroked="t" strokeweight=".472006pt" strokecolor="#545454">
                <v:path arrowok="t"/>
              </v:shape>
            </v:group>
            <v:group style="position:absolute;left:1761;top:12849;width:2;height:195" coordorigin="1761,12849" coordsize="2,195">
              <v:shape style="position:absolute;left:1761;top:12849;width:2;height:195" coordorigin="1761,12849" coordsize="0,195" path="m1761,13044l1761,12849e" filled="f" stroked="t" strokeweight=".236003pt" strokecolor="#747474">
                <v:path arrowok="t"/>
              </v:shape>
            </v:group>
            <v:group style="position:absolute;left:2582;top:12820;width:2;height:252" coordorigin="2582,12820" coordsize="2,252">
              <v:shape style="position:absolute;left:2582;top:12820;width:2;height:252" coordorigin="2582,12820" coordsize="0,252" path="m2582,13073l2582,12820e" filled="f" stroked="t" strokeweight=".472006pt" strokecolor="#343434">
                <v:path arrowok="t"/>
              </v:shape>
            </v:group>
            <v:group style="position:absolute;left:1761;top:13030;width:2;height:176" coordorigin="1761,13030" coordsize="2,176">
              <v:shape style="position:absolute;left:1761;top:13030;width:2;height:176" coordorigin="1761,13030" coordsize="0,176" path="m1761,13206l1761,13030e" filled="f" stroked="t" strokeweight=".236003pt" strokecolor="#878787">
                <v:path arrowok="t"/>
              </v:shape>
            </v:group>
            <v:group style="position:absolute;left:548;top:13177;width:2;height:305" coordorigin="548,13177" coordsize="2,305">
              <v:shape style="position:absolute;left:548;top:13177;width:2;height:305" coordorigin="548,13177" coordsize="0,305" path="m548,13482l548,13177e" filled="f" stroked="t" strokeweight=".472006pt" strokecolor="#343434">
                <v:path arrowok="t"/>
              </v:shape>
            </v:group>
            <v:group style="position:absolute;left:1761;top:13206;width:2;height:1638" coordorigin="1761,13206" coordsize="2,1638">
              <v:shape style="position:absolute;left:1761;top:13206;width:2;height:1638" coordorigin="1761,13206" coordsize="0,1638" path="m1761,14844l1761,13206e" filled="f" stroked="t" strokeweight=".236003pt" strokecolor="#000000">
                <v:path arrowok="t"/>
              </v:shape>
            </v:group>
            <v:group style="position:absolute;left:2587;top:13425;width:2;height:167" coordorigin="2587,13425" coordsize="2,167">
              <v:shape style="position:absolute;left:2587;top:13425;width:2;height:167" coordorigin="2587,13425" coordsize="0,167" path="m2587,13592l2587,13425e" filled="f" stroked="t" strokeweight=".472006pt" strokecolor="#2B2B2B">
                <v:path arrowok="t"/>
              </v:shape>
            </v:group>
            <v:group style="position:absolute;left:7547;top:13425;width:2;height:167" coordorigin="7547,13425" coordsize="2,167">
              <v:shape style="position:absolute;left:7547;top:13425;width:2;height:167" coordorigin="7547,13425" coordsize="0,167" path="m7547,13592l7547,13425e" filled="f" stroked="t" strokeweight=".70801pt" strokecolor="#444444">
                <v:path arrowok="t"/>
              </v:shape>
            </v:group>
            <v:group style="position:absolute;left:11713;top:13425;width:2;height:167" coordorigin="11713,13425" coordsize="2,167">
              <v:shape style="position:absolute;left:11713;top:13425;width:2;height:167" coordorigin="11713,13425" coordsize="0,167" path="m11713,13592l11713,13425e" filled="f" stroked="t" strokeweight=".472006pt" strokecolor="#444444">
                <v:path arrowok="t"/>
              </v:shape>
            </v:group>
            <v:group style="position:absolute;left:7552;top:13534;width:2;height:143" coordorigin="7552,13534" coordsize="2,143">
              <v:shape style="position:absolute;left:7552;top:13534;width:2;height:143" coordorigin="7552,13534" coordsize="0,143" path="m7552,13677l7552,13534e" filled="f" stroked="t" strokeweight=".472006pt" strokecolor="#3B3B3B">
                <v:path arrowok="t"/>
              </v:shape>
            </v:group>
            <v:group style="position:absolute;left:1336;top:13620;width:2;height:162" coordorigin="1336,13620" coordsize="2,162">
              <v:shape style="position:absolute;left:1336;top:13620;width:2;height:162" coordorigin="1336,13620" coordsize="0,162" path="m1336,13782l1336,13620e" filled="f" stroked="t" strokeweight=".472006pt" strokecolor="#383838">
                <v:path arrowok="t"/>
              </v:shape>
            </v:group>
            <v:group style="position:absolute;left:7552;top:13620;width:2;height:647" coordorigin="7552,13620" coordsize="2,647">
              <v:shape style="position:absolute;left:7552;top:13620;width:2;height:647" coordorigin="7552,13620" coordsize="0,647" path="m7552,14268l7552,13620e" filled="f" stroked="t" strokeweight=".70801pt" strokecolor="#575757">
                <v:path arrowok="t"/>
              </v:shape>
            </v:group>
            <v:group style="position:absolute;left:2587;top:13749;width:2;height:452" coordorigin="2587,13749" coordsize="2,452">
              <v:shape style="position:absolute;left:2587;top:13749;width:2;height:452" coordorigin="2587,13749" coordsize="0,452" path="m2587,14201l2587,13749e" filled="f" stroked="t" strokeweight=".944013pt" strokecolor="#646464">
                <v:path arrowok="t"/>
              </v:shape>
            </v:group>
            <v:group style="position:absolute;left:1340;top:14210;width:2;height:176" coordorigin="1340,14210" coordsize="2,176">
              <v:shape style="position:absolute;left:1340;top:14210;width:2;height:176" coordorigin="1340,14210" coordsize="0,176" path="m1340,14387l1340,14210e" filled="f" stroked="t" strokeweight=".472006pt" strokecolor="#3B3B3B">
                <v:path arrowok="t"/>
              </v:shape>
            </v:group>
            <v:group style="position:absolute;left:2587;top:14210;width:2;height:176" coordorigin="2587,14210" coordsize="2,176">
              <v:shape style="position:absolute;left:2587;top:14210;width:2;height:176" coordorigin="2587,14210" coordsize="0,176" path="m2587,14387l2587,14210e" filled="f" stroked="t" strokeweight=".472006pt" strokecolor="#2F2F2F">
                <v:path arrowok="t"/>
              </v:shape>
            </v:group>
            <v:group style="position:absolute;left:7552;top:14210;width:2;height:176" coordorigin="7552,14210" coordsize="2,176">
              <v:shape style="position:absolute;left:7552;top:14210;width:2;height:176" coordorigin="7552,14210" coordsize="0,176" path="m7552,14387l7552,14210e" filled="f" stroked="t" strokeweight=".472006pt" strokecolor="#2F2F2F">
                <v:path arrowok="t"/>
              </v:shape>
            </v:group>
            <v:group style="position:absolute;left:3101;top:14301;width:2;height:486" coordorigin="3101,14301" coordsize="2,486">
              <v:shape style="position:absolute;left:3101;top:14301;width:2;height:486" coordorigin="3101,14301" coordsize="0,486" path="m3101,14786l3101,14301e" filled="f" stroked="t" strokeweight="1.888025pt" strokecolor="#575B83">
                <v:path arrowok="t"/>
              </v:shape>
            </v:group>
            <v:group style="position:absolute;left:7552;top:14329;width:2;height:1595" coordorigin="7552,14329" coordsize="2,1595">
              <v:shape style="position:absolute;left:7552;top:14329;width:2;height:1595" coordorigin="7552,14329" coordsize="0,1595" path="m7552,15924l7552,14329e" filled="f" stroked="t" strokeweight=".70801pt" strokecolor="#5B5B5B">
                <v:path arrowok="t"/>
              </v:shape>
            </v:group>
            <v:group style="position:absolute;left:1761;top:14844;width:2;height:1071" coordorigin="1761,14844" coordsize="2,1071">
              <v:shape style="position:absolute;left:1761;top:14844;width:2;height:1071" coordorigin="1761,14844" coordsize="0,1071" path="m1761,15915l1761,14844e" filled="f" stroked="t" strokeweight=".236003pt" strokecolor="#939393">
                <v:path arrowok="t"/>
              </v:shape>
            </v:group>
            <v:group style="position:absolute;left:3521;top:15920;width:222;height:2" coordorigin="3521,15920" coordsize="222,2">
              <v:shape style="position:absolute;left:3521;top:15920;width:222;height:2" coordorigin="3521,15920" coordsize="222,0" path="m3521,15920l3743,15920e" filled="f" stroked="t" strokeweight=".472006pt" strokecolor="#484848">
                <v:path arrowok="t"/>
              </v:shape>
            </v:group>
            <v:group style="position:absolute;left:543;top:15917;width:11177;height:2" coordorigin="543,15917" coordsize="11177,2">
              <v:shape style="position:absolute;left:543;top:15917;width:11177;height:2" coordorigin="543,15917" coordsize="11177,0" path="m543,15917l11720,15917e" filled="f" stroked="t" strokeweight=".70801pt" strokecolor="#747474">
                <v:path arrowok="t"/>
              </v:shape>
            </v:group>
            <v:group style="position:absolute;left:9873;top:12633;width:2;height:477" coordorigin="9873,12633" coordsize="2,477">
              <v:shape style="position:absolute;left:9873;top:12633;width:2;height:477" coordorigin="9873,12633" coordsize="0,477" path="m9873,13110l9873,12633e" filled="f" stroked="t" strokeweight="4.004425pt" strokecolor="#EDEDED">
                <v:path arrowok="t"/>
              </v:shape>
            </v:group>
            <v:group style="position:absolute;left:11143;top:13155;width:2;height:202" coordorigin="11143,13155" coordsize="2,202">
              <v:shape style="position:absolute;left:11143;top:13155;width:2;height:202" coordorigin="11143,13155" coordsize="0,202" path="m11143,13357l11143,13155e" filled="f" stroked="t" strokeweight="3.925pt" strokecolor="#EDEDED">
                <v:path arrowok="t"/>
              </v:shape>
            </v:group>
            <v:group style="position:absolute;left:11121;top:13262;width:2;height:310" coordorigin="11121,13262" coordsize="2,310">
              <v:shape style="position:absolute;left:11121;top:13262;width:2;height:310" coordorigin="11121,13262" coordsize="0,310" path="m11121,13572l11121,13262e" filled="f" stroked="t" strokeweight="2.80250pt" strokecolor="#EDEDED">
                <v:path arrowok="t"/>
              </v:shape>
            </v:group>
            <v:group style="position:absolute;left:9253;top:13524;width:2;height:162" coordorigin="9253,13524" coordsize="2,162">
              <v:shape style="position:absolute;left:9253;top:13524;width:2;height:162" coordorigin="9253,13524" coordsize="0,162" path="m9253,13686l9253,13524e" filled="f" stroked="t" strokeweight="1.444pt" strokecolor="#EDEDED">
                <v:path arrowok="t"/>
              </v:shape>
            </v:group>
            <v:group style="position:absolute;left:9261;top:13481;width:2;height:314" coordorigin="9261,13481" coordsize="2,314">
              <v:shape style="position:absolute;left:9261;top:13481;width:2;height:314" coordorigin="9261,13481" coordsize="0,314" path="m9261,13795l9261,13481e" filled="f" stroked="t" strokeweight="2.71211pt" strokecolor="#EDEDED">
                <v:path arrowok="t"/>
              </v:shape>
            </v:group>
            <v:group style="position:absolute;left:9701;top:13564;width:144;height:202" coordorigin="9701,13564" coordsize="144,202">
              <v:shape style="position:absolute;left:9701;top:13564;width:144;height:202" coordorigin="9701,13564" coordsize="144,202" path="m9701,13564l9845,13564,9845,13766,9701,13766,9701,13564e" filled="t" fillcolor="#EDEDED" stroked="f">
                <v:path arrowok="t"/>
                <v:fill/>
              </v:shape>
            </v:group>
            <v:group style="position:absolute;left:9926;top:13398;width:105;height:423" coordorigin="9926,13398" coordsize="105,423">
              <v:shape style="position:absolute;left:9926;top:13398;width:105;height:423" coordorigin="9926,13398" coordsize="105,423" path="m9926,13398l10031,13398,10031,13821,9926,13821,9926,13398e" filled="t" fillcolor="#EDEDED" stroked="f">
                <v:path arrowok="t"/>
                <v:fill/>
              </v:shape>
            </v:group>
            <v:group style="position:absolute;left:10640;top:13523;width:2;height:256" coordorigin="10640,13523" coordsize="2,256">
              <v:shape style="position:absolute;left:10640;top:13523;width:2;height:256" coordorigin="10640,13523" coordsize="0,256" path="m10640,13778l10640,13523e" filled="f" stroked="t" strokeweight=".64625pt" strokecolor="#EDEDED">
                <v:path arrowok="t"/>
              </v:shape>
            </v:group>
            <v:group style="position:absolute;left:10926;top:13523;width:2;height:256" coordorigin="10926,13523" coordsize="2,256">
              <v:shape style="position:absolute;left:10926;top:13523;width:2;height:256" coordorigin="10926,13523" coordsize="0,256" path="m10926,13778l10926,13523e" filled="f" stroked="t" strokeweight="2.285pt" strokecolor="#EDEDED">
                <v:path arrowok="t"/>
              </v:shape>
            </v:group>
            <v:group style="position:absolute;left:10301;top:13775;width:2;height:109" coordorigin="10301,13775" coordsize="2,109">
              <v:shape style="position:absolute;left:10301;top:13775;width:2;height:109" coordorigin="10301,13775" coordsize="0,109" path="m10301,13775l10301,13884,10301,13775xe" filled="t" fillcolor="#EDEDED" stroked="f">
                <v:path arrowok="t"/>
                <v:fill/>
              </v:shape>
            </v:group>
            <v:group style="position:absolute;left:10453;top:13775;width:2;height:109" coordorigin="10453,13775" coordsize="2,109">
              <v:shape style="position:absolute;left:10453;top:13775;width:2;height:109" coordorigin="10453,13775" coordsize="0,109" path="m10453,13884l10453,13775e" filled="f" stroked="t" strokeweight="3.28032pt" strokecolor="#EDEDED">
                <v:path arrowok="t"/>
              </v:shape>
            </v:group>
            <v:group style="position:absolute;left:10993;top:13723;width:2;height:175" coordorigin="10993,13723" coordsize="2,175">
              <v:shape style="position:absolute;left:10993;top:13723;width:2;height:175" coordorigin="10993,13723" coordsize="0,175" path="m10993,13898l10993,13723e" filled="f" stroked="t" strokeweight="3.37691pt" strokecolor="#EDEDED">
                <v:path arrowok="t"/>
              </v:shape>
            </v:group>
            <v:group style="position:absolute;left:9784;top:13864;width:2;height:180" coordorigin="9784,13864" coordsize="2,180">
              <v:shape style="position:absolute;left:9784;top:13864;width:2;height:180" coordorigin="9784,13864" coordsize="0,180" path="m9784,14044l9784,13864e" filled="f" stroked="t" strokeweight="2.48875pt" strokecolor="#EDEDED">
                <v:path arrowok="t"/>
              </v:shape>
            </v:group>
            <v:group style="position:absolute;left:10334;top:13847;width:2;height:200" coordorigin="10334,13847" coordsize="2,200">
              <v:shape style="position:absolute;left:10334;top:13847;width:2;height:200" coordorigin="10334,13847" coordsize="0,200" path="m10334,14047l10334,13847e" filled="f" stroked="t" strokeweight="2.293750pt" strokecolor="#EDEDED">
                <v:path arrowok="t"/>
              </v:shape>
            </v:group>
            <v:group style="position:absolute;left:10699;top:13845;width:2;height:202" coordorigin="10699,13845" coordsize="2,202">
              <v:shape style="position:absolute;left:10699;top:13845;width:2;height:202" coordorigin="10699,13845" coordsize="0,202" path="m10699,14047l10699,13845e" filled="f" stroked="t" strokeweight="3.43301pt" strokecolor="#EDEDED">
                <v:path arrowok="t"/>
              </v:shape>
            </v:group>
            <v:group style="position:absolute;left:9691;top:14135;width:86;height:2" coordorigin="9691,14135" coordsize="86,2">
              <v:shape style="position:absolute;left:9691;top:14135;width:86;height:2" coordorigin="9691,14135" coordsize="86,0" path="m9691,14135l9777,14135e" filled="f" stroked="t" strokeweight="3.510645pt" strokecolor="#EDEDED">
                <v:path arrowok="t"/>
              </v:shape>
            </v:group>
            <v:group style="position:absolute;left:10019;top:13977;width:2;height:232" coordorigin="10019,13977" coordsize="2,232">
              <v:shape style="position:absolute;left:10019;top:13977;width:2;height:232" coordorigin="10019,13977" coordsize="0,232" path="m10019,13977l10019,14209,10019,13977xe" filled="t" fillcolor="#EDEDED" stroked="f">
                <v:path arrowok="t"/>
                <v:fill/>
              </v:shape>
            </v:group>
            <v:group style="position:absolute;left:10489;top:14093;width:59;height:79" coordorigin="10489,14093" coordsize="59,79">
              <v:shape style="position:absolute;left:10489;top:14093;width:59;height:79" coordorigin="10489,14093" coordsize="59,79" path="m10489,14133l10548,14133e" filled="f" stroked="t" strokeweight="4.066797pt" strokecolor="#EDEDED">
                <v:path arrowok="t"/>
              </v:shape>
            </v:group>
            <v:group style="position:absolute;left:10714;top:14020;width:2;height:173" coordorigin="10714,14020" coordsize="2,173">
              <v:shape style="position:absolute;left:10714;top:14020;width:2;height:173" coordorigin="10714,14020" coordsize="0,173" path="m10714,14193l10714,14020e" filled="f" stroked="t" strokeweight="2.12475pt" strokecolor="#EDEDED">
                <v:path arrowok="t"/>
              </v:shape>
            </v:group>
            <v:group style="position:absolute;left:10341;top:14206;width:2;height:129" coordorigin="10341,14206" coordsize="2,129">
              <v:shape style="position:absolute;left:10341;top:14206;width:2;height:129" coordorigin="10341,14206" coordsize="0,129" path="m10341,14335l10341,14206e" filled="f" stroked="t" strokeweight="2.528650pt" strokecolor="#EDEDED">
                <v:path arrowok="t"/>
              </v:shape>
            </v:group>
            <v:group style="position:absolute;left:10541;top:14207;width:2;height:123" coordorigin="10541,14207" coordsize="2,123">
              <v:shape style="position:absolute;left:10541;top:14207;width:2;height:123" coordorigin="10541,14207" coordsize="0,123" path="m10541,14330l10541,14207e" filled="f" stroked="t" strokeweight="2.10025pt" strokecolor="#ED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1"/>
          <w:szCs w:val="11"/>
          <w:color w:val="3B3B3B"/>
          <w:spacing w:val="0"/>
          <w:w w:val="140"/>
          <w:position w:val="-2"/>
        </w:rPr>
        <w:t>(d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right="-20"/>
        <w:jc w:val="righ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3B3B3B"/>
          <w:spacing w:val="0"/>
          <w:w w:val="63"/>
          <w:position w:val="1"/>
        </w:rPr>
        <w:t>::c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79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6"/>
          <w:szCs w:val="26"/>
          <w:color w:val="3F467B"/>
          <w:w w:val="131"/>
        </w:rPr>
        <w:t>f</w:t>
      </w:r>
      <w:r>
        <w:rPr>
          <w:rFonts w:ascii="Arial" w:hAnsi="Arial" w:cs="Arial" w:eastAsia="Arial"/>
          <w:sz w:val="26"/>
          <w:szCs w:val="26"/>
          <w:color w:val="3F467B"/>
          <w:spacing w:val="-33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525252"/>
          <w:spacing w:val="0"/>
          <w:w w:val="100"/>
        </w:rPr>
        <w:t>.</w:t>
      </w:r>
      <w:r>
        <w:rPr>
          <w:rFonts w:ascii="Arial" w:hAnsi="Arial" w:cs="Arial" w:eastAsia="Arial"/>
          <w:sz w:val="26"/>
          <w:szCs w:val="26"/>
          <w:color w:val="525252"/>
          <w:spacing w:val="23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757575"/>
          <w:spacing w:val="0"/>
          <w:w w:val="78"/>
        </w:rPr>
        <w:t>B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55" w:lineRule="exact"/>
        <w:ind w:left="215"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449AA"/>
          <w:spacing w:val="0"/>
          <w:w w:val="6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4449AA"/>
          <w:spacing w:val="0"/>
          <w:w w:val="6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449AA"/>
          <w:spacing w:val="16"/>
          <w:w w:val="6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F467B"/>
          <w:spacing w:val="0"/>
          <w:w w:val="75"/>
          <w:i/>
        </w:rPr>
        <w:t>11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right="-20"/>
        <w:jc w:val="left"/>
        <w:tabs>
          <w:tab w:pos="1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0"/>
          <w:szCs w:val="20"/>
          <w:color w:val="646464"/>
          <w:spacing w:val="0"/>
          <w:w w:val="92"/>
        </w:rPr>
        <w:t>'\</w:t>
      </w:r>
      <w:r>
        <w:rPr>
          <w:rFonts w:ascii="Arial" w:hAnsi="Arial" w:cs="Arial" w:eastAsia="Arial"/>
          <w:sz w:val="20"/>
          <w:szCs w:val="20"/>
          <w:color w:val="646464"/>
          <w:spacing w:val="0"/>
          <w:w w:val="92"/>
        </w:rPr>
        <w:t>qe</w:t>
      </w:r>
      <w:r>
        <w:rPr>
          <w:rFonts w:ascii="Arial" w:hAnsi="Arial" w:cs="Arial" w:eastAsia="Arial"/>
          <w:sz w:val="20"/>
          <w:szCs w:val="20"/>
          <w:color w:val="646464"/>
          <w:spacing w:val="-3"/>
          <w:w w:val="92"/>
        </w:rPr>
        <w:t> </w:t>
      </w:r>
      <w:r>
        <w:rPr>
          <w:rFonts w:ascii="Arial" w:hAnsi="Arial" w:cs="Arial" w:eastAsia="Arial"/>
          <w:sz w:val="22"/>
          <w:szCs w:val="22"/>
          <w:color w:val="757575"/>
          <w:spacing w:val="-5"/>
          <w:w w:val="76"/>
        </w:rPr>
        <w:t>A</w:t>
      </w:r>
      <w:r>
        <w:rPr>
          <w:rFonts w:ascii="Arial" w:hAnsi="Arial" w:cs="Arial" w:eastAsia="Arial"/>
          <w:sz w:val="22"/>
          <w:szCs w:val="22"/>
          <w:color w:val="525252"/>
          <w:spacing w:val="-16"/>
          <w:w w:val="85"/>
        </w:rPr>
        <w:t>m</w:t>
      </w:r>
      <w:r>
        <w:rPr>
          <w:rFonts w:ascii="Arial" w:hAnsi="Arial" w:cs="Arial" w:eastAsia="Arial"/>
          <w:sz w:val="22"/>
          <w:szCs w:val="22"/>
          <w:color w:val="898989"/>
          <w:spacing w:val="0"/>
          <w:w w:val="113"/>
        </w:rPr>
        <w:t>ır</w:t>
      </w:r>
      <w:r>
        <w:rPr>
          <w:rFonts w:ascii="Arial" w:hAnsi="Arial" w:cs="Arial" w:eastAsia="Arial"/>
          <w:sz w:val="22"/>
          <w:szCs w:val="22"/>
          <w:color w:val="898989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898989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9"/>
        </w:rPr>
        <w:t>Faıil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11"/>
        </w:rPr>
        <w:t>ÖKT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611" w:right="-67"/>
        <w:jc w:val="left"/>
        <w:tabs>
          <w:tab w:pos="19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347C"/>
          <w:spacing w:val="0"/>
          <w:w w:val="238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2D347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347C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1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9" w:after="0" w:line="240" w:lineRule="auto"/>
        <w:ind w:right="-20"/>
        <w:jc w:val="left"/>
        <w:rPr>
          <w:rFonts w:ascii="Arial" w:hAnsi="Arial" w:cs="Arial" w:eastAsia="Arial"/>
          <w:sz w:val="9"/>
          <w:szCs w:val="9"/>
        </w:rPr>
      </w:pPr>
      <w:rPr/>
      <w:r>
        <w:rPr/>
        <w:br w:type="column"/>
      </w:r>
      <w:r>
        <w:rPr>
          <w:rFonts w:ascii="Arial" w:hAnsi="Arial" w:cs="Arial" w:eastAsia="Arial"/>
          <w:sz w:val="9"/>
          <w:szCs w:val="9"/>
          <w:color w:val="898989"/>
          <w:spacing w:val="0"/>
          <w:w w:val="82"/>
          <w:b/>
          <w:bCs/>
        </w:rPr>
        <w:t>...</w:t>
      </w:r>
      <w:r>
        <w:rPr>
          <w:rFonts w:ascii="Arial" w:hAnsi="Arial" w:cs="Arial" w:eastAsia="Arial"/>
          <w:sz w:val="9"/>
          <w:szCs w:val="9"/>
          <w:color w:val="898989"/>
          <w:spacing w:val="10"/>
          <w:w w:val="82"/>
          <w:b/>
          <w:bCs/>
        </w:rPr>
        <w:t> </w:t>
      </w:r>
      <w:r>
        <w:rPr>
          <w:rFonts w:ascii="Arial" w:hAnsi="Arial" w:cs="Arial" w:eastAsia="Arial"/>
          <w:sz w:val="9"/>
          <w:szCs w:val="9"/>
          <w:color w:val="99999A"/>
          <w:spacing w:val="0"/>
          <w:w w:val="110"/>
          <w:b/>
          <w:bCs/>
        </w:rPr>
        <w:t>"I'PI::</w:t>
      </w:r>
      <w:r>
        <w:rPr>
          <w:rFonts w:ascii="Arial" w:hAnsi="Arial" w:cs="Arial" w:eastAsia="Arial"/>
          <w:sz w:val="9"/>
          <w:szCs w:val="9"/>
          <w:color w:val="99999A"/>
          <w:spacing w:val="-24"/>
          <w:w w:val="111"/>
          <w:b/>
          <w:bCs/>
        </w:rPr>
        <w:t>:</w:t>
      </w:r>
      <w:r>
        <w:rPr>
          <w:rFonts w:ascii="Arial" w:hAnsi="Arial" w:cs="Arial" w:eastAsia="Arial"/>
          <w:sz w:val="9"/>
          <w:szCs w:val="9"/>
          <w:color w:val="525252"/>
          <w:spacing w:val="-1"/>
          <w:w w:val="248"/>
          <w:b/>
          <w:bCs/>
        </w:rPr>
        <w:t>;</w:t>
      </w:r>
      <w:r>
        <w:rPr>
          <w:rFonts w:ascii="Arial" w:hAnsi="Arial" w:cs="Arial" w:eastAsia="Arial"/>
          <w:sz w:val="9"/>
          <w:szCs w:val="9"/>
          <w:color w:val="757575"/>
          <w:spacing w:val="0"/>
          <w:w w:val="91"/>
          <w:b/>
          <w:bCs/>
        </w:rPr>
        <w:t>'</w:t>
      </w:r>
      <w:r>
        <w:rPr>
          <w:rFonts w:ascii="Arial" w:hAnsi="Arial" w:cs="Arial" w:eastAsia="Arial"/>
          <w:sz w:val="9"/>
          <w:szCs w:val="9"/>
          <w:color w:val="757575"/>
          <w:spacing w:val="-10"/>
          <w:w w:val="91"/>
          <w:b/>
          <w:bCs/>
        </w:rPr>
        <w:t>l</w:t>
      </w:r>
      <w:r>
        <w:rPr>
          <w:rFonts w:ascii="Arial" w:hAnsi="Arial" w:cs="Arial" w:eastAsia="Arial"/>
          <w:sz w:val="9"/>
          <w:szCs w:val="9"/>
          <w:color w:val="99999A"/>
          <w:spacing w:val="0"/>
          <w:w w:val="91"/>
          <w:b/>
          <w:bCs/>
        </w:rPr>
        <w:t>'.</w:t>
      </w:r>
      <w:r>
        <w:rPr>
          <w:rFonts w:ascii="Arial" w:hAnsi="Arial" w:cs="Arial" w:eastAsia="Arial"/>
          <w:sz w:val="9"/>
          <w:szCs w:val="9"/>
          <w:color w:val="757575"/>
          <w:spacing w:val="0"/>
          <w:w w:val="78"/>
          <w:b/>
          <w:bCs/>
        </w:rPr>
        <w:t>'"'</w:t>
      </w:r>
      <w:r>
        <w:rPr>
          <w:rFonts w:ascii="Arial" w:hAnsi="Arial" w:cs="Arial" w:eastAsia="Arial"/>
          <w:sz w:val="9"/>
          <w:szCs w:val="9"/>
          <w:color w:val="757575"/>
          <w:spacing w:val="0"/>
          <w:w w:val="79"/>
          <w:b/>
          <w:bCs/>
        </w:rPr>
        <w:t>"</w:t>
      </w:r>
      <w:r>
        <w:rPr>
          <w:rFonts w:ascii="Arial" w:hAnsi="Arial" w:cs="Arial" w:eastAsia="Arial"/>
          <w:sz w:val="9"/>
          <w:szCs w:val="9"/>
          <w:color w:val="A8AAA8"/>
          <w:spacing w:val="0"/>
          <w:w w:val="104"/>
          <w:b/>
          <w:bCs/>
        </w:rPr>
        <w:t>l'</w:t>
      </w:r>
      <w:r>
        <w:rPr>
          <w:rFonts w:ascii="Arial" w:hAnsi="Arial" w:cs="Arial" w:eastAsia="Arial"/>
          <w:sz w:val="9"/>
          <w:szCs w:val="9"/>
          <w:color w:val="A8AAA8"/>
          <w:spacing w:val="0"/>
          <w:w w:val="100"/>
          <w:b/>
          <w:bCs/>
        </w:rPr>
        <w:t>     </w:t>
      </w:r>
      <w:r>
        <w:rPr>
          <w:rFonts w:ascii="Arial" w:hAnsi="Arial" w:cs="Arial" w:eastAsia="Arial"/>
          <w:sz w:val="9"/>
          <w:szCs w:val="9"/>
          <w:color w:val="A8AAA8"/>
          <w:spacing w:val="-2"/>
          <w:w w:val="100"/>
          <w:b/>
          <w:bCs/>
        </w:rPr>
        <w:t> </w:t>
      </w:r>
      <w:r>
        <w:rPr>
          <w:rFonts w:ascii="Arial" w:hAnsi="Arial" w:cs="Arial" w:eastAsia="Arial"/>
          <w:sz w:val="9"/>
          <w:szCs w:val="9"/>
          <w:color w:val="BCBCBC"/>
          <w:spacing w:val="0"/>
          <w:w w:val="116"/>
        </w:rPr>
        <w:t>•</w:t>
      </w:r>
      <w:r>
        <w:rPr>
          <w:rFonts w:ascii="Arial" w:hAnsi="Arial" w:cs="Arial" w:eastAsia="Arial"/>
          <w:sz w:val="9"/>
          <w:szCs w:val="9"/>
          <w:color w:val="BCBCBC"/>
          <w:spacing w:val="24"/>
          <w:w w:val="116"/>
        </w:rPr>
        <w:t> </w:t>
      </w:r>
      <w:r>
        <w:rPr>
          <w:rFonts w:ascii="Arial" w:hAnsi="Arial" w:cs="Arial" w:eastAsia="Arial"/>
          <w:sz w:val="9"/>
          <w:szCs w:val="9"/>
          <w:color w:val="BCBCBC"/>
          <w:spacing w:val="0"/>
          <w:w w:val="116"/>
        </w:rPr>
        <w:t>•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100"/>
          <w:cols w:num="4" w:equalWidth="0">
            <w:col w:w="450" w:space="2275"/>
            <w:col w:w="418" w:space="47"/>
            <w:col w:w="2454" w:space="3694"/>
            <w:col w:w="2082"/>
          </w:cols>
        </w:sectPr>
      </w:pPr>
      <w:rPr/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577" w:right="4641" w:firstLine="-11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1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1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7"/>
          <w:w w:val="11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6" w:lineRule="exact"/>
        <w:ind w:left="863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</w:rPr>
        <w:t>IZ</w:t>
      </w:r>
      <w:r>
        <w:rPr>
          <w:rFonts w:ascii="Arial" w:hAnsi="Arial" w:cs="Arial" w:eastAsia="Arial"/>
          <w:sz w:val="15"/>
          <w:szCs w:val="15"/>
          <w:color w:val="2A2A2A"/>
          <w:spacing w:val="-7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9"/>
        </w:rPr>
        <w:t>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74" w:lineRule="exact"/>
        <w:ind w:left="560" w:right="3863"/>
        <w:jc w:val="center"/>
        <w:tabs>
          <w:tab w:pos="3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130035pt;margin-top:-42.860249pt;width:507.137059pt;height:85.195838pt;mso-position-horizontal-relative:page;mso-position-vertical-relative:paragraph;z-index:-17023" type="#_x0000_t202" filled="f" stroked="f">
            <v:textbox inset="0,0,0,0">
              <w:txbxContent>
                <w:p>
                  <w:pPr>
                    <w:spacing w:before="0" w:after="0" w:line="1704" w:lineRule="exact"/>
                    <w:ind w:right="-296"/>
                    <w:jc w:val="left"/>
                    <w:tabs>
                      <w:tab w:pos="880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9"/>
                      <w:szCs w:val="89"/>
                      <w:color w:val="2A2A2A"/>
                      <w:spacing w:val="0"/>
                      <w:w w:val="164"/>
                      <w:b/>
                      <w:bCs/>
                      <w:position w:val="64"/>
                    </w:rPr>
                    <w:t>1</w:t>
                  </w:r>
                  <w:r>
                    <w:rPr>
                      <w:rFonts w:ascii="Arial" w:hAnsi="Arial" w:cs="Arial" w:eastAsia="Arial"/>
                      <w:sz w:val="89"/>
                      <w:szCs w:val="89"/>
                      <w:color w:val="2A2A2A"/>
                      <w:spacing w:val="0"/>
                      <w:w w:val="100"/>
                      <w:b/>
                      <w:bCs/>
                      <w:position w:val="64"/>
                    </w:rPr>
                    <w:tab/>
                  </w:r>
                  <w:r>
                    <w:rPr>
                      <w:rFonts w:ascii="Arial" w:hAnsi="Arial" w:cs="Arial" w:eastAsia="Arial"/>
                      <w:sz w:val="89"/>
                      <w:szCs w:val="89"/>
                      <w:color w:val="2A2A2A"/>
                      <w:spacing w:val="0"/>
                      <w:w w:val="100"/>
                      <w:b/>
                      <w:bCs/>
                      <w:position w:val="64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424242"/>
                      <w:spacing w:val="0"/>
                      <w:w w:val="265"/>
                      <w:position w:val="-7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2A2A2A"/>
          <w:spacing w:val="7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642" w:right="-20"/>
        <w:jc w:val="left"/>
        <w:tabs>
          <w:tab w:pos="4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A2A2A"/>
          <w:spacing w:val="0"/>
          <w:w w:val="114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2A2A2A"/>
          <w:spacing w:val="-36"/>
          <w:w w:val="114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1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1" w:right="-20"/>
        <w:jc w:val="left"/>
        <w:tabs>
          <w:tab w:pos="1480" w:val="left"/>
          <w:tab w:pos="3180" w:val="left"/>
          <w:tab w:pos="556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0"/>
          <w:position w:val="1"/>
        </w:rPr>
        <w:t>OlayTarihi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05.05.2017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54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:23.44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rreı: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0"/>
        </w:rPr>
        <w:t>155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21" w:right="-20"/>
        <w:jc w:val="left"/>
        <w:tabs>
          <w:tab w:pos="1500" w:val="left"/>
          <w:tab w:pos="3180" w:val="left"/>
          <w:tab w:pos="4560" w:val="left"/>
          <w:tab w:pos="5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05.05.2017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6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6"/>
          <w:position w:val="0"/>
        </w:rPr>
        <w:t>:2776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7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:Kınık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68" w:lineRule="auto"/>
        <w:ind w:left="121" w:right="5495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Osmaniye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Hoca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Yesevi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KINIK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Osmaniye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Hoca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Yesevi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KINIK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121" w:right="-20"/>
        <w:jc w:val="left"/>
        <w:tabs>
          <w:tab w:pos="1480" w:val="left"/>
          <w:tab w:pos="370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:Çöp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lastik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9" w:after="0" w:line="166" w:lineRule="auto"/>
        <w:ind w:left="3682" w:right="3384" w:firstLine="-3561"/>
        <w:jc w:val="left"/>
        <w:tabs>
          <w:tab w:pos="368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2"/>
        </w:rPr>
        <w:t>İse: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1"/>
          <w:position w:val="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4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38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38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8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Diger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20" w:bottom="0" w:left="200" w:right="140"/>
        </w:sectPr>
      </w:pPr>
      <w:rPr/>
    </w:p>
    <w:p>
      <w:pPr>
        <w:spacing w:before="0" w:after="0" w:line="375" w:lineRule="exact"/>
        <w:ind w:right="-20"/>
        <w:jc w:val="right"/>
        <w:tabs>
          <w:tab w:pos="600" w:val="left"/>
          <w:tab w:pos="1100" w:val="left"/>
          <w:tab w:pos="1520" w:val="left"/>
        </w:tabs>
        <w:rPr>
          <w:rFonts w:ascii="Arial" w:hAnsi="Arial" w:cs="Arial" w:eastAsia="Arial"/>
          <w:sz w:val="37"/>
          <w:szCs w:val="37"/>
        </w:rPr>
      </w:pPr>
      <w:rPr/>
      <w:r>
        <w:rPr/>
        <w:pict>
          <v:group style="position:absolute;margin-left:192.416885pt;margin-top:.256474pt;width:140.483477pt;height:.598513pt;mso-position-horizontal-relative:page;mso-position-vertical-relative:paragraph;z-index:-17024" coordorigin="3848,5" coordsize="2810,12">
            <v:group style="position:absolute;left:3853;top:12;width:2408;height:2" coordorigin="3853,12" coordsize="2408,2">
              <v:shape style="position:absolute;left:3853;top:12;width:2408;height:2" coordorigin="3853,12" coordsize="2408,0" path="m3853,12l6261,12e" filled="f" stroked="t" strokeweight=".478649pt" strokecolor="#676767">
                <v:path arrowok="t"/>
              </v:shape>
            </v:group>
            <v:group style="position:absolute;left:6203;top:10;width:450;height:2" coordorigin="6203,10" coordsize="450,2">
              <v:shape style="position:absolute;left:6203;top:10;width:450;height:2" coordorigin="6203,10" coordsize="450,0" path="m6203,10l6653,10e" filled="f" stroked="t" strokeweight=".478649pt" strokecolor="#ACACAC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34"/>
          <w:szCs w:val="34"/>
          <w:color w:val="424242"/>
          <w:w w:val="79"/>
          <w:position w:val="-2"/>
        </w:rPr>
        <w:t>ı</w:t>
      </w:r>
      <w:r>
        <w:rPr>
          <w:rFonts w:ascii="Arial" w:hAnsi="Arial" w:cs="Arial" w:eastAsia="Arial"/>
          <w:sz w:val="34"/>
          <w:szCs w:val="34"/>
          <w:color w:val="424242"/>
          <w:w w:val="100"/>
          <w:position w:val="-2"/>
        </w:rPr>
        <w:tab/>
      </w:r>
      <w:r>
        <w:rPr>
          <w:rFonts w:ascii="Arial" w:hAnsi="Arial" w:cs="Arial" w:eastAsia="Arial"/>
          <w:sz w:val="34"/>
          <w:szCs w:val="34"/>
          <w:color w:val="424242"/>
          <w:w w:val="100"/>
          <w:position w:val="-2"/>
        </w:rPr>
      </w:r>
      <w:r>
        <w:rPr>
          <w:rFonts w:ascii="Arial" w:hAnsi="Arial" w:cs="Arial" w:eastAsia="Arial"/>
          <w:sz w:val="34"/>
          <w:szCs w:val="34"/>
          <w:color w:val="2A2A2A"/>
          <w:w w:val="47"/>
          <w:position w:val="-2"/>
        </w:rPr>
        <w:t>ı</w:t>
      </w:r>
      <w:r>
        <w:rPr>
          <w:rFonts w:ascii="Arial" w:hAnsi="Arial" w:cs="Arial" w:eastAsia="Arial"/>
          <w:sz w:val="34"/>
          <w:szCs w:val="34"/>
          <w:color w:val="2A2A2A"/>
          <w:w w:val="100"/>
          <w:position w:val="-2"/>
        </w:rPr>
        <w:tab/>
      </w:r>
      <w:r>
        <w:rPr>
          <w:rFonts w:ascii="Arial" w:hAnsi="Arial" w:cs="Arial" w:eastAsia="Arial"/>
          <w:sz w:val="34"/>
          <w:szCs w:val="34"/>
          <w:color w:val="2A2A2A"/>
          <w:w w:val="100"/>
          <w:position w:val="-2"/>
        </w:rPr>
      </w:r>
      <w:r>
        <w:rPr>
          <w:rFonts w:ascii="Arial" w:hAnsi="Arial" w:cs="Arial" w:eastAsia="Arial"/>
          <w:sz w:val="34"/>
          <w:szCs w:val="34"/>
          <w:color w:val="696969"/>
          <w:w w:val="47"/>
          <w:position w:val="-2"/>
        </w:rPr>
        <w:t>ı</w:t>
      </w:r>
      <w:r>
        <w:rPr>
          <w:rFonts w:ascii="Arial" w:hAnsi="Arial" w:cs="Arial" w:eastAsia="Arial"/>
          <w:sz w:val="34"/>
          <w:szCs w:val="34"/>
          <w:color w:val="696969"/>
          <w:w w:val="100"/>
          <w:position w:val="-2"/>
        </w:rPr>
        <w:tab/>
      </w:r>
      <w:r>
        <w:rPr>
          <w:rFonts w:ascii="Arial" w:hAnsi="Arial" w:cs="Arial" w:eastAsia="Arial"/>
          <w:sz w:val="34"/>
          <w:szCs w:val="34"/>
          <w:color w:val="696969"/>
          <w:w w:val="100"/>
          <w:position w:val="-2"/>
        </w:rPr>
      </w:r>
      <w:r>
        <w:rPr>
          <w:rFonts w:ascii="Arial" w:hAnsi="Arial" w:cs="Arial" w:eastAsia="Arial"/>
          <w:sz w:val="37"/>
          <w:szCs w:val="37"/>
          <w:color w:val="424242"/>
          <w:spacing w:val="0"/>
          <w:w w:val="52"/>
          <w:position w:val="-3"/>
        </w:rPr>
        <w:t>J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4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tyangını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2"/>
        </w:rPr>
        <w:t>:00.00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40"/>
          <w:cols w:num="2" w:equalWidth="0">
            <w:col w:w="6129" w:space="650"/>
            <w:col w:w="4801"/>
          </w:cols>
        </w:sectPr>
      </w:pPr>
      <w:rPr/>
    </w:p>
    <w:p>
      <w:pPr>
        <w:spacing w:before="0" w:after="0" w:line="199" w:lineRule="exact"/>
        <w:ind w:left="121" w:right="-20"/>
        <w:jc w:val="left"/>
        <w:tabs>
          <w:tab w:pos="1920" w:val="left"/>
          <w:tab w:pos="5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[Kiracı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9" w:after="0" w:line="240" w:lineRule="auto"/>
        <w:ind w:left="19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Nahit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USLULAR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920" w:right="-20"/>
        <w:jc w:val="left"/>
        <w:tabs>
          <w:tab w:pos="472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23.45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4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.4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8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16" w:right="-20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0"/>
        </w:rPr>
        <w:t>635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4" w:lineRule="exact"/>
        <w:ind w:left="121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left="4718" w:right="459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68" w:lineRule="auto"/>
        <w:ind w:left="1930" w:right="4234" w:firstLine="2814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0" w:lineRule="exact"/>
        <w:ind w:left="116" w:right="-20"/>
        <w:jc w:val="left"/>
        <w:tabs>
          <w:tab w:pos="560" w:val="left"/>
          <w:tab w:pos="1980" w:val="left"/>
          <w:tab w:pos="472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424242"/>
          <w:spacing w:val="0"/>
          <w:w w:val="100"/>
          <w:position w:val="1"/>
        </w:rPr>
        <w:t>V.</w:t>
      </w:r>
      <w:r>
        <w:rPr>
          <w:rFonts w:ascii="Arial" w:hAnsi="Arial" w:cs="Arial" w:eastAsia="Arial"/>
          <w:sz w:val="27"/>
          <w:szCs w:val="27"/>
          <w:color w:val="424242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7"/>
          <w:szCs w:val="27"/>
          <w:color w:val="42424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3"/>
          <w:szCs w:val="13"/>
          <w:color w:val="2A2A2A"/>
          <w:spacing w:val="0"/>
          <w:w w:val="100"/>
          <w:position w:val="1"/>
        </w:rPr>
        <w:t>iTICI</w:t>
      </w:r>
      <w:r>
        <w:rPr>
          <w:rFonts w:ascii="Times New Roman" w:hAnsi="Times New Roman" w:cs="Times New Roman" w:eastAsia="Times New Roman"/>
          <w:sz w:val="13"/>
          <w:szCs w:val="13"/>
          <w:color w:val="2A2A2A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60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6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8"/>
          <w:w w:val="16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116" w:right="-20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9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9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52" w:lineRule="auto"/>
        <w:ind w:left="125" w:right="2831" w:firstLine="-10"/>
        <w:jc w:val="left"/>
        <w:tabs>
          <w:tab w:pos="1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715" w:right="398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8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96" w:lineRule="exact"/>
        <w:ind w:left="121" w:right="-20"/>
        <w:jc w:val="left"/>
        <w:tabs>
          <w:tab w:pos="2280" w:val="left"/>
          <w:tab w:pos="4740" w:val="left"/>
          <w:tab w:pos="6660" w:val="left"/>
          <w:tab w:pos="8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5"/>
          <w:szCs w:val="15"/>
          <w:color w:val="2A2A2A"/>
          <w:spacing w:val="0"/>
          <w:w w:val="100"/>
          <w:position w:val="1"/>
        </w:rPr>
        <w:t>Sul</w:t>
      </w:r>
      <w:r>
        <w:rPr>
          <w:rFonts w:ascii="Times New Roman" w:hAnsi="Times New Roman" w:cs="Times New Roman" w:eastAsia="Times New Roman"/>
          <w:sz w:val="15"/>
          <w:szCs w:val="15"/>
          <w:color w:val="2A2A2A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5"/>
          <w:szCs w:val="15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A2A2A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A2A2A"/>
          <w:spacing w:val="0"/>
          <w:w w:val="113"/>
          <w:position w:val="1"/>
        </w:rPr>
        <w:t>SöndUrme</w:t>
      </w:r>
      <w:r>
        <w:rPr>
          <w:rFonts w:ascii="Times New Roman" w:hAnsi="Times New Roman" w:cs="Times New Roman" w:eastAsia="Times New Roman"/>
          <w:sz w:val="15"/>
          <w:szCs w:val="15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0"/>
          <w:w w:val="11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3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3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6" w:lineRule="exact"/>
        <w:ind w:left="4744" w:right="-20"/>
        <w:jc w:val="left"/>
        <w:tabs>
          <w:tab w:pos="6660" w:val="left"/>
          <w:tab w:pos="82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0.5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424242"/>
          <w:spacing w:val="0"/>
          <w:w w:val="71"/>
          <w:position w:val="-2"/>
        </w:rPr>
        <w:t>ı</w:t>
      </w:r>
      <w:r>
        <w:rPr>
          <w:rFonts w:ascii="Arial" w:hAnsi="Arial" w:cs="Arial" w:eastAsia="Arial"/>
          <w:sz w:val="38"/>
          <w:szCs w:val="38"/>
          <w:color w:val="424242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8"/>
          <w:szCs w:val="38"/>
          <w:color w:val="424242"/>
          <w:spacing w:val="0"/>
          <w:w w:val="100"/>
          <w:position w:val="-2"/>
        </w:rPr>
      </w:r>
      <w:r>
        <w:rPr>
          <w:rFonts w:ascii="Arial" w:hAnsi="Arial" w:cs="Arial" w:eastAsia="Arial"/>
          <w:sz w:val="38"/>
          <w:szCs w:val="38"/>
          <w:color w:val="595959"/>
          <w:spacing w:val="0"/>
          <w:w w:val="71"/>
          <w:position w:val="-2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40"/>
        </w:sectPr>
      </w:pPr>
      <w:rPr/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1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57" w:right="-20"/>
        <w:jc w:val="left"/>
        <w:tabs>
          <w:tab w:pos="4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cadde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40"/>
          <w:cols w:num="2" w:equalWidth="0">
            <w:col w:w="1853" w:space="120"/>
            <w:col w:w="9607"/>
          </w:cols>
        </w:sectPr>
      </w:pPr>
      <w:rPr/>
    </w:p>
    <w:p>
      <w:pPr>
        <w:spacing w:before="15" w:after="0" w:line="252" w:lineRule="auto"/>
        <w:ind w:left="1976" w:right="-53" w:firstLine="-185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oruşturmada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hıdırellez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nedeniyle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yakınla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üzerine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lastikleri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26"/>
        </w:rPr>
        <w:t>onuc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26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7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atılması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40"/>
          <w:cols w:num="2" w:equalWidth="0">
            <w:col w:w="10728" w:space="107"/>
            <w:col w:w="745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35" w:after="0" w:line="198" w:lineRule="exact"/>
        <w:ind w:left="130" w:right="-20"/>
        <w:jc w:val="left"/>
        <w:tabs>
          <w:tab w:pos="192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7"/>
          <w:position w:val="-2"/>
        </w:rPr>
        <w:t>Sip--·1:alı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6"/>
          <w:w w:val="8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2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3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7" w:lineRule="exact"/>
        <w:ind w:left="1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2"/>
          <w:szCs w:val="32"/>
          <w:color w:val="424242"/>
          <w:spacing w:val="0"/>
          <w:w w:val="64"/>
          <w:position w:val="1"/>
        </w:rPr>
        <w:t>Aı·</w:t>
      </w:r>
      <w:r>
        <w:rPr>
          <w:rFonts w:ascii="Arial" w:hAnsi="Arial" w:cs="Arial" w:eastAsia="Arial"/>
          <w:sz w:val="32"/>
          <w:szCs w:val="32"/>
          <w:color w:val="424242"/>
          <w:spacing w:val="1"/>
          <w:w w:val="64"/>
          <w:position w:val="1"/>
        </w:rPr>
        <w:t> </w:t>
      </w:r>
      <w:r>
        <w:rPr>
          <w:rFonts w:ascii="Arial" w:hAnsi="Arial" w:cs="Arial" w:eastAsia="Arial"/>
          <w:sz w:val="32"/>
          <w:szCs w:val="32"/>
          <w:color w:val="424242"/>
          <w:spacing w:val="0"/>
          <w:w w:val="64"/>
          <w:position w:val="1"/>
        </w:rPr>
        <w:t>.</w:t>
      </w:r>
      <w:r>
        <w:rPr>
          <w:rFonts w:ascii="Arial" w:hAnsi="Arial" w:cs="Arial" w:eastAsia="Arial"/>
          <w:sz w:val="32"/>
          <w:szCs w:val="32"/>
          <w:color w:val="424242"/>
          <w:spacing w:val="22"/>
          <w:w w:val="6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-Jereç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!reslim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5" w:after="0" w:line="240" w:lineRule="auto"/>
        <w:ind w:left="140" w:right="-20"/>
        <w:jc w:val="left"/>
        <w:tabs>
          <w:tab w:pos="1920" w:val="left"/>
          <w:tab w:pos="6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1"/>
        </w:rPr>
        <w:t>:06.05.2017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:00.05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24" w:lineRule="exact"/>
        <w:ind w:left="226" w:right="-20"/>
        <w:jc w:val="left"/>
        <w:tabs>
          <w:tab w:pos="1080" w:val="left"/>
          <w:tab w:pos="8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7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.Posta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4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40"/>
        </w:sectPr>
      </w:pPr>
      <w:rPr/>
    </w:p>
    <w:p>
      <w:pPr>
        <w:spacing w:before="35" w:after="0" w:line="240" w:lineRule="auto"/>
        <w:ind w:left="2093" w:right="-73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3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2"/>
          <w:w w:val="9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87" w:lineRule="exact"/>
        <w:ind w:right="324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-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9" w:lineRule="exact"/>
        <w:ind w:left="2959" w:right="2737"/>
        <w:jc w:val="center"/>
        <w:rPr>
          <w:rFonts w:ascii="Courier New" w:hAnsi="Courier New" w:cs="Courier New" w:eastAsia="Courier New"/>
          <w:sz w:val="37"/>
          <w:szCs w:val="37"/>
        </w:rPr>
      </w:pPr>
      <w:rPr/>
      <w:r>
        <w:rPr>
          <w:rFonts w:ascii="Courier New" w:hAnsi="Courier New" w:cs="Courier New" w:eastAsia="Courier New"/>
          <w:sz w:val="37"/>
          <w:szCs w:val="37"/>
          <w:color w:val="52599E"/>
          <w:spacing w:val="0"/>
          <w:w w:val="136"/>
          <w:position w:val="2"/>
        </w:rPr>
        <w:t>v</w:t>
      </w:r>
      <w:r>
        <w:rPr>
          <w:rFonts w:ascii="Courier New" w:hAnsi="Courier New" w:cs="Courier New" w:eastAsia="Courier New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128" w:lineRule="exact"/>
        <w:ind w:left="19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3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87" w:lineRule="exact"/>
        <w:ind w:left="1999" w:right="2085"/>
        <w:jc w:val="center"/>
        <w:tabs>
          <w:tab w:pos="2460" w:val="left"/>
          <w:tab w:pos="332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2A2A2A"/>
          <w:spacing w:val="0"/>
          <w:w w:val="100"/>
          <w:position w:val="-11"/>
        </w:rPr>
        <w:t>N</w:t>
      </w:r>
      <w:r>
        <w:rPr>
          <w:rFonts w:ascii="Times New Roman" w:hAnsi="Times New Roman" w:cs="Times New Roman" w:eastAsia="Times New Roman"/>
          <w:sz w:val="26"/>
          <w:szCs w:val="26"/>
          <w:color w:val="2A2A2A"/>
          <w:spacing w:val="-33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2A2A2A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2A2A2A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28"/>
          <w:szCs w:val="28"/>
          <w:color w:val="595959"/>
          <w:spacing w:val="-7"/>
          <w:w w:val="100"/>
          <w:position w:val="-11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color w:val="595959"/>
          <w:spacing w:val="0"/>
          <w:w w:val="100"/>
          <w:position w:val="-11"/>
        </w:rPr>
        <w:t>_Ş</w:t>
      </w:r>
      <w:r>
        <w:rPr>
          <w:rFonts w:ascii="Times New Roman" w:hAnsi="Times New Roman" w:cs="Times New Roman" w:eastAsia="Times New Roman"/>
          <w:sz w:val="28"/>
          <w:szCs w:val="28"/>
          <w:color w:val="595959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95959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26"/>
          <w:szCs w:val="26"/>
          <w:color w:val="696969"/>
          <w:spacing w:val="0"/>
          <w:w w:val="149"/>
          <w:position w:val="-11"/>
        </w:rPr>
        <w:t>Ş</w:t>
      </w:r>
      <w:r>
        <w:rPr>
          <w:rFonts w:ascii="Times New Roman" w:hAnsi="Times New Roman" w:cs="Times New Roman" w:eastAsia="Times New Roman"/>
          <w:sz w:val="26"/>
          <w:szCs w:val="26"/>
          <w:color w:val="696969"/>
          <w:spacing w:val="0"/>
          <w:w w:val="149"/>
          <w:position w:val="-1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96969"/>
          <w:spacing w:val="0"/>
          <w:w w:val="149"/>
          <w:position w:val="-11"/>
        </w:rPr>
        <w:t>K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73" w:lineRule="exact"/>
        <w:ind w:left="3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24242"/>
          <w:spacing w:val="0"/>
          <w:w w:val="100"/>
          <w:i/>
          <w:position w:val="-4"/>
        </w:rPr>
        <w:t>1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100"/>
          <w:i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424242"/>
          <w:spacing w:val="42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0"/>
          <w:position w:val="-4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9" w:lineRule="exact"/>
        <w:ind w:right="-20"/>
        <w:jc w:val="left"/>
        <w:rPr>
          <w:rFonts w:ascii="Times New Roman" w:hAnsi="Times New Roman" w:cs="Times New Roman" w:eastAsia="Times New Roman"/>
          <w:sz w:val="72"/>
          <w:szCs w:val="72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  <w:position w:val="-27"/>
        </w:rPr>
        <w:t>itfu;ye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7"/>
          <w:w w:val="92"/>
          <w:position w:val="-27"/>
        </w:rPr>
        <w:t> </w:t>
      </w:r>
      <w:r>
        <w:rPr>
          <w:rFonts w:ascii="Times New Roman" w:hAnsi="Times New Roman" w:cs="Times New Roman" w:eastAsia="Times New Roman"/>
          <w:sz w:val="72"/>
          <w:szCs w:val="72"/>
          <w:color w:val="2A2A2A"/>
          <w:spacing w:val="0"/>
          <w:w w:val="41"/>
          <w:position w:val="-27"/>
        </w:rPr>
        <w:t>s</w:t>
      </w:r>
      <w:r>
        <w:rPr>
          <w:rFonts w:ascii="Times New Roman" w:hAnsi="Times New Roman" w:cs="Times New Roman" w:eastAsia="Times New Roman"/>
          <w:sz w:val="72"/>
          <w:szCs w:val="72"/>
          <w:color w:val="2A2A2A"/>
          <w:spacing w:val="-18"/>
          <w:w w:val="40"/>
          <w:position w:val="-27"/>
        </w:rPr>
        <w:t>;</w:t>
      </w:r>
      <w:r>
        <w:rPr>
          <w:rFonts w:ascii="Times New Roman" w:hAnsi="Times New Roman" w:cs="Times New Roman" w:eastAsia="Times New Roman"/>
          <w:sz w:val="72"/>
          <w:szCs w:val="72"/>
          <w:color w:val="696969"/>
          <w:spacing w:val="0"/>
          <w:w w:val="84"/>
          <w:position w:val="-27"/>
        </w:rPr>
        <w:t>:</w:t>
      </w:r>
      <w:r>
        <w:rPr>
          <w:rFonts w:ascii="Times New Roman" w:hAnsi="Times New Roman" w:cs="Times New Roman" w:eastAsia="Times New Roman"/>
          <w:sz w:val="72"/>
          <w:szCs w:val="7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40"/>
          <w:cols w:num="2" w:equalWidth="0">
            <w:col w:w="6114" w:space="2550"/>
            <w:col w:w="2916"/>
          </w:cols>
        </w:sectPr>
      </w:pPr>
      <w:rPr/>
    </w:p>
    <w:p>
      <w:pPr>
        <w:spacing w:before="0" w:after="0" w:line="348" w:lineRule="exact"/>
        <w:ind w:left="2031" w:right="-20"/>
        <w:jc w:val="left"/>
        <w:tabs>
          <w:tab w:pos="8540" w:val="left"/>
          <w:tab w:pos="958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595959"/>
          <w:spacing w:val="0"/>
          <w:w w:val="113"/>
          <w:position w:val="-4"/>
        </w:rPr>
        <w:t>itfaiy</w:t>
      </w:r>
      <w:r>
        <w:rPr>
          <w:rFonts w:ascii="Arial" w:hAnsi="Arial" w:cs="Arial" w:eastAsia="Arial"/>
          <w:sz w:val="22"/>
          <w:szCs w:val="22"/>
          <w:color w:val="595959"/>
          <w:spacing w:val="0"/>
          <w:w w:val="113"/>
          <w:position w:val="-4"/>
        </w:rPr>
        <w:t>e</w:t>
      </w:r>
      <w:r>
        <w:rPr>
          <w:rFonts w:ascii="Arial" w:hAnsi="Arial" w:cs="Arial" w:eastAsia="Arial"/>
          <w:sz w:val="22"/>
          <w:szCs w:val="22"/>
          <w:color w:val="595959"/>
          <w:spacing w:val="-12"/>
          <w:w w:val="113"/>
          <w:position w:val="-4"/>
        </w:rPr>
        <w:t> </w:t>
      </w:r>
      <w:r>
        <w:rPr>
          <w:rFonts w:ascii="Arial" w:hAnsi="Arial" w:cs="Arial" w:eastAsia="Arial"/>
          <w:sz w:val="22"/>
          <w:szCs w:val="22"/>
          <w:color w:val="595959"/>
          <w:spacing w:val="0"/>
          <w:w w:val="100"/>
          <w:position w:val="-4"/>
        </w:rPr>
        <w:t>Kwm</w:t>
      </w:r>
      <w:r>
        <w:rPr>
          <w:rFonts w:ascii="Arial" w:hAnsi="Arial" w:cs="Arial" w:eastAsia="Arial"/>
          <w:sz w:val="22"/>
          <w:szCs w:val="22"/>
          <w:color w:val="595959"/>
          <w:spacing w:val="0"/>
          <w:w w:val="100"/>
          <w:position w:val="-4"/>
        </w:rPr>
        <w:t>y</w:t>
      </w:r>
      <w:r>
        <w:rPr>
          <w:rFonts w:ascii="Arial" w:hAnsi="Arial" w:cs="Arial" w:eastAsia="Arial"/>
          <w:sz w:val="22"/>
          <w:szCs w:val="22"/>
          <w:color w:val="595959"/>
          <w:spacing w:val="24"/>
          <w:w w:val="100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100"/>
          <w:position w:val="-4"/>
        </w:rPr>
        <w:t>l3olge</w:t>
      </w:r>
      <w:r>
        <w:rPr>
          <w:rFonts w:ascii="Arial" w:hAnsi="Arial" w:cs="Arial" w:eastAsia="Arial"/>
          <w:sz w:val="20"/>
          <w:szCs w:val="20"/>
          <w:color w:val="595959"/>
          <w:spacing w:val="-13"/>
          <w:w w:val="100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100"/>
          <w:position w:val="-4"/>
        </w:rPr>
      </w:r>
      <w:r>
        <w:rPr>
          <w:rFonts w:ascii="Arial" w:hAnsi="Arial" w:cs="Arial" w:eastAsia="Arial"/>
          <w:sz w:val="37"/>
          <w:szCs w:val="37"/>
          <w:color w:val="A3A3A5"/>
          <w:spacing w:val="0"/>
          <w:w w:val="100"/>
          <w:position w:val="-2"/>
        </w:rPr>
        <w:t>.</w:t>
      </w:r>
      <w:r>
        <w:rPr>
          <w:rFonts w:ascii="Arial" w:hAnsi="Arial" w:cs="Arial" w:eastAsia="Arial"/>
          <w:sz w:val="37"/>
          <w:szCs w:val="37"/>
          <w:color w:val="A3A3A5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7"/>
          <w:szCs w:val="37"/>
          <w:color w:val="A3A3A5"/>
          <w:spacing w:val="0"/>
          <w:w w:val="100"/>
          <w:position w:val="-2"/>
        </w:rPr>
      </w:r>
      <w:r>
        <w:rPr>
          <w:rFonts w:ascii="Arial" w:hAnsi="Arial" w:cs="Arial" w:eastAsia="Arial"/>
          <w:sz w:val="22"/>
          <w:szCs w:val="22"/>
          <w:color w:val="A3A3A5"/>
          <w:spacing w:val="0"/>
          <w:w w:val="151"/>
          <w:position w:val="-2"/>
        </w:rPr>
        <w:t>'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34" w:lineRule="exact"/>
        <w:ind w:left="4462" w:right="-20"/>
        <w:jc w:val="left"/>
        <w:tabs>
          <w:tab w:pos="8080" w:val="left"/>
        </w:tabs>
        <w:rPr>
          <w:rFonts w:ascii="Times New Roman" w:hAnsi="Times New Roman" w:cs="Times New Roman" w:eastAsia="Times New Roman"/>
          <w:sz w:val="59"/>
          <w:szCs w:val="5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2"/>
        </w:rPr>
        <w:t>Nahit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-4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1A1A1A"/>
          <w:spacing w:val="0"/>
          <w:w w:val="100"/>
          <w:position w:val="-42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1A1A1A"/>
          <w:spacing w:val="22"/>
          <w:w w:val="100"/>
          <w:position w:val="-4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A3156"/>
          <w:spacing w:val="0"/>
          <w:w w:val="56"/>
          <w:position w:val="-42"/>
        </w:rPr>
        <w:t>.1</w:t>
      </w:r>
      <w:r>
        <w:rPr>
          <w:rFonts w:ascii="Times New Roman" w:hAnsi="Times New Roman" w:cs="Times New Roman" w:eastAsia="Times New Roman"/>
          <w:sz w:val="27"/>
          <w:szCs w:val="27"/>
          <w:color w:val="2A3156"/>
          <w:spacing w:val="-31"/>
          <w:w w:val="56"/>
          <w:position w:val="-42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color w:val="2A3156"/>
          <w:spacing w:val="-1"/>
          <w:w w:val="115"/>
          <w:position w:val="-38"/>
        </w:rPr>
        <w:t>6</w:t>
      </w:r>
      <w:r>
        <w:rPr>
          <w:rFonts w:ascii="Times New Roman" w:hAnsi="Times New Roman" w:cs="Times New Roman" w:eastAsia="Times New Roman"/>
          <w:sz w:val="8"/>
          <w:szCs w:val="8"/>
          <w:color w:val="2A3156"/>
          <w:spacing w:val="0"/>
          <w:w w:val="190"/>
          <w:position w:val="-42"/>
        </w:rPr>
        <w:t>J-</w:t>
      </w:r>
      <w:r>
        <w:rPr>
          <w:rFonts w:ascii="Times New Roman" w:hAnsi="Times New Roman" w:cs="Times New Roman" w:eastAsia="Times New Roman"/>
          <w:sz w:val="8"/>
          <w:szCs w:val="8"/>
          <w:color w:val="2A3156"/>
          <w:spacing w:val="0"/>
          <w:w w:val="100"/>
          <w:position w:val="-42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2A3156"/>
          <w:spacing w:val="0"/>
          <w:w w:val="100"/>
          <w:position w:val="-42"/>
        </w:rPr>
      </w:r>
      <w:r>
        <w:rPr>
          <w:rFonts w:ascii="Times New Roman" w:hAnsi="Times New Roman" w:cs="Times New Roman" w:eastAsia="Times New Roman"/>
          <w:sz w:val="59"/>
          <w:szCs w:val="59"/>
          <w:color w:val="3B4895"/>
          <w:spacing w:val="0"/>
          <w:w w:val="65"/>
          <w:position w:val="-42"/>
        </w:rPr>
        <w:t>Q</w:t>
      </w:r>
      <w:r>
        <w:rPr>
          <w:rFonts w:ascii="Times New Roman" w:hAnsi="Times New Roman" w:cs="Times New Roman" w:eastAsia="Times New Roman"/>
          <w:sz w:val="59"/>
          <w:szCs w:val="59"/>
          <w:color w:val="3B4895"/>
          <w:spacing w:val="-164"/>
          <w:w w:val="65"/>
          <w:position w:val="-42"/>
        </w:rPr>
        <w:t>_</w:t>
      </w:r>
      <w:r>
        <w:rPr>
          <w:rFonts w:ascii="Times New Roman" w:hAnsi="Times New Roman" w:cs="Times New Roman" w:eastAsia="Times New Roman"/>
          <w:sz w:val="59"/>
          <w:szCs w:val="59"/>
          <w:color w:val="696969"/>
          <w:spacing w:val="-20"/>
          <w:w w:val="180"/>
          <w:position w:val="-42"/>
        </w:rPr>
        <w:t>i</w:t>
      </w:r>
      <w:r>
        <w:rPr>
          <w:rFonts w:ascii="Times New Roman" w:hAnsi="Times New Roman" w:cs="Times New Roman" w:eastAsia="Times New Roman"/>
          <w:sz w:val="59"/>
          <w:szCs w:val="59"/>
          <w:color w:val="BABABA"/>
          <w:spacing w:val="-50"/>
          <w:w w:val="63"/>
          <w:position w:val="-42"/>
        </w:rPr>
        <w:t>·</w:t>
      </w:r>
      <w:r>
        <w:rPr>
          <w:rFonts w:ascii="Times New Roman" w:hAnsi="Times New Roman" w:cs="Times New Roman" w:eastAsia="Times New Roman"/>
          <w:sz w:val="59"/>
          <w:szCs w:val="59"/>
          <w:color w:val="424242"/>
          <w:spacing w:val="-221"/>
          <w:w w:val="55"/>
          <w:position w:val="-42"/>
        </w:rPr>
        <w:t>u</w:t>
      </w:r>
      <w:r>
        <w:rPr>
          <w:rFonts w:ascii="Times New Roman" w:hAnsi="Times New Roman" w:cs="Times New Roman" w:eastAsia="Times New Roman"/>
          <w:sz w:val="59"/>
          <w:szCs w:val="59"/>
          <w:color w:val="3F4869"/>
          <w:spacing w:val="-25"/>
          <w:w w:val="118"/>
          <w:position w:val="-42"/>
        </w:rPr>
        <w:t>:</w:t>
      </w:r>
      <w:r>
        <w:rPr>
          <w:rFonts w:ascii="Times New Roman" w:hAnsi="Times New Roman" w:cs="Times New Roman" w:eastAsia="Times New Roman"/>
          <w:sz w:val="59"/>
          <w:szCs w:val="59"/>
          <w:color w:val="3F4869"/>
          <w:spacing w:val="0"/>
          <w:w w:val="50"/>
          <w:position w:val="-42"/>
        </w:rPr>
        <w:t>-</w:t>
      </w:r>
      <w:r>
        <w:rPr>
          <w:rFonts w:ascii="Times New Roman" w:hAnsi="Times New Roman" w:cs="Times New Roman" w:eastAsia="Times New Roman"/>
          <w:sz w:val="59"/>
          <w:szCs w:val="59"/>
          <w:color w:val="3F4869"/>
          <w:spacing w:val="0"/>
          <w:w w:val="49"/>
          <w:position w:val="-42"/>
        </w:rPr>
        <w:t>:</w:t>
      </w:r>
      <w:r>
        <w:rPr>
          <w:rFonts w:ascii="Times New Roman" w:hAnsi="Times New Roman" w:cs="Times New Roman" w:eastAsia="Times New Roman"/>
          <w:sz w:val="59"/>
          <w:szCs w:val="5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40"/>
        </w:sectPr>
      </w:pPr>
      <w:rPr/>
    </w:p>
    <w:p>
      <w:pPr>
        <w:spacing w:before="0" w:after="0" w:line="225" w:lineRule="exact"/>
        <w:ind w:left="2026" w:right="-73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0"/>
          <w:w w:val="100"/>
        </w:rPr>
        <w:t>Pesta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2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100"/>
        </w:rPr>
        <w:t>Grı:tr</w:t>
      </w:r>
      <w:r>
        <w:rPr>
          <w:rFonts w:ascii="Arial" w:hAnsi="Arial" w:cs="Arial" w:eastAsia="Arial"/>
          <w:sz w:val="20"/>
          <w:szCs w:val="20"/>
          <w:color w:val="595959"/>
          <w:spacing w:val="16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100"/>
        </w:rPr>
        <w:t>ier</w:t>
      </w:r>
      <w:r>
        <w:rPr>
          <w:rFonts w:ascii="Arial" w:hAnsi="Arial" w:cs="Arial" w:eastAsia="Arial"/>
          <w:sz w:val="20"/>
          <w:szCs w:val="20"/>
          <w:color w:val="595959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0"/>
          <w:w w:val="103"/>
        </w:rPr>
        <w:t>Amiri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left="87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7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3" w:after="0" w:line="244" w:lineRule="exact"/>
        <w:ind w:right="-20"/>
        <w:jc w:val="left"/>
        <w:tabs>
          <w:tab w:pos="33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55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</w:r>
      <w:r>
        <w:rPr>
          <w:rFonts w:ascii="Arial" w:hAnsi="Arial" w:cs="Arial" w:eastAsia="Arial"/>
          <w:sz w:val="17"/>
          <w:szCs w:val="17"/>
          <w:color w:val="424242"/>
          <w:spacing w:val="0"/>
          <w:w w:val="100"/>
          <w:position w:val="2"/>
        </w:rPr>
        <w:t>aıy</w:t>
      </w:r>
      <w:r>
        <w:rPr>
          <w:rFonts w:ascii="Arial" w:hAnsi="Arial" w:cs="Arial" w:eastAsia="Arial"/>
          <w:sz w:val="17"/>
          <w:szCs w:val="17"/>
          <w:color w:val="424242"/>
          <w:spacing w:val="0"/>
          <w:w w:val="100"/>
          <w:position w:val="2"/>
        </w:rPr>
        <w:t>e</w:t>
      </w:r>
      <w:r>
        <w:rPr>
          <w:rFonts w:ascii="Arial" w:hAnsi="Arial" w:cs="Arial" w:eastAsia="Arial"/>
          <w:sz w:val="17"/>
          <w:szCs w:val="17"/>
          <w:color w:val="424242"/>
          <w:spacing w:val="-11"/>
          <w:w w:val="100"/>
          <w:position w:val="2"/>
        </w:rPr>
        <w:t> </w:t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94"/>
          <w:position w:val="2"/>
        </w:rPr>
        <w:t>Yangı</w:t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94"/>
          <w:position w:val="2"/>
        </w:rPr>
        <w:t>n</w:t>
      </w:r>
      <w:r>
        <w:rPr>
          <w:rFonts w:ascii="Arial" w:hAnsi="Arial" w:cs="Arial" w:eastAsia="Arial"/>
          <w:sz w:val="17"/>
          <w:szCs w:val="17"/>
          <w:color w:val="2A2A2A"/>
          <w:spacing w:val="1"/>
          <w:w w:val="94"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100"/>
          <w:position w:val="2"/>
        </w:rPr>
        <w:t>ve·</w:t>
      </w:r>
      <w:r>
        <w:rPr>
          <w:rFonts w:ascii="Arial" w:hAnsi="Arial" w:cs="Arial" w:eastAsia="Arial"/>
          <w:sz w:val="19"/>
          <w:szCs w:val="19"/>
          <w:color w:val="424242"/>
          <w:spacing w:val="-4"/>
          <w:w w:val="100"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100"/>
          <w:position w:val="2"/>
        </w:rPr>
        <w:t>cil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40"/>
          <w:cols w:num="2" w:equalWidth="0">
            <w:col w:w="4130" w:space="768"/>
            <w:col w:w="6682"/>
          </w:cols>
        </w:sectPr>
      </w:pPr>
      <w:rPr/>
    </w:p>
    <w:p>
      <w:pPr>
        <w:spacing w:before="0" w:after="0" w:line="218" w:lineRule="exact"/>
        <w:ind w:right="1241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4.000483pt;margin-top:26.490381pt;width:566.84006pt;height:789.657872pt;mso-position-horizontal-relative:page;mso-position-vertical-relative:page;z-index:-17025" coordorigin="280,530" coordsize="11337,15793">
            <v:group style="position:absolute;left:292;top:544;width:11267;height:2" coordorigin="292,544" coordsize="11267,2">
              <v:shape style="position:absolute;left:292;top:544;width:11267;height:2" coordorigin="292,544" coordsize="11267,0" path="m292,544l11559,544e" filled="f" stroked="t" strokeweight=".478649pt" strokecolor="#575757">
                <v:path arrowok="t"/>
              </v:shape>
            </v:group>
            <v:group style="position:absolute;left:1565;top:547;width:574;height:2" coordorigin="1565,547" coordsize="574,2">
              <v:shape style="position:absolute;left:1565;top:547;width:574;height:2" coordorigin="1565,547" coordsize="574,0" path="m1565,547l2140,547e" filled="f" stroked="t" strokeweight=".478649pt" strokecolor="#444444">
                <v:path arrowok="t"/>
              </v:shape>
            </v:group>
            <v:group style="position:absolute;left:2029;top:551;width:1647;height:2" coordorigin="2029,551" coordsize="1647,2">
              <v:shape style="position:absolute;left:2029;top:551;width:1647;height:2" coordorigin="2029,551" coordsize="1647,0" path="m2029,551l3676,551e" filled="f" stroked="t" strokeweight=".957298pt" strokecolor="#676767">
                <v:path arrowok="t"/>
              </v:shape>
            </v:group>
            <v:group style="position:absolute;left:3552;top:554;width:3997;height:2" coordorigin="3552,554" coordsize="3997,2">
              <v:shape style="position:absolute;left:3552;top:554;width:3997;height:2" coordorigin="3552,554" coordsize="3997,0" path="m3552,554l7548,554e" filled="f" stroked="t" strokeweight=".478649pt" strokecolor="#545454">
                <v:path arrowok="t"/>
              </v:shape>
            </v:group>
            <v:group style="position:absolute;left:7065;top:554;width:2848;height:2" coordorigin="7065,554" coordsize="2848,2">
              <v:shape style="position:absolute;left:7065;top:554;width:2848;height:2" coordorigin="7065,554" coordsize="2848,0" path="m7065,554l9913,554e" filled="f" stroked="t" strokeweight=".957298pt" strokecolor="#707070">
                <v:path arrowok="t"/>
              </v:shape>
            </v:group>
            <v:group style="position:absolute;left:9140;top:547;width:2;height:1525" coordorigin="9140,547" coordsize="2,1525">
              <v:shape style="position:absolute;left:9140;top:547;width:2;height:1525" coordorigin="9140,547" coordsize="0,1525" path="m9140,2071l9140,547e" filled="f" stroked="t" strokeweight=".717973pt" strokecolor="#606060">
                <v:path arrowok="t"/>
              </v:shape>
            </v:group>
            <v:group style="position:absolute;left:9812;top:551;width:1747;height:2" coordorigin="9812,551" coordsize="1747,2">
              <v:shape style="position:absolute;left:9812;top:551;width:1747;height:2" coordorigin="9812,551" coordsize="1747,0" path="m9812,551l11559,551e" filled="f" stroked="t" strokeweight=".478649pt" strokecolor="#575757">
                <v:path arrowok="t"/>
              </v:shape>
            </v:group>
            <v:group style="position:absolute;left:9812;top:2066;width:1761;height:2" coordorigin="9812,2066" coordsize="1761,2">
              <v:shape style="position:absolute;left:9812;top:2066;width:1761;height:2" coordorigin="9812,2066" coordsize="1761,0" path="m9812,2066l11574,2066e" filled="f" stroked="t" strokeweight=".717973pt" strokecolor="#676767">
                <v:path arrowok="t"/>
              </v:shape>
            </v:group>
            <v:group style="position:absolute;left:11562;top:551;width:2;height:1803" coordorigin="11562,551" coordsize="2,1803">
              <v:shape style="position:absolute;left:11562;top:551;width:2;height:1803" coordorigin="11562,551" coordsize="0,1803" path="m11562,2354l11562,551e" filled="f" stroked="t" strokeweight=".717973pt" strokecolor="#646464">
                <v:path arrowok="t"/>
              </v:shape>
            </v:group>
            <v:group style="position:absolute;left:302;top:537;width:2;height:12562" coordorigin="302,537" coordsize="2,12562">
              <v:shape style="position:absolute;left:302;top:537;width:2;height:12562" coordorigin="302,537" coordsize="0,12562" path="m302,13099l302,537e" filled="f" stroked="t" strokeweight=".717973pt" strokecolor="#545454">
                <v:path arrowok="t"/>
              </v:shape>
            </v:group>
            <v:group style="position:absolute;left:2099;top:542;width:2;height:1534" coordorigin="2099,542" coordsize="2,1534">
              <v:shape style="position:absolute;left:2099;top:542;width:2;height:1534" coordorigin="2099,542" coordsize="0,1534" path="m2099,2076l2099,542e" filled="f" stroked="t" strokeweight=".957298pt" strokecolor="#5B5B5B">
                <v:path arrowok="t"/>
              </v:shape>
            </v:group>
            <v:group style="position:absolute;left:287;top:2059;width:1852;height:2" coordorigin="287,2059" coordsize="1852,2">
              <v:shape style="position:absolute;left:287;top:2059;width:1852;height:2" coordorigin="287,2059" coordsize="1852,0" path="m287,2059l2140,2059e" filled="f" stroked="t" strokeweight=".478649pt" strokecolor="#4B4B4B">
                <v:path arrowok="t"/>
              </v:shape>
            </v:group>
            <v:group style="position:absolute;left:1939;top:2066;width:1737;height:2" coordorigin="1939,2066" coordsize="1737,2">
              <v:shape style="position:absolute;left:1939;top:2066;width:1737;height:2" coordorigin="1939,2066" coordsize="1737,0" path="m1939,2066l3676,2066e" filled="f" stroked="t" strokeweight=".957298pt" strokecolor="#676767">
                <v:path arrowok="t"/>
              </v:shape>
            </v:group>
            <v:group style="position:absolute;left:3552;top:2064;width:2709;height:2" coordorigin="3552,2064" coordsize="2709,2">
              <v:shape style="position:absolute;left:3552;top:2064;width:2709;height:2" coordorigin="3552,2064" coordsize="2709,0" path="m3552,2064l6261,2064e" filled="f" stroked="t" strokeweight=".478649pt" strokecolor="#444444">
                <v:path arrowok="t"/>
              </v:shape>
            </v:group>
            <v:group style="position:absolute;left:6146;top:2069;width:3025;height:2" coordorigin="6146,2069" coordsize="3025,2">
              <v:shape style="position:absolute;left:6146;top:2069;width:3025;height:2" coordorigin="6146,2069" coordsize="3025,0" path="m6146,2069l9171,2069e" filled="f" stroked="t" strokeweight=".957298pt" strokecolor="#707070">
                <v:path arrowok="t"/>
              </v:shape>
            </v:group>
            <v:group style="position:absolute;left:9099;top:2066;width:771;height:2" coordorigin="9099,2066" coordsize="771,2">
              <v:shape style="position:absolute;left:9099;top:2066;width:771;height:2" coordorigin="9099,2066" coordsize="771,0" path="m9099,2066l9870,2066e" filled="f" stroked="t" strokeweight=".478649pt" strokecolor="#3F3F3F">
                <v:path arrowok="t"/>
              </v:shape>
            </v:group>
            <v:group style="position:absolute;left:287;top:2299;width:3092;height:2" coordorigin="287,2299" coordsize="3092,2">
              <v:shape style="position:absolute;left:287;top:2299;width:3092;height:2" coordorigin="287,2299" coordsize="3092,0" path="m287,2299l3379,2299e" filled="f" stroked="t" strokeweight=".478649pt" strokecolor="#545454">
                <v:path arrowok="t"/>
              </v:shape>
            </v:group>
            <v:group style="position:absolute;left:1565;top:2306;width:1814;height:2" coordorigin="1565,2306" coordsize="1814,2">
              <v:shape style="position:absolute;left:1565;top:2306;width:1814;height:2" coordorigin="1565,2306" coordsize="1814,0" path="m1565,2306l3379,2306e" filled="f" stroked="t" strokeweight=".717973pt" strokecolor="#5B5B5B">
                <v:path arrowok="t"/>
              </v:shape>
            </v:group>
            <v:group style="position:absolute;left:3159;top:2306;width:2570;height:2" coordorigin="3159,2306" coordsize="2570,2">
              <v:shape style="position:absolute;left:3159;top:2306;width:2570;height:2" coordorigin="3159,2306" coordsize="2570,0" path="m3159,2306l5729,2306e" filled="f" stroked="t" strokeweight=".478649pt" strokecolor="#484848">
                <v:path arrowok="t"/>
              </v:shape>
            </v:group>
            <v:group style="position:absolute;left:9104;top:2306;width:766;height:2" coordorigin="9104,2306" coordsize="766,2">
              <v:shape style="position:absolute;left:9104;top:2306;width:766;height:2" coordorigin="9104,2306" coordsize="766,0" path="m9104,2306l9870,2306e" filled="f" stroked="t" strokeweight=".478649pt" strokecolor="#4B4B4B">
                <v:path arrowok="t"/>
              </v:shape>
            </v:group>
            <v:group style="position:absolute;left:3542;top:2304;width:8032;height:2" coordorigin="3542,2304" coordsize="8032,2">
              <v:shape style="position:absolute;left:3542;top:2304;width:8032;height:2" coordorigin="3542,2304" coordsize="8032,0" path="m3542,2304l11574,2304e" filled="f" stroked="t" strokeweight=".717973pt" strokecolor="#646464">
                <v:path arrowok="t"/>
              </v:shape>
            </v:group>
            <v:group style="position:absolute;left:287;top:2539;width:1335;height:2" coordorigin="287,2539" coordsize="1335,2">
              <v:shape style="position:absolute;left:287;top:2539;width:1335;height:2" coordorigin="287,2539" coordsize="1335,0" path="m287,2539l1623,2539e" filled="f" stroked="t" strokeweight=".478649pt" strokecolor="#4B4B4B">
                <v:path arrowok="t"/>
              </v:shape>
            </v:group>
            <v:group style="position:absolute;left:1565;top:2541;width:1651;height:2" coordorigin="1565,2541" coordsize="1651,2">
              <v:shape style="position:absolute;left:1565;top:2541;width:1651;height:2" coordorigin="1565,2541" coordsize="1651,0" path="m1565,2541l3217,2541e" filled="f" stroked="t" strokeweight=".478649pt" strokecolor="#383838">
                <v:path arrowok="t"/>
              </v:shape>
            </v:group>
            <v:group style="position:absolute;left:3159;top:2543;width:2570;height:2" coordorigin="3159,2543" coordsize="2570,2">
              <v:shape style="position:absolute;left:3159;top:2543;width:2570;height:2" coordorigin="3159,2543" coordsize="2570,0" path="m3159,2543l5729,2543e" filled="f" stroked="t" strokeweight=".478649pt" strokecolor="#545454">
                <v:path arrowok="t"/>
              </v:shape>
            </v:group>
            <v:group style="position:absolute;left:5380;top:2546;width:2298;height:2" coordorigin="5380,2546" coordsize="2298,2">
              <v:shape style="position:absolute;left:5380;top:2546;width:2298;height:2" coordorigin="5380,2546" coordsize="2298,0" path="m5380,2546l7678,2546e" filled="f" stroked="t" strokeweight=".957298pt" strokecolor="#707070">
                <v:path arrowok="t"/>
              </v:shape>
            </v:group>
            <v:group style="position:absolute;left:7491;top:2541;width:2259;height:2" coordorigin="7491,2541" coordsize="2259,2">
              <v:shape style="position:absolute;left:7491;top:2541;width:2259;height:2" coordorigin="7491,2541" coordsize="2259,0" path="m7491,2541l9750,2541e" filled="f" stroked="t" strokeweight=".478649pt" strokecolor="#575757">
                <v:path arrowok="t"/>
              </v:shape>
            </v:group>
            <v:group style="position:absolute;left:9602;top:2541;width:1972;height:2" coordorigin="9602,2541" coordsize="1972,2">
              <v:shape style="position:absolute;left:9602;top:2541;width:1972;height:2" coordorigin="9602,2541" coordsize="1972,0" path="m9602,2541l11574,2541e" filled="f" stroked="t" strokeweight=".957298pt" strokecolor="#707070">
                <v:path arrowok="t"/>
              </v:shape>
            </v:group>
            <v:group style="position:absolute;left:11569;top:2282;width:2;height:527" coordorigin="11569,2282" coordsize="2,527">
              <v:shape style="position:absolute;left:11569;top:2282;width:2;height:527" coordorigin="11569,2282" coordsize="0,527" path="m11569,2810l11569,2282e" filled="f" stroked="t" strokeweight=".478649pt" strokecolor="#3B3B3B">
                <v:path arrowok="t"/>
              </v:shape>
            </v:group>
            <v:group style="position:absolute;left:5361;top:2786;width:2187;height:2" coordorigin="5361,2786" coordsize="2187,2">
              <v:shape style="position:absolute;left:5361;top:2786;width:2187;height:2" coordorigin="5361,2786" coordsize="2187,0" path="m5361,2786l7548,2786e" filled="f" stroked="t" strokeweight=".717973pt" strokecolor="#707070">
                <v:path arrowok="t"/>
              </v:shape>
            </v:group>
            <v:group style="position:absolute;left:297;top:2781;width:9453;height:2" coordorigin="297,2781" coordsize="9453,2">
              <v:shape style="position:absolute;left:297;top:2781;width:9453;height:2" coordorigin="297,2781" coordsize="9453,0" path="m297,2781l9750,2781e" filled="f" stroked="t" strokeweight=".478649pt" strokecolor="#575757">
                <v:path arrowok="t"/>
              </v:shape>
            </v:group>
            <v:group style="position:absolute;left:9554;top:2781;width:2020;height:2" coordorigin="9554,2781" coordsize="2020,2">
              <v:shape style="position:absolute;left:9554;top:2781;width:2020;height:2" coordorigin="9554,2781" coordsize="2020,0" path="m9554,2781l11574,2781e" filled="f" stroked="t" strokeweight=".957298pt" strokecolor="#747474">
                <v:path arrowok="t"/>
              </v:shape>
            </v:group>
            <v:group style="position:absolute;left:292;top:3023;width:8362;height:2" coordorigin="292,3023" coordsize="8362,2">
              <v:shape style="position:absolute;left:292;top:3023;width:8362;height:2" coordorigin="292,3023" coordsize="8362,0" path="m292,3023l8654,3023e" filled="f" stroked="t" strokeweight=".717973pt" strokecolor="#646464">
                <v:path arrowok="t"/>
              </v:shape>
            </v:group>
            <v:group style="position:absolute;left:8597;top:3025;width:1273;height:2" coordorigin="8597,3025" coordsize="1273,2">
              <v:shape style="position:absolute;left:8597;top:3025;width:1273;height:2" coordorigin="8597,3025" coordsize="1273,0" path="m8597,3025l9870,3025e" filled="f" stroked="t" strokeweight=".478649pt" strokecolor="#484848">
                <v:path arrowok="t"/>
              </v:shape>
            </v:group>
            <v:group style="position:absolute;left:9812;top:3021;width:1766;height:2" coordorigin="9812,3021" coordsize="1766,2">
              <v:shape style="position:absolute;left:9812;top:3021;width:1766;height:2" coordorigin="9812,3021" coordsize="1766,0" path="m9812,3021l11579,3021e" filled="f" stroked="t" strokeweight=".957298pt" strokecolor="#747474">
                <v:path arrowok="t"/>
              </v:shape>
            </v:group>
            <v:group style="position:absolute;left:11576;top:2738;width:2;height:2584" coordorigin="11576,2738" coordsize="2,2584">
              <v:shape style="position:absolute;left:11576;top:2738;width:2;height:2584" coordorigin="11576,2738" coordsize="0,2584" path="m11576,5322l11576,2738e" filled="f" stroked="t" strokeweight=".957298pt" strokecolor="#646464">
                <v:path arrowok="t"/>
              </v:shape>
            </v:group>
            <v:group style="position:absolute;left:292;top:3260;width:5437;height:2" coordorigin="292,3260" coordsize="5437,2">
              <v:shape style="position:absolute;left:292;top:3260;width:5437;height:2" coordorigin="292,3260" coordsize="5437,0" path="m292,3260l5729,3260e" filled="f" stroked="t" strokeweight=".478649pt" strokecolor="#484848">
                <v:path arrowok="t"/>
              </v:shape>
            </v:group>
            <v:group style="position:absolute;left:5672;top:3263;width:1331;height:2" coordorigin="5672,3263" coordsize="1331,2">
              <v:shape style="position:absolute;left:5672;top:3263;width:1331;height:2" coordorigin="5672,3263" coordsize="1331,0" path="m5672,3263l7003,3263e" filled="f" stroked="t" strokeweight=".957298pt" strokecolor="#747474">
                <v:path arrowok="t"/>
              </v:shape>
            </v:group>
            <v:group style="position:absolute;left:6945;top:3263;width:2479;height:2" coordorigin="6945,3263" coordsize="2479,2">
              <v:shape style="position:absolute;left:6945;top:3263;width:2479;height:2" coordorigin="6945,3263" coordsize="2479,0" path="m6945,3263l9425,3263e" filled="f" stroked="t" strokeweight=".478649pt" strokecolor="#575757">
                <v:path arrowok="t"/>
              </v:shape>
            </v:group>
            <v:group style="position:absolute;left:9367;top:3260;width:2216;height:2" coordorigin="9367,3260" coordsize="2216,2">
              <v:shape style="position:absolute;left:9367;top:3260;width:2216;height:2" coordorigin="9367,3260" coordsize="2216,0" path="m9367,3260l11583,3260e" filled="f" stroked="t" strokeweight=".957298pt" strokecolor="#777777">
                <v:path arrowok="t"/>
              </v:shape>
            </v:group>
            <v:group style="position:absolute;left:3748;top:3241;width:2;height:259" coordorigin="3748,3241" coordsize="2,259">
              <v:shape style="position:absolute;left:3748;top:3241;width:2;height:259" coordorigin="3748,3241" coordsize="0,259" path="m3748,3500l3748,3241e" filled="f" stroked="t" strokeweight=".239324pt" strokecolor="#676767">
                <v:path arrowok="t"/>
              </v:shape>
            </v:group>
            <v:group style="position:absolute;left:6983;top:3255;width:2;height:767" coordorigin="6983,3255" coordsize="2,767">
              <v:shape style="position:absolute;left:6983;top:3255;width:2;height:767" coordorigin="6983,3255" coordsize="0,767" path="m6983,4023l6983,3255e" filled="f" stroked="t" strokeweight=".717973pt" strokecolor="#575757">
                <v:path arrowok="t"/>
              </v:shape>
            </v:group>
            <v:group style="position:absolute;left:6969;top:3697;width:2163;height:2" coordorigin="6969,3697" coordsize="2163,2">
              <v:shape style="position:absolute;left:6969;top:3697;width:2163;height:2" coordorigin="6969,3697" coordsize="2163,0" path="m6969,3697l9133,3697e" filled="f" stroked="t" strokeweight=".239324pt" strokecolor="#5B5B5B">
                <v:path arrowok="t"/>
              </v:shape>
            </v:group>
            <v:group style="position:absolute;left:3748;top:3500;width:2;height:197" coordorigin="3748,3500" coordsize="2,197">
              <v:shape style="position:absolute;left:3748;top:3500;width:2;height:197" coordorigin="3748,3500" coordsize="0,197" path="m3748,3697l3748,3500e" filled="f" stroked="t" strokeweight=".239324pt" strokecolor="#000000">
                <v:path arrowok="t"/>
              </v:shape>
            </v:group>
            <v:group style="position:absolute;left:9133;top:3697;width:708;height:2" coordorigin="9133,3697" coordsize="708,2">
              <v:shape style="position:absolute;left:9133;top:3697;width:708;height:2" coordorigin="9133,3697" coordsize="708,0" path="m9133,3697l9841,3697e" filled="f" stroked="t" strokeweight=".239324pt" strokecolor="#000000">
                <v:path arrowok="t"/>
              </v:shape>
            </v:group>
            <v:group style="position:absolute;left:9841;top:3697;width:1742;height:2" coordorigin="9841,3697" coordsize="1742,2">
              <v:shape style="position:absolute;left:9841;top:3697;width:1742;height:2" coordorigin="9841,3697" coordsize="1742,0" path="m9841,3697l11583,3697e" filled="f" stroked="t" strokeweight=".239324pt" strokecolor="#606060">
                <v:path arrowok="t"/>
              </v:shape>
            </v:group>
            <v:group style="position:absolute;left:3748;top:3697;width:2;height:336" coordorigin="3748,3697" coordsize="2,336">
              <v:shape style="position:absolute;left:3748;top:3697;width:2;height:336" coordorigin="3748,3697" coordsize="0,336" path="m3748,4032l3748,3697e" filled="f" stroked="t" strokeweight=".239324pt" strokecolor="#838383">
                <v:path arrowok="t"/>
              </v:shape>
            </v:group>
            <v:group style="position:absolute;left:292;top:4008;width:5519;height:2" coordorigin="292,4008" coordsize="5519,2">
              <v:shape style="position:absolute;left:292;top:4008;width:5519;height:2" coordorigin="292,4008" coordsize="5519,0" path="m292,4008l5811,4008e" filled="f" stroked="t" strokeweight="1.196622pt" strokecolor="#646464">
                <v:path arrowok="t"/>
              </v:shape>
            </v:group>
            <v:group style="position:absolute;left:5701;top:4023;width:531;height:2" coordorigin="5701,4023" coordsize="531,2">
              <v:shape style="position:absolute;left:5701;top:4023;width:531;height:2" coordorigin="5701,4023" coordsize="531,0" path="m5701,4023l6232,4023e" filled="f" stroked="t" strokeweight=".717973pt" strokecolor="#606060">
                <v:path arrowok="t"/>
              </v:shape>
            </v:group>
            <v:group style="position:absolute;left:6983;top:3754;width:2;height:268" coordorigin="6983,3754" coordsize="2,268">
              <v:shape style="position:absolute;left:6983;top:3754;width:2;height:268" coordorigin="6983,3754" coordsize="0,268" path="m6983,4023l6983,3754e" filled="f" stroked="t" strokeweight=".957298pt" strokecolor="#6B6B6B">
                <v:path arrowok="t"/>
              </v:shape>
            </v:group>
            <v:group style="position:absolute;left:6203;top:4013;width:5385;height:2" coordorigin="6203,4013" coordsize="5385,2">
              <v:shape style="position:absolute;left:6203;top:4013;width:5385;height:2" coordorigin="6203,4013" coordsize="5385,0" path="m6203,4013l11588,4013e" filled="f" stroked="t" strokeweight=".717973pt" strokecolor="#646464">
                <v:path arrowok="t"/>
              </v:shape>
            </v:group>
            <v:group style="position:absolute;left:292;top:4301;width:4289;height:2" coordorigin="292,4301" coordsize="4289,2">
              <v:shape style="position:absolute;left:292;top:4301;width:4289;height:2" coordorigin="292,4301" coordsize="4289,0" path="m292,4301l4581,4301e" filled="f" stroked="t" strokeweight=".957298pt" strokecolor="#646464">
                <v:path arrowok="t"/>
              </v:shape>
            </v:group>
            <v:group style="position:absolute;left:2106;top:4008;width:2;height:815" coordorigin="2106,4008" coordsize="2,815">
              <v:shape style="position:absolute;left:2106;top:4008;width:2;height:815" coordorigin="2106,4008" coordsize="0,815" path="m2106,4823l2106,4008e" filled="f" stroked="t" strokeweight=".478649pt" strokecolor="#2B2B2B">
                <v:path arrowok="t"/>
              </v:shape>
            </v:group>
            <v:group style="position:absolute;left:4523;top:4301;width:1206;height:2" coordorigin="4523,4301" coordsize="1206,2">
              <v:shape style="position:absolute;left:4523;top:4301;width:1206;height:2" coordorigin="4523,4301" coordsize="1206,0" path="m4523,4301l5729,4301e" filled="f" stroked="t" strokeweight=".478649pt" strokecolor="#3B3B3B">
                <v:path arrowok="t"/>
              </v:shape>
            </v:group>
            <v:group style="position:absolute;left:5672;top:4301;width:2982;height:2" coordorigin="5672,4301" coordsize="2982,2">
              <v:shape style="position:absolute;left:5672;top:4301;width:2982;height:2" coordorigin="5672,4301" coordsize="2982,0" path="m5672,4301l8654,4301e" filled="f" stroked="t" strokeweight=".717973pt" strokecolor="#606060">
                <v:path arrowok="t"/>
              </v:shape>
            </v:group>
            <v:group style="position:absolute;left:8597;top:4301;width:1273;height:2" coordorigin="8597,4301" coordsize="1273,2">
              <v:shape style="position:absolute;left:8597;top:4301;width:1273;height:2" coordorigin="8597,4301" coordsize="1273,0" path="m8597,4301l9870,4301e" filled="f" stroked="t" strokeweight=".478649pt" strokecolor="#484848">
                <v:path arrowok="t"/>
              </v:shape>
            </v:group>
            <v:group style="position:absolute;left:9812;top:4296;width:1776;height:2" coordorigin="9812,4296" coordsize="1776,2">
              <v:shape style="position:absolute;left:9812;top:4296;width:1776;height:2" coordorigin="9812,4296" coordsize="1776,0" path="m9812,4296l11588,4296e" filled="f" stroked="t" strokeweight=".957298pt" strokecolor="#6B6B6B">
                <v:path arrowok="t"/>
              </v:shape>
            </v:group>
            <v:group style="position:absolute;left:2101;top:4545;width:4159;height:2" coordorigin="2101,4545" coordsize="4159,2">
              <v:shape style="position:absolute;left:2101;top:4545;width:4159;height:2" coordorigin="2101,4545" coordsize="4159,0" path="m2101,4545l6261,4545e" filled="f" stroked="t" strokeweight=".717973pt" strokecolor="#606060">
                <v:path arrowok="t"/>
              </v:shape>
            </v:group>
            <v:group style="position:absolute;left:6203;top:4545;width:799;height:2" coordorigin="6203,4545" coordsize="799,2">
              <v:shape style="position:absolute;left:6203;top:4545;width:799;height:2" coordorigin="6203,4545" coordsize="799,0" path="m6203,4545l7003,4545e" filled="f" stroked="t" strokeweight=".478649pt" strokecolor="#484848">
                <v:path arrowok="t"/>
              </v:shape>
            </v:group>
            <v:group style="position:absolute;left:6945;top:4543;width:2216;height:2" coordorigin="6945,4543" coordsize="2216,2">
              <v:shape style="position:absolute;left:6945;top:4543;width:2216;height:2" coordorigin="6945,4543" coordsize="2216,0" path="m6945,4543l9161,4543e" filled="f" stroked="t" strokeweight=".957298pt" strokecolor="#6B6B6B">
                <v:path arrowok="t"/>
              </v:shape>
            </v:group>
            <v:group style="position:absolute;left:9104;top:4540;width:766;height:2" coordorigin="9104,4540" coordsize="766,2">
              <v:shape style="position:absolute;left:9104;top:4540;width:766;height:2" coordorigin="9104,4540" coordsize="766,0" path="m9104,4540l9870,4540e" filled="f" stroked="t" strokeweight=".478649pt" strokecolor="#3B3B3B">
                <v:path arrowok="t"/>
              </v:shape>
            </v:group>
            <v:group style="position:absolute;left:9812;top:4540;width:1776;height:2" coordorigin="9812,4540" coordsize="1776,2">
              <v:shape style="position:absolute;left:9812;top:4540;width:1776;height:2" coordorigin="9812,4540" coordsize="1776,0" path="m9812,4540l11588,4540e" filled="f" stroked="t" strokeweight=".478649pt" strokecolor="#545454">
                <v:path arrowok="t"/>
              </v:shape>
            </v:group>
            <v:group style="position:absolute;left:297;top:4502;width:2;height:1060" coordorigin="297,4502" coordsize="2,1060">
              <v:shape style="position:absolute;left:297;top:4502;width:2;height:1060" coordorigin="297,4502" coordsize="0,1060" path="m297,5562l297,4502e" filled="f" stroked="t" strokeweight=".478649pt" strokecolor="#282828">
                <v:path arrowok="t"/>
              </v:shape>
            </v:group>
            <v:group style="position:absolute;left:4916;top:4536;width:2;height:388" coordorigin="4916,4536" coordsize="2,388">
              <v:shape style="position:absolute;left:4916;top:4536;width:2;height:388" coordorigin="4916,4536" coordsize="0,388" path="m4916,4924l4916,4536e" filled="f" stroked="t" strokeweight=".957298pt" strokecolor="#5B5B5B">
                <v:path arrowok="t"/>
              </v:shape>
            </v:group>
            <v:group style="position:absolute;left:7835;top:4531;width:2;height:518" coordorigin="7835,4531" coordsize="2,518">
              <v:shape style="position:absolute;left:7835;top:4531;width:2;height:518" coordorigin="7835,4531" coordsize="0,518" path="m7835,5049l7835,4531e" filled="f" stroked="t" strokeweight=".957298pt" strokecolor="#646464">
                <v:path arrowok="t"/>
              </v:shape>
            </v:group>
            <v:group style="position:absolute;left:2106;top:4766;width:2;height:292" coordorigin="2106,4766" coordsize="2,292">
              <v:shape style="position:absolute;left:2106;top:4766;width:2;height:292" coordorigin="2106,4766" coordsize="0,292" path="m2106,5058l2106,4766e" filled="f" stroked="t" strokeweight=".478649pt" strokecolor="#181818">
                <v:path arrowok="t"/>
              </v:shape>
            </v:group>
            <v:group style="position:absolute;left:4916;top:4766;width:2;height:292" coordorigin="4916,4766" coordsize="2,292">
              <v:shape style="position:absolute;left:4916;top:4766;width:2;height:292" coordorigin="4916,4766" coordsize="0,292" path="m4916,5058l4916,4766e" filled="f" stroked="t" strokeweight=".717973pt" strokecolor="#484848">
                <v:path arrowok="t"/>
              </v:shape>
            </v:group>
            <v:group style="position:absolute;left:4916;top:5041;width:2087;height:2" coordorigin="4916,5041" coordsize="2087,2">
              <v:shape style="position:absolute;left:4916;top:5041;width:2087;height:2" coordorigin="4916,5041" coordsize="2087,0" path="m4916,5041l7003,5041e" filled="f" stroked="t" strokeweight=".478649pt" strokecolor="#545454">
                <v:path arrowok="t"/>
              </v:shape>
            </v:group>
            <v:group style="position:absolute;left:6945;top:5039;width:1809;height:2" coordorigin="6945,5039" coordsize="1809,2">
              <v:shape style="position:absolute;left:6945;top:5039;width:1809;height:2" coordorigin="6945,5039" coordsize="1809,0" path="m6945,5039l8754,5039e" filled="f" stroked="t" strokeweight=".957298pt" strokecolor="#777777">
                <v:path arrowok="t"/>
              </v:shape>
            </v:group>
            <v:group style="position:absolute;left:8597;top:5039;width:565;height:2" coordorigin="8597,5039" coordsize="565,2">
              <v:shape style="position:absolute;left:8597;top:5039;width:565;height:2" coordorigin="8597,5039" coordsize="565,0" path="m8597,5039l9161,5039e" filled="f" stroked="t" strokeweight=".478649pt" strokecolor="#606060">
                <v:path arrowok="t"/>
              </v:shape>
            </v:group>
            <v:group style="position:absolute;left:9104;top:5039;width:766;height:2" coordorigin="9104,5039" coordsize="766,2">
              <v:shape style="position:absolute;left:9104;top:5039;width:766;height:2" coordorigin="9104,5039" coordsize="766,0" path="m9104,5039l9870,5039e" filled="f" stroked="t" strokeweight=".478649pt" strokecolor="#3F3F3F">
                <v:path arrowok="t"/>
              </v:shape>
            </v:group>
            <v:group style="position:absolute;left:9812;top:5039;width:1776;height:2" coordorigin="9812,5039" coordsize="1776,2">
              <v:shape style="position:absolute;left:9812;top:5039;width:1776;height:2" coordorigin="9812,5039" coordsize="1776,0" path="m9812,5039l11588,5039e" filled="f" stroked="t" strokeweight=".478649pt" strokecolor="#606060">
                <v:path arrowok="t"/>
              </v:shape>
            </v:group>
            <v:group style="position:absolute;left:2106;top:5001;width:2;height:312" coordorigin="2106,5001" coordsize="2,312">
              <v:shape style="position:absolute;left:2106;top:5001;width:2;height:312" coordorigin="2106,5001" coordsize="0,312" path="m2106,5312l2106,5001e" filled="f" stroked="t" strokeweight=".478649pt" strokecolor="#2B2B2B">
                <v:path arrowok="t"/>
              </v:shape>
            </v:group>
            <v:group style="position:absolute;left:4921;top:5001;width:2;height:810" coordorigin="4921,5001" coordsize="2,810">
              <v:shape style="position:absolute;left:4921;top:5001;width:2;height:810" coordorigin="4921,5001" coordsize="0,810" path="m4921,5811l4921,5001e" filled="f" stroked="t" strokeweight=".478649pt" strokecolor="#383838">
                <v:path arrowok="t"/>
              </v:shape>
            </v:group>
            <v:group style="position:absolute;left:4916;top:5291;width:4834;height:2" coordorigin="4916,5291" coordsize="4834,2">
              <v:shape style="position:absolute;left:4916;top:5291;width:4834;height:2" coordorigin="4916,5291" coordsize="4834,0" path="m4916,5291l9750,5291e" filled="f" stroked="t" strokeweight=".717973pt" strokecolor="#646464">
                <v:path arrowok="t"/>
              </v:shape>
            </v:group>
            <v:group style="position:absolute;left:9693;top:5288;width:177;height:2" coordorigin="9693,5288" coordsize="177,2">
              <v:shape style="position:absolute;left:9693;top:5288;width:177;height:2" coordorigin="9693,5288" coordsize="177,0" path="m9693,5288l9870,5288e" filled="f" stroked="t" strokeweight=".478649pt" strokecolor="#383838">
                <v:path arrowok="t"/>
              </v:shape>
            </v:group>
            <v:group style="position:absolute;left:9812;top:5288;width:1776;height:2" coordorigin="9812,5288" coordsize="1776,2">
              <v:shape style="position:absolute;left:9812;top:5288;width:1776;height:2" coordorigin="9812,5288" coordsize="1776,0" path="m9812,5288l11588,5288e" filled="f" stroked="t" strokeweight=".478649pt" strokecolor="#4F4F4F">
                <v:path arrowok="t"/>
              </v:shape>
            </v:group>
            <v:group style="position:absolute;left:2116;top:4003;width:2;height:6856" coordorigin="2116,4003" coordsize="2,6856">
              <v:shape style="position:absolute;left:2116;top:4003;width:2;height:6856" coordorigin="2116,4003" coordsize="0,6856" path="m2116,10860l2116,4003e" filled="f" stroked="t" strokeweight=".717973pt" strokecolor="#4F4F4F">
                <v:path arrowok="t"/>
              </v:shape>
            </v:group>
            <v:group style="position:absolute;left:4916;top:5542;width:2633;height:2" coordorigin="4916,5542" coordsize="2633,2">
              <v:shape style="position:absolute;left:4916;top:5542;width:2633;height:2" coordorigin="4916,5542" coordsize="2633,0" path="m4916,5542l7548,5542e" filled="f" stroked="t" strokeweight=".717973pt" strokecolor="#646464">
                <v:path arrowok="t"/>
              </v:shape>
            </v:group>
            <v:group style="position:absolute;left:7491;top:5542;width:579;height:2" coordorigin="7491,5542" coordsize="579,2">
              <v:shape style="position:absolute;left:7491;top:5542;width:579;height:2" coordorigin="7491,5542" coordsize="579,0" path="m7491,5542l8070,5542e" filled="f" stroked="t" strokeweight=".478649pt" strokecolor="#444444">
                <v:path arrowok="t"/>
              </v:shape>
            </v:group>
            <v:group style="position:absolute;left:8013;top:5540;width:3576;height:2" coordorigin="8013,5540" coordsize="3576,2">
              <v:shape style="position:absolute;left:8013;top:5540;width:3576;height:2" coordorigin="8013,5540" coordsize="3576,0" path="m8013,5540l11588,5540e" filled="f" stroked="t" strokeweight=".957298pt" strokecolor="#707070">
                <v:path arrowok="t"/>
              </v:shape>
            </v:group>
            <v:group style="position:absolute;left:11583;top:5250;width:2;height:561" coordorigin="11583,5250" coordsize="2,561">
              <v:shape style="position:absolute;left:11583;top:5250;width:2;height:561" coordorigin="11583,5250" coordsize="0,561" path="m11583,5811l11583,5250e" filled="f" stroked="t" strokeweight=".478649pt" strokecolor="#4B4B4B">
                <v:path arrowok="t"/>
              </v:shape>
            </v:group>
            <v:group style="position:absolute;left:2111;top:5451;width:2;height:868" coordorigin="2111,5451" coordsize="2,868">
              <v:shape style="position:absolute;left:2111;top:5451;width:2;height:868" coordorigin="2111,5451" coordsize="0,868" path="m2111,6319l2111,5451e" filled="f" stroked="t" strokeweight=".957298pt" strokecolor="#676767">
                <v:path arrowok="t"/>
              </v:shape>
            </v:group>
            <v:group style="position:absolute;left:2101;top:5782;width:1034;height:2" coordorigin="2101,5782" coordsize="1034,2">
              <v:shape style="position:absolute;left:2101;top:5782;width:1034;height:2" coordorigin="2101,5782" coordsize="1034,0" path="m2101,5782l3135,5782e" filled="f" stroked="t" strokeweight=".478649pt" strokecolor="#2F2F2F">
                <v:path arrowok="t"/>
              </v:shape>
            </v:group>
            <v:group style="position:absolute;left:3078;top:5785;width:1872;height:2" coordorigin="3078,5785" coordsize="1872,2">
              <v:shape style="position:absolute;left:3078;top:5785;width:1872;height:2" coordorigin="3078,5785" coordsize="1872,0" path="m3078,5785l4949,5785e" filled="f" stroked="t" strokeweight=".478649pt" strokecolor="#545454">
                <v:path arrowok="t"/>
              </v:shape>
            </v:group>
            <v:group style="position:absolute;left:4877;top:5785;width:2671;height:2" coordorigin="4877,5785" coordsize="2671,2">
              <v:shape style="position:absolute;left:4877;top:5785;width:2671;height:2" coordorigin="4877,5785" coordsize="2671,0" path="m4877,5785l7548,5785e" filled="f" stroked="t" strokeweight=".957298pt" strokecolor="#707070">
                <v:path arrowok="t"/>
              </v:shape>
            </v:group>
            <v:group style="position:absolute;left:7491;top:5785;width:1670;height:2" coordorigin="7491,5785" coordsize="1670,2">
              <v:shape style="position:absolute;left:7491;top:5785;width:1670;height:2" coordorigin="7491,5785" coordsize="1670,0" path="m7491,5785l9161,5785e" filled="f" stroked="t" strokeweight=".478649pt" strokecolor="#545454">
                <v:path arrowok="t"/>
              </v:shape>
            </v:group>
            <v:group style="position:absolute;left:9104;top:5782;width:2484;height:2" coordorigin="9104,5782" coordsize="2484,2">
              <v:shape style="position:absolute;left:9104;top:5782;width:2484;height:2" coordorigin="9104,5782" coordsize="2484,0" path="m9104,5782l11588,5782e" filled="f" stroked="t" strokeweight=".957298pt" strokecolor="#707070">
                <v:path arrowok="t"/>
              </v:shape>
            </v:group>
            <v:group style="position:absolute;left:302;top:5667;width:2;height:369" coordorigin="302,5667" coordsize="2,369">
              <v:shape style="position:absolute;left:302;top:5667;width:2;height:369" coordorigin="302,5667" coordsize="0,369" path="m302,6036l302,5667e" filled="f" stroked="t" strokeweight=".957298pt" strokecolor="#6B6B6B">
                <v:path arrowok="t"/>
              </v:shape>
            </v:group>
            <v:group style="position:absolute;left:747;top:6020;width:340;height:2" coordorigin="747,6020" coordsize="340,2">
              <v:shape style="position:absolute;left:747;top:6020;width:340;height:2" coordorigin="747,6020" coordsize="340,0" path="m747,6020l1087,6020e" filled="f" stroked="t" strokeweight=".717973pt" strokecolor="#676767">
                <v:path arrowok="t"/>
              </v:shape>
            </v:group>
            <v:group style="position:absolute;left:1029;top:6024;width:3920;height:2" coordorigin="1029,6024" coordsize="3920,2">
              <v:shape style="position:absolute;left:1029;top:6024;width:3920;height:2" coordorigin="1029,6024" coordsize="3920,0" path="m1029,6024l4949,6024e" filled="f" stroked="t" strokeweight=".478649pt" strokecolor="#4B4B4B">
                <v:path arrowok="t"/>
              </v:shape>
            </v:group>
            <v:group style="position:absolute;left:4877;top:6024;width:2671;height:2" coordorigin="4877,6024" coordsize="2671,2">
              <v:shape style="position:absolute;left:4877;top:6024;width:2671;height:2" coordorigin="4877,6024" coordsize="2671,0" path="m4877,6024l7548,6024e" filled="f" stroked="t" strokeweight=".717973pt" strokecolor="#707070">
                <v:path arrowok="t"/>
              </v:shape>
            </v:group>
            <v:group style="position:absolute;left:7491;top:6022;width:579;height:2" coordorigin="7491,6022" coordsize="579,2">
              <v:shape style="position:absolute;left:7491;top:6022;width:579;height:2" coordorigin="7491,6022" coordsize="579,0" path="m7491,6022l8070,6022e" filled="f" stroked="t" strokeweight=".478649pt" strokecolor="#3B3B3B">
                <v:path arrowok="t"/>
              </v:shape>
            </v:group>
            <v:group style="position:absolute;left:8013;top:6022;width:641;height:2" coordorigin="8013,6022" coordsize="641,2">
              <v:shape style="position:absolute;left:8013;top:6022;width:641;height:2" coordorigin="8013,6022" coordsize="641,0" path="m8013,6022l8654,6022e" filled="f" stroked="t" strokeweight=".478649pt" strokecolor="#545454">
                <v:path arrowok="t"/>
              </v:shape>
            </v:group>
            <v:group style="position:absolute;left:8597;top:6022;width:828;height:2" coordorigin="8597,6022" coordsize="828,2">
              <v:shape style="position:absolute;left:8597;top:6022;width:828;height:2" coordorigin="8597,6022" coordsize="828,0" path="m8597,6022l9425,6022e" filled="f" stroked="t" strokeweight=".717973pt" strokecolor="#606060">
                <v:path arrowok="t"/>
              </v:shape>
            </v:group>
            <v:group style="position:absolute;left:9305;top:6022;width:2293;height:2" coordorigin="9305,6022" coordsize="2293,2">
              <v:shape style="position:absolute;left:9305;top:6022;width:2293;height:2" coordorigin="9305,6022" coordsize="2293,0" path="m9305,6022l11598,6022e" filled="f" stroked="t" strokeweight=".957298pt" strokecolor="#747474">
                <v:path arrowok="t"/>
              </v:shape>
            </v:group>
            <v:group style="position:absolute;left:11593;top:2862;width:2;height:7561" coordorigin="11593,2862" coordsize="2,7561">
              <v:shape style="position:absolute;left:11593;top:2862;width:2;height:7561" coordorigin="11593,2862" coordsize="0,7561" path="m11593,10423l11593,2862e" filled="f" stroked="t" strokeweight=".717973pt" strokecolor="#606060">
                <v:path arrowok="t"/>
              </v:shape>
            </v:group>
            <v:group style="position:absolute;left:4923;top:5739;width:2;height:786" coordorigin="4923,5739" coordsize="2,786">
              <v:shape style="position:absolute;left:4923;top:5739;width:2;height:786" coordorigin="4923,5739" coordsize="0,786" path="m4923,6525l4923,5739e" filled="f" stroked="t" strokeweight=".957298pt" strokecolor="#676767">
                <v:path arrowok="t"/>
              </v:shape>
            </v:group>
            <v:group style="position:absolute;left:302;top:6262;width:2;height:992" coordorigin="302,6262" coordsize="2,992">
              <v:shape style="position:absolute;left:302;top:6262;width:2;height:992" coordorigin="302,6262" coordsize="0,992" path="m302,7254l302,6262e" filled="f" stroked="t" strokeweight=".478649pt" strokecolor="#383838">
                <v:path arrowok="t"/>
              </v:shape>
            </v:group>
            <v:group style="position:absolute;left:2106;top:6497;width:1670;height:2" coordorigin="2106,6497" coordsize="1670,2">
              <v:shape style="position:absolute;left:2106;top:6497;width:1670;height:2" coordorigin="2106,6497" coordsize="1670,0" path="m2106,6497l3777,6497e" filled="f" stroked="t" strokeweight=".957298pt" strokecolor="#646464">
                <v:path arrowok="t"/>
              </v:shape>
            </v:group>
            <v:group style="position:absolute;left:3719;top:6497;width:2010;height:2" coordorigin="3719,6497" coordsize="2010,2">
              <v:shape style="position:absolute;left:3719;top:6497;width:2010;height:2" coordorigin="3719,6497" coordsize="2010,0" path="m3719,6497l5729,6497e" filled="f" stroked="t" strokeweight=".478649pt" strokecolor="#444444">
                <v:path arrowok="t"/>
              </v:shape>
            </v:group>
            <v:group style="position:absolute;left:5672;top:6497;width:1948;height:2" coordorigin="5672,6497" coordsize="1948,2">
              <v:shape style="position:absolute;left:5672;top:6497;width:1948;height:2" coordorigin="5672,6497" coordsize="1948,0" path="m5672,6497l7620,6497e" filled="f" stroked="t" strokeweight=".957298pt" strokecolor="#747474">
                <v:path arrowok="t"/>
              </v:shape>
            </v:group>
            <v:group style="position:absolute;left:7491;top:6497;width:2379;height:2" coordorigin="7491,6497" coordsize="2379,2">
              <v:shape style="position:absolute;left:7491;top:6497;width:2379;height:2" coordorigin="7491,6497" coordsize="2379,0" path="m7491,6497l9870,6497e" filled="f" stroked="t" strokeweight=".478649pt" strokecolor="#545454">
                <v:path arrowok="t"/>
              </v:shape>
            </v:group>
            <v:group style="position:absolute;left:7843;top:6017;width:2;height:508" coordorigin="7843,6017" coordsize="2,508">
              <v:shape style="position:absolute;left:7843;top:6017;width:2;height:508" coordorigin="7843,6017" coordsize="0,508" path="m7843,6525l7843,6017e" filled="f" stroked="t" strokeweight=".957298pt" strokecolor="#676767">
                <v:path arrowok="t"/>
              </v:shape>
            </v:group>
            <v:group style="position:absolute;left:9812;top:6492;width:1785;height:2" coordorigin="9812,6492" coordsize="1785,2">
              <v:shape style="position:absolute;left:9812;top:6492;width:1785;height:2" coordorigin="9812,6492" coordsize="1785,0" path="m9812,6492l11598,6492e" filled="f" stroked="t" strokeweight=".717973pt" strokecolor="#747474">
                <v:path arrowok="t"/>
              </v:shape>
            </v:group>
            <v:group style="position:absolute;left:2106;top:6732;width:2475;height:2" coordorigin="2106,6732" coordsize="2475,2">
              <v:shape style="position:absolute;left:2106;top:6732;width:2475;height:2" coordorigin="2106,6732" coordsize="2475,0" path="m2106,6732l4581,6732e" filled="f" stroked="t" strokeweight=".478649pt" strokecolor="#4B4B4B">
                <v:path arrowok="t"/>
              </v:shape>
            </v:group>
            <v:group style="position:absolute;left:3690;top:6732;width:1259;height:2" coordorigin="3690,6732" coordsize="1259,2">
              <v:shape style="position:absolute;left:3690;top:6732;width:1259;height:2" coordorigin="3690,6732" coordsize="1259,0" path="m3690,6732l4949,6732e" filled="f" stroked="t" strokeweight=".717973pt" strokecolor="#575757">
                <v:path arrowok="t"/>
              </v:shape>
            </v:group>
            <v:group style="position:absolute;left:4925;top:6453;width:2;height:288" coordorigin="4925,6453" coordsize="2,288">
              <v:shape style="position:absolute;left:4925;top:6453;width:2;height:288" coordorigin="4925,6453" coordsize="0,288" path="m4925,6741l4925,6453e" filled="f" stroked="t" strokeweight=".478649pt" strokecolor="#3F3F3F">
                <v:path arrowok="t"/>
              </v:shape>
            </v:group>
            <v:group style="position:absolute;left:4691;top:6734;width:2068;height:2" coordorigin="4691,6734" coordsize="2068,2">
              <v:shape style="position:absolute;left:4691;top:6734;width:2068;height:2" coordorigin="4691,6734" coordsize="2068,0" path="m4691,6734l6759,6734e" filled="f" stroked="t" strokeweight=".957298pt" strokecolor="#747474">
                <v:path arrowok="t"/>
              </v:shape>
            </v:group>
            <v:group style="position:absolute;left:6634;top:6734;width:369;height:2" coordorigin="6634,6734" coordsize="369,2">
              <v:shape style="position:absolute;left:6634;top:6734;width:369;height:2" coordorigin="6634,6734" coordsize="369,0" path="m6634,6734l7003,6734e" filled="f" stroked="t" strokeweight=".478649pt" strokecolor="#606060">
                <v:path arrowok="t"/>
              </v:shape>
            </v:group>
            <v:group style="position:absolute;left:6945;top:6732;width:1709;height:2" coordorigin="6945,6732" coordsize="1709,2">
              <v:shape style="position:absolute;left:6945;top:6732;width:1709;height:2" coordorigin="6945,6732" coordsize="1709,0" path="m6945,6732l8654,6732e" filled="f" stroked="t" strokeweight=".478649pt" strokecolor="#444444">
                <v:path arrowok="t"/>
              </v:shape>
            </v:group>
            <v:group style="position:absolute;left:7845;top:6453;width:2;height:283" coordorigin="7845,6453" coordsize="2,283">
              <v:shape style="position:absolute;left:7845;top:6453;width:2;height:283" coordorigin="7845,6453" coordsize="0,283" path="m7845,6736l7845,6453e" filled="f" stroked="t" strokeweight=".478649pt" strokecolor="#3F3F3F">
                <v:path arrowok="t"/>
              </v:shape>
            </v:group>
            <v:group style="position:absolute;left:8597;top:6732;width:2996;height:2" coordorigin="8597,6732" coordsize="2996,2">
              <v:shape style="position:absolute;left:8597;top:6732;width:2996;height:2" coordorigin="8597,6732" coordsize="2996,0" path="m8597,6732l11593,6732e" filled="f" stroked="t" strokeweight=".717973pt" strokecolor="#6B6B6B">
                <v:path arrowok="t"/>
              </v:shape>
            </v:group>
            <v:group style="position:absolute;left:297;top:6974;width:11296;height:2" coordorigin="297,6974" coordsize="11296,2">
              <v:shape style="position:absolute;left:297;top:6974;width:11296;height:2" coordorigin="297,6974" coordsize="11296,0" path="m297,6974l11593,6974e" filled="f" stroked="t" strokeweight=".717973pt" strokecolor="#676767">
                <v:path arrowok="t"/>
              </v:shape>
            </v:group>
            <v:group style="position:absolute;left:3973;top:6976;width:967;height:2" coordorigin="3973,6976" coordsize="967,2">
              <v:shape style="position:absolute;left:3973;top:6976;width:967;height:2" coordorigin="3973,6976" coordsize="967,0" path="m3973,6976l4940,6976e" filled="f" stroked="t" strokeweight=".478649pt" strokecolor="#545454">
                <v:path arrowok="t"/>
              </v:shape>
            </v:group>
            <v:group style="position:absolute;left:7491;top:6971;width:1163;height:2" coordorigin="7491,6971" coordsize="1163,2">
              <v:shape style="position:absolute;left:7491;top:6971;width:1163;height:2" coordorigin="7491,6971" coordsize="1163,0" path="m7491,6971l8654,6971e" filled="f" stroked="t" strokeweight=".478649pt" strokecolor="#4B4B4B">
                <v:path arrowok="t"/>
              </v:shape>
            </v:group>
            <v:group style="position:absolute;left:297;top:7674;width:2432;height:2" coordorigin="297,7674" coordsize="2432,2">
              <v:shape style="position:absolute;left:297;top:7674;width:2432;height:2" coordorigin="297,7674" coordsize="2432,0" path="m297,7674l2728,7674e" filled="f" stroked="t" strokeweight=".957298pt" strokecolor="#707070">
                <v:path arrowok="t"/>
              </v:shape>
            </v:group>
            <v:group style="position:absolute;left:2647;top:7674;width:1934;height:2" coordorigin="2647,7674" coordsize="1934,2">
              <v:shape style="position:absolute;left:2647;top:7674;width:1934;height:2" coordorigin="2647,7674" coordsize="1934,0" path="m2647,7674l4581,7674e" filled="f" stroked="t" strokeweight=".478649pt" strokecolor="#545454">
                <v:path arrowok="t"/>
              </v:shape>
            </v:group>
            <v:group style="position:absolute;left:4523;top:7676;width:416;height:2" coordorigin="4523,7676" coordsize="416,2">
              <v:shape style="position:absolute;left:4523;top:7676;width:416;height:2" coordorigin="4523,7676" coordsize="416,0" path="m4523,7676l4940,7676e" filled="f" stroked="t" strokeweight=".478649pt" strokecolor="#3B3B3B">
                <v:path arrowok="t"/>
              </v:shape>
            </v:group>
            <v:group style="position:absolute;left:4882;top:7676;width:847;height:2" coordorigin="4882,7676" coordsize="847,2">
              <v:shape style="position:absolute;left:4882;top:7676;width:847;height:2" coordorigin="4882,7676" coordsize="847,0" path="m4882,7676l5729,7676e" filled="f" stroked="t" strokeweight=".478649pt" strokecolor="#4F4F4F">
                <v:path arrowok="t"/>
              </v:shape>
            </v:group>
            <v:group style="position:absolute;left:5533;top:7674;width:2015;height:2" coordorigin="5533,7674" coordsize="2015,2">
              <v:shape style="position:absolute;left:5533;top:7674;width:2015;height:2" coordorigin="5533,7674" coordsize="2015,0" path="m5533,7674l7548,7674e" filled="f" stroked="t" strokeweight=".957298pt" strokecolor="#747474">
                <v:path arrowok="t"/>
              </v:shape>
            </v:group>
            <v:group style="position:absolute;left:7491;top:7674;width:1670;height:2" coordorigin="7491,7674" coordsize="1670,2">
              <v:shape style="position:absolute;left:7491;top:7674;width:1670;height:2" coordorigin="7491,7674" coordsize="1670,0" path="m7491,7674l9161,7674e" filled="f" stroked="t" strokeweight=".478649pt" strokecolor="#4F4F4F">
                <v:path arrowok="t"/>
              </v:shape>
            </v:group>
            <v:group style="position:absolute;left:9056;top:7671;width:2546;height:2" coordorigin="9056,7671" coordsize="2546,2">
              <v:shape style="position:absolute;left:9056;top:7671;width:2546;height:2" coordorigin="9056,7671" coordsize="2546,0" path="m9056,7671l11602,7671e" filled="f" stroked="t" strokeweight=".957298pt" strokecolor="#747474">
                <v:path arrowok="t"/>
              </v:shape>
            </v:group>
            <v:group style="position:absolute;left:4930;top:7671;width:2;height:729" coordorigin="4930,7671" coordsize="2,729">
              <v:shape style="position:absolute;left:4930;top:7671;width:2;height:729" coordorigin="4930,7671" coordsize="0,729" path="m4930,8400l4930,7671e" filled="f" stroked="t" strokeweight=".957298pt" strokecolor="#5B5B5B">
                <v:path arrowok="t"/>
              </v:shape>
            </v:group>
            <v:group style="position:absolute;left:4921;top:7916;width:2953;height:2" coordorigin="4921,7916" coordsize="2953,2">
              <v:shape style="position:absolute;left:4921;top:7916;width:2953;height:2" coordorigin="4921,7916" coordsize="2953,0" path="m4921,7916l7874,7916e" filled="f" stroked="t" strokeweight=".717973pt" strokecolor="#707070">
                <v:path arrowok="t"/>
              </v:shape>
            </v:group>
            <v:group style="position:absolute;left:7816;top:7913;width:1934;height:2" coordorigin="7816,7913" coordsize="1934,2">
              <v:shape style="position:absolute;left:7816;top:7913;width:1934;height:2" coordorigin="7816,7913" coordsize="1934,0" path="m7816,7913l9750,7913e" filled="f" stroked="t" strokeweight=".478649pt" strokecolor="#545454">
                <v:path arrowok="t"/>
              </v:shape>
            </v:group>
            <v:group style="position:absolute;left:9693;top:7911;width:1910;height:2" coordorigin="9693,7911" coordsize="1910,2">
              <v:shape style="position:absolute;left:9693;top:7911;width:1910;height:2" coordorigin="9693,7911" coordsize="1910,0" path="m9693,7911l11602,7911e" filled="f" stroked="t" strokeweight=".957298pt" strokecolor="#747474">
                <v:path arrowok="t"/>
              </v:shape>
            </v:group>
            <v:group style="position:absolute;left:4921;top:8153;width:1943;height:2" coordorigin="4921,8153" coordsize="1943,2">
              <v:shape style="position:absolute;left:4921;top:8153;width:1943;height:2" coordorigin="4921,8153" coordsize="1943,0" path="m4921,8153l6864,8153e" filled="f" stroked="t" strokeweight=".957298pt" strokecolor="#747474">
                <v:path arrowok="t"/>
              </v:shape>
            </v:group>
            <v:group style="position:absolute;left:6634;top:8151;width:1785;height:2" coordorigin="6634,8151" coordsize="1785,2">
              <v:shape style="position:absolute;left:6634;top:8151;width:1785;height:2" coordorigin="6634,8151" coordsize="1785,0" path="m6634,8151l8419,8151e" filled="f" stroked="t" strokeweight=".478649pt" strokecolor="#4B4B4B">
                <v:path arrowok="t"/>
              </v:shape>
            </v:group>
            <v:group style="position:absolute;left:7816;top:8153;width:1608;height:2" coordorigin="7816,8153" coordsize="1608,2">
              <v:shape style="position:absolute;left:7816;top:8153;width:1608;height:2" coordorigin="7816,8153" coordsize="1608,0" path="m7816,8153l9425,8153e" filled="f" stroked="t" strokeweight=".478649pt" strokecolor="#606060">
                <v:path arrowok="t"/>
              </v:shape>
            </v:group>
            <v:group style="position:absolute;left:9295;top:8151;width:2307;height:2" coordorigin="9295,8151" coordsize="2307,2">
              <v:shape style="position:absolute;left:9295;top:8151;width:2307;height:2" coordorigin="9295,8151" coordsize="2307,0" path="m9295,8151l11602,8151e" filled="f" stroked="t" strokeweight=".957298pt" strokecolor="#747474">
                <v:path arrowok="t"/>
              </v:shape>
            </v:group>
            <v:group style="position:absolute;left:297;top:8393;width:2475;height:2" coordorigin="297,8393" coordsize="2475,2">
              <v:shape style="position:absolute;left:297;top:8393;width:2475;height:2" coordorigin="297,8393" coordsize="2475,0" path="m297,8393l2771,8393e" filled="f" stroked="t" strokeweight=".957298pt" strokecolor="#6B6B6B">
                <v:path arrowok="t"/>
              </v:shape>
            </v:group>
            <v:group style="position:absolute;left:2647;top:8393;width:1934;height:2" coordorigin="2647,8393" coordsize="1934,2">
              <v:shape style="position:absolute;left:2647;top:8393;width:1934;height:2" coordorigin="2647,8393" coordsize="1934,0" path="m2647,8393l4581,8393e" filled="f" stroked="t" strokeweight=".478649pt" strokecolor="#545454">
                <v:path arrowok="t"/>
              </v:shape>
            </v:group>
            <v:group style="position:absolute;left:4523;top:8393;width:2479;height:2" coordorigin="4523,8393" coordsize="2479,2">
              <v:shape style="position:absolute;left:4523;top:8393;width:2479;height:2" coordorigin="4523,8393" coordsize="2479,0" path="m4523,8393l7003,8393e" filled="f" stroked="t" strokeweight=".957298pt" strokecolor="#747474">
                <v:path arrowok="t"/>
              </v:shape>
            </v:group>
            <v:group style="position:absolute;left:6945;top:8390;width:929;height:2" coordorigin="6945,8390" coordsize="929,2">
              <v:shape style="position:absolute;left:6945;top:8390;width:929;height:2" coordorigin="6945,8390" coordsize="929,0" path="m6945,8390l7874,8390e" filled="f" stroked="t" strokeweight=".478649pt" strokecolor="#4F4F4F">
                <v:path arrowok="t"/>
              </v:shape>
            </v:group>
            <v:group style="position:absolute;left:7816;top:8390;width:3786;height:2" coordorigin="7816,8390" coordsize="3786,2">
              <v:shape style="position:absolute;left:7816;top:8390;width:3786;height:2" coordorigin="7816,8390" coordsize="3786,0" path="m7816,8390l11602,8390e" filled="f" stroked="t" strokeweight=".717973pt" strokecolor="#6B6B6B">
                <v:path arrowok="t"/>
              </v:shape>
            </v:group>
            <v:group style="position:absolute;left:11598;top:8103;width:2;height:782" coordorigin="11598,8103" coordsize="2,782">
              <v:shape style="position:absolute;left:11598;top:8103;width:2;height:782" coordorigin="11598,8103" coordsize="0,782" path="m11598,8884l11598,8103e" filled="f" stroked="t" strokeweight=".478649pt" strokecolor="#4B4B4B">
                <v:path arrowok="t"/>
              </v:shape>
            </v:group>
            <v:group style="position:absolute;left:304;top:8108;width:2;height:1482" coordorigin="304,8108" coordsize="2,1482">
              <v:shape style="position:absolute;left:304;top:8108;width:2;height:1482" coordorigin="304,8108" coordsize="0,1482" path="m304,9589l304,8108e" filled="f" stroked="t" strokeweight=".957298pt" strokecolor="#6B6B6B">
                <v:path arrowok="t"/>
              </v:shape>
            </v:group>
            <v:group style="position:absolute;left:302;top:9213;width:1321;height:2" coordorigin="302,9213" coordsize="1321,2">
              <v:shape style="position:absolute;left:302;top:9213;width:1321;height:2" coordorigin="302,9213" coordsize="1321,0" path="m302,9213l1623,9213e" filled="f" stroked="t" strokeweight=".478649pt" strokecolor="#545454">
                <v:path arrowok="t"/>
              </v:shape>
            </v:group>
            <v:group style="position:absolute;left:1565;top:9215;width:1651;height:2" coordorigin="1565,9215" coordsize="1651,2">
              <v:shape style="position:absolute;left:1565;top:9215;width:1651;height:2" coordorigin="1565,9215" coordsize="1651,0" path="m1565,9215l3217,9215e" filled="f" stroked="t" strokeweight=".478649pt" strokecolor="#3F3F3F">
                <v:path arrowok="t"/>
              </v:shape>
            </v:group>
            <v:group style="position:absolute;left:3159;top:9213;width:8424;height:2" coordorigin="3159,9213" coordsize="8424,2">
              <v:shape style="position:absolute;left:3159;top:9213;width:8424;height:2" coordorigin="3159,9213" coordsize="8424,0" path="m3159,9213l11583,9213e" filled="f" stroked="t" strokeweight=".717973pt" strokecolor="#707070">
                <v:path arrowok="t"/>
              </v:shape>
            </v:group>
            <v:group style="position:absolute;left:6203;top:9215;width:1345;height:2" coordorigin="6203,9215" coordsize="1345,2">
              <v:shape style="position:absolute;left:6203;top:9215;width:1345;height:2" coordorigin="6203,9215" coordsize="1345,0" path="m6203,9215l7548,9215e" filled="f" stroked="t" strokeweight=".478649pt" strokecolor="#575757">
                <v:path arrowok="t"/>
              </v:shape>
            </v:group>
            <v:group style="position:absolute;left:9693;top:9210;width:1910;height:2" coordorigin="9693,9210" coordsize="1910,2">
              <v:shape style="position:absolute;left:9693;top:9210;width:1910;height:2" coordorigin="9693,9210" coordsize="1910,0" path="m9693,9210l11602,9210e" filled="f" stroked="t" strokeweight=".478649pt" strokecolor="#646464">
                <v:path arrowok="t"/>
              </v:shape>
            </v:group>
            <v:group style="position:absolute;left:302;top:10397;width:2034;height:2" coordorigin="302,10397" coordsize="2034,2">
              <v:shape style="position:absolute;left:302;top:10397;width:2034;height:2" coordorigin="302,10397" coordsize="2034,0" path="m302,10397l2336,10397e" filled="f" stroked="t" strokeweight=".957298pt" strokecolor="#6B6B6B">
                <v:path arrowok="t"/>
              </v:shape>
            </v:group>
            <v:group style="position:absolute;left:306;top:9671;width:2;height:753" coordorigin="306,9671" coordsize="2,753">
              <v:shape style="position:absolute;left:306;top:9671;width:2;height:753" coordorigin="306,9671" coordsize="0,753" path="m306,10423l306,9671e" filled="f" stroked="t" strokeweight=".478649pt" strokecolor="#343434">
                <v:path arrowok="t"/>
              </v:shape>
            </v:group>
            <v:group style="position:absolute;left:2068;top:10397;width:3662;height:2" coordorigin="2068,10397" coordsize="3662,2">
              <v:shape style="position:absolute;left:2068;top:10397;width:3662;height:2" coordorigin="2068,10397" coordsize="3662,0" path="m2068,10397l5729,10397e" filled="f" stroked="t" strokeweight=".478649pt" strokecolor="#575757">
                <v:path arrowok="t"/>
              </v:shape>
            </v:group>
            <v:group style="position:absolute;left:5131;top:10397;width:1872;height:2" coordorigin="5131,10397" coordsize="1872,2">
              <v:shape style="position:absolute;left:5131;top:10397;width:1872;height:2" coordorigin="5131,10397" coordsize="1872,0" path="m5131,10397l7003,10397e" filled="f" stroked="t" strokeweight=".957298pt" strokecolor="#777777">
                <v:path arrowok="t"/>
              </v:shape>
            </v:group>
            <v:group style="position:absolute;left:6945;top:10395;width:1125;height:2" coordorigin="6945,10395" coordsize="1125,2">
              <v:shape style="position:absolute;left:6945;top:10395;width:1125;height:2" coordorigin="6945,10395" coordsize="1125,0" path="m6945,10395l8070,10395e" filled="f" stroked="t" strokeweight=".478649pt" strokecolor="#3F3F3F">
                <v:path arrowok="t"/>
              </v:shape>
            </v:group>
            <v:group style="position:absolute;left:8013;top:10392;width:3595;height:2" coordorigin="8013,10392" coordsize="3595,2">
              <v:shape style="position:absolute;left:8013;top:10392;width:3595;height:2" coordorigin="8013,10392" coordsize="3595,0" path="m8013,10392l11607,10392e" filled="f" stroked="t" strokeweight=".957298pt" strokecolor="#777777">
                <v:path arrowok="t"/>
              </v:shape>
            </v:group>
            <v:group style="position:absolute;left:314;top:10270;width:2;height:3006" coordorigin="314,10270" coordsize="2,3006">
              <v:shape style="position:absolute;left:314;top:10270;width:2;height:3006" coordorigin="314,10270" coordsize="0,3006" path="m314,13276l314,10270e" filled="f" stroked="t" strokeweight=".717973pt" strokecolor="#606060">
                <v:path arrowok="t"/>
              </v:shape>
            </v:group>
            <v:group style="position:absolute;left:1565;top:10644;width:574;height:2" coordorigin="1565,10644" coordsize="574,2">
              <v:shape style="position:absolute;left:1565;top:10644;width:574;height:2" coordorigin="1565,10644" coordsize="574,0" path="m1565,10644l2140,10644e" filled="f" stroked="t" strokeweight=".478649pt" strokecolor="#3F3F3F">
                <v:path arrowok="t"/>
              </v:shape>
            </v:group>
            <v:group style="position:absolute;left:809;top:10639;width:2408;height:2" coordorigin="809,10639" coordsize="2408,2">
              <v:shape style="position:absolute;left:809;top:10639;width:2408;height:2" coordorigin="809,10639" coordsize="2408,0" path="m809,10639l3217,10639e" filled="f" stroked="t" strokeweight=".478649pt" strokecolor="#575757">
                <v:path arrowok="t"/>
              </v:shape>
            </v:group>
            <v:group style="position:absolute;left:2771;top:10641;width:2168;height:2" coordorigin="2771,10641" coordsize="2168,2">
              <v:shape style="position:absolute;left:2771;top:10641;width:2168;height:2" coordorigin="2771,10641" coordsize="2168,0" path="m2771,10641l4940,10641e" filled="f" stroked="t" strokeweight=".957298pt" strokecolor="#747474">
                <v:path arrowok="t"/>
              </v:shape>
            </v:group>
            <v:group style="position:absolute;left:4882;top:10641;width:2120;height:2" coordorigin="4882,10641" coordsize="2120,2">
              <v:shape style="position:absolute;left:4882;top:10641;width:2120;height:2" coordorigin="4882,10641" coordsize="2120,0" path="m4882,10641l7003,10641e" filled="f" stroked="t" strokeweight=".478649pt" strokecolor="#575757">
                <v:path arrowok="t"/>
              </v:shape>
            </v:group>
            <v:group style="position:absolute;left:6945;top:10639;width:1800;height:2" coordorigin="6945,10639" coordsize="1800,2">
              <v:shape style="position:absolute;left:6945;top:10639;width:1800;height:2" coordorigin="6945,10639" coordsize="1800,0" path="m6945,10639l8745,10639e" filled="f" stroked="t" strokeweight=".957298pt" strokecolor="#777777">
                <v:path arrowok="t"/>
              </v:shape>
            </v:group>
            <v:group style="position:absolute;left:8597;top:10639;width:565;height:2" coordorigin="8597,10639" coordsize="565,2">
              <v:shape style="position:absolute;left:8597;top:10639;width:565;height:2" coordorigin="8597,10639" coordsize="565,0" path="m8597,10639l9161,10639e" filled="f" stroked="t" strokeweight=".478649pt" strokecolor="#646464">
                <v:path arrowok="t"/>
              </v:shape>
            </v:group>
            <v:group style="position:absolute;left:9104;top:10639;width:766;height:2" coordorigin="9104,10639" coordsize="766,2">
              <v:shape style="position:absolute;left:9104;top:10639;width:766;height:2" coordorigin="9104,10639" coordsize="766,0" path="m9104,10639l9870,10639e" filled="f" stroked="t" strokeweight=".478649pt" strokecolor="#3F3F3F">
                <v:path arrowok="t"/>
              </v:shape>
            </v:group>
            <v:group style="position:absolute;left:9812;top:10639;width:1795;height:2" coordorigin="9812,10639" coordsize="1795,2">
              <v:shape style="position:absolute;left:9812;top:10639;width:1795;height:2" coordorigin="9812,10639" coordsize="1795,0" path="m9812,10639l11607,10639e" filled="f" stroked="t" strokeweight=".478649pt" strokecolor="#545454">
                <v:path arrowok="t"/>
              </v:shape>
            </v:group>
            <v:group style="position:absolute;left:11602;top:10351;width:2;height:2023" coordorigin="11602,10351" coordsize="2,2023">
              <v:shape style="position:absolute;left:11602;top:10351;width:2;height:2023" coordorigin="11602,10351" coordsize="0,2023" path="m11602,12375l11602,10351e" filled="f" stroked="t" strokeweight=".239324pt" strokecolor="#606060">
                <v:path arrowok="t"/>
              </v:shape>
            </v:group>
            <v:group style="position:absolute;left:2125;top:10596;width:2;height:316" coordorigin="2125,10596" coordsize="2,316">
              <v:shape style="position:absolute;left:2125;top:10596;width:2;height:316" coordorigin="2125,10596" coordsize="0,316" path="m2125,10912l2125,10596e" filled="f" stroked="t" strokeweight=".478649pt" strokecolor="#444444">
                <v:path arrowok="t"/>
              </v:shape>
            </v:group>
            <v:group style="position:absolute;left:3078;top:10886;width:613;height:2" coordorigin="3078,10886" coordsize="613,2">
              <v:shape style="position:absolute;left:3078;top:10886;width:613;height:2" coordorigin="3078,10886" coordsize="613,0" path="m3078,10886l3690,10886e" filled="f" stroked="t" strokeweight=".478649pt" strokecolor="#575757">
                <v:path arrowok="t"/>
              </v:shape>
            </v:group>
            <v:group style="position:absolute;left:6945;top:10884;width:929;height:2" coordorigin="6945,10884" coordsize="929,2">
              <v:shape style="position:absolute;left:6945;top:10884;width:929;height:2" coordorigin="6945,10884" coordsize="929,0" path="m6945,10884l7874,10884e" filled="f" stroked="t" strokeweight=".478649pt" strokecolor="#444444">
                <v:path arrowok="t"/>
              </v:shape>
            </v:group>
            <v:group style="position:absolute;left:306;top:10884;width:11301;height:2" coordorigin="306,10884" coordsize="11301,2">
              <v:shape style="position:absolute;left:306;top:10884;width:11301;height:2" coordorigin="306,10884" coordsize="11301,0" path="m306,10884l11607,10884e" filled="f" stroked="t" strokeweight=".717973pt" strokecolor="#707070">
                <v:path arrowok="t"/>
              </v:shape>
            </v:group>
            <v:group style="position:absolute;left:2125;top:5451;width:2;height:10064" coordorigin="2125,5451" coordsize="2,10064">
              <v:shape style="position:absolute;left:2125;top:5451;width:2;height:10064" coordorigin="2125,5451" coordsize="0,10064" path="m2125,15515l2125,5451e" filled="f" stroked="t" strokeweight=".717973pt" strokecolor="#545454">
                <v:path arrowok="t"/>
              </v:shape>
            </v:group>
            <v:group style="position:absolute;left:306;top:11375;width:1833;height:2" coordorigin="306,11375" coordsize="1833,2">
              <v:shape style="position:absolute;left:306;top:11375;width:1833;height:2" coordorigin="306,11375" coordsize="1833,0" path="m306,11375l2140,11375e" filled="f" stroked="t" strokeweight=".957298pt" strokecolor="#6B6B6B">
                <v:path arrowok="t"/>
              </v:shape>
            </v:group>
            <v:group style="position:absolute;left:2068;top:11373;width:1541;height:2" coordorigin="2068,11373" coordsize="1541,2">
              <v:shape style="position:absolute;left:2068;top:11373;width:1541;height:2" coordorigin="2068,11373" coordsize="1541,0" path="m2068,11373l3609,11373e" filled="f" stroked="t" strokeweight=".478649pt" strokecolor="#3F3F3F">
                <v:path arrowok="t"/>
              </v:shape>
            </v:group>
            <v:group style="position:absolute;left:6203;top:11373;width:799;height:2" coordorigin="6203,11373" coordsize="799,2">
              <v:shape style="position:absolute;left:6203;top:11373;width:799;height:2" coordorigin="6203,11373" coordsize="799,0" path="m6203,11373l7003,11373e" filled="f" stroked="t" strokeweight=".478649pt" strokecolor="#4B4B4B">
                <v:path arrowok="t"/>
              </v:shape>
            </v:group>
            <v:group style="position:absolute;left:3552;top:11370;width:6199;height:2" coordorigin="3552,11370" coordsize="6199,2">
              <v:shape style="position:absolute;left:3552;top:11370;width:6199;height:2" coordorigin="3552,11370" coordsize="6199,0" path="m3552,11370l9750,11370e" filled="f" stroked="t" strokeweight=".717973pt" strokecolor="#676767">
                <v:path arrowok="t"/>
              </v:shape>
            </v:group>
            <v:group style="position:absolute;left:9693;top:11368;width:177;height:2" coordorigin="9693,11368" coordsize="177,2">
              <v:shape style="position:absolute;left:9693;top:11368;width:177;height:2" coordorigin="9693,11368" coordsize="177,0" path="m9693,11368l9870,11368e" filled="f" stroked="t" strokeweight=".478649pt" strokecolor="#3F3F3F">
                <v:path arrowok="t"/>
              </v:shape>
            </v:group>
            <v:group style="position:absolute;left:9812;top:11368;width:1795;height:2" coordorigin="9812,11368" coordsize="1795,2">
              <v:shape style="position:absolute;left:9812;top:11368;width:1795;height:2" coordorigin="9812,11368" coordsize="1795,0" path="m9812,11368l11607,11368e" filled="f" stroked="t" strokeweight=".478649pt" strokecolor="#545454">
                <v:path arrowok="t"/>
              </v:shape>
            </v:group>
            <v:group style="position:absolute;left:306;top:11615;width:2398;height:2" coordorigin="306,11615" coordsize="2398,2">
              <v:shape style="position:absolute;left:306;top:11615;width:2398;height:2" coordorigin="306,11615" coordsize="2398,0" path="m306,11615l2704,11615e" filled="f" stroked="t" strokeweight=".957298pt" strokecolor="#676767">
                <v:path arrowok="t"/>
              </v:shape>
            </v:group>
            <v:group style="position:absolute;left:2647;top:11612;width:1130;height:2" coordorigin="2647,11612" coordsize="1130,2">
              <v:shape style="position:absolute;left:2647;top:11612;width:1130;height:2" coordorigin="2647,11612" coordsize="1130,0" path="m2647,11612l3777,11612e" filled="f" stroked="t" strokeweight=".478649pt" strokecolor="#444444">
                <v:path arrowok="t"/>
              </v:shape>
            </v:group>
            <v:group style="position:absolute;left:3695;top:11612;width:2613;height:2" coordorigin="3695,11612" coordsize="2613,2">
              <v:shape style="position:absolute;left:3695;top:11612;width:2613;height:2" coordorigin="3695,11612" coordsize="2613,0" path="m3695,11612l6309,11612e" filled="f" stroked="t" strokeweight=".957298pt" strokecolor="#6B6B6B">
                <v:path arrowok="t"/>
              </v:shape>
            </v:group>
            <v:group style="position:absolute;left:6203;top:11612;width:1345;height:2" coordorigin="6203,11612" coordsize="1345,2">
              <v:shape style="position:absolute;left:6203;top:11612;width:1345;height:2" coordorigin="6203,11612" coordsize="1345,0" path="m6203,11612l7548,11612e" filled="f" stroked="t" strokeweight=".478649pt" strokecolor="#545454">
                <v:path arrowok="t"/>
              </v:shape>
            </v:group>
            <v:group style="position:absolute;left:7448;top:11610;width:2293;height:2" coordorigin="7448,11610" coordsize="2293,2">
              <v:shape style="position:absolute;left:7448;top:11610;width:2293;height:2" coordorigin="7448,11610" coordsize="2293,0" path="m7448,11610l9741,11610e" filled="f" stroked="t" strokeweight=".957298pt" strokecolor="#707070">
                <v:path arrowok="t"/>
              </v:shape>
            </v:group>
            <v:group style="position:absolute;left:9367;top:11612;width:2231;height:2" coordorigin="9367,11612" coordsize="2231,2">
              <v:shape style="position:absolute;left:9367;top:11612;width:2231;height:2" coordorigin="9367,11612" coordsize="2231,0" path="m9367,11612l11598,11612e" filled="f" stroked="t" strokeweight=".957298pt" strokecolor="#575757">
                <v:path arrowok="t"/>
              </v:shape>
            </v:group>
            <v:group style="position:absolute;left:9721;top:11603;width:120;height:2" coordorigin="9721,11603" coordsize="120,2">
              <v:shape style="position:absolute;left:9721;top:11603;width:120;height:2" coordorigin="9721,11603" coordsize="120,0" path="m9721,11603l9841,11603e" filled="f" stroked="t" strokeweight=".717973pt" strokecolor="#484848">
                <v:path arrowok="t"/>
              </v:shape>
            </v:group>
            <v:group style="position:absolute;left:9812;top:11608;width:1795;height:2" coordorigin="9812,11608" coordsize="1795,2">
              <v:shape style="position:absolute;left:9812;top:11608;width:1795;height:2" coordorigin="9812,11608" coordsize="1795,0" path="m9812,11608l11607,11608e" filled="f" stroked="t" strokeweight=".478649pt" strokecolor="#4F4F4F">
                <v:path arrowok="t"/>
              </v:shape>
            </v:group>
            <v:group style="position:absolute;left:306;top:11862;width:785;height:2" coordorigin="306,11862" coordsize="785,2">
              <v:shape style="position:absolute;left:306;top:11862;width:785;height:2" coordorigin="306,11862" coordsize="785,0" path="m306,11862l1091,11862e" filled="f" stroked="t" strokeweight=".957298pt" strokecolor="#6B6B6B">
                <v:path arrowok="t"/>
              </v:shape>
            </v:group>
            <v:group style="position:absolute;left:1058;top:11598;width:2;height:748" coordorigin="1058,11598" coordsize="2,748">
              <v:shape style="position:absolute;left:1058;top:11598;width:2;height:748" coordorigin="1058,11598" coordsize="0,748" path="m1058,12346l1058,11598e" filled="f" stroked="t" strokeweight=".239324pt" strokecolor="#676767">
                <v:path arrowok="t"/>
              </v:shape>
            </v:group>
            <v:group style="position:absolute;left:1029;top:11859;width:1110;height:2" coordorigin="1029,11859" coordsize="1110,2">
              <v:shape style="position:absolute;left:1029;top:11859;width:1110;height:2" coordorigin="1029,11859" coordsize="1110,0" path="m1029,11859l2140,11859e" filled="f" stroked="t" strokeweight=".478649pt" strokecolor="#4F4F4F">
                <v:path arrowok="t"/>
              </v:shape>
            </v:group>
            <v:group style="position:absolute;left:1594;top:11608;width:2;height:278" coordorigin="1594,11608" coordsize="2,278">
              <v:shape style="position:absolute;left:1594;top:11608;width:2;height:278" coordorigin="1594,11608" coordsize="0,278" path="m1594,11886l1594,11608e" filled="f" stroked="t" strokeweight=".717973pt" strokecolor="#3F3F3F">
                <v:path arrowok="t"/>
              </v:shape>
            </v:group>
            <v:group style="position:absolute;left:2068;top:11859;width:9539;height:2" coordorigin="2068,11859" coordsize="9539,2">
              <v:shape style="position:absolute;left:2068;top:11859;width:9539;height:2" coordorigin="2068,11859" coordsize="9539,0" path="m2068,11859l11607,11859e" filled="f" stroked="t" strokeweight=".717973pt" strokecolor="#6B6B6B">
                <v:path arrowok="t"/>
              </v:shape>
            </v:group>
            <v:group style="position:absolute;left:7520;top:11598;width:2;height:748" coordorigin="7520,11598" coordsize="2,748">
              <v:shape style="position:absolute;left:7520;top:11598;width:2;height:748" coordorigin="7520,11598" coordsize="0,748" path="m7520,12346l7520,11598e" filled="f" stroked="t" strokeweight=".239324pt" strokecolor="#747474">
                <v:path arrowok="t"/>
              </v:shape>
            </v:group>
            <v:group style="position:absolute;left:1599;top:11814;width:2;height:2201" coordorigin="1599,11814" coordsize="2,2201">
              <v:shape style="position:absolute;left:1599;top:11814;width:2;height:2201" coordorigin="1599,11814" coordsize="0,2201" path="m1599,14014l1599,11814e" filled="f" stroked="t" strokeweight=".717973pt" strokecolor="#545454">
                <v:path arrowok="t"/>
              </v:shape>
            </v:group>
            <v:group style="position:absolute;left:1058;top:12346;width:2;height:451" coordorigin="1058,12346" coordsize="2,451">
              <v:shape style="position:absolute;left:1058;top:12346;width:2;height:451" coordorigin="1058,12346" coordsize="0,451" path="m1058,12797l1058,12346e" filled="f" stroked="t" strokeweight=".239324pt" strokecolor="#000000">
                <v:path arrowok="t"/>
              </v:shape>
            </v:group>
            <v:group style="position:absolute;left:2130;top:12317;width:2;height:734" coordorigin="2130,12317" coordsize="2,734">
              <v:shape style="position:absolute;left:2130;top:12317;width:2;height:734" coordorigin="2130,12317" coordsize="0,734" path="m2130,13051l2130,12317e" filled="f" stroked="t" strokeweight=".478649pt" strokecolor="#282828">
                <v:path arrowok="t"/>
              </v:shape>
            </v:group>
            <v:group style="position:absolute;left:7520;top:12346;width:2;height:3011" coordorigin="7520,12346" coordsize="2,3011">
              <v:shape style="position:absolute;left:7520;top:12346;width:2;height:3011" coordorigin="7520,12346" coordsize="0,3011" path="m7520,15357l7520,12346e" filled="f" stroked="t" strokeweight=".239324pt" strokecolor="#000000">
                <v:path arrowok="t"/>
              </v:shape>
            </v:group>
            <v:group style="position:absolute;left:11605;top:12317;width:2;height:216" coordorigin="11605,12317" coordsize="2,216">
              <v:shape style="position:absolute;left:11605;top:12317;width:2;height:216" coordorigin="11605,12317" coordsize="0,216" path="m11605,12533l11605,12317e" filled="f" stroked="t" strokeweight=".239324pt" strokecolor="#7C7C7C">
                <v:path arrowok="t"/>
              </v:shape>
            </v:group>
            <v:group style="position:absolute;left:3202;top:12394;width:2;height:432" coordorigin="3202,12394" coordsize="2,432">
              <v:shape style="position:absolute;left:3202;top:12394;width:2;height:432" coordorigin="3202,12394" coordsize="0,432" path="m3202,12825l3202,12394e" filled="f" stroked="t" strokeweight="1.914596pt" strokecolor="#34449C">
                <v:path arrowok="t"/>
              </v:shape>
            </v:group>
            <v:group style="position:absolute;left:11574;top:12566;width:2;height:2790" coordorigin="11574,12566" coordsize="2,2790">
              <v:shape style="position:absolute;left:11574;top:12566;width:2;height:2790" coordorigin="11574,12566" coordsize="0,2790" path="m11574,15357l11574,12566e" filled="f" stroked="t" strokeweight=".239324pt" strokecolor="#000000">
                <v:path arrowok="t"/>
              </v:shape>
            </v:group>
            <v:group style="position:absolute;left:1039;top:12830;width:2;height:144" coordorigin="1039,12830" coordsize="2,144">
              <v:shape style="position:absolute;left:1039;top:12830;width:2;height:144" coordorigin="1039,12830" coordsize="0,144" path="m1039,12974l1039,12830e" filled="f" stroked="t" strokeweight=".717973pt" strokecolor="#343434">
                <v:path arrowok="t"/>
              </v:shape>
            </v:group>
            <v:group style="position:absolute;left:1058;top:13022;width:2;height:868" coordorigin="1058,13022" coordsize="2,868">
              <v:shape style="position:absolute;left:1058;top:13022;width:2;height:868" coordorigin="1058,13022" coordsize="0,868" path="m1058,13890l1058,13022e" filled="f" stroked="t" strokeweight=".239324pt" strokecolor="#000000">
                <v:path arrowok="t"/>
              </v:shape>
            </v:group>
            <v:group style="position:absolute;left:2130;top:12993;width:2;height:503" coordorigin="2130,12993" coordsize="2,503">
              <v:shape style="position:absolute;left:2130;top:12993;width:2;height:503" coordorigin="2130,12993" coordsize="0,503" path="m2130,13497l2130,12993e" filled="f" stroked="t" strokeweight=".957298pt" strokecolor="#545454">
                <v:path arrowok="t"/>
              </v:shape>
            </v:group>
            <v:group style="position:absolute;left:321;top:13219;width:2;height:245" coordorigin="321,13219" coordsize="2,245">
              <v:shape style="position:absolute;left:321;top:13219;width:2;height:245" coordorigin="321,13219" coordsize="0,245" path="m321,13463l321,13219e" filled="f" stroked="t" strokeweight=".478649pt" strokecolor="#4B4B4B">
                <v:path arrowok="t"/>
              </v:shape>
            </v:group>
            <v:group style="position:absolute;left:8041;top:13434;width:584;height:2" coordorigin="8041,13434" coordsize="584,2">
              <v:shape style="position:absolute;left:8041;top:13434;width:584;height:2" coordorigin="8041,13434" coordsize="584,0" path="m8041,13434l8625,13434e" filled="f" stroked="t" strokeweight=".239324pt" strokecolor="#BFCCCF">
                <v:path arrowok="t"/>
              </v:shape>
            </v:group>
            <v:group style="position:absolute;left:8625;top:13434;width:1216;height:2" coordorigin="8625,13434" coordsize="1216,2">
              <v:shape style="position:absolute;left:8625;top:13434;width:1216;height:2" coordorigin="8625,13434" coordsize="1216,0" path="m8625,13434l9841,13434e" filled="f" stroked="t" strokeweight=".239324pt" strokecolor="#5B60AC">
                <v:path arrowok="t"/>
              </v:shape>
            </v:group>
            <v:group style="position:absolute;left:321;top:13406;width:2;height:1170" coordorigin="321,13406" coordsize="2,1170">
              <v:shape style="position:absolute;left:321;top:13406;width:2;height:1170" coordorigin="321,13406" coordsize="0,1170" path="m321,14575l321,13406e" filled="f" stroked="t" strokeweight=".957298pt" strokecolor="#606060">
                <v:path arrowok="t"/>
              </v:shape>
            </v:group>
            <v:group style="position:absolute;left:2130;top:13051;width:2;height:1170" coordorigin="2130,13051" coordsize="2,1170">
              <v:shape style="position:absolute;left:2130;top:13051;width:2;height:1170" coordorigin="2130,13051" coordsize="0,1170" path="m2130,14221l2130,13051e" filled="f" stroked="t" strokeweight=".957298pt" strokecolor="#676767">
                <v:path arrowok="t"/>
              </v:shape>
            </v:group>
            <v:group style="position:absolute;left:311;top:13954;width:1824;height:2" coordorigin="311,13954" coordsize="1824,2">
              <v:shape style="position:absolute;left:311;top:13954;width:1824;height:2" coordorigin="311,13954" coordsize="1824,0" path="m311,13954l2135,13954e" filled="f" stroked="t" strokeweight=".957298pt" strokecolor="#747474">
                <v:path arrowok="t"/>
              </v:shape>
            </v:group>
            <v:group style="position:absolute;left:1058;top:13890;width:2;height:96" coordorigin="1058,13890" coordsize="2,96">
              <v:shape style="position:absolute;left:1058;top:13890;width:2;height:96" coordorigin="1058,13890" coordsize="0,96" path="m1058,13986l1058,13890e" filled="f" stroked="t" strokeweight=".239324pt" strokecolor="#808080">
                <v:path arrowok="t"/>
              </v:shape>
            </v:group>
            <v:group style="position:absolute;left:1058;top:13971;width:2;height:1386" coordorigin="1058,13971" coordsize="2,1386">
              <v:shape style="position:absolute;left:1058;top:13971;width:2;height:1386" coordorigin="1058,13971" coordsize="0,1386" path="m1058,15357l1058,13971e" filled="f" stroked="t" strokeweight=".239324pt" strokecolor="#000000">
                <v:path arrowok="t"/>
              </v:shape>
            </v:group>
            <v:group style="position:absolute;left:1599;top:13942;width:2;height:235" coordorigin="1599,13942" coordsize="2,235">
              <v:shape style="position:absolute;left:1599;top:13942;width:2;height:235" coordorigin="1599,13942" coordsize="0,235" path="m1599,14177l1599,13942e" filled="f" stroked="t" strokeweight=".478649pt" strokecolor="#343434">
                <v:path arrowok="t"/>
              </v:shape>
            </v:group>
            <v:group style="position:absolute;left:1603;top:14120;width:2;height:782" coordorigin="1603,14120" coordsize="2,782">
              <v:shape style="position:absolute;left:1603;top:14120;width:2;height:782" coordorigin="1603,14120" coordsize="0,782" path="m1603,14901l1603,14120e" filled="f" stroked="t" strokeweight=".957298pt" strokecolor="#545454">
                <v:path arrowok="t"/>
              </v:shape>
            </v:group>
            <v:group style="position:absolute;left:2132;top:14120;width:2;height:1395" coordorigin="2132,14120" coordsize="2,1395">
              <v:shape style="position:absolute;left:2132;top:14120;width:2;height:1395" coordorigin="2132,14120" coordsize="0,1395" path="m2132,15515l2132,14120e" filled="f" stroked="t" strokeweight=".478649pt" strokecolor="#484848">
                <v:path arrowok="t"/>
              </v:shape>
            </v:group>
            <v:group style="position:absolute;left:3116;top:14326;width:2;height:125" coordorigin="3116,14326" coordsize="2,125">
              <v:shape style="position:absolute;left:3116;top:14326;width:2;height:125" coordorigin="3116,14326" coordsize="0,125" path="m3116,14451l3116,14326e" filled="f" stroked="t" strokeweight="1.675271pt" strokecolor="#2F3F90">
                <v:path arrowok="t"/>
              </v:shape>
            </v:group>
            <v:group style="position:absolute;left:321;top:14494;width:2;height:1822" coordorigin="321,14494" coordsize="2,1822">
              <v:shape style="position:absolute;left:321;top:14494;width:2;height:1822" coordorigin="321,14494" coordsize="0,1822" path="m321,16316l321,14494e" filled="f" stroked="t" strokeweight=".717973pt" strokecolor="#4B4B4B">
                <v:path arrowok="t"/>
              </v:shape>
            </v:group>
            <v:group style="position:absolute;left:3106;top:14494;width:2;height:264" coordorigin="3106,14494" coordsize="2,264">
              <v:shape style="position:absolute;left:3106;top:14494;width:2;height:264" coordorigin="3106,14494" coordsize="0,264" path="m3106,14758l3106,14494e" filled="f" stroked="t" strokeweight="1.435947pt" strokecolor="#2F3B97">
                <v:path arrowok="t"/>
              </v:shape>
            </v:group>
            <v:group style="position:absolute;left:325;top:14595;width:2;height:302" coordorigin="325,14595" coordsize="2,302">
              <v:shape style="position:absolute;left:325;top:14595;width:2;height:302" coordorigin="325,14595" coordsize="0,302" path="m325,14897l325,14595e" filled="f" stroked="t" strokeweight=".478649pt" strokecolor="#1C1C1C">
                <v:path arrowok="t"/>
              </v:shape>
            </v:group>
            <v:group style="position:absolute;left:3092;top:14729;width:96;height:2" coordorigin="3092,14729" coordsize="96,2">
              <v:shape style="position:absolute;left:3092;top:14729;width:96;height:2" coordorigin="3092,14729" coordsize="96,0" path="m3092,14729l3188,14729e" filled="f" stroked="t" strokeweight="1.435947pt" strokecolor="#2B347C">
                <v:path arrowok="t"/>
              </v:shape>
            </v:group>
            <v:group style="position:absolute;left:3269;top:14758;width:507;height:2" coordorigin="3269,14758" coordsize="507,2">
              <v:shape style="position:absolute;left:3269;top:14758;width:507;height:2" coordorigin="3269,14758" coordsize="507,0" path="m3269,14758l3777,14758e" filled="f" stroked="t" strokeweight="2.393245pt" strokecolor="#344490">
                <v:path arrowok="t"/>
              </v:shape>
            </v:group>
            <v:group style="position:absolute;left:3126;top:14700;width:2;height:149" coordorigin="3126,14700" coordsize="2,149">
              <v:shape style="position:absolute;left:3126;top:14700;width:2;height:149" coordorigin="3126,14700" coordsize="0,149" path="m3126,14849l3126,14700e" filled="f" stroked="t" strokeweight="1.435947pt" strokecolor="#2F3F93">
                <v:path arrowok="t"/>
              </v:shape>
            </v:group>
            <v:group style="position:absolute;left:328;top:14839;width:2;height:1477" coordorigin="328,14839" coordsize="2,1477">
              <v:shape style="position:absolute;left:328;top:14839;width:2;height:1477" coordorigin="328,14839" coordsize="0,1477" path="m328,16316l328,14839e" filled="f" stroked="t" strokeweight=".717973pt" strokecolor="#606060">
                <v:path arrowok="t"/>
              </v:shape>
            </v:group>
            <v:group style="position:absolute;left:1608;top:14839;width:2;height:547" coordorigin="1608,14839" coordsize="2,547">
              <v:shape style="position:absolute;left:1608;top:14839;width:2;height:547" coordorigin="1608,14839" coordsize="0,547" path="m1608,15386l1608,14839e" filled="f" stroked="t" strokeweight=".478649pt" strokecolor="#383838">
                <v:path arrowok="t"/>
              </v:shape>
            </v:group>
            <v:group style="position:absolute;left:2132;top:14839;width:2;height:676" coordorigin="2132,14839" coordsize="2,676">
              <v:shape style="position:absolute;left:2132;top:14839;width:2;height:676" coordorigin="2132,14839" coordsize="0,676" path="m2132,15515l2132,14839e" filled="f" stroked="t" strokeweight=".717973pt" strokecolor="#676767">
                <v:path arrowok="t"/>
              </v:shape>
            </v:group>
            <v:group style="position:absolute;left:2073;top:16301;width:4619;height:2" coordorigin="2073,16301" coordsize="4619,2">
              <v:shape style="position:absolute;left:2073;top:16301;width:4619;height:2" coordorigin="2073,16301" coordsize="4619,0" path="m2073,16301l6692,16301e" filled="f" stroked="t" strokeweight=".717973pt" strokecolor="#646467">
                <v:path arrowok="t"/>
              </v:shape>
            </v:group>
            <v:group style="position:absolute;left:325;top:16306;width:833;height:2" coordorigin="325,16306" coordsize="833,2">
              <v:shape style="position:absolute;left:325;top:16306;width:833;height:2" coordorigin="325,16306" coordsize="833,0" path="m325,16306l1158,16306e" filled="f" stroked="t" strokeweight=".957298pt" strokecolor="#6B6B6B">
                <v:path arrowok="t"/>
              </v:shape>
            </v:group>
            <v:group style="position:absolute;left:1058;top:15357;width:2;height:940" coordorigin="1058,15357" coordsize="2,940">
              <v:shape style="position:absolute;left:1058;top:15357;width:2;height:940" coordorigin="1058,15357" coordsize="0,940" path="m1058,16297l1058,15357e" filled="f" stroked="t" strokeweight=".239324pt" strokecolor="#878787">
                <v:path arrowok="t"/>
              </v:shape>
            </v:group>
            <v:group style="position:absolute;left:1029;top:16304;width:1106;height:2" coordorigin="1029,16304" coordsize="1106,2">
              <v:shape style="position:absolute;left:1029;top:16304;width:1106;height:2" coordorigin="1029,16304" coordsize="1106,0" path="m1029,16304l2135,16304e" filled="f" stroked="t" strokeweight=".478649pt" strokecolor="#4B4B4B">
                <v:path arrowok="t"/>
              </v:shape>
            </v:group>
            <v:group style="position:absolute;left:1608;top:15328;width:2;height:983" coordorigin="1608,15328" coordsize="2,983">
              <v:shape style="position:absolute;left:1608;top:15328;width:2;height:983" coordorigin="1608,15328" coordsize="0,983" path="m1608,16311l1608,15328e" filled="f" stroked="t" strokeweight=".717973pt" strokecolor="#5B5B5B">
                <v:path arrowok="t"/>
              </v:shape>
            </v:group>
            <v:group style="position:absolute;left:2101;top:15357;width:2;height:940" coordorigin="2101,15357" coordsize="2,940">
              <v:shape style="position:absolute;left:2101;top:15357;width:2;height:940" coordorigin="2101,15357" coordsize="0,940" path="m2101,16297l2101,15357e" filled="f" stroked="t" strokeweight=".239324pt" strokecolor="#000000">
                <v:path arrowok="t"/>
              </v:shape>
            </v:group>
            <v:group style="position:absolute;left:6280;top:16301;width:1594;height:2" coordorigin="6280,16301" coordsize="1594,2">
              <v:shape style="position:absolute;left:6280;top:16301;width:1594;height:2" coordorigin="6280,16301" coordsize="1594,0" path="m6280,16301l7874,16301e" filled="f" stroked="t" strokeweight=".957298pt" strokecolor="#777777">
                <v:path arrowok="t"/>
              </v:shape>
            </v:group>
            <v:group style="position:absolute;left:7520;top:15357;width:2;height:940" coordorigin="7520,15357" coordsize="2,940">
              <v:shape style="position:absolute;left:7520;top:15357;width:2;height:940" coordorigin="7520,15357" coordsize="0,940" path="m7520,16297l7520,15357e" filled="f" stroked="t" strokeweight=".239324pt" strokecolor="#545454">
                <v:path arrowok="t"/>
              </v:shape>
            </v:group>
            <v:group style="position:absolute;left:7816;top:16299;width:1934;height:2" coordorigin="7816,16299" coordsize="1934,2">
              <v:shape style="position:absolute;left:7816;top:16299;width:1934;height:2" coordorigin="7816,16299" coordsize="1934,0" path="m7816,16299l9750,16299e" filled="f" stroked="t" strokeweight=".478649pt" strokecolor="#5B5B5B">
                <v:path arrowok="t"/>
              </v:shape>
            </v:group>
            <v:group style="position:absolute;left:9693;top:16301;width:177;height:2" coordorigin="9693,16301" coordsize="177,2">
              <v:shape style="position:absolute;left:9693;top:16301;width:177;height:2" coordorigin="9693,16301" coordsize="177,0" path="m9693,16301l9870,16301e" filled="f" stroked="t" strokeweight=".478649pt" strokecolor="#3F3F3F">
                <v:path arrowok="t"/>
              </v:shape>
            </v:group>
            <v:group style="position:absolute;left:9812;top:16299;width:1795;height:2" coordorigin="9812,16299" coordsize="1795,2">
              <v:shape style="position:absolute;left:9812;top:16299;width:1795;height:2" coordorigin="9812,16299" coordsize="1795,0" path="m9812,16299l11607,16299e" filled="f" stroked="t" strokeweight=".957298pt" strokecolor="#777777">
                <v:path arrowok="t"/>
              </v:shape>
            </v:group>
            <v:group style="position:absolute;left:11574;top:15357;width:2;height:940" coordorigin="11574,15357" coordsize="2,940">
              <v:shape style="position:absolute;left:11574;top:15357;width:2;height:940" coordorigin="11574,15357" coordsize="0,940" path="m11574,16297l11574,15357e" filled="f" stroked="t" strokeweight=".239324pt" strokecolor="#80808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1.938248pt;margin-top:1.54517pt;width:7.23387pt;height:24.5pt;mso-position-horizontal-relative:page;mso-position-vertical-relative:paragraph;z-index:-17022" type="#_x0000_t202" filled="f" stroked="f">
            <v:textbox inset="0,0,0,0">
              <w:txbxContent>
                <w:p>
                  <w:pPr>
                    <w:spacing w:before="0" w:after="0" w:line="490" w:lineRule="exact"/>
                    <w:ind w:right="-114"/>
                    <w:jc w:val="left"/>
                    <w:rPr>
                      <w:rFonts w:ascii="Arial" w:hAnsi="Arial" w:cs="Arial" w:eastAsia="Arial"/>
                      <w:sz w:val="49"/>
                      <w:szCs w:val="49"/>
                    </w:rPr>
                  </w:pPr>
                  <w:rPr/>
                  <w:r>
                    <w:rPr>
                      <w:rFonts w:ascii="Arial" w:hAnsi="Arial" w:cs="Arial" w:eastAsia="Arial"/>
                      <w:sz w:val="49"/>
                      <w:szCs w:val="49"/>
                      <w:color w:val="263389"/>
                      <w:spacing w:val="0"/>
                      <w:w w:val="133"/>
                      <w:i/>
                      <w:position w:val="-1"/>
                    </w:rPr>
                    <w:t>j</w:t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6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5"/>
          <w:w w:val="16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ale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1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BABABA"/>
          <w:spacing w:val="5"/>
          <w:w w:val="16"/>
        </w:rPr>
        <w:t>_</w:t>
      </w:r>
      <w:r>
        <w:rPr>
          <w:rFonts w:ascii="Arial" w:hAnsi="Arial" w:cs="Arial" w:eastAsia="Arial"/>
          <w:sz w:val="21"/>
          <w:szCs w:val="21"/>
          <w:color w:val="424242"/>
          <w:spacing w:val="-7"/>
          <w:w w:val="100"/>
        </w:rPr>
        <w:t>ş</w:t>
      </w:r>
      <w:r>
        <w:rPr>
          <w:rFonts w:ascii="Arial" w:hAnsi="Arial" w:cs="Arial" w:eastAsia="Arial"/>
          <w:sz w:val="21"/>
          <w:szCs w:val="21"/>
          <w:color w:val="424242"/>
          <w:spacing w:val="-114"/>
          <w:w w:val="94"/>
        </w:rPr>
        <w:t>u</w:t>
      </w:r>
      <w:r>
        <w:rPr>
          <w:rFonts w:ascii="Arial" w:hAnsi="Arial" w:cs="Arial" w:eastAsia="Arial"/>
          <w:sz w:val="21"/>
          <w:szCs w:val="21"/>
          <w:color w:val="BABABA"/>
          <w:spacing w:val="0"/>
          <w:w w:val="23"/>
        </w:rPr>
        <w:t>_</w:t>
      </w:r>
      <w:r>
        <w:rPr>
          <w:rFonts w:ascii="Arial" w:hAnsi="Arial" w:cs="Arial" w:eastAsia="Arial"/>
          <w:sz w:val="21"/>
          <w:szCs w:val="21"/>
          <w:color w:val="BABABA"/>
          <w:spacing w:val="22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424242"/>
          <w:spacing w:val="5"/>
          <w:w w:val="94"/>
        </w:rPr>
        <w:t>e</w:t>
      </w:r>
      <w:r>
        <w:rPr>
          <w:rFonts w:ascii="Arial" w:hAnsi="Arial" w:cs="Arial" w:eastAsia="Arial"/>
          <w:sz w:val="21"/>
          <w:szCs w:val="21"/>
          <w:color w:val="A3A3A5"/>
          <w:spacing w:val="0"/>
          <w:w w:val="45"/>
        </w:rPr>
        <w:t>.</w:t>
      </w:r>
      <w:r>
        <w:rPr>
          <w:rFonts w:ascii="Arial" w:hAnsi="Arial" w:cs="Arial" w:eastAsia="Arial"/>
          <w:sz w:val="21"/>
          <w:szCs w:val="21"/>
          <w:color w:val="A3A3A5"/>
          <w:spacing w:val="13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424242"/>
          <w:spacing w:val="0"/>
          <w:w w:val="119"/>
        </w:rPr>
        <w:t>i.</w:t>
      </w:r>
      <w:r>
        <w:rPr>
          <w:rFonts w:ascii="Arial" w:hAnsi="Arial" w:cs="Arial" w:eastAsia="Arial"/>
          <w:sz w:val="21"/>
          <w:szCs w:val="21"/>
          <w:color w:val="424242"/>
          <w:spacing w:val="-18"/>
          <w:w w:val="120"/>
        </w:rPr>
        <w:t>i</w:t>
      </w:r>
      <w:r>
        <w:rPr>
          <w:rFonts w:ascii="Arial" w:hAnsi="Arial" w:cs="Arial" w:eastAsia="Arial"/>
          <w:sz w:val="21"/>
          <w:szCs w:val="21"/>
          <w:color w:val="424242"/>
          <w:spacing w:val="0"/>
          <w:w w:val="85"/>
        </w:rPr>
        <w:t>dph</w:t>
      </w:r>
      <w:r>
        <w:rPr>
          <w:rFonts w:ascii="Arial" w:hAnsi="Arial" w:cs="Arial" w:eastAsia="Arial"/>
          <w:sz w:val="21"/>
          <w:szCs w:val="21"/>
          <w:color w:val="424242"/>
          <w:spacing w:val="14"/>
          <w:w w:val="8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6" w:lineRule="exact"/>
        <w:ind w:left="1834" w:right="-20"/>
        <w:jc w:val="left"/>
        <w:tabs>
          <w:tab w:pos="9640" w:val="left"/>
        </w:tabs>
        <w:rPr>
          <w:rFonts w:ascii="Arial" w:hAnsi="Arial" w:cs="Arial" w:eastAsia="Arial"/>
          <w:sz w:val="10"/>
          <w:szCs w:val="1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7.743317pt;margin-top:2.252442pt;width:15.339954pt;height:18.220235pt;mso-position-horizontal-relative:page;mso-position-vertical-relative:paragraph;z-index:-17021" type="#_x0000_t202" filled="f" stroked="f">
            <v:textbox inset="0,0,0,0">
              <w:txbxContent>
                <w:p>
                  <w:pPr>
                    <w:spacing w:before="0" w:after="0" w:line="364" w:lineRule="exact"/>
                    <w:ind w:right="-95"/>
                    <w:jc w:val="left"/>
                    <w:rPr>
                      <w:rFonts w:ascii="Times New Roman" w:hAnsi="Times New Roman" w:cs="Times New Roman" w:eastAsia="Times New Roman"/>
                      <w:sz w:val="22"/>
                      <w:szCs w:val="22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A3A3A5"/>
                      <w:spacing w:val="10"/>
                      <w:w w:val="153"/>
                      <w:position w:val="6"/>
                    </w:rPr>
                    <w:t>.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BABABA"/>
                      <w:spacing w:val="0"/>
                      <w:w w:val="51"/>
                      <w:position w:val="-2"/>
                    </w:rPr>
                    <w:t>.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BABABA"/>
                      <w:spacing w:val="-1"/>
                      <w:w w:val="51"/>
                      <w:position w:val="-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424242"/>
                      <w:spacing w:val="0"/>
                      <w:w w:val="54"/>
                      <w:position w:val="2"/>
                    </w:rPr>
                    <w:t>..•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8"/>
          <w:szCs w:val="28"/>
          <w:color w:val="D6D6D6"/>
          <w:spacing w:val="0"/>
          <w:w w:val="100"/>
          <w:position w:val="-4"/>
        </w:rPr>
        <w:t>.</w:t>
      </w:r>
      <w:r>
        <w:rPr>
          <w:rFonts w:ascii="Arial" w:hAnsi="Arial" w:cs="Arial" w:eastAsia="Arial"/>
          <w:sz w:val="28"/>
          <w:szCs w:val="28"/>
          <w:color w:val="D6D6D6"/>
          <w:spacing w:val="26"/>
          <w:w w:val="100"/>
          <w:position w:val="-4"/>
        </w:rPr>
        <w:t> </w:t>
      </w:r>
      <w:r>
        <w:rPr>
          <w:rFonts w:ascii="Arial" w:hAnsi="Arial" w:cs="Arial" w:eastAsia="Arial"/>
          <w:sz w:val="28"/>
          <w:szCs w:val="28"/>
          <w:color w:val="BABABA"/>
          <w:spacing w:val="0"/>
          <w:w w:val="100"/>
          <w:position w:val="-4"/>
        </w:rPr>
        <w:t>.</w:t>
      </w:r>
      <w:r>
        <w:rPr>
          <w:rFonts w:ascii="Arial" w:hAnsi="Arial" w:cs="Arial" w:eastAsia="Arial"/>
          <w:sz w:val="28"/>
          <w:szCs w:val="28"/>
          <w:color w:val="BABABA"/>
          <w:spacing w:val="-76"/>
          <w:w w:val="100"/>
          <w:position w:val="-4"/>
        </w:rPr>
        <w:t> </w:t>
      </w:r>
      <w:r>
        <w:rPr>
          <w:rFonts w:ascii="Arial" w:hAnsi="Arial" w:cs="Arial" w:eastAsia="Arial"/>
          <w:sz w:val="28"/>
          <w:szCs w:val="28"/>
          <w:color w:val="BABABA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8"/>
          <w:szCs w:val="28"/>
          <w:color w:val="BABABA"/>
          <w:spacing w:val="0"/>
          <w:w w:val="100"/>
          <w:position w:val="-4"/>
        </w:rPr>
      </w:r>
      <w:r>
        <w:rPr>
          <w:rFonts w:ascii="Arial" w:hAnsi="Arial" w:cs="Arial" w:eastAsia="Arial"/>
          <w:sz w:val="10"/>
          <w:szCs w:val="10"/>
          <w:color w:val="A3A3A5"/>
          <w:spacing w:val="0"/>
          <w:w w:val="100"/>
          <w:position w:val="1"/>
        </w:rPr>
        <w:t>'!,,</w:t>
      </w:r>
      <w:r>
        <w:rPr>
          <w:rFonts w:ascii="Arial" w:hAnsi="Arial" w:cs="Arial" w:eastAsia="Arial"/>
          <w:sz w:val="10"/>
          <w:szCs w:val="10"/>
          <w:color w:val="A3A3A5"/>
          <w:spacing w:val="0"/>
          <w:w w:val="100"/>
          <w:position w:val="1"/>
        </w:rPr>
        <w:t>  </w:t>
      </w:r>
      <w:r>
        <w:rPr>
          <w:rFonts w:ascii="Arial" w:hAnsi="Arial" w:cs="Arial" w:eastAsia="Arial"/>
          <w:sz w:val="10"/>
          <w:szCs w:val="10"/>
          <w:color w:val="A3A3A5"/>
          <w:spacing w:val="5"/>
          <w:w w:val="100"/>
          <w:position w:val="1"/>
        </w:rPr>
        <w:t> </w:t>
      </w:r>
      <w:r>
        <w:rPr>
          <w:rFonts w:ascii="Arial" w:hAnsi="Arial" w:cs="Arial" w:eastAsia="Arial"/>
          <w:sz w:val="10"/>
          <w:szCs w:val="10"/>
          <w:color w:val="2A2A2A"/>
          <w:spacing w:val="0"/>
          <w:w w:val="96"/>
          <w:position w:val="1"/>
        </w:rPr>
        <w:t>·</w:t>
      </w:r>
      <w:r>
        <w:rPr>
          <w:rFonts w:ascii="Arial" w:hAnsi="Arial" w:cs="Arial" w:eastAsia="Arial"/>
          <w:sz w:val="10"/>
          <w:szCs w:val="10"/>
          <w:color w:val="2A2A2A"/>
          <w:spacing w:val="-15"/>
          <w:w w:val="100"/>
          <w:position w:val="1"/>
        </w:rPr>
        <w:t> </w:t>
      </w:r>
      <w:r>
        <w:rPr>
          <w:rFonts w:ascii="Arial" w:hAnsi="Arial" w:cs="Arial" w:eastAsia="Arial"/>
          <w:sz w:val="10"/>
          <w:szCs w:val="10"/>
          <w:color w:val="696969"/>
          <w:spacing w:val="-2"/>
          <w:w w:val="116"/>
          <w:position w:val="1"/>
        </w:rPr>
        <w:t>•</w:t>
      </w:r>
      <w:r>
        <w:rPr>
          <w:rFonts w:ascii="Arial" w:hAnsi="Arial" w:cs="Arial" w:eastAsia="Arial"/>
          <w:sz w:val="10"/>
          <w:szCs w:val="10"/>
          <w:color w:val="A3A3A5"/>
          <w:spacing w:val="0"/>
          <w:w w:val="77"/>
          <w:position w:val="1"/>
        </w:rPr>
        <w:t>•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30" w:lineRule="exact"/>
        <w:ind w:right="2081"/>
        <w:jc w:val="right"/>
        <w:tabs>
          <w:tab w:pos="680" w:val="left"/>
        </w:tabs>
        <w:rPr>
          <w:rFonts w:ascii="Arial" w:hAnsi="Arial" w:cs="Arial" w:eastAsia="Arial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A3A3A5"/>
          <w:w w:val="51"/>
          <w:position w:val="1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A3A3A5"/>
          <w:w w:val="50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A3A3A5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3A3A5"/>
          <w:spacing w:val="0"/>
          <w:w w:val="32"/>
          <w:position w:val="1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A3A3A5"/>
          <w:spacing w:val="-12"/>
          <w:w w:val="32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10"/>
          <w:position w:val="1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17"/>
          <w:w w:val="100"/>
          <w:position w:val="1"/>
        </w:rPr>
        <w:t> </w:t>
      </w:r>
      <w:r>
        <w:rPr>
          <w:rFonts w:ascii="Arial" w:hAnsi="Arial" w:cs="Arial" w:eastAsia="Arial"/>
          <w:sz w:val="9"/>
          <w:szCs w:val="9"/>
          <w:color w:val="A3A3A5"/>
          <w:spacing w:val="0"/>
          <w:w w:val="100"/>
          <w:position w:val="1"/>
        </w:rPr>
        <w:t>J,;</w:t>
      </w:r>
      <w:r>
        <w:rPr>
          <w:rFonts w:ascii="Arial" w:hAnsi="Arial" w:cs="Arial" w:eastAsia="Arial"/>
          <w:sz w:val="9"/>
          <w:szCs w:val="9"/>
          <w:color w:val="A3A3A5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9"/>
          <w:szCs w:val="9"/>
          <w:color w:val="A3A3A5"/>
          <w:spacing w:val="12"/>
          <w:w w:val="100"/>
          <w:position w:val="1"/>
        </w:rPr>
        <w:t> </w:t>
      </w:r>
      <w:r>
        <w:rPr>
          <w:rFonts w:ascii="Arial" w:hAnsi="Arial" w:cs="Arial" w:eastAsia="Arial"/>
          <w:sz w:val="9"/>
          <w:szCs w:val="9"/>
          <w:color w:val="696969"/>
          <w:spacing w:val="0"/>
          <w:w w:val="210"/>
          <w:position w:val="1"/>
        </w:rPr>
        <w:t>\</w:t>
      </w:r>
      <w:r>
        <w:rPr>
          <w:rFonts w:ascii="Arial" w:hAnsi="Arial" w:cs="Arial" w:eastAsia="Arial"/>
          <w:sz w:val="9"/>
          <w:szCs w:val="9"/>
          <w:color w:val="69696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9"/>
          <w:szCs w:val="9"/>
          <w:color w:val="696969"/>
          <w:spacing w:val="0"/>
          <w:w w:val="112"/>
          <w:position w:val="1"/>
        </w:rPr>
        <w:t>..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6" w:after="0" w:line="369" w:lineRule="exact"/>
        <w:ind w:left="149" w:right="-20"/>
        <w:jc w:val="left"/>
        <w:tabs>
          <w:tab w:pos="2460" w:val="left"/>
          <w:tab w:pos="2980" w:val="left"/>
          <w:tab w:pos="362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6.931244pt;margin-top:5.146274pt;width:110.888645pt;height:72pt;mso-position-horizontal-relative:page;mso-position-vertical-relative:paragraph;z-index:-17020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3F4869"/>
                      <w:spacing w:val="0"/>
                      <w:w w:val="277"/>
                      <w:position w:val="-1"/>
                    </w:rPr>
                    <w:t>7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Courier New" w:hAnsi="Courier New" w:cs="Courier New" w:eastAsia="Courier New"/>
          <w:sz w:val="31"/>
          <w:szCs w:val="31"/>
          <w:color w:val="595959"/>
          <w:spacing w:val="0"/>
          <w:w w:val="61"/>
          <w:position w:val="1"/>
        </w:rPr>
        <w:t>.1</w:t>
      </w:r>
      <w:r>
        <w:rPr>
          <w:rFonts w:ascii="Courier New" w:hAnsi="Courier New" w:cs="Courier New" w:eastAsia="Courier New"/>
          <w:sz w:val="31"/>
          <w:szCs w:val="31"/>
          <w:color w:val="595959"/>
          <w:spacing w:val="0"/>
          <w:w w:val="100"/>
          <w:position w:val="1"/>
        </w:rPr>
        <w:tab/>
      </w:r>
      <w:r>
        <w:rPr>
          <w:rFonts w:ascii="Courier New" w:hAnsi="Courier New" w:cs="Courier New" w:eastAsia="Courier New"/>
          <w:sz w:val="31"/>
          <w:szCs w:val="31"/>
          <w:color w:val="59595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9"/>
          <w:szCs w:val="29"/>
          <w:color w:val="424242"/>
          <w:spacing w:val="0"/>
          <w:w w:val="100"/>
          <w:b/>
          <w:bCs/>
          <w:position w:val="1"/>
        </w:rPr>
        <w:t>im</w:t>
      </w:r>
      <w:r>
        <w:rPr>
          <w:rFonts w:ascii="Times New Roman" w:hAnsi="Times New Roman" w:cs="Times New Roman" w:eastAsia="Times New Roman"/>
          <w:sz w:val="29"/>
          <w:szCs w:val="29"/>
          <w:color w:val="424242"/>
          <w:spacing w:val="-37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24242"/>
          <w:spacing w:val="0"/>
          <w:w w:val="100"/>
          <w:b/>
          <w:bCs/>
          <w:position w:val="1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424242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30"/>
          <w:szCs w:val="30"/>
          <w:color w:val="2A2A2A"/>
          <w:spacing w:val="0"/>
          <w:w w:val="101"/>
          <w:b/>
          <w:bCs/>
          <w:position w:val="2"/>
        </w:rPr>
        <w:t>ÖSE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2212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1"/>
          <w:szCs w:val="21"/>
          <w:color w:val="595959"/>
          <w:spacing w:val="0"/>
          <w:w w:val="100"/>
        </w:rPr>
        <w:t>ltf</w:t>
      </w:r>
      <w:r>
        <w:rPr>
          <w:rFonts w:ascii="Arial" w:hAnsi="Arial" w:cs="Arial" w:eastAsia="Arial"/>
          <w:sz w:val="21"/>
          <w:szCs w:val="21"/>
          <w:color w:val="595959"/>
          <w:spacing w:val="55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A2A2A"/>
          <w:spacing w:val="-12"/>
          <w:w w:val="18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70"/>
        </w:rPr>
        <w:t>yP.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4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90"/>
        </w:rPr>
        <w:t>Kuze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90"/>
        </w:rPr>
        <w:t>y</w:t>
      </w:r>
      <w:r>
        <w:rPr>
          <w:rFonts w:ascii="Arial" w:hAnsi="Arial" w:cs="Arial" w:eastAsia="Arial"/>
          <w:sz w:val="20"/>
          <w:szCs w:val="20"/>
          <w:color w:val="2A2A2A"/>
          <w:spacing w:val="-13"/>
          <w:w w:val="90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90"/>
        </w:rPr>
        <w:t>Bölg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90"/>
        </w:rPr>
        <w:t>e</w:t>
      </w:r>
      <w:r>
        <w:rPr>
          <w:rFonts w:ascii="Arial" w:hAnsi="Arial" w:cs="Arial" w:eastAsia="Arial"/>
          <w:sz w:val="20"/>
          <w:szCs w:val="20"/>
          <w:color w:val="2A2A2A"/>
          <w:spacing w:val="12"/>
          <w:w w:val="90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40"/>
        </w:sectPr>
      </w:pPr>
      <w:rPr/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61" w:right="436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169" w:lineRule="exact"/>
        <w:ind w:left="3772" w:right="453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1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1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4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6" w:lineRule="exact"/>
        <w:ind w:left="873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.377602pt;margin-top:-35.384769pt;width:503.166728pt;height:84.10854pt;mso-position-horizontal-relative:page;mso-position-vertical-relative:paragraph;z-index:-17018" type="#_x0000_t202" filled="f" stroked="f">
            <v:textbox inset="0,0,0,0">
              <w:txbxContent>
                <w:p>
                  <w:pPr>
                    <w:spacing w:before="0" w:after="0" w:line="1682" w:lineRule="exact"/>
                    <w:ind w:right="-292"/>
                    <w:jc w:val="left"/>
                    <w:tabs>
                      <w:tab w:pos="872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1D1D1D"/>
                      <w:spacing w:val="0"/>
                      <w:w w:val="189"/>
                      <w:position w:val="65"/>
                    </w:rPr>
                    <w:t>1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1D1D1D"/>
                      <w:spacing w:val="0"/>
                      <w:w w:val="100"/>
                      <w:position w:val="65"/>
                    </w:rPr>
                    <w:tab/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1D1D1D"/>
                      <w:spacing w:val="0"/>
                      <w:w w:val="100"/>
                      <w:position w:val="65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2F2F2F"/>
                      <w:spacing w:val="0"/>
                      <w:w w:val="264"/>
                      <w:position w:val="-6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21"/>
          <w:position w:val="-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602" w:right="-20"/>
        <w:jc w:val="left"/>
        <w:tabs>
          <w:tab w:pos="3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-1"/>
        </w:rPr>
        <w:t>BÜYÜKSEHIR</w:t>
      </w:r>
      <w:r>
        <w:rPr>
          <w:rFonts w:ascii="Arial" w:hAnsi="Arial" w:cs="Arial" w:eastAsia="Arial"/>
          <w:sz w:val="15"/>
          <w:szCs w:val="15"/>
          <w:color w:val="2F2F2F"/>
          <w:spacing w:val="-3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8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1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645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14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1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4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6" w:right="-20"/>
        <w:jc w:val="left"/>
        <w:tabs>
          <w:tab w:pos="1480" w:val="left"/>
          <w:tab w:pos="3200" w:val="left"/>
          <w:tab w:pos="554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507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Tari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6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53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Bild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rim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23:25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8"/>
          <w:position w:val="0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78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5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293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88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0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40" w:right="-20"/>
        <w:jc w:val="left"/>
        <w:tabs>
          <w:tab w:pos="1480" w:val="left"/>
          <w:tab w:pos="3200" w:val="left"/>
          <w:tab w:pos="4680" w:val="left"/>
          <w:tab w:pos="5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86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8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10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8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2775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98"/>
        </w:rPr>
        <w:t>Bildi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9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9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9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D6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D6D"/>
          <w:spacing w:val="-2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9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107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5714/4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40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Karab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7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7"/>
          <w:w w:val="11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5714/4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45" w:right="-20"/>
        <w:jc w:val="left"/>
        <w:tabs>
          <w:tab w:pos="1480" w:val="left"/>
          <w:tab w:pos="4120" w:val="left"/>
          <w:tab w:pos="7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8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4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öp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9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8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Tedbirsizli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5"/>
          <w:w w:val="130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  <w:position w:val="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9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"/>
          <w:w w:val="83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6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1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4" w:after="0" w:line="177" w:lineRule="auto"/>
        <w:ind w:left="3668" w:right="3390" w:firstLine="-3524"/>
        <w:jc w:val="left"/>
        <w:tabs>
          <w:tab w:pos="364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0.694397pt;margin-top:16.062572pt;width:3.74504pt;height:26pt;mso-position-horizontal-relative:page;mso-position-vertical-relative:paragraph;z-index:-17017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2F2F2F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7"/>
          <w:w w:val="94"/>
          <w:position w:val="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9"/>
          <w:w w:val="94"/>
          <w:position w:val="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4"/>
          <w:position w:val="2"/>
        </w:rPr>
        <w:t>pmill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8"/>
          <w:w w:val="94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96"/>
          <w:position w:val="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"/>
          <w:w w:val="97"/>
          <w:position w:val="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2"/>
          <w:position w:val="2"/>
        </w:rPr>
        <w:t>kli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tonan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1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0"/>
          <w:w w:val="9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  <w:position w:val="0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2" w:lineRule="exact"/>
        <w:ind w:left="4483" w:right="-20"/>
        <w:jc w:val="left"/>
        <w:tabs>
          <w:tab w:pos="5080" w:val="left"/>
          <w:tab w:pos="558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2F2F2F"/>
          <w:spacing w:val="0"/>
          <w:w w:val="51"/>
        </w:rPr>
        <w:t>ı</w:t>
      </w:r>
      <w:r>
        <w:rPr>
          <w:rFonts w:ascii="Arial" w:hAnsi="Arial" w:cs="Arial" w:eastAsia="Arial"/>
          <w:sz w:val="42"/>
          <w:szCs w:val="42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2F2F2F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494949"/>
          <w:spacing w:val="0"/>
          <w:w w:val="51"/>
        </w:rPr>
        <w:t>ı</w:t>
      </w:r>
      <w:r>
        <w:rPr>
          <w:rFonts w:ascii="Arial" w:hAnsi="Arial" w:cs="Arial" w:eastAsia="Arial"/>
          <w:sz w:val="42"/>
          <w:szCs w:val="42"/>
          <w:color w:val="494949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494949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8C8C8C"/>
          <w:spacing w:val="0"/>
          <w:w w:val="51"/>
        </w:rPr>
        <w:t>ı</w:t>
      </w:r>
      <w:r>
        <w:rPr>
          <w:rFonts w:ascii="Arial" w:hAnsi="Arial" w:cs="Arial" w:eastAsia="Arial"/>
          <w:sz w:val="42"/>
          <w:szCs w:val="42"/>
          <w:color w:val="8C8C8C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8C8C8C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1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100"/>
          <w:position w:val="1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0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10"/>
        </w:rPr>
        <w:t>:23:32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150" w:right="-20"/>
        <w:jc w:val="left"/>
        <w:tabs>
          <w:tab w:pos="2260" w:val="left"/>
          <w:tab w:pos="5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1"/>
        </w:rPr>
        <w:t>ahi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6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66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2"/>
          <w:w w:val="114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88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31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0"/>
        </w:rPr>
        <w:t>acı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4" w:after="0" w:line="240" w:lineRule="auto"/>
        <w:ind w:left="21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4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Mürni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YAVUZ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154" w:right="-20"/>
        <w:jc w:val="left"/>
        <w:tabs>
          <w:tab w:pos="4780" w:val="left"/>
          <w:tab w:pos="762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250"/>
        </w:rPr>
        <w:t>I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6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6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3"/>
          <w:w w:val="16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23:26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23: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3"/>
        </w:rPr>
        <w:t>3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277"/>
        </w:rPr>
        <w:t>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16" w:lineRule="exact"/>
        <w:ind w:left="135" w:right="-20"/>
        <w:jc w:val="left"/>
        <w:tabs>
          <w:tab w:pos="21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1"/>
        </w:rPr>
        <w:t>68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250"/>
          <w:position w:val="-1"/>
        </w:rPr>
        <w:t>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64" w:lineRule="exact"/>
        <w:ind w:left="154" w:right="-20"/>
        <w:jc w:val="left"/>
        <w:tabs>
          <w:tab w:pos="4720" w:val="left"/>
          <w:tab w:pos="724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1"/>
          <w:szCs w:val="31"/>
          <w:color w:val="2F2F2F"/>
          <w:spacing w:val="0"/>
          <w:w w:val="66"/>
          <w:position w:val="-3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2F2F2F"/>
          <w:spacing w:val="-2"/>
          <w:w w:val="66"/>
          <w:position w:val="-3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494949"/>
          <w:spacing w:val="0"/>
          <w:w w:val="66"/>
          <w:position w:val="-3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273" w:lineRule="exact"/>
        <w:ind w:left="4701" w:right="3989"/>
        <w:jc w:val="center"/>
        <w:tabs>
          <w:tab w:pos="720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Arial" w:hAnsi="Arial" w:cs="Arial" w:eastAsia="Arial"/>
          <w:sz w:val="18"/>
          <w:szCs w:val="18"/>
          <w:color w:val="2F2F2F"/>
          <w:spacing w:val="6"/>
          <w:w w:val="222"/>
          <w:position w:val="3"/>
        </w:rPr>
        <w:t>I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250"/>
          <w:position w:val="3"/>
        </w:rPr>
        <w:t>I</w:t>
      </w:r>
      <w:r>
        <w:rPr>
          <w:rFonts w:ascii="Arial" w:hAnsi="Arial" w:cs="Arial" w:eastAsia="Arial"/>
          <w:sz w:val="18"/>
          <w:szCs w:val="18"/>
          <w:color w:val="2F2F2F"/>
          <w:spacing w:val="-3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31"/>
          <w:szCs w:val="31"/>
          <w:color w:val="2F2F2F"/>
          <w:spacing w:val="0"/>
          <w:w w:val="64"/>
          <w:position w:val="1"/>
        </w:rPr>
        <w:t>---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39" w:after="0" w:line="160" w:lineRule="auto"/>
        <w:ind w:left="2178" w:right="3954" w:firstLine="2557"/>
        <w:jc w:val="left"/>
        <w:tabs>
          <w:tab w:pos="3640" w:val="left"/>
          <w:tab w:pos="4720" w:val="left"/>
          <w:tab w:pos="726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9"/>
        </w:rPr>
        <w:t>Saati:---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2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2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3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31"/>
          <w:szCs w:val="31"/>
          <w:color w:val="2F2F2F"/>
          <w:spacing w:val="0"/>
          <w:w w:val="65"/>
          <w:position w:val="0"/>
        </w:rPr>
        <w:t>---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00" w:bottom="280" w:left="160" w:right="240"/>
        </w:sectPr>
      </w:pPr>
      <w:rPr/>
    </w:p>
    <w:p>
      <w:pPr>
        <w:spacing w:before="0" w:after="0" w:line="49" w:lineRule="exact"/>
        <w:ind w:left="135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84"/>
        </w:rPr>
        <w:t>!--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77" w:lineRule="exact"/>
        <w:ind w:left="135" w:right="-68"/>
        <w:jc w:val="left"/>
        <w:tabs>
          <w:tab w:pos="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80"/>
          <w:position w:val="1"/>
        </w:rPr>
        <w:t>[Y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1"/>
          <w:w w:val="79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1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ıcı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52" w:lineRule="auto"/>
        <w:ind w:left="5" w:right="-53" w:firstLine="-5"/>
        <w:jc w:val="left"/>
        <w:tabs>
          <w:tab w:pos="2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4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40"/>
          <w:cols w:num="3" w:equalWidth="0">
            <w:col w:w="2049" w:space="124"/>
            <w:col w:w="3576" w:space="1876"/>
            <w:col w:w="3895"/>
          </w:cols>
        </w:sectPr>
      </w:pPr>
      <w:rPr/>
    </w:p>
    <w:p>
      <w:pPr>
        <w:spacing w:before="29" w:after="0" w:line="252" w:lineRule="auto"/>
        <w:ind w:left="159" w:right="2678" w:firstLine="-24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anldığında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4748" w:right="389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8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5" w:after="0" w:line="144" w:lineRule="auto"/>
        <w:ind w:left="2173" w:right="2323" w:firstLine="-2038"/>
        <w:jc w:val="left"/>
        <w:tabs>
          <w:tab w:pos="4800" w:val="left"/>
          <w:tab w:pos="5560" w:val="left"/>
          <w:tab w:pos="6640" w:val="left"/>
          <w:tab w:pos="8200" w:val="left"/>
        </w:tabs>
        <w:rPr>
          <w:rFonts w:ascii="Arial" w:hAnsi="Arial" w:cs="Arial" w:eastAsia="Arial"/>
          <w:sz w:val="35"/>
          <w:szCs w:val="3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w w:val="71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71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60"/>
          <w:position w:val="0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2"/>
          <w:w w:val="44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  <w:position w:val="1"/>
        </w:rPr>
        <w:t>KöpükK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1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6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91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7"/>
          <w:w w:val="91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91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1"/>
        </w:rPr>
        <w:t>K.T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0,1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</w:r>
      <w:r>
        <w:rPr>
          <w:rFonts w:ascii="Arial" w:hAnsi="Arial" w:cs="Arial" w:eastAsia="Arial"/>
          <w:sz w:val="35"/>
          <w:szCs w:val="35"/>
          <w:color w:val="5B5B5D"/>
          <w:spacing w:val="0"/>
          <w:w w:val="53"/>
          <w:position w:val="-2"/>
        </w:rPr>
        <w:t>ı</w:t>
      </w:r>
      <w:r>
        <w:rPr>
          <w:rFonts w:ascii="Arial" w:hAnsi="Arial" w:cs="Arial" w:eastAsia="Arial"/>
          <w:sz w:val="35"/>
          <w:szCs w:val="35"/>
          <w:color w:val="5B5B5D"/>
          <w:spacing w:val="-44"/>
          <w:w w:val="53"/>
          <w:position w:val="-2"/>
        </w:rPr>
        <w:t> </w:t>
      </w:r>
      <w:r>
        <w:rPr>
          <w:rFonts w:ascii="Arial" w:hAnsi="Arial" w:cs="Arial" w:eastAsia="Arial"/>
          <w:sz w:val="35"/>
          <w:szCs w:val="35"/>
          <w:color w:val="5B5B5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5"/>
          <w:szCs w:val="35"/>
          <w:color w:val="5B5B5D"/>
          <w:spacing w:val="0"/>
          <w:w w:val="100"/>
          <w:position w:val="-2"/>
        </w:rPr>
      </w:r>
      <w:r>
        <w:rPr>
          <w:rFonts w:ascii="Arial" w:hAnsi="Arial" w:cs="Arial" w:eastAsia="Arial"/>
          <w:sz w:val="35"/>
          <w:szCs w:val="35"/>
          <w:color w:val="1D1D1D"/>
          <w:spacing w:val="0"/>
          <w:w w:val="53"/>
          <w:position w:val="-2"/>
        </w:rPr>
        <w:t>ı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262" w:lineRule="auto"/>
        <w:ind w:left="154" w:right="5562" w:firstLine="2038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yanmıştır.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bulunmamaktadı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5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1" w:lineRule="exact"/>
        <w:ind w:left="1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23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52" w:lineRule="auto"/>
        <w:ind w:left="2192" w:right="49" w:firstLine="-2024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raştırma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çöplere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yıktığı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61" w:lineRule="auto"/>
        <w:ind w:left="173" w:right="3007" w:firstLine="-19"/>
        <w:jc w:val="left"/>
        <w:tabs>
          <w:tab w:pos="2180" w:val="left"/>
          <w:tab w:pos="6820" w:val="left"/>
          <w:tab w:pos="8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w w:val="6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w w:val="7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3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87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9"/>
          <w:w w:val="112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1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12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5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  <w:position w:val="1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u w:val="single" w:color="60606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u w:val="single" w:color="60606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u w:val="single" w:color="60606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w w:val="78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"/>
          <w:w w:val="7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78" w:right="-20"/>
        <w:jc w:val="left"/>
        <w:tabs>
          <w:tab w:pos="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F2F"/>
          <w:spacing w:val="-3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11"/>
        </w:rPr>
        <w:t>.</w:t>
      </w:r>
      <w:r>
        <w:rPr>
          <w:rFonts w:ascii="Arial" w:hAnsi="Arial" w:cs="Arial" w:eastAsia="Arial"/>
          <w:sz w:val="20"/>
          <w:szCs w:val="20"/>
          <w:color w:val="2F2F2F"/>
          <w:spacing w:val="-9"/>
          <w:w w:val="11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50" w:lineRule="exact"/>
        <w:ind w:left="178" w:right="-20"/>
        <w:jc w:val="left"/>
        <w:tabs>
          <w:tab w:pos="2180" w:val="left"/>
          <w:tab w:pos="6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</w:r>
      <w:r>
        <w:rPr>
          <w:rFonts w:ascii="Courier New" w:hAnsi="Courier New" w:cs="Courier New" w:eastAsia="Courier New"/>
          <w:sz w:val="21"/>
          <w:szCs w:val="21"/>
          <w:color w:val="2F2F2F"/>
          <w:spacing w:val="0"/>
          <w:w w:val="53"/>
          <w:position w:val="1"/>
        </w:rPr>
        <w:t>I</w:t>
      </w:r>
      <w:r>
        <w:rPr>
          <w:rFonts w:ascii="Courier New" w:hAnsi="Courier New" w:cs="Courier New" w:eastAsia="Courier New"/>
          <w:sz w:val="21"/>
          <w:szCs w:val="21"/>
          <w:color w:val="2F2F2F"/>
          <w:spacing w:val="-2"/>
          <w:w w:val="53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1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2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05.0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2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3"/>
        </w:rPr>
        <w:t>23:45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269" w:right="-20"/>
        <w:jc w:val="left"/>
        <w:tabs>
          <w:tab w:pos="1060" w:val="left"/>
          <w:tab w:pos="1560" w:val="left"/>
          <w:tab w:pos="8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9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7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</w:rPr>
        <w:t>Karabağla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5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45"/>
        </w:rPr>
        <w:t>I.</w:t>
      </w:r>
      <w:r>
        <w:rPr>
          <w:rFonts w:ascii="Arial" w:hAnsi="Arial" w:cs="Arial" w:eastAsia="Arial"/>
          <w:sz w:val="20"/>
          <w:szCs w:val="20"/>
          <w:color w:val="2F2F2F"/>
          <w:spacing w:val="-46"/>
          <w:w w:val="14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9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9" w:after="0" w:line="240" w:lineRule="auto"/>
        <w:ind w:left="2354" w:right="-20"/>
        <w:jc w:val="left"/>
        <w:tabs>
          <w:tab w:pos="4840" w:val="left"/>
          <w:tab w:pos="890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79"/>
          <w:position w:val="11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9"/>
          <w:w w:val="79"/>
          <w:position w:val="1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79"/>
          <w:position w:val="11"/>
        </w:rPr>
        <w:t>2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17"/>
          <w:w w:val="79"/>
          <w:position w:val="1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56"/>
          <w:position w:val="11"/>
        </w:rPr>
        <w:t>Ma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-30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62"/>
          <w:position w:val="11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62"/>
          <w:position w:val="11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7"/>
          <w:w w:val="62"/>
          <w:position w:val="1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62"/>
          <w:position w:val="11"/>
        </w:rPr>
        <w:t>2017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1" w:after="0" w:line="214" w:lineRule="exact"/>
        <w:ind w:left="5082" w:right="545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  <w:position w:val="-1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right="1808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2.846085pt;margin-top:5.264598pt;width:13.624141pt;height:55.5pt;mso-position-horizontal-relative:page;mso-position-vertical-relative:paragraph;z-index:-17016" type="#_x0000_t202" filled="f" stroked="f">
            <v:textbox inset="0,0,0,0">
              <w:txbxContent>
                <w:p>
                  <w:pPr>
                    <w:spacing w:before="0" w:after="0" w:line="1110" w:lineRule="exact"/>
                    <w:ind w:right="-206"/>
                    <w:jc w:val="left"/>
                    <w:rPr>
                      <w:rFonts w:ascii="Arial" w:hAnsi="Arial" w:cs="Arial" w:eastAsia="Arial"/>
                      <w:sz w:val="111"/>
                      <w:szCs w:val="111"/>
                    </w:rPr>
                  </w:pPr>
                  <w:rPr/>
                  <w:r>
                    <w:rPr>
                      <w:rFonts w:ascii="Arial" w:hAnsi="Arial" w:cs="Arial" w:eastAsia="Arial"/>
                      <w:sz w:val="111"/>
                      <w:szCs w:val="111"/>
                      <w:color w:val="52597C"/>
                      <w:spacing w:val="0"/>
                      <w:w w:val="34"/>
                      <w:position w:val="-1"/>
                    </w:rPr>
                    <w:t>w</w:t>
                  </w:r>
                  <w:r>
                    <w:rPr>
                      <w:rFonts w:ascii="Arial" w:hAnsi="Arial" w:cs="Arial" w:eastAsia="Arial"/>
                      <w:sz w:val="111"/>
                      <w:szCs w:val="11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4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/2017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459" w:lineRule="exact"/>
        <w:ind w:left="197" w:right="-20"/>
        <w:jc w:val="left"/>
        <w:tabs>
          <w:tab w:pos="8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2"/>
        </w:rPr>
        <w:t>itfaiyeci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  <w:position w:val="19"/>
        </w:rPr>
        <w:t>itfaiy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6"/>
          <w:position w:val="19"/>
        </w:rPr>
        <w:t>e</w:t>
      </w:r>
      <w:r>
        <w:rPr>
          <w:rFonts w:ascii="Times New Roman" w:hAnsi="Times New Roman" w:cs="Times New Roman" w:eastAsia="Times New Roman"/>
          <w:sz w:val="38"/>
          <w:szCs w:val="38"/>
          <w:color w:val="9C9C9C"/>
          <w:spacing w:val="-7"/>
          <w:w w:val="52"/>
          <w:position w:val="-5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22"/>
          <w:w w:val="100"/>
          <w:position w:val="19"/>
        </w:rPr>
        <w:t>B</w:t>
      </w:r>
      <w:r>
        <w:rPr>
          <w:rFonts w:ascii="Times New Roman" w:hAnsi="Times New Roman" w:cs="Times New Roman" w:eastAsia="Times New Roman"/>
          <w:sz w:val="38"/>
          <w:szCs w:val="38"/>
          <w:color w:val="9C9C9C"/>
          <w:spacing w:val="0"/>
          <w:w w:val="52"/>
          <w:position w:val="-5"/>
        </w:rPr>
        <w:t>.,</w:t>
      </w:r>
      <w:r>
        <w:rPr>
          <w:rFonts w:ascii="Times New Roman" w:hAnsi="Times New Roman" w:cs="Times New Roman" w:eastAsia="Times New Roman"/>
          <w:sz w:val="38"/>
          <w:szCs w:val="38"/>
          <w:color w:val="9C9C9C"/>
          <w:spacing w:val="-38"/>
          <w:w w:val="52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7"/>
          <w:w w:val="100"/>
          <w:position w:val="19"/>
        </w:rPr>
        <w:t>i</w:t>
      </w:r>
      <w:r>
        <w:rPr>
          <w:rFonts w:ascii="Times New Roman" w:hAnsi="Times New Roman" w:cs="Times New Roman" w:eastAsia="Times New Roman"/>
          <w:sz w:val="38"/>
          <w:szCs w:val="38"/>
          <w:color w:val="9C9C9C"/>
          <w:spacing w:val="-56"/>
          <w:w w:val="52"/>
          <w:position w:val="-5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8C8C8C"/>
          <w:spacing w:val="-39"/>
          <w:w w:val="39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1"/>
          <w:position w:val="19"/>
        </w:rPr>
        <w:t>r</w:t>
      </w:r>
      <w:r>
        <w:rPr>
          <w:rFonts w:ascii="Times New Roman" w:hAnsi="Times New Roman" w:cs="Times New Roman" w:eastAsia="Times New Roman"/>
          <w:sz w:val="38"/>
          <w:szCs w:val="38"/>
          <w:color w:val="8C8C8C"/>
          <w:spacing w:val="3"/>
          <w:w w:val="39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00"/>
          <w:position w:val="19"/>
        </w:rPr>
        <w:t>i</w:t>
      </w:r>
      <w:r>
        <w:rPr>
          <w:rFonts w:ascii="Times New Roman" w:hAnsi="Times New Roman" w:cs="Times New Roman" w:eastAsia="Times New Roman"/>
          <w:sz w:val="38"/>
          <w:szCs w:val="38"/>
          <w:color w:val="8C8C8C"/>
          <w:spacing w:val="-17"/>
          <w:w w:val="41"/>
          <w:position w:val="-5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7"/>
          <w:w w:val="100"/>
          <w:position w:val="19"/>
        </w:rPr>
        <w:t>m</w:t>
      </w:r>
      <w:r>
        <w:rPr>
          <w:rFonts w:ascii="Times New Roman" w:hAnsi="Times New Roman" w:cs="Times New Roman" w:eastAsia="Times New Roman"/>
          <w:sz w:val="38"/>
          <w:szCs w:val="38"/>
          <w:color w:val="8C8C8C"/>
          <w:spacing w:val="0"/>
          <w:w w:val="40"/>
          <w:position w:val="-5"/>
        </w:rPr>
        <w:t>z_</w:t>
      </w:r>
      <w:r>
        <w:rPr>
          <w:rFonts w:ascii="Times New Roman" w:hAnsi="Times New Roman" w:cs="Times New Roman" w:eastAsia="Times New Roman"/>
          <w:sz w:val="38"/>
          <w:szCs w:val="38"/>
          <w:color w:val="8C8C8C"/>
          <w:spacing w:val="0"/>
          <w:w w:val="23"/>
          <w:position w:val="-5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8C8C8C"/>
          <w:spacing w:val="-2"/>
          <w:w w:val="23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5"/>
          <w:w w:val="100"/>
          <w:position w:val="19"/>
        </w:rPr>
        <w:t>A</w:t>
      </w:r>
      <w:r>
        <w:rPr>
          <w:rFonts w:ascii="Times New Roman" w:hAnsi="Times New Roman" w:cs="Times New Roman" w:eastAsia="Times New Roman"/>
          <w:sz w:val="38"/>
          <w:szCs w:val="38"/>
          <w:color w:val="8C8C8C"/>
          <w:spacing w:val="22"/>
          <w:w w:val="23"/>
          <w:position w:val="-5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8C8C8C"/>
          <w:spacing w:val="-9"/>
          <w:w w:val="29"/>
          <w:position w:val="-5"/>
        </w:rPr>
        <w:t>_</w:t>
      </w:r>
      <w:r>
        <w:rPr>
          <w:rFonts w:ascii="Times New Roman" w:hAnsi="Times New Roman" w:cs="Times New Roman" w:eastAsia="Times New Roman"/>
          <w:sz w:val="38"/>
          <w:szCs w:val="38"/>
          <w:color w:val="9C9C9C"/>
          <w:spacing w:val="-9"/>
          <w:w w:val="58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  <w:position w:val="19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40"/>
        </w:sectPr>
      </w:pPr>
      <w:rPr/>
    </w:p>
    <w:p>
      <w:pPr>
        <w:spacing w:before="97" w:after="0" w:line="258" w:lineRule="exact"/>
        <w:ind w:left="2478" w:right="-86"/>
        <w:jc w:val="left"/>
        <w:tabs>
          <w:tab w:pos="356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25"/>
          <w:szCs w:val="25"/>
          <w:color w:val="7C7C7C"/>
          <w:w w:val="75"/>
          <w:position w:val="-8"/>
        </w:rPr>
        <w:t>.</w:t>
      </w:r>
      <w:r>
        <w:rPr>
          <w:rFonts w:ascii="Arial" w:hAnsi="Arial" w:cs="Arial" w:eastAsia="Arial"/>
          <w:sz w:val="25"/>
          <w:szCs w:val="25"/>
          <w:color w:val="7C7C7C"/>
          <w:spacing w:val="-42"/>
          <w:w w:val="100"/>
          <w:position w:val="-8"/>
        </w:rPr>
        <w:t> </w:t>
      </w:r>
      <w:r>
        <w:rPr>
          <w:rFonts w:ascii="Arial" w:hAnsi="Arial" w:cs="Arial" w:eastAsia="Arial"/>
          <w:sz w:val="25"/>
          <w:szCs w:val="25"/>
          <w:color w:val="7C7C7C"/>
          <w:spacing w:val="0"/>
          <w:w w:val="100"/>
          <w:position w:val="-8"/>
        </w:rPr>
        <w:t>A</w:t>
      </w:r>
      <w:r>
        <w:rPr>
          <w:rFonts w:ascii="Arial" w:hAnsi="Arial" w:cs="Arial" w:eastAsia="Arial"/>
          <w:sz w:val="25"/>
          <w:szCs w:val="25"/>
          <w:color w:val="7C7C7C"/>
          <w:spacing w:val="-63"/>
          <w:w w:val="100"/>
          <w:position w:val="-8"/>
        </w:rPr>
        <w:t> </w:t>
      </w:r>
      <w:r>
        <w:rPr>
          <w:rFonts w:ascii="Arial" w:hAnsi="Arial" w:cs="Arial" w:eastAsia="Arial"/>
          <w:sz w:val="25"/>
          <w:szCs w:val="25"/>
          <w:color w:val="7C7C7C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25"/>
          <w:szCs w:val="25"/>
          <w:color w:val="7C7C7C"/>
          <w:spacing w:val="0"/>
          <w:w w:val="100"/>
          <w:position w:val="-8"/>
        </w:rPr>
      </w:r>
      <w:r>
        <w:rPr>
          <w:rFonts w:ascii="Arial" w:hAnsi="Arial" w:cs="Arial" w:eastAsia="Arial"/>
          <w:sz w:val="31"/>
          <w:szCs w:val="31"/>
          <w:color w:val="6B6D6D"/>
          <w:spacing w:val="0"/>
          <w:w w:val="95"/>
          <w:position w:val="-8"/>
        </w:rPr>
        <w:t>UTl</w:t>
      </w:r>
      <w:r>
        <w:rPr>
          <w:rFonts w:ascii="Arial" w:hAnsi="Arial" w:cs="Arial" w:eastAsia="Arial"/>
          <w:sz w:val="31"/>
          <w:szCs w:val="31"/>
          <w:color w:val="6B6D6D"/>
          <w:spacing w:val="-50"/>
          <w:w w:val="95"/>
          <w:position w:val="-8"/>
        </w:rPr>
        <w:t>,</w:t>
      </w:r>
      <w:r>
        <w:rPr>
          <w:rFonts w:ascii="Arial" w:hAnsi="Arial" w:cs="Arial" w:eastAsia="Arial"/>
          <w:sz w:val="31"/>
          <w:szCs w:val="31"/>
          <w:color w:val="52597C"/>
          <w:spacing w:val="0"/>
          <w:w w:val="77"/>
          <w:position w:val="-8"/>
        </w:rPr>
        <w:t>IU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355" w:lineRule="exact"/>
        <w:ind w:right="-20"/>
        <w:jc w:val="left"/>
        <w:tabs>
          <w:tab w:pos="940" w:val="left"/>
          <w:tab w:pos="1640" w:val="left"/>
          <w:tab w:pos="2120" w:val="left"/>
        </w:tabs>
        <w:rPr>
          <w:rFonts w:ascii="Arial" w:hAnsi="Arial" w:cs="Arial" w:eastAsia="Arial"/>
          <w:sz w:val="11"/>
          <w:szCs w:val="1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6"/>
          <w:szCs w:val="66"/>
          <w:color w:val="52597C"/>
          <w:spacing w:val="0"/>
          <w:w w:val="372"/>
          <w:i/>
          <w:position w:val="-25"/>
        </w:rPr>
        <w:t>ğ</w:t>
      </w:r>
      <w:r>
        <w:rPr>
          <w:rFonts w:ascii="Times New Roman" w:hAnsi="Times New Roman" w:cs="Times New Roman" w:eastAsia="Times New Roman"/>
          <w:sz w:val="66"/>
          <w:szCs w:val="66"/>
          <w:color w:val="52597C"/>
          <w:spacing w:val="0"/>
          <w:w w:val="100"/>
          <w:i/>
          <w:position w:val="-25"/>
        </w:rPr>
        <w:tab/>
      </w:r>
      <w:r>
        <w:rPr>
          <w:rFonts w:ascii="Times New Roman" w:hAnsi="Times New Roman" w:cs="Times New Roman" w:eastAsia="Times New Roman"/>
          <w:sz w:val="66"/>
          <w:szCs w:val="66"/>
          <w:color w:val="52597C"/>
          <w:spacing w:val="0"/>
          <w:w w:val="100"/>
          <w:i/>
          <w:position w:val="-25"/>
        </w:rPr>
      </w:r>
      <w:r>
        <w:rPr>
          <w:rFonts w:ascii="Times New Roman" w:hAnsi="Times New Roman" w:cs="Times New Roman" w:eastAsia="Times New Roman"/>
          <w:sz w:val="5"/>
          <w:szCs w:val="5"/>
          <w:color w:val="9C9C9C"/>
          <w:spacing w:val="0"/>
          <w:w w:val="139"/>
          <w:position w:val="13"/>
        </w:rPr>
        <w:t>j</w:t>
      </w:r>
      <w:r>
        <w:rPr>
          <w:rFonts w:ascii="Times New Roman" w:hAnsi="Times New Roman" w:cs="Times New Roman" w:eastAsia="Times New Roman"/>
          <w:sz w:val="5"/>
          <w:szCs w:val="5"/>
          <w:color w:val="9C9C9C"/>
          <w:spacing w:val="0"/>
          <w:w w:val="139"/>
          <w:position w:val="13"/>
        </w:rPr>
        <w:t>        </w:t>
      </w:r>
      <w:r>
        <w:rPr>
          <w:rFonts w:ascii="Times New Roman" w:hAnsi="Times New Roman" w:cs="Times New Roman" w:eastAsia="Times New Roman"/>
          <w:sz w:val="5"/>
          <w:szCs w:val="5"/>
          <w:color w:val="9C9C9C"/>
          <w:spacing w:val="0"/>
          <w:w w:val="139"/>
          <w:position w:val="1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8C8C8C"/>
          <w:spacing w:val="0"/>
          <w:w w:val="191"/>
          <w:i/>
          <w:position w:val="13"/>
        </w:rPr>
        <w:t>..</w:t>
      </w:r>
      <w:r>
        <w:rPr>
          <w:rFonts w:ascii="Times New Roman" w:hAnsi="Times New Roman" w:cs="Times New Roman" w:eastAsia="Times New Roman"/>
          <w:sz w:val="5"/>
          <w:szCs w:val="5"/>
          <w:color w:val="8C8C8C"/>
          <w:spacing w:val="-14"/>
          <w:w w:val="191"/>
          <w:i/>
          <w:position w:val="13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8C8C8C"/>
          <w:spacing w:val="-44"/>
          <w:w w:val="72"/>
          <w:i/>
          <w:position w:val="13"/>
        </w:rPr>
        <w:t>1</w:t>
      </w:r>
      <w:r>
        <w:rPr>
          <w:rFonts w:ascii="Times New Roman" w:hAnsi="Times New Roman" w:cs="Times New Roman" w:eastAsia="Times New Roman"/>
          <w:sz w:val="66"/>
          <w:szCs w:val="66"/>
          <w:color w:val="9C9C9C"/>
          <w:spacing w:val="-77"/>
          <w:w w:val="32"/>
          <w:i/>
          <w:position w:val="-25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8C8C8C"/>
          <w:spacing w:val="0"/>
          <w:w w:val="72"/>
          <w:i/>
          <w:position w:val="13"/>
        </w:rPr>
        <w:t>;</w:t>
      </w:r>
      <w:r>
        <w:rPr>
          <w:rFonts w:ascii="Times New Roman" w:hAnsi="Times New Roman" w:cs="Times New Roman" w:eastAsia="Times New Roman"/>
          <w:sz w:val="16"/>
          <w:szCs w:val="16"/>
          <w:color w:val="8C8C8C"/>
          <w:spacing w:val="-3"/>
          <w:w w:val="100"/>
          <w:i/>
          <w:position w:val="13"/>
        </w:rPr>
        <w:t> </w:t>
      </w:r>
      <w:r>
        <w:rPr>
          <w:rFonts w:ascii="Arial" w:hAnsi="Arial" w:cs="Arial" w:eastAsia="Arial"/>
          <w:sz w:val="5"/>
          <w:szCs w:val="5"/>
          <w:color w:val="9C9C9C"/>
          <w:spacing w:val="0"/>
          <w:w w:val="191"/>
          <w:position w:val="13"/>
        </w:rPr>
        <w:t>j</w:t>
      </w:r>
      <w:r>
        <w:rPr>
          <w:rFonts w:ascii="Arial" w:hAnsi="Arial" w:cs="Arial" w:eastAsia="Arial"/>
          <w:sz w:val="5"/>
          <w:szCs w:val="5"/>
          <w:color w:val="9C9C9C"/>
          <w:spacing w:val="0"/>
          <w:w w:val="100"/>
          <w:position w:val="13"/>
        </w:rPr>
        <w:tab/>
      </w:r>
      <w:r>
        <w:rPr>
          <w:rFonts w:ascii="Arial" w:hAnsi="Arial" w:cs="Arial" w:eastAsia="Arial"/>
          <w:sz w:val="5"/>
          <w:szCs w:val="5"/>
          <w:color w:val="9C9C9C"/>
          <w:spacing w:val="0"/>
          <w:w w:val="100"/>
          <w:position w:val="13"/>
        </w:rPr>
      </w:r>
      <w:r>
        <w:rPr>
          <w:rFonts w:ascii="Arial" w:hAnsi="Arial" w:cs="Arial" w:eastAsia="Arial"/>
          <w:sz w:val="11"/>
          <w:szCs w:val="11"/>
          <w:color w:val="9C9C9C"/>
          <w:spacing w:val="-11"/>
          <w:w w:val="103"/>
          <w:position w:val="13"/>
        </w:rPr>
        <w:t>u</w:t>
      </w:r>
      <w:r>
        <w:rPr>
          <w:rFonts w:ascii="Times New Roman" w:hAnsi="Times New Roman" w:cs="Times New Roman" w:eastAsia="Times New Roman"/>
          <w:sz w:val="66"/>
          <w:szCs w:val="66"/>
          <w:color w:val="7C7C7C"/>
          <w:spacing w:val="-40"/>
          <w:w w:val="104"/>
          <w:position w:val="-25"/>
        </w:rPr>
        <w:t>'</w:t>
      </w:r>
      <w:r>
        <w:rPr>
          <w:rFonts w:ascii="Arial" w:hAnsi="Arial" w:cs="Arial" w:eastAsia="Arial"/>
          <w:sz w:val="11"/>
          <w:szCs w:val="11"/>
          <w:color w:val="B3B3B3"/>
          <w:spacing w:val="-15"/>
          <w:w w:val="107"/>
          <w:i/>
          <w:position w:val="13"/>
        </w:rPr>
        <w:t>·</w:t>
      </w:r>
      <w:r>
        <w:rPr>
          <w:rFonts w:ascii="Arial" w:hAnsi="Arial" w:cs="Arial" w:eastAsia="Arial"/>
          <w:sz w:val="11"/>
          <w:szCs w:val="11"/>
          <w:color w:val="9C9C9C"/>
          <w:spacing w:val="-6"/>
          <w:w w:val="75"/>
          <w:i/>
          <w:position w:val="13"/>
        </w:rPr>
        <w:t>.</w:t>
      </w:r>
      <w:r>
        <w:rPr>
          <w:rFonts w:ascii="Times New Roman" w:hAnsi="Times New Roman" w:cs="Times New Roman" w:eastAsia="Times New Roman"/>
          <w:sz w:val="66"/>
          <w:szCs w:val="66"/>
          <w:color w:val="7C7C7C"/>
          <w:spacing w:val="-6"/>
          <w:w w:val="104"/>
          <w:position w:val="-25"/>
        </w:rPr>
      </w:r>
      <w:r>
        <w:rPr>
          <w:rFonts w:ascii="Times New Roman" w:hAnsi="Times New Roman" w:cs="Times New Roman" w:eastAsia="Times New Roman"/>
          <w:sz w:val="66"/>
          <w:szCs w:val="66"/>
          <w:color w:val="7C7C7C"/>
          <w:spacing w:val="-150"/>
          <w:w w:val="104"/>
          <w:emboss/>
          <w:position w:val="-25"/>
        </w:rPr>
        <w:t>.</w:t>
      </w:r>
      <w:r>
        <w:rPr>
          <w:rFonts w:ascii="Times New Roman" w:hAnsi="Times New Roman" w:cs="Times New Roman" w:eastAsia="Times New Roman"/>
          <w:sz w:val="66"/>
          <w:szCs w:val="66"/>
          <w:color w:val="7C7C7C"/>
          <w:spacing w:val="-150"/>
          <w:w w:val="104"/>
          <w:emboss/>
          <w:position w:val="-25"/>
        </w:rPr>
      </w:r>
      <w:r>
        <w:rPr>
          <w:rFonts w:ascii="Times New Roman" w:hAnsi="Times New Roman" w:cs="Times New Roman" w:eastAsia="Times New Roman"/>
          <w:sz w:val="66"/>
          <w:szCs w:val="66"/>
          <w:color w:val="7C7C7C"/>
          <w:spacing w:val="-150"/>
          <w:w w:val="104"/>
          <w:position w:val="-25"/>
        </w:rPr>
      </w:r>
      <w:r>
        <w:rPr>
          <w:rFonts w:ascii="Times New Roman" w:hAnsi="Times New Roman" w:cs="Times New Roman" w:eastAsia="Times New Roman"/>
          <w:sz w:val="66"/>
          <w:szCs w:val="66"/>
          <w:color w:val="7C7C7C"/>
          <w:spacing w:val="-150"/>
          <w:w w:val="104"/>
          <w:position w:val="-25"/>
        </w:rPr>
      </w:r>
      <w:r>
        <w:rPr>
          <w:rFonts w:ascii="Arial" w:hAnsi="Arial" w:cs="Arial" w:eastAsia="Arial"/>
          <w:sz w:val="11"/>
          <w:szCs w:val="11"/>
          <w:color w:val="9C9C9C"/>
          <w:spacing w:val="0"/>
          <w:w w:val="165"/>
          <w:i/>
          <w:position w:val="13"/>
        </w:rPr>
        <w:t>:</w:t>
      </w:r>
      <w:r>
        <w:rPr>
          <w:rFonts w:ascii="Arial" w:hAnsi="Arial" w:cs="Arial" w:eastAsia="Arial"/>
          <w:sz w:val="11"/>
          <w:szCs w:val="11"/>
          <w:color w:val="9C9C9C"/>
          <w:spacing w:val="0"/>
          <w:w w:val="100"/>
          <w:i/>
          <w:position w:val="13"/>
        </w:rPr>
        <w:tab/>
      </w:r>
      <w:r>
        <w:rPr>
          <w:rFonts w:ascii="Arial" w:hAnsi="Arial" w:cs="Arial" w:eastAsia="Arial"/>
          <w:sz w:val="11"/>
          <w:szCs w:val="11"/>
          <w:color w:val="9C9C9C"/>
          <w:spacing w:val="0"/>
          <w:w w:val="100"/>
          <w:i/>
          <w:position w:val="13"/>
        </w:rPr>
      </w:r>
      <w:r>
        <w:rPr>
          <w:rFonts w:ascii="Arial" w:hAnsi="Arial" w:cs="Arial" w:eastAsia="Arial"/>
          <w:sz w:val="11"/>
          <w:szCs w:val="11"/>
          <w:color w:val="8C8C8C"/>
          <w:spacing w:val="0"/>
          <w:w w:val="209"/>
          <w:position w:val="13"/>
        </w:rPr>
        <w:t>"'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40"/>
          <w:cols w:num="2" w:equalWidth="0">
            <w:col w:w="4302" w:space="3661"/>
            <w:col w:w="3557"/>
          </w:cols>
        </w:sectPr>
      </w:pPr>
      <w:rPr/>
    </w:p>
    <w:p>
      <w:pPr>
        <w:spacing w:before="45" w:after="0" w:line="175" w:lineRule="exact"/>
        <w:ind w:left="2478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5B5B5D"/>
          <w:spacing w:val="0"/>
          <w:w w:val="100"/>
          <w:position w:val="-4"/>
        </w:rPr>
        <w:t>It</w:t>
      </w:r>
      <w:r>
        <w:rPr>
          <w:rFonts w:ascii="Arial" w:hAnsi="Arial" w:cs="Arial" w:eastAsia="Arial"/>
          <w:sz w:val="19"/>
          <w:szCs w:val="19"/>
          <w:color w:val="5B5B5D"/>
          <w:spacing w:val="9"/>
          <w:w w:val="100"/>
          <w:position w:val="-4"/>
        </w:rPr>
        <w:t>f</w:t>
      </w:r>
      <w:r>
        <w:rPr>
          <w:rFonts w:ascii="Arial" w:hAnsi="Arial" w:cs="Arial" w:eastAsia="Arial"/>
          <w:sz w:val="19"/>
          <w:szCs w:val="19"/>
          <w:color w:val="8C8C8C"/>
          <w:spacing w:val="5"/>
          <w:w w:val="100"/>
          <w:position w:val="-4"/>
        </w:rPr>
        <w:t>a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4"/>
        </w:rPr>
        <w:t>iye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21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4"/>
        </w:rPr>
        <w:t>Merk</w:t>
      </w:r>
      <w:r>
        <w:rPr>
          <w:rFonts w:ascii="Arial" w:hAnsi="Arial" w:cs="Arial" w:eastAsia="Arial"/>
          <w:sz w:val="19"/>
          <w:szCs w:val="19"/>
          <w:color w:val="2F2F2F"/>
          <w:spacing w:val="7"/>
          <w:w w:val="100"/>
          <w:position w:val="-4"/>
        </w:rPr>
        <w:t>e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00"/>
          <w:position w:val="-4"/>
        </w:rPr>
        <w:t>z</w:t>
      </w:r>
      <w:r>
        <w:rPr>
          <w:rFonts w:ascii="Arial" w:hAnsi="Arial" w:cs="Arial" w:eastAsia="Arial"/>
          <w:sz w:val="19"/>
          <w:szCs w:val="19"/>
          <w:color w:val="494949"/>
          <w:spacing w:val="47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4"/>
        </w:rPr>
        <w:t>B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4"/>
        </w:rPr>
        <w:t>o</w:t>
      </w:r>
      <w:r>
        <w:rPr>
          <w:rFonts w:ascii="Arial" w:hAnsi="Arial" w:cs="Arial" w:eastAsia="Arial"/>
          <w:sz w:val="19"/>
          <w:szCs w:val="19"/>
          <w:color w:val="2F2F2F"/>
          <w:spacing w:val="26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2"/>
          <w:w w:val="110"/>
          <w:position w:val="-4"/>
        </w:rPr>
        <w:t>g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95"/>
          <w:position w:val="-4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0" w:lineRule="atLeast"/>
        <w:ind w:left="2445" w:right="-20"/>
        <w:jc w:val="left"/>
        <w:tabs>
          <w:tab w:pos="5160" w:val="left"/>
          <w:tab w:pos="9180" w:val="left"/>
          <w:tab w:pos="978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7"/>
        </w:rPr>
        <w:t>1.Posta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7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100"/>
          <w:position w:val="1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0"/>
        </w:rPr>
        <w:t>f.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10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5"/>
          <w:position w:val="1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B6D6D"/>
          <w:spacing w:val="0"/>
          <w:w w:val="139"/>
          <w:position w:val="1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B6D6D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B6D6D"/>
          <w:spacing w:val="0"/>
          <w:w w:val="100"/>
          <w:position w:val="10"/>
        </w:rPr>
      </w:r>
      <w:r>
        <w:rPr>
          <w:rFonts w:ascii="Arial" w:hAnsi="Arial" w:cs="Arial" w:eastAsia="Arial"/>
          <w:sz w:val="12"/>
          <w:szCs w:val="12"/>
          <w:color w:val="8C8C8C"/>
          <w:spacing w:val="0"/>
          <w:w w:val="130"/>
          <w:position w:val="3"/>
        </w:rPr>
        <w:t>f</w:t>
      </w:r>
      <w:r>
        <w:rPr>
          <w:rFonts w:ascii="Arial" w:hAnsi="Arial" w:cs="Arial" w:eastAsia="Arial"/>
          <w:sz w:val="12"/>
          <w:szCs w:val="12"/>
          <w:color w:val="8C8C8C"/>
          <w:spacing w:val="0"/>
          <w:w w:val="130"/>
          <w:position w:val="3"/>
        </w:rPr>
        <w:t> </w:t>
      </w:r>
      <w:r>
        <w:rPr>
          <w:rFonts w:ascii="Arial" w:hAnsi="Arial" w:cs="Arial" w:eastAsia="Arial"/>
          <w:sz w:val="12"/>
          <w:szCs w:val="12"/>
          <w:color w:val="8C8C8C"/>
          <w:spacing w:val="7"/>
          <w:w w:val="130"/>
          <w:position w:val="3"/>
        </w:rPr>
        <w:t> </w:t>
      </w:r>
      <w:r>
        <w:rPr>
          <w:rFonts w:ascii="Arial" w:hAnsi="Arial" w:cs="Arial" w:eastAsia="Arial"/>
          <w:sz w:val="12"/>
          <w:szCs w:val="12"/>
          <w:color w:val="9C9C9C"/>
          <w:spacing w:val="0"/>
          <w:w w:val="216"/>
          <w:position w:val="3"/>
        </w:rPr>
        <w:t>'/'</w:t>
      </w:r>
      <w:r>
        <w:rPr>
          <w:rFonts w:ascii="Arial" w:hAnsi="Arial" w:cs="Arial" w:eastAsia="Arial"/>
          <w:sz w:val="12"/>
          <w:szCs w:val="12"/>
          <w:color w:val="9C9C9C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2"/>
          <w:szCs w:val="12"/>
          <w:color w:val="9C9C9C"/>
          <w:spacing w:val="0"/>
          <w:w w:val="100"/>
          <w:position w:val="3"/>
        </w:rPr>
      </w:r>
      <w:r>
        <w:rPr>
          <w:rFonts w:ascii="Arial" w:hAnsi="Arial" w:cs="Arial" w:eastAsia="Arial"/>
          <w:sz w:val="12"/>
          <w:szCs w:val="12"/>
          <w:color w:val="7C7C7C"/>
          <w:spacing w:val="0"/>
          <w:w w:val="80"/>
          <w:i/>
          <w:position w:val="3"/>
        </w:rPr>
        <w:t>J</w:t>
      </w:r>
      <w:r>
        <w:rPr>
          <w:rFonts w:ascii="Arial" w:hAnsi="Arial" w:cs="Arial" w:eastAsia="Arial"/>
          <w:sz w:val="12"/>
          <w:szCs w:val="12"/>
          <w:color w:val="7C7C7C"/>
          <w:spacing w:val="0"/>
          <w:w w:val="80"/>
          <w:i/>
          <w:position w:val="3"/>
        </w:rPr>
        <w:t>     </w:t>
      </w:r>
      <w:r>
        <w:rPr>
          <w:rFonts w:ascii="Arial" w:hAnsi="Arial" w:cs="Arial" w:eastAsia="Arial"/>
          <w:sz w:val="12"/>
          <w:szCs w:val="12"/>
          <w:color w:val="7C7C7C"/>
          <w:spacing w:val="21"/>
          <w:w w:val="80"/>
          <w:i/>
          <w:position w:val="3"/>
        </w:rPr>
        <w:t> </w:t>
      </w:r>
      <w:r>
        <w:rPr>
          <w:rFonts w:ascii="Arial" w:hAnsi="Arial" w:cs="Arial" w:eastAsia="Arial"/>
          <w:sz w:val="12"/>
          <w:szCs w:val="12"/>
          <w:color w:val="9C9C9C"/>
          <w:spacing w:val="0"/>
          <w:w w:val="80"/>
          <w:position w:val="3"/>
        </w:rPr>
        <w:t>•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27" w:lineRule="atLeast"/>
        <w:ind w:right="1025"/>
        <w:jc w:val="right"/>
        <w:tabs>
          <w:tab w:pos="64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8.538269pt;margin-top:-7.475844pt;width:22.583056pt;height:25.5pt;mso-position-horizontal-relative:page;mso-position-vertical-relative:paragraph;z-index:-17015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7"/>
                    <w:jc w:val="left"/>
                    <w:rPr>
                      <w:rFonts w:ascii="Times New Roman" w:hAnsi="Times New Roman" w:cs="Times New Roman" w:eastAsia="Times New Roman"/>
                      <w:sz w:val="51"/>
                      <w:szCs w:val="5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52597C"/>
                      <w:spacing w:val="0"/>
                      <w:w w:val="82"/>
                    </w:rPr>
                    <w:t>i/f'</w:t>
                  </w:r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9"/>
          <w:szCs w:val="9"/>
          <w:color w:val="9C9C9C"/>
          <w:spacing w:val="0"/>
          <w:w w:val="140"/>
          <w:i/>
        </w:rPr>
        <w:t>-;:;:·</w:t>
      </w:r>
      <w:r>
        <w:rPr>
          <w:rFonts w:ascii="Times New Roman" w:hAnsi="Times New Roman" w:cs="Times New Roman" w:eastAsia="Times New Roman"/>
          <w:sz w:val="9"/>
          <w:szCs w:val="9"/>
          <w:color w:val="9C9C9C"/>
          <w:spacing w:val="-1"/>
          <w:w w:val="140"/>
          <w:i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C9C9C"/>
          <w:spacing w:val="0"/>
          <w:w w:val="107"/>
        </w:rPr>
        <w:t>""'</w:t>
      </w:r>
      <w:r>
        <w:rPr>
          <w:rFonts w:ascii="Times New Roman" w:hAnsi="Times New Roman" w:cs="Times New Roman" w:eastAsia="Times New Roman"/>
          <w:sz w:val="9"/>
          <w:szCs w:val="9"/>
          <w:color w:val="9C9C9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9C9C9C"/>
          <w:spacing w:val="0"/>
          <w:w w:val="100"/>
        </w:rPr>
      </w:r>
      <w:r>
        <w:rPr>
          <w:rFonts w:ascii="Times New Roman" w:hAnsi="Times New Roman" w:cs="Times New Roman" w:eastAsia="Times New Roman"/>
          <w:sz w:val="9"/>
          <w:szCs w:val="9"/>
          <w:color w:val="7C7C7C"/>
          <w:spacing w:val="0"/>
          <w:w w:val="130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7C7C7C"/>
          <w:spacing w:val="0"/>
          <w:w w:val="130"/>
        </w:rPr>
        <w:t>    </w:t>
      </w:r>
      <w:r>
        <w:rPr>
          <w:rFonts w:ascii="Times New Roman" w:hAnsi="Times New Roman" w:cs="Times New Roman" w:eastAsia="Times New Roman"/>
          <w:sz w:val="9"/>
          <w:szCs w:val="9"/>
          <w:color w:val="7C7C7C"/>
          <w:spacing w:val="13"/>
          <w:w w:val="13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8C8C8C"/>
          <w:spacing w:val="0"/>
          <w:w w:val="272"/>
        </w:rPr>
        <w:t>-</w:t>
      </w:r>
      <w:r>
        <w:rPr>
          <w:rFonts w:ascii="Times New Roman" w:hAnsi="Times New Roman" w:cs="Times New Roman" w:eastAsia="Times New Roman"/>
          <w:sz w:val="9"/>
          <w:szCs w:val="9"/>
          <w:color w:val="8C8C8C"/>
          <w:spacing w:val="0"/>
          <w:w w:val="27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8C8C8C"/>
          <w:spacing w:val="6"/>
          <w:w w:val="27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8C8C8C"/>
          <w:spacing w:val="0"/>
          <w:w w:val="117"/>
        </w:rPr>
        <w:t>t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spacing w:before="35" w:after="0" w:line="251" w:lineRule="exact"/>
        <w:ind w:right="936"/>
        <w:jc w:val="right"/>
        <w:tabs>
          <w:tab w:pos="3920" w:val="left"/>
          <w:tab w:pos="480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D7E"/>
          <w:w w:val="200"/>
          <w:position w:val="-8"/>
        </w:rPr>
        <w:t>\/</w:t>
      </w:r>
      <w:r>
        <w:rPr>
          <w:rFonts w:ascii="Times New Roman" w:hAnsi="Times New Roman" w:cs="Times New Roman" w:eastAsia="Times New Roman"/>
          <w:sz w:val="20"/>
          <w:szCs w:val="20"/>
          <w:color w:val="343D7E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D7E"/>
          <w:w w:val="100"/>
          <w:position w:val="-8"/>
        </w:rPr>
      </w:r>
      <w:r>
        <w:rPr>
          <w:rFonts w:ascii="Times New Roman" w:hAnsi="Times New Roman" w:cs="Times New Roman" w:eastAsia="Times New Roman"/>
          <w:sz w:val="31"/>
          <w:szCs w:val="31"/>
          <w:color w:val="6B6D6D"/>
          <w:spacing w:val="7"/>
          <w:w w:val="135"/>
          <w:position w:val="-9"/>
        </w:rPr>
        <w:t>y</w:t>
      </w:r>
      <w:r>
        <w:rPr>
          <w:rFonts w:ascii="Times New Roman" w:hAnsi="Times New Roman" w:cs="Times New Roman" w:eastAsia="Times New Roman"/>
          <w:sz w:val="31"/>
          <w:szCs w:val="31"/>
          <w:color w:val="3F4664"/>
          <w:spacing w:val="0"/>
          <w:w w:val="39"/>
          <w:position w:val="-9"/>
        </w:rPr>
        <w:t>ı.:</w:t>
      </w:r>
      <w:r>
        <w:rPr>
          <w:rFonts w:ascii="Times New Roman" w:hAnsi="Times New Roman" w:cs="Times New Roman" w:eastAsia="Times New Roman"/>
          <w:sz w:val="31"/>
          <w:szCs w:val="31"/>
          <w:color w:val="3F4664"/>
          <w:spacing w:val="0"/>
          <w:w w:val="40"/>
          <w:position w:val="-9"/>
        </w:rPr>
        <w:t>»</w:t>
      </w:r>
      <w:r>
        <w:rPr>
          <w:rFonts w:ascii="Times New Roman" w:hAnsi="Times New Roman" w:cs="Times New Roman" w:eastAsia="Times New Roman"/>
          <w:sz w:val="31"/>
          <w:szCs w:val="31"/>
          <w:color w:val="3F4664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3F4664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31"/>
          <w:szCs w:val="31"/>
          <w:color w:val="B3B3B3"/>
          <w:spacing w:val="0"/>
          <w:w w:val="85"/>
          <w:position w:val="-9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160" w:right="240"/>
        </w:sectPr>
      </w:pPr>
      <w:rPr/>
    </w:p>
    <w:p>
      <w:pPr>
        <w:spacing w:before="0" w:after="0" w:line="4" w:lineRule="exact"/>
        <w:ind w:left="3354" w:right="-163"/>
        <w:jc w:val="left"/>
        <w:tabs>
          <w:tab w:pos="3780" w:val="left"/>
          <w:tab w:pos="5680" w:val="left"/>
        </w:tabs>
        <w:rPr>
          <w:rFonts w:ascii="Arial" w:hAnsi="Arial" w:cs="Arial" w:eastAsia="Arial"/>
          <w:sz w:val="40"/>
          <w:szCs w:val="40"/>
        </w:rPr>
      </w:pPr>
      <w:rPr/>
      <w:r>
        <w:rPr>
          <w:rFonts w:ascii="Times New Roman" w:hAnsi="Times New Roman" w:cs="Times New Roman" w:eastAsia="Times New Roman"/>
          <w:sz w:val="52"/>
          <w:szCs w:val="52"/>
          <w:color w:val="484F8E"/>
          <w:spacing w:val="-18"/>
          <w:w w:val="58"/>
          <w:i/>
          <w:position w:val="-66"/>
        </w:rPr>
        <w:t>1</w:t>
      </w:r>
      <w:r>
        <w:rPr>
          <w:rFonts w:ascii="Times New Roman" w:hAnsi="Times New Roman" w:cs="Times New Roman" w:eastAsia="Times New Roman"/>
          <w:sz w:val="52"/>
          <w:szCs w:val="52"/>
          <w:color w:val="262F90"/>
          <w:spacing w:val="0"/>
          <w:w w:val="58"/>
          <w:i/>
          <w:position w:val="-66"/>
        </w:rPr>
        <w:t>,</w:t>
      </w:r>
      <w:r>
        <w:rPr>
          <w:rFonts w:ascii="Times New Roman" w:hAnsi="Times New Roman" w:cs="Times New Roman" w:eastAsia="Times New Roman"/>
          <w:sz w:val="52"/>
          <w:szCs w:val="52"/>
          <w:color w:val="262F90"/>
          <w:spacing w:val="-74"/>
          <w:w w:val="58"/>
          <w:i/>
          <w:position w:val="-66"/>
        </w:rPr>
        <w:t> </w:t>
      </w:r>
      <w:r>
        <w:rPr>
          <w:rFonts w:ascii="Times New Roman" w:hAnsi="Times New Roman" w:cs="Times New Roman" w:eastAsia="Times New Roman"/>
          <w:sz w:val="52"/>
          <w:szCs w:val="52"/>
          <w:color w:val="262F90"/>
          <w:spacing w:val="0"/>
          <w:w w:val="100"/>
          <w:i/>
          <w:position w:val="-66"/>
        </w:rPr>
        <w:tab/>
      </w:r>
      <w:r>
        <w:rPr>
          <w:rFonts w:ascii="Times New Roman" w:hAnsi="Times New Roman" w:cs="Times New Roman" w:eastAsia="Times New Roman"/>
          <w:sz w:val="52"/>
          <w:szCs w:val="52"/>
          <w:color w:val="262F90"/>
          <w:spacing w:val="0"/>
          <w:w w:val="100"/>
          <w:i/>
          <w:position w:val="-66"/>
        </w:rPr>
      </w:r>
      <w:r>
        <w:rPr>
          <w:rFonts w:ascii="Times New Roman" w:hAnsi="Times New Roman" w:cs="Times New Roman" w:eastAsia="Times New Roman"/>
          <w:sz w:val="82"/>
          <w:szCs w:val="82"/>
          <w:color w:val="484F8E"/>
          <w:spacing w:val="0"/>
          <w:w w:val="100"/>
          <w:i/>
          <w:position w:val="-66"/>
        </w:rPr>
        <w:t>l</w:t>
      </w:r>
      <w:r>
        <w:rPr>
          <w:rFonts w:ascii="Times New Roman" w:hAnsi="Times New Roman" w:cs="Times New Roman" w:eastAsia="Times New Roman"/>
          <w:sz w:val="82"/>
          <w:szCs w:val="82"/>
          <w:color w:val="484F8E"/>
          <w:spacing w:val="-153"/>
          <w:w w:val="100"/>
          <w:i/>
          <w:position w:val="-66"/>
        </w:rPr>
        <w:t> </w:t>
      </w:r>
      <w:r>
        <w:rPr>
          <w:rFonts w:ascii="Times New Roman" w:hAnsi="Times New Roman" w:cs="Times New Roman" w:eastAsia="Times New Roman"/>
          <w:sz w:val="82"/>
          <w:szCs w:val="82"/>
          <w:color w:val="484F8E"/>
          <w:spacing w:val="0"/>
          <w:w w:val="100"/>
          <w:i/>
          <w:position w:val="-66"/>
        </w:rPr>
        <w:tab/>
      </w:r>
      <w:r>
        <w:rPr>
          <w:rFonts w:ascii="Times New Roman" w:hAnsi="Times New Roman" w:cs="Times New Roman" w:eastAsia="Times New Roman"/>
          <w:sz w:val="82"/>
          <w:szCs w:val="82"/>
          <w:color w:val="484F8E"/>
          <w:spacing w:val="0"/>
          <w:w w:val="100"/>
          <w:i/>
          <w:position w:val="-66"/>
        </w:rPr>
      </w:r>
      <w:r>
        <w:rPr>
          <w:rFonts w:ascii="Arial" w:hAnsi="Arial" w:cs="Arial" w:eastAsia="Arial"/>
          <w:sz w:val="40"/>
          <w:szCs w:val="40"/>
          <w:color w:val="343D7E"/>
          <w:spacing w:val="0"/>
          <w:w w:val="79"/>
          <w:i/>
          <w:position w:val="-66"/>
        </w:rPr>
        <w:t>1</w:t>
      </w:r>
      <w:r>
        <w:rPr>
          <w:rFonts w:ascii="Arial" w:hAnsi="Arial" w:cs="Arial" w:eastAsia="Arial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79" w:lineRule="atLeast"/>
        <w:ind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5B5B5D"/>
          <w:spacing w:val="0"/>
          <w:w w:val="221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color w:val="5B5B5D"/>
          <w:spacing w:val="0"/>
          <w:w w:val="22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B5B5D"/>
          <w:spacing w:val="0"/>
          <w:w w:val="220"/>
        </w:rPr>
        <w:t>öi</w:t>
      </w:r>
      <w:r>
        <w:rPr>
          <w:rFonts w:ascii="Times New Roman" w:hAnsi="Times New Roman" w:cs="Times New Roman" w:eastAsia="Times New Roman"/>
          <w:sz w:val="24"/>
          <w:szCs w:val="24"/>
          <w:color w:val="5B5B5D"/>
          <w:spacing w:val="-20"/>
          <w:w w:val="221"/>
        </w:rPr>
        <w:t>ü</w:t>
      </w:r>
      <w:r>
        <w:rPr>
          <w:rFonts w:ascii="Times New Roman" w:hAnsi="Times New Roman" w:cs="Times New Roman" w:eastAsia="Times New Roman"/>
          <w:sz w:val="24"/>
          <w:szCs w:val="24"/>
          <w:color w:val="7C7C7C"/>
          <w:spacing w:val="0"/>
          <w:w w:val="56"/>
        </w:rPr>
        <w:t>{U?</w:t>
      </w:r>
      <w:r>
        <w:rPr>
          <w:rFonts w:ascii="Times New Roman" w:hAnsi="Times New Roman" w:cs="Times New Roman" w:eastAsia="Times New Roman"/>
          <w:sz w:val="24"/>
          <w:szCs w:val="24"/>
          <w:color w:val="5B5B5D"/>
          <w:spacing w:val="-13"/>
          <w:w w:val="63"/>
        </w:rPr>
        <w:t>\</w:t>
      </w:r>
      <w:r>
        <w:rPr>
          <w:rFonts w:ascii="Times New Roman" w:hAnsi="Times New Roman" w:cs="Times New Roman" w:eastAsia="Times New Roman"/>
          <w:sz w:val="24"/>
          <w:szCs w:val="24"/>
          <w:color w:val="8C8C8C"/>
          <w:spacing w:val="0"/>
          <w:w w:val="145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40"/>
          <w:cols w:num="2" w:equalWidth="0">
            <w:col w:w="5863" w:space="3275"/>
            <w:col w:w="2382"/>
          </w:cols>
        </w:sectPr>
      </w:pPr>
      <w:rPr/>
    </w:p>
    <w:p>
      <w:pPr>
        <w:spacing w:before="0" w:after="0" w:line="421" w:lineRule="exact"/>
        <w:ind w:right="-20"/>
        <w:jc w:val="right"/>
        <w:tabs>
          <w:tab w:pos="540" w:val="left"/>
        </w:tabs>
        <w:rPr>
          <w:rFonts w:ascii="Arial" w:hAnsi="Arial" w:cs="Arial" w:eastAsia="Arial"/>
          <w:sz w:val="86"/>
          <w:szCs w:val="86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6B6D6D"/>
          <w:w w:val="67"/>
          <w:position w:val="-11"/>
        </w:rPr>
        <w:t>AUı</w:t>
      </w:r>
      <w:r>
        <w:rPr>
          <w:rFonts w:ascii="Times New Roman" w:hAnsi="Times New Roman" w:cs="Times New Roman" w:eastAsia="Times New Roman"/>
          <w:sz w:val="28"/>
          <w:szCs w:val="28"/>
          <w:color w:val="6B6D6D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6B6D6D"/>
          <w:w w:val="100"/>
          <w:position w:val="-11"/>
        </w:rPr>
      </w:r>
      <w:r>
        <w:rPr>
          <w:rFonts w:ascii="Arial" w:hAnsi="Arial" w:cs="Arial" w:eastAsia="Arial"/>
          <w:sz w:val="86"/>
          <w:szCs w:val="86"/>
          <w:color w:val="343D7E"/>
          <w:spacing w:val="-117"/>
          <w:w w:val="81"/>
          <w:position w:val="-11"/>
        </w:rPr>
        <w:t>4</w:t>
      </w:r>
      <w:r>
        <w:rPr>
          <w:rFonts w:ascii="Arial" w:hAnsi="Arial" w:cs="Arial" w:eastAsia="Arial"/>
          <w:sz w:val="86"/>
          <w:szCs w:val="86"/>
          <w:color w:val="6B6D6D"/>
          <w:spacing w:val="-12"/>
          <w:w w:val="32"/>
          <w:position w:val="-11"/>
        </w:rPr>
        <w:t>Ç</w:t>
      </w:r>
      <w:r>
        <w:rPr>
          <w:rFonts w:ascii="Arial" w:hAnsi="Arial" w:cs="Arial" w:eastAsia="Arial"/>
          <w:sz w:val="86"/>
          <w:szCs w:val="86"/>
          <w:color w:val="8C8C8C"/>
          <w:spacing w:val="0"/>
          <w:w w:val="113"/>
          <w:position w:val="-11"/>
        </w:rPr>
        <w:t>l</w:t>
      </w:r>
      <w:r>
        <w:rPr>
          <w:rFonts w:ascii="Arial" w:hAnsi="Arial" w:cs="Arial" w:eastAsia="Arial"/>
          <w:sz w:val="86"/>
          <w:szCs w:val="86"/>
          <w:color w:val="000000"/>
          <w:spacing w:val="0"/>
          <w:w w:val="100"/>
          <w:position w:val="0"/>
        </w:rPr>
      </w:r>
    </w:p>
    <w:p>
      <w:pPr>
        <w:spacing w:before="0" w:after="0" w:line="421" w:lineRule="exact"/>
        <w:ind w:right="-226"/>
        <w:jc w:val="left"/>
        <w:tabs>
          <w:tab w:pos="440" w:val="left"/>
        </w:tabs>
        <w:rPr>
          <w:rFonts w:ascii="Arial" w:hAnsi="Arial" w:cs="Arial" w:eastAsia="Arial"/>
          <w:sz w:val="124"/>
          <w:szCs w:val="1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2"/>
          <w:szCs w:val="32"/>
          <w:color w:val="262F90"/>
          <w:spacing w:val="-18"/>
          <w:w w:val="100"/>
          <w:i/>
          <w:position w:val="-11"/>
        </w:rPr>
        <w:t>j</w:t>
      </w:r>
      <w:r>
        <w:rPr>
          <w:rFonts w:ascii="Times New Roman" w:hAnsi="Times New Roman" w:cs="Times New Roman" w:eastAsia="Times New Roman"/>
          <w:sz w:val="32"/>
          <w:szCs w:val="32"/>
          <w:color w:val="8C8C8C"/>
          <w:spacing w:val="0"/>
          <w:w w:val="100"/>
          <w:i/>
          <w:position w:val="-11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8C8C8C"/>
          <w:spacing w:val="0"/>
          <w:w w:val="100"/>
          <w:i/>
          <w:position w:val="-11"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8C8C8C"/>
          <w:spacing w:val="0"/>
          <w:w w:val="100"/>
          <w:i/>
          <w:position w:val="-11"/>
        </w:rPr>
      </w:r>
      <w:r>
        <w:rPr>
          <w:rFonts w:ascii="Arial" w:hAnsi="Arial" w:cs="Arial" w:eastAsia="Arial"/>
          <w:sz w:val="124"/>
          <w:szCs w:val="124"/>
          <w:color w:val="343D7E"/>
          <w:spacing w:val="0"/>
          <w:w w:val="54"/>
          <w:position w:val="-11"/>
        </w:rPr>
        <w:t>w</w:t>
      </w:r>
      <w:r>
        <w:rPr>
          <w:rFonts w:ascii="Arial" w:hAnsi="Arial" w:cs="Arial" w:eastAsia="Arial"/>
          <w:sz w:val="124"/>
          <w:szCs w:val="124"/>
          <w:color w:val="000000"/>
          <w:spacing w:val="0"/>
          <w:w w:val="100"/>
          <w:position w:val="0"/>
        </w:rPr>
      </w:r>
    </w:p>
    <w:p>
      <w:pPr>
        <w:spacing w:before="0" w:after="0" w:line="251" w:lineRule="atLeast"/>
        <w:ind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2F2F2F"/>
          <w:spacing w:val="-38"/>
          <w:w w:val="131"/>
          <w:i/>
        </w:rPr>
        <w:t>·</w:t>
      </w:r>
      <w:r>
        <w:rPr>
          <w:rFonts w:ascii="Arial" w:hAnsi="Arial" w:cs="Arial" w:eastAsia="Arial"/>
          <w:sz w:val="21"/>
          <w:szCs w:val="21"/>
          <w:color w:val="494949"/>
          <w:spacing w:val="0"/>
          <w:w w:val="76"/>
          <w:i/>
        </w:rPr>
        <w:t>Aci</w:t>
      </w:r>
      <w:r>
        <w:rPr>
          <w:rFonts w:ascii="Arial" w:hAnsi="Arial" w:cs="Arial" w:eastAsia="Arial"/>
          <w:sz w:val="21"/>
          <w:szCs w:val="21"/>
          <w:color w:val="494949"/>
          <w:spacing w:val="10"/>
          <w:w w:val="77"/>
          <w:i/>
        </w:rPr>
        <w:t>l</w:t>
      </w:r>
      <w:r>
        <w:rPr>
          <w:rFonts w:ascii="Arial" w:hAnsi="Arial" w:cs="Arial" w:eastAsia="Arial"/>
          <w:sz w:val="21"/>
          <w:szCs w:val="21"/>
          <w:color w:val="9C9C9C"/>
          <w:spacing w:val="0"/>
          <w:w w:val="219"/>
          <w:i/>
        </w:rPr>
        <w:t>.</w:t>
      </w:r>
      <w:r>
        <w:rPr>
          <w:rFonts w:ascii="Arial" w:hAnsi="Arial" w:cs="Arial" w:eastAsia="Arial"/>
          <w:sz w:val="21"/>
          <w:szCs w:val="21"/>
          <w:color w:val="9C9C9C"/>
          <w:spacing w:val="0"/>
          <w:w w:val="85"/>
        </w:rPr>
        <w:t>{'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58" w:lineRule="exact"/>
        <w:ind w:left="52" w:right="-82"/>
        <w:jc w:val="left"/>
        <w:tabs>
          <w:tab w:pos="9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5B5B5D"/>
          <w:w w:val="220"/>
          <w:position w:val="1"/>
        </w:rPr>
        <w:t>ıf</w:t>
      </w:r>
      <w:r>
        <w:rPr>
          <w:rFonts w:ascii="Times New Roman" w:hAnsi="Times New Roman" w:cs="Times New Roman" w:eastAsia="Times New Roman"/>
          <w:sz w:val="24"/>
          <w:szCs w:val="24"/>
          <w:color w:val="5B5B5D"/>
          <w:spacing w:val="-4"/>
          <w:w w:val="220"/>
          <w:position w:val="1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4"/>
          <w:w w:val="92"/>
          <w:i/>
          <w:position w:val="-5"/>
        </w:rPr>
        <w:t>6</w:t>
      </w:r>
      <w:r>
        <w:rPr>
          <w:rFonts w:ascii="Times New Roman" w:hAnsi="Times New Roman" w:cs="Times New Roman" w:eastAsia="Times New Roman"/>
          <w:sz w:val="18"/>
          <w:szCs w:val="18"/>
          <w:color w:val="6B6D6D"/>
          <w:spacing w:val="0"/>
          <w:w w:val="101"/>
          <w:i/>
          <w:position w:val="-5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6B6D6D"/>
          <w:spacing w:val="0"/>
          <w:w w:val="100"/>
          <w:i/>
          <w:position w:val="-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B6D6D"/>
          <w:spacing w:val="0"/>
          <w:w w:val="100"/>
          <w:i/>
          <w:position w:val="-5"/>
        </w:rPr>
      </w:r>
      <w:r>
        <w:rPr>
          <w:rFonts w:ascii="Times New Roman" w:hAnsi="Times New Roman" w:cs="Times New Roman" w:eastAsia="Times New Roman"/>
          <w:sz w:val="18"/>
          <w:szCs w:val="18"/>
          <w:color w:val="9C9C9C"/>
          <w:spacing w:val="0"/>
          <w:w w:val="217"/>
          <w:position w:val="-5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9C9C9C"/>
          <w:spacing w:val="-43"/>
          <w:w w:val="217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C8C8C"/>
          <w:spacing w:val="0"/>
          <w:w w:val="108"/>
          <w:position w:val="-5"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35" w:lineRule="exact"/>
        <w:ind w:left="443" w:right="-20"/>
        <w:jc w:val="left"/>
        <w:tabs>
          <w:tab w:pos="780" w:val="left"/>
        </w:tabs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Arial" w:hAnsi="Arial" w:cs="Arial" w:eastAsia="Arial"/>
          <w:sz w:val="30"/>
          <w:szCs w:val="30"/>
          <w:color w:val="5B5B5D"/>
          <w:spacing w:val="0"/>
          <w:w w:val="50"/>
          <w:position w:val="1"/>
        </w:rPr>
        <w:t>...</w:t>
      </w:r>
      <w:r>
        <w:rPr>
          <w:rFonts w:ascii="Arial" w:hAnsi="Arial" w:cs="Arial" w:eastAsia="Arial"/>
          <w:sz w:val="30"/>
          <w:szCs w:val="30"/>
          <w:color w:val="5B5B5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0"/>
          <w:szCs w:val="30"/>
          <w:color w:val="5B5B5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6"/>
          <w:szCs w:val="36"/>
          <w:color w:val="9C9C9C"/>
          <w:spacing w:val="-36"/>
          <w:w w:val="72"/>
          <w:position w:val="1"/>
        </w:rPr>
        <w:t>,</w:t>
      </w:r>
      <w:r>
        <w:rPr>
          <w:rFonts w:ascii="Times New Roman" w:hAnsi="Times New Roman" w:cs="Times New Roman" w:eastAsia="Times New Roman"/>
          <w:sz w:val="36"/>
          <w:szCs w:val="36"/>
          <w:color w:val="5B5B5D"/>
          <w:spacing w:val="0"/>
          <w:w w:val="82"/>
          <w:position w:val="1"/>
        </w:rPr>
        <w:t>...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342" w:lineRule="exact"/>
        <w:ind w:left="-15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5B5B5D"/>
          <w:spacing w:val="-60"/>
          <w:w w:val="129"/>
          <w:i/>
          <w:position w:val="13"/>
        </w:rPr>
        <w:t>\</w:t>
      </w:r>
      <w:r>
        <w:rPr>
          <w:rFonts w:ascii="Times New Roman" w:hAnsi="Times New Roman" w:cs="Times New Roman" w:eastAsia="Times New Roman"/>
          <w:sz w:val="36"/>
          <w:szCs w:val="36"/>
          <w:color w:val="5B5B5D"/>
          <w:spacing w:val="-45"/>
          <w:w w:val="81"/>
          <w:position w:val="1"/>
        </w:rPr>
        <w:t>:</w:t>
      </w:r>
      <w:r>
        <w:rPr>
          <w:rFonts w:ascii="Arial" w:hAnsi="Arial" w:cs="Arial" w:eastAsia="Arial"/>
          <w:sz w:val="19"/>
          <w:szCs w:val="19"/>
          <w:color w:val="5B5B5D"/>
          <w:spacing w:val="-109"/>
          <w:w w:val="129"/>
          <w:i/>
          <w:position w:val="13"/>
        </w:rPr>
        <w:t>&gt;</w:t>
      </w:r>
      <w:r>
        <w:rPr>
          <w:rFonts w:ascii="Times New Roman" w:hAnsi="Times New Roman" w:cs="Times New Roman" w:eastAsia="Times New Roman"/>
          <w:sz w:val="36"/>
          <w:szCs w:val="36"/>
          <w:color w:val="5B5B5D"/>
          <w:spacing w:val="0"/>
          <w:w w:val="81"/>
          <w:position w:val="1"/>
        </w:rPr>
        <w:t>:</w:t>
      </w:r>
      <w:r>
        <w:rPr>
          <w:rFonts w:ascii="Times New Roman" w:hAnsi="Times New Roman" w:cs="Times New Roman" w:eastAsia="Times New Roman"/>
          <w:sz w:val="36"/>
          <w:szCs w:val="36"/>
          <w:color w:val="5B5B5D"/>
          <w:spacing w:val="-44"/>
          <w:w w:val="81"/>
          <w:position w:val="1"/>
        </w:rPr>
        <w:t>/</w:t>
      </w:r>
      <w:r>
        <w:rPr>
          <w:rFonts w:ascii="Arial" w:hAnsi="Arial" w:cs="Arial" w:eastAsia="Arial"/>
          <w:sz w:val="19"/>
          <w:szCs w:val="19"/>
          <w:color w:val="5B5B5D"/>
          <w:spacing w:val="0"/>
          <w:w w:val="129"/>
          <w:i/>
          <w:position w:val="13"/>
        </w:rPr>
        <w:t>&lt;/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40"/>
          <w:cols w:num="4" w:equalWidth="0">
            <w:col w:w="3884" w:space="851"/>
            <w:col w:w="932" w:space="2868"/>
            <w:col w:w="1164" w:space="167"/>
            <w:col w:w="1654"/>
          </w:cols>
        </w:sectPr>
      </w:pPr>
      <w:rPr/>
    </w:p>
    <w:p>
      <w:pPr>
        <w:spacing w:before="0" w:after="0" w:line="292" w:lineRule="exact"/>
        <w:ind w:left="207" w:right="-20"/>
        <w:jc w:val="left"/>
        <w:tabs>
          <w:tab w:pos="2640" w:val="left"/>
          <w:tab w:pos="4920" w:val="left"/>
          <w:tab w:pos="5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3.21344pt;margin-top:29.993031pt;width:568.296972pt;height:774.403654pt;mso-position-horizontal-relative:page;mso-position-vertical-relative:page;z-index:-17019" coordorigin="264,600" coordsize="11366,15488">
            <v:group style="position:absolute;left:271;top:612;width:648;height:2" coordorigin="271,612" coordsize="648,2">
              <v:shape style="position:absolute;left:271;top:612;width:648;height:2" coordorigin="271,612" coordsize="648,0" path="m271,612l919,612e" filled="f" stroked="t" strokeweight=".71424pt" strokecolor="#747474">
                <v:path arrowok="t"/>
              </v:shape>
            </v:group>
            <v:group style="position:absolute;left:276;top:607;width:2;height:1549" coordorigin="276,607" coordsize="2,1549">
              <v:shape style="position:absolute;left:276;top:607;width:2;height:1549" coordorigin="276,607" coordsize="0,1549" path="m276,2156l276,607e" filled="f" stroked="t" strokeweight=".71424pt" strokecolor="#707070">
                <v:path arrowok="t"/>
              </v:shape>
            </v:group>
            <v:group style="position:absolute;left:305;top:617;width:11223;height:2" coordorigin="305,617" coordsize="11223,2">
              <v:shape style="position:absolute;left:305;top:617;width:11223;height:2" coordorigin="305,617" coordsize="11223,0" path="m305,617l11528,617e" filled="f" stroked="t" strokeweight=".71424pt" strokecolor="#545454">
                <v:path arrowok="t"/>
              </v:shape>
            </v:group>
            <v:group style="position:absolute;left:2302;top:612;width:2;height:1525" coordorigin="2302,612" coordsize="2,1525">
              <v:shape style="position:absolute;left:2302;top:612;width:2;height:1525" coordorigin="2302,612" coordsize="0,1525" path="m2302,2136l2302,612e" filled="f" stroked="t" strokeweight=".95232pt" strokecolor="#4B4B4B">
                <v:path arrowok="t"/>
              </v:shape>
            </v:group>
            <v:group style="position:absolute;left:2262;top:617;width:148;height:2" coordorigin="2262,617" coordsize="148,2">
              <v:shape style="position:absolute;left:2262;top:617;width:148;height:2" coordorigin="2262,617" coordsize="148,0" path="m2262,617l2409,617e" filled="f" stroked="t" strokeweight=".47616pt" strokecolor="#2F2F2F">
                <v:path arrowok="t"/>
              </v:shape>
            </v:group>
            <v:group style="position:absolute;left:2781;top:619;width:381;height:2" coordorigin="2781,619" coordsize="381,2">
              <v:shape style="position:absolute;left:2781;top:619;width:381;height:2" coordorigin="2781,619" coordsize="381,0" path="m2781,619l3162,619e" filled="f" stroked="t" strokeweight=".47616pt" strokecolor="#484848">
                <v:path arrowok="t"/>
              </v:shape>
            </v:group>
            <v:group style="position:absolute;left:3105;top:621;width:414;height:2" coordorigin="3105,621" coordsize="414,2">
              <v:shape style="position:absolute;left:3105;top:621;width:414;height:2" coordorigin="3105,621" coordsize="414,0" path="m3105,621l3519,621e" filled="f" stroked="t" strokeweight=".47616pt" strokecolor="#282828">
                <v:path arrowok="t"/>
              </v:shape>
            </v:group>
            <v:group style="position:absolute;left:3462;top:619;width:324;height:2" coordorigin="3462,619" coordsize="324,2">
              <v:shape style="position:absolute;left:3462;top:619;width:324;height:2" coordorigin="3462,619" coordsize="324,0" path="m3462,619l3785,619e" filled="f" stroked="t" strokeweight=".47616pt" strokecolor="#484848">
                <v:path arrowok="t"/>
              </v:shape>
            </v:group>
            <v:group style="position:absolute;left:7328;top:626;width:386;height:2" coordorigin="7328,626" coordsize="386,2">
              <v:shape style="position:absolute;left:7328;top:626;width:386;height:2" coordorigin="7328,626" coordsize="386,0" path="m7328,626l7714,626e" filled="f" stroked="t" strokeweight=".47616pt" strokecolor="#343434">
                <v:path arrowok="t"/>
              </v:shape>
            </v:group>
            <v:group style="position:absolute;left:7657;top:629;width:3871;height:2" coordorigin="7657,629" coordsize="3871,2">
              <v:shape style="position:absolute;left:7657;top:629;width:3871;height:2" coordorigin="7657,629" coordsize="3871,0" path="m7657,629l11528,629e" filled="f" stroked="t" strokeweight=".71424pt" strokecolor="#4F4F4F">
                <v:path arrowok="t"/>
              </v:shape>
            </v:group>
            <v:group style="position:absolute;left:9064;top:621;width:2;height:841" coordorigin="9064,621" coordsize="2,841">
              <v:shape style="position:absolute;left:9064;top:621;width:2;height:841" coordorigin="9064,621" coordsize="0,841" path="m9064,1463l9064,621e" filled="f" stroked="t" strokeweight=".95232pt" strokecolor="#4B4B4B">
                <v:path arrowok="t"/>
              </v:shape>
            </v:group>
            <v:group style="position:absolute;left:11521;top:626;width:2;height:2246" coordorigin="11521,626" coordsize="2,2246">
              <v:shape style="position:absolute;left:11521;top:626;width:2;height:2246" coordorigin="11521,626" coordsize="0,2246" path="m11521,2873l11521,626e" filled="f" stroked="t" strokeweight=".71424pt" strokecolor="#545454">
                <v:path arrowok="t"/>
              </v:shape>
            </v:group>
            <v:group style="position:absolute;left:9061;top:1405;width:2;height:272" coordorigin="9061,1405" coordsize="2,272">
              <v:shape style="position:absolute;left:9061;top:1405;width:2;height:272" coordorigin="9061,1405" coordsize="0,272" path="m9061,1678l9061,1405e" filled="f" stroked="t" strokeweight=".47616pt" strokecolor="#1C1C1C">
                <v:path arrowok="t"/>
              </v:shape>
            </v:group>
            <v:group style="position:absolute;left:271;top:2129;width:3119;height:2" coordorigin="271,2129" coordsize="3119,2">
              <v:shape style="position:absolute;left:271;top:2129;width:3119;height:2" coordorigin="271,2129" coordsize="3119,0" path="m271,2129l3390,2129e" filled="f" stroked="t" strokeweight=".71424pt" strokecolor="#5B5B5B">
                <v:path arrowok="t"/>
              </v:shape>
            </v:group>
            <v:group style="position:absolute;left:3333;top:2132;width:186;height:2" coordorigin="3333,2132" coordsize="186,2">
              <v:shape style="position:absolute;left:3333;top:2132;width:186;height:2" coordorigin="3333,2132" coordsize="186,0" path="m3333,2132l3519,2132e" filled="f" stroked="t" strokeweight=".47616pt" strokecolor="#383838">
                <v:path arrowok="t"/>
              </v:shape>
            </v:group>
            <v:group style="position:absolute;left:3462;top:2132;width:3181;height:2" coordorigin="3462,2132" coordsize="3181,2">
              <v:shape style="position:absolute;left:3462;top:2132;width:3181;height:2" coordorigin="3462,2132" coordsize="3181,0" path="m3462,2132l6642,2132e" filled="f" stroked="t" strokeweight=".71424pt" strokecolor="#545454">
                <v:path arrowok="t"/>
              </v:shape>
            </v:group>
            <v:group style="position:absolute;left:6585;top:2132;width:348;height:2" coordorigin="6585,2132" coordsize="348,2">
              <v:shape style="position:absolute;left:6585;top:2132;width:348;height:2" coordorigin="6585,2132" coordsize="348,0" path="m6585,2132l6933,2132e" filled="f" stroked="t" strokeweight=".47616pt" strokecolor="#2F2F2F">
                <v:path arrowok="t"/>
              </v:shape>
            </v:group>
            <v:group style="position:absolute;left:6876;top:2132;width:852;height:2" coordorigin="6876,2132" coordsize="852,2">
              <v:shape style="position:absolute;left:6876;top:2132;width:852;height:2" coordorigin="6876,2132" coordsize="852,0" path="m6876,2132l7728,2132e" filled="f" stroked="t" strokeweight=".95232pt" strokecolor="#5B5B5B">
                <v:path arrowok="t"/>
              </v:shape>
            </v:group>
            <v:group style="position:absolute;left:7657;top:2132;width:638;height:2" coordorigin="7657,2132" coordsize="638,2">
              <v:shape style="position:absolute;left:7657;top:2132;width:638;height:2" coordorigin="7657,2132" coordsize="638,0" path="m7657,2132l8295,2132e" filled="f" stroked="t" strokeweight=".47616pt" strokecolor="#343434">
                <v:path arrowok="t"/>
              </v:shape>
            </v:group>
            <v:group style="position:absolute;left:8238;top:2134;width:3290;height:2" coordorigin="8238,2134" coordsize="3290,2">
              <v:shape style="position:absolute;left:8238;top:2134;width:3290;height:2" coordorigin="8238,2134" coordsize="3290,0" path="m8238,2134l11528,2134e" filled="f" stroked="t" strokeweight=".95232pt" strokecolor="#545454">
                <v:path arrowok="t"/>
              </v:shape>
            </v:group>
            <v:group style="position:absolute;left:9061;top:1620;width:2;height:521" coordorigin="9061,1620" coordsize="2,521">
              <v:shape style="position:absolute;left:9061;top:1620;width:2;height:521" coordorigin="9061,1620" coordsize="0,521" path="m9061,2141l9061,1620e" filled="f" stroked="t" strokeweight=".71424pt" strokecolor="#4F4F4F">
                <v:path arrowok="t"/>
              </v:shape>
            </v:group>
            <v:group style="position:absolute;left:271;top:2366;width:4595;height:2" coordorigin="271,2366" coordsize="4595,2">
              <v:shape style="position:absolute;left:271;top:2366;width:4595;height:2" coordorigin="271,2366" coordsize="4595,0" path="m271,2366l4866,2366e" filled="f" stroked="t" strokeweight=".71424pt" strokecolor="#575757">
                <v:path arrowok="t"/>
              </v:shape>
            </v:group>
            <v:group style="position:absolute;left:288;top:607;width:2;height:6357" coordorigin="288,607" coordsize="2,6357">
              <v:shape style="position:absolute;left:288;top:607;width:2;height:6357" coordorigin="288,607" coordsize="0,6357" path="m288,6964l288,607e" filled="f" stroked="t" strokeweight=".71424pt" strokecolor="#4F4F4F">
                <v:path arrowok="t"/>
              </v:shape>
            </v:group>
            <v:group style="position:absolute;left:3347;top:2127;width:2;height:488" coordorigin="3347,2127" coordsize="2,488">
              <v:shape style="position:absolute;left:3347;top:2127;width:2;height:488" coordorigin="3347,2127" coordsize="0,488" path="m3347,2614l3347,2127e" filled="f" stroked="t" strokeweight=".95232pt" strokecolor="#575757">
                <v:path arrowok="t"/>
              </v:shape>
            </v:group>
            <v:group style="position:absolute;left:4809;top:2371;width:671;height:2" coordorigin="4809,2371" coordsize="671,2">
              <v:shape style="position:absolute;left:4809;top:2371;width:671;height:2" coordorigin="4809,2371" coordsize="671,0" path="m4809,2371l5481,2371e" filled="f" stroked="t" strokeweight=".47616pt" strokecolor="#3F3F3F">
                <v:path arrowok="t"/>
              </v:shape>
            </v:group>
            <v:group style="position:absolute;left:5271;top:2373;width:6257;height:2" coordorigin="5271,2373" coordsize="6257,2">
              <v:shape style="position:absolute;left:5271;top:2373;width:6257;height:2" coordorigin="5271,2373" coordsize="6257,0" path="m5271,2373l11528,2373e" filled="f" stroked="t" strokeweight=".71424pt" strokecolor="#545454">
                <v:path arrowok="t"/>
              </v:shape>
            </v:group>
            <v:group style="position:absolute;left:11523;top:2084;width:2;height:554" coordorigin="11523,2084" coordsize="2,554">
              <v:shape style="position:absolute;left:11523;top:2084;width:2;height:554" coordorigin="11523,2084" coordsize="0,554" path="m11523,2638l11523,2084e" filled="f" stroked="t" strokeweight=".47616pt" strokecolor="#3B3B3B">
                <v:path arrowok="t"/>
              </v:shape>
            </v:group>
            <v:group style="position:absolute;left:271;top:2605;width:1352;height:2" coordorigin="271,2605" coordsize="1352,2">
              <v:shape style="position:absolute;left:271;top:2605;width:1352;height:2" coordorigin="271,2605" coordsize="1352,0" path="m271,2605l1624,2605e" filled="f" stroked="t" strokeweight=".71424pt" strokecolor="#606060">
                <v:path arrowok="t"/>
              </v:shape>
            </v:group>
            <v:group style="position:absolute;left:1567;top:2610;width:1595;height:2" coordorigin="1567,2610" coordsize="1595,2">
              <v:shape style="position:absolute;left:1567;top:2610;width:1595;height:2" coordorigin="1567,2610" coordsize="1595,0" path="m1567,2610l3162,2610e" filled="f" stroked="t" strokeweight=".71424pt" strokecolor="#4B4B4B">
                <v:path arrowok="t"/>
              </v:shape>
            </v:group>
            <v:group style="position:absolute;left:3105;top:2610;width:295;height:2" coordorigin="3105,2610" coordsize="295,2">
              <v:shape style="position:absolute;left:3105;top:2610;width:295;height:2" coordorigin="3105,2610" coordsize="295,0" path="m3105,2610l3400,2610e" filled="f" stroked="t" strokeweight=".47616pt" strokecolor="#232323">
                <v:path arrowok="t"/>
              </v:shape>
            </v:group>
            <v:group style="position:absolute;left:3328;top:2610;width:1143;height:2" coordorigin="3328,2610" coordsize="1143,2">
              <v:shape style="position:absolute;left:3328;top:2610;width:1143;height:2" coordorigin="3328,2610" coordsize="1143,0" path="m3328,2610l4471,2610e" filled="f" stroked="t" strokeweight=".71424pt" strokecolor="#4F4F4F">
                <v:path arrowok="t"/>
              </v:shape>
            </v:group>
            <v:group style="position:absolute;left:4285;top:2610;width:581;height:2" coordorigin="4285,2610" coordsize="581,2">
              <v:shape style="position:absolute;left:4285;top:2610;width:581;height:2" coordorigin="4285,2610" coordsize="581,0" path="m4285,2610l4866,2610e" filled="f" stroked="t" strokeweight=".47616pt" strokecolor="#3F3F3F">
                <v:path arrowok="t"/>
              </v:shape>
            </v:group>
            <v:group style="position:absolute;left:4809;top:2612;width:4271;height:2" coordorigin="4809,2612" coordsize="4271,2">
              <v:shape style="position:absolute;left:4809;top:2612;width:4271;height:2" coordorigin="4809,2612" coordsize="4271,0" path="m4809,2612l9080,2612e" filled="f" stroked="t" strokeweight=".71424pt" strokecolor="#4F4F4F">
                <v:path arrowok="t"/>
              </v:shape>
            </v:group>
            <v:group style="position:absolute;left:9023;top:2614;width:257;height:2" coordorigin="9023,2614" coordsize="257,2">
              <v:shape style="position:absolute;left:9023;top:2614;width:257;height:2" coordorigin="9023,2614" coordsize="257,0" path="m9023,2614l9280,2614e" filled="f" stroked="t" strokeweight=".47616pt" strokecolor="#2F2F2F">
                <v:path arrowok="t"/>
              </v:shape>
            </v:group>
            <v:group style="position:absolute;left:9223;top:2614;width:2309;height:2" coordorigin="9223,2614" coordsize="2309,2">
              <v:shape style="position:absolute;left:9223;top:2614;width:2309;height:2" coordorigin="9223,2614" coordsize="2309,0" path="m9223,2614l11533,2614e" filled="f" stroked="t" strokeweight=".71424pt" strokecolor="#4F4F4F">
                <v:path arrowok="t"/>
              </v:shape>
            </v:group>
            <v:group style="position:absolute;left:271;top:2849;width:4595;height:2" coordorigin="271,2849" coordsize="4595,2">
              <v:shape style="position:absolute;left:271;top:2849;width:4595;height:2" coordorigin="271,2849" coordsize="4595,0" path="m271,2849l4866,2849e" filled="f" stroked="t" strokeweight=".47616pt" strokecolor="#484848">
                <v:path arrowok="t"/>
              </v:shape>
            </v:group>
            <v:group style="position:absolute;left:4809;top:2851;width:2576;height:2" coordorigin="4809,2851" coordsize="2576,2">
              <v:shape style="position:absolute;left:4809;top:2851;width:2576;height:2" coordorigin="4809,2851" coordsize="2576,0" path="m4809,2851l7385,2851e" filled="f" stroked="t" strokeweight=".95232pt" strokecolor="#545454">
                <v:path arrowok="t"/>
              </v:shape>
            </v:group>
            <v:group style="position:absolute;left:7328;top:2851;width:386;height:2" coordorigin="7328,2851" coordsize="386,2">
              <v:shape style="position:absolute;left:7328;top:2851;width:386;height:2" coordorigin="7328,2851" coordsize="386,0" path="m7328,2851l7714,2851e" filled="f" stroked="t" strokeweight=".71424pt" strokecolor="#3B3B3B">
                <v:path arrowok="t"/>
              </v:shape>
            </v:group>
            <v:group style="position:absolute;left:7528;top:2851;width:1552;height:2" coordorigin="7528,2851" coordsize="1552,2">
              <v:shape style="position:absolute;left:7528;top:2851;width:1552;height:2" coordorigin="7528,2851" coordsize="1552,0" path="m7528,2851l9080,2851e" filled="f" stroked="t" strokeweight=".95232pt" strokecolor="#4F4F4F">
                <v:path arrowok="t"/>
              </v:shape>
            </v:group>
            <v:group style="position:absolute;left:9023;top:2853;width:257;height:2" coordorigin="9023,2853" coordsize="257,2">
              <v:shape style="position:absolute;left:9023;top:2853;width:257;height:2" coordorigin="9023,2853" coordsize="257,0" path="m9023,2853l9280,2853e" filled="f" stroked="t" strokeweight=".47616pt" strokecolor="#282828">
                <v:path arrowok="t"/>
              </v:shape>
            </v:group>
            <v:group style="position:absolute;left:9223;top:2853;width:2314;height:2" coordorigin="9223,2853" coordsize="2314,2">
              <v:shape style="position:absolute;left:9223;top:2853;width:2314;height:2" coordorigin="9223,2853" coordsize="2314,0" path="m9223,2853l11537,2853e" filled="f" stroked="t" strokeweight=".95232pt" strokecolor="#545454">
                <v:path arrowok="t"/>
              </v:shape>
            </v:group>
            <v:group style="position:absolute;left:276;top:3090;width:5204;height:2" coordorigin="276,3090" coordsize="5204,2">
              <v:shape style="position:absolute;left:276;top:3090;width:5204;height:2" coordorigin="276,3090" coordsize="5204,0" path="m276,3090l5481,3090e" filled="f" stroked="t" strokeweight=".71424pt" strokecolor="#4F4F4F">
                <v:path arrowok="t"/>
              </v:shape>
            </v:group>
            <v:group style="position:absolute;left:5423;top:3092;width:276;height:2" coordorigin="5423,3092" coordsize="276,2">
              <v:shape style="position:absolute;left:5423;top:3092;width:276;height:2" coordorigin="5423,3092" coordsize="276,0" path="m5423,3092l5700,3092e" filled="f" stroked="t" strokeweight=".47616pt" strokecolor="#282828">
                <v:path arrowok="t"/>
              </v:shape>
            </v:group>
            <v:group style="position:absolute;left:5642;top:3095;width:1309;height:2" coordorigin="5642,3095" coordsize="1309,2">
              <v:shape style="position:absolute;left:5642;top:3095;width:1309;height:2" coordorigin="5642,3095" coordsize="1309,0" path="m5642,3095l6952,3095e" filled="f" stroked="t" strokeweight=".95232pt" strokecolor="#575757">
                <v:path arrowok="t"/>
              </v:shape>
            </v:group>
            <v:group style="position:absolute;left:6876;top:3092;width:509;height:2" coordorigin="6876,3092" coordsize="509,2">
              <v:shape style="position:absolute;left:6876;top:3092;width:509;height:2" coordorigin="6876,3092" coordsize="509,0" path="m6876,3092l7385,3092e" filled="f" stroked="t" strokeweight=".47616pt" strokecolor="#383838">
                <v:path arrowok="t"/>
              </v:shape>
            </v:group>
            <v:group style="position:absolute;left:7328;top:3095;width:4214;height:2" coordorigin="7328,3095" coordsize="4214,2">
              <v:shape style="position:absolute;left:7328;top:3095;width:4214;height:2" coordorigin="7328,3095" coordsize="4214,0" path="m7328,3095l11542,3095e" filled="f" stroked="t" strokeweight=".95232pt" strokecolor="#4B4B4B">
                <v:path arrowok="t"/>
              </v:shape>
            </v:group>
            <v:group style="position:absolute;left:11540;top:626;width:2;height:6424" coordorigin="11540,626" coordsize="2,6424">
              <v:shape style="position:absolute;left:11540;top:626;width:2;height:6424" coordorigin="11540,626" coordsize="0,6424" path="m11540,7050l11540,626e" filled="f" stroked="t" strokeweight=".71424pt" strokecolor="#4F4F4F">
                <v:path arrowok="t"/>
              </v:shape>
            </v:group>
            <v:group style="position:absolute;left:276;top:3331;width:11266;height:2" coordorigin="276,3331" coordsize="11266,2">
              <v:shape style="position:absolute;left:276;top:3331;width:11266;height:2" coordorigin="276,3331" coordsize="11266,0" path="m276,3331l11542,3331e" filled="f" stroked="t" strokeweight=".95232pt" strokecolor="#4F4F4F">
                <v:path arrowok="t"/>
              </v:shape>
            </v:group>
            <v:group style="position:absolute;left:3757;top:3336;width:2;height:215" coordorigin="3757,3336" coordsize="2,215">
              <v:shape style="position:absolute;left:3757;top:3336;width:2;height:215" coordorigin="3757,3336" coordsize="0,215" path="m3757,3551l3757,3336e" filled="f" stroked="t" strokeweight=".23808pt" strokecolor="#181818">
                <v:path arrowok="t"/>
              </v:shape>
            </v:group>
            <v:group style="position:absolute;left:6911;top:3327;width:2;height:770" coordorigin="6911,3327" coordsize="2,770">
              <v:shape style="position:absolute;left:6911;top:3327;width:2;height:770" coordorigin="6911,3327" coordsize="0,770" path="m6911,4096l6911,3327e" filled="f" stroked="t" strokeweight=".71424pt" strokecolor="#383838">
                <v:path arrowok="t"/>
              </v:shape>
            </v:group>
            <v:group style="position:absolute;left:6900;top:3781;width:1367;height:2" coordorigin="6900,3781" coordsize="1367,2">
              <v:shape style="position:absolute;left:6900;top:3781;width:1367;height:2" coordorigin="6900,3781" coordsize="1367,0" path="m6900,3781l8266,3781e" filled="f" stroked="t" strokeweight=".23808pt" strokecolor="#3F3F3F">
                <v:path arrowok="t"/>
              </v:shape>
            </v:group>
            <v:group style="position:absolute;left:3757;top:3551;width:2;height:229" coordorigin="3757,3551" coordsize="2,229">
              <v:shape style="position:absolute;left:3757;top:3551;width:2;height:229" coordorigin="3757,3551" coordsize="0,229" path="m3757,3781l3757,3551e" filled="f" stroked="t" strokeweight=".23808pt" strokecolor="#000000">
                <v:path arrowok="t"/>
              </v:shape>
            </v:group>
            <v:group style="position:absolute;left:3809;top:3778;width:3109;height:2" coordorigin="3809,3778" coordsize="3109,2">
              <v:shape style="position:absolute;left:3809;top:3778;width:3109;height:2" coordorigin="3809,3778" coordsize="3109,0" path="m3809,3778l6919,3778e" filled="f" stroked="t" strokeweight=".47616pt" strokecolor="#646464">
                <v:path arrowok="t"/>
              </v:shape>
            </v:group>
            <v:group style="position:absolute;left:8266;top:3781;width:1214;height:2" coordorigin="8266,3781" coordsize="1214,2">
              <v:shape style="position:absolute;left:8266;top:3781;width:1214;height:2" coordorigin="8266,3781" coordsize="1214,0" path="m8266,3781l9480,3781e" filled="f" stroked="t" strokeweight=".23808pt" strokecolor="#000000">
                <v:path arrowok="t"/>
              </v:shape>
            </v:group>
            <v:group style="position:absolute;left:9480;top:3781;width:2071;height:2" coordorigin="9480,3781" coordsize="2071,2">
              <v:shape style="position:absolute;left:9480;top:3781;width:2071;height:2" coordorigin="9480,3781" coordsize="2071,0" path="m9480,3781l11552,3781e" filled="f" stroked="t" strokeweight=".23808pt" strokecolor="#444444">
                <v:path arrowok="t"/>
              </v:shape>
            </v:group>
            <v:group style="position:absolute;left:281;top:4087;width:386;height:2" coordorigin="281,4087" coordsize="386,2">
              <v:shape style="position:absolute;left:281;top:4087;width:386;height:2" coordorigin="281,4087" coordsize="386,0" path="m281,4087l667,4087e" filled="f" stroked="t" strokeweight=".71424pt" strokecolor="#545454">
                <v:path arrowok="t"/>
              </v:shape>
            </v:group>
            <v:group style="position:absolute;left:290;top:3752;width:2;height:5759" coordorigin="290,3752" coordsize="2,5759">
              <v:shape style="position:absolute;left:290;top:3752;width:2;height:5759" coordorigin="290,3752" coordsize="0,5759" path="m290,9511l290,3752e" filled="f" stroked="t" strokeweight=".47616pt" strokecolor="#4B4B4B">
                <v:path arrowok="t"/>
              </v:shape>
            </v:group>
            <v:group style="position:absolute;left:609;top:4087;width:429;height:2" coordorigin="609,4087" coordsize="429,2">
              <v:shape style="position:absolute;left:609;top:4087;width:429;height:2" coordorigin="609,4087" coordsize="429,0" path="m609,4087l1038,4087e" filled="f" stroked="t" strokeweight=".47616pt" strokecolor="#1F1F1F">
                <v:path arrowok="t"/>
              </v:shape>
            </v:group>
            <v:group style="position:absolute;left:3757;top:3781;width:2;height:306" coordorigin="3757,3781" coordsize="2,306">
              <v:shape style="position:absolute;left:3757;top:3781;width:2;height:306" coordorigin="3757,3781" coordsize="0,306" path="m3757,4087l3757,3781e" filled="f" stroked="t" strokeweight=".23808pt" strokecolor="#444444">
                <v:path arrowok="t"/>
              </v:shape>
            </v:group>
            <v:group style="position:absolute;left:981;top:4087;width:4876;height:2" coordorigin="981,4087" coordsize="4876,2">
              <v:shape style="position:absolute;left:981;top:4087;width:4876;height:2" coordorigin="981,4087" coordsize="4876,0" path="m981,4087l5857,4087e" filled="f" stroked="t" strokeweight=".95232pt" strokecolor="#484848">
                <v:path arrowok="t"/>
              </v:shape>
            </v:group>
            <v:group style="position:absolute;left:4809;top:4084;width:890;height:2" coordorigin="4809,4084" coordsize="890,2">
              <v:shape style="position:absolute;left:4809;top:4084;width:890;height:2" coordorigin="4809,4084" coordsize="890,0" path="m4809,4084l5700,4084e" filled="f" stroked="t" strokeweight=".95232pt" strokecolor="#2F2F2F">
                <v:path arrowok="t"/>
              </v:shape>
            </v:group>
            <v:group style="position:absolute;left:5800;top:4087;width:219;height:2" coordorigin="5800,4087" coordsize="219,2">
              <v:shape style="position:absolute;left:5800;top:4087;width:219;height:2" coordorigin="5800,4087" coordsize="219,0" path="m5800,4087l6019,4087e" filled="f" stroked="t" strokeweight="1.42848pt" strokecolor="#676767">
                <v:path arrowok="t"/>
              </v:shape>
            </v:group>
            <v:group style="position:absolute;left:5933;top:4087;width:5609;height:2" coordorigin="5933,4087" coordsize="5609,2">
              <v:shape style="position:absolute;left:5933;top:4087;width:5609;height:2" coordorigin="5933,4087" coordsize="5609,0" path="m5933,4087l11542,4087e" filled="f" stroked="t" strokeweight=".71424pt" strokecolor="#4F4F4F">
                <v:path arrowok="t"/>
              </v:shape>
            </v:group>
            <v:group style="position:absolute;left:281;top:4366;width:2881;height:2" coordorigin="281,4366" coordsize="2881,2">
              <v:shape style="position:absolute;left:281;top:4366;width:2881;height:2" coordorigin="281,4366" coordsize="2881,0" path="m281,4366l3162,4366e" filled="f" stroked="t" strokeweight=".71424pt" strokecolor="#545454">
                <v:path arrowok="t"/>
              </v:shape>
            </v:group>
            <v:group style="position:absolute;left:2317;top:4082;width:2;height:1262" coordorigin="2317,4082" coordsize="2,1262">
              <v:shape style="position:absolute;left:2317;top:4082;width:2;height:1262" coordorigin="2317,4082" coordsize="0,1262" path="m2317,5344l2317,4082e" filled="f" stroked="t" strokeweight=".47616pt" strokecolor="#343434">
                <v:path arrowok="t"/>
              </v:shape>
            </v:group>
            <v:group style="position:absolute;left:2381;top:4072;width:2;height:315" coordorigin="2381,4072" coordsize="2,315">
              <v:shape style="position:absolute;left:2381;top:4072;width:2;height:315" coordorigin="2381,4072" coordsize="0,315" path="m2381,4388l2381,4072e" filled="f" stroked="t" strokeweight=".71424pt" strokecolor="#545454">
                <v:path arrowok="t"/>
              </v:shape>
            </v:group>
            <v:group style="position:absolute;left:3105;top:4369;width:414;height:2" coordorigin="3105,4369" coordsize="414,2">
              <v:shape style="position:absolute;left:3105;top:4369;width:414;height:2" coordorigin="3105,4369" coordsize="414,0" path="m3105,4369l3519,4369e" filled="f" stroked="t" strokeweight=".47616pt" strokecolor="#1C1C1C">
                <v:path arrowok="t"/>
              </v:shape>
            </v:group>
            <v:group style="position:absolute;left:3462;top:4366;width:1405;height:2" coordorigin="3462,4366" coordsize="1405,2">
              <v:shape style="position:absolute;left:3462;top:4366;width:1405;height:2" coordorigin="3462,4366" coordsize="1405,0" path="m3462,4366l4866,4366e" filled="f" stroked="t" strokeweight=".71424pt" strokecolor="#4F4F4F">
                <v:path arrowok="t"/>
              </v:shape>
            </v:group>
            <v:group style="position:absolute;left:4809;top:4366;width:671;height:2" coordorigin="4809,4366" coordsize="671,2">
              <v:shape style="position:absolute;left:4809;top:4366;width:671;height:2" coordorigin="4809,4366" coordsize="671,0" path="m4809,4366l5481,4366e" filled="f" stroked="t" strokeweight=".47616pt" strokecolor="#383838">
                <v:path arrowok="t"/>
              </v:shape>
            </v:group>
            <v:group style="position:absolute;left:5204;top:4366;width:6342;height:2" coordorigin="5204,4366" coordsize="6342,2">
              <v:shape style="position:absolute;left:5204;top:4366;width:6342;height:2" coordorigin="5204,4366" coordsize="6342,0" path="m5204,4366l11547,4366e" filled="f" stroked="t" strokeweight=".95232pt" strokecolor="#545454">
                <v:path arrowok="t"/>
              </v:shape>
            </v:group>
            <v:group style="position:absolute;left:2309;top:4605;width:9233;height:2" coordorigin="2309,4605" coordsize="9233,2">
              <v:shape style="position:absolute;left:2309;top:4605;width:9233;height:2" coordorigin="2309,4605" coordsize="9233,0" path="m2309,4605l11542,4605e" filled="f" stroked="t" strokeweight=".71424pt" strokecolor="#4F4F4F">
                <v:path arrowok="t"/>
              </v:shape>
            </v:group>
            <v:group style="position:absolute;left:4869;top:4603;width:2;height:975" coordorigin="4869,4603" coordsize="2,975">
              <v:shape style="position:absolute;left:4869;top:4603;width:2;height:975" coordorigin="4869,4603" coordsize="0,975" path="m4869,5578l4869,4603e" filled="f" stroked="t" strokeweight=".47616pt" strokecolor="#343434">
                <v:path arrowok="t"/>
              </v:shape>
            </v:group>
            <v:group style="position:absolute;left:7685;top:4588;width:2;height:497" coordorigin="7685,4588" coordsize="2,497">
              <v:shape style="position:absolute;left:7685;top:4588;width:2;height:497" coordorigin="7685,4588" coordsize="0,497" path="m7685,5085l7685,4588e" filled="f" stroked="t" strokeweight=".23808pt" strokecolor="#606060">
                <v:path arrowok="t"/>
              </v:shape>
            </v:group>
            <v:group style="position:absolute;left:11537;top:4560;width:2;height:311" coordorigin="11537,4560" coordsize="2,311">
              <v:shape style="position:absolute;left:11537;top:4560;width:2;height:311" coordorigin="11537,4560" coordsize="0,311" path="m11537,4870l11537,4560e" filled="f" stroked="t" strokeweight=".47616pt" strokecolor="#2F2F2F">
                <v:path arrowok="t"/>
              </v:shape>
            </v:group>
            <v:group style="position:absolute;left:4866;top:5088;width:6685;height:2" coordorigin="4866,5088" coordsize="6685,2">
              <v:shape style="position:absolute;left:4866;top:5088;width:6685;height:2" coordorigin="4866,5088" coordsize="6685,0" path="m4866,5088l11552,5088e" filled="f" stroked="t" strokeweight=".71424pt" strokecolor="#5B5B5B">
                <v:path arrowok="t"/>
              </v:shape>
            </v:group>
            <v:group style="position:absolute;left:4866;top:5324;width:2857;height:2" coordorigin="4866,5324" coordsize="2857,2">
              <v:shape style="position:absolute;left:4866;top:5324;width:2857;height:2" coordorigin="4866,5324" coordsize="2857,0" path="m4866,5324l7723,5324e" filled="f" stroked="t" strokeweight=".71424pt" strokecolor="#575757">
                <v:path arrowok="t"/>
              </v:shape>
            </v:group>
            <v:group style="position:absolute;left:7657;top:5324;width:638;height:2" coordorigin="7657,5324" coordsize="638,2">
              <v:shape style="position:absolute;left:7657;top:5324;width:638;height:2" coordorigin="7657,5324" coordsize="638,0" path="m7657,5324l8295,5324e" filled="f" stroked="t" strokeweight=".47616pt" strokecolor="#343434">
                <v:path arrowok="t"/>
              </v:shape>
            </v:group>
            <v:group style="position:absolute;left:8238;top:5324;width:1109;height:2" coordorigin="8238,5324" coordsize="1109,2">
              <v:shape style="position:absolute;left:8238;top:5324;width:1109;height:2" coordorigin="8238,5324" coordsize="1109,0" path="m8238,5324l9347,5324e" filled="f" stroked="t" strokeweight=".95232pt" strokecolor="#575757">
                <v:path arrowok="t"/>
              </v:shape>
            </v:group>
            <v:group style="position:absolute;left:9223;top:5327;width:2333;height:2" coordorigin="9223,5327" coordsize="2333,2">
              <v:shape style="position:absolute;left:9223;top:5327;width:2333;height:2" coordorigin="9223,5327" coordsize="2333,0" path="m9223,5327l11556,5327e" filled="f" stroked="t" strokeweight=".47616pt" strokecolor="#444444">
                <v:path arrowok="t"/>
              </v:shape>
            </v:group>
            <v:group style="position:absolute;left:290;top:5105;width:2;height:1238" coordorigin="290,5105" coordsize="2,1238">
              <v:shape style="position:absolute;left:290;top:5105;width:2;height:1238" coordorigin="290,5105" coordsize="0,1238" path="m290,6342l290,5105e" filled="f" stroked="t" strokeweight=".95232pt" strokecolor="#646464">
                <v:path arrowok="t"/>
              </v:shape>
            </v:group>
            <v:group style="position:absolute;left:2321;top:5286;width:2;height:1764" coordorigin="2321,5286" coordsize="2,1764">
              <v:shape style="position:absolute;left:2321;top:5286;width:2;height:1764" coordorigin="2321,5286" coordsize="0,1764" path="m2321,7050l2321,5286e" filled="f" stroked="t" strokeweight=".95232pt" strokecolor="#545454">
                <v:path arrowok="t"/>
              </v:shape>
            </v:group>
            <v:group style="position:absolute;left:4866;top:5561;width:3666;height:2" coordorigin="4866,5561" coordsize="3666,2">
              <v:shape style="position:absolute;left:4866;top:5561;width:3666;height:2" coordorigin="4866,5561" coordsize="3666,0" path="m4866,5561l8533,5561e" filled="f" stroked="t" strokeweight=".95232pt" strokecolor="#545454">
                <v:path arrowok="t"/>
              </v:shape>
            </v:group>
            <v:group style="position:absolute;left:8238;top:5561;width:843;height:2" coordorigin="8238,5561" coordsize="843,2">
              <v:shape style="position:absolute;left:8238;top:5561;width:843;height:2" coordorigin="8238,5561" coordsize="843,0" path="m8238,5561l9080,5561e" filled="f" stroked="t" strokeweight=".47616pt" strokecolor="#383838">
                <v:path arrowok="t"/>
              </v:shape>
            </v:group>
            <v:group style="position:absolute;left:9023;top:5561;width:2533;height:2" coordorigin="9023,5561" coordsize="2533,2">
              <v:shape style="position:absolute;left:9023;top:5561;width:2533;height:2" coordorigin="9023,5561" coordsize="2533,0" path="m9023,5561l11556,5561e" filled="f" stroked="t" strokeweight=".71424pt" strokecolor="#4B4B4B">
                <v:path arrowok="t"/>
              </v:shape>
            </v:group>
            <v:group style="position:absolute;left:2309;top:5807;width:529;height:2" coordorigin="2309,5807" coordsize="529,2">
              <v:shape style="position:absolute;left:2309;top:5807;width:529;height:2" coordorigin="2309,5807" coordsize="529,0" path="m2309,5807l2838,5807e" filled="f" stroked="t" strokeweight=".47616pt" strokecolor="#3B3B3B">
                <v:path arrowok="t"/>
              </v:shape>
            </v:group>
            <v:group style="position:absolute;left:4869;top:5520;width:2;height:593" coordorigin="4869,5520" coordsize="2,593">
              <v:shape style="position:absolute;left:4869;top:5520;width:2;height:593" coordorigin="4869,5520" coordsize="0,593" path="m4869,6113l4869,5520e" filled="f" stroked="t" strokeweight=".71424pt" strokecolor="#4F4F4F">
                <v:path arrowok="t"/>
              </v:shape>
            </v:group>
            <v:group style="position:absolute;left:2771;top:5802;width:5819;height:2" coordorigin="2771,5802" coordsize="5819,2">
              <v:shape style="position:absolute;left:2771;top:5802;width:5819;height:2" coordorigin="2771,5802" coordsize="5819,0" path="m2771,5802l8590,5802e" filled="f" stroked="t" strokeweight=".71424pt" strokecolor="#545454">
                <v:path arrowok="t"/>
              </v:shape>
            </v:group>
            <v:group style="position:absolute;left:8238;top:5800;width:1043;height:2" coordorigin="8238,5800" coordsize="1043,2">
              <v:shape style="position:absolute;left:8238;top:5800;width:1043;height:2" coordorigin="8238,5800" coordsize="1043,0" path="m8238,5800l9280,5800e" filled="f" stroked="t" strokeweight=".47616pt" strokecolor="#343434">
                <v:path arrowok="t"/>
              </v:shape>
            </v:group>
            <v:group style="position:absolute;left:9223;top:5798;width:2328;height:2" coordorigin="9223,5798" coordsize="2328,2">
              <v:shape style="position:absolute;left:9223;top:5798;width:2328;height:2" coordorigin="9223,5798" coordsize="2328,0" path="m9223,5798l11552,5798e" filled="f" stroked="t" strokeweight=".71424pt" strokecolor="#545454">
                <v:path arrowok="t"/>
              </v:shape>
            </v:group>
            <v:group style="position:absolute;left:795;top:6046;width:243;height:2" coordorigin="795,6046" coordsize="243,2">
              <v:shape style="position:absolute;left:795;top:6046;width:243;height:2" coordorigin="795,6046" coordsize="243,0" path="m795,6046l1038,6046e" filled="f" stroked="t" strokeweight=".47616pt" strokecolor="#444444">
                <v:path arrowok="t"/>
              </v:shape>
            </v:group>
            <v:group style="position:absolute;left:795;top:6046;width:2990;height:2" coordorigin="795,6046" coordsize="2990,2">
              <v:shape style="position:absolute;left:795;top:6046;width:2990;height:2" coordorigin="795,6046" coordsize="2990,0" path="m795,6046l3785,6046e" filled="f" stroked="t" strokeweight=".71424pt" strokecolor="#545454">
                <v:path arrowok="t"/>
              </v:shape>
            </v:group>
            <v:group style="position:absolute;left:3728;top:6046;width:614;height:2" coordorigin="3728,6046" coordsize="614,2">
              <v:shape style="position:absolute;left:3728;top:6046;width:614;height:2" coordorigin="3728,6046" coordsize="614,0" path="m3728,6046l4343,6046e" filled="f" stroked="t" strokeweight=".47616pt" strokecolor="#282828">
                <v:path arrowok="t"/>
              </v:shape>
            </v:group>
            <v:group style="position:absolute;left:4285;top:6039;width:7266;height:2" coordorigin="4285,6039" coordsize="7266,2">
              <v:shape style="position:absolute;left:4285;top:6039;width:7266;height:2" coordorigin="4285,6039" coordsize="7266,0" path="m4285,6039l11552,6039e" filled="f" stroked="t" strokeweight=".71424pt" strokecolor="#4B4B4B">
                <v:path arrowok="t"/>
              </v:shape>
            </v:group>
            <v:group style="position:absolute;left:7685;top:6022;width:2;height:62" coordorigin="7685,6022" coordsize="2,62">
              <v:shape style="position:absolute;left:7685;top:6022;width:2;height:62" coordorigin="7685,6022" coordsize="0,62" path="m7685,6084l7685,6022e" filled="f" stroked="t" strokeweight=".71424pt" strokecolor="#5B5B5B">
                <v:path arrowok="t"/>
              </v:shape>
            </v:group>
            <v:group style="position:absolute;left:4869;top:6056;width:2;height:717" coordorigin="4869,6056" coordsize="2,717">
              <v:shape style="position:absolute;left:4869;top:6056;width:2;height:717" coordorigin="4869,6056" coordsize="0,717" path="m4869,6773l4869,6056e" filled="f" stroked="t" strokeweight=".47616pt" strokecolor="#575757">
                <v:path arrowok="t"/>
              </v:shape>
            </v:group>
            <v:group style="position:absolute;left:7685;top:6084;width:2;height:244" coordorigin="7685,6084" coordsize="2,244">
              <v:shape style="position:absolute;left:7685;top:6084;width:2;height:244" coordorigin="7685,6084" coordsize="0,244" path="m7685,6328l7685,6084e" filled="f" stroked="t" strokeweight=".23808pt" strokecolor="#000000">
                <v:path arrowok="t"/>
              </v:shape>
            </v:group>
            <v:group style="position:absolute;left:290;top:6299;width:2;height:664" coordorigin="290,6299" coordsize="2,664">
              <v:shape style="position:absolute;left:290;top:6299;width:2;height:664" coordorigin="290,6299" coordsize="0,664" path="m290,6964l290,6299e" filled="f" stroked="t" strokeweight=".47616pt" strokecolor="#2B2B2B">
                <v:path arrowok="t"/>
              </v:shape>
            </v:group>
            <v:group style="position:absolute;left:2314;top:6519;width:1205;height:2" coordorigin="2314,6519" coordsize="1205,2">
              <v:shape style="position:absolute;left:2314;top:6519;width:1205;height:2" coordorigin="2314,6519" coordsize="1205,0" path="m2314,6519l3519,6519e" filled="f" stroked="t" strokeweight=".47616pt" strokecolor="#3B3B3B">
                <v:path arrowok="t"/>
              </v:shape>
            </v:group>
            <v:group style="position:absolute;left:3462;top:6522;width:995;height:2" coordorigin="3462,6522" coordsize="995,2">
              <v:shape style="position:absolute;left:3462;top:6522;width:995;height:2" coordorigin="3462,6522" coordsize="995,0" path="m3462,6522l4457,6522e" filled="f" stroked="t" strokeweight=".95232pt" strokecolor="#606060">
                <v:path arrowok="t"/>
              </v:shape>
            </v:group>
            <v:group style="position:absolute;left:4285;top:6519;width:586;height:2" coordorigin="4285,6519" coordsize="586,2">
              <v:shape style="position:absolute;left:4285;top:6519;width:586;height:2" coordorigin="4285,6519" coordsize="586,0" path="m4285,6519l4871,6519e" filled="f" stroked="t" strokeweight=".47616pt" strokecolor="#484848">
                <v:path arrowok="t"/>
              </v:shape>
            </v:group>
            <v:group style="position:absolute;left:4809;top:6519;width:1833;height:2" coordorigin="4809,6519" coordsize="1833,2">
              <v:shape style="position:absolute;left:4809;top:6519;width:1833;height:2" coordorigin="4809,6519" coordsize="1833,0" path="m4809,6519l6642,6519e" filled="f" stroked="t" strokeweight=".95232pt" strokecolor="#575757">
                <v:path arrowok="t"/>
              </v:shape>
            </v:group>
            <v:group style="position:absolute;left:6585;top:6519;width:348;height:2" coordorigin="6585,6519" coordsize="348,2">
              <v:shape style="position:absolute;left:6585;top:6519;width:348;height:2" coordorigin="6585,6519" coordsize="348,0" path="m6585,6519l6933,6519e" filled="f" stroked="t" strokeweight=".47616pt" strokecolor="#3F3F3F">
                <v:path arrowok="t"/>
              </v:shape>
            </v:group>
            <v:group style="position:absolute;left:7685;top:6328;width:2;height:435" coordorigin="7685,6328" coordsize="2,435">
              <v:shape style="position:absolute;left:7685;top:6328;width:2;height:435" coordorigin="7685,6328" coordsize="0,435" path="m7685,6763l7685,6328e" filled="f" stroked="t" strokeweight=".23808pt" strokecolor="#575757">
                <v:path arrowok="t"/>
              </v:shape>
            </v:group>
            <v:group style="position:absolute;left:6876;top:6517;width:4676;height:2" coordorigin="6876,6517" coordsize="4676,2">
              <v:shape style="position:absolute;left:6876;top:6517;width:4676;height:2" coordorigin="6876,6517" coordsize="4676,0" path="m6876,6517l11552,6517e" filled="f" stroked="t" strokeweight=".95232pt" strokecolor="#545454">
                <v:path arrowok="t"/>
              </v:shape>
            </v:group>
            <v:group style="position:absolute;left:2314;top:6763;width:3166;height:2" coordorigin="2314,6763" coordsize="3166,2">
              <v:shape style="position:absolute;left:2314;top:6763;width:3166;height:2" coordorigin="2314,6763" coordsize="3166,0" path="m2314,6763l5481,6763e" filled="f" stroked="t" strokeweight=".71424pt" strokecolor="#545454">
                <v:path arrowok="t"/>
              </v:shape>
            </v:group>
            <v:group style="position:absolute;left:5423;top:6763;width:567;height:2" coordorigin="5423,6763" coordsize="567,2">
              <v:shape style="position:absolute;left:5423;top:6763;width:567;height:2" coordorigin="5423,6763" coordsize="567,0" path="m5423,6763l5990,6763e" filled="f" stroked="t" strokeweight=".47616pt" strokecolor="#282828">
                <v:path arrowok="t"/>
              </v:shape>
            </v:group>
            <v:group style="position:absolute;left:5933;top:6761;width:1786;height:2" coordorigin="5933,6761" coordsize="1786,2">
              <v:shape style="position:absolute;left:5933;top:6761;width:1786;height:2" coordorigin="5933,6761" coordsize="1786,0" path="m5933,6761l7719,6761e" filled="f" stroked="t" strokeweight=".95232pt" strokecolor="#575757">
                <v:path arrowok="t"/>
              </v:shape>
            </v:group>
            <v:group style="position:absolute;left:7657;top:6761;width:638;height:2" coordorigin="7657,6761" coordsize="638,2">
              <v:shape style="position:absolute;left:7657;top:6761;width:638;height:2" coordorigin="7657,6761" coordsize="638,0" path="m7657,6761l8295,6761e" filled="f" stroked="t" strokeweight=".47616pt" strokecolor="#383838">
                <v:path arrowok="t"/>
              </v:shape>
            </v:group>
            <v:group style="position:absolute;left:8238;top:6756;width:3314;height:2" coordorigin="8238,6756" coordsize="3314,2">
              <v:shape style="position:absolute;left:8238;top:6756;width:3314;height:2" coordorigin="8238,6756" coordsize="3314,0" path="m8238,6756l11552,6756e" filled="f" stroked="t" strokeweight=".95232pt" strokecolor="#545454">
                <v:path arrowok="t"/>
              </v:shape>
            </v:group>
            <v:group style="position:absolute;left:286;top:7004;width:5238;height:2" coordorigin="286,7004" coordsize="5238,2">
              <v:shape style="position:absolute;left:286;top:7004;width:5238;height:2" coordorigin="286,7004" coordsize="5238,0" path="m286,7004l5523,7004e" filled="f" stroked="t" strokeweight=".71424pt" strokecolor="#575757">
                <v:path arrowok="t"/>
              </v:shape>
            </v:group>
            <v:group style="position:absolute;left:5423;top:7004;width:276;height:2" coordorigin="5423,7004" coordsize="276,2">
              <v:shape style="position:absolute;left:5423;top:7004;width:276;height:2" coordorigin="5423,7004" coordsize="276,0" path="m5423,7004l5700,7004e" filled="f" stroked="t" strokeweight=".47616pt" strokecolor="#3F3F3F">
                <v:path arrowok="t"/>
              </v:shape>
            </v:group>
            <v:group style="position:absolute;left:5642;top:7002;width:214;height:2" coordorigin="5642,7002" coordsize="214,2">
              <v:shape style="position:absolute;left:5642;top:7002;width:214;height:2" coordorigin="5642,7002" coordsize="214,0" path="m5642,7002l5857,7002e" filled="f" stroked="t" strokeweight=".47616pt" strokecolor="#2B2B2B">
                <v:path arrowok="t"/>
              </v:shape>
            </v:group>
            <v:group style="position:absolute;left:5800;top:7004;width:1133;height:2" coordorigin="5800,7004" coordsize="1133,2">
              <v:shape style="position:absolute;left:5800;top:7004;width:1133;height:2" coordorigin="5800,7004" coordsize="1133,0" path="m5800,7004l6933,7004e" filled="f" stroked="t" strokeweight=".95232pt" strokecolor="#575757">
                <v:path arrowok="t"/>
              </v:shape>
            </v:group>
            <v:group style="position:absolute;left:6876;top:7002;width:509;height:2" coordorigin="6876,7002" coordsize="509,2">
              <v:shape style="position:absolute;left:6876;top:7002;width:509;height:2" coordorigin="6876,7002" coordsize="509,0" path="m6876,7002l7385,7002e" filled="f" stroked="t" strokeweight=".47616pt" strokecolor="#2F2F2F">
                <v:path arrowok="t"/>
              </v:shape>
            </v:group>
            <v:group style="position:absolute;left:7328;top:7002;width:4228;height:2" coordorigin="7328,7002" coordsize="4228,2">
              <v:shape style="position:absolute;left:7328;top:7002;width:4228;height:2" coordorigin="7328,7002" coordsize="4228,0" path="m7328,7002l11556,7002e" filled="f" stroked="t" strokeweight=".71424pt" strokecolor="#4B4B4B">
                <v:path arrowok="t"/>
              </v:shape>
            </v:group>
            <v:group style="position:absolute;left:295;top:6978;width:2;height:2533" coordorigin="295,6978" coordsize="2,2533">
              <v:shape style="position:absolute;left:295;top:6978;width:2;height:2533" coordorigin="295,6978" coordsize="0,2533" path="m295,9511l295,6978e" filled="f" stroked="t" strokeweight=".47616pt" strokecolor="#484848">
                <v:path arrowok="t"/>
              </v:shape>
            </v:group>
            <v:group style="position:absolute;left:2324;top:6978;width:2;height:526" coordorigin="2324,6978" coordsize="2,526">
              <v:shape style="position:absolute;left:2324;top:6978;width:2;height:526" coordorigin="2324,6978" coordsize="0,526" path="m2324,7504l2324,6978e" filled="f" stroked="t" strokeweight=".47616pt" strokecolor="#4F4F4F">
                <v:path arrowok="t"/>
              </v:shape>
            </v:group>
            <v:group style="position:absolute;left:11552;top:6978;width:2;height:320" coordorigin="11552,6978" coordsize="2,320">
              <v:shape style="position:absolute;left:11552;top:6978;width:2;height:320" coordorigin="11552,6978" coordsize="0,320" path="m11552,7298l11552,6978e" filled="f" stroked="t" strokeweight=".47616pt" strokecolor="#3F3F3F">
                <v:path arrowok="t"/>
              </v:shape>
            </v:group>
            <v:group style="position:absolute;left:290;top:7480;width:748;height:2" coordorigin="290,7480" coordsize="748,2">
              <v:shape style="position:absolute;left:290;top:7480;width:748;height:2" coordorigin="290,7480" coordsize="748,0" path="m290,7480l1038,7480e" filled="f" stroked="t" strokeweight=".47616pt" strokecolor="#484848">
                <v:path arrowok="t"/>
              </v:shape>
            </v:group>
            <v:group style="position:absolute;left:305;top:7241;width:2;height:4660" coordorigin="305,7241" coordsize="2,4660">
              <v:shape style="position:absolute;left:305;top:7241;width:2;height:4660" coordorigin="305,7241" coordsize="0,4660" path="m305,11901l305,7241e" filled="f" stroked="t" strokeweight=".71424pt" strokecolor="#575757">
                <v:path arrowok="t"/>
              </v:shape>
            </v:group>
            <v:group style="position:absolute;left:981;top:7480;width:1348;height:2" coordorigin="981,7480" coordsize="1348,2">
              <v:shape style="position:absolute;left:981;top:7480;width:1348;height:2" coordorigin="981,7480" coordsize="1348,0" path="m981,7480l2328,7480e" filled="f" stroked="t" strokeweight=".71424pt" strokecolor="#575757">
                <v:path arrowok="t"/>
              </v:shape>
            </v:group>
            <v:group style="position:absolute;left:2267;top:7480;width:571;height:2" coordorigin="2267,7480" coordsize="571,2">
              <v:shape style="position:absolute;left:2267;top:7480;width:571;height:2" coordorigin="2267,7480" coordsize="571,0" path="m2267,7480l2838,7480e" filled="f" stroked="t" strokeweight=".47616pt" strokecolor="#383838">
                <v:path arrowok="t"/>
              </v:shape>
            </v:group>
            <v:group style="position:absolute;left:2781;top:7478;width:1471;height:2" coordorigin="2781,7478" coordsize="1471,2">
              <v:shape style="position:absolute;left:2781;top:7478;width:1471;height:2" coordorigin="2781,7478" coordsize="1471,0" path="m2781,7478l4252,7478e" filled="f" stroked="t" strokeweight=".95232pt" strokecolor="#5B5B5B">
                <v:path arrowok="t"/>
              </v:shape>
            </v:group>
            <v:group style="position:absolute;left:4195;top:7480;width:148;height:2" coordorigin="4195,7480" coordsize="148,2">
              <v:shape style="position:absolute;left:4195;top:7480;width:148;height:2" coordorigin="4195,7480" coordsize="148,0" path="m4195,7480l4343,7480e" filled="f" stroked="t" strokeweight=".47616pt" strokecolor="#383838">
                <v:path arrowok="t"/>
              </v:shape>
            </v:group>
            <v:group style="position:absolute;left:4285;top:7478;width:1938;height:2" coordorigin="4285,7478" coordsize="1938,2">
              <v:shape style="position:absolute;left:4285;top:7478;width:1938;height:2" coordorigin="4285,7478" coordsize="1938,0" path="m4285,7478l6223,7478e" filled="f" stroked="t" strokeweight=".95232pt" strokecolor="#575757">
                <v:path arrowok="t"/>
              </v:shape>
            </v:group>
            <v:group style="position:absolute;left:5852;top:7478;width:790;height:2" coordorigin="5852,7478" coordsize="790,2">
              <v:shape style="position:absolute;left:5852;top:7478;width:790;height:2" coordorigin="5852,7478" coordsize="790,0" path="m5852,7478l6642,7478e" filled="f" stroked="t" strokeweight=".47616pt" strokecolor="#444444">
                <v:path arrowok="t"/>
              </v:shape>
            </v:group>
            <v:group style="position:absolute;left:6523;top:7478;width:1190;height:2" coordorigin="6523,7478" coordsize="1190,2">
              <v:shape style="position:absolute;left:6523;top:7478;width:1190;height:2" coordorigin="6523,7478" coordsize="1190,0" path="m6523,7478l7714,7478e" filled="f" stroked="t" strokeweight=".95232pt" strokecolor="#5B5B5B">
                <v:path arrowok="t"/>
              </v:shape>
            </v:group>
            <v:group style="position:absolute;left:7657;top:7475;width:638;height:2" coordorigin="7657,7475" coordsize="638,2">
              <v:shape style="position:absolute;left:7657;top:7475;width:638;height:2" coordorigin="7657,7475" coordsize="638,0" path="m7657,7475l8295,7475e" filled="f" stroked="t" strokeweight=".47616pt" strokecolor="#2B2B2B">
                <v:path arrowok="t"/>
              </v:shape>
            </v:group>
            <v:group style="position:absolute;left:8238;top:7473;width:3328;height:2" coordorigin="8238,7473" coordsize="3328,2">
              <v:shape style="position:absolute;left:8238;top:7473;width:3328;height:2" coordorigin="8238,7473" coordsize="3328,0" path="m8238,7473l11566,7473e" filled="f" stroked="t" strokeweight=".71424pt" strokecolor="#4B4B4B">
                <v:path arrowok="t"/>
              </v:shape>
            </v:group>
            <v:group style="position:absolute;left:11561;top:4894;width:2;height:4416" coordorigin="11561,4894" coordsize="2,4416">
              <v:shape style="position:absolute;left:11561;top:4894;width:2;height:4416" coordorigin="11561,4894" coordsize="0,4416" path="m11561,9311l11561,4894e" filled="f" stroked="t" strokeweight=".47616pt" strokecolor="#4B4B4B">
                <v:path arrowok="t"/>
              </v:shape>
            </v:group>
            <v:group style="position:absolute;left:2324;top:7432;width:2;height:1066" coordorigin="2324,7432" coordsize="2,1066">
              <v:shape style="position:absolute;left:2324;top:7432;width:2;height:1066" coordorigin="2324,7432" coordsize="0,1066" path="m2324,8498l2324,7432e" filled="f" stroked="t" strokeweight=".23808pt" strokecolor="#646464">
                <v:path arrowok="t"/>
              </v:shape>
            </v:group>
            <v:group style="position:absolute;left:4838;top:7461;width:2;height:258" coordorigin="4838,7461" coordsize="2,258">
              <v:shape style="position:absolute;left:4838;top:7461;width:2;height:258" coordorigin="4838,7461" coordsize="0,258" path="m4838,7719l4838,7461e" filled="f" stroked="t" strokeweight=".23808pt" strokecolor="#5B5B5B">
                <v:path arrowok="t"/>
              </v:shape>
            </v:group>
            <v:group style="position:absolute;left:4881;top:7714;width:3414;height:2" coordorigin="4881,7714" coordsize="3414,2">
              <v:shape style="position:absolute;left:4881;top:7714;width:3414;height:2" coordorigin="4881,7714" coordsize="3414,0" path="m4881,7714l8295,7714e" filled="f" stroked="t" strokeweight=".71424pt" strokecolor="#4F4F4F">
                <v:path arrowok="t"/>
              </v:shape>
            </v:group>
            <v:group style="position:absolute;left:8238;top:7712;width:843;height:2" coordorigin="8238,7712" coordsize="843,2">
              <v:shape style="position:absolute;left:8238;top:7712;width:843;height:2" coordorigin="8238,7712" coordsize="843,0" path="m8238,7712l9080,7712e" filled="f" stroked="t" strokeweight=".71424pt" strokecolor="#3B3B3B">
                <v:path arrowok="t"/>
              </v:shape>
            </v:group>
            <v:group style="position:absolute;left:9023;top:7712;width:2538;height:2" coordorigin="9023,7712" coordsize="2538,2">
              <v:shape style="position:absolute;left:9023;top:7712;width:2538;height:2" coordorigin="9023,7712" coordsize="2538,0" path="m9023,7712l11561,7712e" filled="f" stroked="t" strokeweight=".95232pt" strokecolor="#575757">
                <v:path arrowok="t"/>
              </v:shape>
            </v:group>
            <v:group style="position:absolute;left:4838;top:7719;width:2;height:249" coordorigin="4838,7719" coordsize="2,249">
              <v:shape style="position:absolute;left:4838;top:7719;width:2;height:249" coordorigin="4838,7719" coordsize="0,249" path="m4838,7968l4838,7719e" filled="f" stroked="t" strokeweight=".23808pt" strokecolor="#000000">
                <v:path arrowok="t"/>
              </v:shape>
            </v:group>
            <v:group style="position:absolute;left:4881;top:7958;width:600;height:2" coordorigin="4881,7958" coordsize="600,2">
              <v:shape style="position:absolute;left:4881;top:7958;width:600;height:2" coordorigin="4881,7958" coordsize="600,0" path="m4881,7958l5481,7958e" filled="f" stroked="t" strokeweight=".71424pt" strokecolor="#575757">
                <v:path arrowok="t"/>
              </v:shape>
            </v:group>
            <v:group style="position:absolute;left:5423;top:7958;width:567;height:2" coordorigin="5423,7958" coordsize="567,2">
              <v:shape style="position:absolute;left:5423;top:7958;width:567;height:2" coordorigin="5423,7958" coordsize="567,0" path="m5423,7958l5990,7958e" filled="f" stroked="t" strokeweight=".47616pt" strokecolor="#282828">
                <v:path arrowok="t"/>
              </v:shape>
            </v:group>
            <v:group style="position:absolute;left:5933;top:7956;width:248;height:2" coordorigin="5933,7956" coordsize="248,2">
              <v:shape style="position:absolute;left:5933;top:7956;width:248;height:2" coordorigin="5933,7956" coordsize="248,0" path="m5933,7956l6181,7956e" filled="f" stroked="t" strokeweight=".71424pt" strokecolor="#444444">
                <v:path arrowok="t"/>
              </v:shape>
            </v:group>
            <v:group style="position:absolute;left:6057;top:7953;width:5504;height:2" coordorigin="6057,7953" coordsize="5504,2">
              <v:shape style="position:absolute;left:6057;top:7953;width:5504;height:2" coordorigin="6057,7953" coordsize="5504,0" path="m6057,7953l11561,7953e" filled="f" stroked="t" strokeweight=".95232pt" strokecolor="#545454">
                <v:path arrowok="t"/>
              </v:shape>
            </v:group>
            <v:group style="position:absolute;left:11556;top:7686;width:2;height:559" coordorigin="11556,7686" coordsize="2,559">
              <v:shape style="position:absolute;left:11556;top:7686;width:2;height:559" coordorigin="11556,7686" coordsize="0,559" path="m11556,8245l11556,7686e" filled="f" stroked="t" strokeweight=".47616pt" strokecolor="#383838">
                <v:path arrowok="t"/>
              </v:shape>
            </v:group>
            <v:group style="position:absolute;left:295;top:8223;width:371;height:2" coordorigin="295,8223" coordsize="371,2">
              <v:shape style="position:absolute;left:295;top:8223;width:371;height:2" coordorigin="295,8223" coordsize="371,0" path="m295,8223l667,8223e" filled="f" stroked="t" strokeweight=".95232pt" strokecolor="#646464">
                <v:path arrowok="t"/>
              </v:shape>
            </v:group>
            <v:group style="position:absolute;left:609;top:8226;width:429;height:2" coordorigin="609,8226" coordsize="429,2">
              <v:shape style="position:absolute;left:609;top:8226;width:429;height:2" coordorigin="609,8226" coordsize="429,0" path="m609,8226l1038,8226e" filled="f" stroked="t" strokeweight=".47616pt" strokecolor="#2B2B2B">
                <v:path arrowok="t"/>
              </v:shape>
            </v:group>
            <v:group style="position:absolute;left:4838;top:7968;width:2;height:249" coordorigin="4838,7968" coordsize="2,249">
              <v:shape style="position:absolute;left:4838;top:7968;width:2;height:249" coordorigin="4838,7968" coordsize="0,249" path="m4838,8216l4838,7968e" filled="f" stroked="t" strokeweight=".23808pt" strokecolor="#282828">
                <v:path arrowok="t"/>
              </v:shape>
            </v:group>
            <v:group style="position:absolute;left:981;top:8221;width:5662;height:2" coordorigin="981,8221" coordsize="5662,2">
              <v:shape style="position:absolute;left:981;top:8221;width:5662;height:2" coordorigin="981,8221" coordsize="5662,0" path="m981,8221l6642,8221e" filled="f" stroked="t" strokeweight=".71424pt" strokecolor="#545454">
                <v:path arrowok="t"/>
              </v:shape>
            </v:group>
            <v:group style="position:absolute;left:6585;top:8218;width:800;height:2" coordorigin="6585,8218" coordsize="800,2">
              <v:shape style="position:absolute;left:6585;top:8218;width:800;height:2" coordorigin="6585,8218" coordsize="800,0" path="m6585,8218l7385,8218e" filled="f" stroked="t" strokeweight=".47616pt" strokecolor="#3F3F3F">
                <v:path arrowok="t"/>
              </v:shape>
            </v:group>
            <v:group style="position:absolute;left:7328;top:8216;width:1752;height:2" coordorigin="7328,8216" coordsize="1752,2">
              <v:shape style="position:absolute;left:7328;top:8216;width:1752;height:2" coordorigin="7328,8216" coordsize="1752,0" path="m7328,8216l9080,8216e" filled="f" stroked="t" strokeweight=".95232pt" strokecolor="#575757">
                <v:path arrowok="t"/>
              </v:shape>
            </v:group>
            <v:group style="position:absolute;left:9023;top:8216;width:257;height:2" coordorigin="9023,8216" coordsize="257,2">
              <v:shape style="position:absolute;left:9023;top:8216;width:257;height:2" coordorigin="9023,8216" coordsize="257,0" path="m9023,8216l9280,8216e" filled="f" stroked="t" strokeweight=".47616pt" strokecolor="#383838">
                <v:path arrowok="t"/>
              </v:shape>
            </v:group>
            <v:group style="position:absolute;left:9223;top:8211;width:2338;height:2" coordorigin="9223,8211" coordsize="2338,2">
              <v:shape style="position:absolute;left:9223;top:8211;width:2338;height:2" coordorigin="9223,8211" coordsize="2338,0" path="m9223,8211l11561,8211e" filled="f" stroked="t" strokeweight=".71424pt" strokecolor="#545454">
                <v:path arrowok="t"/>
              </v:shape>
            </v:group>
            <v:group style="position:absolute;left:2326;top:8441;width:2;height:182" coordorigin="2326,8441" coordsize="2,182">
              <v:shape style="position:absolute;left:2326;top:8441;width:2;height:182" coordorigin="2326,8441" coordsize="0,182" path="m2326,8622l2326,8441e" filled="f" stroked="t" strokeweight=".23808pt" strokecolor="#808080">
                <v:path arrowok="t"/>
              </v:shape>
            </v:group>
            <v:group style="position:absolute;left:300;top:9029;width:2028;height:2" coordorigin="300,9029" coordsize="2028,2">
              <v:shape style="position:absolute;left:300;top:9029;width:2028;height:2" coordorigin="300,9029" coordsize="2028,0" path="m300,9029l2328,9029e" filled="f" stroked="t" strokeweight=".71424pt" strokecolor="#575757">
                <v:path arrowok="t"/>
              </v:shape>
            </v:group>
            <v:group style="position:absolute;left:2295;top:8718;width:2;height:564" coordorigin="2295,8718" coordsize="2,564">
              <v:shape style="position:absolute;left:2295;top:8718;width:2;height:564" coordorigin="2295,8718" coordsize="0,564" path="m2295,9282l2295,8718e" filled="f" stroked="t" strokeweight=".23808pt" strokecolor="#3B3B3B">
                <v:path arrowok="t"/>
              </v:shape>
            </v:group>
            <v:group style="position:absolute;left:2267;top:9029;width:143;height:2" coordorigin="2267,9029" coordsize="143,2">
              <v:shape style="position:absolute;left:2267;top:9029;width:143;height:2" coordorigin="2267,9029" coordsize="143,0" path="m2267,9029l2409,9029e" filled="f" stroked="t" strokeweight=".47616pt" strokecolor="#2F2F2F">
                <v:path arrowok="t"/>
              </v:shape>
            </v:group>
            <v:group style="position:absolute;left:2352;top:9031;width:1433;height:2" coordorigin="2352,9031" coordsize="1433,2">
              <v:shape style="position:absolute;left:2352;top:9031;width:1433;height:2" coordorigin="2352,9031" coordsize="1433,0" path="m2352,9031l3785,9031e" filled="f" stroked="t" strokeweight=".71424pt" strokecolor="#575757">
                <v:path arrowok="t"/>
              </v:shape>
            </v:group>
            <v:group style="position:absolute;left:3728;top:9029;width:614;height:2" coordorigin="3728,9029" coordsize="614,2">
              <v:shape style="position:absolute;left:3728;top:9029;width:614;height:2" coordorigin="3728,9029" coordsize="614,0" path="m3728,9029l4343,9029e" filled="f" stroked="t" strokeweight=".47616pt" strokecolor="#282828">
                <v:path arrowok="t"/>
              </v:shape>
            </v:group>
            <v:group style="position:absolute;left:4285;top:9026;width:1414;height:2" coordorigin="4285,9026" coordsize="1414,2">
              <v:shape style="position:absolute;left:4285;top:9026;width:1414;height:2" coordorigin="4285,9026" coordsize="1414,0" path="m4285,9026l5700,9026e" filled="f" stroked="t" strokeweight=".71424pt" strokecolor="#575757">
                <v:path arrowok="t"/>
              </v:shape>
            </v:group>
            <v:group style="position:absolute;left:5642;top:9026;width:538;height:2" coordorigin="5642,9026" coordsize="538,2">
              <v:shape style="position:absolute;left:5642;top:9026;width:538;height:2" coordorigin="5642,9026" coordsize="538,0" path="m5642,9026l6181,9026e" filled="f" stroked="t" strokeweight=".71424pt" strokecolor="#3F3F3F">
                <v:path arrowok="t"/>
              </v:shape>
            </v:group>
            <v:group style="position:absolute;left:6123;top:9024;width:809;height:2" coordorigin="6123,9024" coordsize="809,2">
              <v:shape style="position:absolute;left:6123;top:9024;width:809;height:2" coordorigin="6123,9024" coordsize="809,0" path="m6123,9024l6933,9024e" filled="f" stroked="t" strokeweight=".47616pt" strokecolor="#2B2B2B">
                <v:path arrowok="t"/>
              </v:shape>
            </v:group>
            <v:group style="position:absolute;left:6876;top:9021;width:4695;height:2" coordorigin="6876,9021" coordsize="4695,2">
              <v:shape style="position:absolute;left:6876;top:9021;width:4695;height:2" coordorigin="6876,9021" coordsize="4695,0" path="m6876,9021l11571,9021e" filled="f" stroked="t" strokeweight=".95232pt" strokecolor="#545454">
                <v:path arrowok="t"/>
              </v:shape>
            </v:group>
            <v:group style="position:absolute;left:2295;top:9282;width:2;height:234" coordorigin="2295,9282" coordsize="2,234">
              <v:shape style="position:absolute;left:2295;top:9282;width:2;height:234" coordorigin="2295,9282" coordsize="0,234" path="m2295,9516l2295,9282e" filled="f" stroked="t" strokeweight=".23808pt" strokecolor="#000000">
                <v:path arrowok="t"/>
              </v:shape>
            </v:group>
            <v:group style="position:absolute;left:11568;top:9005;width:2;height:1386" coordorigin="11568,9005" coordsize="2,1386">
              <v:shape style="position:absolute;left:11568;top:9005;width:2;height:1386" coordorigin="11568,9005" coordsize="0,1386" path="m11568,10391l11568,9005e" filled="f" stroked="t" strokeweight=".71424pt" strokecolor="#606060">
                <v:path arrowok="t"/>
              </v:shape>
            </v:group>
            <v:group style="position:absolute;left:305;top:9865;width:733;height:2" coordorigin="305,9865" coordsize="733,2">
              <v:shape style="position:absolute;left:305;top:9865;width:733;height:2" coordorigin="305,9865" coordsize="733,0" path="m305,9865l1038,9865e" filled="f" stroked="t" strokeweight=".95232pt" strokecolor="#646464">
                <v:path arrowok="t"/>
              </v:shape>
            </v:group>
            <v:group style="position:absolute;left:321;top:8379;width:2;height:4870" coordorigin="321,8379" coordsize="2,4870">
              <v:shape style="position:absolute;left:321;top:8379;width:2;height:4870" coordorigin="321,8379" coordsize="0,4870" path="m321,13249l321,8379e" filled="f" stroked="t" strokeweight=".95232pt" strokecolor="#5B5B5B">
                <v:path arrowok="t"/>
              </v:shape>
            </v:group>
            <v:group style="position:absolute;left:981;top:9867;width:643;height:2" coordorigin="981,9867" coordsize="643,2">
              <v:shape style="position:absolute;left:981;top:9867;width:643;height:2" coordorigin="981,9867" coordsize="643,0" path="m981,9867l1624,9867e" filled="f" stroked="t" strokeweight=".47616pt" strokecolor="#4F4F4F">
                <v:path arrowok="t"/>
              </v:shape>
            </v:group>
            <v:group style="position:absolute;left:2295;top:9516;width:2;height:621" coordorigin="2295,9516" coordsize="2,621">
              <v:shape style="position:absolute;left:2295;top:9516;width:2;height:621" coordorigin="2295,9516" coordsize="0,621" path="m2295,10137l2295,9516e" filled="f" stroked="t" strokeweight=".23808pt" strokecolor="#5B5B5B">
                <v:path arrowok="t"/>
              </v:shape>
            </v:group>
            <v:group style="position:absolute;left:1567;top:9865;width:3914;height:2" coordorigin="1567,9865" coordsize="3914,2">
              <v:shape style="position:absolute;left:1567;top:9865;width:3914;height:2" coordorigin="1567,9865" coordsize="3914,0" path="m1567,9865l5481,9865e" filled="f" stroked="t" strokeweight=".71424pt" strokecolor="#5B5B5B">
                <v:path arrowok="t"/>
              </v:shape>
            </v:group>
            <v:group style="position:absolute;left:5423;top:9860;width:433;height:2" coordorigin="5423,9860" coordsize="433,2">
              <v:shape style="position:absolute;left:5423;top:9860;width:433;height:2" coordorigin="5423,9860" coordsize="433,0" path="m5423,9860l5857,9860e" filled="f" stroked="t" strokeweight=".47616pt" strokecolor="#232323">
                <v:path arrowok="t"/>
              </v:shape>
            </v:group>
            <v:group style="position:absolute;left:5800;top:9858;width:381;height:2" coordorigin="5800,9858" coordsize="381,2">
              <v:shape style="position:absolute;left:5800;top:9858;width:381;height:2" coordorigin="5800,9858" coordsize="381,0" path="m5800,9858l6181,9858e" filled="f" stroked="t" strokeweight=".71424pt" strokecolor="#4B4B4B">
                <v:path arrowok="t"/>
              </v:shape>
            </v:group>
            <v:group style="position:absolute;left:6123;top:9855;width:809;height:2" coordorigin="6123,9855" coordsize="809,2">
              <v:shape style="position:absolute;left:6123;top:9855;width:809;height:2" coordorigin="6123,9855" coordsize="809,0" path="m6123,9855l6933,9855e" filled="f" stroked="t" strokeweight=".47616pt" strokecolor="#2F2F2F">
                <v:path arrowok="t"/>
              </v:shape>
            </v:group>
            <v:group style="position:absolute;left:6876;top:9853;width:1657;height:2" coordorigin="6876,9853" coordsize="1657,2">
              <v:shape style="position:absolute;left:6876;top:9853;width:1657;height:2" coordorigin="6876,9853" coordsize="1657,0" path="m6876,9853l8533,9853e" filled="f" stroked="t" strokeweight=".95232pt" strokecolor="#5B5B5B">
                <v:path arrowok="t"/>
              </v:shape>
            </v:group>
            <v:group style="position:absolute;left:8238;top:9851;width:843;height:2" coordorigin="8238,9851" coordsize="843,2">
              <v:shape style="position:absolute;left:8238;top:9851;width:843;height:2" coordorigin="8238,9851" coordsize="843,0" path="m8238,9851l9080,9851e" filled="f" stroked="t" strokeweight=".71424pt" strokecolor="#444444">
                <v:path arrowok="t"/>
              </v:shape>
            </v:group>
            <v:group style="position:absolute;left:9023;top:9851;width:257;height:2" coordorigin="9023,9851" coordsize="257,2">
              <v:shape style="position:absolute;left:9023;top:9851;width:257;height:2" coordorigin="9023,9851" coordsize="257,0" path="m9023,9851l9280,9851e" filled="f" stroked="t" strokeweight=".47616pt" strokecolor="#2F2F2F">
                <v:path arrowok="t"/>
              </v:shape>
            </v:group>
            <v:group style="position:absolute;left:9223;top:9846;width:2352;height:2" coordorigin="9223,9846" coordsize="2352,2">
              <v:shape style="position:absolute;left:9223;top:9846;width:2352;height:2" coordorigin="9223,9846" coordsize="2352,0" path="m9223,9846l11575,9846e" filled="f" stroked="t" strokeweight=".71424pt" strokecolor="#4F4F4F">
                <v:path arrowok="t"/>
              </v:shape>
            </v:group>
            <v:group style="position:absolute;left:305;top:10106;width:2024;height:2" coordorigin="305,10106" coordsize="2024,2">
              <v:shape style="position:absolute;left:305;top:10106;width:2024;height:2" coordorigin="305,10106" coordsize="2024,0" path="m305,10106l2328,10106e" filled="f" stroked="t" strokeweight=".71424pt" strokecolor="#606060">
                <v:path arrowok="t"/>
              </v:shape>
            </v:group>
            <v:group style="position:absolute;left:2267;top:10106;width:1124;height:2" coordorigin="2267,10106" coordsize="1124,2">
              <v:shape style="position:absolute;left:2267;top:10106;width:1124;height:2" coordorigin="2267,10106" coordsize="1124,0" path="m2267,10106l3390,10106e" filled="f" stroked="t" strokeweight=".71424pt" strokecolor="#4B4B4B">
                <v:path arrowok="t"/>
              </v:shape>
            </v:group>
            <v:group style="position:absolute;left:3333;top:10104;width:186;height:2" coordorigin="3333,10104" coordsize="186,2">
              <v:shape style="position:absolute;left:3333;top:10104;width:186;height:2" coordorigin="3333,10104" coordsize="186,0" path="m3333,10104l3519,10104e" filled="f" stroked="t" strokeweight=".47616pt" strokecolor="#343434">
                <v:path arrowok="t"/>
              </v:shape>
            </v:group>
            <v:group style="position:absolute;left:3462;top:10102;width:324;height:2" coordorigin="3462,10102" coordsize="324,2">
              <v:shape style="position:absolute;left:3462;top:10102;width:324;height:2" coordorigin="3462,10102" coordsize="324,0" path="m3462,10102l3785,10102e" filled="f" stroked="t" strokeweight=".71424pt" strokecolor="#4B4B4B">
                <v:path arrowok="t"/>
              </v:shape>
            </v:group>
            <v:group style="position:absolute;left:3728;top:10099;width:614;height:2" coordorigin="3728,10099" coordsize="614,2">
              <v:shape style="position:absolute;left:3728;top:10099;width:614;height:2" coordorigin="3728,10099" coordsize="614,0" path="m3728,10099l4343,10099e" filled="f" stroked="t" strokeweight=".47616pt" strokecolor="#343434">
                <v:path arrowok="t"/>
              </v:shape>
            </v:group>
            <v:group style="position:absolute;left:4285;top:10099;width:5062;height:2" coordorigin="4285,10099" coordsize="5062,2">
              <v:shape style="position:absolute;left:4285;top:10099;width:5062;height:2" coordorigin="4285,10099" coordsize="5062,0" path="m4285,10099l9347,10099e" filled="f" stroked="t" strokeweight=".95232pt" strokecolor="#545454">
                <v:path arrowok="t"/>
              </v:shape>
            </v:group>
            <v:group style="position:absolute;left:5423;top:10099;width:567;height:2" coordorigin="5423,10099" coordsize="567,2">
              <v:shape style="position:absolute;left:5423;top:10099;width:567;height:2" coordorigin="5423,10099" coordsize="567,0" path="m5423,10099l5990,10099e" filled="f" stroked="t" strokeweight=".47616pt" strokecolor="#3B3B3B">
                <v:path arrowok="t"/>
              </v:shape>
            </v:group>
            <v:group style="position:absolute;left:5933;top:10099;width:248;height:2" coordorigin="5933,10099" coordsize="248,2">
              <v:shape style="position:absolute;left:5933;top:10099;width:248;height:2" coordorigin="5933,10099" coordsize="248,0" path="m5933,10099l6181,10099e" filled="f" stroked="t" strokeweight=".47616pt" strokecolor="#4F4F4F">
                <v:path arrowok="t"/>
              </v:shape>
            </v:group>
            <v:group style="position:absolute;left:6123;top:10097;width:809;height:2" coordorigin="6123,10097" coordsize="809,2">
              <v:shape style="position:absolute;left:6123;top:10097;width:809;height:2" coordorigin="6123,10097" coordsize="809,0" path="m6123,10097l6933,10097e" filled="f" stroked="t" strokeweight=".23808pt" strokecolor="#343434">
                <v:path arrowok="t"/>
              </v:shape>
            </v:group>
            <v:group style="position:absolute;left:6876;top:10099;width:252;height:2" coordorigin="6876,10099" coordsize="252,2">
              <v:shape style="position:absolute;left:6876;top:10099;width:252;height:2" coordorigin="6876,10099" coordsize="252,0" path="m6876,10099l7128,10099e" filled="f" stroked="t" strokeweight=".23808pt" strokecolor="#484848">
                <v:path arrowok="t"/>
              </v:shape>
            </v:group>
            <v:group style="position:absolute;left:9052;top:10128;width:2495;height:2" coordorigin="9052,10128" coordsize="2495,2">
              <v:shape style="position:absolute;left:9052;top:10128;width:2495;height:2" coordorigin="9052,10128" coordsize="2495,0" path="m9052,10128l11547,10128e" filled="f" stroked="t" strokeweight=".23808pt" strokecolor="#000000">
                <v:path arrowok="t"/>
              </v:shape>
            </v:group>
            <v:group style="position:absolute;left:305;top:10348;width:2024;height:2" coordorigin="305,10348" coordsize="2024,2">
              <v:shape style="position:absolute;left:305;top:10348;width:2024;height:2" coordorigin="305,10348" coordsize="2024,0" path="m305,10348l2328,10348e" filled="f" stroked="t" strokeweight=".71424pt" strokecolor="#545454">
                <v:path arrowok="t"/>
              </v:shape>
            </v:group>
            <v:group style="position:absolute;left:2295;top:10123;width:2;height:244" coordorigin="2295,10123" coordsize="2,244">
              <v:shape style="position:absolute;left:2295;top:10123;width:2;height:244" coordorigin="2295,10123" coordsize="0,244" path="m2295,10367l2295,10123e" filled="f" stroked="t" strokeweight=".23808pt" strokecolor="#343434">
                <v:path arrowok="t"/>
              </v:shape>
            </v:group>
            <v:group style="position:absolute;left:2267;top:10348;width:571;height:2" coordorigin="2267,10348" coordsize="571,2">
              <v:shape style="position:absolute;left:2267;top:10348;width:571;height:2" coordorigin="2267,10348" coordsize="571,0" path="m2267,10348l2838,10348e" filled="f" stroked="t" strokeweight=".47616pt" strokecolor="#2B2B2B">
                <v:path arrowok="t"/>
              </v:shape>
            </v:group>
            <v:group style="position:absolute;left:2781;top:10345;width:381;height:2" coordorigin="2781,10345" coordsize="381,2">
              <v:shape style="position:absolute;left:2781;top:10345;width:381;height:2" coordorigin="2781,10345" coordsize="381,0" path="m2781,10345l3162,10345e" filled="f" stroked="t" strokeweight=".71424pt" strokecolor="#484848">
                <v:path arrowok="t"/>
              </v:shape>
            </v:group>
            <v:group style="position:absolute;left:3333;top:10345;width:186;height:2" coordorigin="3333,10345" coordsize="186,2">
              <v:shape style="position:absolute;left:3333;top:10345;width:186;height:2" coordorigin="3333,10345" coordsize="186,0" path="m3333,10345l3519,10345e" filled="f" stroked="t" strokeweight=".47616pt" strokecolor="#484848">
                <v:path arrowok="t"/>
              </v:shape>
            </v:group>
            <v:group style="position:absolute;left:4809;top:10341;width:671;height:2" coordorigin="4809,10341" coordsize="671,2">
              <v:shape style="position:absolute;left:4809;top:10341;width:671;height:2" coordorigin="4809,10341" coordsize="671,0" path="m4809,10341l5481,10341e" filled="f" stroked="t" strokeweight=".47616pt" strokecolor="#4F4F4F">
                <v:path arrowok="t"/>
              </v:shape>
            </v:group>
            <v:group style="position:absolute;left:5423;top:10338;width:433;height:2" coordorigin="5423,10338" coordsize="433,2">
              <v:shape style="position:absolute;left:5423;top:10338;width:433;height:2" coordorigin="5423,10338" coordsize="433,0" path="m5423,10338l5857,10338e" filled="f" stroked="t" strokeweight=".47616pt" strokecolor="#2F2F2F">
                <v:path arrowok="t"/>
              </v:shape>
            </v:group>
            <v:group style="position:absolute;left:5800;top:10341;width:5166;height:2" coordorigin="5800,10341" coordsize="5166,2">
              <v:shape style="position:absolute;left:5800;top:10341;width:5166;height:2" coordorigin="5800,10341" coordsize="5166,0" path="m5800,10341l10966,10341e" filled="f" stroked="t" strokeweight=".95232pt" strokecolor="#575757">
                <v:path arrowok="t"/>
              </v:shape>
            </v:group>
            <v:group style="position:absolute;left:3105;top:10338;width:8471;height:2" coordorigin="3105,10338" coordsize="8471,2">
              <v:shape style="position:absolute;left:3105;top:10338;width:8471;height:2" coordorigin="3105,10338" coordsize="8471,0" path="m3105,10338l11575,10338e" filled="f" stroked="t" strokeweight=".71424pt" strokecolor="#575757">
                <v:path arrowok="t"/>
              </v:shape>
            </v:group>
            <v:group style="position:absolute;left:11571;top:10329;width:2;height:296" coordorigin="11571,10329" coordsize="2,296">
              <v:shape style="position:absolute;left:11571;top:10329;width:2;height:296" coordorigin="11571,10329" coordsize="0,296" path="m11571,10625l11571,10329e" filled="f" stroked="t" strokeweight=".47616pt" strokecolor="#343434">
                <v:path arrowok="t"/>
              </v:shape>
            </v:group>
            <v:group style="position:absolute;left:314;top:8379;width:2;height:4335" coordorigin="314,8379" coordsize="2,4335">
              <v:shape style="position:absolute;left:314;top:8379;width:2;height:4335" coordorigin="314,8379" coordsize="0,4335" path="m314,12714l314,8379e" filled="f" stroked="t" strokeweight=".95232pt" strokecolor="#5B5B5B">
                <v:path arrowok="t"/>
              </v:shape>
            </v:group>
            <v:group style="position:absolute;left:310;top:10828;width:3476;height:2" coordorigin="310,10828" coordsize="3476,2">
              <v:shape style="position:absolute;left:310;top:10828;width:3476;height:2" coordorigin="310,10828" coordsize="3476,0" path="m310,10828l3785,10828e" filled="f" stroked="t" strokeweight=".95232pt" strokecolor="#676767">
                <v:path arrowok="t"/>
              </v:shape>
            </v:group>
            <v:group style="position:absolute;left:2295;top:10596;width:2;height:755" coordorigin="2295,10596" coordsize="2,755">
              <v:shape style="position:absolute;left:2295;top:10596;width:2;height:755" coordorigin="2295,10596" coordsize="0,755" path="m2295,11351l2295,10596e" filled="f" stroked="t" strokeweight=".23808pt" strokecolor="#646464">
                <v:path arrowok="t"/>
              </v:shape>
            </v:group>
            <v:group style="position:absolute;left:3728;top:10823;width:1138;height:2" coordorigin="3728,10823" coordsize="1138,2">
              <v:shape style="position:absolute;left:3728;top:10823;width:1138;height:2" coordorigin="3728,10823" coordsize="1138,0" path="m3728,10823l4866,10823e" filled="f" stroked="t" strokeweight=".47616pt" strokecolor="#444444">
                <v:path arrowok="t"/>
              </v:shape>
            </v:group>
            <v:group style="position:absolute;left:4809;top:10821;width:1833;height:2" coordorigin="4809,10821" coordsize="1833,2">
              <v:shape style="position:absolute;left:4809;top:10821;width:1833;height:2" coordorigin="4809,10821" coordsize="1833,0" path="m4809,10821l6642,10821e" filled="f" stroked="t" strokeweight=".95232pt" strokecolor="#646464">
                <v:path arrowok="t"/>
              </v:shape>
            </v:group>
            <v:group style="position:absolute;left:6585;top:10819;width:348;height:2" coordorigin="6585,10819" coordsize="348,2">
              <v:shape style="position:absolute;left:6585;top:10819;width:348;height:2" coordorigin="6585,10819" coordsize="348,0" path="m6585,10819l6933,10819e" filled="f" stroked="t" strokeweight=".47616pt" strokecolor="#4F4F4F">
                <v:path arrowok="t"/>
              </v:shape>
            </v:group>
            <v:group style="position:absolute;left:6876;top:10816;width:838;height:2" coordorigin="6876,10816" coordsize="838,2">
              <v:shape style="position:absolute;left:6876;top:10816;width:838;height:2" coordorigin="6876,10816" coordsize="838,0" path="m6876,10816l7714,10816e" filled="f" stroked="t" strokeweight=".47616pt" strokecolor="#3B3B3B">
                <v:path arrowok="t"/>
              </v:shape>
            </v:group>
            <v:group style="position:absolute;left:7657;top:10811;width:3919;height:2" coordorigin="7657,10811" coordsize="3919,2">
              <v:shape style="position:absolute;left:7657;top:10811;width:3919;height:2" coordorigin="7657,10811" coordsize="3919,0" path="m7657,10811l11575,10811e" filled="f" stroked="t" strokeweight=".95232pt" strokecolor="#5B5B5B">
                <v:path arrowok="t"/>
              </v:shape>
            </v:group>
            <v:group style="position:absolute;left:11571;top:10568;width:2;height:521" coordorigin="11571,10568" coordsize="2,521">
              <v:shape style="position:absolute;left:11571;top:10568;width:2;height:521" coordorigin="11571,10568" coordsize="0,521" path="m11571,11089l11571,10568e" filled="f" stroked="t" strokeweight=".71424pt" strokecolor="#4B4B4B">
                <v:path arrowok="t"/>
              </v:shape>
            </v:group>
            <v:group style="position:absolute;left:310;top:11072;width:2647;height:2" coordorigin="310,11072" coordsize="2647,2">
              <v:shape style="position:absolute;left:310;top:11072;width:2647;height:2" coordorigin="310,11072" coordsize="2647,0" path="m310,11072l2957,11072e" filled="f" stroked="t" strokeweight=".71424pt" strokecolor="#646464">
                <v:path arrowok="t"/>
              </v:shape>
            </v:group>
            <v:group style="position:absolute;left:2781;top:11067;width:1471;height:2" coordorigin="2781,11067" coordsize="1471,2">
              <v:shape style="position:absolute;left:2781;top:11067;width:1471;height:2" coordorigin="2781,11067" coordsize="1471,0" path="m2781,11067l4252,11067e" filled="f" stroked="t" strokeweight=".47616pt" strokecolor="#4F4F4F">
                <v:path arrowok="t"/>
              </v:shape>
            </v:group>
            <v:group style="position:absolute;left:4095;top:11065;width:1619;height:2" coordorigin="4095,11065" coordsize="1619,2">
              <v:shape style="position:absolute;left:4095;top:11065;width:1619;height:2" coordorigin="4095,11065" coordsize="1619,0" path="m4095,11065l5714,11065e" filled="f" stroked="t" strokeweight=".95232pt" strokecolor="#676767">
                <v:path arrowok="t"/>
              </v:shape>
            </v:group>
            <v:group style="position:absolute;left:5642;top:11065;width:348;height:2" coordorigin="5642,11065" coordsize="348,2">
              <v:shape style="position:absolute;left:5642;top:11065;width:348;height:2" coordorigin="5642,11065" coordsize="348,0" path="m5642,11065l5990,11065e" filled="f" stroked="t" strokeweight=".47616pt" strokecolor="#484848">
                <v:path arrowok="t"/>
              </v:shape>
            </v:group>
            <v:group style="position:absolute;left:5933;top:11060;width:5642;height:2" coordorigin="5933,11060" coordsize="5642,2">
              <v:shape style="position:absolute;left:5933;top:11060;width:5642;height:2" coordorigin="5933,11060" coordsize="5642,0" path="m5933,11060l11575,11060e" filled="f" stroked="t" strokeweight=".71424pt" strokecolor="#575757">
                <v:path arrowok="t"/>
              </v:shape>
            </v:group>
            <v:group style="position:absolute;left:314;top:11313;width:729;height:2" coordorigin="314,11313" coordsize="729,2">
              <v:shape style="position:absolute;left:314;top:11313;width:729;height:2" coordorigin="314,11313" coordsize="729,0" path="m314,11313l1043,11313e" filled="f" stroked="t" strokeweight=".47616pt" strokecolor="#444444">
                <v:path arrowok="t"/>
              </v:shape>
            </v:group>
            <v:group style="position:absolute;left:1009;top:11046;width:2;height:306" coordorigin="1009,11046" coordsize="2,306">
              <v:shape style="position:absolute;left:1009;top:11046;width:2;height:306" coordorigin="1009,11046" coordsize="0,306" path="m1009,11351l1009,11046e" filled="f" stroked="t" strokeweight=".23808pt" strokecolor="#484848">
                <v:path arrowok="t"/>
              </v:shape>
            </v:group>
            <v:group style="position:absolute;left:343;top:11313;width:5357;height:2" coordorigin="343,11313" coordsize="5357,2">
              <v:shape style="position:absolute;left:343;top:11313;width:5357;height:2" coordorigin="343,11313" coordsize="5357,0" path="m343,11313l5700,11313e" filled="f" stroked="t" strokeweight=".71424pt" strokecolor="#545454">
                <v:path arrowok="t"/>
              </v:shape>
            </v:group>
            <v:group style="position:absolute;left:1595;top:11046;width:2;height:306" coordorigin="1595,11046" coordsize="2,306">
              <v:shape style="position:absolute;left:1595;top:11046;width:2;height:306" coordorigin="1595,11046" coordsize="0,306" path="m1595,11351l1595,11046e" filled="f" stroked="t" strokeweight=".23808pt" strokecolor="#4B4B4B">
                <v:path arrowok="t"/>
              </v:shape>
            </v:group>
            <v:group style="position:absolute;left:5642;top:11313;width:538;height:2" coordorigin="5642,11313" coordsize="538,2">
              <v:shape style="position:absolute;left:5642;top:11313;width:538;height:2" coordorigin="5642,11313" coordsize="538,0" path="m5642,11313l6181,11313e" filled="f" stroked="t" strokeweight=".47616pt" strokecolor="#646464">
                <v:path arrowok="t"/>
              </v:shape>
            </v:group>
            <v:group style="position:absolute;left:6123;top:11311;width:809;height:2" coordorigin="6123,11311" coordsize="809,2">
              <v:shape style="position:absolute;left:6123;top:11311;width:809;height:2" coordorigin="6123,11311" coordsize="809,0" path="m6123,11311l6933,11311e" filled="f" stroked="t" strokeweight=".23808pt" strokecolor="#4F4F4F">
                <v:path arrowok="t"/>
              </v:shape>
            </v:group>
            <v:group style="position:absolute;left:6904;top:11342;width:781;height:2" coordorigin="6904,11342" coordsize="781,2">
              <v:shape style="position:absolute;left:6904;top:11342;width:781;height:2" coordorigin="6904,11342" coordsize="781,0" path="m6904,11342l7685,11342e" filled="f" stroked="t" strokeweight=".23808pt" strokecolor="#575757">
                <v:path arrowok="t"/>
              </v:shape>
            </v:group>
            <v:group style="position:absolute;left:7352;top:11050;width:2;height:2514" coordorigin="7352,11050" coordsize="2,2514">
              <v:shape style="position:absolute;left:7352;top:11050;width:2;height:2514" coordorigin="7352,11050" coordsize="0,2514" path="m7352,13564l7352,11050e" filled="f" stroked="t" strokeweight=".95232pt" strokecolor="#484848">
                <v:path arrowok="t"/>
              </v:shape>
            </v:group>
            <v:group style="position:absolute;left:7685;top:11342;width:3862;height:2" coordorigin="7685,11342" coordsize="3862,2">
              <v:shape style="position:absolute;left:7685;top:11342;width:3862;height:2" coordorigin="7685,11342" coordsize="3862,0" path="m7685,11342l11547,11342e" filled="f" stroked="t" strokeweight=".23808pt" strokecolor="#000000">
                <v:path arrowok="t"/>
              </v:shape>
            </v:group>
            <v:group style="position:absolute;left:11573;top:11017;width:2;height:454" coordorigin="11573,11017" coordsize="2,454">
              <v:shape style="position:absolute;left:11573;top:11017;width:2;height:454" coordorigin="11573,11017" coordsize="0,454" path="m11573,11471l11573,11017e" filled="f" stroked="t" strokeweight=".47616pt" strokecolor="#646464">
                <v:path arrowok="t"/>
              </v:shape>
            </v:group>
            <v:group style="position:absolute;left:1009;top:11342;width:2;height:2022" coordorigin="1009,11342" coordsize="2,2022">
              <v:shape style="position:absolute;left:1009;top:11342;width:2;height:2022" coordorigin="1009,11342" coordsize="0,2022" path="m1009,13364l1009,11342e" filled="f" stroked="t" strokeweight=".23808pt" strokecolor="#000000">
                <v:path arrowok="t"/>
              </v:shape>
            </v:group>
            <v:group style="position:absolute;left:1595;top:11337;width:2;height:2027" coordorigin="1595,11337" coordsize="2,2027">
              <v:shape style="position:absolute;left:1595;top:11337;width:2;height:2027" coordorigin="1595,11337" coordsize="0,2027" path="m1595,13364l1595,11337e" filled="f" stroked="t" strokeweight=".23808pt" strokecolor="#000000">
                <v:path arrowok="t"/>
              </v:shape>
            </v:group>
            <v:group style="position:absolute;left:2295;top:11337;width:2;height:2027" coordorigin="2295,11337" coordsize="2,2027">
              <v:shape style="position:absolute;left:2295;top:11337;width:2;height:2027" coordorigin="2295,11337" coordsize="0,2027" path="m2295,13364l2295,11337e" filled="f" stroked="t" strokeweight=".23808pt" strokecolor="#000000">
                <v:path arrowok="t"/>
              </v:shape>
            </v:group>
            <v:group style="position:absolute;left:11542;top:11342;width:2;height:3757" coordorigin="11542,11342" coordsize="2,3757">
              <v:shape style="position:absolute;left:11542;top:11342;width:2;height:3757" coordorigin="11542,11342" coordsize="0,3757" path="m11542,15099l11542,11342e" filled="f" stroked="t" strokeweight=".23808pt" strokecolor="#000000">
                <v:path arrowok="t"/>
              </v:shape>
            </v:group>
            <v:group style="position:absolute;left:7361;top:11767;width:2;height:3350" coordorigin="7361,11767" coordsize="2,3350">
              <v:shape style="position:absolute;left:7361;top:11767;width:2;height:3350" coordorigin="7361,11767" coordsize="0,3350" path="m7361,15118l7361,11767e" filled="f" stroked="t" strokeweight=".47616pt" strokecolor="#3F3F3F">
                <v:path arrowok="t"/>
              </v:shape>
            </v:group>
            <v:group style="position:absolute;left:329;top:11992;width:2;height:3757" coordorigin="329,11992" coordsize="2,3757">
              <v:shape style="position:absolute;left:329;top:11992;width:2;height:3757" coordorigin="329,11992" coordsize="0,3757" path="m329,15749l329,11992e" filled="f" stroked="t" strokeweight=".71424pt" strokecolor="#646464">
                <v:path arrowok="t"/>
              </v:shape>
            </v:group>
            <v:group style="position:absolute;left:3166;top:12432;width:2;height:358" coordorigin="3166,12432" coordsize="2,358">
              <v:shape style="position:absolute;left:3166;top:12432;width:2;height:358" coordorigin="3166,12432" coordsize="0,358" path="m3166,12790l3166,12432e" filled="f" stroked="t" strokeweight=".71424pt" strokecolor="#4F5783">
                <v:path arrowok="t"/>
              </v:shape>
            </v:group>
            <v:group style="position:absolute;left:3352;top:12508;width:2;height:449" coordorigin="3352,12508" coordsize="2,449">
              <v:shape style="position:absolute;left:3352;top:12508;width:2;height:449" coordorigin="3352,12508" coordsize="0,449" path="m3352,12957l3352,12508e" filled="f" stroked="t" strokeweight="1.42848pt" strokecolor="#3B447C">
                <v:path arrowok="t"/>
              </v:shape>
            </v:group>
            <v:group style="position:absolute;left:4212;top:12513;width:2;height:382" coordorigin="4212,12513" coordsize="2,382">
              <v:shape style="position:absolute;left:4212;top:12513;width:2;height:382" coordorigin="4212,12513" coordsize="0,382" path="m4212,12895l4212,12513e" filled="f" stroked="t" strokeweight="1.42848pt" strokecolor="#444B97">
                <v:path arrowok="t"/>
              </v:shape>
            </v:group>
            <v:group style="position:absolute;left:3147;top:12804;width:2;height:277" coordorigin="3147,12804" coordsize="2,277">
              <v:shape style="position:absolute;left:3147;top:12804;width:2;height:277" coordorigin="3147,12804" coordsize="0,277" path="m3147,13082l3147,12804e" filled="f" stroked="t" strokeweight="1.66656pt" strokecolor="#444F8C">
                <v:path arrowok="t"/>
              </v:shape>
            </v:group>
            <v:group style="position:absolute;left:7366;top:12733;width:2;height:378" coordorigin="7366,12733" coordsize="2,378">
              <v:shape style="position:absolute;left:7366;top:12733;width:2;height:378" coordorigin="7366,12733" coordsize="0,378" path="m7366,13110l7366,12733e" filled="f" stroked="t" strokeweight=".47616pt" strokecolor="#2F2F2F">
                <v:path arrowok="t"/>
              </v:shape>
            </v:group>
            <v:group style="position:absolute;left:333;top:13385;width:1995;height:2" coordorigin="333,13385" coordsize="1995,2">
              <v:shape style="position:absolute;left:333;top:13385;width:1995;height:2" coordorigin="333,13385" coordsize="1995,0" path="m333,13385l2328,13385e" filled="f" stroked="t" strokeweight=".47616pt" strokecolor="#606060">
                <v:path arrowok="t"/>
              </v:shape>
            </v:group>
            <v:group style="position:absolute;left:2267;top:13388;width:105;height:2" coordorigin="2267,13388" coordsize="105,2">
              <v:shape style="position:absolute;left:2267;top:13388;width:105;height:2" coordorigin="2267,13388" coordsize="105,0" path="m2267,13388l2371,13388e" filled="f" stroked="t" strokeweight=".47616pt" strokecolor="#383838">
                <v:path arrowok="t"/>
              </v:shape>
            </v:group>
            <v:group style="position:absolute;left:7371;top:13053;width:2;height:335" coordorigin="7371,13053" coordsize="2,335">
              <v:shape style="position:absolute;left:7371;top:13053;width:2;height:335" coordorigin="7371,13053" coordsize="0,335" path="m7371,13388l7371,13053e" filled="f" stroked="t" strokeweight=".71424pt" strokecolor="#444444">
                <v:path arrowok="t"/>
              </v:shape>
            </v:group>
            <v:group style="position:absolute;left:1009;top:13359;width:2;height:153" coordorigin="1009,13359" coordsize="2,153">
              <v:shape style="position:absolute;left:1009;top:13359;width:2;height:153" coordorigin="1009,13359" coordsize="0,153" path="m1009,13512l1009,13359e" filled="f" stroked="t" strokeweight=".23808pt" strokecolor="#777777">
                <v:path arrowok="t"/>
              </v:shape>
            </v:group>
            <v:group style="position:absolute;left:1595;top:13359;width:2;height:153" coordorigin="1595,13359" coordsize="2,153">
              <v:shape style="position:absolute;left:1595;top:13359;width:2;height:153" coordorigin="1595,13359" coordsize="0,153" path="m1595,13512l1595,13359e" filled="f" stroked="t" strokeweight=".23808pt" strokecolor="#646464">
                <v:path arrowok="t"/>
              </v:shape>
            </v:group>
            <v:group style="position:absolute;left:2295;top:13359;width:2;height:153" coordorigin="2295,13359" coordsize="2,153">
              <v:shape style="position:absolute;left:2295;top:13359;width:2;height:153" coordorigin="2295,13359" coordsize="0,153" path="m2295,13512l2295,13359e" filled="f" stroked="t" strokeweight=".23808pt" strokecolor="#3B3B3B">
                <v:path arrowok="t"/>
              </v:shape>
            </v:group>
            <v:group style="position:absolute;left:7376;top:13182;width:2;height:1224" coordorigin="7376,13182" coordsize="2,1224">
              <v:shape style="position:absolute;left:7376;top:13182;width:2;height:1224" coordorigin="7376,13182" coordsize="0,1224" path="m7376,14406l7376,13182e" filled="f" stroked="t" strokeweight=".95232pt" strokecolor="#5B5B5B">
                <v:path arrowok="t"/>
              </v:shape>
            </v:group>
            <v:group style="position:absolute;left:9480;top:13292;width:2;height:249" coordorigin="9480,13292" coordsize="2,249">
              <v:shape style="position:absolute;left:9480;top:13292;width:2;height:249" coordorigin="9480,13292" coordsize="0,249" path="m9480,13540l9480,13292e" filled="f" stroked="t" strokeweight="1.42848pt" strokecolor="#3F4FA8">
                <v:path arrowok="t"/>
              </v:shape>
            </v:group>
            <v:group style="position:absolute;left:333;top:13483;width:2;height:2266" coordorigin="333,13483" coordsize="2,2266">
              <v:shape style="position:absolute;left:333;top:13483;width:2;height:2266" coordorigin="333,13483" coordsize="0,2266" path="m333,15749l333,13483e" filled="f" stroked="t" strokeweight=".47616pt" strokecolor="#676767">
                <v:path arrowok="t"/>
              </v:shape>
            </v:group>
            <v:group style="position:absolute;left:1009;top:13512;width:2;height:2552" coordorigin="1009,13512" coordsize="2,2552">
              <v:shape style="position:absolute;left:1009;top:13512;width:2;height:2552" coordorigin="1009,13512" coordsize="0,2552" path="m1009,16064l1009,13512e" filled="f" stroked="t" strokeweight=".23808pt" strokecolor="#000000">
                <v:path arrowok="t"/>
              </v:shape>
            </v:group>
            <v:group style="position:absolute;left:1595;top:13512;width:2;height:2552" coordorigin="1595,13512" coordsize="2,2552">
              <v:shape style="position:absolute;left:1595;top:13512;width:2;height:2552" coordorigin="1595,13512" coordsize="0,2552" path="m1595,16064l1595,13512e" filled="f" stroked="t" strokeweight=".23808pt" strokecolor="#000000">
                <v:path arrowok="t"/>
              </v:shape>
            </v:group>
            <v:group style="position:absolute;left:2295;top:13512;width:2;height:2552" coordorigin="2295,13512" coordsize="2,2552">
              <v:shape style="position:absolute;left:2295;top:13512;width:2;height:2552" coordorigin="2295,13512" coordsize="0,2552" path="m2295,16064l2295,13512e" filled="f" stroked="t" strokeweight=".23808pt" strokecolor="#000000">
                <v:path arrowok="t"/>
              </v:shape>
            </v:group>
            <v:group style="position:absolute;left:8266;top:13746;width:786;height:2" coordorigin="8266,13746" coordsize="786,2">
              <v:shape style="position:absolute;left:8266;top:13746;width:786;height:2" coordorigin="8266,13746" coordsize="786,0" path="m8266,13746l9052,13746e" filled="f" stroked="t" strokeweight="2.380800pt" strokecolor="#7C807C">
                <v:path arrowok="t"/>
              </v:shape>
            </v:group>
            <v:group style="position:absolute;left:9033;top:13744;width:248;height:2" coordorigin="9033,13744" coordsize="248,2">
              <v:shape style="position:absolute;left:9033;top:13744;width:248;height:2" coordorigin="9033,13744" coordsize="248,0" path="m9033,13744l9280,13744e" filled="f" stroked="t" strokeweight="3.09504pt" strokecolor="#646B80">
                <v:path arrowok="t"/>
              </v:shape>
            </v:group>
            <v:group style="position:absolute;left:9252;top:13746;width:2295;height:2" coordorigin="9252,13746" coordsize="2295,2">
              <v:shape style="position:absolute;left:9252;top:13746;width:2295;height:2" coordorigin="9252,13746" coordsize="2295,0" path="m9252,13746l11547,13746e" filled="f" stroked="t" strokeweight="2.380800pt" strokecolor="#485477">
                <v:path arrowok="t"/>
              </v:shape>
            </v:group>
            <v:group style="position:absolute;left:8266;top:13846;width:786;height:2" coordorigin="8266,13846" coordsize="786,2">
              <v:shape style="position:absolute;left:8266;top:13846;width:786;height:2" coordorigin="8266,13846" coordsize="786,0" path="m8266,13846l9052,13846e" filled="f" stroked="t" strokeweight=".23808pt" strokecolor="#707080">
                <v:path arrowok="t"/>
              </v:shape>
            </v:group>
            <v:group style="position:absolute;left:9480;top:13684;width:2;height:134" coordorigin="9480,13684" coordsize="2,134">
              <v:shape style="position:absolute;left:9480;top:13684;width:2;height:134" coordorigin="9480,13684" coordsize="0,134" path="m9480,13818l9480,13684e" filled="f" stroked="t" strokeweight="3.09504pt" strokecolor="#283B77">
                <v:path arrowok="t"/>
              </v:shape>
            </v:group>
            <v:group style="position:absolute;left:5973;top:13799;width:2;height:784" coordorigin="5973,13799" coordsize="2,784">
              <v:shape style="position:absolute;left:5973;top:13799;width:2;height:784" coordorigin="5973,13799" coordsize="0,784" path="m5973,14582l5973,13799e" filled="f" stroked="t" strokeweight="1.190400pt" strokecolor="#3B4487">
                <v:path arrowok="t"/>
              </v:shape>
            </v:group>
            <v:group style="position:absolute;left:3490;top:14100;width:2;height:206" coordorigin="3490,14100" coordsize="2,206">
              <v:shape style="position:absolute;left:3490;top:14100;width:2;height:206" coordorigin="3490,14100" coordsize="0,206" path="m3490,14305l3490,14100e" filled="f" stroked="t" strokeweight=".71424pt" strokecolor="#000000">
                <v:path arrowok="t"/>
              </v:shape>
            </v:group>
            <v:group style="position:absolute;left:5826;top:14138;width:2;height:645" coordorigin="5826,14138" coordsize="2,645">
              <v:shape style="position:absolute;left:5826;top:14138;width:2;height:645" coordorigin="5826,14138" coordsize="0,645" path="m5826,14783l5826,14138e" filled="f" stroked="t" strokeweight=".95232pt" strokecolor="#343B80">
                <v:path arrowok="t"/>
              </v:shape>
            </v:group>
            <v:group style="position:absolute;left:5983;top:14277;width:2;height:363" coordorigin="5983,14277" coordsize="2,363">
              <v:shape style="position:absolute;left:5983;top:14277;width:2;height:363" coordorigin="5983,14277" coordsize="0,363" path="m5983,14640l5983,14277e" filled="f" stroked="t" strokeweight=".95232pt" strokecolor="#3B3F90">
                <v:path arrowok="t"/>
              </v:shape>
            </v:group>
            <v:group style="position:absolute;left:7376;top:12427;width:2;height:2113" coordorigin="7376,12427" coordsize="2,2113">
              <v:shape style="position:absolute;left:7376;top:12427;width:2;height:2113" coordorigin="7376,12427" coordsize="0,2113" path="m7376,14539l7376,12427e" filled="f" stroked="t" strokeweight=".71424pt" strokecolor="#545454">
                <v:path arrowok="t"/>
              </v:shape>
            </v:group>
            <v:group style="position:absolute;left:5962;top:14482;width:2;height:287" coordorigin="5962,14482" coordsize="2,287">
              <v:shape style="position:absolute;left:5962;top:14482;width:2;height:287" coordorigin="5962,14482" coordsize="0,287" path="m5962,14769l5962,14482e" filled="f" stroked="t" strokeweight=".95232pt" strokecolor="#2F387C">
                <v:path arrowok="t"/>
              </v:shape>
            </v:group>
            <v:group style="position:absolute;left:7376;top:14482;width:2;height:339" coordorigin="7376,14482" coordsize="2,339">
              <v:shape style="position:absolute;left:7376;top:14482;width:2;height:339" coordorigin="7376,14482" coordsize="0,339" path="m7376,14821l7376,14482e" filled="f" stroked="t" strokeweight=".47616pt" strokecolor="#343434">
                <v:path arrowok="t"/>
              </v:shape>
            </v:group>
            <v:group style="position:absolute;left:5938;top:14587;width:2;height:210" coordorigin="5938,14587" coordsize="2,210">
              <v:shape style="position:absolute;left:5938;top:14587;width:2;height:210" coordorigin="5938,14587" coordsize="0,210" path="m5938,14797l5938,14587e" filled="f" stroked="t" strokeweight=".71424pt" strokecolor="#383880">
                <v:path arrowok="t"/>
              </v:shape>
            </v:group>
            <v:group style="position:absolute;left:7378;top:14764;width:2;height:363" coordorigin="7378,14764" coordsize="2,363">
              <v:shape style="position:absolute;left:7378;top:14764;width:2;height:363" coordorigin="7378,14764" coordsize="0,363" path="m7378,15127l7378,14764e" filled="f" stroked="t" strokeweight=".71424pt" strokecolor="#4F4F4F">
                <v:path arrowok="t"/>
              </v:shape>
            </v:group>
            <v:group style="position:absolute;left:343;top:16078;width:762;height:2" coordorigin="343,16078" coordsize="762,2">
              <v:shape style="position:absolute;left:343;top:16078;width:762;height:2" coordorigin="343,16078" coordsize="762,0" path="m343,16078l1105,16078e" filled="f" stroked="t" strokeweight=".95232pt" strokecolor="#646464">
                <v:path arrowok="t"/>
              </v:shape>
            </v:group>
            <v:group style="position:absolute;left:305;top:15099;width:2;height:965" coordorigin="305,15099" coordsize="2,965">
              <v:shape style="position:absolute;left:305;top:15099;width:2;height:965" coordorigin="305,15099" coordsize="0,965" path="m305,16064l305,15099e" filled="f" stroked="t" strokeweight=".23808pt" strokecolor="#000000">
                <v:path arrowok="t"/>
              </v:shape>
            </v:group>
            <v:group style="position:absolute;left:981;top:16078;width:1348;height:2" coordorigin="981,16078" coordsize="1348,2">
              <v:shape style="position:absolute;left:981;top:16078;width:1348;height:2" coordorigin="981,16078" coordsize="1348,0" path="m981,16078l2328,16078e" filled="f" stroked="t" strokeweight=".47616pt" strokecolor="#4F4F4F">
                <v:path arrowok="t"/>
              </v:shape>
            </v:group>
            <v:group style="position:absolute;left:2147;top:16076;width:1509;height:2" coordorigin="2147,16076" coordsize="1509,2">
              <v:shape style="position:absolute;left:2147;top:16076;width:1509;height:2" coordorigin="2147,16076" coordsize="1509,0" path="m2147,16076l3657,16076e" filled="f" stroked="t" strokeweight=".95232pt" strokecolor="#676767">
                <v:path arrowok="t"/>
              </v:shape>
            </v:group>
            <v:group style="position:absolute;left:3462;top:16076;width:324;height:2" coordorigin="3462,16076" coordsize="324,2">
              <v:shape style="position:absolute;left:3462;top:16076;width:324;height:2" coordorigin="3462,16076" coordsize="324,0" path="m3462,16076l3785,16076e" filled="f" stroked="t" strokeweight=".71424pt" strokecolor="#4F4F4F">
                <v:path arrowok="t"/>
              </v:shape>
            </v:group>
            <v:group style="position:absolute;left:3728;top:16074;width:524;height:2" coordorigin="3728,16074" coordsize="524,2">
              <v:shape style="position:absolute;left:3728;top:16074;width:524;height:2" coordorigin="3728,16074" coordsize="524,0" path="m3728,16074l4252,16074e" filled="f" stroked="t" strokeweight=".47616pt" strokecolor="#343434">
                <v:path arrowok="t"/>
              </v:shape>
            </v:group>
            <v:group style="position:absolute;left:6585;top:16066;width:1128;height:2" coordorigin="6585,16066" coordsize="1128,2">
              <v:shape style="position:absolute;left:6585;top:16066;width:1128;height:2" coordorigin="6585,16066" coordsize="1128,0" path="m6585,16066l7714,16066e" filled="f" stroked="t" strokeweight=".47616pt" strokecolor="#484848">
                <v:path arrowok="t"/>
              </v:shape>
            </v:group>
            <v:group style="position:absolute;left:7385;top:13182;width:2;height:2887" coordorigin="7385,13182" coordsize="2,2887">
              <v:shape style="position:absolute;left:7385;top:13182;width:2;height:2887" coordorigin="7385,13182" coordsize="0,2887" path="m7385,16069l7385,13182e" filled="f" stroked="t" strokeweight=".71424pt" strokecolor="#575757">
                <v:path arrowok="t"/>
              </v:shape>
            </v:group>
            <v:group style="position:absolute;left:7638;top:16064;width:1681;height:2" coordorigin="7638,16064" coordsize="1681,2">
              <v:shape style="position:absolute;left:7638;top:16064;width:1681;height:2" coordorigin="7638,16064" coordsize="1681,0" path="m7638,16064l9318,16064e" filled="f" stroked="t" strokeweight=".95232pt" strokecolor="#646464">
                <v:path arrowok="t"/>
              </v:shape>
            </v:group>
            <v:group style="position:absolute;left:4195;top:16062;width:7428;height:2" coordorigin="4195,16062" coordsize="7428,2">
              <v:shape style="position:absolute;left:4195;top:16062;width:7428;height:2" coordorigin="4195,16062" coordsize="7428,0" path="m4195,16062l11623,16062e" filled="f" stroked="t" strokeweight=".71424pt" strokecolor="#606060">
                <v:path arrowok="t"/>
              </v:shape>
            </v:group>
            <v:group style="position:absolute;left:11542;top:15099;width:2;height:965" coordorigin="11542,15099" coordsize="2,965">
              <v:shape style="position:absolute;left:11542;top:15099;width:2;height:965" coordorigin="11542,15099" coordsize="0,965" path="m11542,16064l11542,15099e" filled="f" stroked="t" strokeweight=".23808pt" strokecolor="#606060">
                <v:path arrowok="t"/>
              </v:shape>
            </v:group>
            <v:group style="position:absolute;left:9734;top:14701;width:295;height:2" coordorigin="9734,14701" coordsize="295,2">
              <v:shape style="position:absolute;left:9734;top:14701;width:295;height:2" coordorigin="9734,14701" coordsize="295,0" path="m9734,14701l10029,14701e" filled="f" stroked="t" strokeweight=".72pt" strokecolor="#5A5A5C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8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8"/>
        </w:rPr>
      </w:r>
      <w:r>
        <w:rPr>
          <w:rFonts w:ascii="Arial" w:hAnsi="Arial" w:cs="Arial" w:eastAsia="Arial"/>
          <w:sz w:val="25"/>
          <w:szCs w:val="25"/>
          <w:color w:val="7C7C7C"/>
          <w:spacing w:val="-13"/>
          <w:w w:val="130"/>
          <w:position w:val="-3"/>
        </w:rPr>
        <w:t>l</w:t>
      </w:r>
      <w:r>
        <w:rPr>
          <w:rFonts w:ascii="Arial" w:hAnsi="Arial" w:cs="Arial" w:eastAsia="Arial"/>
          <w:sz w:val="25"/>
          <w:szCs w:val="25"/>
          <w:color w:val="5B5B5D"/>
          <w:spacing w:val="0"/>
          <w:w w:val="75"/>
          <w:position w:val="-3"/>
        </w:rPr>
        <w:t>tfa</w:t>
      </w:r>
      <w:r>
        <w:rPr>
          <w:rFonts w:ascii="Arial" w:hAnsi="Arial" w:cs="Arial" w:eastAsia="Arial"/>
          <w:sz w:val="25"/>
          <w:szCs w:val="25"/>
          <w:color w:val="5B5B5D"/>
          <w:spacing w:val="0"/>
          <w:w w:val="76"/>
          <w:position w:val="-3"/>
        </w:rPr>
        <w:t>i</w:t>
      </w:r>
      <w:r>
        <w:rPr>
          <w:rFonts w:ascii="Arial" w:hAnsi="Arial" w:cs="Arial" w:eastAsia="Arial"/>
          <w:sz w:val="25"/>
          <w:szCs w:val="25"/>
          <w:color w:val="5B5B5D"/>
          <w:spacing w:val="26"/>
          <w:w w:val="100"/>
          <w:position w:val="-3"/>
        </w:rPr>
        <w:t> </w:t>
      </w:r>
      <w:r>
        <w:rPr>
          <w:rFonts w:ascii="Arial" w:hAnsi="Arial" w:cs="Arial" w:eastAsia="Arial"/>
          <w:sz w:val="25"/>
          <w:szCs w:val="25"/>
          <w:color w:val="52597C"/>
          <w:spacing w:val="0"/>
          <w:w w:val="154"/>
          <w:position w:val="-3"/>
        </w:rPr>
        <w:t>frıf'</w:t>
      </w:r>
      <w:r>
        <w:rPr>
          <w:rFonts w:ascii="Arial" w:hAnsi="Arial" w:cs="Arial" w:eastAsia="Arial"/>
          <w:sz w:val="25"/>
          <w:szCs w:val="25"/>
          <w:color w:val="52597C"/>
          <w:spacing w:val="-12"/>
          <w:w w:val="155"/>
          <w:position w:val="-3"/>
        </w:rPr>
        <w:t>U</w:t>
      </w:r>
      <w:r>
        <w:rPr>
          <w:rFonts w:ascii="Arial" w:hAnsi="Arial" w:cs="Arial" w:eastAsia="Arial"/>
          <w:sz w:val="25"/>
          <w:szCs w:val="25"/>
          <w:color w:val="B3B3B3"/>
          <w:spacing w:val="0"/>
          <w:w w:val="75"/>
          <w:position w:val="-3"/>
        </w:rPr>
        <w:t>.</w:t>
      </w:r>
      <w:r>
        <w:rPr>
          <w:rFonts w:ascii="Arial" w:hAnsi="Arial" w:cs="Arial" w:eastAsia="Arial"/>
          <w:sz w:val="25"/>
          <w:szCs w:val="25"/>
          <w:color w:val="B3B3B3"/>
          <w:spacing w:val="-47"/>
          <w:w w:val="100"/>
          <w:position w:val="-3"/>
        </w:rPr>
        <w:t> </w:t>
      </w:r>
      <w:r>
        <w:rPr>
          <w:rFonts w:ascii="Arial" w:hAnsi="Arial" w:cs="Arial" w:eastAsia="Arial"/>
          <w:sz w:val="25"/>
          <w:szCs w:val="25"/>
          <w:color w:val="7C7C7C"/>
          <w:spacing w:val="0"/>
          <w:w w:val="100"/>
          <w:position w:val="-3"/>
        </w:rPr>
        <w:t>N</w:t>
      </w:r>
      <w:r>
        <w:rPr>
          <w:rFonts w:ascii="Arial" w:hAnsi="Arial" w:cs="Arial" w:eastAsia="Arial"/>
          <w:sz w:val="25"/>
          <w:szCs w:val="25"/>
          <w:color w:val="7C7C7C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  <w:position w:val="-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  <w:position w:val="-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0"/>
          <w:position w:val="-3"/>
        </w:rPr>
        <w:t>m.i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60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1"/>
          <w:w w:val="93"/>
          <w:position w:val="-3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9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76"/>
          <w:position w:val="-3"/>
        </w:rPr>
        <w:t>yı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left="4101" w:right="5647"/>
        <w:jc w:val="center"/>
        <w:tabs>
          <w:tab w:pos="5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9C9C9C"/>
          <w:spacing w:val="0"/>
          <w:w w:val="100"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9C9C9C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9C9C9C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  <w:position w:val="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160" w:right="240"/>
        </w:sectPr>
      </w:pPr>
      <w:rPr/>
    </w:p>
    <w:p>
      <w:pPr>
        <w:spacing w:before="0" w:after="0" w:line="615" w:lineRule="exact"/>
        <w:ind w:left="873" w:right="-20"/>
        <w:jc w:val="left"/>
        <w:tabs>
          <w:tab w:pos="3700" w:val="left"/>
          <w:tab w:pos="970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v:group style="position:absolute;margin-left:493.794464pt;margin-top:20.513685pt;width:6.88372pt;height:20.051237pt;mso-position-horizontal-relative:page;mso-position-vertical-relative:paragraph;z-index:-17006" coordorigin="9876,410" coordsize="138,401">
            <v:group style="position:absolute;left:9934;top:504;width:2;height:106" coordorigin="9934,504" coordsize="2,106">
              <v:shape style="position:absolute;left:9934;top:504;width:2;height:106" coordorigin="9934,504" coordsize="0,106" path="m9934,610l9934,504e" filled="f" stroked="t" strokeweight="2.78pt" strokecolor="#EBEBEB">
                <v:path arrowok="t"/>
              </v:shape>
            </v:group>
            <v:group style="position:absolute;left:9980;top:444;width:2;height:106" coordorigin="9980,444" coordsize="2,106">
              <v:shape style="position:absolute;left:9980;top:444;width:2;height:106" coordorigin="9980,444" coordsize="0,106" path="m9980,549l9980,444e" filled="f" stroked="t" strokeweight="3.3248pt" strokecolor="#EBEBEB">
                <v:path arrowok="t"/>
              </v:shape>
            </v:group>
            <v:group style="position:absolute;left:9894;top:577;width:2;height:215" coordorigin="9894,577" coordsize="2,215">
              <v:shape style="position:absolute;left:9894;top:577;width:2;height:215" coordorigin="9894,577" coordsize="0,215" path="m9894,793l9894,577e" filled="f" stroked="t" strokeweight="1.8424pt" strokecolor="#EBEBEB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7.995178pt;margin-top:22.925062pt;width:3.2248pt;height:4pt;mso-position-horizontal-relative:page;mso-position-vertical-relative:paragraph;z-index:-16991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  <w:rPr/>
                  <w:r>
                    <w:rPr>
                      <w:rFonts w:ascii="Arial" w:hAnsi="Arial" w:cs="Arial" w:eastAsia="Arial"/>
                      <w:sz w:val="8"/>
                      <w:szCs w:val="8"/>
                      <w:color w:val="A3A5A5"/>
                      <w:spacing w:val="0"/>
                      <w:w w:val="145"/>
                      <w:i/>
                    </w:rPr>
                    <w:t>1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9"/>
          <w:szCs w:val="89"/>
          <w:color w:val="282828"/>
          <w:spacing w:val="0"/>
          <w:w w:val="187"/>
          <w:position w:val="-34"/>
        </w:rPr>
        <w:t>1</w:t>
      </w:r>
      <w:r>
        <w:rPr>
          <w:rFonts w:ascii="Arial" w:hAnsi="Arial" w:cs="Arial" w:eastAsia="Arial"/>
          <w:sz w:val="89"/>
          <w:szCs w:val="89"/>
          <w:color w:val="282828"/>
          <w:spacing w:val="0"/>
          <w:w w:val="100"/>
          <w:position w:val="-34"/>
        </w:rPr>
        <w:tab/>
      </w:r>
      <w:r>
        <w:rPr>
          <w:rFonts w:ascii="Arial" w:hAnsi="Arial" w:cs="Arial" w:eastAsia="Arial"/>
          <w:sz w:val="89"/>
          <w:szCs w:val="89"/>
          <w:color w:val="282828"/>
          <w:spacing w:val="0"/>
          <w:w w:val="100"/>
          <w:position w:val="-34"/>
        </w:rPr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11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6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11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5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11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4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8"/>
          <w:szCs w:val="8"/>
          <w:color w:val="BDBDBF"/>
          <w:spacing w:val="0"/>
          <w:w w:val="134"/>
          <w:i/>
          <w:position w:val="-9"/>
        </w:rPr>
        <w:t>1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3822" w:right="-20"/>
        <w:jc w:val="left"/>
        <w:tabs>
          <w:tab w:pos="96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group style="position:absolute;margin-left:495.453461pt;margin-top:11.342628pt;width:.1pt;height:10.096436pt;mso-position-horizontal-relative:page;mso-position-vertical-relative:paragraph;z-index:-17005" coordorigin="9909,227" coordsize="2,202">
            <v:shape style="position:absolute;left:9909;top:227;width:2;height:202" coordorigin="9909,227" coordsize="0,202" path="m9909,429l9909,227e" filled="f" stroked="t" strokeweight="1.8415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4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4"/>
          <w:w w:val="100"/>
          <w:position w:val="-4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4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4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5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4"/>
        </w:rPr>
        <w:t>BAŞKANUCU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3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6"/>
          <w:szCs w:val="16"/>
          <w:color w:val="BDBDBF"/>
          <w:spacing w:val="0"/>
          <w:w w:val="121"/>
          <w:position w:val="7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14" w:lineRule="exact"/>
        <w:ind w:left="868" w:right="-20"/>
        <w:jc w:val="left"/>
        <w:tabs>
          <w:tab w:pos="968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82828"/>
          <w:spacing w:val="0"/>
          <w:w w:val="129"/>
          <w:position w:val="1"/>
        </w:rPr>
        <w:t>IZMIR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5"/>
          <w:szCs w:val="15"/>
          <w:color w:val="BDBDBF"/>
          <w:spacing w:val="0"/>
          <w:w w:val="129"/>
          <w:position w:val="-4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left="595" w:right="-20"/>
        <w:jc w:val="left"/>
        <w:tabs>
          <w:tab w:pos="33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537.106628pt;margin-top:5.083910pt;width:.1pt;height:7.404053pt;mso-position-horizontal-relative:page;mso-position-vertical-relative:paragraph;z-index:-17004" coordorigin="10742,102" coordsize="2,148">
            <v:shape style="position:absolute;left:10742;top:102;width:2;height:148" coordorigin="10742,102" coordsize="0,148" path="m10742,250l10742,102e" filled="f" stroked="t" strokeweight="3.5848pt" strokecolor="#EBEBEB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5.584229pt;margin-top:6.375736pt;width:3.4848pt;height:5.5pt;mso-position-horizontal-relative:page;mso-position-vertical-relative:paragraph;z-index:-16988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7"/>
                    <w:jc w:val="left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BDBDBF"/>
                      <w:spacing w:val="0"/>
                      <w:w w:val="352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</w:rPr>
        <w:t>BÜYÜKSEHIR</w:t>
      </w:r>
      <w:r>
        <w:rPr>
          <w:rFonts w:ascii="Arial" w:hAnsi="Arial" w:cs="Arial" w:eastAsia="Arial"/>
          <w:sz w:val="15"/>
          <w:szCs w:val="15"/>
          <w:color w:val="282828"/>
          <w:spacing w:val="7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4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1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4"/>
          <w:position w:val="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56" w:lineRule="exact"/>
        <w:ind w:left="643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282828"/>
          <w:spacing w:val="0"/>
          <w:w w:val="107"/>
          <w:position w:val="10"/>
        </w:rPr>
        <w:t>BELEDIYESI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1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4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5" w:after="0" w:line="240" w:lineRule="auto"/>
        <w:ind w:left="116" w:right="-20"/>
        <w:jc w:val="left"/>
        <w:tabs>
          <w:tab w:pos="1740" w:val="left"/>
          <w:tab w:pos="3180" w:val="left"/>
          <w:tab w:pos="556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9"/>
          <w:position w:val="0"/>
        </w:rPr>
        <w:t>05.05.20ı7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1"/>
          <w:position w:val="0"/>
        </w:rPr>
        <w:t>!Bi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91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29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8"/>
          <w:position w:val="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52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22:57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3"/>
          <w:position w:val="0"/>
        </w:rPr>
        <w:t>tTel: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0232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293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88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  <w:position w:val="0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21" w:right="-20"/>
        <w:jc w:val="left"/>
        <w:tabs>
          <w:tab w:pos="1740" w:val="left"/>
          <w:tab w:pos="3160" w:val="left"/>
          <w:tab w:pos="4600" w:val="left"/>
          <w:tab w:pos="5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101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8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8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9"/>
          <w:position w:val="0"/>
        </w:rPr>
        <w:t>05.05.20ı7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!Kavıt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  <w:position w:val="0"/>
        </w:rPr>
        <w:t>:2774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Gaziemir-Akadla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akadla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parkı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21" w:right="-20"/>
        <w:jc w:val="left"/>
        <w:tabs>
          <w:tab w:pos="1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Gaziemir-Akadla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akadla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parkı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16" w:right="-20"/>
        <w:jc w:val="left"/>
        <w:tabs>
          <w:tab w:pos="1500" w:val="left"/>
          <w:tab w:pos="4280" w:val="left"/>
          <w:tab w:pos="5780" w:val="left"/>
          <w:tab w:pos="7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  <w:position w:val="0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1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Dikkatsizli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61" w:lineRule="exact"/>
        <w:ind w:left="121" w:right="-20"/>
        <w:jc w:val="left"/>
        <w:tabs>
          <w:tab w:pos="364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61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4"/>
        </w:rPr>
        <w:t>tyapını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4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4"/>
          <w:position w:val="-5"/>
        </w:rPr>
        <w:t>Ku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  <w:t>llanı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5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15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4" w:lineRule="exact"/>
        <w:ind w:left="367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0.417389pt;margin-top:2.567275pt;width:3.78936pt;height:24pt;mso-position-horizontal-relative:page;mso-position-vertical-relative:paragraph;z-index:-16990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909193"/>
                      <w:spacing w:val="0"/>
                      <w:w w:val="56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1"/>
          <w:w w:val="100"/>
          <w:position w:val="-2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2"/>
        </w:rPr>
        <w:t>et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1"/>
          <w:w w:val="100"/>
          <w:position w:val="-2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3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2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7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5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2"/>
        </w:rPr>
        <w:t>aıü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9"/>
          <w:position w:val="-2"/>
        </w:rPr>
        <w:t>Alısa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2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3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2"/>
        </w:rPr>
        <w:t>lik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4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92"/>
          <w:position w:val="-3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45"/>
          <w:w w:val="91"/>
          <w:position w:val="-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7"/>
          <w:w w:val="255"/>
          <w:position w:val="-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80"/>
          <w:position w:val="-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417" w:lineRule="exact"/>
        <w:ind w:left="4502" w:right="-20"/>
        <w:jc w:val="left"/>
        <w:tabs>
          <w:tab w:pos="5100" w:val="left"/>
          <w:tab w:pos="608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6"/>
          <w:szCs w:val="46"/>
          <w:color w:val="424242"/>
          <w:spacing w:val="0"/>
          <w:w w:val="54"/>
          <w:position w:val="1"/>
        </w:rPr>
        <w:t>ı</w:t>
      </w:r>
      <w:r>
        <w:rPr>
          <w:rFonts w:ascii="Arial" w:hAnsi="Arial" w:cs="Arial" w:eastAsia="Arial"/>
          <w:sz w:val="46"/>
          <w:szCs w:val="46"/>
          <w:color w:val="424242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6"/>
          <w:szCs w:val="46"/>
          <w:color w:val="424242"/>
          <w:spacing w:val="0"/>
          <w:w w:val="100"/>
          <w:position w:val="1"/>
        </w:rPr>
      </w:r>
      <w:r>
        <w:rPr>
          <w:rFonts w:ascii="Arial" w:hAnsi="Arial" w:cs="Arial" w:eastAsia="Arial"/>
          <w:sz w:val="46"/>
          <w:szCs w:val="46"/>
          <w:color w:val="282828"/>
          <w:spacing w:val="0"/>
          <w:w w:val="54"/>
          <w:position w:val="1"/>
        </w:rPr>
        <w:t>ı</w:t>
      </w:r>
      <w:r>
        <w:rPr>
          <w:rFonts w:ascii="Arial" w:hAnsi="Arial" w:cs="Arial" w:eastAsia="Arial"/>
          <w:sz w:val="46"/>
          <w:szCs w:val="46"/>
          <w:color w:val="282828"/>
          <w:spacing w:val="-64"/>
          <w:w w:val="54"/>
          <w:position w:val="1"/>
        </w:rPr>
        <w:t> </w:t>
      </w:r>
      <w:r>
        <w:rPr>
          <w:rFonts w:ascii="Arial" w:hAnsi="Arial" w:cs="Arial" w:eastAsia="Arial"/>
          <w:sz w:val="46"/>
          <w:szCs w:val="46"/>
          <w:color w:val="28282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6"/>
          <w:szCs w:val="46"/>
          <w:color w:val="282828"/>
          <w:spacing w:val="0"/>
          <w:w w:val="54"/>
          <w:position w:val="1"/>
        </w:rPr>
        <w:t>ı</w:t>
      </w:r>
      <w:r>
        <w:rPr>
          <w:rFonts w:ascii="Arial" w:hAnsi="Arial" w:cs="Arial" w:eastAsia="Arial"/>
          <w:sz w:val="46"/>
          <w:szCs w:val="46"/>
          <w:color w:val="282828"/>
          <w:spacing w:val="-64"/>
          <w:w w:val="54"/>
          <w:position w:val="1"/>
        </w:rPr>
        <w:t> </w:t>
      </w:r>
      <w:r>
        <w:rPr>
          <w:rFonts w:ascii="Arial" w:hAnsi="Arial" w:cs="Arial" w:eastAsia="Arial"/>
          <w:sz w:val="46"/>
          <w:szCs w:val="46"/>
          <w:color w:val="28282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6"/>
          <w:szCs w:val="46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  <w:position w:val="-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  <w:position w:val="-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1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  <w:position w:val="-3"/>
        </w:rPr>
        <w:t>23:05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pgSz w:w="11920" w:h="16840"/>
          <w:pgMar w:top="460" w:bottom="280" w:left="200" w:right="220"/>
        </w:sectPr>
      </w:pPr>
      <w:rPr/>
    </w:p>
    <w:p>
      <w:pPr>
        <w:spacing w:before="35" w:after="0" w:line="240" w:lineRule="auto"/>
        <w:ind w:left="11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92" w:lineRule="auto"/>
        <w:ind w:right="3923"/>
        <w:jc w:val="left"/>
        <w:tabs>
          <w:tab w:pos="3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w w:val="1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w w:val="103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7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[K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iracı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9"/>
          <w:position w:val="0"/>
        </w:rPr>
        <w:t>:E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9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2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H.Hüseyi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0"/>
        </w:rPr>
        <w:t>BOZKURT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right="-20"/>
        <w:jc w:val="left"/>
        <w:tabs>
          <w:tab w:pos="2580" w:val="left"/>
          <w:tab w:pos="5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5"/>
          <w:position w:val="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22:58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0"/>
        </w:rPr>
        <w:t>23:04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5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  <w:position w:val="-1"/>
        </w:rPr>
        <w:t>855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20"/>
          <w:cols w:num="2" w:equalWidth="0">
            <w:col w:w="1204" w:space="943"/>
            <w:col w:w="9353"/>
          </w:cols>
        </w:sectPr>
      </w:pPr>
      <w:rPr/>
    </w:p>
    <w:p>
      <w:pPr>
        <w:spacing w:before="25" w:after="0" w:line="240" w:lineRule="exact"/>
        <w:ind w:left="4751" w:right="4128" w:firstLine="-4626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282828"/>
          <w:spacing w:val="-19"/>
          <w:w w:val="151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14" w:lineRule="exact"/>
        <w:ind w:left="2175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  <w:position w:val="-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7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8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100"/>
          <w:position w:val="-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20"/>
        </w:sectPr>
      </w:pPr>
      <w:rPr/>
    </w:p>
    <w:p>
      <w:pPr>
        <w:spacing w:before="25" w:after="0" w:line="240" w:lineRule="auto"/>
        <w:ind w:left="12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4" w:after="0" w:line="247" w:lineRule="auto"/>
        <w:ind w:right="2480"/>
        <w:jc w:val="left"/>
        <w:tabs>
          <w:tab w:pos="2560" w:val="left"/>
          <w:tab w:pos="5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14" w:lineRule="exact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Adı-Soy_adı: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20"/>
          <w:cols w:num="2" w:equalWidth="0">
            <w:col w:w="2055" w:space="111"/>
            <w:col w:w="9334"/>
          </w:cols>
        </w:sectPr>
      </w:pPr>
      <w:rPr/>
    </w:p>
    <w:p>
      <w:pPr>
        <w:spacing w:before="25" w:after="0" w:line="258" w:lineRule="auto"/>
        <w:ind w:left="121" w:right="3357" w:firstLine="-5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varıldığında,dumanlı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20"/>
        </w:sectPr>
      </w:pPr>
      <w:rPr/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6" w:right="-69"/>
        <w:jc w:val="left"/>
        <w:tabs>
          <w:tab w:pos="2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9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8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178" w:lineRule="exact"/>
        <w:ind w:right="-20"/>
        <w:jc w:val="left"/>
        <w:tabs>
          <w:tab w:pos="1920" w:val="left"/>
          <w:tab w:pos="3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3"/>
          <w:position w:val="-3"/>
        </w:rPr>
        <w:t>[Su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8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IK.K.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8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8"/>
          <w:w w:val="108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7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0" w:lineRule="exact"/>
        <w:ind w:left="804" w:right="3104"/>
        <w:jc w:val="center"/>
        <w:tabs>
          <w:tab w:pos="1880" w:val="left"/>
          <w:tab w:pos="34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0"/>
          <w:position w:val="4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8"/>
          <w:w w:val="100"/>
          <w:position w:val="4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282828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28282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282828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424242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00" w:right="220"/>
          <w:cols w:num="2" w:equalWidth="0">
            <w:col w:w="3646" w:space="1086"/>
            <w:col w:w="6768"/>
          </w:cols>
        </w:sectPr>
      </w:pPr>
      <w:rPr/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35" w:after="0" w:line="240" w:lineRule="auto"/>
        <w:ind w:left="116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pöndürme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Zarar-ziya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yoktur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22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atıklarında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52" w:lineRule="auto"/>
        <w:ind w:left="2165" w:right="72" w:firstLine="-2030"/>
        <w:jc w:val="left"/>
        <w:tabs>
          <w:tab w:pos="2160" w:val="left"/>
          <w:tab w:pos="5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edeni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kişile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atılmı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düşürülmü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78" w:right="-20"/>
        <w:jc w:val="left"/>
        <w:tabs>
          <w:tab w:pos="216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9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2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-23"/>
          <w:w w:val="9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96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3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1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6"/>
        </w:rPr>
        <w:t>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259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76"/>
          <w:w w:val="25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8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9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7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exact"/>
        <w:ind w:left="116" w:right="9816" w:firstLine="4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</w:rPr>
        <w:t>ı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</w:rPr>
        <w:t>n</w:t>
      </w:r>
      <w:r>
        <w:rPr>
          <w:rFonts w:ascii="Arial" w:hAnsi="Arial" w:cs="Arial" w:eastAsia="Arial"/>
          <w:sz w:val="18"/>
          <w:szCs w:val="18"/>
          <w:color w:val="28282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8"/>
          <w:w w:val="103"/>
        </w:rPr>
        <w:t>ı</w:t>
      </w:r>
      <w:r>
        <w:rPr>
          <w:rFonts w:ascii="Arial" w:hAnsi="Arial" w:cs="Arial" w:eastAsia="Arial"/>
          <w:sz w:val="18"/>
          <w:szCs w:val="18"/>
          <w:color w:val="282828"/>
          <w:spacing w:val="-11"/>
          <w:w w:val="132"/>
          <w:position w:val="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0"/>
        </w:rPr>
        <w:t>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lre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liı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"/>
          <w:w w:val="101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0"/>
        </w:rPr>
        <w:t>dild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1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9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135" w:right="-20"/>
        <w:jc w:val="left"/>
        <w:tabs>
          <w:tab w:pos="2160" w:val="left"/>
          <w:tab w:pos="6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3"/>
        </w:rPr>
        <w:t>[ar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3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</w:rPr>
        <w:t>05.05.2017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07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8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8"/>
        </w:rPr>
        <w:t>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26" w:right="-20"/>
        <w:jc w:val="left"/>
        <w:tabs>
          <w:tab w:pos="1040" w:val="left"/>
          <w:tab w:pos="1540" w:val="left"/>
          <w:tab w:pos="8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Gaziemi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2" w:after="0" w:line="240" w:lineRule="auto"/>
        <w:ind w:left="2323" w:right="-20"/>
        <w:jc w:val="left"/>
        <w:tabs>
          <w:tab w:pos="4860" w:val="left"/>
          <w:tab w:pos="892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0"/>
          <w:w w:val="76"/>
          <w:position w:val="10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11"/>
          <w:w w:val="76"/>
          <w:position w:val="1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0"/>
          <w:w w:val="76"/>
          <w:position w:val="10"/>
        </w:rPr>
        <w:t>2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-10"/>
          <w:w w:val="76"/>
          <w:position w:val="10"/>
        </w:rPr>
        <w:t> </w:t>
      </w:r>
      <w:r>
        <w:rPr>
          <w:rFonts w:ascii="Arial" w:hAnsi="Arial" w:cs="Arial" w:eastAsia="Arial"/>
          <w:sz w:val="25"/>
          <w:szCs w:val="25"/>
          <w:color w:val="282828"/>
          <w:spacing w:val="0"/>
          <w:w w:val="52"/>
          <w:position w:val="10"/>
        </w:rPr>
        <w:t>MaYıs</w:t>
      </w:r>
      <w:r>
        <w:rPr>
          <w:rFonts w:ascii="Arial" w:hAnsi="Arial" w:cs="Arial" w:eastAsia="Arial"/>
          <w:sz w:val="25"/>
          <w:szCs w:val="25"/>
          <w:color w:val="282828"/>
          <w:spacing w:val="24"/>
          <w:w w:val="52"/>
          <w:position w:val="1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0"/>
          <w:w w:val="61"/>
          <w:position w:val="10"/>
        </w:rPr>
        <w:t>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16" w:after="0" w:line="297" w:lineRule="exact"/>
        <w:ind w:left="490" w:right="-20"/>
        <w:jc w:val="left"/>
        <w:tabs>
          <w:tab w:pos="5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282828"/>
          <w:spacing w:val="0"/>
          <w:w w:val="100"/>
          <w:position w:val="-5"/>
        </w:rPr>
        <w:t>·n</w:t>
      </w:r>
      <w:r>
        <w:rPr>
          <w:rFonts w:ascii="Arial" w:hAnsi="Arial" w:cs="Arial" w:eastAsia="Arial"/>
          <w:sz w:val="25"/>
          <w:szCs w:val="25"/>
          <w:color w:val="282828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5"/>
          <w:szCs w:val="25"/>
          <w:color w:val="282828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6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6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2" w:lineRule="exact"/>
        <w:ind w:left="494" w:right="-20"/>
        <w:jc w:val="left"/>
        <w:tabs>
          <w:tab w:pos="8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89.621246pt;margin-top:4.567698pt;width:.1pt;height:7.669063pt;mso-position-horizontal-relative:page;mso-position-vertical-relative:paragraph;z-index:-17013" coordorigin="3792,91" coordsize="2,153">
            <v:shape style="position:absolute;left:3792;top:91;width:2;height:153" coordorigin="3792,91" coordsize="0,153" path="m3792,245l3792,91e" filled="f" stroked="t" strokeweight=".957683pt" strokecolor="#6470A8">
              <v:path arrowok="t"/>
            </v:shape>
          </v:group>
          <w10:wrap type="none"/>
        </w:pict>
      </w:r>
      <w:r>
        <w:rPr/>
        <w:pict>
          <v:group style="position:absolute;margin-left:214.999847pt;margin-top:23.26104pt;width:.1pt;height:13.900177pt;mso-position-horizontal-relative:page;mso-position-vertical-relative:paragraph;z-index:-17012" coordorigin="4300,465" coordsize="2,278">
            <v:shape style="position:absolute;left:4300;top:465;width:2;height:278" coordorigin="4300,465" coordsize="0,278" path="m4300,743l4300,465e" filled="f" stroked="t" strokeweight="1.675945pt" strokecolor="#383F83">
              <v:path arrowok="t"/>
            </v:shape>
          </v:group>
          <w10:wrap type="none"/>
        </w:pict>
      </w:r>
      <w:r>
        <w:rPr/>
        <w:pict>
          <v:group style="position:absolute;margin-left:159.933075pt;margin-top:18.947905pt;width:1.675945pt;height:25.402346pt;mso-position-horizontal-relative:page;mso-position-vertical-relative:paragraph;z-index:-17011" coordorigin="3199,379" coordsize="34,508">
            <v:group style="position:absolute;left:3223;top:393;width:2;height:96" coordorigin="3223,393" coordsize="2,96">
              <v:shape style="position:absolute;left:3223;top:393;width:2;height:96" coordorigin="3223,393" coordsize="0,96" path="m3223,489l3223,393e" filled="f" stroked="t" strokeweight=".957683pt" strokecolor="#343B77">
                <v:path arrowok="t"/>
              </v:shape>
            </v:group>
            <v:group style="position:absolute;left:3213;top:393;width:2;height:479" coordorigin="3213,393" coordsize="2,479">
              <v:shape style="position:absolute;left:3213;top:393;width:2;height:479" coordorigin="3213,393" coordsize="0,479" path="m3213,873l3213,393e" filled="f" stroked="t" strokeweight="1.436525pt" strokecolor="#3F488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67.474823pt;margin-top:18.707533pt;width:.1pt;height:24.445138pt;mso-position-horizontal-relative:page;mso-position-vertical-relative:paragraph;z-index:-17010" coordorigin="3349,374" coordsize="2,489">
            <v:shape style="position:absolute;left:3349;top:374;width:2;height:489" coordorigin="3349,374" coordsize="0,489" path="m3349,863l3349,374e" filled="f" stroked="t" strokeweight="1.675945pt" strokecolor="#4F5BA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32"/>
          <w:szCs w:val="32"/>
          <w:color w:val="282828"/>
          <w:spacing w:val="-28"/>
          <w:w w:val="100"/>
          <w:i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282828"/>
          <w:spacing w:val="-43"/>
          <w:w w:val="100"/>
          <w:i/>
          <w:position w:val="17"/>
        </w:rPr>
        <w:t>Q</w:t>
      </w:r>
      <w:r>
        <w:rPr>
          <w:rFonts w:ascii="Times New Roman" w:hAnsi="Times New Roman" w:cs="Times New Roman" w:eastAsia="Times New Roman"/>
          <w:sz w:val="32"/>
          <w:szCs w:val="32"/>
          <w:color w:val="282828"/>
          <w:spacing w:val="-94"/>
          <w:w w:val="100"/>
          <w:i/>
          <w:position w:val="0"/>
        </w:rPr>
        <w:t>o</w:t>
      </w:r>
      <w:r>
        <w:rPr>
          <w:rFonts w:ascii="Times New Roman" w:hAnsi="Times New Roman" w:cs="Times New Roman" w:eastAsia="Times New Roman"/>
          <w:sz w:val="9"/>
          <w:szCs w:val="9"/>
          <w:color w:val="282828"/>
          <w:spacing w:val="0"/>
          <w:w w:val="100"/>
          <w:i/>
          <w:position w:val="17"/>
        </w:rPr>
        <w:t>)</w:t>
      </w:r>
      <w:r>
        <w:rPr>
          <w:rFonts w:ascii="Times New Roman" w:hAnsi="Times New Roman" w:cs="Times New Roman" w:eastAsia="Times New Roman"/>
          <w:sz w:val="9"/>
          <w:szCs w:val="9"/>
          <w:color w:val="282828"/>
          <w:spacing w:val="0"/>
          <w:w w:val="100"/>
          <w:i/>
          <w:position w:val="17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282828"/>
          <w:spacing w:val="0"/>
          <w:w w:val="100"/>
          <w:i/>
          <w:position w:val="17"/>
        </w:rPr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i/>
          <w:position w:val="13"/>
        </w:rPr>
        <w:t>1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i/>
          <w:position w:val="13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43"/>
          <w:w w:val="100"/>
          <w:i/>
          <w:position w:val="13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i/>
          <w:position w:val="13"/>
        </w:rPr>
        <w:t>1</w:t>
      </w:r>
      <w:r>
        <w:rPr>
          <w:rFonts w:ascii="Arial" w:hAnsi="Arial" w:cs="Arial" w:eastAsia="Arial"/>
          <w:sz w:val="19"/>
          <w:szCs w:val="19"/>
          <w:color w:val="282828"/>
          <w:spacing w:val="-19"/>
          <w:w w:val="100"/>
          <w:i/>
          <w:position w:val="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7"/>
          <w:position w:val="13"/>
        </w:rPr>
        <w:t>20ı7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20"/>
        </w:sectPr>
      </w:pPr>
      <w:rPr/>
    </w:p>
    <w:p>
      <w:pPr>
        <w:spacing w:before="61" w:after="0" w:line="240" w:lineRule="auto"/>
        <w:ind w:right="-20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82828"/>
          <w:w w:val="56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-1"/>
          <w:w w:val="56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56"/>
        </w:rPr>
        <w:t>......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8" w:lineRule="exact"/>
        <w:ind w:right="-78"/>
        <w:jc w:val="left"/>
        <w:tabs>
          <w:tab w:pos="108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7C7E7E"/>
          <w:spacing w:val="0"/>
          <w:w w:val="100"/>
          <w:position w:val="-19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7C7E7E"/>
          <w:spacing w:val="-65"/>
          <w:w w:val="100"/>
          <w:position w:val="-19"/>
        </w:rPr>
        <w:t>A</w:t>
      </w:r>
      <w:r>
        <w:rPr>
          <w:rFonts w:ascii="Times New Roman" w:hAnsi="Times New Roman" w:cs="Times New Roman" w:eastAsia="Times New Roman"/>
          <w:sz w:val="25"/>
          <w:szCs w:val="25"/>
          <w:color w:val="696B6D"/>
          <w:spacing w:val="0"/>
          <w:w w:val="100"/>
          <w:position w:val="-19"/>
        </w:rPr>
        <w:t>n</w:t>
      </w:r>
      <w:r>
        <w:rPr>
          <w:rFonts w:ascii="Times New Roman" w:hAnsi="Times New Roman" w:cs="Times New Roman" w:eastAsia="Times New Roman"/>
          <w:sz w:val="25"/>
          <w:szCs w:val="25"/>
          <w:color w:val="696B6D"/>
          <w:spacing w:val="-58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96B6D"/>
          <w:spacing w:val="0"/>
          <w:w w:val="100"/>
          <w:position w:val="-19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696B6D"/>
          <w:spacing w:val="0"/>
          <w:w w:val="100"/>
          <w:position w:val="-19"/>
        </w:rPr>
        <w:t>U</w:t>
      </w:r>
      <w:r>
        <w:rPr>
          <w:rFonts w:ascii="Times New Roman" w:hAnsi="Times New Roman" w:cs="Times New Roman" w:eastAsia="Times New Roman"/>
          <w:sz w:val="25"/>
          <w:szCs w:val="25"/>
          <w:color w:val="696B6D"/>
          <w:spacing w:val="0"/>
          <w:w w:val="100"/>
          <w:position w:val="-19"/>
        </w:rPr>
        <w:t>T</w:t>
      </w:r>
      <w:r>
        <w:rPr>
          <w:rFonts w:ascii="Times New Roman" w:hAnsi="Times New Roman" w:cs="Times New Roman" w:eastAsia="Times New Roman"/>
          <w:sz w:val="25"/>
          <w:szCs w:val="25"/>
          <w:color w:val="696B6D"/>
          <w:spacing w:val="22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909193"/>
          <w:spacing w:val="0"/>
          <w:w w:val="212"/>
          <w:position w:val="-19"/>
        </w:rPr>
        <w:t>U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91" w:after="0" w:line="195" w:lineRule="exact"/>
        <w:ind w:left="30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İtfaiye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-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9" w:lineRule="exact"/>
        <w:ind w:right="-20"/>
        <w:jc w:val="left"/>
        <w:tabs>
          <w:tab w:pos="3160" w:val="left"/>
        </w:tabs>
        <w:rPr>
          <w:rFonts w:ascii="Arial" w:hAnsi="Arial" w:cs="Arial" w:eastAsia="Arial"/>
          <w:sz w:val="106"/>
          <w:szCs w:val="106"/>
        </w:rPr>
      </w:pPr>
      <w:rPr/>
      <w:r>
        <w:rPr/>
        <w:pict>
          <v:group style="position:absolute;margin-left:449.566711pt;margin-top:5.092269pt;width:.1pt;height:20.192872pt;mso-position-horizontal-relative:page;mso-position-vertical-relative:paragraph;z-index:-17003" coordorigin="8991,102" coordsize="2,404">
            <v:shape style="position:absolute;left:8991;top:102;width:2;height:404" coordorigin="8991,102" coordsize="0,404" path="m8991,506l8991,102e" filled="f" stroked="t" strokeweight=".6625pt" strokecolor="#EBEBEB">
              <v:path arrowok="t"/>
            </v:shape>
          </v:group>
          <w10:wrap type="none"/>
        </w:pict>
      </w:r>
      <w:r>
        <w:rPr/>
        <w:pict>
          <v:group style="position:absolute;margin-left:498.061493pt;margin-top:15.795971pt;width:.1pt;height:21.539064pt;mso-position-horizontal-relative:page;mso-position-vertical-relative:paragraph;z-index:-17002" coordorigin="9961,316" coordsize="2,431">
            <v:shape style="position:absolute;left:9961;top:316;width:2;height:431" coordorigin="9961,316" coordsize="0,431" path="m9961,747l9961,316e" filled="f" stroked="t" strokeweight="4.42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36"/>
          <w:szCs w:val="36"/>
          <w:color w:val="3B447E"/>
          <w:spacing w:val="0"/>
          <w:w w:val="600"/>
          <w:position w:val="-19"/>
        </w:rPr>
        <w:t>!')</w:t>
      </w:r>
      <w:r>
        <w:rPr>
          <w:rFonts w:ascii="Times New Roman" w:hAnsi="Times New Roman" w:cs="Times New Roman" w:eastAsia="Times New Roman"/>
          <w:sz w:val="36"/>
          <w:szCs w:val="36"/>
          <w:color w:val="3B447E"/>
          <w:spacing w:val="0"/>
          <w:w w:val="100"/>
          <w:position w:val="-19"/>
        </w:rPr>
        <w:tab/>
      </w:r>
      <w:r>
        <w:rPr>
          <w:rFonts w:ascii="Times New Roman" w:hAnsi="Times New Roman" w:cs="Times New Roman" w:eastAsia="Times New Roman"/>
          <w:sz w:val="36"/>
          <w:szCs w:val="36"/>
          <w:color w:val="3B447E"/>
          <w:spacing w:val="0"/>
          <w:w w:val="100"/>
          <w:position w:val="-19"/>
        </w:rPr>
      </w:r>
      <w:r>
        <w:rPr>
          <w:rFonts w:ascii="Times New Roman" w:hAnsi="Times New Roman" w:cs="Times New Roman" w:eastAsia="Times New Roman"/>
          <w:sz w:val="30"/>
          <w:szCs w:val="30"/>
          <w:color w:val="7C7E7E"/>
          <w:spacing w:val="-37"/>
          <w:w w:val="118"/>
          <w:position w:val="-1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BDBDBF"/>
          <w:spacing w:val="-2"/>
          <w:w w:val="15"/>
          <w:position w:val="-1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7C7E7E"/>
          <w:spacing w:val="0"/>
          <w:w w:val="71"/>
          <w:position w:val="-13"/>
        </w:rPr>
        <w:t>..</w:t>
      </w:r>
      <w:r>
        <w:rPr>
          <w:rFonts w:ascii="Times New Roman" w:hAnsi="Times New Roman" w:cs="Times New Roman" w:eastAsia="Times New Roman"/>
          <w:sz w:val="30"/>
          <w:szCs w:val="30"/>
          <w:color w:val="7C7E7E"/>
          <w:spacing w:val="-16"/>
          <w:w w:val="71"/>
          <w:position w:val="-1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545456"/>
          <w:spacing w:val="-34"/>
          <w:w w:val="74"/>
          <w:position w:val="-1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909193"/>
          <w:spacing w:val="0"/>
          <w:w w:val="89"/>
          <w:position w:val="-1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909193"/>
          <w:spacing w:val="0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909193"/>
          <w:spacing w:val="7"/>
          <w:w w:val="100"/>
          <w:position w:val="-13"/>
        </w:rPr>
        <w:t> </w:t>
      </w:r>
      <w:r>
        <w:rPr>
          <w:rFonts w:ascii="Arial" w:hAnsi="Arial" w:cs="Arial" w:eastAsia="Arial"/>
          <w:sz w:val="46"/>
          <w:szCs w:val="46"/>
          <w:color w:val="909193"/>
          <w:spacing w:val="0"/>
          <w:w w:val="44"/>
          <w:position w:val="-13"/>
        </w:rPr>
        <w:t>·</w:t>
      </w:r>
      <w:r>
        <w:rPr>
          <w:rFonts w:ascii="Arial" w:hAnsi="Arial" w:cs="Arial" w:eastAsia="Arial"/>
          <w:sz w:val="46"/>
          <w:szCs w:val="46"/>
          <w:color w:val="909193"/>
          <w:spacing w:val="-89"/>
          <w:w w:val="100"/>
          <w:position w:val="-13"/>
        </w:rPr>
        <w:t> </w:t>
      </w:r>
      <w:r>
        <w:rPr>
          <w:rFonts w:ascii="Arial" w:hAnsi="Arial" w:cs="Arial" w:eastAsia="Arial"/>
          <w:sz w:val="106"/>
          <w:szCs w:val="106"/>
          <w:color w:val="909193"/>
          <w:spacing w:val="0"/>
          <w:w w:val="44"/>
          <w:position w:val="-56"/>
        </w:rPr>
        <w:t>:</w:t>
      </w:r>
      <w:r>
        <w:rPr>
          <w:rFonts w:ascii="Arial" w:hAnsi="Arial" w:cs="Arial" w:eastAsia="Arial"/>
          <w:sz w:val="106"/>
          <w:szCs w:val="10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20"/>
          <w:cols w:num="3" w:equalWidth="0">
            <w:col w:w="650" w:space="1817"/>
            <w:col w:w="1894" w:space="1223"/>
            <w:col w:w="5916"/>
          </w:cols>
        </w:sectPr>
      </w:pPr>
      <w:rPr/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24" w:lineRule="exact"/>
        <w:ind w:left="2467" w:right="-20"/>
        <w:jc w:val="left"/>
        <w:tabs>
          <w:tab w:pos="4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77.098328pt;margin-top:3.699093pt;width:.1pt;height:28.649415pt;mso-position-horizontal-relative:page;mso-position-vertical-relative:paragraph;z-index:-17001" coordorigin="9542,74" coordsize="2,573">
            <v:shape style="position:absolute;left:9542;top:74;width:2;height:573" coordorigin="9542,74" coordsize="0,573" path="m9542,647l9542,74e" filled="f" stroked="t" strokeweight="3.292pt" strokecolor="#EBEBE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282828"/>
          <w:w w:val="108"/>
          <w:position w:val="-6"/>
        </w:rPr>
        <w:t>\tf</w:t>
      </w:r>
      <w:r>
        <w:rPr>
          <w:rFonts w:ascii="Arial" w:hAnsi="Arial" w:cs="Arial" w:eastAsia="Arial"/>
          <w:sz w:val="19"/>
          <w:szCs w:val="19"/>
          <w:color w:val="282828"/>
          <w:spacing w:val="-1"/>
          <w:w w:val="109"/>
          <w:position w:val="-6"/>
        </w:rPr>
        <w:t>a</w:t>
      </w:r>
      <w:r>
        <w:rPr>
          <w:rFonts w:ascii="Arial" w:hAnsi="Arial" w:cs="Arial" w:eastAsia="Arial"/>
          <w:sz w:val="19"/>
          <w:szCs w:val="19"/>
          <w:color w:val="545456"/>
          <w:spacing w:val="0"/>
          <w:w w:val="200"/>
          <w:position w:val="-6"/>
        </w:rPr>
        <w:t>i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9"/>
          <w:position w:val="-6"/>
        </w:rPr>
        <w:t>ye</w:t>
      </w:r>
      <w:r>
        <w:rPr>
          <w:rFonts w:ascii="Arial" w:hAnsi="Arial" w:cs="Arial" w:eastAsia="Arial"/>
          <w:sz w:val="19"/>
          <w:szCs w:val="19"/>
          <w:color w:val="282828"/>
          <w:spacing w:val="7"/>
          <w:w w:val="100"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-6"/>
        </w:rPr>
        <w:t>Merkez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16"/>
          <w:w w:val="100"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696B6D"/>
          <w:spacing w:val="0"/>
          <w:w w:val="111"/>
          <w:position w:val="-6"/>
        </w:rPr>
        <w:t>Bo</w:t>
      </w:r>
      <w:r>
        <w:rPr>
          <w:rFonts w:ascii="Arial" w:hAnsi="Arial" w:cs="Arial" w:eastAsia="Arial"/>
          <w:sz w:val="19"/>
          <w:szCs w:val="19"/>
          <w:color w:val="696B6D"/>
          <w:spacing w:val="-15"/>
          <w:w w:val="112"/>
          <w:position w:val="-6"/>
        </w:rPr>
        <w:t>l</w:t>
      </w:r>
      <w:r>
        <w:rPr>
          <w:rFonts w:ascii="Arial" w:hAnsi="Arial" w:cs="Arial" w:eastAsia="Arial"/>
          <w:sz w:val="19"/>
          <w:szCs w:val="19"/>
          <w:color w:val="909193"/>
          <w:spacing w:val="0"/>
          <w:w w:val="172"/>
          <w:position w:val="-6"/>
        </w:rPr>
        <w:t>.</w:t>
      </w:r>
      <w:r>
        <w:rPr>
          <w:rFonts w:ascii="Arial" w:hAnsi="Arial" w:cs="Arial" w:eastAsia="Arial"/>
          <w:sz w:val="19"/>
          <w:szCs w:val="19"/>
          <w:color w:val="282828"/>
          <w:spacing w:val="-28"/>
          <w:w w:val="100"/>
          <w:position w:val="-6"/>
        </w:rPr>
        <w:t>.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98"/>
          <w:position w:val="-6"/>
        </w:rPr>
        <w:t>e.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7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yı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9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0"/>
          <w:w w:val="110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95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9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0"/>
        </w:rPr>
        <w:t>RT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2443" w:right="-103"/>
        <w:jc w:val="left"/>
        <w:tabs>
          <w:tab w:pos="5340" w:val="left"/>
          <w:tab w:pos="7880" w:val="left"/>
        </w:tabs>
        <w:rPr>
          <w:rFonts w:ascii="Arial" w:hAnsi="Arial" w:cs="Arial" w:eastAsia="Arial"/>
          <w:sz w:val="42"/>
          <w:szCs w:val="42"/>
        </w:rPr>
      </w:pPr>
      <w:rPr/>
      <w:r>
        <w:rPr/>
        <w:pict>
          <v:group style="position:absolute;margin-left:429.041992pt;margin-top:.911111pt;width:21.308448pt;height:.1pt;mso-position-horizontal-relative:page;mso-position-vertical-relative:paragraph;z-index:-17009" coordorigin="8581,18" coordsize="426,2">
            <v:shape style="position:absolute;left:8581;top:18;width:426;height:2" coordorigin="8581,18" coordsize="426,0" path="m8581,18l9007,18e" filled="f" stroked="t" strokeweight=".957683pt" strokecolor="#3844BF">
              <v:path arrowok="t"/>
            </v:shape>
          </v:group>
          <w10:wrap type="none"/>
        </w:pict>
      </w:r>
      <w:r>
        <w:rPr/>
        <w:pict>
          <v:group style="position:absolute;margin-left:508.3526pt;margin-top:9.134216pt;width:.1pt;height:6.730957pt;mso-position-horizontal-relative:page;mso-position-vertical-relative:paragraph;z-index:-17000" coordorigin="10167,183" coordsize="2,135">
            <v:shape style="position:absolute;left:10167;top:183;width:2;height:135" coordorigin="10167,183" coordsize="0,135" path="m10167,317l10167,183e" filled="f" stroked="t" strokeweight="3.3pt" strokecolor="#EBEBE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-8"/>
        </w:rPr>
        <w:t>1.Post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-8"/>
        </w:rPr>
        <w:t>a</w:t>
      </w:r>
      <w:r>
        <w:rPr>
          <w:rFonts w:ascii="Arial" w:hAnsi="Arial" w:cs="Arial" w:eastAsia="Arial"/>
          <w:sz w:val="19"/>
          <w:szCs w:val="19"/>
          <w:color w:val="282828"/>
          <w:spacing w:val="32"/>
          <w:w w:val="100"/>
          <w:position w:val="-8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10"/>
          <w:position w:val="-8"/>
        </w:rPr>
        <w:t>Grupla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10"/>
          <w:position w:val="-8"/>
        </w:rPr>
        <w:t>r</w:t>
      </w:r>
      <w:r>
        <w:rPr>
          <w:rFonts w:ascii="Arial" w:hAnsi="Arial" w:cs="Arial" w:eastAsia="Arial"/>
          <w:sz w:val="19"/>
          <w:szCs w:val="19"/>
          <w:color w:val="282828"/>
          <w:spacing w:val="13"/>
          <w:w w:val="110"/>
          <w:position w:val="-8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-8"/>
        </w:rPr>
        <w:t>Amırı</w:t>
      </w:r>
      <w:r>
        <w:rPr>
          <w:rFonts w:ascii="Arial" w:hAnsi="Arial" w:cs="Arial" w:eastAsia="Arial"/>
          <w:sz w:val="19"/>
          <w:szCs w:val="19"/>
          <w:color w:val="282828"/>
          <w:spacing w:val="-3"/>
          <w:w w:val="100"/>
          <w:position w:val="-8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0"/>
          <w:position w:val="-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</w:r>
      <w:r>
        <w:rPr>
          <w:rFonts w:ascii="Arial" w:hAnsi="Arial" w:cs="Arial" w:eastAsia="Arial"/>
          <w:sz w:val="42"/>
          <w:szCs w:val="42"/>
          <w:color w:val="606989"/>
          <w:spacing w:val="0"/>
          <w:w w:val="61"/>
          <w:position w:val="-14"/>
        </w:rPr>
        <w:t>B=</w:t>
      </w:r>
      <w:r>
        <w:rPr>
          <w:rFonts w:ascii="Arial" w:hAnsi="Arial" w:cs="Arial" w:eastAsia="Arial"/>
          <w:sz w:val="42"/>
          <w:szCs w:val="42"/>
          <w:color w:val="606989"/>
          <w:spacing w:val="-57"/>
          <w:w w:val="62"/>
          <w:position w:val="-14"/>
        </w:rPr>
        <w:t>-</w:t>
      </w:r>
      <w:r>
        <w:rPr>
          <w:rFonts w:ascii="Arial" w:hAnsi="Arial" w:cs="Arial" w:eastAsia="Arial"/>
          <w:sz w:val="42"/>
          <w:szCs w:val="42"/>
          <w:color w:val="495272"/>
          <w:spacing w:val="0"/>
          <w:w w:val="34"/>
          <w:position w:val="-14"/>
        </w:rPr>
        <w:t>..</w:t>
      </w:r>
      <w:r>
        <w:rPr>
          <w:rFonts w:ascii="Arial" w:hAnsi="Arial" w:cs="Arial" w:eastAsia="Arial"/>
          <w:sz w:val="42"/>
          <w:szCs w:val="42"/>
          <w:color w:val="495272"/>
          <w:spacing w:val="-7"/>
          <w:w w:val="34"/>
          <w:position w:val="-14"/>
        </w:rPr>
        <w:t>ı</w:t>
      </w:r>
      <w:r>
        <w:rPr>
          <w:rFonts w:ascii="Arial" w:hAnsi="Arial" w:cs="Arial" w:eastAsia="Arial"/>
          <w:sz w:val="42"/>
          <w:szCs w:val="42"/>
          <w:color w:val="2D3687"/>
          <w:spacing w:val="0"/>
          <w:w w:val="60"/>
          <w:position w:val="-14"/>
        </w:rPr>
        <w:t>.ı</w:t>
      </w:r>
      <w:r>
        <w:rPr>
          <w:rFonts w:ascii="Arial" w:hAnsi="Arial" w:cs="Arial" w:eastAsia="Arial"/>
          <w:sz w:val="42"/>
          <w:szCs w:val="42"/>
          <w:color w:val="2D3687"/>
          <w:spacing w:val="-86"/>
          <w:w w:val="100"/>
          <w:position w:val="-14"/>
        </w:rPr>
        <w:t> </w:t>
      </w:r>
      <w:r>
        <w:rPr>
          <w:rFonts w:ascii="Arial" w:hAnsi="Arial" w:cs="Arial" w:eastAsia="Arial"/>
          <w:sz w:val="42"/>
          <w:szCs w:val="42"/>
          <w:color w:val="A3A5A5"/>
          <w:spacing w:val="0"/>
          <w:w w:val="79"/>
          <w:position w:val="-14"/>
        </w:rPr>
        <w:t>'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378" w:lineRule="exact"/>
        <w:ind w:right="-20"/>
        <w:jc w:val="left"/>
        <w:tabs>
          <w:tab w:pos="660" w:val="left"/>
        </w:tabs>
        <w:rPr>
          <w:rFonts w:ascii="Times New Roman" w:hAnsi="Times New Roman" w:cs="Times New Roman" w:eastAsia="Times New Roman"/>
          <w:sz w:val="32"/>
          <w:szCs w:val="32"/>
        </w:rPr>
      </w:pPr>
      <w:rPr/>
      <w:r>
        <w:rPr/>
        <w:br w:type="column"/>
      </w:r>
      <w:r>
        <w:rPr>
          <w:rFonts w:ascii="Arial" w:hAnsi="Arial" w:cs="Arial" w:eastAsia="Arial"/>
          <w:sz w:val="31"/>
          <w:szCs w:val="31"/>
          <w:color w:val="696B6D"/>
          <w:w w:val="52"/>
        </w:rPr>
        <w:t>.</w:t>
      </w:r>
      <w:r>
        <w:rPr>
          <w:rFonts w:ascii="Arial" w:hAnsi="Arial" w:cs="Arial" w:eastAsia="Arial"/>
          <w:sz w:val="31"/>
          <w:szCs w:val="31"/>
          <w:color w:val="696B6D"/>
          <w:spacing w:val="-14"/>
          <w:w w:val="52"/>
        </w:rPr>
        <w:t>.</w:t>
      </w:r>
      <w:r>
        <w:rPr>
          <w:rFonts w:ascii="Arial" w:hAnsi="Arial" w:cs="Arial" w:eastAsia="Arial"/>
          <w:sz w:val="37"/>
          <w:szCs w:val="37"/>
          <w:color w:val="7C7E7E"/>
          <w:spacing w:val="0"/>
          <w:w w:val="195"/>
        </w:rPr>
        <w:t>.</w:t>
      </w:r>
      <w:r>
        <w:rPr>
          <w:rFonts w:ascii="Arial" w:hAnsi="Arial" w:cs="Arial" w:eastAsia="Arial"/>
          <w:sz w:val="37"/>
          <w:szCs w:val="37"/>
          <w:color w:val="7C7E7E"/>
          <w:spacing w:val="0"/>
          <w:w w:val="100"/>
        </w:rPr>
        <w:tab/>
      </w:r>
      <w:r>
        <w:rPr>
          <w:rFonts w:ascii="Arial" w:hAnsi="Arial" w:cs="Arial" w:eastAsia="Arial"/>
          <w:sz w:val="37"/>
          <w:szCs w:val="37"/>
          <w:color w:val="7C7E7E"/>
          <w:spacing w:val="0"/>
          <w:w w:val="100"/>
        </w:rPr>
      </w:r>
      <w:r>
        <w:rPr>
          <w:rFonts w:ascii="Times New Roman" w:hAnsi="Times New Roman" w:cs="Times New Roman" w:eastAsia="Times New Roman"/>
          <w:sz w:val="32"/>
          <w:szCs w:val="32"/>
          <w:color w:val="7C7E7E"/>
          <w:spacing w:val="0"/>
          <w:w w:val="63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7C7E7E"/>
          <w:spacing w:val="-47"/>
          <w:w w:val="63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A3A5A5"/>
          <w:spacing w:val="0"/>
          <w:w w:val="54"/>
        </w:rPr>
        <w:t>..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20"/>
          <w:cols w:num="2" w:equalWidth="0">
            <w:col w:w="8620" w:space="364"/>
            <w:col w:w="2516"/>
          </w:cols>
        </w:sectPr>
      </w:pPr>
      <w:rPr/>
    </w:p>
    <w:p>
      <w:pPr>
        <w:spacing w:before="0" w:after="0" w:line="459" w:lineRule="exact"/>
        <w:ind w:right="-20"/>
        <w:jc w:val="right"/>
        <w:tabs>
          <w:tab w:pos="640" w:val="left"/>
        </w:tabs>
        <w:rPr>
          <w:rFonts w:ascii="Times New Roman" w:hAnsi="Times New Roman" w:cs="Times New Roman" w:eastAsia="Times New Roman"/>
          <w:sz w:val="45"/>
          <w:szCs w:val="45"/>
        </w:rPr>
      </w:pPr>
      <w:rPr/>
      <w:r>
        <w:rPr/>
        <w:pict>
          <v:group style="position:absolute;margin-left:418.030975pt;margin-top:8.229420pt;width:.1pt;height:12.96045pt;mso-position-horizontal-relative:page;mso-position-vertical-relative:paragraph;z-index:-16999" coordorigin="8361,165" coordsize="2,259">
            <v:shape style="position:absolute;left:8361;top:165;width:2;height:259" coordorigin="8361,165" coordsize="0,259" path="m8361,424l8361,165e" filled="f" stroked="t" strokeweight="3.863045pt" strokecolor="#EBEBEB">
              <v:path arrowok="t"/>
            </v:shape>
          </v:group>
          <w10:wrap type="none"/>
        </w:pict>
      </w:r>
      <w:r>
        <w:rPr/>
        <w:pict>
          <v:group style="position:absolute;margin-left:477.931519pt;margin-top:23.527086pt;width:.1pt;height:13.642579pt;mso-position-horizontal-relative:page;mso-position-vertical-relative:paragraph;z-index:-16998" coordorigin="9559,471" coordsize="2,273">
            <v:shape style="position:absolute;left:9559;top:471;width:2;height:273" coordorigin="9559,471" coordsize="0,273" path="m9559,471l9559,743,9559,471xe" filled="t" fillcolor="#EBEBEB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83.530518pt;margin-top:21.482687pt;width:21.668221pt;height:29.195105pt;mso-position-horizontal-relative:page;mso-position-vertical-relative:paragraph;z-index:-16997" coordorigin="9671,430" coordsize="433,584">
            <v:group style="position:absolute;left:9967;top:471;width:2;height:171" coordorigin="9967,471" coordsize="2,171">
              <v:shape style="position:absolute;left:9967;top:471;width:2;height:171" coordorigin="9967,471" coordsize="0,171" path="m9967,641l9967,471e" filled="f" stroked="t" strokeweight="4.0888pt" strokecolor="#EBEBEB">
                <v:path arrowok="t"/>
              </v:shape>
            </v:group>
            <v:group style="position:absolute;left:9671;top:641;width:433;height:372" coordorigin="9671,641" coordsize="433,372">
              <v:shape style="position:absolute;left:9671;top:641;width:433;height:372" coordorigin="9671,641" coordsize="433,372" path="m9671,641l10104,641,10104,1014,9671,1014,9671,641e" filled="t" fillcolor="#EBEBEB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color w:val="7C7E7E"/>
          <w:spacing w:val="3"/>
          <w:position w:val="1"/>
        </w:rPr>
        <w:t>.</w:t>
      </w:r>
      <w:r>
        <w:rPr>
          <w:rFonts w:ascii="Arial" w:hAnsi="Arial" w:cs="Arial" w:eastAsia="Arial"/>
          <w:sz w:val="19"/>
          <w:szCs w:val="19"/>
          <w:color w:val="A3A5A5"/>
          <w:spacing w:val="-17"/>
          <w:w w:val="142"/>
          <w:position w:val="1"/>
        </w:rPr>
        <w:t>ı</w:t>
      </w:r>
      <w:r>
        <w:rPr>
          <w:rFonts w:ascii="Arial" w:hAnsi="Arial" w:cs="Arial" w:eastAsia="Arial"/>
          <w:sz w:val="32"/>
          <w:szCs w:val="32"/>
          <w:color w:val="606989"/>
          <w:spacing w:val="0"/>
          <w:w w:val="91"/>
          <w:position w:val="1"/>
        </w:rPr>
        <w:t>"f</w:t>
      </w:r>
      <w:r>
        <w:rPr>
          <w:rFonts w:ascii="Arial" w:hAnsi="Arial" w:cs="Arial" w:eastAsia="Arial"/>
          <w:sz w:val="32"/>
          <w:szCs w:val="32"/>
          <w:color w:val="60698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2"/>
          <w:szCs w:val="32"/>
          <w:color w:val="60698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45"/>
          <w:szCs w:val="45"/>
          <w:color w:val="495272"/>
          <w:spacing w:val="0"/>
          <w:w w:val="98"/>
          <w:position w:val="1"/>
        </w:rPr>
        <w:t>;:-:J</w:t>
      </w:r>
      <w:r>
        <w:rPr>
          <w:rFonts w:ascii="Times New Roman" w:hAnsi="Times New Roman" w:cs="Times New Roman" w:eastAsia="Times New Roman"/>
          <w:sz w:val="45"/>
          <w:szCs w:val="45"/>
          <w:color w:val="545456"/>
          <w:spacing w:val="0"/>
          <w:w w:val="46"/>
          <w:position w:val="1"/>
        </w:rPr>
        <w:t>gl</w:t>
      </w:r>
      <w:r>
        <w:rPr>
          <w:rFonts w:ascii="Times New Roman" w:hAnsi="Times New Roman" w:cs="Times New Roman" w:eastAsia="Times New Roman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31" w:after="0" w:line="94" w:lineRule="exact"/>
        <w:ind w:right="444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545456"/>
          <w:w w:val="262"/>
          <w:position w:val="-11"/>
        </w:rPr>
        <w:t>?</w:t>
      </w:r>
      <w:r>
        <w:rPr>
          <w:rFonts w:ascii="Arial" w:hAnsi="Arial" w:cs="Arial" w:eastAsia="Arial"/>
          <w:sz w:val="20"/>
          <w:szCs w:val="20"/>
          <w:color w:val="424242"/>
          <w:spacing w:val="-50"/>
          <w:w w:val="109"/>
          <w:position w:val="-11"/>
        </w:rPr>
        <w:t>J</w:t>
      </w:r>
      <w:r>
        <w:rPr>
          <w:rFonts w:ascii="Arial" w:hAnsi="Arial" w:cs="Arial" w:eastAsia="Arial"/>
          <w:sz w:val="20"/>
          <w:szCs w:val="20"/>
          <w:color w:val="909193"/>
          <w:spacing w:val="-25"/>
          <w:w w:val="131"/>
          <w:position w:val="-11"/>
        </w:rPr>
        <w:t>!</w:t>
      </w:r>
      <w:r>
        <w:rPr>
          <w:rFonts w:ascii="Arial" w:hAnsi="Arial" w:cs="Arial" w:eastAsia="Arial"/>
          <w:sz w:val="20"/>
          <w:szCs w:val="20"/>
          <w:color w:val="A3A5A5"/>
          <w:spacing w:val="-41"/>
          <w:w w:val="143"/>
          <w:position w:val="-11"/>
        </w:rPr>
        <w:t>.</w:t>
      </w:r>
      <w:r>
        <w:rPr>
          <w:rFonts w:ascii="Arial" w:hAnsi="Arial" w:cs="Arial" w:eastAsia="Arial"/>
          <w:sz w:val="20"/>
          <w:szCs w:val="20"/>
          <w:color w:val="545456"/>
          <w:spacing w:val="0"/>
          <w:w w:val="75"/>
          <w:position w:val="-11"/>
        </w:rPr>
        <w:t>iY1flr</w:t>
      </w:r>
      <w:r>
        <w:rPr>
          <w:rFonts w:ascii="Arial" w:hAnsi="Arial" w:cs="Arial" w:eastAsia="Arial"/>
          <w:sz w:val="20"/>
          <w:szCs w:val="20"/>
          <w:color w:val="545456"/>
          <w:spacing w:val="0"/>
          <w:w w:val="76"/>
          <w:position w:val="-11"/>
        </w:rPr>
        <w:t>ü</w:t>
      </w:r>
      <w:r>
        <w:rPr>
          <w:rFonts w:ascii="Arial" w:hAnsi="Arial" w:cs="Arial" w:eastAsia="Arial"/>
          <w:sz w:val="20"/>
          <w:szCs w:val="20"/>
          <w:color w:val="545456"/>
          <w:spacing w:val="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9"/>
          <w:w w:val="68"/>
          <w:position w:val="-1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A3A5A5"/>
          <w:spacing w:val="0"/>
          <w:w w:val="140"/>
          <w:position w:val="-1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221" w:right="1426"/>
        <w:jc w:val="center"/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"/>
          <w:szCs w:val="10"/>
          <w:color w:val="A3A5A5"/>
          <w:spacing w:val="0"/>
          <w:w w:val="128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spacing w:before="54" w:after="0" w:line="240" w:lineRule="auto"/>
        <w:ind w:left="-34" w:right="1231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24242"/>
          <w:spacing w:val="0"/>
          <w:w w:val="176"/>
        </w:rPr>
        <w:t>v</w:t>
      </w:r>
      <w:r>
        <w:rPr>
          <w:rFonts w:ascii="Arial" w:hAnsi="Arial" w:cs="Arial" w:eastAsia="Arial"/>
          <w:sz w:val="19"/>
          <w:szCs w:val="19"/>
          <w:color w:val="424242"/>
          <w:spacing w:val="92"/>
          <w:w w:val="176"/>
        </w:rPr>
        <w:t> 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176"/>
        </w:rPr>
        <w:t>ll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00" w:right="220"/>
          <w:cols w:num="2" w:equalWidth="0">
            <w:col w:w="9588" w:space="109"/>
            <w:col w:w="1803"/>
          </w:cols>
        </w:sectPr>
      </w:pPr>
      <w:rPr/>
    </w:p>
    <w:p>
      <w:pPr>
        <w:spacing w:before="0" w:after="0" w:line="383" w:lineRule="exact"/>
        <w:ind w:left="581" w:right="-145"/>
        <w:jc w:val="left"/>
        <w:tabs>
          <w:tab w:pos="2680" w:val="left"/>
        </w:tabs>
        <w:rPr>
          <w:rFonts w:ascii="Times New Roman" w:hAnsi="Times New Roman" w:cs="Times New Roman" w:eastAsia="Times New Roman"/>
          <w:sz w:val="60"/>
          <w:szCs w:val="60"/>
        </w:rPr>
      </w:pPr>
      <w:rPr/>
      <w:r>
        <w:rPr/>
        <w:pict>
          <v:group style="position:absolute;margin-left:153.588425pt;margin-top:18.089214pt;width:.1pt;height:14.379493pt;mso-position-horizontal-relative:page;mso-position-vertical-relative:paragraph;z-index:-17008" coordorigin="3072,362" coordsize="2,288">
            <v:shape style="position:absolute;left:3072;top:362;width:2;height:288" coordorigin="3072,362" coordsize="0,288" path="m3072,649l3072,362e" filled="f" stroked="t" strokeweight="2.873049pt" strokecolor="#444B74">
              <v:path arrowok="t"/>
            </v:shape>
          </v:group>
          <w10:wrap type="none"/>
        </w:pict>
      </w:r>
      <w:r>
        <w:rPr/>
        <w:pict>
          <v:group style="position:absolute;margin-left:465.424866pt;margin-top:19.399595pt;width:12.2553pt;height:17.399261pt;mso-position-horizontal-relative:page;mso-position-vertical-relative:paragraph;z-index:-16996" coordorigin="9308,388" coordsize="245,348">
            <v:group style="position:absolute;left:9388;top:388;width:166;height:205" coordorigin="9388,388" coordsize="166,205">
              <v:shape style="position:absolute;left:9388;top:388;width:166;height:205" coordorigin="9388,388" coordsize="166,205" path="m9388,388l9554,388,9554,593,9388,593,9388,388e" filled="t" fillcolor="#EBEBEB" stroked="f">
                <v:path arrowok="t"/>
                <v:fill/>
              </v:shape>
            </v:group>
            <v:group style="position:absolute;left:9308;top:605;width:92;height:94" coordorigin="9308,605" coordsize="92,94">
              <v:shape style="position:absolute;left:9308;top:605;width:92;height:94" coordorigin="9308,605" coordsize="92,94" path="m9308,605l9400,605,9400,700,9308,700,9308,605e" filled="t" fillcolor="#EBEBEB" stroked="f">
                <v:path arrowok="t"/>
                <v:fill/>
              </v:shape>
            </v:group>
            <v:group style="position:absolute;left:9483;top:608;width:2;height:93" coordorigin="9483,608" coordsize="2,93">
              <v:shape style="position:absolute;left:9483;top:608;width:2;height:93" coordorigin="9483,608" coordsize="0,93" path="m9483,701l9483,608e" filled="f" stroked="t" strokeweight="3.51145pt" strokecolor="#EBEBE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33"/>
          <w:szCs w:val="33"/>
          <w:color w:val="282828"/>
          <w:spacing w:val="0"/>
          <w:w w:val="71"/>
          <w:position w:val="-33"/>
        </w:rPr>
        <w:t>"'</w:t>
      </w:r>
      <w:r>
        <w:rPr>
          <w:rFonts w:ascii="Arial" w:hAnsi="Arial" w:cs="Arial" w:eastAsia="Arial"/>
          <w:sz w:val="33"/>
          <w:szCs w:val="33"/>
          <w:color w:val="282828"/>
          <w:spacing w:val="0"/>
          <w:w w:val="100"/>
          <w:position w:val="-33"/>
        </w:rPr>
        <w:tab/>
      </w:r>
      <w:r>
        <w:rPr>
          <w:rFonts w:ascii="Arial" w:hAnsi="Arial" w:cs="Arial" w:eastAsia="Arial"/>
          <w:sz w:val="33"/>
          <w:szCs w:val="33"/>
          <w:color w:val="282828"/>
          <w:spacing w:val="0"/>
          <w:w w:val="100"/>
          <w:position w:val="-33"/>
        </w:rPr>
      </w:r>
      <w:r>
        <w:rPr>
          <w:rFonts w:ascii="Times New Roman" w:hAnsi="Times New Roman" w:cs="Times New Roman" w:eastAsia="Times New Roman"/>
          <w:sz w:val="67"/>
          <w:szCs w:val="67"/>
          <w:color w:val="495272"/>
          <w:spacing w:val="0"/>
          <w:w w:val="71"/>
          <w:position w:val="-23"/>
        </w:rPr>
        <w:t>L1tX</w:t>
      </w:r>
      <w:r>
        <w:rPr>
          <w:rFonts w:ascii="Times New Roman" w:hAnsi="Times New Roman" w:cs="Times New Roman" w:eastAsia="Times New Roman"/>
          <w:sz w:val="67"/>
          <w:szCs w:val="67"/>
          <w:color w:val="495272"/>
          <w:spacing w:val="80"/>
          <w:w w:val="71"/>
          <w:position w:val="-23"/>
        </w:rPr>
        <w:t> </w:t>
      </w:r>
      <w:r>
        <w:rPr>
          <w:rFonts w:ascii="Times New Roman" w:hAnsi="Times New Roman" w:cs="Times New Roman" w:eastAsia="Times New Roman"/>
          <w:sz w:val="67"/>
          <w:szCs w:val="67"/>
          <w:color w:val="495272"/>
          <w:spacing w:val="0"/>
          <w:w w:val="76"/>
          <w:position w:val="-23"/>
        </w:rPr>
        <w:t>PÇl'</w:t>
      </w:r>
      <w:r>
        <w:rPr>
          <w:rFonts w:ascii="Times New Roman" w:hAnsi="Times New Roman" w:cs="Times New Roman" w:eastAsia="Times New Roman"/>
          <w:sz w:val="67"/>
          <w:szCs w:val="67"/>
          <w:color w:val="495272"/>
          <w:spacing w:val="-32"/>
          <w:w w:val="76"/>
          <w:position w:val="-23"/>
        </w:rPr>
        <w:t>{</w:t>
      </w:r>
      <w:r>
        <w:rPr>
          <w:rFonts w:ascii="Times New Roman" w:hAnsi="Times New Roman" w:cs="Times New Roman" w:eastAsia="Times New Roman"/>
          <w:sz w:val="67"/>
          <w:szCs w:val="67"/>
          <w:color w:val="2D3687"/>
          <w:spacing w:val="10"/>
          <w:w w:val="51"/>
          <w:position w:val="-23"/>
        </w:rPr>
        <w:t>-</w:t>
      </w:r>
      <w:r>
        <w:rPr>
          <w:rFonts w:ascii="Times New Roman" w:hAnsi="Times New Roman" w:cs="Times New Roman" w:eastAsia="Times New Roman"/>
          <w:sz w:val="60"/>
          <w:szCs w:val="60"/>
          <w:color w:val="3B447E"/>
          <w:spacing w:val="0"/>
          <w:w w:val="142"/>
          <w:i/>
          <w:position w:val="-23"/>
        </w:rPr>
        <w:t>_pk</w:t>
      </w:r>
      <w:r>
        <w:rPr>
          <w:rFonts w:ascii="Times New Roman" w:hAnsi="Times New Roman" w:cs="Times New Roman" w:eastAsia="Times New Roman"/>
          <w:sz w:val="60"/>
          <w:szCs w:val="60"/>
          <w:color w:val="000000"/>
          <w:spacing w:val="0"/>
          <w:w w:val="100"/>
          <w:position w:val="0"/>
        </w:rPr>
      </w:r>
    </w:p>
    <w:p>
      <w:pPr>
        <w:spacing w:before="81" w:after="0" w:line="301" w:lineRule="exact"/>
        <w:ind w:right="-20"/>
        <w:jc w:val="left"/>
        <w:tabs>
          <w:tab w:pos="112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282828"/>
          <w:spacing w:val="-21"/>
          <w:w w:val="160"/>
          <w:position w:val="-2"/>
        </w:rPr>
        <w:t>·</w:t>
      </w:r>
      <w:r>
        <w:rPr>
          <w:rFonts w:ascii="Arial" w:hAnsi="Arial" w:cs="Arial" w:eastAsia="Arial"/>
          <w:sz w:val="18"/>
          <w:szCs w:val="18"/>
          <w:color w:val="545456"/>
          <w:spacing w:val="0"/>
          <w:w w:val="131"/>
          <w:i/>
          <w:position w:val="-2"/>
        </w:rPr>
        <w:t>'·'ii'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59"/>
          <w:i/>
          <w:position w:val="-2"/>
        </w:rPr>
        <w:t>'</w:t>
      </w:r>
      <w:r>
        <w:rPr>
          <w:rFonts w:ascii="Arial" w:hAnsi="Arial" w:cs="Arial" w:eastAsia="Arial"/>
          <w:sz w:val="18"/>
          <w:szCs w:val="18"/>
          <w:color w:val="282828"/>
          <w:spacing w:val="9"/>
          <w:w w:val="100"/>
          <w:i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424242"/>
          <w:spacing w:val="-1"/>
          <w:w w:val="197"/>
          <w:i/>
          <w:position w:val="-2"/>
        </w:rPr>
        <w:t>\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81"/>
          <w:i/>
          <w:position w:val="-2"/>
        </w:rPr>
        <w:t>.·</w:t>
      </w:r>
      <w:r>
        <w:rPr>
          <w:rFonts w:ascii="Arial" w:hAnsi="Arial" w:cs="Arial" w:eastAsia="Arial"/>
          <w:sz w:val="18"/>
          <w:szCs w:val="18"/>
          <w:color w:val="282828"/>
          <w:spacing w:val="-9"/>
          <w:w w:val="100"/>
          <w:i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82"/>
          <w:i/>
          <w:position w:val="-2"/>
        </w:rPr>
        <w:t>·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  <w:i/>
          <w:position w:val="-2"/>
        </w:rPr>
        <w:tab/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28"/>
          <w:szCs w:val="28"/>
          <w:color w:val="A3A5A5"/>
          <w:spacing w:val="0"/>
          <w:w w:val="100"/>
          <w:i/>
          <w:position w:val="-2"/>
        </w:rPr>
        <w:t>,:t•1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20"/>
          <w:cols w:num="2" w:equalWidth="0">
            <w:col w:w="6354" w:space="1979"/>
            <w:col w:w="3167"/>
          </w:cols>
        </w:sectPr>
      </w:pPr>
      <w:rPr/>
    </w:p>
    <w:p>
      <w:pPr>
        <w:spacing w:before="0" w:after="0" w:line="214" w:lineRule="exact"/>
        <w:ind w:left="3487" w:right="-79"/>
        <w:jc w:val="left"/>
        <w:tabs>
          <w:tab w:pos="4240" w:val="left"/>
          <w:tab w:pos="5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3.886404pt;margin-top:29.837805pt;width:566.2301pt;height:785.598925pt;mso-position-horizontal-relative:page;mso-position-vertical-relative:page;z-index:-17014" coordorigin="278,597" coordsize="11325,15712">
            <v:group style="position:absolute;left:297;top:614;width:713;height:2" coordorigin="297,614" coordsize="713,2">
              <v:shape style="position:absolute;left:297;top:614;width:713;height:2" coordorigin="297,614" coordsize="713,0" path="m297,614l1010,614e" filled="f" stroked="t" strokeweight=".478842pt" strokecolor="#3B3B3B">
                <v:path arrowok="t"/>
              </v:shape>
            </v:group>
            <v:group style="position:absolute;left:302;top:609;width:2;height:13694" coordorigin="302,609" coordsize="2,13694">
              <v:shape style="position:absolute;left:302;top:609;width:2;height:13694" coordorigin="302,609" coordsize="0,13694" path="m302,14303l302,609e" filled="f" stroked="t" strokeweight=".718262pt" strokecolor="#4B4B4B">
                <v:path arrowok="t"/>
              </v:shape>
            </v:group>
            <v:group style="position:absolute;left:287;top:618;width:8911;height:2" coordorigin="287,618" coordsize="8911,2">
              <v:shape style="position:absolute;left:287;top:618;width:8911;height:2" coordorigin="287,618" coordsize="8911,0" path="m287,618l9199,618e" filled="f" stroked="t" strokeweight=".957683pt" strokecolor="#4F4F54">
                <v:path arrowok="t"/>
              </v:shape>
            </v:group>
            <v:group style="position:absolute;left:1384;top:614;width:541;height:2" coordorigin="1384,614" coordsize="541,2">
              <v:shape style="position:absolute;left:1384;top:614;width:541;height:2" coordorigin="1384,614" coordsize="541,0" path="m1384,614l1925,614e" filled="f" stroked="t" strokeweight=".957683pt" strokecolor="#646464">
                <v:path arrowok="t"/>
              </v:shape>
            </v:group>
            <v:group style="position:absolute;left:2344;top:604;width:2;height:1534" coordorigin="2344,604" coordsize="2,1534">
              <v:shape style="position:absolute;left:2344;top:604;width:2;height:1534" coordorigin="2344,604" coordsize="0,1534" path="m2344,2138l2344,604e" filled="f" stroked="t" strokeweight=".718262pt" strokecolor="#343434">
                <v:path arrowok="t"/>
              </v:shape>
            </v:group>
            <v:group style="position:absolute;left:8322;top:621;width:876;height:2" coordorigin="8322,621" coordsize="876,2">
              <v:shape style="position:absolute;left:8322;top:621;width:876;height:2" coordorigin="8322,621" coordsize="876,0" path="m8322,621l9199,621e" filled="f" stroked="t" strokeweight="1.197104pt" strokecolor="#646464">
                <v:path arrowok="t"/>
              </v:shape>
            </v:group>
            <v:group style="position:absolute;left:9177;top:609;width:2;height:1543" coordorigin="9177,609" coordsize="2,1543">
              <v:shape style="position:absolute;left:9177;top:609;width:2;height:1543" coordorigin="9177,609" coordsize="0,1543" path="m9177,2152l9177,609e" filled="f" stroked="t" strokeweight=".957683pt" strokecolor="#606060">
                <v:path arrowok="t"/>
              </v:shape>
            </v:group>
            <v:group style="position:absolute;left:9122;top:623;width:259;height:2" coordorigin="9122,623" coordsize="259,2">
              <v:shape style="position:absolute;left:9122;top:623;width:259;height:2" coordorigin="9122,623" coordsize="259,0" path="m9122,623l9381,623e" filled="f" stroked="t" strokeweight=".478842pt" strokecolor="#383838">
                <v:path arrowok="t"/>
              </v:shape>
            </v:group>
            <v:group style="position:absolute;left:9323;top:623;width:661;height:2" coordorigin="9323,623" coordsize="661,2">
              <v:shape style="position:absolute;left:9323;top:623;width:661;height:2" coordorigin="9323,623" coordsize="661,0" path="m9323,623l9984,623e" filled="f" stroked="t" strokeweight=".478842pt" strokecolor="#181818">
                <v:path arrowok="t"/>
              </v:shape>
            </v:group>
            <v:group style="position:absolute;left:9926;top:626;width:1638;height:2" coordorigin="9926,626" coordsize="1638,2">
              <v:shape style="position:absolute;left:9926;top:626;width:1638;height:2" coordorigin="9926,626" coordsize="1638,0" path="m9926,626l11564,626e" filled="f" stroked="t" strokeweight=".718262pt" strokecolor="#545454">
                <v:path arrowok="t"/>
              </v:shape>
            </v:group>
            <v:group style="position:absolute;left:11559;top:614;width:2;height:1074" coordorigin="11559,614" coordsize="2,1074">
              <v:shape style="position:absolute;left:11559;top:614;width:2;height:1074" coordorigin="11559,614" coordsize="0,1074" path="m11559,1687l11559,614e" filled="f" stroked="t" strokeweight=".718262pt" strokecolor="#3F3F3F">
                <v:path arrowok="t"/>
              </v:shape>
            </v:group>
            <v:group style="position:absolute;left:299;top:609;width:2;height:1558" coordorigin="299,609" coordsize="2,1558">
              <v:shape style="position:absolute;left:299;top:609;width:2;height:1558" coordorigin="299,609" coordsize="0,1558" path="m299,2167l299,609e" filled="f" stroked="t" strokeweight=".957683pt" strokecolor="#707070">
                <v:path arrowok="t"/>
              </v:shape>
            </v:group>
            <v:group style="position:absolute;left:292;top:2133;width:2078;height:2" coordorigin="292,2133" coordsize="2078,2">
              <v:shape style="position:absolute;left:292;top:2133;width:2078;height:2" coordorigin="292,2133" coordsize="2078,0" path="m292,2133l2370,2133e" filled="f" stroked="t" strokeweight=".718262pt" strokecolor="#444444">
                <v:path arrowok="t"/>
              </v:shape>
            </v:group>
            <v:group style="position:absolute;left:2294;top:2133;width:642;height:2" coordorigin="2294,2133" coordsize="642,2">
              <v:shape style="position:absolute;left:2294;top:2133;width:642;height:2" coordorigin="2294,2133" coordsize="642,0" path="m2294,2133l2935,2133e" filled="f" stroked="t" strokeweight=".478842pt" strokecolor="#131313">
                <v:path arrowok="t"/>
              </v:shape>
            </v:group>
            <v:group style="position:absolute;left:2878;top:2138;width:8686;height:2" coordorigin="2878,2138" coordsize="8686,2">
              <v:shape style="position:absolute;left:2878;top:2138;width:8686;height:2" coordorigin="2878,2138" coordsize="8686,0" path="m2878,2138l11564,2138e" filled="f" stroked="t" strokeweight=".957683pt" strokecolor="#4B4B4B">
                <v:path arrowok="t"/>
              </v:shape>
            </v:group>
            <v:group style="position:absolute;left:11559;top:614;width:2;height:1553" coordorigin="11559,614" coordsize="2,1553">
              <v:shape style="position:absolute;left:11559;top:614;width:2;height:1553" coordorigin="11559,614" coordsize="0,1553" path="m11559,2167l11559,614e" filled="f" stroked="t" strokeweight=".478842pt" strokecolor="#3B3B3B">
                <v:path arrowok="t"/>
              </v:shape>
            </v:group>
            <v:group style="position:absolute;left:292;top:2373;width:1432;height:2" coordorigin="292,2373" coordsize="1432,2">
              <v:shape style="position:absolute;left:292;top:2373;width:1432;height:2" coordorigin="292,2373" coordsize="1432,0" path="m292,2373l1724,2373e" filled="f" stroked="t" strokeweight=".957683pt" strokecolor="#5B5B5B">
                <v:path arrowok="t"/>
              </v:shape>
            </v:group>
            <v:group style="position:absolute;left:1666;top:2377;width:1427;height:2" coordorigin="1666,2377" coordsize="1427,2">
              <v:shape style="position:absolute;left:1666;top:2377;width:1427;height:2" coordorigin="1666,2377" coordsize="1427,0" path="m1666,2377l3093,2377e" filled="f" stroked="t" strokeweight=".718262pt" strokecolor="#383838">
                <v:path arrowok="t"/>
              </v:shape>
            </v:group>
            <v:group style="position:absolute;left:2610;top:2380;width:8954;height:2" coordorigin="2610,2380" coordsize="8954,2">
              <v:shape style="position:absolute;left:2610;top:2380;width:8954;height:2" coordorigin="2610,2380" coordsize="8954,0" path="m2610,2380l11564,2380e" filled="f" stroked="t" strokeweight=".957683pt" strokecolor="#4F4F4F">
                <v:path arrowok="t"/>
              </v:shape>
            </v:group>
            <v:group style="position:absolute;left:11554;top:2090;width:2;height:796" coordorigin="11554,2090" coordsize="2,796">
              <v:shape style="position:absolute;left:11554;top:2090;width:2;height:796" coordorigin="11554,2090" coordsize="0,796" path="m11554,2885l11554,2090e" filled="f" stroked="t" strokeweight=".957683pt" strokecolor="#575757">
                <v:path arrowok="t"/>
              </v:shape>
            </v:group>
            <v:group style="position:absolute;left:292;top:2617;width:11272;height:2" coordorigin="292,2617" coordsize="11272,2">
              <v:shape style="position:absolute;left:292;top:2617;width:11272;height:2" coordorigin="292,2617" coordsize="11272,0" path="m292,2617l11564,2617e" filled="f" stroked="t" strokeweight=".957683pt" strokecolor="#4B4B4B">
                <v:path arrowok="t"/>
              </v:shape>
            </v:group>
            <v:group style="position:absolute;left:292;top:2862;width:9088;height:2" coordorigin="292,2862" coordsize="9088,2">
              <v:shape style="position:absolute;left:292;top:2862;width:9088;height:2" coordorigin="292,2862" coordsize="9088,0" path="m292,2862l9381,2862e" filled="f" stroked="t" strokeweight=".957683pt" strokecolor="#4F4F4F">
                <v:path arrowok="t"/>
              </v:shape>
            </v:group>
            <v:group style="position:absolute;left:9323;top:2866;width:661;height:2" coordorigin="9323,2866" coordsize="661,2">
              <v:shape style="position:absolute;left:9323;top:2866;width:661;height:2" coordorigin="9323,2866" coordsize="661,0" path="m9323,2866l9984,2866e" filled="f" stroked="t" strokeweight=".478842pt" strokecolor="#131313">
                <v:path arrowok="t"/>
              </v:shape>
            </v:group>
            <v:group style="position:absolute;left:9926;top:2869;width:1642;height:2" coordorigin="9926,2869" coordsize="1642,2">
              <v:shape style="position:absolute;left:9926;top:2869;width:1642;height:2" coordorigin="9926,2869" coordsize="1642,0" path="m9926,2869l11569,2869e" filled="f" stroked="t" strokeweight=".957683pt" strokecolor="#5B5B5B">
                <v:path arrowok="t"/>
              </v:shape>
            </v:group>
            <v:group style="position:absolute;left:292;top:3099;width:6029;height:2" coordorigin="292,3099" coordsize="6029,2">
              <v:shape style="position:absolute;left:292;top:3099;width:6029;height:2" coordorigin="292,3099" coordsize="6029,0" path="m292,3099l6321,3099e" filled="f" stroked="t" strokeweight=".957683pt" strokecolor="#484848">
                <v:path arrowok="t"/>
              </v:shape>
            </v:group>
            <v:group style="position:absolute;left:6201;top:3101;width:809;height:2" coordorigin="6201,3101" coordsize="809,2">
              <v:shape style="position:absolute;left:6201;top:3101;width:809;height:2" coordorigin="6201,3101" coordsize="809,0" path="m6201,3101l7010,3101e" filled="f" stroked="t" strokeweight=".478842pt" strokecolor="#2F2F2F">
                <v:path arrowok="t"/>
              </v:shape>
            </v:group>
            <v:group style="position:absolute;left:6953;top:3104;width:2251;height:2" coordorigin="6953,3104" coordsize="2251,2">
              <v:shape style="position:absolute;left:6953;top:3104;width:2251;height:2" coordorigin="6953,3104" coordsize="2251,0" path="m6953,3104l9203,3104e" filled="f" stroked="t" strokeweight=".957683pt" strokecolor="#4F4F4F">
                <v:path arrowok="t"/>
              </v:shape>
            </v:group>
            <v:group style="position:absolute;left:9132;top:3106;width:249;height:2" coordorigin="9132,3106" coordsize="249,2">
              <v:shape style="position:absolute;left:9132;top:3106;width:249;height:2" coordorigin="9132,3106" coordsize="249,0" path="m9132,3106l9381,3106e" filled="f" stroked="t" strokeweight=".478842pt" strokecolor="#232323">
                <v:path arrowok="t"/>
              </v:shape>
            </v:group>
            <v:group style="position:absolute;left:9323;top:3106;width:661;height:2" coordorigin="9323,3106" coordsize="661,2">
              <v:shape style="position:absolute;left:9323;top:3106;width:661;height:2" coordorigin="9323,3106" coordsize="661,0" path="m9323,3106l9984,3106e" filled="f" stroked="t" strokeweight=".478842pt" strokecolor="#0F0F0F">
                <v:path arrowok="t"/>
              </v:shape>
            </v:group>
            <v:group style="position:absolute;left:9926;top:3106;width:1642;height:2" coordorigin="9926,3106" coordsize="1642,2">
              <v:shape style="position:absolute;left:9926;top:3106;width:1642;height:2" coordorigin="9926,3106" coordsize="1642,0" path="m9926,3106l11569,3106e" filled="f" stroked="t" strokeweight=".718262pt" strokecolor="#484848">
                <v:path arrowok="t"/>
              </v:shape>
            </v:group>
            <v:group style="position:absolute;left:11569;top:2809;width:2;height:3763" coordorigin="11569,2809" coordsize="2,3763">
              <v:shape style="position:absolute;left:11569;top:2809;width:2;height:3763" coordorigin="11569,2809" coordsize="0,3763" path="m11569,6571l11569,2809e" filled="f" stroked="t" strokeweight=".957683pt" strokecolor="#5B5B5B">
                <v:path arrowok="t"/>
              </v:shape>
            </v:group>
            <v:group style="position:absolute;left:292;top:3341;width:11277;height:2" coordorigin="292,3341" coordsize="11277,2">
              <v:shape style="position:absolute;left:292;top:3341;width:11277;height:2" coordorigin="292,3341" coordsize="11277,0" path="m292,3341l11569,3341e" filled="f" stroked="t" strokeweight=".718262pt" strokecolor="#484848">
                <v:path arrowok="t"/>
              </v:shape>
            </v:group>
            <v:group style="position:absolute;left:3610;top:3341;width:211;height:2" coordorigin="3610,3341" coordsize="211,2">
              <v:shape style="position:absolute;left:3610;top:3341;width:211;height:2" coordorigin="3610,3341" coordsize="211,0" path="m3610,3341l3821,3341e" filled="f" stroked="t" strokeweight=".957683pt" strokecolor="#5B5B5B">
                <v:path arrowok="t"/>
              </v:shape>
            </v:group>
            <v:group style="position:absolute;left:3792;top:3336;width:2;height:240" coordorigin="3792,3336" coordsize="2,240">
              <v:shape style="position:absolute;left:3792;top:3336;width:2;height:240" coordorigin="3792,3336" coordsize="0,240" path="m3792,3576l3792,3336e" filled="f" stroked="t" strokeweight=".239421pt" strokecolor="#575757">
                <v:path arrowok="t"/>
              </v:shape>
            </v:group>
            <v:group style="position:absolute;left:6989;top:3336;width:2;height:983" coordorigin="6989,3336" coordsize="2,983">
              <v:shape style="position:absolute;left:6989;top:3336;width:2;height:983" coordorigin="6989,3336" coordsize="0,983" path="m6989,4319l6989,3336e" filled="f" stroked="t" strokeweight=".957683pt" strokecolor="#545454">
                <v:path arrowok="t"/>
              </v:shape>
            </v:group>
            <v:group style="position:absolute;left:6972;top:3763;width:1379;height:2" coordorigin="6972,3763" coordsize="1379,2">
              <v:shape style="position:absolute;left:6972;top:3763;width:1379;height:2" coordorigin="6972,3763" coordsize="1379,0" path="m6972,3763l8351,3763e" filled="f" stroked="t" strokeweight=".239421pt" strokecolor="#646464">
                <v:path arrowok="t"/>
              </v:shape>
            </v:group>
            <v:group style="position:absolute;left:3792;top:3576;width:2;height:475" coordorigin="3792,3576" coordsize="2,475">
              <v:shape style="position:absolute;left:3792;top:3576;width:2;height:475" coordorigin="3792,3576" coordsize="0,475" path="m3792,4050l3792,3576e" filled="f" stroked="t" strokeweight=".239421pt" strokecolor="#000000">
                <v:path arrowok="t"/>
              </v:shape>
            </v:group>
            <v:group style="position:absolute;left:3855;top:3763;width:2404;height:2" coordorigin="3855,3763" coordsize="2404,2">
              <v:shape style="position:absolute;left:3855;top:3763;width:2404;height:2" coordorigin="3855,3763" coordsize="2404,0" path="m3855,3763l6258,3763e" filled="f" stroked="t" strokeweight=".957683pt" strokecolor="#606060">
                <v:path arrowok="t"/>
              </v:shape>
            </v:group>
            <v:group style="position:absolute;left:6201;top:3758;width:800;height:2" coordorigin="6201,3758" coordsize="800,2">
              <v:shape style="position:absolute;left:6201;top:3758;width:800;height:2" coordorigin="6201,3758" coordsize="800,0" path="m6201,3758l7001,3758e" filled="f" stroked="t" strokeweight=".718262pt" strokecolor="#9C9C9C">
                <v:path arrowok="t"/>
              </v:shape>
            </v:group>
            <v:group style="position:absolute;left:8351;top:3763;width:1604;height:2" coordorigin="8351,3763" coordsize="1604,2">
              <v:shape style="position:absolute;left:8351;top:3763;width:1604;height:2" coordorigin="8351,3763" coordsize="1604,0" path="m8351,3763l9955,3763e" filled="f" stroked="t" strokeweight=".239421pt" strokecolor="#000000">
                <v:path arrowok="t"/>
              </v:shape>
            </v:group>
            <v:group style="position:absolute;left:9955;top:3763;width:1614;height:2" coordorigin="9955,3763" coordsize="1614,2">
              <v:shape style="position:absolute;left:9955;top:3763;width:1614;height:2" coordorigin="9955,3763" coordsize="1614,0" path="m9955,3763l11569,3763e" filled="f" stroked="t" strokeweight=".239421pt" strokecolor="#4F4F4F">
                <v:path arrowok="t"/>
              </v:shape>
            </v:group>
            <v:group style="position:absolute;left:3855;top:4062;width:460;height:2" coordorigin="3855,4062" coordsize="460,2">
              <v:shape style="position:absolute;left:3855;top:4062;width:460;height:2" coordorigin="3855,4062" coordsize="460,0" path="m3855,4062l4314,4062e" filled="f" stroked="t" strokeweight=".957683pt" strokecolor="#575757">
                <v:path arrowok="t"/>
              </v:shape>
            </v:group>
            <v:group style="position:absolute;left:4257;top:4069;width:1231;height:2" coordorigin="4257,4069" coordsize="1231,2">
              <v:shape style="position:absolute;left:4257;top:4069;width:1231;height:2" coordorigin="4257,4069" coordsize="1231,0" path="m4257,4069l5488,4069e" filled="f" stroked="t" strokeweight=".718262pt" strokecolor="#444444">
                <v:path arrowok="t"/>
              </v:shape>
            </v:group>
            <v:group style="position:absolute;left:5430;top:4069;width:828;height:2" coordorigin="5430,4069" coordsize="828,2">
              <v:shape style="position:absolute;left:5430;top:4069;width:828;height:2" coordorigin="5430,4069" coordsize="828,0" path="m5430,4069l6258,4069e" filled="f" stroked="t" strokeweight=".718262pt" strokecolor="#6B6B6B">
                <v:path arrowok="t"/>
              </v:shape>
            </v:group>
            <v:group style="position:absolute;left:6129;top:4065;width:871;height:2" coordorigin="6129,4065" coordsize="871,2">
              <v:shape style="position:absolute;left:6129;top:4065;width:871;height:2" coordorigin="6129,4065" coordsize="871,0" path="m6129,4065l7001,4065e" filled="f" stroked="t" strokeweight=".718262pt" strokecolor="#AFAFAF">
                <v:path arrowok="t"/>
              </v:shape>
            </v:group>
            <v:group style="position:absolute;left:297;top:4307;width:1628;height:2" coordorigin="297,4307" coordsize="1628,2">
              <v:shape style="position:absolute;left:297;top:4307;width:1628;height:2" coordorigin="297,4307" coordsize="1628,0" path="m297,4307l1925,4307e" filled="f" stroked="t" strokeweight=".957683pt" strokecolor="#575757">
                <v:path arrowok="t"/>
              </v:shape>
            </v:group>
            <v:group style="position:absolute;left:1867;top:4309;width:1365;height:2" coordorigin="1867,4309" coordsize="1365,2">
              <v:shape style="position:absolute;left:1867;top:4309;width:1365;height:2" coordorigin="1867,4309" coordsize="1365,0" path="m1867,4309l3232,4309e" filled="f" stroked="t" strokeweight=".478842pt" strokecolor="#1C1C1C">
                <v:path arrowok="t"/>
              </v:shape>
            </v:group>
            <v:group style="position:absolute;left:3175;top:4311;width:8404;height:2" coordorigin="3175,4311" coordsize="8404,2">
              <v:shape style="position:absolute;left:3175;top:4311;width:8404;height:2" coordorigin="3175,4311" coordsize="8404,0" path="m3175,4311l11578,4311e" filled="f" stroked="t" strokeweight=".957683pt" strokecolor="#4F4F4F">
                <v:path arrowok="t"/>
              </v:shape>
            </v:group>
            <v:group style="position:absolute;left:3792;top:4050;width:2;height:259" coordorigin="3792,4050" coordsize="2,259">
              <v:shape style="position:absolute;left:3792;top:4050;width:2;height:259" coordorigin="3792,4050" coordsize="0,259" path="m3792,4309l3792,4050e" filled="f" stroked="t" strokeweight=".239421pt" strokecolor="#484848">
                <v:path arrowok="t"/>
              </v:shape>
            </v:group>
            <v:group style="position:absolute;left:297;top:4585;width:1484;height:2" coordorigin="297,4585" coordsize="1484,2">
              <v:shape style="position:absolute;left:297;top:4585;width:1484;height:2" coordorigin="297,4585" coordsize="1484,0" path="m297,4585l1781,4585e" filled="f" stroked="t" strokeweight=".957683pt" strokecolor="#5B5B5B">
                <v:path arrowok="t"/>
              </v:shape>
            </v:group>
            <v:group style="position:absolute;left:1666;top:4582;width:259;height:2" coordorigin="1666,4582" coordsize="259,2">
              <v:shape style="position:absolute;left:1666;top:4582;width:259;height:2" coordorigin="1666,4582" coordsize="259,0" path="m1666,4582l1925,4582e" filled="f" stroked="t" strokeweight=".718262pt" strokecolor="#484848">
                <v:path arrowok="t"/>
              </v:shape>
            </v:group>
            <v:group style="position:absolute;left:1867;top:4587;width:1484;height:2" coordorigin="1867,4587" coordsize="1484,2">
              <v:shape style="position:absolute;left:1867;top:4587;width:1484;height:2" coordorigin="1867,4587" coordsize="1484,0" path="m1867,4587l3352,4587e" filled="f" stroked="t" strokeweight=".478842pt" strokecolor="#131313">
                <v:path arrowok="t"/>
              </v:shape>
            </v:group>
            <v:group style="position:absolute;left:3294;top:4589;width:6196;height:2" coordorigin="3294,4589" coordsize="6196,2">
              <v:shape style="position:absolute;left:3294;top:4589;width:6196;height:2" coordorigin="3294,4589" coordsize="6196,0" path="m3294,4589l9491,4589e" filled="f" stroked="t" strokeweight=".957683pt" strokecolor="#4B4B4B">
                <v:path arrowok="t"/>
              </v:shape>
            </v:group>
            <v:group style="position:absolute;left:9433;top:4592;width:551;height:2" coordorigin="9433,4592" coordsize="551,2">
              <v:shape style="position:absolute;left:9433;top:4592;width:551;height:2" coordorigin="9433,4592" coordsize="551,0" path="m9433,4592l9984,4592e" filled="f" stroked="t" strokeweight=".478842pt" strokecolor="#2F2F2F">
                <v:path arrowok="t"/>
              </v:shape>
            </v:group>
            <v:group style="position:absolute;left:9926;top:4594;width:1652;height:2" coordorigin="9926,4594" coordsize="1652,2">
              <v:shape style="position:absolute;left:9926;top:4594;width:1652;height:2" coordorigin="9926,4594" coordsize="1652,0" path="m9926,4594l11578,4594e" filled="f" stroked="t" strokeweight=".957683pt" strokecolor="#5B5B5B">
                <v:path arrowok="t"/>
              </v:shape>
            </v:group>
            <v:group style="position:absolute;left:2346;top:4829;width:2878;height:2" coordorigin="2346,4829" coordsize="2878,2">
              <v:shape style="position:absolute;left:2346;top:4829;width:2878;height:2" coordorigin="2346,4829" coordsize="2878,0" path="m2346,4829l5224,4829e" filled="f" stroked="t" strokeweight=".957683pt" strokecolor="#4F4F4F">
                <v:path arrowok="t"/>
              </v:shape>
            </v:group>
            <v:group style="position:absolute;left:5138;top:4829;width:350;height:2" coordorigin="5138,4829" coordsize="350,2">
              <v:shape style="position:absolute;left:5138;top:4829;width:350;height:2" coordorigin="5138,4829" coordsize="350,0" path="m5138,4829l5488,4829e" filled="f" stroked="t" strokeweight=".718262pt" strokecolor="#343434">
                <v:path arrowok="t"/>
              </v:shape>
            </v:group>
            <v:group style="position:absolute;left:5430;top:4834;width:3160;height:2" coordorigin="5430,4834" coordsize="3160,2">
              <v:shape style="position:absolute;left:5430;top:4834;width:3160;height:2" coordorigin="5430,4834" coordsize="3160,0" path="m5430,4834l8590,4834e" filled="f" stroked="t" strokeweight=".957683pt" strokecolor="#4F4F4F">
                <v:path arrowok="t"/>
              </v:shape>
            </v:group>
            <v:group style="position:absolute;left:8322;top:4834;width:867;height:2" coordorigin="8322,4834" coordsize="867,2">
              <v:shape style="position:absolute;left:8322;top:4834;width:867;height:2" coordorigin="8322,4834" coordsize="867,0" path="m8322,4834l9189,4834e" filled="f" stroked="t" strokeweight=".718262pt" strokecolor="#3B3B3B">
                <v:path arrowok="t"/>
              </v:shape>
            </v:group>
            <v:group style="position:absolute;left:9132;top:4832;width:359;height:2" coordorigin="9132,4832" coordsize="359,2">
              <v:shape style="position:absolute;left:9132;top:4832;width:359;height:2" coordorigin="9132,4832" coordsize="359,0" path="m9132,4832l9491,4832e" filled="f" stroked="t" strokeweight=".478842pt" strokecolor="#232323">
                <v:path arrowok="t"/>
              </v:shape>
            </v:group>
            <v:group style="position:absolute;left:9433;top:4836;width:2145;height:2" coordorigin="9433,4836" coordsize="2145,2">
              <v:shape style="position:absolute;left:9433;top:4836;width:2145;height:2" coordorigin="9433,4836" coordsize="2145,0" path="m9433,4836l11578,4836e" filled="f" stroked="t" strokeweight=".957683pt" strokecolor="#575757">
                <v:path arrowok="t"/>
              </v:shape>
            </v:group>
            <v:group style="position:absolute;left:4927;top:4827;width:2;height:1131" coordorigin="4927,4827" coordsize="2,1131">
              <v:shape style="position:absolute;left:4927;top:4827;width:2;height:1131" coordorigin="4927,4827" coordsize="0,1131" path="m4927,5958l4927,4827e" filled="f" stroked="t" strokeweight=".478842pt" strokecolor="#3F3F3F">
                <v:path arrowok="t"/>
              </v:shape>
            </v:group>
            <v:group style="position:absolute;left:4922;top:5318;width:4568;height:2" coordorigin="4922,5318" coordsize="4568,2">
              <v:shape style="position:absolute;left:4922;top:5318;width:4568;height:2" coordorigin="4922,5318" coordsize="4568,0" path="m4922,5318l9491,5318e" filled="f" stroked="t" strokeweight=".957683pt" strokecolor="#4F4F4F">
                <v:path arrowok="t"/>
              </v:shape>
            </v:group>
            <v:group style="position:absolute;left:7757;top:4812;width:2;height:254" coordorigin="7757,4812" coordsize="2,254">
              <v:shape style="position:absolute;left:7757;top:4812;width:2;height:254" coordorigin="7757,4812" coordsize="0,254" path="m7757,5066l7757,4812e" filled="f" stroked="t" strokeweight=".239421pt" strokecolor="#4B4B4B">
                <v:path arrowok="t"/>
              </v:shape>
            </v:group>
            <v:group style="position:absolute;left:7757;top:5066;width:2;height:249" coordorigin="7757,5066" coordsize="2,249">
              <v:shape style="position:absolute;left:7757;top:5066;width:2;height:249" coordorigin="7757,5066" coordsize="0,249" path="m7757,5316l7757,5066e" filled="f" stroked="t" strokeweight=".239421pt" strokecolor="#2F2F2F">
                <v:path arrowok="t"/>
              </v:shape>
            </v:group>
            <v:group style="position:absolute;left:9433;top:5320;width:551;height:2" coordorigin="9433,5320" coordsize="551,2">
              <v:shape style="position:absolute;left:9433;top:5320;width:551;height:2" coordorigin="9433,5320" coordsize="551,0" path="m9433,5320l9984,5320e" filled="f" stroked="t" strokeweight=".478842pt" strokecolor="#181818">
                <v:path arrowok="t"/>
              </v:shape>
            </v:group>
            <v:group style="position:absolute;left:9926;top:5323;width:1652;height:2" coordorigin="9926,5323" coordsize="1652,2">
              <v:shape style="position:absolute;left:9926;top:5323;width:1652;height:2" coordorigin="9926,5323" coordsize="1652,0" path="m9926,5323l11578,5323e" filled="f" stroked="t" strokeweight=".957683pt" strokecolor="#5B5B5B">
                <v:path arrowok="t"/>
              </v:shape>
            </v:group>
            <v:group style="position:absolute;left:304;top:5277;width:2;height:297" coordorigin="304,5277" coordsize="2,297">
              <v:shape style="position:absolute;left:304;top:5277;width:2;height:297" coordorigin="304,5277" coordsize="0,297" path="m304,5574l304,5277e" filled="f" stroked="t" strokeweight=".718262pt" strokecolor="#444444">
                <v:path arrowok="t"/>
              </v:shape>
            </v:group>
            <v:group style="position:absolute;left:2349;top:4304;width:2;height:9251" coordorigin="2349,4304" coordsize="2,9251">
              <v:shape style="position:absolute;left:2349;top:4304;width:2;height:9251" coordorigin="2349,4304" coordsize="0,9251" path="m2349,13555l2349,4304e" filled="f" stroked="t" strokeweight=".718262pt" strokecolor="#343434">
                <v:path arrowok="t"/>
              </v:shape>
            </v:group>
            <v:group style="position:absolute;left:4922;top:5558;width:4290;height:2" coordorigin="4922,5558" coordsize="4290,2">
              <v:shape style="position:absolute;left:4922;top:5558;width:4290;height:2" coordorigin="4922,5558" coordsize="4290,0" path="m4922,5558l9213,5558e" filled="f" stroked="t" strokeweight=".957683pt" strokecolor="#4B4B4B">
                <v:path arrowok="t"/>
              </v:shape>
            </v:group>
            <v:group style="position:absolute;left:9132;top:5560;width:249;height:2" coordorigin="9132,5560" coordsize="249,2">
              <v:shape style="position:absolute;left:9132;top:5560;width:249;height:2" coordorigin="9132,5560" coordsize="249,0" path="m9132,5560l9381,5560e" filled="f" stroked="t" strokeweight=".478842pt" strokecolor="#282828">
                <v:path arrowok="t"/>
              </v:shape>
            </v:group>
            <v:group style="position:absolute;left:9323;top:5560;width:661;height:2" coordorigin="9323,5560" coordsize="661,2">
              <v:shape style="position:absolute;left:9323;top:5560;width:661;height:2" coordorigin="9323,5560" coordsize="661,0" path="m9323,5560l9984,5560e" filled="f" stroked="t" strokeweight=".478842pt" strokecolor="#0C0C0C">
                <v:path arrowok="t"/>
              </v:shape>
            </v:group>
            <v:group style="position:absolute;left:9926;top:5558;width:1652;height:2" coordorigin="9926,5558" coordsize="1652,2">
              <v:shape style="position:absolute;left:9926;top:5558;width:1652;height:2" coordorigin="9926,5558" coordsize="1652,0" path="m9926,5558l11578,5558e" filled="f" stroked="t" strokeweight=".478842pt" strokecolor="#3B3B3B">
                <v:path arrowok="t"/>
              </v:shape>
            </v:group>
            <v:group style="position:absolute;left:2351;top:5517;width:2;height:331" coordorigin="2351,5517" coordsize="2,331">
              <v:shape style="position:absolute;left:2351;top:5517;width:2;height:331" coordorigin="2351,5517" coordsize="0,331" path="m2351,5848l2351,5517e" filled="f" stroked="t" strokeweight=".478842pt" strokecolor="#1F1F1F">
                <v:path arrowok="t"/>
              </v:shape>
            </v:group>
            <v:group style="position:absolute;left:4932;top:5517;width:2;height:848" coordorigin="4932,5517" coordsize="2,848">
              <v:shape style="position:absolute;left:4932;top:5517;width:2;height:848" coordorigin="4932,5517" coordsize="0,848" path="m4932,6365l4932,5517e" filled="f" stroked="t" strokeweight=".718262pt" strokecolor="#545454">
                <v:path arrowok="t"/>
              </v:shape>
            </v:group>
            <v:group style="position:absolute;left:4922;top:5797;width:4884;height:2" coordorigin="4922,5797" coordsize="4884,2">
              <v:shape style="position:absolute;left:4922;top:5797;width:4884;height:2" coordorigin="4922,5797" coordsize="4884,0" path="m4922,5797l9807,5797e" filled="f" stroked="t" strokeweight=".718262pt" strokecolor="#484848">
                <v:path arrowok="t"/>
              </v:shape>
            </v:group>
            <v:group style="position:absolute;left:9749;top:5800;width:235;height:2" coordorigin="9749,5800" coordsize="235,2">
              <v:shape style="position:absolute;left:9749;top:5800;width:235;height:2" coordorigin="9749,5800" coordsize="235,0" path="m9749,5800l9984,5800e" filled="f" stroked="t" strokeweight=".478842pt" strokecolor="#080808">
                <v:path arrowok="t"/>
              </v:shape>
            </v:group>
            <v:group style="position:absolute;left:9926;top:5797;width:1652;height:2" coordorigin="9926,5797" coordsize="1652,2">
              <v:shape style="position:absolute;left:9926;top:5797;width:1652;height:2" coordorigin="9926,5797" coordsize="1652,0" path="m9926,5797l11578,5797e" filled="f" stroked="t" strokeweight=".718262pt" strokecolor="#3B3B3B">
                <v:path arrowok="t"/>
              </v:shape>
            </v:group>
            <v:group style="position:absolute;left:2346;top:6035;width:1006;height:2" coordorigin="2346,6035" coordsize="1006,2">
              <v:shape style="position:absolute;left:2346;top:6035;width:1006;height:2" coordorigin="2346,6035" coordsize="1006,0" path="m2346,6035l3352,6035e" filled="f" stroked="t" strokeweight=".478842pt" strokecolor="#0F0F0F">
                <v:path arrowok="t"/>
              </v:shape>
            </v:group>
            <v:group style="position:absolute;left:3294;top:6037;width:8289;height:2" coordorigin="3294,6037" coordsize="8289,2">
              <v:shape style="position:absolute;left:3294;top:6037;width:8289;height:2" coordorigin="3294,6037" coordsize="8289,0" path="m3294,6037l11583,6037e" filled="f" stroked="t" strokeweight=".957683pt" strokecolor="#4B4B4B">
                <v:path arrowok="t"/>
              </v:shape>
            </v:group>
            <v:group style="position:absolute;left:704;top:6279;width:2998;height:2" coordorigin="704,6279" coordsize="2998,2">
              <v:shape style="position:absolute;left:704;top:6279;width:2998;height:2" coordorigin="704,6279" coordsize="2998,0" path="m704,6279l3701,6279e" filled="f" stroked="t" strokeweight=".718262pt" strokecolor="#3B3B3B">
                <v:path arrowok="t"/>
              </v:shape>
            </v:group>
            <v:group style="position:absolute;left:3644;top:6277;width:7939;height:2" coordorigin="3644,6277" coordsize="7939,2">
              <v:shape style="position:absolute;left:3644;top:6277;width:7939;height:2" coordorigin="3644,6277" coordsize="7939,0" path="m3644,6277l11583,6277e" filled="f" stroked="t" strokeweight=".957683pt" strokecolor="#4F4F4F">
                <v:path arrowok="t"/>
              </v:shape>
            </v:group>
            <v:group style="position:absolute;left:4932;top:6245;width:2;height:757" coordorigin="4932,6245" coordsize="2,757">
              <v:shape style="position:absolute;left:4932;top:6245;width:2;height:757" coordorigin="4932,6245" coordsize="0,757" path="m4932,7003l4932,6245e" filled="f" stroked="t" strokeweight=".478842pt" strokecolor="#383838">
                <v:path arrowok="t"/>
              </v:shape>
            </v:group>
            <v:group style="position:absolute;left:7757;top:6274;width:2;height:268" coordorigin="7757,6274" coordsize="2,268">
              <v:shape style="position:absolute;left:7757;top:6274;width:2;height:268" coordorigin="7757,6274" coordsize="0,268" path="m7757,6543l7757,6274e" filled="f" stroked="t" strokeweight=".239421pt" strokecolor="#484848">
                <v:path arrowok="t"/>
              </v:shape>
            </v:group>
            <v:group style="position:absolute;left:306;top:6514;width:2;height:1462" coordorigin="306,6514" coordsize="2,1462">
              <v:shape style="position:absolute;left:306;top:6514;width:2;height:1462" coordorigin="306,6514" coordsize="0,1462" path="m306,7976l306,6514e" filled="f" stroked="t" strokeweight=".478842pt" strokecolor="#1C1C1C">
                <v:path arrowok="t"/>
              </v:shape>
            </v:group>
            <v:group style="position:absolute;left:2342;top:6751;width:4496;height:2" coordorigin="2342,6751" coordsize="4496,2">
              <v:shape style="position:absolute;left:2342;top:6751;width:4496;height:2" coordorigin="2342,6751" coordsize="4496,0" path="m2342,6751l6838,6751e" filled="f" stroked="t" strokeweight=".957683pt" strokecolor="#4B4B4B">
                <v:path arrowok="t"/>
              </v:shape>
            </v:group>
            <v:group style="position:absolute;left:6737;top:6749;width:273;height:2" coordorigin="6737,6749" coordsize="273,2">
              <v:shape style="position:absolute;left:6737;top:6749;width:273;height:2" coordorigin="6737,6749" coordsize="273,0" path="m6737,6749l7010,6749e" filled="f" stroked="t" strokeweight=".718262pt" strokecolor="#383838">
                <v:path arrowok="t"/>
              </v:shape>
            </v:group>
            <v:group style="position:absolute;left:6953;top:6754;width:838;height:2" coordorigin="6953,6754" coordsize="838,2">
              <v:shape style="position:absolute;left:6953;top:6754;width:838;height:2" coordorigin="6953,6754" coordsize="838,0" path="m6953,6754l7791,6754e" filled="f" stroked="t" strokeweight=".478842pt" strokecolor="#181818">
                <v:path arrowok="t"/>
              </v:shape>
            </v:group>
            <v:group style="position:absolute;left:7757;top:6543;width:2;height:197" coordorigin="7757,6543" coordsize="2,197">
              <v:shape style="position:absolute;left:7757;top:6543;width:2;height:197" coordorigin="7757,6543" coordsize="0,197" path="m7757,6739l7757,6543e" filled="f" stroked="t" strokeweight=".239421pt" strokecolor="#000000">
                <v:path arrowok="t"/>
              </v:shape>
            </v:group>
            <v:group style="position:absolute;left:7729;top:6751;width:651;height:2" coordorigin="7729,6751" coordsize="651,2">
              <v:shape style="position:absolute;left:7729;top:6751;width:651;height:2" coordorigin="7729,6751" coordsize="651,0" path="m7729,6751l8380,6751e" filled="f" stroked="t" strokeweight=".478842pt" strokecolor="#383838">
                <v:path arrowok="t"/>
              </v:shape>
            </v:group>
            <v:group style="position:absolute;left:8140;top:6754;width:3433;height:2" coordorigin="8140,6754" coordsize="3433,2">
              <v:shape style="position:absolute;left:8140;top:6754;width:3433;height:2" coordorigin="8140,6754" coordsize="3433,0" path="m8140,6754l11574,6754e" filled="f" stroked="t" strokeweight=".957683pt" strokecolor="#545454">
                <v:path arrowok="t"/>
              </v:shape>
            </v:group>
            <v:group style="position:absolute;left:11569;top:6514;width:2;height:753" coordorigin="11569,6514" coordsize="2,753">
              <v:shape style="position:absolute;left:11569;top:6514;width:2;height:753" coordorigin="11569,6514" coordsize="0,753" path="m11569,7266l11569,6514e" filled="f" stroked="t" strokeweight=".478842pt" strokecolor="#343434">
                <v:path arrowok="t"/>
              </v:shape>
            </v:group>
            <v:group style="position:absolute;left:2342;top:6996;width:9232;height:2" coordorigin="2342,6996" coordsize="9232,2">
              <v:shape style="position:absolute;left:2342;top:6996;width:9232;height:2" coordorigin="2342,6996" coordsize="9232,0" path="m2342,6996l11574,6996e" filled="f" stroked="t" strokeweight=".957683pt" strokecolor="#4F4F4F">
                <v:path arrowok="t"/>
              </v:shape>
            </v:group>
            <v:group style="position:absolute;left:7757;top:6734;width:2;height:259" coordorigin="7757,6734" coordsize="2,259">
              <v:shape style="position:absolute;left:7757;top:6734;width:2;height:259" coordorigin="7757,6734" coordsize="0,259" path="m7757,6993l7757,6734e" filled="f" stroked="t" strokeweight=".239421pt" strokecolor="#282828">
                <v:path arrowok="t"/>
              </v:shape>
            </v:group>
            <v:group style="position:absolute;left:302;top:7238;width:709;height:2" coordorigin="302,7238" coordsize="709,2">
              <v:shape style="position:absolute;left:302;top:7238;width:709;height:2" coordorigin="302,7238" coordsize="709,0" path="m302,7238l1010,7238e" filled="f" stroked="t" strokeweight=".478842pt" strokecolor="#2F2F2F">
                <v:path arrowok="t"/>
              </v:shape>
            </v:group>
            <v:group style="position:absolute;left:953;top:7235;width:3701;height:2" coordorigin="953,7235" coordsize="3701,2">
              <v:shape style="position:absolute;left:953;top:7235;width:3701;height:2" coordorigin="953,7235" coordsize="3701,0" path="m953,7235l4654,7235e" filled="f" stroked="t" strokeweight=".957683pt" strokecolor="#4F4F4F">
                <v:path arrowok="t"/>
              </v:shape>
            </v:group>
            <v:group style="position:absolute;left:4597;top:7238;width:359;height:2" coordorigin="4597,7238" coordsize="359,2">
              <v:shape style="position:absolute;left:4597;top:7238;width:359;height:2" coordorigin="4597,7238" coordsize="359,0" path="m4597,7238l4956,7238e" filled="f" stroked="t" strokeweight=".478842pt" strokecolor="#232323">
                <v:path arrowok="t"/>
              </v:shape>
            </v:group>
            <v:group style="position:absolute;left:4846;top:7240;width:350;height:2" coordorigin="4846,7240" coordsize="350,2">
              <v:shape style="position:absolute;left:4846;top:7240;width:350;height:2" coordorigin="4846,7240" coordsize="350,0" path="m4846,7240l5195,7240e" filled="f" stroked="t" strokeweight=".478842pt" strokecolor="#3B3B3B">
                <v:path arrowok="t"/>
              </v:shape>
            </v:group>
            <v:group style="position:absolute;left:5133;top:7240;width:6450;height:2" coordorigin="5133,7240" coordsize="6450,2">
              <v:shape style="position:absolute;left:5133;top:7240;width:6450;height:2" coordorigin="5133,7240" coordsize="6450,0" path="m5133,7240l11583,7240e" filled="f" stroked="t" strokeweight=".957683pt" strokecolor="#4F4F4F">
                <v:path arrowok="t"/>
              </v:shape>
            </v:group>
            <v:group style="position:absolute;left:11576;top:7132;width:2;height:2416" coordorigin="11576,7132" coordsize="2,2416">
              <v:shape style="position:absolute;left:11576;top:7132;width:2;height:2416" coordorigin="11576,7132" coordsize="0,2416" path="m11576,9548l11576,7132e" filled="f" stroked="t" strokeweight=".957683pt" strokecolor="#575757">
                <v:path arrowok="t"/>
              </v:shape>
            </v:group>
            <v:group style="position:absolute;left:302;top:7710;width:6493;height:2" coordorigin="302,7710" coordsize="6493,2">
              <v:shape style="position:absolute;left:302;top:7710;width:6493;height:2" coordorigin="302,7710" coordsize="6493,0" path="m302,7710l6795,7710e" filled="f" stroked="t" strokeweight=".957683pt" strokecolor="#4F4F4F">
                <v:path arrowok="t"/>
              </v:shape>
            </v:group>
            <v:group style="position:absolute;left:6737;top:7712;width:1642;height:2" coordorigin="6737,7712" coordsize="1642,2">
              <v:shape style="position:absolute;left:6737;top:7712;width:1642;height:2" coordorigin="6737,7712" coordsize="1642,0" path="m6737,7712l8380,7712e" filled="f" stroked="t" strokeweight=".478842pt" strokecolor="#181818">
                <v:path arrowok="t"/>
              </v:shape>
            </v:group>
            <v:group style="position:absolute;left:8303;top:7712;width:3280;height:2" coordorigin="8303,7712" coordsize="3280,2">
              <v:shape style="position:absolute;left:8303;top:7712;width:3280;height:2" coordorigin="8303,7712" coordsize="3280,0" path="m8303,7712l11583,7712e" filled="f" stroked="t" strokeweight=".957683pt" strokecolor="#4B4B4B">
                <v:path arrowok="t"/>
              </v:shape>
            </v:group>
            <v:group style="position:absolute;left:4932;top:7703;width:2;height:273" coordorigin="4932,7703" coordsize="2,273">
              <v:shape style="position:absolute;left:4932;top:7703;width:2;height:273" coordorigin="4932,7703" coordsize="0,273" path="m4932,7976l4932,7703e" filled="f" stroked="t" strokeweight=".478842pt" strokecolor="#3B3B3B">
                <v:path arrowok="t"/>
              </v:shape>
            </v:group>
            <v:group style="position:absolute;left:4927;top:7954;width:6656;height:2" coordorigin="4927,7954" coordsize="6656,2">
              <v:shape style="position:absolute;left:4927;top:7954;width:6656;height:2" coordorigin="4927,7954" coordsize="6656,0" path="m4927,7954l11583,7954e" filled="f" stroked="t" strokeweight=".718262pt" strokecolor="#484848">
                <v:path arrowok="t"/>
              </v:shape>
            </v:group>
            <v:group style="position:absolute;left:314;top:7918;width:2;height:1615" coordorigin="314,7918" coordsize="2,1615">
              <v:shape style="position:absolute;left:314;top:7918;width:2;height:1615" coordorigin="314,7918" coordsize="0,1615" path="m314,9534l314,7918e" filled="f" stroked="t" strokeweight=".718262pt" strokecolor="#444444">
                <v:path arrowok="t"/>
              </v:shape>
            </v:group>
            <v:group style="position:absolute;left:2358;top:7918;width:2;height:542" coordorigin="2358,7918" coordsize="2,542">
              <v:shape style="position:absolute;left:2358;top:7918;width:2;height:542" coordorigin="2358,7918" coordsize="0,542" path="m2358,8460l2358,7918e" filled="f" stroked="t" strokeweight=".478842pt" strokecolor="#232323">
                <v:path arrowok="t"/>
              </v:shape>
            </v:group>
            <v:group style="position:absolute;left:4946;top:7918;width:2;height:312" coordorigin="4946,7918" coordsize="2,312">
              <v:shape style="position:absolute;left:4946;top:7918;width:2;height:312" coordorigin="4946,7918" coordsize="0,312" path="m4946,8230l4946,7918e" filled="f" stroked="t" strokeweight=".957683pt" strokecolor="#4B4B4B">
                <v:path arrowok="t"/>
              </v:shape>
            </v:group>
            <v:group style="position:absolute;left:4927;top:8189;width:1867;height:2" coordorigin="4927,8189" coordsize="1867,2">
              <v:shape style="position:absolute;left:4927;top:8189;width:1867;height:2" coordorigin="4927,8189" coordsize="1867,0" path="m4927,8189l6795,8189e" filled="f" stroked="t" strokeweight=".957683pt" strokecolor="#545454">
                <v:path arrowok="t"/>
              </v:shape>
            </v:group>
            <v:group style="position:absolute;left:6737;top:8192;width:1049;height:2" coordorigin="6737,8192" coordsize="1049,2">
              <v:shape style="position:absolute;left:6737;top:8192;width:1049;height:2" coordorigin="6737,8192" coordsize="1049,0" path="m6737,8192l7786,8192e" filled="f" stroked="t" strokeweight=".478842pt" strokecolor="#282828">
                <v:path arrowok="t"/>
              </v:shape>
            </v:group>
            <v:group style="position:absolute;left:7729;top:8194;width:3859;height:2" coordorigin="7729,8194" coordsize="3859,2">
              <v:shape style="position:absolute;left:7729;top:8194;width:3859;height:2" coordorigin="7729,8194" coordsize="3859,0" path="m7729,8194l11588,8194e" filled="f" stroked="t" strokeweight=".957683pt" strokecolor="#4F4F4F">
                <v:path arrowok="t"/>
              </v:shape>
            </v:group>
            <v:group style="position:absolute;left:302;top:8431;width:1475;height:2" coordorigin="302,8431" coordsize="1475,2">
              <v:shape style="position:absolute;left:302;top:8431;width:1475;height:2" coordorigin="302,8431" coordsize="1475,0" path="m302,8431l1777,8431e" filled="f" stroked="t" strokeweight=".718262pt" strokecolor="#4B4B4B">
                <v:path arrowok="t"/>
              </v:shape>
            </v:group>
            <v:group style="position:absolute;left:1666;top:8434;width:704;height:2" coordorigin="1666,8434" coordsize="704,2">
              <v:shape style="position:absolute;left:1666;top:8434;width:704;height:2" coordorigin="1666,8434" coordsize="704,0" path="m1666,8434l2370,8434e" filled="f" stroked="t" strokeweight=".478842pt" strokecolor="#2B2B2B">
                <v:path arrowok="t"/>
              </v:shape>
            </v:group>
            <v:group style="position:absolute;left:2294;top:8434;width:7197;height:2" coordorigin="2294,8434" coordsize="7197,2">
              <v:shape style="position:absolute;left:2294;top:8434;width:7197;height:2" coordorigin="2294,8434" coordsize="7197,0" path="m2294,8434l9491,8434e" filled="f" stroked="t" strokeweight=".957683pt" strokecolor="#4B4B4B">
                <v:path arrowok="t"/>
              </v:shape>
            </v:group>
            <v:group style="position:absolute;left:4937;top:8172;width:2;height:268" coordorigin="4937,8172" coordsize="2,268">
              <v:shape style="position:absolute;left:4937;top:8172;width:2;height:268" coordorigin="4937,8172" coordsize="0,268" path="m4937,8441l4937,8172e" filled="f" stroked="t" strokeweight=".957683pt" strokecolor="#545454">
                <v:path arrowok="t"/>
              </v:shape>
            </v:group>
            <v:group style="position:absolute;left:9433;top:8436;width:551;height:2" coordorigin="9433,8436" coordsize="551,2">
              <v:shape style="position:absolute;left:9433;top:8436;width:551;height:2" coordorigin="9433,8436" coordsize="551,0" path="m9433,8436l9984,8436e" filled="f" stroked="t" strokeweight=".478842pt" strokecolor="#1C1C1C">
                <v:path arrowok="t"/>
              </v:shape>
            </v:group>
            <v:group style="position:absolute;left:9926;top:8436;width:1662;height:2" coordorigin="9926,8436" coordsize="1662,2">
              <v:shape style="position:absolute;left:9926;top:8436;width:1662;height:2" coordorigin="9926,8436" coordsize="1662,0" path="m9926,8436l11588,8436e" filled="f" stroked="t" strokeweight=".718262pt" strokecolor="#4B4B4B">
                <v:path arrowok="t"/>
              </v:shape>
            </v:group>
            <v:group style="position:absolute;left:2358;top:8383;width:2;height:853" coordorigin="2358,8383" coordsize="2,853">
              <v:shape style="position:absolute;left:2358;top:8383;width:2;height:853" coordorigin="2358,8383" coordsize="0,853" path="m2358,9236l2358,8383e" filled="f" stroked="t" strokeweight=".718262pt" strokecolor="#383838">
                <v:path arrowok="t"/>
              </v:shape>
            </v:group>
            <v:group style="position:absolute;left:306;top:9210;width:4348;height:2" coordorigin="306,9210" coordsize="4348,2">
              <v:shape style="position:absolute;left:306;top:9210;width:4348;height:2" coordorigin="306,9210" coordsize="4348,0" path="m306,9210l4654,9210e" filled="f" stroked="t" strokeweight=".957683pt" strokecolor="#606060">
                <v:path arrowok="t"/>
              </v:shape>
            </v:group>
            <v:group style="position:absolute;left:4597;top:9208;width:1398;height:2" coordorigin="4597,9208" coordsize="1398,2">
              <v:shape style="position:absolute;left:4597;top:9208;width:1398;height:2" coordorigin="4597,9208" coordsize="1398,0" path="m4597,9208l5995,9208e" filled="f" stroked="t" strokeweight=".718262pt" strokecolor="#444444">
                <v:path arrowok="t"/>
              </v:shape>
            </v:group>
            <v:group style="position:absolute;left:5746;top:9210;width:4099;height:2" coordorigin="5746,9210" coordsize="4099,2">
              <v:shape style="position:absolute;left:5746;top:9210;width:4099;height:2" coordorigin="5746,9210" coordsize="4099,0" path="m5746,9210l9845,9210e" filled="f" stroked="t" strokeweight=".957683pt" strokecolor="#575757">
                <v:path arrowok="t"/>
              </v:shape>
            </v:group>
            <v:group style="position:absolute;left:9749;top:9210;width:1839;height:2" coordorigin="9749,9210" coordsize="1839,2">
              <v:shape style="position:absolute;left:9749;top:9210;width:1839;height:2" coordorigin="9749,9210" coordsize="1839,0" path="m9749,9210l11588,9210e" filled="f" stroked="t" strokeweight=".478842pt" strokecolor="#444444">
                <v:path arrowok="t"/>
              </v:shape>
            </v:group>
            <v:group style="position:absolute;left:2361;top:9160;width:2;height:925" coordorigin="2361,9160" coordsize="2,925">
              <v:shape style="position:absolute;left:2361;top:9160;width:2;height:925" coordorigin="2361,9160" coordsize="0,925" path="m2361,10085l2361,9160e" filled="f" stroked="t" strokeweight=".478842pt" strokecolor="#1C1C1C">
                <v:path arrowok="t"/>
              </v:shape>
            </v:group>
            <v:group style="position:absolute;left:311;top:9443;width:2;height:273" coordorigin="311,9443" coordsize="2,273">
              <v:shape style="position:absolute;left:311;top:9443;width:2;height:273" coordorigin="311,9443" coordsize="0,273" path="m311,9716l311,9443e" filled="f" stroked="t" strokeweight=".478842pt" strokecolor="#131313">
                <v:path arrowok="t"/>
              </v:shape>
            </v:group>
            <v:group style="position:absolute;left:11583;top:9443;width:2;height:877" coordorigin="11583,9443" coordsize="2,877">
              <v:shape style="position:absolute;left:11583;top:9443;width:2;height:877" coordorigin="11583,9443" coordsize="0,877" path="m11583,10320l11583,9443e" filled="f" stroked="t" strokeweight=".478842pt" strokecolor="#2B2B2B">
                <v:path arrowok="t"/>
              </v:shape>
            </v:group>
            <v:group style="position:absolute;left:306;top:10056;width:704;height:2" coordorigin="306,10056" coordsize="704,2">
              <v:shape style="position:absolute;left:306;top:10056;width:704;height:2" coordorigin="306,10056" coordsize="704,0" path="m306,10056l1010,10056e" filled="f" stroked="t" strokeweight=".478842pt" strokecolor="#2B2B2B">
                <v:path arrowok="t"/>
              </v:shape>
            </v:group>
            <v:group style="position:absolute;left:316;top:9658;width:2;height:422" coordorigin="316,9658" coordsize="2,422">
              <v:shape style="position:absolute;left:316;top:9658;width:2;height:422" coordorigin="316,9658" coordsize="0,422" path="m316,10080l316,9658e" filled="f" stroked="t" strokeweight=".718262pt" strokecolor="#2F2F2F">
                <v:path arrowok="t"/>
              </v:shape>
            </v:group>
            <v:group style="position:absolute;left:857;top:10056;width:10731;height:2" coordorigin="857,10056" coordsize="10731,2">
              <v:shape style="position:absolute;left:857;top:10056;width:10731;height:2" coordorigin="857,10056" coordsize="10731,0" path="m857,10056l11588,10056e" filled="f" stroked="t" strokeweight=".718262pt" strokecolor="#4F4F4F">
                <v:path arrowok="t"/>
              </v:shape>
            </v:group>
            <v:group style="position:absolute;left:321;top:9836;width:2;height:4467" coordorigin="321,9836" coordsize="2,4467">
              <v:shape style="position:absolute;left:321;top:9836;width:2;height:4467" coordorigin="321,9836" coordsize="0,4467" path="m321,14303l321,9836e" filled="f" stroked="t" strokeweight=".957683pt" strokecolor="#4F4F4F">
                <v:path arrowok="t"/>
              </v:shape>
            </v:group>
            <v:group style="position:absolute;left:306;top:10296;width:3927;height:2" coordorigin="306,10296" coordsize="3927,2">
              <v:shape style="position:absolute;left:306;top:10296;width:3927;height:2" coordorigin="306,10296" coordsize="3927,0" path="m306,10296l4233,10296e" filled="f" stroked="t" strokeweight=".957683pt" strokecolor="#4F4F4F">
                <v:path arrowok="t"/>
              </v:shape>
            </v:group>
            <v:group style="position:absolute;left:2361;top:10008;width:2;height:1519" coordorigin="2361,10008" coordsize="2,1519">
              <v:shape style="position:absolute;left:2361;top:10008;width:2;height:1519" coordorigin="2361,10008" coordsize="0,1519" path="m2361,11528l2361,10008e" filled="f" stroked="t" strokeweight=".718262pt" strokecolor="#3B3B3B">
                <v:path arrowok="t"/>
              </v:shape>
            </v:group>
            <v:group style="position:absolute;left:3764;top:10298;width:891;height:2" coordorigin="3764,10298" coordsize="891,2">
              <v:shape style="position:absolute;left:3764;top:10298;width:891;height:2" coordorigin="3764,10298" coordsize="891,0" path="m3764,10298l4654,10298e" filled="f" stroked="t" strokeweight=".718262pt" strokecolor="#3B3B3B">
                <v:path arrowok="t"/>
              </v:shape>
            </v:group>
            <v:group style="position:absolute;left:4597;top:10296;width:599;height:2" coordorigin="4597,10296" coordsize="599,2">
              <v:shape style="position:absolute;left:4597;top:10296;width:599;height:2" coordorigin="4597,10296" coordsize="599,0" path="m4597,10296l5195,10296e" filled="f" stroked="t" strokeweight=".478842pt" strokecolor="#1F1F1F">
                <v:path arrowok="t"/>
              </v:shape>
            </v:group>
            <v:group style="position:absolute;left:5138;top:10298;width:6450;height:2" coordorigin="5138,10298" coordsize="6450,2">
              <v:shape style="position:absolute;left:5138;top:10298;width:6450;height:2" coordorigin="5138,10298" coordsize="6450,0" path="m5138,10298l11588,10298e" filled="f" stroked="t" strokeweight=".957683pt" strokecolor="#545454">
                <v:path arrowok="t"/>
              </v:shape>
            </v:group>
            <v:group style="position:absolute;left:694;top:10538;width:10894;height:2" coordorigin="694,10538" coordsize="10894,2">
              <v:shape style="position:absolute;left:694;top:10538;width:10894;height:2" coordorigin="694,10538" coordsize="10894,0" path="m694,10538l11588,10538e" filled="f" stroked="t" strokeweight=".957683pt" strokecolor="#4F4F4F">
                <v:path arrowok="t"/>
              </v:shape>
            </v:group>
            <v:group style="position:absolute;left:11578;top:10243;width:2;height:316" coordorigin="11578,10243" coordsize="2,316">
              <v:shape style="position:absolute;left:11578;top:10243;width:2;height:316" coordorigin="11578,10243" coordsize="0,316" path="m11578,10559l11578,10243e" filled="f" stroked="t" strokeweight=".718262pt" strokecolor="#4B4B4B">
                <v:path arrowok="t"/>
              </v:shape>
            </v:group>
            <v:group style="position:absolute;left:11581;top:10430;width:2;height:1309" coordorigin="11581,10430" coordsize="2,1309">
              <v:shape style="position:absolute;left:11581;top:10430;width:2;height:1309" coordorigin="11581,10430" coordsize="0,1309" path="m11581,11738l11581,10430e" filled="f" stroked="t" strokeweight=".957683pt" strokecolor="#646464">
                <v:path arrowok="t"/>
              </v:shape>
            </v:group>
            <v:group style="position:absolute;left:306;top:11017;width:2059;height:2" coordorigin="306,11017" coordsize="2059,2">
              <v:shape style="position:absolute;left:306;top:11017;width:2059;height:2" coordorigin="306,11017" coordsize="2059,0" path="m306,11017l2365,11017e" filled="f" stroked="t" strokeweight=".957683pt" strokecolor="#4F4F4F">
                <v:path arrowok="t"/>
              </v:shape>
            </v:group>
            <v:group style="position:absolute;left:2303;top:11017;width:2351;height:2" coordorigin="2303,11017" coordsize="2351,2">
              <v:shape style="position:absolute;left:2303;top:11017;width:2351;height:2" coordorigin="2303,11017" coordsize="2351,0" path="m2303,11017l4654,11017e" filled="f" stroked="t" strokeweight=".718262pt" strokecolor="#383838">
                <v:path arrowok="t"/>
              </v:shape>
            </v:group>
            <v:group style="position:absolute;left:4597;top:11017;width:2490;height:2" coordorigin="4597,11017" coordsize="2490,2">
              <v:shape style="position:absolute;left:4597;top:11017;width:2490;height:2" coordorigin="4597,11017" coordsize="2490,0" path="m4597,11017l7087,11017e" filled="f" stroked="t" strokeweight=".957683pt" strokecolor="#545454">
                <v:path arrowok="t"/>
              </v:shape>
            </v:group>
            <v:group style="position:absolute;left:6953;top:11015;width:479;height:2" coordorigin="6953,11015" coordsize="479,2">
              <v:shape style="position:absolute;left:6953;top:11015;width:479;height:2" coordorigin="6953,11015" coordsize="479,0" path="m6953,11015l7432,11015e" filled="f" stroked="t" strokeweight=".718262pt" strokecolor="#3F3F3F">
                <v:path arrowok="t"/>
              </v:shape>
            </v:group>
            <v:group style="position:absolute;left:7374;top:11017;width:412;height:2" coordorigin="7374,11017" coordsize="412,2">
              <v:shape style="position:absolute;left:7374;top:11017;width:412;height:2" coordorigin="7374,11017" coordsize="412,0" path="m7374,11017l7786,11017e" filled="f" stroked="t" strokeweight=".478842pt" strokecolor="#282828">
                <v:path arrowok="t"/>
              </v:shape>
            </v:group>
            <v:group style="position:absolute;left:7709;top:11019;width:2274;height:2" coordorigin="7709,11019" coordsize="2274,2">
              <v:shape style="position:absolute;left:7709;top:11019;width:2274;height:2" coordorigin="7709,11019" coordsize="2274,0" path="m7709,11019l9984,11019e" filled="f" stroked="t" strokeweight=".718262pt" strokecolor="#3B3B3B">
                <v:path arrowok="t"/>
              </v:shape>
            </v:group>
            <v:group style="position:absolute;left:9883;top:11019;width:1705;height:2" coordorigin="9883,11019" coordsize="1705,2">
              <v:shape style="position:absolute;left:9883;top:11019;width:1705;height:2" coordorigin="9883,11019" coordsize="1705,0" path="m9883,11019l11588,11019e" filled="f" stroked="t" strokeweight=".957683pt" strokecolor="#575757">
                <v:path arrowok="t"/>
              </v:shape>
            </v:group>
            <v:group style="position:absolute;left:306;top:11257;width:1618;height:2" coordorigin="306,11257" coordsize="1618,2">
              <v:shape style="position:absolute;left:306;top:11257;width:1618;height:2" coordorigin="306,11257" coordsize="1618,0" path="m306,11257l1925,11257e" filled="f" stroked="t" strokeweight=".957683pt" strokecolor="#545454">
                <v:path arrowok="t"/>
              </v:shape>
            </v:group>
            <v:group style="position:absolute;left:1867;top:11259;width:1068;height:2" coordorigin="1867,11259" coordsize="1068,2">
              <v:shape style="position:absolute;left:1867;top:11259;width:1068;height:2" coordorigin="1867,11259" coordsize="1068,0" path="m1867,11259l2935,11259e" filled="f" stroked="t" strokeweight=".478842pt" strokecolor="#131313">
                <v:path arrowok="t"/>
              </v:shape>
            </v:group>
            <v:group style="position:absolute;left:2878;top:11257;width:1437;height:2" coordorigin="2878,11257" coordsize="1437,2">
              <v:shape style="position:absolute;left:2878;top:11257;width:1437;height:2" coordorigin="2878,11257" coordsize="1437,0" path="m2878,11257l4314,11257e" filled="f" stroked="t" strokeweight=".718262pt" strokecolor="#383838">
                <v:path arrowok="t"/>
              </v:shape>
            </v:group>
            <v:group style="position:absolute;left:3381;top:11257;width:4070;height:2" coordorigin="3381,11257" coordsize="4070,2">
              <v:shape style="position:absolute;left:3381;top:11257;width:4070;height:2" coordorigin="3381,11257" coordsize="4070,0" path="m3381,11257l7451,11257e" filled="f" stroked="t" strokeweight=".957683pt" strokecolor="#4B4B4B">
                <v:path arrowok="t"/>
              </v:shape>
            </v:group>
            <v:group style="position:absolute;left:7374;top:11259;width:1006;height:2" coordorigin="7374,11259" coordsize="1006,2">
              <v:shape style="position:absolute;left:7374;top:11259;width:1006;height:2" coordorigin="7374,11259" coordsize="1006,0" path="m7374,11259l8380,11259e" filled="f" stroked="t" strokeweight=".478842pt" strokecolor="#282828">
                <v:path arrowok="t"/>
              </v:shape>
            </v:group>
            <v:group style="position:absolute;left:8298;top:11259;width:3294;height:2" coordorigin="8298,11259" coordsize="3294,2">
              <v:shape style="position:absolute;left:8298;top:11259;width:3294;height:2" coordorigin="8298,11259" coordsize="3294,0" path="m8298,11259l11593,11259e" filled="f" stroked="t" strokeweight=".957683pt" strokecolor="#545454">
                <v:path arrowok="t"/>
              </v:shape>
            </v:group>
            <v:group style="position:absolute;left:311;top:11504;width:704;height:2" coordorigin="311,11504" coordsize="704,2">
              <v:shape style="position:absolute;left:311;top:11504;width:704;height:2" coordorigin="311,11504" coordsize="704,0" path="m311,11504l1015,11504e" filled="f" stroked="t" strokeweight=".478842pt" strokecolor="#2F2F2F">
                <v:path arrowok="t"/>
              </v:shape>
            </v:group>
            <v:group style="position:absolute;left:982;top:11259;width:2;height:733" coordorigin="982,11259" coordsize="2,733">
              <v:shape style="position:absolute;left:982;top:11259;width:2;height:733" coordorigin="982,11259" coordsize="0,733" path="m982,11992l982,11259e" filled="f" stroked="t" strokeweight=".239421pt" strokecolor="#3F3F3F">
                <v:path arrowok="t"/>
              </v:shape>
            </v:group>
            <v:group style="position:absolute;left:1700;top:11245;width:2;height:1050" coordorigin="1700,11245" coordsize="2,1050">
              <v:shape style="position:absolute;left:1700;top:11245;width:2;height:1050" coordorigin="1700,11245" coordsize="0,1050" path="m1700,12294l1700,11245e" filled="f" stroked="t" strokeweight=".957683pt" strokecolor="#4B4B4B">
                <v:path arrowok="t"/>
              </v:shape>
            </v:group>
            <v:group style="position:absolute;left:953;top:11501;width:10640;height:2" coordorigin="953,11501" coordsize="10640,2">
              <v:shape style="position:absolute;left:953;top:11501;width:10640;height:2" coordorigin="953,11501" coordsize="10640,0" path="m953,11501l11593,11501e" filled="f" stroked="t" strokeweight=".957683pt" strokecolor="#4F4F4F">
                <v:path arrowok="t"/>
              </v:shape>
            </v:group>
            <v:group style="position:absolute;left:7410;top:11245;width:2;height:5057" coordorigin="7410,11245" coordsize="2,5057">
              <v:shape style="position:absolute;left:7410;top:11245;width:2;height:5057" coordorigin="7410,11245" coordsize="0,5057" path="m7410,16302l7410,11245e" filled="f" stroked="t" strokeweight=".718262pt" strokecolor="#484848">
                <v:path arrowok="t"/>
              </v:shape>
            </v:group>
            <v:group style="position:absolute;left:2363;top:11451;width:2;height:949" coordorigin="2363,11451" coordsize="2,949">
              <v:shape style="position:absolute;left:2363;top:11451;width:2;height:949" coordorigin="2363,11451" coordsize="0,949" path="m2363,12400l2363,11451e" filled="f" stroked="t" strokeweight=".478842pt" strokecolor="#181818">
                <v:path arrowok="t"/>
              </v:shape>
            </v:group>
            <v:group style="position:absolute;left:7412;top:11451;width:2;height:570" coordorigin="7412,11451" coordsize="2,570">
              <v:shape style="position:absolute;left:7412;top:11451;width:2;height:570" coordorigin="7412,11451" coordsize="0,570" path="m7412,12021l7412,11451e" filled="f" stroked="t" strokeweight=".478842pt" strokecolor="#2F2F2F">
                <v:path arrowok="t"/>
              </v:shape>
            </v:group>
            <v:group style="position:absolute;left:11583;top:11451;width:2;height:570" coordorigin="11583,11451" coordsize="2,570">
              <v:shape style="position:absolute;left:11583;top:11451;width:2;height:570" coordorigin="11583,11451" coordsize="0,570" path="m11583,12021l11583,11451e" filled="f" stroked="t" strokeweight=".718262pt" strokecolor="#4F4F4F">
                <v:path arrowok="t"/>
              </v:shape>
            </v:group>
            <v:group style="position:absolute;left:982;top:11992;width:2;height:1467" coordorigin="982,11992" coordsize="2,1467">
              <v:shape style="position:absolute;left:982;top:11992;width:2;height:1467" coordorigin="982,11992" coordsize="0,1467" path="m982,13459l982,11992e" filled="f" stroked="t" strokeweight=".239421pt" strokecolor="#000000">
                <v:path arrowok="t"/>
              </v:shape>
            </v:group>
            <v:group style="position:absolute;left:7412;top:11964;width:2;height:436" coordorigin="7412,11964" coordsize="2,436">
              <v:shape style="position:absolute;left:7412;top:11964;width:2;height:436" coordorigin="7412,11964" coordsize="0,436" path="m7412,12400l7412,11964e" filled="f" stroked="t" strokeweight=".478842pt" strokecolor="#1C1C1C">
                <v:path arrowok="t"/>
              </v:shape>
            </v:group>
            <v:group style="position:absolute;left:11588;top:11964;width:2;height:436" coordorigin="11588,11964" coordsize="2,436">
              <v:shape style="position:absolute;left:11588;top:11964;width:2;height:436" coordorigin="11588,11964" coordsize="0,436" path="m11588,12400l11588,11964e" filled="f" stroked="t" strokeweight=".478842pt" strokecolor="#2F2F2F">
                <v:path arrowok="t"/>
              </v:shape>
            </v:group>
            <v:group style="position:absolute;left:1700;top:12194;width:2;height:206" coordorigin="1700,12194" coordsize="2,206">
              <v:shape style="position:absolute;left:1700;top:12194;width:2;height:206" coordorigin="1700,12194" coordsize="0,206" path="m1700,12400l1700,12194e" filled="f" stroked="t" strokeweight=".718262pt" strokecolor="#2F2F2F">
                <v:path arrowok="t"/>
              </v:shape>
            </v:group>
            <v:group style="position:absolute;left:1705;top:12342;width:2;height:887" coordorigin="1705,12342" coordsize="2,887">
              <v:shape style="position:absolute;left:1705;top:12342;width:2;height:887" coordorigin="1705,12342" coordsize="0,887" path="m1705,13229l1705,12342e" filled="f" stroked="t" strokeweight=".478842pt" strokecolor="#1C1C1C">
                <v:path arrowok="t"/>
              </v:shape>
            </v:group>
            <v:group style="position:absolute;left:2363;top:12290;width:2;height:1342" coordorigin="2363,12290" coordsize="2,1342">
              <v:shape style="position:absolute;left:2363;top:12290;width:2;height:1342" coordorigin="2363,12290" coordsize="0,1342" path="m2363,13632l2363,12290e" filled="f" stroked="t" strokeweight=".718262pt" strokecolor="#343434">
                <v:path arrowok="t"/>
              </v:shape>
            </v:group>
            <v:group style="position:absolute;left:7420;top:12342;width:2;height:3954" coordorigin="7420,12342" coordsize="2,3954">
              <v:shape style="position:absolute;left:7420;top:12342;width:2;height:3954" coordorigin="7420,12342" coordsize="0,3954" path="m7420,16297l7420,12342e" filled="f" stroked="t" strokeweight=".957683pt" strokecolor="#545454">
                <v:path arrowok="t"/>
              </v:shape>
            </v:group>
            <v:group style="position:absolute;left:11588;top:7266;width:2;height:9035" coordorigin="11588,7266" coordsize="2,9035">
              <v:shape style="position:absolute;left:11588;top:7266;width:2;height:9035" coordorigin="11588,7266" coordsize="0,9035" path="m11588,16302l11588,7266e" filled="f" stroked="t" strokeweight=".478842pt" strokecolor="#4B4B4B">
                <v:path arrowok="t"/>
              </v:shape>
            </v:group>
            <v:group style="position:absolute;left:1707;top:13172;width:2;height:1035" coordorigin="1707,13172" coordsize="2,1035">
              <v:shape style="position:absolute;left:1707;top:13172;width:2;height:1035" coordorigin="1707,13172" coordsize="0,1035" path="m1707,14207l1707,13172e" filled="f" stroked="t" strokeweight=".718262pt" strokecolor="#3F3F3F">
                <v:path arrowok="t"/>
              </v:shape>
            </v:group>
            <v:group style="position:absolute;left:316;top:13591;width:1417;height:2" coordorigin="316,13591" coordsize="1417,2">
              <v:shape style="position:absolute;left:316;top:13591;width:1417;height:2" coordorigin="316,13591" coordsize="1417,0" path="m316,13591l1733,13591e" filled="f" stroked="t" strokeweight=".718262pt" strokecolor="#444444">
                <v:path arrowok="t"/>
              </v:shape>
            </v:group>
            <v:group style="position:absolute;left:982;top:13459;width:2;height:422" coordorigin="982,13459" coordsize="2,422">
              <v:shape style="position:absolute;left:982;top:13459;width:2;height:422" coordorigin="982,13459" coordsize="0,422" path="m982,13881l982,13459e" filled="f" stroked="t" strokeweight=".239421pt" strokecolor="#4F4F4F">
                <v:path arrowok="t"/>
              </v:shape>
            </v:group>
            <v:group style="position:absolute;left:1657;top:13589;width:709;height:2" coordorigin="1657,13589" coordsize="709,2">
              <v:shape style="position:absolute;left:1657;top:13589;width:709;height:2" coordorigin="1657,13589" coordsize="709,0" path="m1657,13589l2365,13589e" filled="f" stroked="t" strokeweight=".478842pt" strokecolor="#282828">
                <v:path arrowok="t"/>
              </v:shape>
            </v:group>
            <v:group style="position:absolute;left:2332;top:13593;width:2;height:288" coordorigin="2332,13593" coordsize="2,288">
              <v:shape style="position:absolute;left:2332;top:13593;width:2;height:288" coordorigin="2332,13593" coordsize="0,288" path="m2332,13881l2332,13593e" filled="f" stroked="t" strokeweight=".239421pt" strokecolor="#1C1C1C">
                <v:path arrowok="t"/>
              </v:shape>
            </v:group>
            <v:group style="position:absolute;left:982;top:13881;width:2;height:2401" coordorigin="982,13881" coordsize="2,2401">
              <v:shape style="position:absolute;left:982;top:13881;width:2;height:2401" coordorigin="982,13881" coordsize="0,2401" path="m982,16282l982,13881e" filled="f" stroked="t" strokeweight=".239421pt" strokecolor="#000000">
                <v:path arrowok="t"/>
              </v:shape>
            </v:group>
            <v:group style="position:absolute;left:2332;top:13881;width:2;height:1098" coordorigin="2332,13881" coordsize="2,1098">
              <v:shape style="position:absolute;left:2332;top:13881;width:2;height:1098" coordorigin="2332,13881" coordsize="0,1098" path="m2332,14979l2332,13881e" filled="f" stroked="t" strokeweight=".239421pt" strokecolor="#000000">
                <v:path arrowok="t"/>
              </v:shape>
            </v:group>
            <v:group style="position:absolute;left:326;top:14135;width:2;height:2162" coordorigin="326,14135" coordsize="2,2162">
              <v:shape style="position:absolute;left:326;top:14135;width:2;height:2162" coordorigin="326,14135" coordsize="0,2162" path="m326,16297l326,14135e" filled="f" stroked="t" strokeweight=".718262pt" strokecolor="#343434">
                <v:path arrowok="t"/>
              </v:shape>
            </v:group>
            <v:group style="position:absolute;left:1709;top:14135;width:2;height:2157" coordorigin="1709,14135" coordsize="2,2157">
              <v:shape style="position:absolute;left:1709;top:14135;width:2;height:2157" coordorigin="1709,14135" coordsize="0,2157" path="m1709,16292l1709,14135e" filled="f" stroked="t" strokeweight=".478842pt" strokecolor="#282828">
                <v:path arrowok="t"/>
              </v:shape>
            </v:group>
            <v:group style="position:absolute;left:11590;top:13574;width:2;height:1074" coordorigin="11590,13574" coordsize="2,1074">
              <v:shape style="position:absolute;left:11590;top:13574;width:2;height:1074" coordorigin="11590,13574" coordsize="0,1074" path="m11590,14648l11590,13574e" filled="f" stroked="t" strokeweight=".957683pt" strokecolor="#343434">
                <v:path arrowok="t"/>
              </v:shape>
            </v:group>
            <v:group style="position:absolute;left:330;top:14528;width:2;height:340" coordorigin="330,14528" coordsize="2,340">
              <v:shape style="position:absolute;left:330;top:14528;width:2;height:340" coordorigin="330,14528" coordsize="0,340" path="m330,14868l330,14528e" filled="f" stroked="t" strokeweight=".478842pt" strokecolor="#181818">
                <v:path arrowok="t"/>
              </v:shape>
            </v:group>
            <v:group style="position:absolute;left:6766;top:14749;width:215;height:2" coordorigin="6766,14749" coordsize="215,2">
              <v:shape style="position:absolute;left:6766;top:14749;width:215;height:2" coordorigin="6766,14749" coordsize="215,0" path="m6766,14749l6982,14749e" filled="f" stroked="t" strokeweight=".239421pt" strokecolor="#000000">
                <v:path arrowok="t"/>
              </v:shape>
            </v:group>
            <v:group style="position:absolute;left:6982;top:14749;width:431;height:2" coordorigin="6982,14749" coordsize="431,2">
              <v:shape style="position:absolute;left:6982;top:14749;width:431;height:2" coordorigin="6982,14749" coordsize="431,0" path="m6982,14749l7412,14749e" filled="f" stroked="t" strokeweight=".239421pt" strokecolor="#4F4F4F">
                <v:path arrowok="t"/>
              </v:shape>
            </v:group>
            <v:group style="position:absolute;left:11590;top:14720;width:2;height:288" coordorigin="11590,14720" coordsize="2,288">
              <v:shape style="position:absolute;left:11590;top:14720;width:2;height:288" coordorigin="11590,14720" coordsize="0,288" path="m11590,15007l11590,14720e" filled="f" stroked="t" strokeweight=".478842pt" strokecolor="#343434">
                <v:path arrowok="t"/>
              </v:shape>
            </v:group>
            <v:group style="position:absolute;left:326;top:16292;width:690;height:2" coordorigin="326,16292" coordsize="690,2">
              <v:shape style="position:absolute;left:326;top:16292;width:690;height:2" coordorigin="326,16292" coordsize="690,0" path="m326,16292l1015,16292e" filled="f" stroked="t" strokeweight=".478842pt" strokecolor="#3F3F3F">
                <v:path arrowok="t"/>
              </v:shape>
            </v:group>
            <v:group style="position:absolute;left:333;top:14811;width:2;height:1486" coordorigin="333,14811" coordsize="2,1486">
              <v:shape style="position:absolute;left:333;top:14811;width:2;height:1486" coordorigin="333,14811" coordsize="0,1486" path="m333,16297l333,14811e" filled="f" stroked="t" strokeweight=".478842pt" strokecolor="#383838">
                <v:path arrowok="t"/>
              </v:shape>
            </v:group>
            <v:group style="position:absolute;left:1666;top:16287;width:1427;height:2" coordorigin="1666,16287" coordsize="1427,2">
              <v:shape style="position:absolute;left:1666;top:16287;width:1427;height:2" coordorigin="1666,16287" coordsize="1427,0" path="m1666,16287l3093,16287e" filled="f" stroked="t" strokeweight=".478842pt" strokecolor="#2B2B2F">
                <v:path arrowok="t"/>
              </v:shape>
            </v:group>
            <v:group style="position:absolute;left:2332;top:14979;width:2;height:1304" coordorigin="2332,14979" coordsize="2,1304">
              <v:shape style="position:absolute;left:2332;top:14979;width:2;height:1304" coordorigin="2332,14979" coordsize="0,1304" path="m2332,16282l2332,14979e" filled="f" stroked="t" strokeweight=".239421pt" strokecolor="#282828">
                <v:path arrowok="t"/>
              </v:shape>
            </v:group>
            <v:group style="position:absolute;left:6201;top:16287;width:594;height:2" coordorigin="6201,16287" coordsize="594,2">
              <v:shape style="position:absolute;left:6201;top:16287;width:594;height:2" coordorigin="6201,16287" coordsize="594,0" path="m6201,16287l6795,16287e" filled="f" stroked="t" strokeweight=".478842pt" strokecolor="#545454">
                <v:path arrowok="t"/>
              </v:shape>
            </v:group>
            <v:group style="position:absolute;left:6737;top:16287;width:273;height:2" coordorigin="6737,16287" coordsize="273,2">
              <v:shape style="position:absolute;left:6737;top:16287;width:273;height:2" coordorigin="6737,16287" coordsize="273,0" path="m6737,16287l7010,16287e" filled="f" stroked="t" strokeweight=".478842pt" strokecolor="#3B3B3B">
                <v:path arrowok="t"/>
              </v:shape>
            </v:group>
            <v:group style="position:absolute;left:326;top:16290;width:11267;height:2" coordorigin="326,16290" coordsize="11267,2">
              <v:shape style="position:absolute;left:326;top:16290;width:11267;height:2" coordorigin="326,16290" coordsize="11267,0" path="m326,16290l11593,16290e" filled="f" stroked="t" strokeweight=".718262pt" strokecolor="#545454">
                <v:path arrowok="t"/>
              </v:shape>
            </v:group>
            <v:group style="position:absolute;left:9749;top:16292;width:235;height:2" coordorigin="9749,16292" coordsize="235,2">
              <v:shape style="position:absolute;left:9749;top:16292;width:235;height:2" coordorigin="9749,16292" coordsize="235,0" path="m9749,16292l9984,16292e" filled="f" stroked="t" strokeweight=".478842pt" strokecolor="#282828">
                <v:path arrowok="t"/>
              </v:shape>
            </v:group>
            <v:group style="position:absolute;left:354;top:6468;width:53;height:2" coordorigin="354,6468" coordsize="53,2">
              <v:shape style="position:absolute;left:354;top:6468;width:53;height:2" coordorigin="354,6468" coordsize="53,0" path="m354,6468l407,6468e" filled="f" stroked="t" strokeweight=".239421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83.635727pt;margin-top:4.229645pt;width:.1pt;height:7.669063pt;mso-position-horizontal-relative:page;mso-position-vertical-relative:paragraph;z-index:-17007" coordorigin="3673,85" coordsize="2,153">
            <v:shape style="position:absolute;left:3673;top:85;width:2;height:153" coordorigin="3673,85" coordsize="0,153" path="m3673,238l3673,85e" filled="f" stroked="t" strokeweight="1.675945pt" strokecolor="#485470">
              <v:path arrowok="t"/>
            </v:shape>
          </v:group>
          <w10:wrap type="none"/>
        </w:pict>
      </w:r>
      <w:r>
        <w:rPr/>
        <w:pict>
          <v:group style="position:absolute;margin-left:208.877426pt;margin-top:5.456013pt;width:4.786875pt;height:15.688966pt;mso-position-horizontal-relative:page;mso-position-vertical-relative:paragraph;z-index:-16994" coordorigin="4178,109" coordsize="96,314">
            <v:shape style="position:absolute;left:4178;top:109;width:96;height:314" coordorigin="4178,109" coordsize="96,314" path="m4178,109l4273,109,4273,423,4178,423,4178,109e" filled="t" fillcolor="#EBEBEB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7.110218pt;margin-top:.710256pt;width:177.888083pt;height:18.881971pt;mso-position-horizontal-relative:page;mso-position-vertical-relative:paragraph;z-index:-16989" type="#_x0000_t202" filled="f" stroked="f">
            <v:textbox inset="0,0,0,0">
              <w:txbxContent>
                <w:p>
                  <w:pPr>
                    <w:spacing w:before="0" w:after="0" w:line="378" w:lineRule="exact"/>
                    <w:ind w:right="-97"/>
                    <w:jc w:val="left"/>
                    <w:tabs>
                      <w:tab w:pos="2320" w:val="left"/>
                      <w:tab w:pos="3460" w:val="left"/>
                    </w:tabs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282828"/>
                      <w:spacing w:val="0"/>
                      <w:w w:val="71"/>
                      <w:position w:val="7"/>
                    </w:rPr>
                    <w:t>:ı: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282828"/>
                      <w:spacing w:val="0"/>
                      <w:w w:val="100"/>
                      <w:position w:val="7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282828"/>
                      <w:spacing w:val="0"/>
                      <w:w w:val="100"/>
                      <w:position w:val="7"/>
                    </w:rPr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2D3154"/>
                      <w:spacing w:val="0"/>
                      <w:w w:val="153"/>
                      <w:position w:val="-3"/>
                    </w:rPr>
                    <w:t>r-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2D3154"/>
                      <w:spacing w:val="8"/>
                      <w:w w:val="153"/>
                      <w:position w:val="-3"/>
                    </w:rPr>
                    <w:t> 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545456"/>
                      <w:spacing w:val="-1"/>
                      <w:w w:val="58"/>
                      <w:position w:val="-3"/>
                    </w:rPr>
                    <w:t>,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495272"/>
                      <w:spacing w:val="0"/>
                      <w:w w:val="331"/>
                      <w:position w:val="-3"/>
                    </w:rPr>
                    <w:t>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495272"/>
                      <w:spacing w:val="0"/>
                      <w:w w:val="100"/>
                      <w:position w:val="-3"/>
                    </w:rPr>
                    <w:tab/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495272"/>
                      <w:spacing w:val="0"/>
                      <w:w w:val="100"/>
                      <w:position w:val="-3"/>
                    </w:rPr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A3A5A5"/>
                      <w:spacing w:val="0"/>
                      <w:w w:val="125"/>
                      <w:position w:val="-3"/>
                    </w:rPr>
                    <w:t>·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6"/>
          <w:szCs w:val="26"/>
          <w:color w:val="495272"/>
          <w:w w:val="50"/>
          <w:position w:val="-4"/>
        </w:rPr>
        <w:t>iı</w:t>
      </w:r>
      <w:r>
        <w:rPr>
          <w:rFonts w:ascii="Times New Roman" w:hAnsi="Times New Roman" w:cs="Times New Roman" w:eastAsia="Times New Roman"/>
          <w:sz w:val="26"/>
          <w:szCs w:val="26"/>
          <w:color w:val="696B6D"/>
          <w:w w:val="80"/>
          <w:position w:val="-4"/>
        </w:rPr>
        <w:t>z</w:t>
      </w:r>
      <w:r>
        <w:rPr>
          <w:rFonts w:ascii="Times New Roman" w:hAnsi="Times New Roman" w:cs="Times New Roman" w:eastAsia="Times New Roman"/>
          <w:sz w:val="26"/>
          <w:szCs w:val="26"/>
          <w:color w:val="696B6D"/>
          <w:w w:val="100"/>
          <w:position w:val="-4"/>
        </w:rPr>
        <w:t>  </w:t>
      </w:r>
      <w:r>
        <w:rPr>
          <w:rFonts w:ascii="Times New Roman" w:hAnsi="Times New Roman" w:cs="Times New Roman" w:eastAsia="Times New Roman"/>
          <w:sz w:val="26"/>
          <w:szCs w:val="26"/>
          <w:color w:val="696B6D"/>
          <w:spacing w:val="-2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C7E7E"/>
          <w:spacing w:val="8"/>
          <w:w w:val="74"/>
          <w:position w:val="-4"/>
        </w:rPr>
        <w:t>ö</w:t>
      </w:r>
      <w:r>
        <w:rPr>
          <w:rFonts w:ascii="Times New Roman" w:hAnsi="Times New Roman" w:cs="Times New Roman" w:eastAsia="Times New Roman"/>
          <w:sz w:val="24"/>
          <w:szCs w:val="24"/>
          <w:color w:val="545456"/>
          <w:spacing w:val="0"/>
          <w:w w:val="52"/>
          <w:position w:val="-4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54545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54545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4"/>
          <w:szCs w:val="24"/>
          <w:color w:val="282828"/>
          <w:spacing w:val="0"/>
          <w:w w:val="72"/>
          <w:position w:val="-4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color w:val="282828"/>
          <w:spacing w:val="12"/>
          <w:w w:val="71"/>
          <w:position w:val="-4"/>
        </w:rPr>
        <w:t>ı</w:t>
      </w:r>
      <w:r>
        <w:rPr>
          <w:rFonts w:ascii="Arial" w:hAnsi="Arial" w:cs="Arial" w:eastAsia="Arial"/>
          <w:sz w:val="21"/>
          <w:szCs w:val="21"/>
          <w:color w:val="282828"/>
          <w:spacing w:val="-5"/>
          <w:w w:val="104"/>
          <w:position w:val="-4"/>
        </w:rPr>
        <w:t>i</w:t>
      </w:r>
      <w:r>
        <w:rPr>
          <w:rFonts w:ascii="Arial" w:hAnsi="Arial" w:cs="Arial" w:eastAsia="Arial"/>
          <w:sz w:val="21"/>
          <w:szCs w:val="21"/>
          <w:color w:val="282828"/>
          <w:spacing w:val="0"/>
          <w:w w:val="75"/>
          <w:position w:val="-4"/>
        </w:rPr>
        <w:t>rı</w:t>
      </w:r>
      <w:r>
        <w:rPr>
          <w:rFonts w:ascii="Arial" w:hAnsi="Arial" w:cs="Arial" w:eastAsia="Arial"/>
          <w:sz w:val="21"/>
          <w:szCs w:val="21"/>
          <w:color w:val="282828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1"/>
          <w:szCs w:val="21"/>
          <w:color w:val="28282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3"/>
          <w:position w:val="-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1"/>
          <w:w w:val="112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84"/>
          <w:position w:val="-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5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4"/>
          <w:position w:val="-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4"/>
        </w:rPr>
        <w:t>KAPUSUZ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3475" w:right="-20"/>
        <w:jc w:val="left"/>
        <w:tabs>
          <w:tab w:pos="5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282828"/>
          <w:spacing w:val="0"/>
          <w:w w:val="42"/>
          <w:position w:val="1"/>
        </w:rPr>
        <w:t>·</w:t>
      </w:r>
      <w:r>
        <w:rPr>
          <w:rFonts w:ascii="Arial" w:hAnsi="Arial" w:cs="Arial" w:eastAsia="Arial"/>
          <w:sz w:val="23"/>
          <w:szCs w:val="23"/>
          <w:color w:val="282828"/>
          <w:spacing w:val="0"/>
          <w:w w:val="42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282828"/>
          <w:spacing w:val="18"/>
          <w:w w:val="42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424242"/>
          <w:spacing w:val="0"/>
          <w:w w:val="100"/>
          <w:position w:val="1"/>
        </w:rPr>
        <w:t>·</w:t>
      </w:r>
      <w:r>
        <w:rPr>
          <w:rFonts w:ascii="Arial" w:hAnsi="Arial" w:cs="Arial" w:eastAsia="Arial"/>
          <w:sz w:val="23"/>
          <w:szCs w:val="23"/>
          <w:color w:val="424242"/>
          <w:spacing w:val="-46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424242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42424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189" w:right="2121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424242"/>
          <w:w w:val="138"/>
        </w:rPr>
        <w:t>tl</w:t>
      </w:r>
      <w:r>
        <w:rPr>
          <w:rFonts w:ascii="Arial" w:hAnsi="Arial" w:cs="Arial" w:eastAsia="Arial"/>
          <w:sz w:val="15"/>
          <w:szCs w:val="15"/>
          <w:color w:val="424242"/>
          <w:spacing w:val="-38"/>
          <w:w w:val="138"/>
        </w:rPr>
        <w:t>+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96"/>
        </w:rPr>
        <w:t>·</w:t>
      </w:r>
      <w:r>
        <w:rPr>
          <w:rFonts w:ascii="Arial" w:hAnsi="Arial" w:cs="Arial" w:eastAsia="Arial"/>
          <w:sz w:val="15"/>
          <w:szCs w:val="15"/>
          <w:color w:val="282828"/>
          <w:spacing w:val="-28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A3A5A5"/>
          <w:spacing w:val="0"/>
          <w:w w:val="100"/>
        </w:rPr>
        <w:t>"'</w:t>
      </w:r>
      <w:r>
        <w:rPr>
          <w:rFonts w:ascii="Arial" w:hAnsi="Arial" w:cs="Arial" w:eastAsia="Arial"/>
          <w:sz w:val="15"/>
          <w:szCs w:val="15"/>
          <w:color w:val="A3A5A5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09193"/>
          <w:spacing w:val="0"/>
          <w:w w:val="54"/>
        </w:rPr>
        <w:t>.,.w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15" w:lineRule="exact"/>
        <w:ind w:left="-28" w:right="1947"/>
        <w:jc w:val="center"/>
        <w:rPr>
          <w:rFonts w:ascii="Arial" w:hAnsi="Arial" w:cs="Arial" w:eastAsia="Arial"/>
          <w:sz w:val="7"/>
          <w:szCs w:val="7"/>
        </w:rPr>
      </w:pPr>
      <w:rPr/>
      <w:r>
        <w:rPr/>
        <w:pict>
          <v:group style="position:absolute;margin-left:445.00412pt;margin-top:-.57573pt;width:.1pt;height:4.774903pt;mso-position-horizontal-relative:page;mso-position-vertical-relative:paragraph;z-index:-16995" coordorigin="8900,-12" coordsize="2,95">
            <v:shape style="position:absolute;left:8900;top:-12;width:2;height:95" coordorigin="8900,-12" coordsize="0,95" path="m8900,-12l8900,84,8900,-12xe" filled="t" fillcolor="#EBEBEB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48.294464pt;margin-top:1.341536pt;width:.1pt;height:4.71167pt;mso-position-horizontal-relative:page;mso-position-vertical-relative:paragraph;z-index:-16993" coordorigin="8966,27" coordsize="2,94">
            <v:shape style="position:absolute;left:8966;top:27;width:2;height:94" coordorigin="8966,27" coordsize="0,94" path="m8966,121l8966,27e" filled="f" stroked="t" strokeweight="2.978785pt" strokecolor="#EBEBEB">
              <v:path arrowok="t"/>
            </v:shape>
          </v:group>
          <w10:wrap type="none"/>
        </w:pict>
      </w:r>
      <w:r>
        <w:rPr/>
        <w:pict>
          <v:group style="position:absolute;margin-left:457.479797pt;margin-top:1.341536pt;width:.1pt;height:4.71167pt;mso-position-horizontal-relative:page;mso-position-vertical-relative:paragraph;z-index:-16992" coordorigin="9150,27" coordsize="2,94">
            <v:shape style="position:absolute;left:9150;top:27;width:2;height:94" coordorigin="9150,27" coordsize="0,94" path="m9150,121l9150,27e" filled="f" stroked="t" strokeweight="1.815pt" strokecolor="#EBEBE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7"/>
          <w:szCs w:val="7"/>
          <w:color w:val="7C7E7E"/>
          <w:spacing w:val="0"/>
          <w:w w:val="100"/>
          <w:position w:val="3"/>
        </w:rPr>
        <w:t>Q..,.</w:t>
      </w:r>
      <w:r>
        <w:rPr>
          <w:rFonts w:ascii="Arial" w:hAnsi="Arial" w:cs="Arial" w:eastAsia="Arial"/>
          <w:sz w:val="7"/>
          <w:szCs w:val="7"/>
          <w:color w:val="7C7E7E"/>
          <w:spacing w:val="1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3A5A5"/>
          <w:spacing w:val="0"/>
          <w:w w:val="56"/>
          <w:position w:val="-1"/>
        </w:rPr>
        <w:t>--1</w:t>
      </w:r>
      <w:r>
        <w:rPr>
          <w:rFonts w:ascii="Times New Roman" w:hAnsi="Times New Roman" w:cs="Times New Roman" w:eastAsia="Times New Roman"/>
          <w:sz w:val="7"/>
          <w:szCs w:val="7"/>
          <w:color w:val="A3A5A5"/>
          <w:spacing w:val="0"/>
          <w:w w:val="56"/>
          <w:position w:val="-1"/>
        </w:rPr>
        <w:t>:</w:t>
      </w:r>
      <w:r>
        <w:rPr>
          <w:rFonts w:ascii="Times New Roman" w:hAnsi="Times New Roman" w:cs="Times New Roman" w:eastAsia="Times New Roman"/>
          <w:sz w:val="7"/>
          <w:szCs w:val="7"/>
          <w:color w:val="A3A5A5"/>
          <w:spacing w:val="0"/>
          <w:w w:val="56"/>
          <w:position w:val="-1"/>
        </w:rPr>
        <w:t>             </w:t>
      </w:r>
      <w:r>
        <w:rPr>
          <w:rFonts w:ascii="Times New Roman" w:hAnsi="Times New Roman" w:cs="Times New Roman" w:eastAsia="Times New Roman"/>
          <w:sz w:val="7"/>
          <w:szCs w:val="7"/>
          <w:color w:val="A3A5A5"/>
          <w:spacing w:val="3"/>
          <w:w w:val="56"/>
          <w:position w:val="-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BDBDBF"/>
          <w:spacing w:val="0"/>
          <w:w w:val="140"/>
          <w:position w:val="-1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BDBDBF"/>
          <w:spacing w:val="17"/>
          <w:w w:val="140"/>
          <w:position w:val="-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909193"/>
          <w:spacing w:val="0"/>
          <w:w w:val="210"/>
          <w:position w:val="-1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909193"/>
          <w:spacing w:val="-15"/>
          <w:w w:val="210"/>
          <w:position w:val="-1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909193"/>
          <w:spacing w:val="-7"/>
          <w:w w:val="281"/>
          <w:position w:val="-1"/>
        </w:rPr>
        <w:t>,</w:t>
      </w:r>
      <w:r>
        <w:rPr>
          <w:rFonts w:ascii="Times New Roman" w:hAnsi="Times New Roman" w:cs="Times New Roman" w:eastAsia="Times New Roman"/>
          <w:sz w:val="7"/>
          <w:szCs w:val="7"/>
          <w:color w:val="A3A5A5"/>
          <w:spacing w:val="0"/>
          <w:w w:val="105"/>
          <w:position w:val="-1"/>
        </w:rPr>
        <w:t>.....</w:t>
      </w:r>
      <w:r>
        <w:rPr>
          <w:rFonts w:ascii="Times New Roman" w:hAnsi="Times New Roman" w:cs="Times New Roman" w:eastAsia="Times New Roman"/>
          <w:sz w:val="7"/>
          <w:szCs w:val="7"/>
          <w:color w:val="A3A5A5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7"/>
          <w:szCs w:val="7"/>
          <w:color w:val="A3A5A5"/>
          <w:spacing w:val="-6"/>
          <w:w w:val="100"/>
          <w:position w:val="-1"/>
        </w:rPr>
        <w:t> </w:t>
      </w:r>
      <w:r>
        <w:rPr>
          <w:rFonts w:ascii="Arial" w:hAnsi="Arial" w:cs="Arial" w:eastAsia="Arial"/>
          <w:sz w:val="7"/>
          <w:szCs w:val="7"/>
          <w:color w:val="BDBDBF"/>
          <w:spacing w:val="0"/>
          <w:w w:val="135"/>
          <w:i/>
          <w:position w:val="-1"/>
        </w:rPr>
        <w:t>N</w:t>
      </w:r>
      <w:r>
        <w:rPr>
          <w:rFonts w:ascii="Arial" w:hAnsi="Arial" w:cs="Arial" w:eastAsia="Arial"/>
          <w:sz w:val="7"/>
          <w:szCs w:val="7"/>
          <w:color w:val="BDBDBF"/>
          <w:spacing w:val="11"/>
          <w:w w:val="135"/>
          <w:i/>
          <w:position w:val="-1"/>
        </w:rPr>
        <w:t> </w:t>
      </w:r>
      <w:r>
        <w:rPr>
          <w:rFonts w:ascii="Arial" w:hAnsi="Arial" w:cs="Arial" w:eastAsia="Arial"/>
          <w:sz w:val="7"/>
          <w:szCs w:val="7"/>
          <w:color w:val="A3A5A5"/>
          <w:spacing w:val="0"/>
          <w:w w:val="175"/>
          <w:position w:val="3"/>
        </w:rPr>
        <w:t>"""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00" w:right="220"/>
          <w:cols w:num="2" w:equalWidth="0">
            <w:col w:w="6543" w:space="2029"/>
            <w:col w:w="2928"/>
          </w:cols>
        </w:sectPr>
      </w:pPr>
      <w:rPr/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83" w:lineRule="exact"/>
        <w:ind w:left="3460" w:right="-20"/>
        <w:jc w:val="left"/>
        <w:tabs>
          <w:tab w:pos="9980" w:val="left"/>
        </w:tabs>
        <w:rPr>
          <w:rFonts w:ascii="Arial" w:hAnsi="Arial" w:cs="Arial" w:eastAsia="Arial"/>
          <w:sz w:val="35"/>
          <w:szCs w:val="3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0.768345pt;margin-top:-22.066429pt;width:263.004719pt;height:53pt;mso-position-horizontal-relative:page;mso-position-vertical-relative:paragraph;z-index:-16983" type="#_x0000_t202" filled="f" stroked="f">
            <v:textbox inset="0,0,0,0">
              <w:txbxContent>
                <w:p>
                  <w:pPr>
                    <w:spacing w:before="0" w:after="0" w:line="1060" w:lineRule="exact"/>
                    <w:ind w:right="-199"/>
                    <w:jc w:val="left"/>
                    <w:tabs>
                      <w:tab w:pos="2500" w:val="left"/>
                    </w:tabs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06"/>
                      <w:szCs w:val="106"/>
                      <w:color w:val="383838"/>
                      <w:spacing w:val="0"/>
                      <w:w w:val="389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106"/>
                      <w:szCs w:val="106"/>
                      <w:color w:val="383838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106"/>
                      <w:szCs w:val="106"/>
                      <w:color w:val="383838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83838"/>
                      <w:spacing w:val="0"/>
                      <w:w w:val="100"/>
                      <w:position w:val="30"/>
                    </w:rPr>
                    <w:t>İZMİR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83838"/>
                      <w:spacing w:val="-14"/>
                      <w:w w:val="100"/>
                      <w:position w:val="3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83838"/>
                      <w:spacing w:val="0"/>
                      <w:w w:val="96"/>
                      <w:position w:val="30"/>
                    </w:rPr>
                    <w:t>BÜYÜKŞEHIR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83838"/>
                      <w:spacing w:val="22"/>
                      <w:w w:val="96"/>
                      <w:position w:val="3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494949"/>
                      <w:spacing w:val="0"/>
                      <w:w w:val="97"/>
                      <w:position w:val="30"/>
                    </w:rPr>
                    <w:t>BE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494949"/>
                      <w:spacing w:val="3"/>
                      <w:w w:val="97"/>
                      <w:position w:val="30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676767"/>
                      <w:spacing w:val="-2"/>
                      <w:w w:val="87"/>
                      <w:position w:val="30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494949"/>
                      <w:spacing w:val="0"/>
                      <w:w w:val="96"/>
                      <w:position w:val="30"/>
                    </w:rPr>
                    <w:t>DIY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494949"/>
                      <w:spacing w:val="-27"/>
                      <w:w w:val="100"/>
                      <w:position w:val="3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676767"/>
                      <w:spacing w:val="-5"/>
                      <w:w w:val="100"/>
                      <w:position w:val="30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494949"/>
                      <w:spacing w:val="0"/>
                      <w:w w:val="100"/>
                      <w:position w:val="30"/>
                    </w:rPr>
                    <w:t>Si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</w:rPr>
        <w:t>İTFAİYE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DAİ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4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BAŞKAN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lGI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Arial" w:hAnsi="Arial" w:cs="Arial" w:eastAsia="Arial"/>
          <w:sz w:val="35"/>
          <w:szCs w:val="35"/>
          <w:color w:val="383838"/>
          <w:spacing w:val="0"/>
          <w:w w:val="67"/>
          <w:position w:val="-3"/>
        </w:rPr>
      </w:r>
      <w:r>
        <w:rPr>
          <w:rFonts w:ascii="Arial" w:hAnsi="Arial" w:cs="Arial" w:eastAsia="Arial"/>
          <w:sz w:val="35"/>
          <w:szCs w:val="35"/>
          <w:color w:val="383838"/>
          <w:spacing w:val="0"/>
          <w:w w:val="67"/>
          <w:emboss/>
          <w:position w:val="-3"/>
        </w:rPr>
        <w:t>·</w:t>
      </w:r>
      <w:r>
        <w:rPr>
          <w:rFonts w:ascii="Arial" w:hAnsi="Arial" w:cs="Arial" w:eastAsia="Arial"/>
          <w:sz w:val="35"/>
          <w:szCs w:val="35"/>
          <w:color w:val="383838"/>
          <w:spacing w:val="0"/>
          <w:w w:val="67"/>
          <w:position w:val="-3"/>
        </w:rPr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left="582" w:right="-20"/>
        <w:jc w:val="left"/>
        <w:tabs>
          <w:tab w:pos="3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3.725037pt;margin-top:5.563088pt;width:4.4604pt;height:12pt;mso-position-horizontal-relative:page;mso-position-vertical-relative:paragraph;z-index:-16982" type="#_x0000_t202" filled="f" stroked="f">
            <v:textbox inset="0,0,0,0">
              <w:txbxContent>
                <w:p>
                  <w:pPr>
                    <w:spacing w:before="0" w:after="0" w:line="240" w:lineRule="exact"/>
                    <w:ind w:right="-76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Pr/>
                  <w:r>
                    <w:rPr>
                      <w:rFonts w:ascii="Arial" w:hAnsi="Arial" w:cs="Arial" w:eastAsia="Arial"/>
                      <w:sz w:val="24"/>
                      <w:szCs w:val="24"/>
                      <w:color w:val="9C9C9C"/>
                      <w:spacing w:val="0"/>
                      <w:w w:val="104"/>
                    </w:rPr>
                    <w:t>"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6"/>
          <w:position w:val="-2"/>
        </w:rPr>
        <w:t>BÜYÜK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96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EH[R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4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3"/>
          <w:position w:val="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3"/>
          <w:position w:val="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8"/>
          <w:w w:val="93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  <w:position w:val="4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  <w:position w:val="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93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4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  <w:position w:val="4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96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4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4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left="629" w:right="-20"/>
        <w:jc w:val="left"/>
        <w:tabs>
          <w:tab w:pos="39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5"/>
          <w:szCs w:val="15"/>
          <w:color w:val="494949"/>
          <w:spacing w:val="0"/>
          <w:w w:val="100"/>
          <w:position w:val="2"/>
        </w:rPr>
        <w:t>BELE</w:t>
      </w:r>
      <w:r>
        <w:rPr>
          <w:rFonts w:ascii="Arial" w:hAnsi="Arial" w:cs="Arial" w:eastAsia="Arial"/>
          <w:sz w:val="15"/>
          <w:szCs w:val="15"/>
          <w:color w:val="494949"/>
          <w:spacing w:val="0"/>
          <w:w w:val="100"/>
          <w:position w:val="2"/>
        </w:rPr>
        <w:t>D</w:t>
      </w:r>
      <w:r>
        <w:rPr>
          <w:rFonts w:ascii="Arial" w:hAnsi="Arial" w:cs="Arial" w:eastAsia="Arial"/>
          <w:sz w:val="15"/>
          <w:szCs w:val="15"/>
          <w:color w:val="494949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15"/>
          <w:szCs w:val="15"/>
          <w:color w:val="494949"/>
          <w:spacing w:val="9"/>
          <w:w w:val="100"/>
          <w:position w:val="2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2"/>
        </w:rPr>
        <w:t>YESI</w:t>
      </w:r>
      <w:r>
        <w:rPr>
          <w:rFonts w:ascii="Arial" w:hAnsi="Arial" w:cs="Arial" w:eastAsia="Arial"/>
          <w:sz w:val="15"/>
          <w:szCs w:val="15"/>
          <w:color w:val="383838"/>
          <w:spacing w:val="-28"/>
          <w:w w:val="100"/>
          <w:position w:val="2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5"/>
          <w:position w:val="1"/>
        </w:rPr>
        <w:t>YANGIN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3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32" w:lineRule="exact"/>
        <w:ind w:left="102" w:right="-20"/>
        <w:jc w:val="left"/>
        <w:tabs>
          <w:tab w:pos="1320" w:val="left"/>
          <w:tab w:pos="3120" w:val="left"/>
          <w:tab w:pos="5480" w:val="left"/>
          <w:tab w:pos="7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85"/>
        </w:rPr>
        <w:t>[Oin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85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8"/>
          <w:w w:val="8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05.05.2017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0"/>
        </w:rPr>
        <w:t>IBildiriı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0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2773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4"/>
          <w:position w:val="-1"/>
        </w:rPr>
        <w:t>l13ildiriı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4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8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1"/>
        </w:rPr>
        <w:t>Sami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4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-6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58"/>
          <w:position w:val="-1"/>
        </w:rPr>
        <w:t>trc</w: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-4"/>
          <w:w w:val="58"/>
          <w:position w:val="-1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8C8C8C"/>
          <w:spacing w:val="0"/>
          <w:w w:val="88"/>
          <w:position w:val="-1"/>
        </w:rPr>
        <w:t>:</w:t>
      </w:r>
      <w:r>
        <w:rPr>
          <w:rFonts w:ascii="Times New Roman" w:hAnsi="Times New Roman" w:cs="Times New Roman" w:eastAsia="Times New Roman"/>
          <w:sz w:val="29"/>
          <w:szCs w:val="29"/>
          <w:color w:val="8C8C8C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İl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9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9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mniyet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120" w:right="-20"/>
        <w:jc w:val="left"/>
        <w:tabs>
          <w:tab w:pos="1320" w:val="left"/>
          <w:tab w:pos="3120" w:val="left"/>
          <w:tab w:pos="4340" w:val="left"/>
          <w:tab w:pos="5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4"/>
          <w:position w:val="1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5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>05.05.2017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0"/>
          <w:position w:val="1"/>
        </w:rPr>
        <w:t>!Kayıt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4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>No</w:t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51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1"/>
          <w:position w:val="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4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2"/>
          <w:position w:val="0"/>
        </w:rPr>
        <w:t>Nil:m"t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7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YILDIZ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" w:after="0" w:line="253" w:lineRule="auto"/>
        <w:ind w:left="125" w:right="4525"/>
        <w:jc w:val="left"/>
        <w:tabs>
          <w:tab w:pos="13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4"/>
        </w:rPr>
        <w:t>Bildiri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8"/>
          <w:w w:val="94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2"/>
          <w:w w:val="9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Turabiye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Beyle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9"/>
        </w:rPr>
        <w:t>DeQ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79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79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2"/>
          <w:w w:val="79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7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7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6"/>
          <w:w w:val="7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Konutları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77"/>
        </w:rPr>
        <w:t>ÖnCı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9"/>
          <w:w w:val="7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7"/>
        </w:rPr>
        <w:t>/Sef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3"/>
          <w:w w:val="9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</w:rPr>
        <w:t>rih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9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sar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9"/>
          <w:w w:val="100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5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MiR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94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4"/>
        </w:rPr>
        <w:t>ogru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5"/>
        </w:rPr>
        <w:t>Turabi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Beyle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Deprem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Konutları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3"/>
        </w:rPr>
        <w:t>Önti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-11"/>
          <w:w w:val="112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7"/>
        </w:rPr>
        <w:t>Seferi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hisa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4"/>
          <w:w w:val="100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iZMiR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0" w:after="0" w:line="145" w:lineRule="auto"/>
        <w:ind w:left="125" w:right="1418" w:firstLine="-24"/>
        <w:jc w:val="left"/>
        <w:tabs>
          <w:tab w:pos="1540" w:val="left"/>
          <w:tab w:pos="1800" w:val="left"/>
          <w:tab w:pos="3600" w:val="left"/>
          <w:tab w:pos="4020" w:val="left"/>
          <w:tab w:pos="6400" w:val="left"/>
          <w:tab w:pos="6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8"/>
          <w:position w:val="1"/>
        </w:rPr>
        <w:t>!Yangı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6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Lasti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3"/>
          <w:position w:val="0"/>
        </w:rPr>
        <w:t>YıınAm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1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0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76"/>
          <w:position w:val="0"/>
        </w:rPr>
        <w:t>:A_çı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76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4"/>
          <w:w w:val="7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206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7"/>
          <w:position w:val="0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20"/>
          <w:position w:val="0"/>
        </w:rPr>
        <w:t>Hıdı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lez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Kut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ması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0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4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81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-6"/>
          <w:w w:val="120"/>
          <w:position w:val="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17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1"/>
        </w:rPr>
      </w:r>
      <w:r>
        <w:rPr>
          <w:rFonts w:ascii="Arial" w:hAnsi="Arial" w:cs="Arial" w:eastAsia="Arial"/>
          <w:sz w:val="32"/>
          <w:szCs w:val="32"/>
          <w:color w:val="383838"/>
          <w:spacing w:val="0"/>
          <w:w w:val="131"/>
          <w:position w:val="-4"/>
        </w:rPr>
        <w:t>.</w:t>
      </w:r>
      <w:r>
        <w:rPr>
          <w:rFonts w:ascii="Arial" w:hAnsi="Arial" w:cs="Arial" w:eastAsia="Arial"/>
          <w:sz w:val="32"/>
          <w:szCs w:val="32"/>
          <w:color w:val="383838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32"/>
          <w:szCs w:val="32"/>
          <w:color w:val="38383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rtapını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  <w:position w:val="0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43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30" w:lineRule="exact"/>
        <w:ind w:left="3611" w:right="-20"/>
        <w:jc w:val="left"/>
        <w:tabs>
          <w:tab w:pos="6720" w:val="left"/>
        </w:tabs>
        <w:rPr>
          <w:rFonts w:ascii="Times New Roman" w:hAnsi="Times New Roman" w:cs="Times New Roman" w:eastAsia="Times New Roman"/>
          <w:sz w:val="3"/>
          <w:szCs w:val="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8.833725pt;margin-top:3.181766pt;width:88.515925pt;height:24.475281pt;mso-position-horizontal-relative:page;mso-position-vertical-relative:paragraph;z-index:-16981" type="#_x0000_t202" filled="f" stroked="f">
            <v:textbox inset="0,0,0,0">
              <w:txbxContent>
                <w:p>
                  <w:pPr>
                    <w:spacing w:before="0" w:after="0" w:line="490" w:lineRule="exact"/>
                    <w:ind w:right="-113"/>
                    <w:jc w:val="left"/>
                    <w:tabs>
                      <w:tab w:pos="168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494949"/>
                      <w:spacing w:val="0"/>
                      <w:w w:val="55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94949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94949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C3C3C3"/>
                      <w:spacing w:val="0"/>
                      <w:w w:val="55"/>
                      <w:position w:val="0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3"/>
        </w:rPr>
        <w:t>Betonan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5"/>
          <w:position w:val="-3"/>
        </w:rPr>
        <w:t>KaAi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5"/>
          <w:position w:val="-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5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3"/>
          <w:w w:val="85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3"/>
        </w:rPr>
        <w:t>Ahşap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3"/>
          <w:position w:val="-3"/>
        </w:rPr>
        <w:t>Çel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2"/>
          <w:position w:val="-3"/>
        </w:rPr>
        <w:t>ik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2"/>
          <w:position w:val="-3"/>
        </w:rPr>
        <w:t>  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5"/>
          <w:w w:val="82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3"/>
        </w:rPr>
        <w:t>Diger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3"/>
          <w:szCs w:val="3"/>
          <w:color w:val="595959"/>
          <w:spacing w:val="-6"/>
          <w:w w:val="600"/>
          <w:position w:val="-4"/>
        </w:rPr>
        <w:t>.</w:t>
      </w:r>
      <w:r>
        <w:rPr>
          <w:rFonts w:ascii="Times New Roman" w:hAnsi="Times New Roman" w:cs="Times New Roman" w:eastAsia="Times New Roman"/>
          <w:sz w:val="3"/>
          <w:szCs w:val="3"/>
          <w:color w:val="383838"/>
          <w:spacing w:val="-6"/>
          <w:w w:val="600"/>
          <w:position w:val="-4"/>
        </w:rPr>
        <w:t>.</w:t>
      </w:r>
      <w:r>
        <w:rPr>
          <w:rFonts w:ascii="Times New Roman" w:hAnsi="Times New Roman" w:cs="Times New Roman" w:eastAsia="Times New Roman"/>
          <w:sz w:val="3"/>
          <w:szCs w:val="3"/>
          <w:color w:val="676767"/>
          <w:spacing w:val="-108"/>
          <w:w w:val="600"/>
          <w:position w:val="-4"/>
        </w:rPr>
        <w:t>.</w:t>
      </w:r>
      <w:r>
        <w:rPr>
          <w:rFonts w:ascii="Times New Roman" w:hAnsi="Times New Roman" w:cs="Times New Roman" w:eastAsia="Times New Roman"/>
          <w:sz w:val="3"/>
          <w:szCs w:val="3"/>
          <w:color w:val="494949"/>
          <w:spacing w:val="0"/>
          <w:w w:val="600"/>
          <w:position w:val="-4"/>
        </w:rPr>
        <w:t>.</w:t>
      </w:r>
      <w:r>
        <w:rPr>
          <w:rFonts w:ascii="Times New Roman" w:hAnsi="Times New Roman" w:cs="Times New Roman" w:eastAsia="Times New Roman"/>
          <w:sz w:val="3"/>
          <w:szCs w:val="3"/>
          <w:color w:val="494949"/>
          <w:spacing w:val="-108"/>
          <w:w w:val="600"/>
          <w:position w:val="-4"/>
        </w:rPr>
        <w:t>.</w:t>
      </w:r>
      <w:r>
        <w:rPr>
          <w:rFonts w:ascii="Times New Roman" w:hAnsi="Times New Roman" w:cs="Times New Roman" w:eastAsia="Times New Roman"/>
          <w:sz w:val="3"/>
          <w:szCs w:val="3"/>
          <w:color w:val="676767"/>
          <w:spacing w:val="0"/>
          <w:w w:val="600"/>
          <w:position w:val="-4"/>
        </w:rPr>
        <w:t>....</w:t>
      </w:r>
      <w:r>
        <w:rPr>
          <w:rFonts w:ascii="Times New Roman" w:hAnsi="Times New Roman" w:cs="Times New Roman" w:eastAsia="Times New Roman"/>
          <w:sz w:val="3"/>
          <w:szCs w:val="3"/>
          <w:color w:val="676767"/>
          <w:spacing w:val="25"/>
          <w:w w:val="600"/>
          <w:position w:val="-4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242424"/>
          <w:spacing w:val="-6"/>
          <w:w w:val="582"/>
          <w:position w:val="-4"/>
        </w:rPr>
        <w:t>.</w:t>
      </w:r>
      <w:r>
        <w:rPr>
          <w:rFonts w:ascii="Times New Roman" w:hAnsi="Times New Roman" w:cs="Times New Roman" w:eastAsia="Times New Roman"/>
          <w:sz w:val="3"/>
          <w:szCs w:val="3"/>
          <w:color w:val="676767"/>
          <w:spacing w:val="0"/>
          <w:w w:val="600"/>
          <w:position w:val="-4"/>
        </w:rPr>
        <w:t>..</w:t>
      </w:r>
      <w:r>
        <w:rPr>
          <w:rFonts w:ascii="Times New Roman" w:hAnsi="Times New Roman" w:cs="Times New Roman" w:eastAsia="Times New Roman"/>
          <w:sz w:val="3"/>
          <w:szCs w:val="3"/>
          <w:color w:val="676767"/>
          <w:spacing w:val="2"/>
          <w:w w:val="600"/>
          <w:position w:val="-4"/>
        </w:rPr>
        <w:t>.</w:t>
      </w:r>
      <w:r>
        <w:rPr>
          <w:rFonts w:ascii="Times New Roman" w:hAnsi="Times New Roman" w:cs="Times New Roman" w:eastAsia="Times New Roman"/>
          <w:sz w:val="3"/>
          <w:szCs w:val="3"/>
          <w:color w:val="494949"/>
          <w:spacing w:val="0"/>
          <w:w w:val="436"/>
          <w:position w:val="-4"/>
        </w:rPr>
        <w:t>.</w:t>
      </w:r>
      <w:r>
        <w:rPr>
          <w:rFonts w:ascii="Times New Roman" w:hAnsi="Times New Roman" w:cs="Times New Roman" w:eastAsia="Times New Roman"/>
          <w:sz w:val="3"/>
          <w:szCs w:val="3"/>
          <w:color w:val="494949"/>
          <w:spacing w:val="-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797979"/>
          <w:spacing w:val="-108"/>
          <w:w w:val="600"/>
          <w:position w:val="-4"/>
        </w:rPr>
        <w:t>.</w:t>
      </w:r>
      <w:r>
        <w:rPr>
          <w:rFonts w:ascii="Times New Roman" w:hAnsi="Times New Roman" w:cs="Times New Roman" w:eastAsia="Times New Roman"/>
          <w:sz w:val="3"/>
          <w:szCs w:val="3"/>
          <w:color w:val="383838"/>
          <w:spacing w:val="-36"/>
          <w:w w:val="600"/>
          <w:position w:val="-4"/>
        </w:rPr>
        <w:t>.</w:t>
      </w:r>
      <w:r>
        <w:rPr>
          <w:rFonts w:ascii="Times New Roman" w:hAnsi="Times New Roman" w:cs="Times New Roman" w:eastAsia="Times New Roman"/>
          <w:sz w:val="3"/>
          <w:szCs w:val="3"/>
          <w:color w:val="595959"/>
          <w:spacing w:val="0"/>
          <w:w w:val="600"/>
          <w:position w:val="-4"/>
        </w:rPr>
        <w:t>.</w:t>
      </w:r>
      <w:r>
        <w:rPr>
          <w:rFonts w:ascii="Times New Roman" w:hAnsi="Times New Roman" w:cs="Times New Roman" w:eastAsia="Times New Roman"/>
          <w:sz w:val="3"/>
          <w:szCs w:val="3"/>
          <w:color w:val="595959"/>
          <w:spacing w:val="-72"/>
          <w:w w:val="600"/>
          <w:position w:val="-4"/>
        </w:rPr>
        <w:t>.</w:t>
      </w:r>
      <w:r>
        <w:rPr>
          <w:rFonts w:ascii="Times New Roman" w:hAnsi="Times New Roman" w:cs="Times New Roman" w:eastAsia="Times New Roman"/>
          <w:sz w:val="3"/>
          <w:szCs w:val="3"/>
          <w:color w:val="383838"/>
          <w:spacing w:val="0"/>
          <w:w w:val="600"/>
          <w:position w:val="-4"/>
        </w:rPr>
        <w:t>.</w:t>
      </w:r>
      <w:r>
        <w:rPr>
          <w:rFonts w:ascii="Times New Roman" w:hAnsi="Times New Roman" w:cs="Times New Roman" w:eastAsia="Times New Roman"/>
          <w:sz w:val="3"/>
          <w:szCs w:val="3"/>
          <w:color w:val="383838"/>
          <w:spacing w:val="-72"/>
          <w:w w:val="600"/>
          <w:position w:val="-4"/>
        </w:rPr>
        <w:t>.</w:t>
      </w:r>
      <w:r>
        <w:rPr>
          <w:rFonts w:ascii="Times New Roman" w:hAnsi="Times New Roman" w:cs="Times New Roman" w:eastAsia="Times New Roman"/>
          <w:sz w:val="3"/>
          <w:szCs w:val="3"/>
          <w:color w:val="595959"/>
          <w:spacing w:val="-108"/>
          <w:w w:val="600"/>
          <w:position w:val="-4"/>
        </w:rPr>
        <w:t>.</w:t>
      </w:r>
      <w:r>
        <w:rPr>
          <w:rFonts w:ascii="Times New Roman" w:hAnsi="Times New Roman" w:cs="Times New Roman" w:eastAsia="Times New Roman"/>
          <w:sz w:val="3"/>
          <w:szCs w:val="3"/>
          <w:color w:val="383838"/>
          <w:spacing w:val="0"/>
          <w:w w:val="600"/>
          <w:position w:val="-4"/>
        </w:rPr>
        <w:t>..</w:t>
      </w:r>
      <w:r>
        <w:rPr>
          <w:rFonts w:ascii="Times New Roman" w:hAnsi="Times New Roman" w:cs="Times New Roman" w:eastAsia="Times New Roman"/>
          <w:sz w:val="3"/>
          <w:szCs w:val="3"/>
          <w:color w:val="383838"/>
          <w:spacing w:val="0"/>
          <w:w w:val="600"/>
          <w:position w:val="-4"/>
        </w:rPr>
        <w:t>  </w:t>
      </w:r>
      <w:r>
        <w:rPr>
          <w:rFonts w:ascii="Times New Roman" w:hAnsi="Times New Roman" w:cs="Times New Roman" w:eastAsia="Times New Roman"/>
          <w:sz w:val="3"/>
          <w:szCs w:val="3"/>
          <w:color w:val="383838"/>
          <w:spacing w:val="17"/>
          <w:w w:val="600"/>
          <w:position w:val="-4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676767"/>
          <w:spacing w:val="-1"/>
          <w:w w:val="582"/>
          <w:position w:val="-4"/>
        </w:rPr>
        <w:t>.</w:t>
      </w:r>
      <w:r>
        <w:rPr>
          <w:rFonts w:ascii="Times New Roman" w:hAnsi="Times New Roman" w:cs="Times New Roman" w:eastAsia="Times New Roman"/>
          <w:sz w:val="3"/>
          <w:szCs w:val="3"/>
          <w:color w:val="494949"/>
          <w:spacing w:val="0"/>
          <w:w w:val="600"/>
          <w:position w:val="-4"/>
        </w:rPr>
        <w:t>..</w:t>
      </w:r>
      <w:r>
        <w:rPr>
          <w:rFonts w:ascii="Times New Roman" w:hAnsi="Times New Roman" w:cs="Times New Roman" w:eastAsia="Times New Roman"/>
          <w:sz w:val="3"/>
          <w:szCs w:val="3"/>
          <w:color w:val="494949"/>
          <w:spacing w:val="-6"/>
          <w:w w:val="600"/>
          <w:position w:val="-4"/>
        </w:rPr>
        <w:t>.</w:t>
      </w:r>
      <w:r>
        <w:rPr>
          <w:rFonts w:ascii="Times New Roman" w:hAnsi="Times New Roman" w:cs="Times New Roman" w:eastAsia="Times New Roman"/>
          <w:sz w:val="3"/>
          <w:szCs w:val="3"/>
          <w:color w:val="676767"/>
          <w:spacing w:val="0"/>
          <w:w w:val="237"/>
          <w:position w:val="-4"/>
        </w:rPr>
        <w:t>04</w:t>
      </w:r>
      <w:r>
        <w:rPr>
          <w:rFonts w:ascii="Times New Roman" w:hAnsi="Times New Roman" w:cs="Times New Roman" w:eastAsia="Times New Roman"/>
          <w:sz w:val="3"/>
          <w:szCs w:val="3"/>
          <w:color w:val="676767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676767"/>
          <w:spacing w:val="-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676767"/>
          <w:spacing w:val="0"/>
          <w:w w:val="341"/>
          <w:position w:val="-4"/>
        </w:rPr>
        <w:t>•</w:t>
      </w:r>
      <w:r>
        <w:rPr>
          <w:rFonts w:ascii="Times New Roman" w:hAnsi="Times New Roman" w:cs="Times New Roman" w:eastAsia="Times New Roman"/>
          <w:sz w:val="3"/>
          <w:szCs w:val="3"/>
          <w:color w:val="676767"/>
          <w:spacing w:val="-14"/>
          <w:w w:val="341"/>
          <w:position w:val="-4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494949"/>
          <w:spacing w:val="0"/>
          <w:w w:val="341"/>
          <w:position w:val="-4"/>
        </w:rPr>
        <w:t>•</w:t>
      </w:r>
      <w:r>
        <w:rPr>
          <w:rFonts w:ascii="Times New Roman" w:hAnsi="Times New Roman" w:cs="Times New Roman" w:eastAsia="Times New Roman"/>
          <w:sz w:val="3"/>
          <w:szCs w:val="3"/>
          <w:color w:val="494949"/>
          <w:spacing w:val="-15"/>
          <w:w w:val="341"/>
          <w:position w:val="-4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797979"/>
          <w:spacing w:val="0"/>
          <w:w w:val="341"/>
          <w:position w:val="-4"/>
        </w:rPr>
        <w:t>•</w:t>
      </w:r>
      <w:r>
        <w:rPr>
          <w:rFonts w:ascii="Times New Roman" w:hAnsi="Times New Roman" w:cs="Times New Roman" w:eastAsia="Times New Roman"/>
          <w:sz w:val="3"/>
          <w:szCs w:val="3"/>
          <w:color w:val="797979"/>
          <w:spacing w:val="-14"/>
          <w:w w:val="341"/>
          <w:position w:val="-4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494949"/>
          <w:spacing w:val="0"/>
          <w:w w:val="399"/>
          <w:position w:val="-4"/>
        </w:rPr>
        <w:t>•••••••</w:t>
      </w:r>
      <w:r>
        <w:rPr>
          <w:rFonts w:ascii="Times New Roman" w:hAnsi="Times New Roman" w:cs="Times New Roman" w:eastAsia="Times New Roman"/>
          <w:sz w:val="3"/>
          <w:szCs w:val="3"/>
          <w:color w:val="494949"/>
          <w:spacing w:val="-17"/>
          <w:w w:val="399"/>
          <w:position w:val="-4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676767"/>
          <w:spacing w:val="0"/>
          <w:w w:val="399"/>
          <w:position w:val="-4"/>
        </w:rPr>
        <w:t>••</w:t>
      </w:r>
      <w:r>
        <w:rPr>
          <w:rFonts w:ascii="Times New Roman" w:hAnsi="Times New Roman" w:cs="Times New Roman" w:eastAsia="Times New Roman"/>
          <w:sz w:val="3"/>
          <w:szCs w:val="3"/>
          <w:color w:val="676767"/>
          <w:spacing w:val="-24"/>
          <w:w w:val="399"/>
          <w:position w:val="-4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383838"/>
          <w:spacing w:val="0"/>
          <w:w w:val="256"/>
          <w:position w:val="-4"/>
        </w:rPr>
        <w:t>•</w:t>
      </w:r>
      <w:r>
        <w:rPr>
          <w:rFonts w:ascii="Times New Roman" w:hAnsi="Times New Roman" w:cs="Times New Roman" w:eastAsia="Times New Roman"/>
          <w:sz w:val="3"/>
          <w:szCs w:val="3"/>
          <w:color w:val="383838"/>
          <w:spacing w:val="-3"/>
          <w:w w:val="256"/>
          <w:position w:val="-4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595959"/>
          <w:spacing w:val="0"/>
          <w:w w:val="401"/>
          <w:position w:val="-4"/>
        </w:rPr>
        <w:t>•••••</w:t>
      </w:r>
      <w:r>
        <w:rPr>
          <w:rFonts w:ascii="Times New Roman" w:hAnsi="Times New Roman" w:cs="Times New Roman" w:eastAsia="Times New Roman"/>
          <w:sz w:val="3"/>
          <w:szCs w:val="3"/>
          <w:color w:val="595959"/>
          <w:spacing w:val="-20"/>
          <w:w w:val="401"/>
          <w:position w:val="-4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383838"/>
          <w:spacing w:val="0"/>
          <w:w w:val="256"/>
          <w:position w:val="-4"/>
        </w:rPr>
        <w:t>•</w:t>
      </w:r>
      <w:r>
        <w:rPr>
          <w:rFonts w:ascii="Times New Roman" w:hAnsi="Times New Roman" w:cs="Times New Roman" w:eastAsia="Times New Roman"/>
          <w:sz w:val="3"/>
          <w:szCs w:val="3"/>
          <w:color w:val="383838"/>
          <w:spacing w:val="-9"/>
          <w:w w:val="256"/>
          <w:position w:val="-4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676767"/>
          <w:spacing w:val="0"/>
          <w:w w:val="395"/>
          <w:position w:val="-4"/>
        </w:rPr>
        <w:t>•</w:t>
      </w:r>
      <w:r>
        <w:rPr>
          <w:rFonts w:ascii="Times New Roman" w:hAnsi="Times New Roman" w:cs="Times New Roman" w:eastAsia="Times New Roman"/>
          <w:sz w:val="3"/>
          <w:szCs w:val="3"/>
          <w:color w:val="676767"/>
          <w:spacing w:val="-24"/>
          <w:w w:val="395"/>
          <w:position w:val="-4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383838"/>
          <w:spacing w:val="0"/>
          <w:w w:val="395"/>
          <w:position w:val="-4"/>
        </w:rPr>
        <w:t>••••••</w:t>
      </w:r>
      <w:r>
        <w:rPr>
          <w:rFonts w:ascii="Times New Roman" w:hAnsi="Times New Roman" w:cs="Times New Roman" w:eastAsia="Times New Roman"/>
          <w:sz w:val="3"/>
          <w:szCs w:val="3"/>
          <w:color w:val="383838"/>
          <w:spacing w:val="-10"/>
          <w:w w:val="395"/>
          <w:position w:val="-4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797979"/>
          <w:spacing w:val="0"/>
          <w:w w:val="395"/>
          <w:position w:val="-4"/>
        </w:rPr>
        <w:t>•</w:t>
      </w:r>
      <w:r>
        <w:rPr>
          <w:rFonts w:ascii="Times New Roman" w:hAnsi="Times New Roman" w:cs="Times New Roman" w:eastAsia="Times New Roman"/>
          <w:sz w:val="3"/>
          <w:szCs w:val="3"/>
          <w:color w:val="797979"/>
          <w:spacing w:val="-24"/>
          <w:w w:val="395"/>
          <w:position w:val="-4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494949"/>
          <w:spacing w:val="0"/>
          <w:w w:val="358"/>
          <w:position w:val="-4"/>
        </w:rPr>
        <w:t>•</w:t>
      </w:r>
      <w:r>
        <w:rPr>
          <w:rFonts w:ascii="Times New Roman" w:hAnsi="Times New Roman" w:cs="Times New Roman" w:eastAsia="Times New Roman"/>
          <w:sz w:val="3"/>
          <w:szCs w:val="3"/>
          <w:color w:val="494949"/>
          <w:spacing w:val="-22"/>
          <w:w w:val="358"/>
          <w:position w:val="-4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676767"/>
          <w:spacing w:val="0"/>
          <w:w w:val="358"/>
          <w:position w:val="-4"/>
        </w:rPr>
        <w:t>••</w:t>
      </w:r>
      <w:r>
        <w:rPr>
          <w:rFonts w:ascii="Times New Roman" w:hAnsi="Times New Roman" w:cs="Times New Roman" w:eastAsia="Times New Roman"/>
          <w:sz w:val="3"/>
          <w:szCs w:val="3"/>
          <w:color w:val="676767"/>
          <w:spacing w:val="-12"/>
          <w:w w:val="358"/>
          <w:position w:val="-4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494949"/>
          <w:spacing w:val="0"/>
          <w:w w:val="358"/>
          <w:position w:val="-4"/>
        </w:rPr>
        <w:t>•</w:t>
      </w:r>
      <w:r>
        <w:rPr>
          <w:rFonts w:ascii="Times New Roman" w:hAnsi="Times New Roman" w:cs="Times New Roman" w:eastAsia="Times New Roman"/>
          <w:sz w:val="3"/>
          <w:szCs w:val="3"/>
          <w:color w:val="494949"/>
          <w:spacing w:val="-22"/>
          <w:w w:val="358"/>
          <w:position w:val="-4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8C8C8C"/>
          <w:spacing w:val="0"/>
          <w:w w:val="358"/>
          <w:position w:val="-4"/>
        </w:rPr>
        <w:t>••</w:t>
      </w:r>
      <w:r>
        <w:rPr>
          <w:rFonts w:ascii="Times New Roman" w:hAnsi="Times New Roman" w:cs="Times New Roman" w:eastAsia="Times New Roman"/>
          <w:sz w:val="3"/>
          <w:szCs w:val="3"/>
          <w:color w:val="8C8C8C"/>
          <w:spacing w:val="-12"/>
          <w:w w:val="358"/>
          <w:position w:val="-4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383838"/>
          <w:spacing w:val="0"/>
          <w:w w:val="256"/>
          <w:position w:val="-4"/>
        </w:rPr>
        <w:t>•</w:t>
      </w:r>
      <w:r>
        <w:rPr>
          <w:rFonts w:ascii="Times New Roman" w:hAnsi="Times New Roman" w:cs="Times New Roman" w:eastAsia="Times New Roman"/>
          <w:sz w:val="3"/>
          <w:szCs w:val="3"/>
          <w:color w:val="383838"/>
          <w:spacing w:val="-9"/>
          <w:w w:val="256"/>
          <w:position w:val="-4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676767"/>
          <w:spacing w:val="0"/>
          <w:w w:val="382"/>
          <w:position w:val="-4"/>
        </w:rPr>
        <w:t>••</w:t>
      </w:r>
      <w:r>
        <w:rPr>
          <w:rFonts w:ascii="Times New Roman" w:hAnsi="Times New Roman" w:cs="Times New Roman" w:eastAsia="Times New Roman"/>
          <w:sz w:val="3"/>
          <w:szCs w:val="3"/>
          <w:color w:val="676767"/>
          <w:spacing w:val="-20"/>
          <w:w w:val="382"/>
          <w:position w:val="-4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383838"/>
          <w:spacing w:val="0"/>
          <w:w w:val="382"/>
          <w:position w:val="-4"/>
        </w:rPr>
        <w:t>••</w:t>
      </w:r>
      <w:r>
        <w:rPr>
          <w:rFonts w:ascii="Times New Roman" w:hAnsi="Times New Roman" w:cs="Times New Roman" w:eastAsia="Times New Roman"/>
          <w:sz w:val="3"/>
          <w:szCs w:val="3"/>
          <w:color w:val="383838"/>
          <w:spacing w:val="-21"/>
          <w:w w:val="382"/>
          <w:position w:val="-4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595959"/>
          <w:spacing w:val="0"/>
          <w:w w:val="385"/>
          <w:position w:val="-4"/>
        </w:rPr>
        <w:t>•</w:t>
      </w:r>
      <w:r>
        <w:rPr>
          <w:rFonts w:ascii="Times New Roman" w:hAnsi="Times New Roman" w:cs="Times New Roman" w:eastAsia="Times New Roman"/>
          <w:sz w:val="3"/>
          <w:szCs w:val="3"/>
          <w:color w:val="595959"/>
          <w:spacing w:val="-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383838"/>
          <w:spacing w:val="0"/>
          <w:w w:val="332"/>
          <w:position w:val="-4"/>
        </w:rPr>
        <w:t>••</w:t>
      </w:r>
      <w:r>
        <w:rPr>
          <w:rFonts w:ascii="Times New Roman" w:hAnsi="Times New Roman" w:cs="Times New Roman" w:eastAsia="Times New Roman"/>
          <w:sz w:val="3"/>
          <w:szCs w:val="3"/>
          <w:color w:val="383838"/>
          <w:spacing w:val="-9"/>
          <w:w w:val="332"/>
          <w:position w:val="-4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676767"/>
          <w:spacing w:val="0"/>
          <w:w w:val="332"/>
          <w:position w:val="-4"/>
        </w:rPr>
        <w:t>•</w:t>
      </w:r>
      <w:r>
        <w:rPr>
          <w:rFonts w:ascii="Times New Roman" w:hAnsi="Times New Roman" w:cs="Times New Roman" w:eastAsia="Times New Roman"/>
          <w:sz w:val="3"/>
          <w:szCs w:val="3"/>
          <w:color w:val="676767"/>
          <w:spacing w:val="-18"/>
          <w:w w:val="332"/>
          <w:position w:val="-4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494949"/>
          <w:spacing w:val="0"/>
          <w:w w:val="332"/>
          <w:position w:val="-4"/>
        </w:rPr>
        <w:t>•</w:t>
      </w:r>
      <w:r>
        <w:rPr>
          <w:rFonts w:ascii="Times New Roman" w:hAnsi="Times New Roman" w:cs="Times New Roman" w:eastAsia="Times New Roman"/>
          <w:sz w:val="3"/>
          <w:szCs w:val="3"/>
          <w:color w:val="494949"/>
          <w:spacing w:val="-18"/>
          <w:w w:val="332"/>
          <w:position w:val="-4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676767"/>
          <w:spacing w:val="0"/>
          <w:w w:val="332"/>
          <w:position w:val="-4"/>
        </w:rPr>
        <w:t>•</w:t>
      </w:r>
      <w:r>
        <w:rPr>
          <w:rFonts w:ascii="Times New Roman" w:hAnsi="Times New Roman" w:cs="Times New Roman" w:eastAsia="Times New Roman"/>
          <w:sz w:val="3"/>
          <w:szCs w:val="3"/>
          <w:color w:val="676767"/>
          <w:spacing w:val="-12"/>
          <w:w w:val="332"/>
          <w:position w:val="-4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494949"/>
          <w:spacing w:val="0"/>
          <w:w w:val="256"/>
          <w:position w:val="-4"/>
        </w:rPr>
        <w:t>•</w:t>
      </w:r>
      <w:r>
        <w:rPr>
          <w:rFonts w:ascii="Times New Roman" w:hAnsi="Times New Roman" w:cs="Times New Roman" w:eastAsia="Times New Roman"/>
          <w:sz w:val="3"/>
          <w:szCs w:val="3"/>
          <w:color w:val="494949"/>
          <w:spacing w:val="-9"/>
          <w:w w:val="256"/>
          <w:position w:val="-4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676767"/>
          <w:spacing w:val="0"/>
          <w:w w:val="412"/>
          <w:position w:val="-4"/>
        </w:rPr>
        <w:t>••••</w:t>
      </w:r>
      <w:r>
        <w:rPr>
          <w:rFonts w:ascii="Times New Roman" w:hAnsi="Times New Roman" w:cs="Times New Roman" w:eastAsia="Times New Roman"/>
          <w:sz w:val="3"/>
          <w:szCs w:val="3"/>
          <w:color w:val="676767"/>
          <w:spacing w:val="-24"/>
          <w:w w:val="412"/>
          <w:position w:val="-4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494949"/>
          <w:spacing w:val="0"/>
          <w:w w:val="256"/>
          <w:position w:val="-4"/>
        </w:rPr>
        <w:t>•</w:t>
      </w:r>
      <w:r>
        <w:rPr>
          <w:rFonts w:ascii="Times New Roman" w:hAnsi="Times New Roman" w:cs="Times New Roman" w:eastAsia="Times New Roman"/>
          <w:sz w:val="3"/>
          <w:szCs w:val="3"/>
          <w:color w:val="494949"/>
          <w:spacing w:val="-4"/>
          <w:w w:val="256"/>
          <w:position w:val="-4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676767"/>
          <w:spacing w:val="0"/>
          <w:w w:val="401"/>
          <w:position w:val="-4"/>
        </w:rPr>
        <w:t>•••••</w:t>
      </w:r>
      <w:r>
        <w:rPr>
          <w:rFonts w:ascii="Times New Roman" w:hAnsi="Times New Roman" w:cs="Times New Roman" w:eastAsia="Times New Roman"/>
          <w:sz w:val="3"/>
          <w:szCs w:val="3"/>
          <w:color w:val="676767"/>
          <w:spacing w:val="-20"/>
          <w:w w:val="401"/>
          <w:position w:val="-4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494949"/>
          <w:spacing w:val="0"/>
          <w:w w:val="256"/>
          <w:position w:val="-4"/>
        </w:rPr>
        <w:t>•</w:t>
      </w:r>
      <w:r>
        <w:rPr>
          <w:rFonts w:ascii="Times New Roman" w:hAnsi="Times New Roman" w:cs="Times New Roman" w:eastAsia="Times New Roman"/>
          <w:sz w:val="3"/>
          <w:szCs w:val="3"/>
          <w:color w:val="494949"/>
          <w:spacing w:val="-3"/>
          <w:w w:val="256"/>
          <w:position w:val="-4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676767"/>
          <w:spacing w:val="0"/>
          <w:w w:val="320"/>
          <w:position w:val="-4"/>
        </w:rPr>
        <w:t>•</w:t>
      </w:r>
      <w:r>
        <w:rPr>
          <w:rFonts w:ascii="Times New Roman" w:hAnsi="Times New Roman" w:cs="Times New Roman" w:eastAsia="Times New Roman"/>
          <w:sz w:val="3"/>
          <w:szCs w:val="3"/>
          <w:color w:val="000000"/>
          <w:spacing w:val="0"/>
          <w:w w:val="100"/>
          <w:position w:val="0"/>
        </w:rPr>
      </w:r>
    </w:p>
    <w:p>
      <w:pPr>
        <w:spacing w:before="0" w:after="0" w:line="408" w:lineRule="exact"/>
        <w:ind w:left="5010" w:right="-20"/>
        <w:jc w:val="left"/>
        <w:tabs>
          <w:tab w:pos="5500" w:val="left"/>
          <w:tab w:pos="6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42"/>
          <w:szCs w:val="42"/>
          <w:color w:val="494949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494949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494949"/>
          <w:spacing w:val="0"/>
          <w:w w:val="100"/>
          <w:position w:val="-1"/>
        </w:rPr>
      </w:r>
      <w:r>
        <w:rPr>
          <w:rFonts w:ascii="Arial" w:hAnsi="Arial" w:cs="Arial" w:eastAsia="Arial"/>
          <w:sz w:val="47"/>
          <w:szCs w:val="47"/>
          <w:color w:val="B1B1B1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47"/>
          <w:szCs w:val="47"/>
          <w:color w:val="B1B1B1"/>
          <w:spacing w:val="-65"/>
          <w:w w:val="53"/>
          <w:position w:val="-1"/>
        </w:rPr>
        <w:t> </w:t>
      </w:r>
      <w:r>
        <w:rPr>
          <w:rFonts w:ascii="Arial" w:hAnsi="Arial" w:cs="Arial" w:eastAsia="Arial"/>
          <w:sz w:val="47"/>
          <w:szCs w:val="47"/>
          <w:color w:val="B1B1B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7"/>
          <w:szCs w:val="47"/>
          <w:color w:val="B1B1B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4"/>
          <w:position w:val="11"/>
        </w:rPr>
        <w:t>Yangmı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8"/>
          <w:w w:val="94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  <w:position w:val="11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94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  <w:position w:val="11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94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  <w:position w:val="11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94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5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3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1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  <w:position w:val="11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"/>
          <w:w w:val="100"/>
          <w:position w:val="1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1"/>
        </w:rPr>
        <w:t>43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102" w:right="-20"/>
        <w:jc w:val="left"/>
        <w:tabs>
          <w:tab w:pos="2120" w:val="left"/>
          <w:tab w:pos="5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w w:val="76"/>
          <w:position w:val="1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3"/>
          <w:w w:val="76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5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0"/>
          <w:w w:val="34"/>
          <w:position w:val="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  <w:position w:val="1"/>
        </w:rPr>
        <w:t>Kinıcı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9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Kullana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19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9" w:after="0" w:line="240" w:lineRule="auto"/>
        <w:ind w:left="213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w w:val="9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w w:val="91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100"/>
        </w:rPr>
        <w:t>iri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-29"/>
          <w:w w:val="14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Hüseyi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6" w:after="0" w:line="203" w:lineRule="exact"/>
        <w:ind w:left="2137" w:right="-20"/>
        <w:jc w:val="left"/>
        <w:tabs>
          <w:tab w:pos="4640" w:val="left"/>
          <w:tab w:pos="7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t\raç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14"/>
          <w:w w:val="14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6"/>
          <w:w w:val="128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88"/>
          <w:position w:val="-1"/>
        </w:rPr>
        <w:t>ık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10"/>
          <w:w w:val="88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3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Grup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22:36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6"/>
          <w:position w:val="-1"/>
        </w:rPr>
        <w:t>ar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2"/>
          <w:w w:val="96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69"/>
          <w:position w:val="-1"/>
        </w:rPr>
        <w:t>.,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22:38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80" w:bottom="280" w:left="360" w:right="360"/>
        </w:sectPr>
      </w:pPr>
      <w:rPr/>
    </w:p>
    <w:p>
      <w:pPr>
        <w:spacing w:before="0" w:after="0" w:line="194" w:lineRule="exact"/>
        <w:ind w:left="102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8"/>
        </w:rPr>
        <w:t>piden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6"/>
        </w:rPr>
        <w:t>Plakas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"/>
          <w:w w:val="9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1"/>
        </w:rPr>
        <w:t>094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360"/>
          <w:cols w:num="2" w:equalWidth="0">
            <w:col w:w="538" w:space="1599"/>
            <w:col w:w="9063"/>
          </w:cols>
        </w:sectPr>
      </w:pPr>
      <w:rPr/>
    </w:p>
    <w:p>
      <w:pPr>
        <w:spacing w:before="0" w:after="0" w:line="284" w:lineRule="exact"/>
        <w:ind w:left="125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24"/>
          <w:position w:val="-2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-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1"/>
          <w:w w:val="93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  <w:position w:val="-2"/>
        </w:rPr>
        <w:t>lektri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  <w:position w:val="-2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left="4631" w:right="4569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9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8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0" w:after="0" w:line="247" w:lineRule="auto"/>
        <w:ind w:left="2146" w:right="4221" w:firstLine="2511"/>
        <w:jc w:val="left"/>
        <w:tabs>
          <w:tab w:pos="4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4"/>
          <w:w w:val="9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</w:rPr>
        <w:t>mniyet-Jandarma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4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94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4"/>
        </w:rPr>
        <w:t>ers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3"/>
          <w:w w:val="94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nel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4"/>
        </w:rPr>
        <w:t>Doğa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8"/>
          <w:w w:val="94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-16"/>
          <w:w w:val="7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gaz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00" w:lineRule="exact"/>
        <w:ind w:left="2141" w:right="2479" w:firstLine="-2040"/>
        <w:jc w:val="left"/>
        <w:tabs>
          <w:tab w:pos="2120" w:val="left"/>
          <w:tab w:pos="4700" w:val="left"/>
          <w:tab w:pos="7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9"/>
          <w:position w:val="1"/>
        </w:rPr>
        <w:t>!Yardımcı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1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6"/>
          <w:w w:val="54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9"/>
          <w:w w:val="96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54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1"/>
          <w:w w:val="54"/>
          <w:position w:val="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  <w:position w:val="1"/>
        </w:rPr>
        <w:t>kı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64"/>
          <w:position w:val="0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29"/>
          <w:w w:val="16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4"/>
          <w:position w:val="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3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  <w:position w:val="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8"/>
          <w:position w:val="0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98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43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213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1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40" w:lineRule="auto"/>
        <w:ind w:left="214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5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Adı-Soyad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40" w:lineRule="auto"/>
        <w:ind w:left="102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p!ayı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lastikleri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</w:rPr>
        <w:t>duma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97"/>
        </w:rPr>
        <w:t>n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37"/>
        </w:rPr>
        <w:t>l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36"/>
        </w:rPr>
        <w:t>ı</w:t>
      </w:r>
      <w:r>
        <w:rPr>
          <w:rFonts w:ascii="Arial" w:hAnsi="Arial" w:cs="Arial" w:eastAsia="Arial"/>
          <w:sz w:val="17"/>
          <w:szCs w:val="17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</w:rPr>
        <w:t>yanınakta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görüldü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657" w:right="3976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öndürnı.ede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6"/>
        </w:rPr>
        <w:t>söndürücü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0" w:lineRule="exact"/>
        <w:ind w:left="154" w:right="-20"/>
        <w:jc w:val="left"/>
        <w:tabs>
          <w:tab w:pos="2180" w:val="left"/>
          <w:tab w:pos="4640" w:val="left"/>
          <w:tab w:pos="6480" w:val="left"/>
          <w:tab w:pos="8080" w:val="left"/>
          <w:tab w:pos="964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16"/>
          <w:position w:val="-1"/>
        </w:rPr>
        <w:t>öndürıne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6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ile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işlemi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yapıldı.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3"/>
        </w:rPr>
        <w:t>lş_um3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79"/>
          <w:position w:val="-4"/>
        </w:rPr>
        <w:t>_jKüpU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1"/>
          <w:w w:val="80"/>
          <w:position w:val="-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52"/>
          <w:position w:val="-4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1"/>
          <w:position w:val="-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71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-7"/>
          <w:w w:val="121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92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1"/>
          <w:w w:val="97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98"/>
          <w:position w:val="-3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21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3"/>
        </w:rPr>
      </w:r>
      <w:r>
        <w:rPr>
          <w:rFonts w:ascii="Arial" w:hAnsi="Arial" w:cs="Arial" w:eastAsia="Arial"/>
          <w:sz w:val="17"/>
          <w:szCs w:val="17"/>
          <w:color w:val="595959"/>
          <w:spacing w:val="0"/>
          <w:w w:val="100"/>
          <w:position w:val="-4"/>
        </w:rPr>
        <w:t>K:0</w:t>
      </w:r>
      <w:r>
        <w:rPr>
          <w:rFonts w:ascii="Arial" w:hAnsi="Arial" w:cs="Arial" w:eastAsia="Arial"/>
          <w:sz w:val="17"/>
          <w:szCs w:val="17"/>
          <w:color w:val="595959"/>
          <w:spacing w:val="0"/>
          <w:w w:val="100"/>
          <w:position w:val="-4"/>
        </w:rPr>
        <w:t>2</w:t>
      </w:r>
      <w:r>
        <w:rPr>
          <w:rFonts w:ascii="Arial" w:hAnsi="Arial" w:cs="Arial" w:eastAsia="Arial"/>
          <w:sz w:val="17"/>
          <w:szCs w:val="17"/>
          <w:color w:val="595959"/>
          <w:spacing w:val="-2"/>
          <w:w w:val="100"/>
          <w:position w:val="-4"/>
        </w:rPr>
        <w:t> </w:t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109"/>
          <w:position w:val="-4"/>
        </w:rPr>
        <w:t>K</w:t>
      </w:r>
      <w:r>
        <w:rPr>
          <w:rFonts w:ascii="Arial" w:hAnsi="Arial" w:cs="Arial" w:eastAsia="Arial"/>
          <w:sz w:val="17"/>
          <w:szCs w:val="17"/>
          <w:color w:val="494949"/>
          <w:spacing w:val="-18"/>
          <w:w w:val="110"/>
          <w:position w:val="-4"/>
        </w:rPr>
        <w:t>g</w:t>
      </w:r>
      <w:r>
        <w:rPr>
          <w:rFonts w:ascii="Arial" w:hAnsi="Arial" w:cs="Arial" w:eastAsia="Arial"/>
          <w:sz w:val="17"/>
          <w:szCs w:val="17"/>
          <w:color w:val="797979"/>
          <w:spacing w:val="0"/>
          <w:w w:val="138"/>
          <w:position w:val="-4"/>
        </w:rPr>
        <w:t>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08" w:lineRule="exact"/>
        <w:ind w:left="4671" w:right="-20"/>
        <w:jc w:val="left"/>
        <w:tabs>
          <w:tab w:pos="6540" w:val="left"/>
          <w:tab w:pos="8080" w:val="left"/>
          <w:tab w:pos="964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45"/>
          <w:position w:val="4"/>
        </w:rPr>
        <w:t>ı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4"/>
        </w:rPr>
      </w:r>
      <w:r>
        <w:rPr>
          <w:rFonts w:ascii="Arial" w:hAnsi="Arial" w:cs="Arial" w:eastAsia="Arial"/>
          <w:sz w:val="34"/>
          <w:szCs w:val="34"/>
          <w:color w:val="676767"/>
          <w:spacing w:val="0"/>
          <w:w w:val="67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676767"/>
          <w:spacing w:val="-53"/>
          <w:w w:val="67"/>
          <w:position w:val="1"/>
        </w:rPr>
        <w:t> </w:t>
      </w:r>
      <w:r>
        <w:rPr>
          <w:rFonts w:ascii="Arial" w:hAnsi="Arial" w:cs="Arial" w:eastAsia="Arial"/>
          <w:sz w:val="34"/>
          <w:szCs w:val="34"/>
          <w:color w:val="676767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676767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242424"/>
          <w:spacing w:val="0"/>
          <w:w w:val="67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24242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242424"/>
          <w:spacing w:val="0"/>
          <w:w w:val="67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02" w:right="-20"/>
        <w:jc w:val="left"/>
        <w:tabs>
          <w:tab w:pos="23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"/>
          <w:w w:val="258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ndürıne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lastikle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sureti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7"/>
        </w:rPr>
        <w:t>görmüştür.,tahmini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4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yoktur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1" w:lineRule="exact"/>
        <w:ind w:left="12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360"/>
        </w:sectPr>
      </w:pPr>
      <w:rPr/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3" w:lineRule="exact"/>
        <w:ind w:left="102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9"/>
          <w:position w:val="-1"/>
        </w:rPr>
        <w:t>!Yangı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9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0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left="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9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4"/>
          <w:w w:val="89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başlangıcının;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Hıdırellez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7"/>
        </w:rPr>
        <w:t>eğlencesinde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vatandaşları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lastikleri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yakmış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1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"/>
          <w:w w:val="103"/>
          <w:position w:val="-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57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dugu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olup;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soruşturınada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vatandaşı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eğlence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  <w:position w:val="-1"/>
        </w:rPr>
        <w:t>nedeniy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95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5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6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  <w:position w:val="-1"/>
        </w:rPr>
        <w:t>bilinçli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yaktığı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  <w:position w:val="-1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360"/>
          <w:cols w:num="2" w:equalWidth="0">
            <w:col w:w="1609" w:space="527"/>
            <w:col w:w="906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6" w:after="0" w:line="240" w:lineRule="auto"/>
        <w:ind w:left="102" w:right="-20"/>
        <w:jc w:val="left"/>
        <w:tabs>
          <w:tab w:pos="2120" w:val="left"/>
          <w:tab w:pos="6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igortalı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49"/>
        </w:rPr>
        <w:t>:;&gt;</w:t>
      </w:r>
      <w:r>
        <w:rPr>
          <w:rFonts w:ascii="Arial" w:hAnsi="Arial" w:cs="Arial" w:eastAsia="Arial"/>
          <w:sz w:val="17"/>
          <w:szCs w:val="17"/>
          <w:color w:val="49494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5"/>
        </w:rPr>
        <w:t>irketi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2"/>
        </w:rPr>
        <w:t>!Bedeli: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7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71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37"/>
          <w:w w:val="17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1" w:after="0" w:line="242" w:lineRule="auto"/>
        <w:ind w:left="102" w:right="6018" w:firstLine="19"/>
        <w:jc w:val="left"/>
        <w:tabs>
          <w:tab w:pos="2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Çevredeki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vatandaşiara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edilmiştir.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treslim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6" w:after="0" w:line="240" w:lineRule="auto"/>
        <w:ind w:left="130" w:right="-20"/>
        <w:jc w:val="left"/>
        <w:tabs>
          <w:tab w:pos="2120" w:val="left"/>
          <w:tab w:pos="59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5"/>
          <w:szCs w:val="15"/>
          <w:color w:val="595959"/>
          <w:spacing w:val="0"/>
          <w:w w:val="121"/>
          <w:position w:val="1"/>
        </w:rPr>
        <w:t>Fv''-i</w:t>
      </w:r>
      <w:r>
        <w:rPr>
          <w:rFonts w:ascii="Arial" w:hAnsi="Arial" w:cs="Arial" w:eastAsia="Arial"/>
          <w:sz w:val="15"/>
          <w:szCs w:val="15"/>
          <w:color w:val="595959"/>
          <w:spacing w:val="0"/>
          <w:w w:val="121"/>
          <w:position w:val="1"/>
        </w:rPr>
        <w:t>n</w:t>
      </w:r>
      <w:r>
        <w:rPr>
          <w:rFonts w:ascii="Arial" w:hAnsi="Arial" w:cs="Arial" w:eastAsia="Arial"/>
          <w:sz w:val="15"/>
          <w:szCs w:val="15"/>
          <w:color w:val="595959"/>
          <w:spacing w:val="-3"/>
          <w:w w:val="121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494949"/>
          <w:spacing w:val="0"/>
          <w:w w:val="100"/>
          <w:position w:val="1"/>
        </w:rPr>
        <w:t>Döni"ış!1</w:t>
      </w:r>
      <w:r>
        <w:rPr>
          <w:rFonts w:ascii="Arial" w:hAnsi="Arial" w:cs="Arial" w:eastAsia="Arial"/>
          <w:sz w:val="15"/>
          <w:szCs w:val="15"/>
          <w:color w:val="49494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49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>Tarih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43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05.2017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16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1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23:10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488" w:right="-20"/>
        <w:jc w:val="left"/>
        <w:tabs>
          <w:tab w:pos="1000" w:val="left"/>
          <w:tab w:pos="1500" w:val="left"/>
          <w:tab w:pos="2120" w:val="left"/>
          <w:tab w:pos="8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81"/>
          <w:position w:val="1"/>
        </w:rPr>
        <w:t>.a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1"/>
          <w:position w:val="0"/>
        </w:rPr>
        <w:t>ÖIO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30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piDE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8"/>
          <w:position w:val="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7"/>
          <w:w w:val="99"/>
          <w:position w:val="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9"/>
          <w:w w:val="143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9"/>
          <w:position w:val="0"/>
        </w:rPr>
        <w:t>\.Posta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Seferibisa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7"/>
          <w:position w:val="0"/>
        </w:rPr>
        <w:t>Gunıb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8"/>
          <w:position w:val="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0"/>
          <w:w w:val="30"/>
          <w:position w:val="0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3384" w:right="7568"/>
        <w:jc w:val="center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9C9C9C"/>
          <w:spacing w:val="0"/>
          <w:w w:val="244"/>
        </w:rPr>
        <w:t>'-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72" w:after="0" w:line="240" w:lineRule="auto"/>
        <w:ind w:left="2269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434" w:lineRule="exact"/>
        <w:ind w:left="4713" w:right="-20"/>
        <w:jc w:val="left"/>
        <w:tabs>
          <w:tab w:pos="8660" w:val="left"/>
          <w:tab w:pos="906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.326317pt;margin-top:5.685543pt;width:273.746003pt;height:68pt;mso-position-horizontal-relative:page;mso-position-vertical-relative:paragraph;z-index:-16980" type="#_x0000_t202" filled="f" stroked="f">
            <v:textbox inset="0,0,0,0">
              <w:txbxContent>
                <w:p>
                  <w:pPr>
                    <w:spacing w:before="0" w:after="0" w:line="1360" w:lineRule="exact"/>
                    <w:ind w:right="-244"/>
                    <w:jc w:val="left"/>
                    <w:tabs>
                      <w:tab w:pos="4040" w:val="left"/>
                    </w:tabs>
                    <w:rPr>
                      <w:rFonts w:ascii="Arial" w:hAnsi="Arial" w:cs="Arial" w:eastAsia="Arial"/>
                      <w:sz w:val="136"/>
                      <w:szCs w:val="136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83838"/>
                      <w:spacing w:val="0"/>
                      <w:w w:val="82"/>
                      <w:position w:val="77"/>
                    </w:rPr>
                    <w:t>"G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383838"/>
                      <w:spacing w:val="0"/>
                      <w:w w:val="100"/>
                      <w:position w:val="77"/>
                    </w:rPr>
                    <w:tab/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383838"/>
                      <w:spacing w:val="0"/>
                      <w:w w:val="100"/>
                      <w:position w:val="77"/>
                    </w:rPr>
                  </w:r>
                  <w:r>
                    <w:rPr>
                      <w:rFonts w:ascii="Arial" w:hAnsi="Arial" w:cs="Arial" w:eastAsia="Arial"/>
                      <w:sz w:val="136"/>
                      <w:szCs w:val="136"/>
                      <w:color w:val="3F4989"/>
                      <w:spacing w:val="0"/>
                      <w:w w:val="135"/>
                      <w:i/>
                      <w:position w:val="-1"/>
                    </w:rPr>
                    <w:t>ol</w:t>
                  </w:r>
                  <w:r>
                    <w:rPr>
                      <w:rFonts w:ascii="Arial" w:hAnsi="Arial" w:cs="Arial" w:eastAsia="Arial"/>
                      <w:sz w:val="136"/>
                      <w:szCs w:val="13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8"/>
        </w:rPr>
        <w:t>EkipAmiri</w:t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8"/>
        </w:rPr>
      </w:r>
      <w:r>
        <w:rPr>
          <w:rFonts w:ascii="Times New Roman" w:hAnsi="Times New Roman" w:cs="Times New Roman" w:eastAsia="Times New Roman"/>
          <w:sz w:val="41"/>
          <w:szCs w:val="41"/>
          <w:color w:val="383838"/>
          <w:spacing w:val="0"/>
          <w:w w:val="51"/>
          <w:position w:val="1"/>
        </w:rPr>
        <w:t>o</w:t>
      </w:r>
      <w:r>
        <w:rPr>
          <w:rFonts w:ascii="Times New Roman" w:hAnsi="Times New Roman" w:cs="Times New Roman" w:eastAsia="Times New Roman"/>
          <w:sz w:val="41"/>
          <w:szCs w:val="41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41"/>
          <w:szCs w:val="41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64"/>
          <w:position w:val="1"/>
        </w:rPr>
        <w:t>31/Ş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7"/>
          <w:w w:val="64"/>
          <w:position w:val="1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87"/>
          <w:position w:val="1"/>
        </w:rPr>
        <w:t>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8" w:after="0" w:line="66" w:lineRule="exact"/>
        <w:ind w:left="304" w:right="-20"/>
        <w:jc w:val="left"/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383838"/>
          <w:spacing w:val="0"/>
          <w:w w:val="131"/>
          <w:position w:val="-1"/>
        </w:rPr>
        <w:t>Q)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115" w:lineRule="exact"/>
        <w:ind w:left="309"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0"/>
          <w:w w:val="75"/>
        </w:rPr>
        <w:t>;:..,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0" w:after="0" w:line="375" w:lineRule="exact"/>
        <w:ind w:left="238" w:right="-20"/>
        <w:jc w:val="left"/>
        <w:tabs>
          <w:tab w:pos="7880" w:val="left"/>
          <w:tab w:pos="1010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494949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494949"/>
          <w:spacing w:val="-60"/>
          <w:w w:val="10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494949"/>
          <w:spacing w:val="0"/>
          <w:w w:val="100"/>
        </w:rPr>
      </w:r>
      <w:r>
        <w:rPr>
          <w:rFonts w:ascii="Arial" w:hAnsi="Arial" w:cs="Arial" w:eastAsia="Arial"/>
          <w:sz w:val="74"/>
          <w:szCs w:val="74"/>
          <w:color w:val="595959"/>
          <w:spacing w:val="-3"/>
          <w:w w:val="22"/>
          <w:position w:val="-30"/>
        </w:rPr>
        <w:t>i</w:t>
      </w:r>
      <w:r>
        <w:rPr>
          <w:rFonts w:ascii="Arial" w:hAnsi="Arial" w:cs="Arial" w:eastAsia="Arial"/>
          <w:sz w:val="74"/>
          <w:szCs w:val="74"/>
          <w:color w:val="2B336D"/>
          <w:spacing w:val="0"/>
          <w:w w:val="374"/>
          <w:position w:val="-30"/>
        </w:rPr>
        <w:t>ı</w:t>
      </w:r>
      <w:r>
        <w:rPr>
          <w:rFonts w:ascii="Arial" w:hAnsi="Arial" w:cs="Arial" w:eastAsia="Arial"/>
          <w:sz w:val="74"/>
          <w:szCs w:val="74"/>
          <w:color w:val="2B336D"/>
          <w:spacing w:val="49"/>
          <w:w w:val="100"/>
          <w:position w:val="-30"/>
        </w:rPr>
        <w:t> </w:t>
      </w:r>
      <w:r>
        <w:rPr>
          <w:rFonts w:ascii="Arial" w:hAnsi="Arial" w:cs="Arial" w:eastAsia="Arial"/>
          <w:sz w:val="74"/>
          <w:szCs w:val="74"/>
          <w:color w:val="9C9C9C"/>
          <w:spacing w:val="0"/>
          <w:w w:val="37"/>
          <w:position w:val="-30"/>
        </w:rPr>
        <w:t>.</w:t>
      </w:r>
      <w:r>
        <w:rPr>
          <w:rFonts w:ascii="Arial" w:hAnsi="Arial" w:cs="Arial" w:eastAsia="Arial"/>
          <w:sz w:val="74"/>
          <w:szCs w:val="74"/>
          <w:color w:val="9C9C9C"/>
          <w:spacing w:val="-114"/>
          <w:w w:val="100"/>
          <w:position w:val="-30"/>
        </w:rPr>
        <w:t> </w:t>
      </w:r>
      <w:r>
        <w:rPr>
          <w:rFonts w:ascii="Arial" w:hAnsi="Arial" w:cs="Arial" w:eastAsia="Arial"/>
          <w:sz w:val="74"/>
          <w:szCs w:val="74"/>
          <w:color w:val="676767"/>
          <w:spacing w:val="0"/>
          <w:w w:val="45"/>
          <w:position w:val="-30"/>
        </w:rPr>
        <w:t>·</w:t>
      </w:r>
      <w:r>
        <w:rPr>
          <w:rFonts w:ascii="Arial" w:hAnsi="Arial" w:cs="Arial" w:eastAsia="Arial"/>
          <w:sz w:val="74"/>
          <w:szCs w:val="74"/>
          <w:color w:val="676767"/>
          <w:spacing w:val="0"/>
          <w:w w:val="100"/>
          <w:position w:val="-30"/>
        </w:rPr>
        <w:tab/>
      </w:r>
      <w:r>
        <w:rPr>
          <w:rFonts w:ascii="Arial" w:hAnsi="Arial" w:cs="Arial" w:eastAsia="Arial"/>
          <w:sz w:val="74"/>
          <w:szCs w:val="74"/>
          <w:color w:val="676767"/>
          <w:spacing w:val="0"/>
          <w:w w:val="100"/>
          <w:position w:val="-30"/>
        </w:rPr>
      </w:r>
      <w:r>
        <w:rPr>
          <w:rFonts w:ascii="Arial" w:hAnsi="Arial" w:cs="Arial" w:eastAsia="Arial"/>
          <w:sz w:val="25"/>
          <w:szCs w:val="25"/>
          <w:color w:val="9C9C9C"/>
          <w:spacing w:val="0"/>
          <w:w w:val="248"/>
          <w:position w:val="-22"/>
        </w:rPr>
        <w:t>,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right="1878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B1B1B1"/>
          <w:spacing w:val="0"/>
          <w:w w:val="82"/>
        </w:rPr>
        <w:t>..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61" w:lineRule="exact"/>
        <w:ind w:left="4487" w:right="-20"/>
        <w:jc w:val="left"/>
        <w:tabs>
          <w:tab w:pos="8340" w:val="left"/>
          <w:tab w:pos="9040" w:val="left"/>
          <w:tab w:pos="948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6"/>
        </w:rPr>
        <w:t>Hüseyi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6"/>
        </w:rPr>
        <w:t>KOÇ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6"/>
        </w:rPr>
      </w:r>
      <w:r>
        <w:rPr>
          <w:rFonts w:ascii="Times New Roman" w:hAnsi="Times New Roman" w:cs="Times New Roman" w:eastAsia="Times New Roman"/>
          <w:sz w:val="28"/>
          <w:szCs w:val="28"/>
          <w:color w:val="676767"/>
          <w:spacing w:val="0"/>
          <w:w w:val="100"/>
          <w:position w:val="-21"/>
        </w:rPr>
        <w:t>Bii</w:t>
      </w:r>
      <w:r>
        <w:rPr>
          <w:rFonts w:ascii="Times New Roman" w:hAnsi="Times New Roman" w:cs="Times New Roman" w:eastAsia="Times New Roman"/>
          <w:sz w:val="28"/>
          <w:szCs w:val="28"/>
          <w:color w:val="676767"/>
          <w:spacing w:val="-60"/>
          <w:w w:val="100"/>
          <w:position w:val="-2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76767"/>
          <w:spacing w:val="0"/>
          <w:w w:val="100"/>
          <w:position w:val="-2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676767"/>
          <w:spacing w:val="0"/>
          <w:w w:val="47"/>
          <w:position w:val="-21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676767"/>
          <w:spacing w:val="0"/>
          <w:w w:val="100"/>
          <w:position w:val="-2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676767"/>
          <w:spacing w:val="0"/>
          <w:w w:val="100"/>
          <w:position w:val="-21"/>
        </w:rPr>
      </w:r>
      <w:r>
        <w:rPr>
          <w:rFonts w:ascii="Times New Roman" w:hAnsi="Times New Roman" w:cs="Times New Roman" w:eastAsia="Times New Roman"/>
          <w:sz w:val="28"/>
          <w:szCs w:val="28"/>
          <w:color w:val="595959"/>
          <w:spacing w:val="0"/>
          <w:w w:val="100"/>
          <w:position w:val="-21"/>
        </w:rPr>
        <w:t>OSJ!.</w:t>
      </w:r>
      <w:r>
        <w:rPr>
          <w:rFonts w:ascii="Times New Roman" w:hAnsi="Times New Roman" w:cs="Times New Roman" w:eastAsia="Times New Roman"/>
          <w:sz w:val="28"/>
          <w:szCs w:val="28"/>
          <w:color w:val="595959"/>
          <w:spacing w:val="-52"/>
          <w:w w:val="100"/>
          <w:position w:val="-21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8C8C8C"/>
          <w:spacing w:val="-15"/>
          <w:w w:val="170"/>
          <w:position w:val="-21"/>
        </w:rPr>
        <w:t>'</w:t>
      </w:r>
      <w:r>
        <w:rPr>
          <w:rFonts w:ascii="Times New Roman" w:hAnsi="Times New Roman" w:cs="Times New Roman" w:eastAsia="Times New Roman"/>
          <w:sz w:val="28"/>
          <w:szCs w:val="28"/>
          <w:color w:val="B1B1B1"/>
          <w:spacing w:val="-15"/>
          <w:w w:val="82"/>
          <w:position w:val="-21"/>
        </w:rPr>
      </w:r>
      <w:r>
        <w:rPr>
          <w:rFonts w:ascii="Times New Roman" w:hAnsi="Times New Roman" w:cs="Times New Roman" w:eastAsia="Times New Roman"/>
          <w:sz w:val="28"/>
          <w:szCs w:val="28"/>
          <w:color w:val="B1B1B1"/>
          <w:spacing w:val="0"/>
          <w:w w:val="82"/>
          <w:emboss/>
          <w:position w:val="-21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B1B1B1"/>
          <w:spacing w:val="0"/>
          <w:w w:val="82"/>
          <w:position w:val="-21"/>
        </w:rPr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360"/>
        </w:sectPr>
      </w:pPr>
      <w:rPr/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</w:rPr>
        <w:t>Çv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97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9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474" w:lineRule="exact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40"/>
          <w:szCs w:val="40"/>
          <w:color w:val="8C8C8C"/>
          <w:spacing w:val="-93"/>
          <w:w w:val="46"/>
          <w:position w:val="6"/>
        </w:rPr>
        <w:t>.</w:t>
      </w:r>
      <w:r>
        <w:rPr>
          <w:rFonts w:ascii="Arial" w:hAnsi="Arial" w:cs="Arial" w:eastAsia="Arial"/>
          <w:sz w:val="40"/>
          <w:szCs w:val="40"/>
          <w:color w:val="B1B1B1"/>
          <w:spacing w:val="0"/>
          <w:w w:val="35"/>
          <w:position w:val="6"/>
        </w:rPr>
        <w:t>-</w:t>
      </w:r>
      <w:r>
        <w:rPr>
          <w:rFonts w:ascii="Arial" w:hAnsi="Arial" w:cs="Arial" w:eastAsia="Arial"/>
          <w:sz w:val="40"/>
          <w:szCs w:val="40"/>
          <w:color w:val="B1B1B1"/>
          <w:spacing w:val="-32"/>
          <w:w w:val="100"/>
          <w:position w:val="6"/>
        </w:rPr>
        <w:t> </w:t>
      </w:r>
      <w:r>
        <w:rPr>
          <w:rFonts w:ascii="Arial" w:hAnsi="Arial" w:cs="Arial" w:eastAsia="Arial"/>
          <w:sz w:val="40"/>
          <w:szCs w:val="40"/>
          <w:color w:val="797979"/>
          <w:spacing w:val="0"/>
          <w:w w:val="60"/>
          <w:position w:val="6"/>
        </w:rPr>
        <w:t>·&lt;</w:t>
      </w:r>
      <w:r>
        <w:rPr>
          <w:rFonts w:ascii="Arial" w:hAnsi="Arial" w:cs="Arial" w:eastAsia="Arial"/>
          <w:sz w:val="40"/>
          <w:szCs w:val="40"/>
          <w:color w:val="676767"/>
          <w:spacing w:val="0"/>
          <w:w w:val="32"/>
          <w:position w:val="6"/>
        </w:rPr>
        <w:t>-</w:t>
      </w:r>
      <w:r>
        <w:rPr>
          <w:rFonts w:ascii="Arial" w:hAnsi="Arial" w:cs="Arial" w:eastAsia="Arial"/>
          <w:sz w:val="40"/>
          <w:szCs w:val="40"/>
          <w:color w:val="676767"/>
          <w:spacing w:val="-38"/>
          <w:w w:val="31"/>
          <w:position w:val="6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-83"/>
          <w:w w:val="105"/>
          <w:i/>
          <w:position w:val="-5"/>
        </w:rPr>
        <w:t>a</w:t>
      </w:r>
      <w:r>
        <w:rPr>
          <w:rFonts w:ascii="Arial" w:hAnsi="Arial" w:cs="Arial" w:eastAsia="Arial"/>
          <w:sz w:val="40"/>
          <w:szCs w:val="40"/>
          <w:color w:val="676767"/>
          <w:spacing w:val="0"/>
          <w:w w:val="31"/>
          <w:position w:val="6"/>
        </w:rPr>
        <w:t>.</w:t>
      </w:r>
      <w:r>
        <w:rPr>
          <w:rFonts w:ascii="Arial" w:hAnsi="Arial" w:cs="Arial" w:eastAsia="Arial"/>
          <w:sz w:val="40"/>
          <w:szCs w:val="40"/>
          <w:color w:val="676767"/>
          <w:spacing w:val="-5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0"/>
          <w:w w:val="105"/>
          <w:i/>
          <w:position w:val="-5"/>
        </w:rPr>
        <w:t>r(</w:t>
      </w:r>
      <w:r>
        <w:rPr>
          <w:rFonts w:ascii="Times New Roman" w:hAnsi="Times New Roman" w:cs="Times New Roman" w:eastAsia="Times New Roman"/>
          <w:sz w:val="21"/>
          <w:szCs w:val="21"/>
          <w:color w:val="9C9C9C"/>
          <w:spacing w:val="0"/>
          <w:w w:val="43"/>
          <w:i/>
          <w:position w:val="-5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9C9C9C"/>
          <w:spacing w:val="-18"/>
          <w:w w:val="43"/>
          <w:i/>
          <w:position w:val="-5"/>
        </w:rPr>
        <w:t>_</w:t>
      </w:r>
      <w:r>
        <w:rPr>
          <w:rFonts w:ascii="Times New Roman" w:hAnsi="Times New Roman" w:cs="Times New Roman" w:eastAsia="Times New Roman"/>
          <w:sz w:val="21"/>
          <w:szCs w:val="21"/>
          <w:color w:val="676767"/>
          <w:spacing w:val="0"/>
          <w:w w:val="77"/>
          <w:i/>
          <w:position w:val="-5"/>
        </w:rPr>
        <w:t>Yaıf</w:t>
      </w:r>
      <w:r>
        <w:rPr>
          <w:rFonts w:ascii="Times New Roman" w:hAnsi="Times New Roman" w:cs="Times New Roman" w:eastAsia="Times New Roman"/>
          <w:sz w:val="21"/>
          <w:szCs w:val="21"/>
          <w:color w:val="676767"/>
          <w:spacing w:val="-8"/>
          <w:w w:val="77"/>
          <w:i/>
          <w:position w:val="-5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80"/>
          <w:i/>
          <w:position w:val="-5"/>
        </w:rPr>
        <w:t>gı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81"/>
          <w:i/>
          <w:position w:val="-5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-15"/>
          <w:w w:val="100"/>
          <w:i/>
          <w:position w:val="-5"/>
        </w:rPr>
        <w:t> </w:t>
      </w:r>
      <w:r>
        <w:rPr>
          <w:rFonts w:ascii="Arial" w:hAnsi="Arial" w:cs="Arial" w:eastAsia="Arial"/>
          <w:sz w:val="20"/>
          <w:szCs w:val="20"/>
          <w:color w:val="494949"/>
          <w:spacing w:val="0"/>
          <w:w w:val="56"/>
          <w:position w:val="-5"/>
        </w:rPr>
        <w:t>J.</w:t>
      </w:r>
      <w:r>
        <w:rPr>
          <w:rFonts w:ascii="Arial" w:hAnsi="Arial" w:cs="Arial" w:eastAsia="Arial"/>
          <w:sz w:val="20"/>
          <w:szCs w:val="20"/>
          <w:color w:val="494949"/>
          <w:spacing w:val="-65"/>
          <w:w w:val="57"/>
          <w:position w:val="-5"/>
        </w:rPr>
        <w:t>e</w:t>
      </w:r>
      <w:r>
        <w:rPr>
          <w:rFonts w:ascii="Arial" w:hAnsi="Arial" w:cs="Arial" w:eastAsia="Arial"/>
          <w:sz w:val="20"/>
          <w:szCs w:val="20"/>
          <w:color w:val="8C8C8C"/>
          <w:spacing w:val="-41"/>
          <w:w w:val="188"/>
          <w:position w:val="-5"/>
        </w:rPr>
        <w:t>·</w:t>
      </w:r>
      <w:r>
        <w:rPr>
          <w:rFonts w:ascii="Arial" w:hAnsi="Arial" w:cs="Arial" w:eastAsia="Arial"/>
          <w:sz w:val="20"/>
          <w:szCs w:val="20"/>
          <w:color w:val="494949"/>
          <w:spacing w:val="11"/>
          <w:w w:val="73"/>
          <w:position w:val="-5"/>
        </w:rPr>
        <w:t>A</w:t>
      </w:r>
      <w:r>
        <w:rPr>
          <w:rFonts w:ascii="Arial" w:hAnsi="Arial" w:cs="Arial" w:eastAsia="Arial"/>
          <w:sz w:val="20"/>
          <w:szCs w:val="20"/>
          <w:color w:val="676767"/>
          <w:spacing w:val="-75"/>
          <w:w w:val="99"/>
          <w:position w:val="-5"/>
        </w:rPr>
        <w:t>c</w:t>
      </w:r>
      <w:r>
        <w:rPr>
          <w:rFonts w:ascii="Times New Roman" w:hAnsi="Times New Roman" w:cs="Times New Roman" w:eastAsia="Times New Roman"/>
          <w:sz w:val="9"/>
          <w:szCs w:val="9"/>
          <w:color w:val="9C9C9C"/>
          <w:spacing w:val="0"/>
          <w:w w:val="120"/>
          <w:position w:val="6"/>
        </w:rPr>
        <w:t>1</w:t>
      </w:r>
      <w:r>
        <w:rPr>
          <w:rFonts w:ascii="Times New Roman" w:hAnsi="Times New Roman" w:cs="Times New Roman" w:eastAsia="Times New Roman"/>
          <w:sz w:val="9"/>
          <w:szCs w:val="9"/>
          <w:color w:val="9C9C9C"/>
          <w:spacing w:val="-16"/>
          <w:w w:val="100"/>
          <w:position w:val="6"/>
        </w:rPr>
        <w:t> </w:t>
      </w:r>
      <w:r>
        <w:rPr>
          <w:rFonts w:ascii="Arial" w:hAnsi="Arial" w:cs="Arial" w:eastAsia="Arial"/>
          <w:sz w:val="20"/>
          <w:szCs w:val="20"/>
          <w:color w:val="494949"/>
          <w:spacing w:val="0"/>
          <w:w w:val="80"/>
          <w:position w:val="-5"/>
        </w:rPr>
        <w:t>l</w:t>
      </w:r>
      <w:r>
        <w:rPr>
          <w:rFonts w:ascii="Arial" w:hAnsi="Arial" w:cs="Arial" w:eastAsia="Arial"/>
          <w:sz w:val="20"/>
          <w:szCs w:val="20"/>
          <w:color w:val="494949"/>
          <w:spacing w:val="-8"/>
          <w:w w:val="79"/>
          <w:position w:val="-5"/>
        </w:rPr>
        <w:t>f</w:t>
      </w:r>
      <w:r>
        <w:rPr>
          <w:rFonts w:ascii="Times New Roman" w:hAnsi="Times New Roman" w:cs="Times New Roman" w:eastAsia="Times New Roman"/>
          <w:sz w:val="9"/>
          <w:szCs w:val="9"/>
          <w:color w:val="8C8C8C"/>
          <w:spacing w:val="-29"/>
          <w:w w:val="107"/>
          <w:position w:val="6"/>
        </w:rPr>
        <w:t>•</w:t>
      </w:r>
      <w:r>
        <w:rPr>
          <w:rFonts w:ascii="Arial" w:hAnsi="Arial" w:cs="Arial" w:eastAsia="Arial"/>
          <w:sz w:val="20"/>
          <w:szCs w:val="20"/>
          <w:color w:val="B1B1B1"/>
          <w:spacing w:val="0"/>
          <w:w w:val="71"/>
          <w:position w:val="-5"/>
        </w:rPr>
        <w:t>··</w:t>
      </w:r>
      <w:r>
        <w:rPr>
          <w:rFonts w:ascii="Arial" w:hAnsi="Arial" w:cs="Arial" w:eastAsia="Arial"/>
          <w:sz w:val="20"/>
          <w:szCs w:val="20"/>
          <w:color w:val="B1B1B1"/>
          <w:spacing w:val="7"/>
          <w:w w:val="100"/>
          <w:position w:val="-5"/>
        </w:rPr>
        <w:t> </w:t>
      </w:r>
      <w:r>
        <w:rPr>
          <w:rFonts w:ascii="Arial" w:hAnsi="Arial" w:cs="Arial" w:eastAsia="Arial"/>
          <w:sz w:val="20"/>
          <w:szCs w:val="20"/>
          <w:color w:val="8C8C8C"/>
          <w:spacing w:val="-4"/>
          <w:w w:val="100"/>
          <w:position w:val="-5"/>
        </w:rPr>
        <w:t>"</w:t>
      </w:r>
      <w:r>
        <w:rPr>
          <w:rFonts w:ascii="Arial" w:hAnsi="Arial" w:cs="Arial" w:eastAsia="Arial"/>
          <w:sz w:val="20"/>
          <w:szCs w:val="20"/>
          <w:color w:val="B1B1B1"/>
          <w:spacing w:val="0"/>
          <w:w w:val="100"/>
          <w:position w:val="-5"/>
        </w:rPr>
        <w:t>•</w:t>
      </w:r>
      <w:r>
        <w:rPr>
          <w:rFonts w:ascii="Arial" w:hAnsi="Arial" w:cs="Arial" w:eastAsia="Arial"/>
          <w:sz w:val="20"/>
          <w:szCs w:val="20"/>
          <w:color w:val="B1B1B1"/>
          <w:spacing w:val="-1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8C8C8C"/>
          <w:spacing w:val="-19"/>
          <w:w w:val="230"/>
          <w:position w:val="6"/>
        </w:rPr>
        <w:t>'</w:t>
      </w:r>
      <w:r>
        <w:rPr>
          <w:rFonts w:ascii="Arial" w:hAnsi="Arial" w:cs="Arial" w:eastAsia="Arial"/>
          <w:sz w:val="20"/>
          <w:szCs w:val="20"/>
          <w:color w:val="9C9C9C"/>
          <w:spacing w:val="-30"/>
          <w:w w:val="79"/>
          <w:position w:val="-5"/>
        </w:rPr>
        <w:t>·</w:t>
      </w:r>
      <w:r>
        <w:rPr>
          <w:rFonts w:ascii="Times New Roman" w:hAnsi="Times New Roman" w:cs="Times New Roman" w:eastAsia="Times New Roman"/>
          <w:sz w:val="9"/>
          <w:szCs w:val="9"/>
          <w:color w:val="8C8C8C"/>
          <w:spacing w:val="-7"/>
          <w:w w:val="230"/>
          <w:position w:val="6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B1B1B1"/>
          <w:spacing w:val="2"/>
          <w:w w:val="97"/>
          <w:position w:val="6"/>
        </w:rPr>
        <w:t>.</w:t>
      </w:r>
      <w:r>
        <w:rPr>
          <w:rFonts w:ascii="Arial" w:hAnsi="Arial" w:cs="Arial" w:eastAsia="Arial"/>
          <w:sz w:val="20"/>
          <w:szCs w:val="20"/>
          <w:color w:val="9C9C9C"/>
          <w:spacing w:val="0"/>
          <w:w w:val="78"/>
          <w:position w:val="-5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360"/>
          <w:cols w:num="2" w:equalWidth="0">
            <w:col w:w="5331" w:space="2953"/>
            <w:col w:w="2916"/>
          </w:cols>
        </w:sectPr>
      </w:pPr>
      <w:rPr/>
    </w:p>
    <w:p>
      <w:pPr>
        <w:spacing w:before="0" w:after="0" w:line="248" w:lineRule="exact"/>
        <w:ind w:left="2768" w:right="-20"/>
        <w:jc w:val="left"/>
        <w:tabs>
          <w:tab w:pos="8720" w:val="left"/>
          <w:tab w:pos="1042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28"/>
          <w:szCs w:val="28"/>
          <w:color w:val="9C9C9C"/>
          <w:spacing w:val="0"/>
          <w:w w:val="134"/>
          <w:position w:val="-6"/>
        </w:rPr>
        <w:t>.</w:t>
      </w:r>
      <w:r>
        <w:rPr>
          <w:rFonts w:ascii="Arial" w:hAnsi="Arial" w:cs="Arial" w:eastAsia="Arial"/>
          <w:sz w:val="28"/>
          <w:szCs w:val="28"/>
          <w:color w:val="9C9C9C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8"/>
          <w:szCs w:val="28"/>
          <w:color w:val="9C9C9C"/>
          <w:spacing w:val="0"/>
          <w:w w:val="100"/>
          <w:position w:val="-6"/>
        </w:rPr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00"/>
          <w:position w:val="2"/>
        </w:rPr>
        <w:t>llt</w:t>
      </w:r>
      <w:r>
        <w:rPr>
          <w:rFonts w:ascii="Arial" w:hAnsi="Arial" w:cs="Arial" w:eastAsia="Arial"/>
          <w:sz w:val="19"/>
          <w:szCs w:val="19"/>
          <w:color w:val="595959"/>
          <w:spacing w:val="-32"/>
          <w:w w:val="100"/>
          <w:position w:val="2"/>
        </w:rPr>
        <w:t>;</w:t>
      </w:r>
      <w:r>
        <w:rPr>
          <w:rFonts w:ascii="Arial" w:hAnsi="Arial" w:cs="Arial" w:eastAsia="Arial"/>
          <w:sz w:val="19"/>
          <w:szCs w:val="19"/>
          <w:color w:val="797979"/>
          <w:spacing w:val="0"/>
          <w:w w:val="100"/>
          <w:position w:val="2"/>
        </w:rPr>
        <w:t>[</w:t>
      </w:r>
      <w:r>
        <w:rPr>
          <w:rFonts w:ascii="Arial" w:hAnsi="Arial" w:cs="Arial" w:eastAsia="Arial"/>
          <w:sz w:val="19"/>
          <w:szCs w:val="19"/>
          <w:color w:val="797979"/>
          <w:spacing w:val="27"/>
          <w:w w:val="100"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797979"/>
          <w:spacing w:val="0"/>
          <w:w w:val="116"/>
          <w:position w:val="2"/>
        </w:rPr>
        <w:t>'</w:t>
      </w:r>
      <w:r>
        <w:rPr>
          <w:rFonts w:ascii="Arial" w:hAnsi="Arial" w:cs="Arial" w:eastAsia="Arial"/>
          <w:sz w:val="19"/>
          <w:szCs w:val="19"/>
          <w:color w:val="797979"/>
          <w:spacing w:val="-5"/>
          <w:w w:val="116"/>
          <w:position w:val="2"/>
        </w:rPr>
        <w:t>Ş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82"/>
          <w:position w:val="2"/>
        </w:rPr>
        <w:t>uJ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63"/>
          <w:position w:val="2"/>
        </w:rPr>
        <w:t>"MÜCf</w:t>
      </w:r>
      <w:r>
        <w:rPr>
          <w:rFonts w:ascii="Arial" w:hAnsi="Arial" w:cs="Arial" w:eastAsia="Arial"/>
          <w:sz w:val="19"/>
          <w:szCs w:val="19"/>
          <w:color w:val="494949"/>
          <w:spacing w:val="-5"/>
          <w:w w:val="64"/>
          <w:position w:val="2"/>
        </w:rPr>
        <w:t>ü</w:t>
      </w:r>
      <w:r>
        <w:rPr>
          <w:rFonts w:ascii="Arial" w:hAnsi="Arial" w:cs="Arial" w:eastAsia="Arial"/>
          <w:sz w:val="19"/>
          <w:szCs w:val="19"/>
          <w:color w:val="242424"/>
          <w:spacing w:val="1"/>
          <w:w w:val="88"/>
          <w:position w:val="2"/>
        </w:rPr>
        <w:t>r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94"/>
          <w:position w:val="2"/>
        </w:rPr>
        <w:t>ü</w:t>
      </w:r>
      <w:r>
        <w:rPr>
          <w:rFonts w:ascii="Arial" w:hAnsi="Arial" w:cs="Arial" w:eastAsia="Arial"/>
          <w:sz w:val="19"/>
          <w:szCs w:val="19"/>
          <w:color w:val="494949"/>
          <w:spacing w:val="-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0"/>
          <w:w w:val="62"/>
          <w:position w:val="2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0"/>
          <w:w w:val="62"/>
          <w:position w:val="2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-33"/>
          <w:w w:val="62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2"/>
          <w:szCs w:val="22"/>
          <w:color w:val="8C8C8C"/>
          <w:spacing w:val="-10"/>
          <w:w w:val="83"/>
          <w:position w:val="2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797979"/>
          <w:spacing w:val="0"/>
          <w:w w:val="61"/>
          <w:position w:val="2"/>
        </w:rPr>
        <w:t>•</w:t>
      </w:r>
      <w:r>
        <w:rPr>
          <w:rFonts w:ascii="Times New Roman" w:hAnsi="Times New Roman" w:cs="Times New Roman" w:eastAsia="Times New Roman"/>
          <w:sz w:val="22"/>
          <w:szCs w:val="22"/>
          <w:color w:val="797979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8C8C8C"/>
          <w:spacing w:val="0"/>
          <w:w w:val="49"/>
          <w:position w:val="2"/>
        </w:rPr>
        <w:t>;::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40" w:lineRule="atLeast"/>
        <w:ind w:left="2297" w:right="-20"/>
        <w:jc w:val="left"/>
        <w:tabs>
          <w:tab w:pos="3620" w:val="left"/>
          <w:tab w:pos="5520" w:val="left"/>
          <w:tab w:pos="8760" w:val="left"/>
          <w:tab w:pos="9300" w:val="left"/>
          <w:tab w:pos="9760" w:val="left"/>
          <w:tab w:pos="1058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168.290619pt;margin-top:13.086088pt;width:29.913099pt;height:2.480450pt;mso-position-horizontal-relative:page;mso-position-vertical-relative:paragraph;z-index:-16986" coordorigin="3366,262" coordsize="598,50">
            <v:group style="position:absolute;left:3382;top:295;width:306;height:2" coordorigin="3382,295" coordsize="306,2">
              <v:shape style="position:absolute;left:3382;top:295;width:306;height:2" coordorigin="3382,295" coordsize="306,0" path="m3382,295l3688,295e" filled="f" stroked="t" strokeweight="1.648753pt" strokecolor="#3F486B">
                <v:path arrowok="t"/>
              </v:shape>
            </v:group>
            <v:group style="position:absolute;left:3641;top:278;width:306;height:2" coordorigin="3641,278" coordsize="306,2">
              <v:shape style="position:absolute;left:3641;top:278;width:306;height:2" coordorigin="3641,278" coordsize="306,0" path="m3641,278l3948,278e" filled="f" stroked="t" strokeweight="1.648753pt" strokecolor="#3F4B70">
                <v:path arrowok="t"/>
              </v:shape>
            </v:group>
            <w10:wrap type="none"/>
          </v:group>
        </w:pict>
      </w:r>
      <w:r>
        <w:rPr>
          <w:rFonts w:ascii="Courier New" w:hAnsi="Courier New" w:cs="Courier New" w:eastAsia="Courier New"/>
          <w:sz w:val="26"/>
          <w:szCs w:val="26"/>
          <w:color w:val="676767"/>
          <w:spacing w:val="0"/>
          <w:w w:val="74"/>
          <w:position w:val="-3"/>
        </w:rPr>
        <w:t>İT</w:t>
      </w:r>
      <w:r>
        <w:rPr>
          <w:rFonts w:ascii="Courier New" w:hAnsi="Courier New" w:cs="Courier New" w:eastAsia="Courier New"/>
          <w:sz w:val="26"/>
          <w:szCs w:val="26"/>
          <w:color w:val="676767"/>
          <w:spacing w:val="-2"/>
          <w:w w:val="74"/>
          <w:position w:val="-3"/>
        </w:rPr>
        <w:t>F</w:t>
      </w:r>
      <w:r>
        <w:rPr>
          <w:rFonts w:ascii="Courier New" w:hAnsi="Courier New" w:cs="Courier New" w:eastAsia="Courier New"/>
          <w:sz w:val="26"/>
          <w:szCs w:val="26"/>
          <w:color w:val="494949"/>
          <w:spacing w:val="0"/>
          <w:w w:val="74"/>
          <w:position w:val="-3"/>
        </w:rPr>
        <w:t>A</w:t>
      </w:r>
      <w:r>
        <w:rPr>
          <w:rFonts w:ascii="Courier New" w:hAnsi="Courier New" w:cs="Courier New" w:eastAsia="Courier New"/>
          <w:sz w:val="26"/>
          <w:szCs w:val="26"/>
          <w:color w:val="494949"/>
          <w:spacing w:val="-113"/>
          <w:w w:val="74"/>
          <w:position w:val="-3"/>
        </w:rPr>
        <w:t> </w:t>
      </w:r>
      <w:r>
        <w:rPr>
          <w:rFonts w:ascii="Courier New" w:hAnsi="Courier New" w:cs="Courier New" w:eastAsia="Courier New"/>
          <w:sz w:val="26"/>
          <w:szCs w:val="26"/>
          <w:color w:val="494949"/>
          <w:spacing w:val="0"/>
          <w:w w:val="100"/>
          <w:position w:val="-3"/>
        </w:rPr>
        <w:tab/>
      </w:r>
      <w:r>
        <w:rPr>
          <w:rFonts w:ascii="Courier New" w:hAnsi="Courier New" w:cs="Courier New" w:eastAsia="Courier New"/>
          <w:sz w:val="26"/>
          <w:szCs w:val="26"/>
          <w:color w:val="494949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8"/>
          <w:szCs w:val="28"/>
          <w:color w:val="3D4662"/>
          <w:spacing w:val="0"/>
          <w:w w:val="59"/>
          <w:position w:val="-7"/>
        </w:rPr>
        <w:t>...</w:t>
      </w:r>
      <w:r>
        <w:rPr>
          <w:rFonts w:ascii="Times New Roman" w:hAnsi="Times New Roman" w:cs="Times New Roman" w:eastAsia="Times New Roman"/>
          <w:sz w:val="28"/>
          <w:szCs w:val="28"/>
          <w:color w:val="3D4662"/>
          <w:spacing w:val="-4"/>
          <w:w w:val="59"/>
          <w:position w:val="-7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595959"/>
          <w:spacing w:val="-2"/>
          <w:w w:val="75"/>
          <w:position w:val="-7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0"/>
          <w:w w:val="107"/>
          <w:position w:val="-7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0"/>
          <w:w w:val="108"/>
          <w:position w:val="-7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-3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74"/>
          <w:position w:val="-7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-7"/>
        </w:rPr>
      </w:r>
      <w:r>
        <w:rPr>
          <w:rFonts w:ascii="Arial" w:hAnsi="Arial" w:cs="Arial" w:eastAsia="Arial"/>
          <w:sz w:val="14"/>
          <w:szCs w:val="14"/>
          <w:color w:val="263489"/>
          <w:spacing w:val="0"/>
          <w:w w:val="74"/>
          <w:position w:val="-2"/>
        </w:rPr>
        <w:t>&lt;.</w:t>
      </w:r>
      <w:r>
        <w:rPr>
          <w:rFonts w:ascii="Arial" w:hAnsi="Arial" w:cs="Arial" w:eastAsia="Arial"/>
          <w:sz w:val="14"/>
          <w:szCs w:val="14"/>
          <w:color w:val="263489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4"/>
          <w:szCs w:val="14"/>
          <w:color w:val="263489"/>
          <w:spacing w:val="0"/>
          <w:w w:val="100"/>
          <w:position w:val="-2"/>
        </w:rPr>
      </w:r>
      <w:r>
        <w:rPr>
          <w:rFonts w:ascii="Arial" w:hAnsi="Arial" w:cs="Arial" w:eastAsia="Arial"/>
          <w:sz w:val="25"/>
          <w:szCs w:val="25"/>
          <w:color w:val="B1B1B1"/>
          <w:spacing w:val="0"/>
          <w:w w:val="100"/>
          <w:position w:val="0"/>
        </w:rPr>
        <w:t>!</w:t>
      </w:r>
      <w:r>
        <w:rPr>
          <w:rFonts w:ascii="Arial" w:hAnsi="Arial" w:cs="Arial" w:eastAsia="Arial"/>
          <w:sz w:val="25"/>
          <w:szCs w:val="25"/>
          <w:color w:val="B1B1B1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B1B1B1"/>
          <w:spacing w:val="3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B1B1B1"/>
          <w:spacing w:val="0"/>
          <w:w w:val="60"/>
          <w:position w:val="0"/>
        </w:rPr>
        <w:t>-·</w:t>
      </w:r>
      <w:r>
        <w:rPr>
          <w:rFonts w:ascii="Arial" w:hAnsi="Arial" w:cs="Arial" w:eastAsia="Arial"/>
          <w:sz w:val="25"/>
          <w:szCs w:val="25"/>
          <w:color w:val="B1B1B1"/>
          <w:spacing w:val="-38"/>
          <w:w w:val="6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B1B1B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5"/>
          <w:szCs w:val="25"/>
          <w:color w:val="B1B1B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7"/>
          <w:szCs w:val="27"/>
          <w:color w:val="B1B1B1"/>
          <w:spacing w:val="0"/>
          <w:w w:val="60"/>
          <w:position w:val="0"/>
        </w:rPr>
        <w:t>ı..</w:t>
      </w:r>
      <w:r>
        <w:rPr>
          <w:rFonts w:ascii="Times New Roman" w:hAnsi="Times New Roman" w:cs="Times New Roman" w:eastAsia="Times New Roman"/>
          <w:sz w:val="27"/>
          <w:szCs w:val="27"/>
          <w:color w:val="B1B1B1"/>
          <w:spacing w:val="-38"/>
          <w:w w:val="60"/>
          <w:position w:val="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B1B1B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B1B1B1"/>
          <w:spacing w:val="0"/>
          <w:w w:val="60"/>
          <w:position w:val="0"/>
        </w:rPr>
        <w:t>..</w:t>
      </w:r>
      <w:r>
        <w:rPr>
          <w:rFonts w:ascii="Times New Roman" w:hAnsi="Times New Roman" w:cs="Times New Roman" w:eastAsia="Times New Roman"/>
          <w:sz w:val="27"/>
          <w:szCs w:val="27"/>
          <w:color w:val="B1B1B1"/>
          <w:spacing w:val="0"/>
          <w:w w:val="60"/>
          <w:position w:val="0"/>
        </w:rPr>
        <w:t>  </w:t>
      </w:r>
      <w:r>
        <w:rPr>
          <w:rFonts w:ascii="Times New Roman" w:hAnsi="Times New Roman" w:cs="Times New Roman" w:eastAsia="Times New Roman"/>
          <w:sz w:val="27"/>
          <w:szCs w:val="27"/>
          <w:color w:val="B1B1B1"/>
          <w:spacing w:val="9"/>
          <w:w w:val="60"/>
          <w:position w:val="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B1B1B1"/>
          <w:spacing w:val="0"/>
          <w:w w:val="60"/>
          <w:position w:val="0"/>
        </w:rPr>
        <w:t>.'·.</w:t>
      </w:r>
      <w:r>
        <w:rPr>
          <w:rFonts w:ascii="Times New Roman" w:hAnsi="Times New Roman" w:cs="Times New Roman" w:eastAsia="Times New Roman"/>
          <w:sz w:val="27"/>
          <w:szCs w:val="27"/>
          <w:color w:val="B1B1B1"/>
          <w:spacing w:val="-30"/>
          <w:w w:val="60"/>
          <w:position w:val="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B1B1B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B1B1B1"/>
          <w:spacing w:val="0"/>
          <w:w w:val="100"/>
          <w:position w:val="0"/>
        </w:rPr>
      </w:r>
      <w:r>
        <w:rPr>
          <w:rFonts w:ascii="Arial" w:hAnsi="Arial" w:cs="Arial" w:eastAsia="Arial"/>
          <w:sz w:val="18"/>
          <w:szCs w:val="18"/>
          <w:color w:val="B1B1B1"/>
          <w:spacing w:val="0"/>
          <w:w w:val="207"/>
          <w:position w:val="0"/>
        </w:rPr>
        <w:t>ı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72" w:lineRule="atLeast"/>
        <w:ind w:right="1113"/>
        <w:jc w:val="right"/>
        <w:tabs>
          <w:tab w:pos="580" w:val="left"/>
          <w:tab w:pos="112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pict>
          <v:group style="position:absolute;margin-left:249.668381pt;margin-top:19.885391pt;width:39.570084pt;height:.1pt;mso-position-horizontal-relative:page;mso-position-vertical-relative:paragraph;z-index:-16985" coordorigin="4993,398" coordsize="791,2">
            <v:shape style="position:absolute;left:4993;top:398;width:791;height:2" coordorigin="4993,398" coordsize="791,0" path="m4993,398l5785,398e" filled="f" stroked="t" strokeweight=".706609pt" strokecolor="#7074B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1"/>
          <w:szCs w:val="11"/>
          <w:color w:val="B1B1B1"/>
          <w:w w:val="235"/>
          <w:position w:val="-1"/>
        </w:rPr>
        <w:t>:</w:t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-17"/>
          <w:w w:val="100"/>
          <w:position w:val="-1"/>
        </w:rPr>
        <w:t> </w:t>
      </w:r>
      <w:r>
        <w:rPr>
          <w:rFonts w:ascii="Arial" w:hAnsi="Arial" w:cs="Arial" w:eastAsia="Arial"/>
          <w:sz w:val="41"/>
          <w:szCs w:val="41"/>
          <w:color w:val="9C9C9C"/>
          <w:spacing w:val="0"/>
          <w:w w:val="56"/>
          <w:position w:val="-12"/>
        </w:rPr>
        <w:t>.</w:t>
      </w:r>
      <w:r>
        <w:rPr>
          <w:rFonts w:ascii="Arial" w:hAnsi="Arial" w:cs="Arial" w:eastAsia="Arial"/>
          <w:sz w:val="41"/>
          <w:szCs w:val="41"/>
          <w:color w:val="9C9C9C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41"/>
          <w:szCs w:val="41"/>
          <w:color w:val="9C9C9C"/>
          <w:spacing w:val="0"/>
          <w:w w:val="100"/>
          <w:position w:val="-12"/>
        </w:rPr>
      </w:r>
      <w:r>
        <w:rPr>
          <w:rFonts w:ascii="Arial" w:hAnsi="Arial" w:cs="Arial" w:eastAsia="Arial"/>
          <w:sz w:val="27"/>
          <w:szCs w:val="27"/>
          <w:color w:val="9C9C9C"/>
          <w:spacing w:val="0"/>
          <w:w w:val="64"/>
          <w:position w:val="-2"/>
        </w:rPr>
        <w:t>.</w:t>
      </w:r>
      <w:r>
        <w:rPr>
          <w:rFonts w:ascii="Arial" w:hAnsi="Arial" w:cs="Arial" w:eastAsia="Arial"/>
          <w:sz w:val="27"/>
          <w:szCs w:val="27"/>
          <w:color w:val="9C9C9C"/>
          <w:spacing w:val="-12"/>
          <w:w w:val="64"/>
          <w:position w:val="-2"/>
        </w:rPr>
        <w:t>.</w:t>
      </w:r>
      <w:r>
        <w:rPr>
          <w:rFonts w:ascii="Arial" w:hAnsi="Arial" w:cs="Arial" w:eastAsia="Arial"/>
          <w:sz w:val="32"/>
          <w:szCs w:val="32"/>
          <w:color w:val="9C9C9C"/>
          <w:spacing w:val="2"/>
          <w:w w:val="146"/>
          <w:position w:val="0"/>
        </w:rPr>
        <w:t>.</w:t>
      </w:r>
      <w:r>
        <w:rPr>
          <w:rFonts w:ascii="Times New Roman" w:hAnsi="Times New Roman" w:cs="Times New Roman" w:eastAsia="Times New Roman"/>
          <w:sz w:val="37"/>
          <w:szCs w:val="37"/>
          <w:color w:val="9C9C9C"/>
          <w:spacing w:val="-100"/>
          <w:w w:val="50"/>
          <w:position w:val="0"/>
        </w:rPr>
        <w:t>·</w:t>
      </w:r>
      <w:r>
        <w:rPr>
          <w:rFonts w:ascii="Arial" w:hAnsi="Arial" w:cs="Arial" w:eastAsia="Arial"/>
          <w:sz w:val="31"/>
          <w:szCs w:val="31"/>
          <w:color w:val="B1B1B1"/>
          <w:spacing w:val="0"/>
          <w:w w:val="51"/>
          <w:position w:val="-2"/>
        </w:rPr>
        <w:t>.</w:t>
      </w:r>
      <w:r>
        <w:rPr>
          <w:rFonts w:ascii="Arial" w:hAnsi="Arial" w:cs="Arial" w:eastAsia="Arial"/>
          <w:sz w:val="31"/>
          <w:szCs w:val="31"/>
          <w:color w:val="B1B1B1"/>
          <w:spacing w:val="-48"/>
          <w:w w:val="51"/>
          <w:position w:val="-2"/>
        </w:rPr>
        <w:t>.</w:t>
      </w:r>
      <w:r>
        <w:rPr>
          <w:rFonts w:ascii="Times New Roman" w:hAnsi="Times New Roman" w:cs="Times New Roman" w:eastAsia="Times New Roman"/>
          <w:sz w:val="37"/>
          <w:szCs w:val="37"/>
          <w:color w:val="9C9C9C"/>
          <w:spacing w:val="0"/>
          <w:w w:val="50"/>
          <w:position w:val="0"/>
        </w:rPr>
        <w:t>-</w:t>
      </w:r>
      <w:r>
        <w:rPr>
          <w:rFonts w:ascii="Times New Roman" w:hAnsi="Times New Roman" w:cs="Times New Roman" w:eastAsia="Times New Roman"/>
          <w:sz w:val="37"/>
          <w:szCs w:val="37"/>
          <w:color w:val="9C9C9C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9C9C9C"/>
          <w:spacing w:val="0"/>
          <w:w w:val="100"/>
          <w:position w:val="0"/>
        </w:rPr>
      </w:r>
      <w:r>
        <w:rPr>
          <w:rFonts w:ascii="Arial" w:hAnsi="Arial" w:cs="Arial" w:eastAsia="Arial"/>
          <w:sz w:val="27"/>
          <w:szCs w:val="27"/>
          <w:color w:val="B1B1B1"/>
          <w:spacing w:val="0"/>
          <w:w w:val="78"/>
          <w:position w:val="1"/>
        </w:rPr>
        <w:t>..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360" w:right="360"/>
        </w:sectPr>
      </w:pPr>
      <w:rPr/>
    </w:p>
    <w:p>
      <w:pPr>
        <w:spacing w:before="0" w:after="0" w:line="212" w:lineRule="atLeast"/>
        <w:ind w:left="2042" w:right="-78"/>
        <w:jc w:val="left"/>
        <w:tabs>
          <w:tab w:pos="310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.446144pt;margin-top:13.628817pt;width:502.241409pt;height:21.5pt;mso-position-horizontal-relative:page;mso-position-vertical-relative:paragraph;z-index:-16979" type="#_x0000_t202" filled="f" stroked="f">
            <v:textbox inset="0,0,0,0">
              <w:txbxContent>
                <w:p>
                  <w:pPr>
                    <w:spacing w:before="0" w:after="0" w:line="430" w:lineRule="exact"/>
                    <w:ind w:right="-105"/>
                    <w:jc w:val="left"/>
                    <w:tabs>
                      <w:tab w:pos="8720" w:val="left"/>
                      <w:tab w:pos="9640" w:val="left"/>
                    </w:tabs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383838"/>
                      <w:spacing w:val="0"/>
                      <w:w w:val="160"/>
                      <w:position w:val="9"/>
                    </w:rPr>
                    <w:t>oj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383838"/>
                      <w:spacing w:val="0"/>
                      <w:w w:val="100"/>
                      <w:position w:val="9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383838"/>
                      <w:spacing w:val="0"/>
                      <w:w w:val="100"/>
                      <w:position w:val="9"/>
                    </w:rPr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797979"/>
                      <w:spacing w:val="-61"/>
                      <w:w w:val="105"/>
                      <w:position w:val="6"/>
                    </w:rPr>
                    <w:t>·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9C9C9C"/>
                      <w:spacing w:val="0"/>
                      <w:w w:val="173"/>
                      <w:position w:val="6"/>
                    </w:rPr>
                    <w:t>.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9C9C9C"/>
                      <w:spacing w:val="0"/>
                      <w:w w:val="100"/>
                      <w:position w:val="6"/>
                    </w:rPr>
                    <w:tab/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9C9C9C"/>
                      <w:spacing w:val="0"/>
                      <w:w w:val="100"/>
                      <w:position w:val="6"/>
                    </w:rPr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B1B1B1"/>
                      <w:spacing w:val="0"/>
                      <w:w w:val="156"/>
                      <w:position w:val="1"/>
                    </w:rPr>
                    <w:t>.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B1B1B1"/>
                      <w:spacing w:val="75"/>
                      <w:w w:val="156"/>
                      <w:position w:val="1"/>
                    </w:rPr>
                    <w:t> </w:t>
                  </w:r>
                  <w:r>
                    <w:rPr>
                      <w:rFonts w:ascii="Arial" w:hAnsi="Arial" w:cs="Arial" w:eastAsia="Arial"/>
                      <w:sz w:val="43"/>
                      <w:szCs w:val="43"/>
                      <w:color w:val="9C9C9C"/>
                      <w:spacing w:val="-14"/>
                      <w:w w:val="54"/>
                      <w:position w:val="0"/>
                    </w:rPr>
                    <w:t>.</w:t>
                  </w:r>
                  <w:r>
                    <w:rPr>
                      <w:rFonts w:ascii="Arial" w:hAnsi="Arial" w:cs="Arial" w:eastAsia="Arial"/>
                      <w:sz w:val="43"/>
                      <w:szCs w:val="43"/>
                      <w:color w:val="C3C3C3"/>
                      <w:spacing w:val="-55"/>
                      <w:w w:val="76"/>
                      <w:position w:val="0"/>
                    </w:rPr>
                    <w:t>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B1B1B1"/>
                      <w:spacing w:val="0"/>
                      <w:w w:val="82"/>
                      <w:position w:val="0"/>
                    </w:rPr>
                    <w:t>·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1"/>
          <w:w w:val="100"/>
          <w:position w:val="4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0"/>
          <w:w w:val="100"/>
          <w:position w:val="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2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4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1"/>
          <w:w w:val="100"/>
          <w:position w:val="4"/>
        </w:rPr>
        <w:t>O</w:t>
      </w:r>
      <w:r>
        <w:rPr>
          <w:rFonts w:ascii="Times New Roman" w:hAnsi="Times New Roman" w:cs="Times New Roman" w:eastAsia="Times New Roman"/>
          <w:sz w:val="21"/>
          <w:szCs w:val="21"/>
          <w:color w:val="676767"/>
          <w:spacing w:val="0"/>
          <w:w w:val="100"/>
          <w:position w:val="4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676767"/>
          <w:spacing w:val="4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80"/>
          <w:position w:val="2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2"/>
          <w:szCs w:val="22"/>
          <w:color w:val="676767"/>
          <w:spacing w:val="0"/>
          <w:w w:val="74"/>
          <w:position w:val="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676767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0"/>
          <w:w w:val="100"/>
          <w:position w:val="0"/>
        </w:rPr>
        <w:t>UPlAR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0"/>
          <w:w w:val="100"/>
          <w:position w:val="0"/>
        </w:rPr>
        <w:t>AMİ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12" w:lineRule="atLeast"/>
        <w:ind w:right="-20"/>
        <w:jc w:val="left"/>
        <w:tabs>
          <w:tab w:pos="320" w:val="left"/>
          <w:tab w:pos="600" w:val="left"/>
          <w:tab w:pos="140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37"/>
          <w:szCs w:val="37"/>
          <w:color w:val="8C8C8C"/>
          <w:spacing w:val="0"/>
          <w:w w:val="100"/>
          <w:position w:val="-3"/>
        </w:rPr>
        <w:t>·</w:t>
      </w:r>
      <w:r>
        <w:rPr>
          <w:rFonts w:ascii="Arial" w:hAnsi="Arial" w:cs="Arial" w:eastAsia="Arial"/>
          <w:sz w:val="37"/>
          <w:szCs w:val="37"/>
          <w:color w:val="8C8C8C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7"/>
          <w:szCs w:val="37"/>
          <w:color w:val="8C8C8C"/>
          <w:spacing w:val="0"/>
          <w:w w:val="100"/>
          <w:position w:val="-3"/>
        </w:rPr>
      </w:r>
      <w:r>
        <w:rPr>
          <w:rFonts w:ascii="Arial" w:hAnsi="Arial" w:cs="Arial" w:eastAsia="Arial"/>
          <w:sz w:val="11"/>
          <w:szCs w:val="11"/>
          <w:color w:val="C3C3C3"/>
          <w:spacing w:val="0"/>
          <w:w w:val="100"/>
          <w:position w:val="0"/>
        </w:rPr>
        <w:t>&gt;</w:t>
      </w:r>
      <w:r>
        <w:rPr>
          <w:rFonts w:ascii="Arial" w:hAnsi="Arial" w:cs="Arial" w:eastAsia="Arial"/>
          <w:sz w:val="11"/>
          <w:szCs w:val="11"/>
          <w:color w:val="C3C3C3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1"/>
          <w:szCs w:val="11"/>
          <w:color w:val="C3C3C3"/>
          <w:spacing w:val="0"/>
          <w:w w:val="100"/>
          <w:position w:val="0"/>
        </w:rPr>
      </w:r>
      <w:r>
        <w:rPr>
          <w:rFonts w:ascii="Arial" w:hAnsi="Arial" w:cs="Arial" w:eastAsia="Arial"/>
          <w:sz w:val="28"/>
          <w:szCs w:val="28"/>
          <w:color w:val="8C8C8C"/>
          <w:spacing w:val="0"/>
          <w:w w:val="164"/>
          <w:position w:val="10"/>
        </w:rPr>
        <w:t>.</w:t>
      </w:r>
      <w:r>
        <w:rPr>
          <w:rFonts w:ascii="Arial" w:hAnsi="Arial" w:cs="Arial" w:eastAsia="Arial"/>
          <w:sz w:val="28"/>
          <w:szCs w:val="28"/>
          <w:color w:val="8C8C8C"/>
          <w:spacing w:val="-125"/>
          <w:w w:val="164"/>
          <w:position w:val="10"/>
        </w:rPr>
        <w:t> </w:t>
      </w:r>
      <w:r>
        <w:rPr>
          <w:rFonts w:ascii="Arial" w:hAnsi="Arial" w:cs="Arial" w:eastAsia="Arial"/>
          <w:sz w:val="28"/>
          <w:szCs w:val="28"/>
          <w:color w:val="8C8C8C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28"/>
          <w:szCs w:val="28"/>
          <w:color w:val="8C8C8C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3"/>
          <w:szCs w:val="23"/>
          <w:color w:val="B1B1B1"/>
          <w:spacing w:val="0"/>
          <w:w w:val="164"/>
          <w:i/>
          <w:position w:val="1"/>
        </w:rPr>
        <w:t>: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360"/>
          <w:cols w:num="2" w:equalWidth="0">
            <w:col w:w="4331" w:space="4725"/>
            <w:col w:w="2144"/>
          </w:cols>
        </w:sectPr>
      </w:pPr>
      <w:rPr/>
    </w:p>
    <w:p>
      <w:pPr>
        <w:spacing w:before="0" w:after="0" w:line="98" w:lineRule="exact"/>
        <w:ind w:left="2617" w:right="-20"/>
        <w:jc w:val="left"/>
        <w:tabs>
          <w:tab w:pos="8980" w:val="left"/>
          <w:tab w:pos="10380" w:val="left"/>
        </w:tabs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20"/>
          <w:szCs w:val="20"/>
          <w:color w:val="494949"/>
          <w:spacing w:val="0"/>
          <w:w w:val="100"/>
        </w:rPr>
        <w:t>an</w:t>
      </w:r>
      <w:r>
        <w:rPr>
          <w:rFonts w:ascii="Arial" w:hAnsi="Arial" w:cs="Arial" w:eastAsia="Arial"/>
          <w:sz w:val="20"/>
          <w:szCs w:val="20"/>
          <w:color w:val="494949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BAYAM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</w:r>
      <w:r>
        <w:rPr>
          <w:rFonts w:ascii="Arial" w:hAnsi="Arial" w:cs="Arial" w:eastAsia="Arial"/>
          <w:sz w:val="46"/>
          <w:szCs w:val="46"/>
          <w:color w:val="8C8C8C"/>
          <w:spacing w:val="0"/>
          <w:w w:val="81"/>
          <w:position w:val="3"/>
        </w:rPr>
        <w:t>.</w:t>
      </w:r>
      <w:r>
        <w:rPr>
          <w:rFonts w:ascii="Arial" w:hAnsi="Arial" w:cs="Arial" w:eastAsia="Arial"/>
          <w:sz w:val="46"/>
          <w:szCs w:val="46"/>
          <w:color w:val="8C8C8C"/>
          <w:spacing w:val="-6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B1B1B1"/>
          <w:spacing w:val="0"/>
          <w:w w:val="52"/>
          <w:position w:val="14"/>
        </w:rPr>
        <w:t>,.</w:t>
      </w:r>
      <w:r>
        <w:rPr>
          <w:rFonts w:ascii="Times New Roman" w:hAnsi="Times New Roman" w:cs="Times New Roman" w:eastAsia="Times New Roman"/>
          <w:sz w:val="39"/>
          <w:szCs w:val="39"/>
          <w:color w:val="B1B1B1"/>
          <w:spacing w:val="0"/>
          <w:w w:val="100"/>
          <w:position w:val="14"/>
        </w:rPr>
        <w:tab/>
      </w:r>
      <w:r>
        <w:rPr>
          <w:rFonts w:ascii="Times New Roman" w:hAnsi="Times New Roman" w:cs="Times New Roman" w:eastAsia="Times New Roman"/>
          <w:sz w:val="39"/>
          <w:szCs w:val="39"/>
          <w:color w:val="B1B1B1"/>
          <w:spacing w:val="0"/>
          <w:w w:val="100"/>
          <w:position w:val="14"/>
        </w:rPr>
      </w:r>
      <w:r>
        <w:rPr>
          <w:rFonts w:ascii="Arial" w:hAnsi="Arial" w:cs="Arial" w:eastAsia="Arial"/>
          <w:sz w:val="8"/>
          <w:szCs w:val="8"/>
          <w:color w:val="9C9C9C"/>
          <w:spacing w:val="0"/>
          <w:w w:val="142"/>
          <w:i/>
          <w:position w:val="2"/>
        </w:rPr>
        <w:t>1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42" w:lineRule="atLeast"/>
        <w:ind w:right="1231"/>
        <w:jc w:val="righ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C3C3C3"/>
          <w:spacing w:val="-41"/>
          <w:w w:val="254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360" w:right="360"/>
        </w:sectPr>
      </w:pPr>
      <w:rPr/>
    </w:p>
    <w:p>
      <w:pPr>
        <w:spacing w:before="0" w:after="0" w:line="217" w:lineRule="exact"/>
        <w:ind w:right="-20"/>
        <w:jc w:val="righ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2B336D"/>
          <w:spacing w:val="0"/>
          <w:w w:val="51"/>
          <w:position w:val="1"/>
        </w:rPr>
        <w:t>r-...</w:t>
      </w:r>
      <w:r>
        <w:rPr>
          <w:rFonts w:ascii="Times New Roman" w:hAnsi="Times New Roman" w:cs="Times New Roman" w:eastAsia="Times New Roman"/>
          <w:sz w:val="23"/>
          <w:szCs w:val="23"/>
          <w:color w:val="2B336D"/>
          <w:spacing w:val="0"/>
          <w:w w:val="51"/>
          <w:position w:val="1"/>
        </w:rPr>
        <w:t>   </w:t>
      </w:r>
      <w:r>
        <w:rPr>
          <w:rFonts w:ascii="Times New Roman" w:hAnsi="Times New Roman" w:cs="Times New Roman" w:eastAsia="Times New Roman"/>
          <w:sz w:val="23"/>
          <w:szCs w:val="23"/>
          <w:color w:val="2B336D"/>
          <w:spacing w:val="23"/>
          <w:w w:val="51"/>
          <w:position w:val="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2B336D"/>
          <w:spacing w:val="0"/>
          <w:w w:val="100"/>
          <w:position w:val="1"/>
        </w:rPr>
        <w:t>.lo</w:t>
      </w:r>
      <w:r>
        <w:rPr>
          <w:rFonts w:ascii="Times New Roman" w:hAnsi="Times New Roman" w:cs="Times New Roman" w:eastAsia="Times New Roman"/>
          <w:sz w:val="11"/>
          <w:szCs w:val="11"/>
          <w:color w:val="2B336D"/>
          <w:spacing w:val="-2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2B336D"/>
          <w:spacing w:val="0"/>
          <w:w w:val="100"/>
          <w:position w:val="1"/>
        </w:rPr>
        <w:t>..</w:t>
      </w:r>
      <w:r>
        <w:rPr>
          <w:rFonts w:ascii="Times New Roman" w:hAnsi="Times New Roman" w:cs="Times New Roman" w:eastAsia="Times New Roman"/>
          <w:sz w:val="11"/>
          <w:szCs w:val="11"/>
          <w:color w:val="2B336D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2B336D"/>
          <w:spacing w:val="0"/>
          <w:w w:val="143"/>
          <w:position w:val="1"/>
        </w:rPr>
        <w:t>""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28" w:lineRule="exact"/>
        <w:ind w:right="1748"/>
        <w:jc w:val="right"/>
        <w:rPr>
          <w:rFonts w:ascii="Arial" w:hAnsi="Arial" w:cs="Arial" w:eastAsia="Arial"/>
          <w:sz w:val="32"/>
          <w:szCs w:val="32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B1B1B1"/>
          <w:spacing w:val="0"/>
          <w:w w:val="100"/>
          <w:position w:val="7"/>
        </w:rPr>
        <w:t>ı:</w:t>
      </w:r>
      <w:r>
        <w:rPr>
          <w:rFonts w:ascii="Arial" w:hAnsi="Arial" w:cs="Arial" w:eastAsia="Arial"/>
          <w:sz w:val="15"/>
          <w:szCs w:val="15"/>
          <w:color w:val="B1B1B1"/>
          <w:spacing w:val="25"/>
          <w:w w:val="100"/>
          <w:position w:val="7"/>
        </w:rPr>
        <w:t> </w:t>
      </w:r>
      <w:r>
        <w:rPr>
          <w:rFonts w:ascii="Arial" w:hAnsi="Arial" w:cs="Arial" w:eastAsia="Arial"/>
          <w:sz w:val="32"/>
          <w:szCs w:val="32"/>
          <w:color w:val="8C8C8C"/>
          <w:spacing w:val="0"/>
          <w:w w:val="50"/>
          <w:position w:val="0"/>
        </w:rPr>
        <w:t>..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118" w:lineRule="exact"/>
        <w:ind w:right="-20"/>
        <w:jc w:val="left"/>
        <w:tabs>
          <w:tab w:pos="512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Çağha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DENİZ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8C8C8C"/>
          <w:spacing w:val="0"/>
          <w:w w:val="116"/>
          <w:position w:val="4"/>
        </w:rPr>
        <w:t>·ı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360"/>
          <w:cols w:num="2" w:equalWidth="0">
            <w:col w:w="3717" w:space="733"/>
            <w:col w:w="6750"/>
          </w:cols>
        </w:sectPr>
      </w:pPr>
      <w:rPr/>
    </w:p>
    <w:p>
      <w:pPr>
        <w:spacing w:before="0" w:after="0" w:line="268" w:lineRule="exact"/>
        <w:ind w:left="2405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22.258173pt;margin-top:31.013565pt;width:555.629928pt;height:739.016151pt;mso-position-horizontal-relative:page;mso-position-vertical-relative:page;z-index:-16987" coordorigin="445,620" coordsize="11113,14780">
            <v:group style="position:absolute;left:457;top:642;width:11075;height:2" coordorigin="457,642" coordsize="11075,2">
              <v:shape style="position:absolute;left:457;top:642;width:11075;height:2" coordorigin="457,642" coordsize="11075,0" path="m457,642l11532,642e" filled="f" stroked="t" strokeweight=".706609pt" strokecolor="#5B5B5B">
                <v:path arrowok="t"/>
              </v:shape>
            </v:group>
            <v:group style="position:absolute;left:462;top:627;width:2;height:855" coordorigin="462,627" coordsize="2,855">
              <v:shape style="position:absolute;left:462;top:627;width:2;height:855" coordorigin="462,627" coordsize="0,855" path="m462,1483l462,627e" filled="f" stroked="t" strokeweight=".706609pt" strokecolor="#979797">
                <v:path arrowok="t"/>
              </v:shape>
            </v:group>
            <v:group style="position:absolute;left:2483;top:637;width:2;height:846" coordorigin="2483,637" coordsize="2,846">
              <v:shape style="position:absolute;left:2483;top:637;width:2;height:846" coordorigin="2483,637" coordsize="0,846" path="m2483,1483l2483,637e" filled="f" stroked="t" strokeweight=".706609pt" strokecolor="#4B4B4B">
                <v:path arrowok="t"/>
              </v:shape>
            </v:group>
            <v:group style="position:absolute;left:6802;top:646;width:245;height:2" coordorigin="6802,646" coordsize="245,2">
              <v:shape style="position:absolute;left:6802;top:646;width:245;height:2" coordorigin="6802,646" coordsize="245,0" path="m6802,646l7047,646e" filled="f" stroked="t" strokeweight=".471072pt" strokecolor="#343434">
                <v:path arrowok="t"/>
              </v:shape>
            </v:group>
            <v:group style="position:absolute;left:9007;top:627;width:2;height:556" coordorigin="9007,627" coordsize="2,556">
              <v:shape style="position:absolute;left:9007;top:627;width:2;height:556" coordorigin="9007,627" coordsize="0,556" path="m9007,1183l9007,627e" filled="f" stroked="t" strokeweight=".235536pt" strokecolor="#646464">
                <v:path arrowok="t"/>
              </v:shape>
            </v:group>
            <v:group style="position:absolute;left:8979;top:644;width:438;height:2" coordorigin="8979,644" coordsize="438,2">
              <v:shape style="position:absolute;left:8979;top:644;width:438;height:2" coordorigin="8979,644" coordsize="438,0" path="m8979,644l9417,644e" filled="f" stroked="t" strokeweight=".706609pt" strokecolor="#545454">
                <v:path arrowok="t"/>
              </v:shape>
            </v:group>
            <v:group style="position:absolute;left:9794;top:644;width:711;height:2" coordorigin="9794,644" coordsize="711,2">
              <v:shape style="position:absolute;left:9794;top:644;width:711;height:2" coordorigin="9794,644" coordsize="711,0" path="m9794,644l10505,644e" filled="f" stroked="t" strokeweight=".471072pt" strokecolor="#545454">
                <v:path arrowok="t"/>
              </v:shape>
            </v:group>
            <v:group style="position:absolute;left:11529;top:637;width:2;height:1725" coordorigin="11529,637" coordsize="2,1725">
              <v:shape style="position:absolute;left:11529;top:637;width:2;height:1725" coordorigin="11529,637" coordsize="0,1725" path="m11529,2362l11529,637e" filled="f" stroked="t" strokeweight=".706609pt" strokecolor="#606060">
                <v:path arrowok="t"/>
              </v:shape>
            </v:group>
            <v:group style="position:absolute;left:9007;top:1183;width:2;height:437" coordorigin="9007,1183" coordsize="2,437">
              <v:shape style="position:absolute;left:9007;top:1183;width:2;height:437" coordorigin="9007,1183" coordsize="0,437" path="m9007,1621l9007,1183e" filled="f" stroked="t" strokeweight=".235536pt" strokecolor="#000000">
                <v:path arrowok="t"/>
              </v:shape>
            </v:group>
            <v:group style="position:absolute;left:462;top:1426;width:2;height:328" coordorigin="462,1426" coordsize="2,328">
              <v:shape style="position:absolute;left:462;top:1426;width:2;height:328" coordorigin="462,1426" coordsize="0,328" path="m462,1754l462,1426e" filled="f" stroked="t" strokeweight=".942145pt" strokecolor="#A0A0A0">
                <v:path arrowok="t"/>
              </v:shape>
            </v:group>
            <v:group style="position:absolute;left:2483;top:1426;width:2;height:223" coordorigin="2483,1426" coordsize="2,223">
              <v:shape style="position:absolute;left:2483;top:1426;width:2;height:223" coordorigin="2483,1426" coordsize="0,223" path="m2483,1649l2483,1426e" filled="f" stroked="t" strokeweight=".471072pt" strokecolor="#232323">
                <v:path arrowok="t"/>
              </v:shape>
            </v:group>
            <v:group style="position:absolute;left:462;top:2115;width:3236;height:2" coordorigin="462,2115" coordsize="3236,2">
              <v:shape style="position:absolute;left:462;top:2115;width:3236;height:2" coordorigin="462,2115" coordsize="3236,0" path="m462,2115l3698,2115e" filled="f" stroked="t" strokeweight=".706609pt" strokecolor="#5B5B5B">
                <v:path arrowok="t"/>
              </v:shape>
            </v:group>
            <v:group style="position:absolute;left:2483;top:1592;width:2;height:528" coordorigin="2483,1592" coordsize="2,528">
              <v:shape style="position:absolute;left:2483;top:1592;width:2;height:528" coordorigin="2483,1592" coordsize="0,528" path="m2483,2120l2483,1592e" filled="f" stroked="t" strokeweight=".706609pt" strokecolor="#545454">
                <v:path arrowok="t"/>
              </v:shape>
            </v:group>
            <v:group style="position:absolute;left:3641;top:2115;width:339;height:2" coordorigin="3641,2115" coordsize="339,2">
              <v:shape style="position:absolute;left:3641;top:2115;width:339;height:2" coordorigin="3641,2115" coordsize="339,0" path="m3641,2115l3981,2115e" filled="f" stroked="t" strokeweight=".471072pt" strokecolor="#3F3F3F">
                <v:path arrowok="t"/>
              </v:shape>
            </v:group>
            <v:group style="position:absolute;left:3877;top:2117;width:2982;height:2" coordorigin="3877,2117" coordsize="2982,2">
              <v:shape style="position:absolute;left:3877;top:2117;width:2982;height:2" coordorigin="3877,2117" coordsize="2982,0" path="m3877,2117l6859,2117e" filled="f" stroked="t" strokeweight=".706609pt" strokecolor="#5B5B5B">
                <v:path arrowok="t"/>
              </v:shape>
            </v:group>
            <v:group style="position:absolute;left:6802;top:2120;width:245;height:2" coordorigin="6802,2120" coordsize="245,2">
              <v:shape style="position:absolute;left:6802;top:2120;width:245;height:2" coordorigin="6802,2120" coordsize="245,0" path="m6802,2120l7047,2120e" filled="f" stroked="t" strokeweight=".471072pt" strokecolor="#4B4B4B">
                <v:path arrowok="t"/>
              </v:shape>
            </v:group>
            <v:group style="position:absolute;left:6991;top:2120;width:2525;height:2" coordorigin="6991,2120" coordsize="2525,2">
              <v:shape style="position:absolute;left:6991;top:2120;width:2525;height:2" coordorigin="6991,2120" coordsize="2525,0" path="m6991,2120l9516,2120e" filled="f" stroked="t" strokeweight=".706609pt" strokecolor="#5B5B5B">
                <v:path arrowok="t"/>
              </v:shape>
            </v:group>
            <v:group style="position:absolute;left:9007;top:1621;width:2;height:494" coordorigin="9007,1621" coordsize="2,494">
              <v:shape style="position:absolute;left:9007;top:1621;width:2;height:494" coordorigin="9007,1621" coordsize="0,494" path="m9007,2115l9007,1621e" filled="f" stroked="t" strokeweight=".235536pt" strokecolor="#1F1F1F">
                <v:path arrowok="t"/>
              </v:shape>
            </v:group>
            <v:group style="position:absolute;left:9459;top:2120;width:316;height:2" coordorigin="9459,2120" coordsize="316,2">
              <v:shape style="position:absolute;left:9459;top:2120;width:316;height:2" coordorigin="9459,2120" coordsize="316,0" path="m9459,2120l9775,2120e" filled="f" stroked="t" strokeweight=".471072pt" strokecolor="#383838">
                <v:path arrowok="t"/>
              </v:shape>
            </v:group>
            <v:group style="position:absolute;left:9718;top:2120;width:132;height:2" coordorigin="9718,2120" coordsize="132,2">
              <v:shape style="position:absolute;left:9718;top:2120;width:132;height:2" coordorigin="9718,2120" coordsize="132,0" path="m9718,2120l9850,2120e" filled="f" stroked="t" strokeweight=".471072pt" strokecolor="#4F4F4F">
                <v:path arrowok="t"/>
              </v:shape>
            </v:group>
            <v:group style="position:absolute;left:9794;top:2120;width:485;height:2" coordorigin="9794,2120" coordsize="485,2">
              <v:shape style="position:absolute;left:9794;top:2120;width:485;height:2" coordorigin="9794,2120" coordsize="485,0" path="m9794,2120l10279,2120e" filled="f" stroked="t" strokeweight=".706609pt" strokecolor="#575757">
                <v:path arrowok="t"/>
              </v:shape>
            </v:group>
            <v:group style="position:absolute;left:10222;top:2120;width:353;height:2" coordorigin="10222,2120" coordsize="353,2">
              <v:shape style="position:absolute;left:10222;top:2120;width:353;height:2" coordorigin="10222,2120" coordsize="353,0" path="m10222,2120l10576,2120e" filled="f" stroked="t" strokeweight=".471072pt" strokecolor="#444444">
                <v:path arrowok="t"/>
              </v:shape>
            </v:group>
            <v:group style="position:absolute;left:10495;top:2120;width:1046;height:2" coordorigin="10495,2120" coordsize="1046,2">
              <v:shape style="position:absolute;left:10495;top:2120;width:1046;height:2" coordorigin="10495,2120" coordsize="1046,0" path="m10495,2120l11541,2120e" filled="f" stroked="t" strokeweight=".706609pt" strokecolor="#606060">
                <v:path arrowok="t"/>
              </v:shape>
            </v:group>
            <v:group style="position:absolute;left:452;top:2334;width:9323;height:2" coordorigin="452,2334" coordsize="9323,2">
              <v:shape style="position:absolute;left:452;top:2334;width:9323;height:2" coordorigin="452,2334" coordsize="9323,0" path="m452,2334l9775,2334e" filled="f" stroked="t" strokeweight=".706609pt" strokecolor="#5B5B5B">
                <v:path arrowok="t"/>
              </v:shape>
            </v:group>
            <v:group style="position:absolute;left:466;top:665;width:2;height:2110" coordorigin="466,665" coordsize="2,2110">
              <v:shape style="position:absolute;left:466;top:665;width:2;height:2110" coordorigin="466,665" coordsize="0,2110" path="m466,2775l466,665e" filled="f" stroked="t" strokeweight=".706609pt" strokecolor="#747474">
                <v:path arrowok="t"/>
              </v:shape>
            </v:group>
            <v:group style="position:absolute;left:9718;top:2338;width:132;height:2" coordorigin="9718,2338" coordsize="132,2">
              <v:shape style="position:absolute;left:9718;top:2338;width:132;height:2" coordorigin="9718,2338" coordsize="132,0" path="m9718,2338l9850,2338e" filled="f" stroked="t" strokeweight=".471072pt" strokecolor="#4B4B4B">
                <v:path arrowok="t"/>
              </v:shape>
            </v:group>
            <v:group style="position:absolute;left:9794;top:2338;width:485;height:2" coordorigin="9794,2338" coordsize="485,2">
              <v:shape style="position:absolute;left:9794;top:2338;width:485;height:2" coordorigin="9794,2338" coordsize="485,0" path="m9794,2338l10279,2338e" filled="f" stroked="t" strokeweight=".706609pt" strokecolor="#5B5B5B">
                <v:path arrowok="t"/>
              </v:shape>
            </v:group>
            <v:group style="position:absolute;left:10222;top:2338;width:353;height:2" coordorigin="10222,2338" coordsize="353,2">
              <v:shape style="position:absolute;left:10222;top:2338;width:353;height:2" coordorigin="10222,2338" coordsize="353,0" path="m10222,2338l10576,2338e" filled="f" stroked="t" strokeweight=".471072pt" strokecolor="#3B3B3B">
                <v:path arrowok="t"/>
              </v:shape>
            </v:group>
            <v:group style="position:absolute;left:10505;top:2336;width:1032;height:2" coordorigin="10505,2336" coordsize="1032,2">
              <v:shape style="position:absolute;left:10505;top:2336;width:1032;height:2" coordorigin="10505,2336" coordsize="1032,0" path="m10505,2336l11537,2336e" filled="f" stroked="t" strokeweight=".471072pt" strokecolor="#575757">
                <v:path arrowok="t"/>
              </v:shape>
            </v:group>
            <v:group style="position:absolute;left:457;top:2543;width:1248;height:2" coordorigin="457,2543" coordsize="1248,2">
              <v:shape style="position:absolute;left:457;top:2543;width:1248;height:2" coordorigin="457,2543" coordsize="1248,0" path="m457,2543l1705,2543e" filled="f" stroked="t" strokeweight=".471072pt" strokecolor="#575757">
                <v:path arrowok="t"/>
              </v:shape>
            </v:group>
            <v:group style="position:absolute;left:1649;top:2545;width:4193;height:2" coordorigin="1649,2545" coordsize="4193,2">
              <v:shape style="position:absolute;left:1649;top:2545;width:4193;height:2" coordorigin="1649,2545" coordsize="4193,0" path="m1649,2545l5841,2545e" filled="f" stroked="t" strokeweight=".706609pt" strokecolor="#575757">
                <v:path arrowok="t"/>
              </v:shape>
            </v:group>
            <v:group style="position:absolute;left:5757;top:2552;width:2454;height:2" coordorigin="5757,2552" coordsize="2454,2">
              <v:shape style="position:absolute;left:5757;top:2552;width:2454;height:2" coordorigin="5757,2552" coordsize="2454,0" path="m5757,2552l8211,2552e" filled="f" stroked="t" strokeweight=".471072pt" strokecolor="#545454">
                <v:path arrowok="t"/>
              </v:shape>
            </v:group>
            <v:group style="position:absolute;left:6717;top:2552;width:4824;height:2" coordorigin="6717,2552" coordsize="4824,2">
              <v:shape style="position:absolute;left:6717;top:2552;width:4824;height:2" coordorigin="6717,2552" coordsize="4824,0" path="m6717,2552l11541,2552e" filled="f" stroked="t" strokeweight=".706609pt" strokecolor="#5B5B5B">
                <v:path arrowok="t"/>
              </v:shape>
            </v:group>
            <v:group style="position:absolute;left:9360;top:2552;width:155;height:2" coordorigin="9360,2552" coordsize="155,2">
              <v:shape style="position:absolute;left:9360;top:2552;width:155;height:2" coordorigin="9360,2552" coordsize="155,0" path="m9360,2552l9516,2552e" filled="f" stroked="t" strokeweight=".471072pt" strokecolor="#484848">
                <v:path arrowok="t"/>
              </v:shape>
            </v:group>
            <v:group style="position:absolute;left:11534;top:2291;width:2;height:518" coordorigin="11534,2291" coordsize="2,518">
              <v:shape style="position:absolute;left:11534;top:2291;width:2;height:518" coordorigin="11534,2291" coordsize="0,518" path="m11534,2809l11534,2291e" filled="f" stroked="t" strokeweight=".471072pt" strokecolor="#484848">
                <v:path arrowok="t"/>
              </v:shape>
            </v:group>
            <v:group style="position:absolute;left:457;top:2766;width:11084;height:2" coordorigin="457,2766" coordsize="11084,2">
              <v:shape style="position:absolute;left:457;top:2766;width:11084;height:2" coordorigin="457,2766" coordsize="11084,0" path="m457,2766l11541,2766e" filled="f" stroked="t" strokeweight=".706609pt" strokecolor="#5B5B5B">
                <v:path arrowok="t"/>
              </v:shape>
            </v:group>
            <v:group style="position:absolute;left:452;top:2980;width:11094;height:2" coordorigin="452,2980" coordsize="11094,2">
              <v:shape style="position:absolute;left:452;top:2980;width:11094;height:2" coordorigin="452,2980" coordsize="11094,0" path="m452,2980l11546,2980e" filled="f" stroked="t" strokeweight=".706609pt" strokecolor="#575757">
                <v:path arrowok="t"/>
              </v:shape>
            </v:group>
            <v:group style="position:absolute;left:11534;top:2571;width:2;height:737" coordorigin="11534,2571" coordsize="2,737">
              <v:shape style="position:absolute;left:11534;top:2571;width:2;height:737" coordorigin="11534,2571" coordsize="0,737" path="m11534,3308l11534,2571e" filled="f" stroked="t" strokeweight=".942145pt" strokecolor="#606060">
                <v:path arrowok="t"/>
              </v:shape>
            </v:group>
            <v:group style="position:absolute;left:457;top:3191;width:2982;height:2" coordorigin="457,3191" coordsize="2982,2">
              <v:shape style="position:absolute;left:457;top:3191;width:2982;height:2" coordorigin="457,3191" coordsize="2982,0" path="m457,3191l3439,3191e" filled="f" stroked="t" strokeweight=".706609pt" strokecolor="#5B5B5B">
                <v:path arrowok="t"/>
              </v:shape>
            </v:group>
            <v:group style="position:absolute;left:466;top:665;width:2;height:14695" coordorigin="466,665" coordsize="2,14695">
              <v:shape style="position:absolute;left:466;top:665;width:2;height:14695" coordorigin="466,665" coordsize="0,14695" path="m466,15360l466,665e" filled="f" stroked="t" strokeweight=".706609pt" strokecolor="#5B5B5B">
                <v:path arrowok="t"/>
              </v:shape>
            </v:group>
            <v:group style="position:absolute;left:3382;top:3194;width:316;height:2" coordorigin="3382,3194" coordsize="316,2">
              <v:shape style="position:absolute;left:3382;top:3194;width:316;height:2" coordorigin="3382,3194" coordsize="316,0" path="m3382,3194l3698,3194e" filled="f" stroked="t" strokeweight=".471072pt" strokecolor="#3B3B3B">
                <v:path arrowok="t"/>
              </v:shape>
            </v:group>
            <v:group style="position:absolute;left:3641;top:3196;width:7900;height:2" coordorigin="3641,3196" coordsize="7900,2">
              <v:shape style="position:absolute;left:3641;top:3196;width:7900;height:2" coordorigin="3641,3196" coordsize="7900,0" path="m3641,3196l11541,3196e" filled="f" stroked="t" strokeweight=".706609pt" strokecolor="#575757">
                <v:path arrowok="t"/>
              </v:shape>
            </v:group>
            <v:group style="position:absolute;left:3962;top:3184;width:2;height:276" coordorigin="3962,3184" coordsize="2,276">
              <v:shape style="position:absolute;left:3962;top:3184;width:2;height:276" coordorigin="3962,3184" coordsize="0,276" path="m3962,3460l3962,3184e" filled="f" stroked="t" strokeweight=".706609pt" strokecolor="#4B4B4B">
                <v:path arrowok="t"/>
              </v:shape>
            </v:group>
            <v:group style="position:absolute;left:7028;top:3189;width:2;height:746" coordorigin="7028,3189" coordsize="2,746">
              <v:shape style="position:absolute;left:7028;top:3189;width:2;height:746" coordorigin="7028,3189" coordsize="0,746" path="m7028,3935l7028,3189e" filled="f" stroked="t" strokeweight=".706609pt" strokecolor="#545454">
                <v:path arrowok="t"/>
              </v:shape>
            </v:group>
            <v:group style="position:absolute;left:11534;top:3170;width:2;height:480" coordorigin="11534,3170" coordsize="2,480">
              <v:shape style="position:absolute;left:11534;top:3170;width:2;height:480" coordorigin="11534,3170" coordsize="0,480" path="m11534,3650l11534,3170e" filled="f" stroked="t" strokeweight=".471072pt" strokecolor="#484848">
                <v:path arrowok="t"/>
              </v:shape>
            </v:group>
            <v:group style="position:absolute;left:466;top:3403;width:2;height:247" coordorigin="466,3403" coordsize="2,247">
              <v:shape style="position:absolute;left:466;top:3403;width:2;height:247" coordorigin="466,3403" coordsize="0,247" path="m466,3650l466,3403e" filled="f" stroked="t" strokeweight=".471072pt" strokecolor="#3B3B3B">
                <v:path arrowok="t"/>
              </v:shape>
            </v:group>
            <v:group style="position:absolute;left:3962;top:3403;width:2;height:247" coordorigin="3962,3403" coordsize="2,247">
              <v:shape style="position:absolute;left:3962;top:3403;width:2;height:247" coordorigin="3962,3403" coordsize="0,247" path="m3962,3650l3962,3403e" filled="f" stroked="t" strokeweight=".471072pt" strokecolor="#383838">
                <v:path arrowok="t"/>
              </v:shape>
            </v:group>
            <v:group style="position:absolute;left:3957;top:3612;width:2539;height:2" coordorigin="3957,3612" coordsize="2539,2">
              <v:shape style="position:absolute;left:3957;top:3612;width:2539;height:2" coordorigin="3957,3612" coordsize="2539,0" path="m3957,3612l6496,3612e" filled="f" stroked="t" strokeweight=".706609pt" strokecolor="#747474">
                <v:path arrowok="t"/>
              </v:shape>
            </v:group>
            <v:group style="position:absolute;left:457;top:3918;width:3533;height:2" coordorigin="457,3918" coordsize="3533,2">
              <v:shape style="position:absolute;left:457;top:3918;width:3533;height:2" coordorigin="457,3918" coordsize="3533,0" path="m457,3918l3990,3918e" filled="f" stroked="t" strokeweight=".706609pt" strokecolor="#575757">
                <v:path arrowok="t"/>
              </v:shape>
            </v:group>
            <v:group style="position:absolute;left:3962;top:3593;width:2;height:333" coordorigin="3962,3593" coordsize="2,333">
              <v:shape style="position:absolute;left:3962;top:3593;width:2;height:333" coordorigin="3962,3593" coordsize="0,333" path="m3962,3926l3962,3593e" filled="f" stroked="t" strokeweight=".706609pt" strokecolor="#545454">
                <v:path arrowok="t"/>
              </v:shape>
            </v:group>
            <v:group style="position:absolute;left:3919;top:3916;width:1894;height:2" coordorigin="3919,3916" coordsize="1894,2">
              <v:shape style="position:absolute;left:3919;top:3916;width:1894;height:2" coordorigin="3919,3916" coordsize="1894,0" path="m3919,3916l5813,3916e" filled="f" stroked="t" strokeweight=".942145pt" strokecolor="#3B3B3B">
                <v:path arrowok="t"/>
              </v:shape>
            </v:group>
            <v:group style="position:absolute;left:5757;top:3926;width:1102;height:2" coordorigin="5757,3926" coordsize="1102,2">
              <v:shape style="position:absolute;left:5757;top:3926;width:1102;height:2" coordorigin="5757,3926" coordsize="1102,0" path="m5757,3926l6859,3926e" filled="f" stroked="t" strokeweight=".706609pt" strokecolor="#545454">
                <v:path arrowok="t"/>
              </v:shape>
            </v:group>
            <v:group style="position:absolute;left:6802;top:3926;width:254;height:2" coordorigin="6802,3926" coordsize="254,2">
              <v:shape style="position:absolute;left:6802;top:3926;width:254;height:2" coordorigin="6802,3926" coordsize="254,0" path="m6802,3926l7057,3926e" filled="f" stroked="t" strokeweight=".471072pt" strokecolor="#3F3F3F">
                <v:path arrowok="t"/>
              </v:shape>
            </v:group>
            <v:group style="position:absolute;left:6986;top:3926;width:3293;height:2" coordorigin="6986,3926" coordsize="3293,2">
              <v:shape style="position:absolute;left:6986;top:3926;width:3293;height:2" coordorigin="6986,3926" coordsize="3293,0" path="m6986,3926l10279,3926e" filled="f" stroked="t" strokeweight=".706609pt" strokecolor="#575757">
                <v:path arrowok="t"/>
              </v:shape>
            </v:group>
            <v:group style="position:absolute;left:10222;top:3926;width:353;height:2" coordorigin="10222,3926" coordsize="353,2">
              <v:shape style="position:absolute;left:10222;top:3926;width:353;height:2" coordorigin="10222,3926" coordsize="353,0" path="m10222,3926l10576,3926e" filled="f" stroked="t" strokeweight=".471072pt" strokecolor="#484848">
                <v:path arrowok="t"/>
              </v:shape>
            </v:group>
            <v:group style="position:absolute;left:10453;top:3926;width:1093;height:2" coordorigin="10453,3926" coordsize="1093,2">
              <v:shape style="position:absolute;left:10453;top:3926;width:1093;height:2" coordorigin="10453,3926" coordsize="1093,0" path="m10453,3926l11546,3926e" filled="f" stroked="t" strokeweight=".706609pt" strokecolor="#5B5B5B">
                <v:path arrowok="t"/>
              </v:shape>
            </v:group>
            <v:group style="position:absolute;left:11537;top:3593;width:2;height:342" coordorigin="11537,3593" coordsize="2,342">
              <v:shape style="position:absolute;left:11537;top:3593;width:2;height:342" coordorigin="11537,3593" coordsize="0,342" path="m11537,3935l11537,3593e" filled="f" stroked="t" strokeweight=".942145pt" strokecolor="#606060">
                <v:path arrowok="t"/>
              </v:shape>
            </v:group>
            <v:group style="position:absolute;left:457;top:4192;width:2680;height:2" coordorigin="457,4192" coordsize="2680,2">
              <v:shape style="position:absolute;left:457;top:4192;width:2680;height:2" coordorigin="457,4192" coordsize="2680,0" path="m457,4192l3137,4192e" filled="f" stroked="t" strokeweight=".706609pt" strokecolor="#5B5B5B">
                <v:path arrowok="t"/>
              </v:shape>
            </v:group>
            <v:group style="position:absolute;left:2485;top:3916;width:2;height:1958" coordorigin="2485,3916" coordsize="2,1958">
              <v:shape style="position:absolute;left:2485;top:3916;width:2;height:1958" coordorigin="2485,3916" coordsize="0,1958" path="m2485,5874l2485,3916e" filled="f" stroked="t" strokeweight=".706609pt" strokecolor="#545454">
                <v:path arrowok="t"/>
              </v:shape>
            </v:group>
            <v:group style="position:absolute;left:3081;top:4194;width:358;height:2" coordorigin="3081,4194" coordsize="358,2">
              <v:shape style="position:absolute;left:3081;top:4194;width:358;height:2" coordorigin="3081,4194" coordsize="358,0" path="m3081,4194l3439,4194e" filled="f" stroked="t" strokeweight=".471072pt" strokecolor="#3F3F3F">
                <v:path arrowok="t"/>
              </v:shape>
            </v:group>
            <v:group style="position:absolute;left:3382;top:4197;width:970;height:2" coordorigin="3382,4197" coordsize="970,2">
              <v:shape style="position:absolute;left:3382;top:4197;width:970;height:2" coordorigin="3382,4197" coordsize="970,0" path="m3382,4197l4353,4197e" filled="f" stroked="t" strokeweight=".706609pt" strokecolor="#5B5B5B">
                <v:path arrowok="t"/>
              </v:shape>
            </v:group>
            <v:group style="position:absolute;left:4296;top:4197;width:424;height:2" coordorigin="4296,4197" coordsize="424,2">
              <v:shape style="position:absolute;left:4296;top:4197;width:424;height:2" coordorigin="4296,4197" coordsize="424,0" path="m4296,4197l4720,4197e" filled="f" stroked="t" strokeweight=".471072pt" strokecolor="#4B4B4B">
                <v:path arrowok="t"/>
              </v:shape>
            </v:group>
            <v:group style="position:absolute;left:4664;top:4199;width:4890;height:2" coordorigin="4664,4199" coordsize="4890,2">
              <v:shape style="position:absolute;left:4664;top:4199;width:4890;height:2" coordorigin="4664,4199" coordsize="4890,0" path="m4664,4199l9553,4199e" filled="f" stroked="t" strokeweight=".706609pt" strokecolor="#575757">
                <v:path arrowok="t"/>
              </v:shape>
            </v:group>
            <v:group style="position:absolute;left:9459;top:4201;width:316;height:2" coordorigin="9459,4201" coordsize="316,2">
              <v:shape style="position:absolute;left:9459;top:4201;width:316;height:2" coordorigin="9459,4201" coordsize="316,0" path="m9459,4201l9775,4201e" filled="f" stroked="t" strokeweight=".471072pt" strokecolor="#4B4B4B">
                <v:path arrowok="t"/>
              </v:shape>
            </v:group>
            <v:group style="position:absolute;left:9718;top:4201;width:561;height:2" coordorigin="9718,4201" coordsize="561,2">
              <v:shape style="position:absolute;left:9718;top:4201;width:561;height:2" coordorigin="9718,4201" coordsize="561,0" path="m9718,4201l10279,4201e" filled="f" stroked="t" strokeweight=".706609pt" strokecolor="#575757">
                <v:path arrowok="t"/>
              </v:shape>
            </v:group>
            <v:group style="position:absolute;left:10222;top:4201;width:353;height:2" coordorigin="10222,4201" coordsize="353,2">
              <v:shape style="position:absolute;left:10222;top:4201;width:353;height:2" coordorigin="10222,4201" coordsize="353,0" path="m10222,4201l10576,4201e" filled="f" stroked="t" strokeweight=".471072pt" strokecolor="#4F4F4F">
                <v:path arrowok="t"/>
              </v:shape>
            </v:group>
            <v:group style="position:absolute;left:10458;top:4201;width:1083;height:2" coordorigin="10458,4201" coordsize="1083,2">
              <v:shape style="position:absolute;left:10458;top:4201;width:1083;height:2" coordorigin="10458,4201" coordsize="1083,0" path="m10458,4201l11541,4201e" filled="f" stroked="t" strokeweight=".706609pt" strokecolor="#606060">
                <v:path arrowok="t"/>
              </v:shape>
            </v:group>
            <v:group style="position:absolute;left:2478;top:4418;width:9068;height:2" coordorigin="2478,4418" coordsize="9068,2">
              <v:shape style="position:absolute;left:2478;top:4418;width:9068;height:2" coordorigin="2478,4418" coordsize="9068,0" path="m2478,4418l11546,4418e" filled="f" stroked="t" strokeweight=".706609pt" strokecolor="#575757">
                <v:path arrowok="t"/>
              </v:shape>
            </v:group>
            <v:group style="position:absolute;left:6802;top:4420;width:245;height:2" coordorigin="6802,4420" coordsize="245,2">
              <v:shape style="position:absolute;left:6802;top:4420;width:245;height:2" coordorigin="6802,4420" coordsize="245,0" path="m6802,4420l7047,4420e" filled="f" stroked="t" strokeweight=".471072pt" strokecolor="#3B3B3B">
                <v:path arrowok="t"/>
              </v:shape>
            </v:group>
            <v:group style="position:absolute;left:9459;top:4420;width:316;height:2" coordorigin="9459,4420" coordsize="316,2">
              <v:shape style="position:absolute;left:9459;top:4420;width:316;height:2" coordorigin="9459,4420" coordsize="316,0" path="m9459,4420l9775,4420e" filled="f" stroked="t" strokeweight=".471072pt" strokecolor="#444444">
                <v:path arrowok="t"/>
              </v:shape>
            </v:group>
            <v:group style="position:absolute;left:10222;top:4420;width:353;height:2" coordorigin="10222,4420" coordsize="353,2">
              <v:shape style="position:absolute;left:10222;top:4420;width:353;height:2" coordorigin="10222,4420" coordsize="353,0" path="m10222,4420l10576,4420e" filled="f" stroked="t" strokeweight=".471072pt" strokecolor="#4B4B4B">
                <v:path arrowok="t"/>
              </v:shape>
            </v:group>
            <v:group style="position:absolute;left:11541;top:4192;width:2;height:11169" coordorigin="11541,4192" coordsize="2,11169">
              <v:shape style="position:absolute;left:11541;top:4192;width:2;height:11169" coordorigin="11541,4192" coordsize="0,11169" path="m11541,15360l11541,4192e" filled="f" stroked="t" strokeweight=".706609pt" strokecolor="#606060">
                <v:path arrowok="t"/>
              </v:shape>
            </v:group>
            <v:group style="position:absolute;left:7867;top:4410;width:2;height:252" coordorigin="7867,4410" coordsize="2,252">
              <v:shape style="position:absolute;left:7867;top:4410;width:2;height:252" coordorigin="7867,4410" coordsize="0,252" path="m7867,4662l7867,4410e" filled="f" stroked="t" strokeweight=".471072pt" strokecolor="#3B3B3B">
                <v:path arrowok="t"/>
              </v:shape>
            </v:group>
            <v:group style="position:absolute;left:4989;top:4843;width:1842;height:2" coordorigin="4989,4843" coordsize="1842,2">
              <v:shape style="position:absolute;left:4989;top:4843;width:1842;height:2" coordorigin="4989,4843" coordsize="1842,0" path="m4989,4843l6831,4843e" filled="f" stroked="t" strokeweight=".235536pt" strokecolor="#5B5B5B">
                <v:path arrowok="t"/>
              </v:shape>
            </v:group>
            <v:group style="position:absolute;left:4998;top:4406;width:2;height:466" coordorigin="4998,4406" coordsize="2,466">
              <v:shape style="position:absolute;left:4998;top:4406;width:2;height:466" coordorigin="4998,4406" coordsize="0,466" path="m4998,4871l4998,4406e" filled="f" stroked="t" strokeweight=".942145pt" strokecolor="#575757">
                <v:path arrowok="t"/>
              </v:shape>
            </v:group>
            <v:group style="position:absolute;left:6831;top:4843;width:584;height:2" coordorigin="6831,4843" coordsize="584,2">
              <v:shape style="position:absolute;left:6831;top:4843;width:584;height:2" coordorigin="6831,4843" coordsize="584,0" path="m6831,4843l7415,4843e" filled="f" stroked="t" strokeweight=".235536pt" strokecolor="#000000">
                <v:path arrowok="t"/>
              </v:shape>
            </v:group>
            <v:group style="position:absolute;left:7415;top:4843;width:768;height:2" coordorigin="7415,4843" coordsize="768,2">
              <v:shape style="position:absolute;left:7415;top:4843;width:768;height:2" coordorigin="7415,4843" coordsize="768,0" path="m7415,4843l8183,4843e" filled="f" stroked="t" strokeweight=".235536pt" strokecolor="#575757">
                <v:path arrowok="t"/>
              </v:shape>
            </v:group>
            <v:group style="position:absolute;left:7867;top:4605;width:2;height:271" coordorigin="7867,4605" coordsize="2,271">
              <v:shape style="position:absolute;left:7867;top:4605;width:2;height:271" coordorigin="7867,4605" coordsize="0,271" path="m7867,4876l7867,4605e" filled="f" stroked="t" strokeweight=".706609pt" strokecolor="#4B4B4B">
                <v:path arrowok="t"/>
              </v:shape>
            </v:group>
            <v:group style="position:absolute;left:8183;top:4843;width:3345;height:2" coordorigin="8183,4843" coordsize="3345,2">
              <v:shape style="position:absolute;left:8183;top:4843;width:3345;height:2" coordorigin="8183,4843" coordsize="3345,0" path="m8183,4843l11527,4843e" filled="f" stroked="t" strokeweight=".235536pt" strokecolor="#000000">
                <v:path arrowok="t"/>
              </v:shape>
            </v:group>
            <v:group style="position:absolute;left:4998;top:4581;width:2;height:1345" coordorigin="4998,4581" coordsize="2,1345">
              <v:shape style="position:absolute;left:4998;top:4581;width:2;height:1345" coordorigin="4998,4581" coordsize="0,1345" path="m4998,5926l4998,4581e" filled="f" stroked="t" strokeweight=".706609pt" strokecolor="#4B4B4B">
                <v:path arrowok="t"/>
              </v:shape>
            </v:group>
            <v:group style="position:absolute;left:4993;top:5138;width:6553;height:2" coordorigin="4993,5138" coordsize="6553,2">
              <v:shape style="position:absolute;left:4993;top:5138;width:6553;height:2" coordorigin="4993,5138" coordsize="6553,0" path="m4993,5138l11546,5138e" filled="f" stroked="t" strokeweight=".706609pt" strokecolor="#5B5B5B">
                <v:path arrowok="t"/>
              </v:shape>
            </v:group>
            <v:group style="position:absolute;left:9360;top:5138;width:155;height:2" coordorigin="9360,5138" coordsize="155,2">
              <v:shape style="position:absolute;left:9360;top:5138;width:155;height:2" coordorigin="9360,5138" coordsize="155,0" path="m9360,5138l9516,5138e" filled="f" stroked="t" strokeweight=".471072pt" strokecolor="#4B4B4B">
                <v:path arrowok="t"/>
              </v:shape>
            </v:group>
            <v:group style="position:absolute;left:2487;top:5095;width:2;height:299" coordorigin="2487,5095" coordsize="2,299">
              <v:shape style="position:absolute;left:2487;top:5095;width:2;height:299" coordorigin="2487,5095" coordsize="0,299" path="m2487,5394l2487,5095e" filled="f" stroked="t" strokeweight=".471072pt" strokecolor="#3B3B3B">
                <v:path arrowok="t"/>
              </v:shape>
            </v:group>
            <v:group style="position:absolute;left:4998;top:5095;width:2;height:556" coordorigin="4998,5095" coordsize="2,556">
              <v:shape style="position:absolute;left:4998;top:5095;width:2;height:556" coordorigin="4998,5095" coordsize="0,556" path="m4998,5651l4998,5095e" filled="f" stroked="t" strokeweight=".942145pt" strokecolor="#545454">
                <v:path arrowok="t"/>
              </v:shape>
            </v:group>
            <v:group style="position:absolute;left:4989;top:5378;width:6562;height:2" coordorigin="4989,5378" coordsize="6562,2">
              <v:shape style="position:absolute;left:4989;top:5378;width:6562;height:2" coordorigin="4989,5378" coordsize="6562,0" path="m4989,5378l11551,5378e" filled="f" stroked="t" strokeweight=".706609pt" strokecolor="#575757">
                <v:path arrowok="t"/>
              </v:shape>
            </v:group>
            <v:group style="position:absolute;left:2478;top:5589;width:9073;height:2" coordorigin="2478,5589" coordsize="9073,2">
              <v:shape style="position:absolute;left:2478;top:5589;width:9073;height:2" coordorigin="2478,5589" coordsize="9073,0" path="m2478,5589l11551,5589e" filled="f" stroked="t" strokeweight=".706609pt" strokecolor="#575757">
                <v:path arrowok="t"/>
              </v:shape>
            </v:group>
            <v:group style="position:absolute;left:9360;top:5594;width:155;height:2" coordorigin="9360,5594" coordsize="155,2">
              <v:shape style="position:absolute;left:9360;top:5594;width:155;height:2" coordorigin="9360,5594" coordsize="155,0" path="m9360,5594l9516,5594e" filled="f" stroked="t" strokeweight=".471072pt" strokecolor="#484848">
                <v:path arrowok="t"/>
              </v:shape>
            </v:group>
            <v:group style="position:absolute;left:452;top:5817;width:8965;height:2" coordorigin="452,5817" coordsize="8965,2">
              <v:shape style="position:absolute;left:452;top:5817;width:8965;height:2" coordorigin="452,5817" coordsize="8965,0" path="m452,5817l9417,5817e" filled="f" stroked="t" strokeweight=".706609pt" strokecolor="#575757">
                <v:path arrowok="t"/>
              </v:shape>
            </v:group>
            <v:group style="position:absolute;left:9360;top:5822;width:155;height:2" coordorigin="9360,5822" coordsize="155,2">
              <v:shape style="position:absolute;left:9360;top:5822;width:155;height:2" coordorigin="9360,5822" coordsize="155,0" path="m9360,5822l9516,5822e" filled="f" stroked="t" strokeweight=".471072pt" strokecolor="#484848">
                <v:path arrowok="t"/>
              </v:shape>
            </v:group>
            <v:group style="position:absolute;left:9459;top:5822;width:2087;height:2" coordorigin="9459,5822" coordsize="2087,2">
              <v:shape style="position:absolute;left:9459;top:5822;width:2087;height:2" coordorigin="9459,5822" coordsize="2087,0" path="m9459,5822l11546,5822e" filled="f" stroked="t" strokeweight=".706609pt" strokecolor="#575757">
                <v:path arrowok="t"/>
              </v:shape>
            </v:group>
            <v:group style="position:absolute;left:2487;top:5774;width:2;height:485" coordorigin="2487,5774" coordsize="2,485">
              <v:shape style="position:absolute;left:2487;top:5774;width:2;height:485" coordorigin="2487,5774" coordsize="0,485" path="m2487,6259l2487,5774e" filled="f" stroked="t" strokeweight=".471072pt" strokecolor="#383838">
                <v:path arrowok="t"/>
              </v:shape>
            </v:group>
            <v:group style="position:absolute;left:5000;top:5774;width:2;height:694" coordorigin="5000,5774" coordsize="2,694">
              <v:shape style="position:absolute;left:5000;top:5774;width:2;height:694" coordorigin="5000,5774" coordsize="0,694" path="m5000,6468l5000,5774e" filled="f" stroked="t" strokeweight=".942145pt" strokecolor="#575757">
                <v:path arrowok="t"/>
              </v:shape>
            </v:group>
            <v:group style="position:absolute;left:2478;top:6242;width:4381;height:2" coordorigin="2478,6242" coordsize="4381,2">
              <v:shape style="position:absolute;left:2478;top:6242;width:4381;height:2" coordorigin="2478,6242" coordsize="4381,0" path="m2478,6242l6859,6242e" filled="f" stroked="t" strokeweight=".706609pt" strokecolor="#575757">
                <v:path arrowok="t"/>
              </v:shape>
            </v:group>
            <v:group style="position:absolute;left:3641;top:6240;width:339;height:2" coordorigin="3641,6240" coordsize="339,2">
              <v:shape style="position:absolute;left:3641;top:6240;width:339;height:2" coordorigin="3641,6240" coordsize="339,0" path="m3641,6240l3981,6240e" filled="f" stroked="t" strokeweight=".471072pt" strokecolor="#343434">
                <v:path arrowok="t"/>
              </v:shape>
            </v:group>
            <v:group style="position:absolute;left:4296;top:6240;width:424;height:2" coordorigin="4296,6240" coordsize="424,2">
              <v:shape style="position:absolute;left:4296;top:6240;width:424;height:2" coordorigin="4296,6240" coordsize="424,0" path="m4296,6240l4720,6240e" filled="f" stroked="t" strokeweight=".471072pt" strokecolor="#4B4B4B">
                <v:path arrowok="t"/>
              </v:shape>
            </v:group>
            <v:group style="position:absolute;left:6802;top:6245;width:245;height:2" coordorigin="6802,6245" coordsize="245,2">
              <v:shape style="position:absolute;left:6802;top:6245;width:245;height:2" coordorigin="6802,6245" coordsize="245,0" path="m6802,6245l7047,6245e" filled="f" stroked="t" strokeweight=".471072pt" strokecolor="#3B3B3B">
                <v:path arrowok="t"/>
              </v:shape>
            </v:group>
            <v:group style="position:absolute;left:6991;top:6247;width:4560;height:2" coordorigin="6991,6247" coordsize="4560,2">
              <v:shape style="position:absolute;left:6991;top:6247;width:4560;height:2" coordorigin="6991,6247" coordsize="4560,0" path="m6991,6247l11551,6247e" filled="f" stroked="t" strokeweight=".706609pt" strokecolor="#5B5B5B">
                <v:path arrowok="t"/>
              </v:shape>
            </v:group>
            <v:group style="position:absolute;left:9459;top:6245;width:316;height:2" coordorigin="9459,6245" coordsize="316,2">
              <v:shape style="position:absolute;left:9459;top:6245;width:316;height:2" coordorigin="9459,6245" coordsize="316,0" path="m9459,6245l9775,6245e" filled="f" stroked="t" strokeweight=".471072pt" strokecolor="#484848">
                <v:path arrowok="t"/>
              </v:shape>
            </v:group>
            <v:group style="position:absolute;left:2487;top:6202;width:2;height:276" coordorigin="2487,6202" coordsize="2,276">
              <v:shape style="position:absolute;left:2487;top:6202;width:2;height:276" coordorigin="2487,6202" coordsize="0,276" path="m2487,6478l2487,6202e" filled="f" stroked="t" strokeweight=".942145pt" strokecolor="#4F4F4F">
                <v:path arrowok="t"/>
              </v:shape>
            </v:group>
            <v:group style="position:absolute;left:2478;top:6459;width:9073;height:2" coordorigin="2478,6459" coordsize="9073,2">
              <v:shape style="position:absolute;left:2478;top:6459;width:9073;height:2" coordorigin="2478,6459" coordsize="9073,0" path="m2478,6459l11551,6459e" filled="f" stroked="t" strokeweight=".706609pt" strokecolor="#5B5B5B">
                <v:path arrowok="t"/>
              </v:shape>
            </v:group>
            <v:group style="position:absolute;left:7867;top:5817;width:2;height:646" coordorigin="7867,5817" coordsize="2,646">
              <v:shape style="position:absolute;left:7867;top:5817;width:2;height:646" coordorigin="7867,5817" coordsize="0,646" path="m7867,6463l7867,5817e" filled="f" stroked="t" strokeweight=".706609pt" strokecolor="#4B4B4B">
                <v:path arrowok="t"/>
              </v:shape>
            </v:group>
            <v:group style="position:absolute;left:457;top:6670;width:4263;height:2" coordorigin="457,6670" coordsize="4263,2">
              <v:shape style="position:absolute;left:457;top:6670;width:4263;height:2" coordorigin="457,6670" coordsize="4263,0" path="m457,6670l4720,6670e" filled="f" stroked="t" strokeweight=".706609pt" strokecolor="#5B5B5B">
                <v:path arrowok="t"/>
              </v:shape>
            </v:group>
            <v:group style="position:absolute;left:2487;top:6421;width:2;height:280" coordorigin="2487,6421" coordsize="2,280">
              <v:shape style="position:absolute;left:2487;top:6421;width:2;height:280" coordorigin="2487,6421" coordsize="0,280" path="m2487,6701l2487,6421e" filled="f" stroked="t" strokeweight=".471072pt" strokecolor="#444444">
                <v:path arrowok="t"/>
              </v:shape>
            </v:group>
            <v:group style="position:absolute;left:4664;top:6673;width:358;height:2" coordorigin="4664,6673" coordsize="358,2">
              <v:shape style="position:absolute;left:4664;top:6673;width:358;height:2" coordorigin="4664,6673" coordsize="358,0" path="m4664,6673l5022,6673e" filled="f" stroked="t" strokeweight=".471072pt" strokecolor="#3B3B3B">
                <v:path arrowok="t"/>
              </v:shape>
            </v:group>
            <v:group style="position:absolute;left:4965;top:6675;width:4452;height:2" coordorigin="4965,6675" coordsize="4452,2">
              <v:shape style="position:absolute;left:4965;top:6675;width:4452;height:2" coordorigin="4965,6675" coordsize="4452,0" path="m4965,6675l9417,6675e" filled="f" stroked="t" strokeweight=".706609pt" strokecolor="#5B5B5B">
                <v:path arrowok="t"/>
              </v:shape>
            </v:group>
            <v:group style="position:absolute;left:9360;top:6677;width:155;height:2" coordorigin="9360,6677" coordsize="155,2">
              <v:shape style="position:absolute;left:9360;top:6677;width:155;height:2" coordorigin="9360,6677" coordsize="155,0" path="m9360,6677l9516,6677e" filled="f" stroked="t" strokeweight=".471072pt" strokecolor="#444444">
                <v:path arrowok="t"/>
              </v:shape>
            </v:group>
            <v:group style="position:absolute;left:9459;top:6677;width:391;height:2" coordorigin="9459,6677" coordsize="391,2">
              <v:shape style="position:absolute;left:9459;top:6677;width:391;height:2" coordorigin="9459,6677" coordsize="391,0" path="m9459,6677l9850,6677e" filled="f" stroked="t" strokeweight=".942145pt" strokecolor="#5B5B5B">
                <v:path arrowok="t"/>
              </v:shape>
            </v:group>
            <v:group style="position:absolute;left:9794;top:6677;width:485;height:2" coordorigin="9794,6677" coordsize="485,2">
              <v:shape style="position:absolute;left:9794;top:6677;width:485;height:2" coordorigin="9794,6677" coordsize="485,0" path="m9794,6677l10279,6677e" filled="f" stroked="t" strokeweight=".471072pt" strokecolor="#4B4B4B">
                <v:path arrowok="t"/>
              </v:shape>
            </v:group>
            <v:group style="position:absolute;left:10222;top:6677;width:1328;height:2" coordorigin="10222,6677" coordsize="1328,2">
              <v:shape style="position:absolute;left:10222;top:6677;width:1328;height:2" coordorigin="10222,6677" coordsize="1328,0" path="m10222,6677l11551,6677e" filled="f" stroked="t" strokeweight=".706609pt" strokecolor="#5B5B5B">
                <v:path arrowok="t"/>
              </v:shape>
            </v:group>
            <v:group style="position:absolute;left:462;top:7096;width:11089;height:2" coordorigin="462,7096" coordsize="11089,2">
              <v:shape style="position:absolute;left:462;top:7096;width:11089;height:2" coordorigin="462,7096" coordsize="11089,0" path="m462,7096l11551,7096e" filled="f" stroked="t" strokeweight=".706609pt" strokecolor="#5B5B5B">
                <v:path arrowok="t"/>
              </v:shape>
            </v:group>
            <v:group style="position:absolute;left:2487;top:6630;width:2;height:708" coordorigin="2487,6630" coordsize="2,708">
              <v:shape style="position:absolute;left:2487;top:6630;width:2;height:708" coordorigin="2487,6630" coordsize="0,708" path="m2487,7338l2487,6630e" filled="f" stroked="t" strokeweight=".706609pt" strokecolor="#575757">
                <v:path arrowok="t"/>
              </v:shape>
            </v:group>
            <v:group style="position:absolute;left:5003;top:7081;width:2;height:490" coordorigin="5003,7081" coordsize="2,490">
              <v:shape style="position:absolute;left:5003;top:7081;width:2;height:490" coordorigin="5003,7081" coordsize="0,490" path="m5003,7571l5003,7081e" filled="f" stroked="t" strokeweight=".471072pt" strokecolor="#4B4B4B">
                <v:path arrowok="t"/>
              </v:shape>
            </v:group>
            <v:group style="position:absolute;left:4998;top:7317;width:6553;height:2" coordorigin="4998,7317" coordsize="6553,2">
              <v:shape style="position:absolute;left:4998;top:7317;width:6553;height:2" coordorigin="4998,7317" coordsize="6553,0" path="m4998,7317l11551,7317e" filled="f" stroked="t" strokeweight=".706609pt" strokecolor="#575757">
                <v:path arrowok="t"/>
              </v:shape>
            </v:group>
            <v:group style="position:absolute;left:9718;top:7319;width:132;height:2" coordorigin="9718,7319" coordsize="132,2">
              <v:shape style="position:absolute;left:9718;top:7319;width:132;height:2" coordorigin="9718,7319" coordsize="132,0" path="m9718,7319l9850,7319e" filled="f" stroked="t" strokeweight=".471072pt" strokecolor="#4B4B4B">
                <v:path arrowok="t"/>
              </v:shape>
            </v:group>
            <v:group style="position:absolute;left:10222;top:7319;width:353;height:2" coordorigin="10222,7319" coordsize="353,2">
              <v:shape style="position:absolute;left:10222;top:7319;width:353;height:2" coordorigin="10222,7319" coordsize="353,0" path="m10222,7319l10576,7319e" filled="f" stroked="t" strokeweight=".471072pt" strokecolor="#4B4B4B">
                <v:path arrowok="t"/>
              </v:shape>
            </v:group>
            <v:group style="position:absolute;left:2487;top:7281;width:2;height:290" coordorigin="2487,7281" coordsize="2,290">
              <v:shape style="position:absolute;left:2487;top:7281;width:2;height:290" coordorigin="2487,7281" coordsize="0,290" path="m2487,7571l2487,7281e" filled="f" stroked="t" strokeweight=".471072pt" strokecolor="#232323">
                <v:path arrowok="t"/>
              </v:shape>
            </v:group>
            <v:group style="position:absolute;left:4989;top:7535;width:6562;height:2" coordorigin="4989,7535" coordsize="6562,2">
              <v:shape style="position:absolute;left:4989;top:7535;width:6562;height:2" coordorigin="4989,7535" coordsize="6562,0" path="m4989,7535l11551,7535e" filled="f" stroked="t" strokeweight=".706609pt" strokecolor="#5B5B5B">
                <v:path arrowok="t"/>
              </v:shape>
            </v:group>
            <v:group style="position:absolute;left:457;top:7846;width:485;height:2" coordorigin="457,7846" coordsize="485,2">
              <v:shape style="position:absolute;left:457;top:7846;width:485;height:2" coordorigin="457,7846" coordsize="485,0" path="m457,7846l942,7846e" filled="f" stroked="t" strokeweight=".235536pt" strokecolor="#606060">
                <v:path arrowok="t"/>
              </v:shape>
            </v:group>
            <v:group style="position:absolute;left:942;top:7846;width:1229;height:2" coordorigin="942,7846" coordsize="1229,2">
              <v:shape style="position:absolute;left:942;top:7846;width:1229;height:2" coordorigin="942,7846" coordsize="1229,0" path="m942,7846l2172,7846e" filled="f" stroked="t" strokeweight=".235536pt" strokecolor="#000000">
                <v:path arrowok="t"/>
              </v:shape>
            </v:group>
            <v:group style="position:absolute;left:2172;top:7846;width:311;height:2" coordorigin="2172,7846" coordsize="311,2">
              <v:shape style="position:absolute;left:2172;top:7846;width:311;height:2" coordorigin="2172,7846" coordsize="311,0" path="m2172,7846l2483,7846e" filled="f" stroked="t" strokeweight=".235536pt" strokecolor="#444444">
                <v:path arrowok="t"/>
              </v:shape>
            </v:group>
            <v:group style="position:absolute;left:2490;top:7514;width:2;height:3607" coordorigin="2490,7514" coordsize="2,3607">
              <v:shape style="position:absolute;left:2490;top:7514;width:2;height:3607" coordorigin="2490,7514" coordsize="0,3607" path="m2490,11121l2490,7514e" filled="f" stroked="t" strokeweight=".706609pt" strokecolor="#4B4B4B">
                <v:path arrowok="t"/>
              </v:shape>
            </v:group>
            <v:group style="position:absolute;left:2468;top:7846;width:641;height:2" coordorigin="2468,7846" coordsize="641,2">
              <v:shape style="position:absolute;left:2468;top:7846;width:641;height:2" coordorigin="2468,7846" coordsize="641,0" path="m2468,7846l3109,7846e" filled="f" stroked="t" strokeweight=".235536pt" strokecolor="#575757">
                <v:path arrowok="t"/>
              </v:shape>
            </v:group>
            <v:group style="position:absolute;left:3109;top:7846;width:8418;height:2" coordorigin="3109,7846" coordsize="8418,2">
              <v:shape style="position:absolute;left:3109;top:7846;width:8418;height:2" coordorigin="3109,7846" coordsize="8418,0" path="m3109,7846l11527,7846e" filled="f" stroked="t" strokeweight=".235536pt" strokecolor="#000000">
                <v:path arrowok="t"/>
              </v:shape>
            </v:group>
            <v:group style="position:absolute;left:5003;top:7514;width:2;height:238" coordorigin="5003,7514" coordsize="2,238">
              <v:shape style="position:absolute;left:5003;top:7514;width:2;height:238" coordorigin="5003,7514" coordsize="0,238" path="m5003,7751l5003,7514e" filled="f" stroked="t" strokeweight=".942145pt" strokecolor="#606060">
                <v:path arrowok="t"/>
              </v:shape>
            </v:group>
            <v:group style="position:absolute;left:462;top:8543;width:4258;height:2" coordorigin="462,8543" coordsize="4258,2">
              <v:shape style="position:absolute;left:462;top:8543;width:4258;height:2" coordorigin="462,8543" coordsize="4258,0" path="m462,8543l4720,8543e" filled="f" stroked="t" strokeweight=".706609pt" strokecolor="#5B5B5B">
                <v:path arrowok="t"/>
              </v:shape>
            </v:group>
            <v:group style="position:absolute;left:4664;top:8545;width:358;height:2" coordorigin="4664,8545" coordsize="358,2">
              <v:shape style="position:absolute;left:4664;top:8545;width:358;height:2" coordorigin="4664,8545" coordsize="358,0" path="m4664,8545l5022,8545e" filled="f" stroked="t" strokeweight=".471072pt" strokecolor="#484848">
                <v:path arrowok="t"/>
              </v:shape>
            </v:group>
            <v:group style="position:absolute;left:4965;top:8547;width:6586;height:2" coordorigin="4965,8547" coordsize="6586,2">
              <v:shape style="position:absolute;left:4965;top:8547;width:6586;height:2" coordorigin="4965,8547" coordsize="6586,0" path="m4965,8547l11551,8547e" filled="f" stroked="t" strokeweight=".706609pt" strokecolor="#5B5B5B">
                <v:path arrowok="t"/>
              </v:shape>
            </v:group>
            <v:group style="position:absolute;left:11544;top:4192;width:2;height:11169" coordorigin="11544,4192" coordsize="2,11169">
              <v:shape style="position:absolute;left:11544;top:4192;width:2;height:11169" coordorigin="11544,4192" coordsize="0,11169" path="m11544,15360l11544,4192e" filled="f" stroked="t" strokeweight=".471072pt" strokecolor="#5B5B5B">
                <v:path arrowok="t"/>
              </v:shape>
            </v:group>
            <v:group style="position:absolute;left:457;top:9422;width:11089;height:2" coordorigin="457,9422" coordsize="11089,2">
              <v:shape style="position:absolute;left:457;top:9422;width:11089;height:2" coordorigin="457,9422" coordsize="11089,0" path="m457,9422l11546,9422e" filled="f" stroked="t" strokeweight=".706609pt" strokecolor="#5B5B5B">
                <v:path arrowok="t"/>
              </v:shape>
            </v:group>
            <v:group style="position:absolute;left:462;top:9757;width:1738;height:2" coordorigin="462,9757" coordsize="1738,2">
              <v:shape style="position:absolute;left:462;top:9757;width:1738;height:2" coordorigin="462,9757" coordsize="1738,0" path="m462,9757l2200,9757e" filled="f" stroked="t" strokeweight=".706609pt" strokecolor="#5B5B5B">
                <v:path arrowok="t"/>
              </v:shape>
            </v:group>
            <v:group style="position:absolute;left:2143;top:9757;width:367;height:2" coordorigin="2143,9757" coordsize="367,2">
              <v:shape style="position:absolute;left:2143;top:9757;width:367;height:2" coordorigin="2143,9757" coordsize="367,0" path="m2143,9757l2511,9757e" filled="f" stroked="t" strokeweight=".471072pt" strokecolor="#3F3F3F">
                <v:path arrowok="t"/>
              </v:shape>
            </v:group>
            <v:group style="position:absolute;left:2440;top:9757;width:1258;height:2" coordorigin="2440,9757" coordsize="1258,2">
              <v:shape style="position:absolute;left:2440;top:9757;width:1258;height:2" coordorigin="2440,9757" coordsize="1258,0" path="m2440,9757l3698,9757e" filled="f" stroked="t" strokeweight=".706609pt" strokecolor="#5B5B5B">
                <v:path arrowok="t"/>
              </v:shape>
            </v:group>
            <v:group style="position:absolute;left:3641;top:9757;width:339;height:2" coordorigin="3641,9757" coordsize="339,2">
              <v:shape style="position:absolute;left:3641;top:9757;width:339;height:2" coordorigin="3641,9757" coordsize="339,0" path="m3641,9757l3981,9757e" filled="f" stroked="t" strokeweight=".471072pt" strokecolor="#484848">
                <v:path arrowok="t"/>
              </v:shape>
            </v:group>
            <v:group style="position:absolute;left:3882;top:9759;width:2977;height:2" coordorigin="3882,9759" coordsize="2977,2">
              <v:shape style="position:absolute;left:3882;top:9759;width:2977;height:2" coordorigin="3882,9759" coordsize="2977,0" path="m3882,9759l6859,9759e" filled="f" stroked="t" strokeweight=".706609pt" strokecolor="#606060">
                <v:path arrowok="t"/>
              </v:shape>
            </v:group>
            <v:group style="position:absolute;left:6802;top:9762;width:245;height:2" coordorigin="6802,9762" coordsize="245,2">
              <v:shape style="position:absolute;left:6802;top:9762;width:245;height:2" coordorigin="6802,9762" coordsize="245,0" path="m6802,9762l7047,9762e" filled="f" stroked="t" strokeweight=".471072pt" strokecolor="#343434">
                <v:path arrowok="t"/>
              </v:shape>
            </v:group>
            <v:group style="position:absolute;left:6991;top:9762;width:2525;height:2" coordorigin="6991,9762" coordsize="2525,2">
              <v:shape style="position:absolute;left:6991;top:9762;width:2525;height:2" coordorigin="6991,9762" coordsize="2525,0" path="m6991,9762l9516,9762e" filled="f" stroked="t" strokeweight=".706609pt" strokecolor="#575757">
                <v:path arrowok="t"/>
              </v:shape>
            </v:group>
            <v:group style="position:absolute;left:9459;top:9762;width:316;height:2" coordorigin="9459,9762" coordsize="316,2">
              <v:shape style="position:absolute;left:9459;top:9762;width:316;height:2" coordorigin="9459,9762" coordsize="316,0" path="m9459,9762l9775,9762e" filled="f" stroked="t" strokeweight=".471072pt" strokecolor="#444444">
                <v:path arrowok="t"/>
              </v:shape>
            </v:group>
            <v:group style="position:absolute;left:9704;top:9764;width:1847;height:2" coordorigin="9704,9764" coordsize="1847,2">
              <v:shape style="position:absolute;left:9704;top:9764;width:1847;height:2" coordorigin="9704,9764" coordsize="1847,0" path="m9704,9764l11551,9764e" filled="f" stroked="t" strokeweight=".706609pt" strokecolor="#606060">
                <v:path arrowok="t"/>
              </v:shape>
            </v:group>
            <v:group style="position:absolute;left:462;top:9992;width:6609;height:2" coordorigin="462,9992" coordsize="6609,2">
              <v:shape style="position:absolute;left:462;top:9992;width:6609;height:2" coordorigin="462,9992" coordsize="6609,0" path="m462,9992l7071,9992e" filled="f" stroked="t" strokeweight=".706609pt" strokecolor="#5B5B5B">
                <v:path arrowok="t"/>
              </v:shape>
            </v:group>
            <v:group style="position:absolute;left:6991;top:9995;width:452;height:2" coordorigin="6991,9995" coordsize="452,2">
              <v:shape style="position:absolute;left:6991;top:9995;width:452;height:2" coordorigin="6991,9995" coordsize="452,0" path="m6991,9995l7443,9995e" filled="f" stroked="t" strokeweight=".471072pt" strokecolor="#484848">
                <v:path arrowok="t"/>
              </v:shape>
            </v:group>
            <v:group style="position:absolute;left:7386;top:9997;width:4164;height:2" coordorigin="7386,9997" coordsize="4164,2">
              <v:shape style="position:absolute;left:7386;top:9997;width:4164;height:2" coordorigin="7386,9997" coordsize="4164,0" path="m7386,9997l11551,9997e" filled="f" stroked="t" strokeweight=".706609pt" strokecolor="#606060">
                <v:path arrowok="t"/>
              </v:shape>
            </v:group>
            <v:group style="position:absolute;left:457;top:10465;width:2982;height:2" coordorigin="457,10465" coordsize="2982,2">
              <v:shape style="position:absolute;left:457;top:10465;width:2982;height:2" coordorigin="457,10465" coordsize="2982,0" path="m457,10465l3439,10465e" filled="f" stroked="t" strokeweight=".706609pt" strokecolor="#5B5B5B">
                <v:path arrowok="t"/>
              </v:shape>
            </v:group>
            <v:group style="position:absolute;left:3382;top:10465;width:316;height:2" coordorigin="3382,10465" coordsize="316,2">
              <v:shape style="position:absolute;left:3382;top:10465;width:316;height:2" coordorigin="3382,10465" coordsize="316,0" path="m3382,10465l3698,10465e" filled="f" stroked="t" strokeweight=".471072pt" strokecolor="#484848">
                <v:path arrowok="t"/>
              </v:shape>
            </v:group>
            <v:group style="position:absolute;left:3599;top:10468;width:4287;height:2" coordorigin="3599,10468" coordsize="4287,2">
              <v:shape style="position:absolute;left:3599;top:10468;width:4287;height:2" coordorigin="3599,10468" coordsize="4287,0" path="m3599,10468l7886,10468e" filled="f" stroked="t" strokeweight=".706609pt" strokecolor="#5B5B5B">
                <v:path arrowok="t"/>
              </v:shape>
            </v:group>
            <v:group style="position:absolute;left:7829;top:10470;width:382;height:2" coordorigin="7829,10470" coordsize="382,2">
              <v:shape style="position:absolute;left:7829;top:10470;width:382;height:2" coordorigin="7829,10470" coordsize="382,0" path="m7829,10470l8211,10470e" filled="f" stroked="t" strokeweight=".471072pt" strokecolor="#4B4B4B">
                <v:path arrowok="t"/>
              </v:shape>
            </v:group>
            <v:group style="position:absolute;left:8131;top:10472;width:3420;height:2" coordorigin="8131,10472" coordsize="3420,2">
              <v:shape style="position:absolute;left:8131;top:10472;width:3420;height:2" coordorigin="8131,10472" coordsize="3420,0" path="m8131,10472l11551,10472e" filled="f" stroked="t" strokeweight=".706609pt" strokecolor="#5B5B5B">
                <v:path arrowok="t"/>
              </v:shape>
            </v:group>
            <v:group style="position:absolute;left:895;top:10684;width:10656;height:2" coordorigin="895,10684" coordsize="10656,2">
              <v:shape style="position:absolute;left:895;top:10684;width:10656;height:2" coordorigin="895,10684" coordsize="10656,0" path="m895,10684l11551,10684e" filled="f" stroked="t" strokeweight=".706609pt" strokecolor="#5B5B5B">
                <v:path arrowok="t"/>
              </v:shape>
            </v:group>
            <v:group style="position:absolute;left:457;top:10919;width:11094;height:2" coordorigin="457,10919" coordsize="11094,2">
              <v:shape style="position:absolute;left:457;top:10919;width:11094;height:2" coordorigin="457,10919" coordsize="11094,0" path="m457,10919l11551,10919e" filled="f" stroked="t" strokeweight=".706609pt" strokecolor="#5B5B60">
                <v:path arrowok="t"/>
              </v:shape>
            </v:group>
            <v:group style="position:absolute;left:1258;top:10669;width:2;height:4724" coordorigin="1258,10669" coordsize="2,4724">
              <v:shape style="position:absolute;left:1258;top:10669;width:2;height:4724" coordorigin="1258,10669" coordsize="0,4724" path="m1258,15394l1258,10669e" filled="f" stroked="t" strokeweight=".706609pt" strokecolor="#4F4F4F">
                <v:path arrowok="t"/>
              </v:shape>
            </v:group>
            <v:group style="position:absolute;left:1677;top:10669;width:2;height:423" coordorigin="1677,10669" coordsize="2,423">
              <v:shape style="position:absolute;left:1677;top:10669;width:2;height:423" coordorigin="1677,10669" coordsize="0,423" path="m1677,11092l1677,10669e" filled="f" stroked="t" strokeweight=".235536pt" strokecolor="#2B2B2B">
                <v:path arrowok="t"/>
              </v:shape>
            </v:group>
            <v:group style="position:absolute;left:7424;top:10669;width:2;height:271" coordorigin="7424,10669" coordsize="2,271">
              <v:shape style="position:absolute;left:7424;top:10669;width:2;height:271" coordorigin="7424,10669" coordsize="0,271" path="m7424,10940l7424,10669e" filled="f" stroked="t" strokeweight=".471072pt" strokecolor="#3B3B3B">
                <v:path arrowok="t"/>
              </v:shape>
            </v:group>
            <v:group style="position:absolute;left:1677;top:11092;width:2;height:1754" coordorigin="1677,11092" coordsize="2,1754">
              <v:shape style="position:absolute;left:1677;top:11092;width:2;height:1754" coordorigin="1677,11092" coordsize="0,1754" path="m1677,12846l1677,11092e" filled="f" stroked="t" strokeweight=".235536pt" strokecolor="#000000">
                <v:path arrowok="t"/>
              </v:shape>
            </v:group>
            <v:group style="position:absolute;left:2492;top:11064;width:2;height:314" coordorigin="2492,11064" coordsize="2,314">
              <v:shape style="position:absolute;left:2492;top:11064;width:2;height:314" coordorigin="2492,11064" coordsize="0,314" path="m2492,11378l2492,11064e" filled="f" stroked="t" strokeweight=".471072pt" strokecolor="#2F2F2F">
                <v:path arrowok="t"/>
              </v:shape>
            </v:group>
            <v:group style="position:absolute;left:7426;top:10869;width:2;height:936" coordorigin="7426,10869" coordsize="2,936">
              <v:shape style="position:absolute;left:7426;top:10869;width:2;height:936" coordorigin="7426,10869" coordsize="0,936" path="m7426,11805l7426,10869e" filled="f" stroked="t" strokeweight=".706609pt" strokecolor="#4F4F4F">
                <v:path arrowok="t"/>
              </v:shape>
            </v:group>
            <v:group style="position:absolute;left:2494;top:11321;width:2;height:2262" coordorigin="2494,11321" coordsize="2,2262">
              <v:shape style="position:absolute;left:2494;top:11321;width:2;height:2262" coordorigin="2494,11321" coordsize="0,2262" path="m2494,13583l2494,11321e" filled="f" stroked="t" strokeweight=".942145pt" strokecolor="#545454">
                <v:path arrowok="t"/>
              </v:shape>
            </v:group>
            <v:group style="position:absolute;left:471;top:11515;width:2;height:290" coordorigin="471,11515" coordsize="2,290">
              <v:shape style="position:absolute;left:471;top:11515;width:2;height:290" coordorigin="471,11515" coordsize="0,290" path="m471,11805l471,11515e" filled="f" stroked="t" strokeweight=".471072pt" strokecolor="#3B3B3B">
                <v:path arrowok="t"/>
              </v:shape>
            </v:group>
            <v:group style="position:absolute;left:7429;top:11748;width:2;height:233" coordorigin="7429,11748" coordsize="2,233">
              <v:shape style="position:absolute;left:7429;top:11748;width:2;height:233" coordorigin="7429,11748" coordsize="0,233" path="m7429,11981l7429,11748e" filled="f" stroked="t" strokeweight=".471072pt" strokecolor="#2B2B2B">
                <v:path arrowok="t"/>
              </v:shape>
            </v:group>
            <v:group style="position:absolute;left:11546;top:11748;width:2;height:138" coordorigin="11546,11748" coordsize="2,138">
              <v:shape style="position:absolute;left:11546;top:11748;width:2;height:138" coordorigin="11546,11748" coordsize="0,138" path="m11546,11886l11546,11748e" filled="f" stroked="t" strokeweight=".471072pt" strokecolor="#3B3B3B">
                <v:path arrowok="t"/>
              </v:shape>
            </v:group>
            <v:group style="position:absolute;left:1258;top:11829;width:2;height:152" coordorigin="1258,11829" coordsize="2,152">
              <v:shape style="position:absolute;left:1258;top:11829;width:2;height:152" coordorigin="1258,11829" coordsize="0,152" path="m1258,11981l1258,11829e" filled="f" stroked="t" strokeweight=".471072pt" strokecolor="#282828">
                <v:path arrowok="t"/>
              </v:shape>
            </v:group>
            <v:group style="position:absolute;left:7429;top:11924;width:2;height:547" coordorigin="7429,11924" coordsize="2,547">
              <v:shape style="position:absolute;left:7429;top:11924;width:2;height:547" coordorigin="7429,11924" coordsize="0,547" path="m7429,12471l7429,11924e" filled="f" stroked="t" strokeweight=".706609pt" strokecolor="#575757">
                <v:path arrowok="t"/>
              </v:shape>
            </v:group>
            <v:group style="position:absolute;left:471;top:12281;width:2;height:190" coordorigin="471,12281" coordsize="2,190">
              <v:shape style="position:absolute;left:471;top:12281;width:2;height:190" coordorigin="471,12281" coordsize="0,190" path="m471,12471l471,12281e" filled="f" stroked="t" strokeweight=".471072pt" strokecolor="#2F2F2F">
                <v:path arrowok="t"/>
              </v:shape>
            </v:group>
            <v:group style="position:absolute;left:473;top:12414;width:2;height:200" coordorigin="473,12414" coordsize="2,200">
              <v:shape style="position:absolute;left:473;top:12414;width:2;height:200" coordorigin="473,12414" coordsize="0,200" path="m473,12613l473,12414e" filled="f" stroked="t" strokeweight=".706609pt" strokecolor="#545454">
                <v:path arrowok="t"/>
              </v:shape>
            </v:group>
            <v:group style="position:absolute;left:7429;top:12414;width:2;height:200" coordorigin="7429,12414" coordsize="2,200">
              <v:shape style="position:absolute;left:7429;top:12414;width:2;height:200" coordorigin="7429,12414" coordsize="0,200" path="m7429,12613l7429,12414e" filled="f" stroked="t" strokeweight=".471072pt" strokecolor="#2B2B2B">
                <v:path arrowok="t"/>
              </v:shape>
            </v:group>
            <v:group style="position:absolute;left:11546;top:12414;width:2;height:200" coordorigin="11546,12414" coordsize="2,200">
              <v:shape style="position:absolute;left:11546;top:12414;width:2;height:200" coordorigin="11546,12414" coordsize="0,200" path="m11546,12613l11546,12414e" filled="f" stroked="t" strokeweight=".471072pt" strokecolor="#3B3B3B">
                <v:path arrowok="t"/>
              </v:shape>
            </v:group>
            <v:group style="position:absolute;left:1258;top:12556;width:2;height:247" coordorigin="1258,12556" coordsize="2,247">
              <v:shape style="position:absolute;left:1258;top:12556;width:2;height:247" coordorigin="1258,12556" coordsize="0,247" path="m1258,12803l1258,12556e" filled="f" stroked="t" strokeweight=".471072pt" strokecolor="#282828">
                <v:path arrowok="t"/>
              </v:shape>
            </v:group>
            <v:group style="position:absolute;left:7429;top:12556;width:2;height:756" coordorigin="7429,12556" coordsize="2,756">
              <v:shape style="position:absolute;left:7429;top:12556;width:2;height:756" coordorigin="7429,12556" coordsize="0,756" path="m7429,13312l7429,12556e" filled="f" stroked="t" strokeweight=".706609pt" strokecolor="#575757">
                <v:path arrowok="t"/>
              </v:shape>
            </v:group>
            <v:group style="position:absolute;left:7857;top:12775;width:3665;height:2" coordorigin="7857,12775" coordsize="3665,2">
              <v:shape style="position:absolute;left:7857;top:12775;width:3665;height:2" coordorigin="7857,12775" coordsize="3665,0" path="m7857,12775l11522,12775e" filled="f" stroked="t" strokeweight="1.413217pt" strokecolor="#646780">
                <v:path arrowok="t"/>
              </v:shape>
            </v:group>
            <v:group style="position:absolute;left:1258;top:12746;width:2;height:128" coordorigin="1258,12746" coordsize="2,128">
              <v:shape style="position:absolute;left:1258;top:12746;width:2;height:128" coordorigin="1258,12746" coordsize="0,128" path="m1258,12875l1258,12746e" filled="f" stroked="t" strokeweight=".471072pt" strokecolor="#3F3F3F">
                <v:path arrowok="t"/>
              </v:shape>
            </v:group>
            <v:group style="position:absolute;left:457;top:13051;width:485;height:2" coordorigin="457,13051" coordsize="485,2">
              <v:shape style="position:absolute;left:457;top:13051;width:485;height:2" coordorigin="457,13051" coordsize="485,0" path="m457,13051l942,13051e" filled="f" stroked="t" strokeweight=".235536pt" strokecolor="#2F2F2F">
                <v:path arrowok="t"/>
              </v:shape>
            </v:group>
            <v:group style="position:absolute;left:476;top:12818;width:2;height:2543" coordorigin="476,12818" coordsize="2,2543">
              <v:shape style="position:absolute;left:476;top:12818;width:2;height:2543" coordorigin="476,12818" coordsize="0,2543" path="m476,15360l476,12818e" filled="f" stroked="t" strokeweight=".706609pt" strokecolor="#575757">
                <v:path arrowok="t"/>
              </v:shape>
            </v:group>
            <v:group style="position:absolute;left:942;top:13051;width:1229;height:2" coordorigin="942,13051" coordsize="1229,2">
              <v:shape style="position:absolute;left:942;top:13051;width:1229;height:2" coordorigin="942,13051" coordsize="1229,0" path="m942,13051l2172,13051e" filled="f" stroked="t" strokeweight=".235536pt" strokecolor="#575757">
                <v:path arrowok="t"/>
              </v:shape>
            </v:group>
            <v:group style="position:absolute;left:1677;top:12846;width:2;height:209" coordorigin="1677,12846" coordsize="2,209">
              <v:shape style="position:absolute;left:1677;top:12846;width:2;height:209" coordorigin="1677,12846" coordsize="0,209" path="m1677,13055l1677,12846e" filled="f" stroked="t" strokeweight=".235536pt" strokecolor="#343434">
                <v:path arrowok="t"/>
              </v:shape>
            </v:group>
            <v:group style="position:absolute;left:2172;top:13051;width:311;height:2" coordorigin="2172,13051" coordsize="311,2">
              <v:shape style="position:absolute;left:2172;top:13051;width:311;height:2" coordorigin="2172,13051" coordsize="311,0" path="m2172,13051l2483,13051e" filled="f" stroked="t" strokeweight=".235536pt" strokecolor="#9C9C9C">
                <v:path arrowok="t"/>
              </v:shape>
            </v:group>
            <v:group style="position:absolute;left:473;top:13022;width:2;height:499" coordorigin="473,13022" coordsize="2,499">
              <v:shape style="position:absolute;left:473;top:13022;width:2;height:499" coordorigin="473,13022" coordsize="0,499" path="m473,13521l473,13022e" filled="f" stroked="t" strokeweight=".471072pt" strokecolor="#3F3F3F">
                <v:path arrowok="t"/>
              </v:shape>
            </v:group>
            <v:group style="position:absolute;left:1677;top:13051;width:2;height:1882" coordorigin="1677,13051" coordsize="2,1882">
              <v:shape style="position:absolute;left:1677;top:13051;width:2;height:1882" coordorigin="1677,13051" coordsize="0,1882" path="m1677,14933l1677,13051e" filled="f" stroked="t" strokeweight=".235536pt" strokecolor="#000000">
                <v:path arrowok="t"/>
              </v:shape>
            </v:group>
            <v:group style="position:absolute;left:1258;top:13255;width:2;height:266" coordorigin="1258,13255" coordsize="2,266">
              <v:shape style="position:absolute;left:1258;top:13255;width:2;height:266" coordorigin="1258,13255" coordsize="0,266" path="m1258,13521l1258,13255e" filled="f" stroked="t" strokeweight=".471072pt" strokecolor="#232323">
                <v:path arrowok="t"/>
              </v:shape>
            </v:group>
            <v:group style="position:absolute;left:7431;top:13255;width:2;height:266" coordorigin="7431,13255" coordsize="2,266">
              <v:shape style="position:absolute;left:7431;top:13255;width:2;height:266" coordorigin="7431,13255" coordsize="0,266" path="m7431,13521l7431,13255e" filled="f" stroked="t" strokeweight=".471072pt" strokecolor="#3F3F3F">
                <v:path arrowok="t"/>
              </v:shape>
            </v:group>
            <v:group style="position:absolute;left:7429;top:13450;width:2;height:413" coordorigin="7429,13450" coordsize="2,413">
              <v:shape style="position:absolute;left:7429;top:13450;width:2;height:413" coordorigin="7429,13450" coordsize="0,413" path="m7429,13863l7429,13450e" filled="f" stroked="t" strokeweight=".942145pt" strokecolor="#5B5B5B">
                <v:path arrowok="t"/>
              </v:shape>
            </v:group>
            <v:group style="position:absolute;left:11546;top:13706;width:2;height:333" coordorigin="11546,13706" coordsize="2,333">
              <v:shape style="position:absolute;left:11546;top:13706;width:2;height:333" coordorigin="11546,13706" coordsize="0,333" path="m11546,14039l11546,13706e" filled="f" stroked="t" strokeweight=".471072pt" strokecolor="#444444">
                <v:path arrowok="t"/>
              </v:shape>
            </v:group>
            <v:group style="position:absolute;left:7429;top:13806;width:2;height:285" coordorigin="7429,13806" coordsize="2,285">
              <v:shape style="position:absolute;left:7429;top:13806;width:2;height:285" coordorigin="7429,13806" coordsize="0,285" path="m7429,14091l7429,13806e" filled="f" stroked="t" strokeweight=".471072pt" strokecolor="#3B3B3B">
                <v:path arrowok="t"/>
              </v:shape>
            </v:group>
            <v:group style="position:absolute;left:476;top:13982;width:2;height:109" coordorigin="476,13982" coordsize="2,109">
              <v:shape style="position:absolute;left:476;top:13982;width:2;height:109" coordorigin="476,13982" coordsize="0,109" path="m476,14091l476,13982e" filled="f" stroked="t" strokeweight=".471072pt" strokecolor="#2B2B2B">
                <v:path arrowok="t"/>
              </v:shape>
            </v:group>
            <v:group style="position:absolute;left:7431;top:14034;width:2;height:1321" coordorigin="7431,14034" coordsize="2,1321">
              <v:shape style="position:absolute;left:7431;top:14034;width:2;height:1321" coordorigin="7431,14034" coordsize="0,1321" path="m7431,15356l7431,14034e" filled="f" stroked="t" strokeweight=".706609pt" strokecolor="#575757">
                <v:path arrowok="t"/>
              </v:shape>
            </v:group>
            <v:group style="position:absolute;left:476;top:14643;width:2;height:204" coordorigin="476,14643" coordsize="2,204">
              <v:shape style="position:absolute;left:476;top:14643;width:2;height:204" coordorigin="476,14643" coordsize="0,204" path="m476,14847l476,14643e" filled="f" stroked="t" strokeweight=".471072pt" strokecolor="#282828">
                <v:path arrowok="t"/>
              </v:shape>
            </v:group>
            <v:group style="position:absolute;left:1258;top:14643;width:2;height:204" coordorigin="1258,14643" coordsize="2,204">
              <v:shape style="position:absolute;left:1258;top:14643;width:2;height:204" coordorigin="1258,14643" coordsize="0,204" path="m1258,14847l1258,14643e" filled="f" stroked="t" strokeweight=".471072pt" strokecolor="#2F2F2F">
                <v:path arrowok="t"/>
              </v:shape>
            </v:group>
            <v:group style="position:absolute;left:476;top:14790;width:2;height:570" coordorigin="476,14790" coordsize="2,570">
              <v:shape style="position:absolute;left:476;top:14790;width:2;height:570" coordorigin="476,14790" coordsize="0,570" path="m476,15360l476,14790e" filled="f" stroked="t" strokeweight=".471072pt" strokecolor="#5B5B5B">
                <v:path arrowok="t"/>
              </v:shape>
            </v:group>
            <v:group style="position:absolute;left:1260;top:14790;width:2;height:171" coordorigin="1260,14790" coordsize="2,171">
              <v:shape style="position:absolute;left:1260;top:14790;width:2;height:171" coordorigin="1260,14790" coordsize="0,171" path="m1260,14961l1260,14790e" filled="f" stroked="t" strokeweight=".706609pt" strokecolor="#484848">
                <v:path arrowok="t"/>
              </v:shape>
            </v:group>
            <v:group style="position:absolute;left:1677;top:14933;width:2;height:447" coordorigin="1677,14933" coordsize="2,447">
              <v:shape style="position:absolute;left:1677;top:14933;width:2;height:447" coordorigin="1677,14933" coordsize="0,447" path="m1677,15379l1677,14933e" filled="f" stroked="t" strokeweight=".235536pt" strokecolor="#777777">
                <v:path arrowok="t"/>
              </v:shape>
            </v:group>
            <v:group style="position:absolute;left:2497;top:13706;width:2;height:157" coordorigin="2497,13706" coordsize="2,157">
              <v:shape style="position:absolute;left:2497;top:13706;width:2;height:157" coordorigin="2497,13706" coordsize="0,157" path="m2497,13863l2497,13706e" filled="f" stroked="t" strokeweight=".471072pt" strokecolor="#383838">
                <v:path arrowok="t"/>
              </v:shape>
            </v:group>
            <v:group style="position:absolute;left:2497;top:13806;width:2;height:432" coordorigin="2497,13806" coordsize="2,432">
              <v:shape style="position:absolute;left:2497;top:13806;width:2;height:432" coordorigin="2497,13806" coordsize="0,432" path="m2497,14239l2497,13806e" filled="f" stroked="t" strokeweight=".942145pt" strokecolor="#5B5B5B">
                <v:path arrowok="t"/>
              </v:shape>
            </v:group>
            <v:group style="position:absolute;left:2499;top:14182;width:2;height:518" coordorigin="2499,14182" coordsize="2,518">
              <v:shape style="position:absolute;left:2499;top:14182;width:2;height:518" coordorigin="2499,14182" coordsize="0,518" path="m2499,14700l2499,14182e" filled="f" stroked="t" strokeweight=".471072pt" strokecolor="#3B3B3B">
                <v:path arrowok="t"/>
              </v:shape>
            </v:group>
            <v:group style="position:absolute;left:2497;top:14557;width:2;height:803" coordorigin="2497,14557" coordsize="2,803">
              <v:shape style="position:absolute;left:2497;top:14557;width:2;height:803" coordorigin="2497,14557" coordsize="0,803" path="m2497,15360l2497,14557e" filled="f" stroked="t" strokeweight=".706609pt" strokecolor="#4F4F4F">
                <v:path arrowok="t"/>
              </v:shape>
            </v:group>
            <v:group style="position:absolute;left:471;top:15348;width:11080;height:2" coordorigin="471,15348" coordsize="11080,2">
              <v:shape style="position:absolute;left:471;top:15348;width:11080;height:2" coordorigin="471,15348" coordsize="11080,0" path="m471,15348l11551,15348e" filled="f" stroked="t" strokeweight=".706609pt" strokecolor="#747474">
                <v:path arrowok="t"/>
              </v:shape>
            </v:group>
            <v:group style="position:absolute;left:7829;top:15346;width:382;height:2" coordorigin="7829,15346" coordsize="382,2">
              <v:shape style="position:absolute;left:7829;top:15346;width:382;height:2" coordorigin="7829,15346" coordsize="382,0" path="m7829,15346l8211,15346e" filled="f" stroked="t" strokeweight=".471072pt" strokecolor="#6B6B6B">
                <v:path arrowok="t"/>
              </v:shape>
            </v:group>
            <v:group style="position:absolute;left:9718;top:15351;width:132;height:2" coordorigin="9718,15351" coordsize="132,2">
              <v:shape style="position:absolute;left:9718;top:15351;width:132;height:2" coordorigin="9718,15351" coordsize="132,0" path="m9718,15351l9850,15351e" filled="f" stroked="t" strokeweight=".471072pt" strokecolor="#6B6B6B">
                <v:path arrowok="t"/>
              </v:shape>
            </v:group>
            <v:group style="position:absolute;left:5430;top:5573;width:2;height:242" coordorigin="5430,5573" coordsize="2,242">
              <v:shape style="position:absolute;left:5430;top:5573;width:2;height:242" coordorigin="5430,5573" coordsize="0,242" path="m5430,5815l5430,5573e" filled="f" stroked="t" strokeweight="1.7425pt" strokecolor="#D6D8D6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39.672974pt;margin-top:.809813pt;width:76.549269pt;height:.1pt;mso-position-horizontal-relative:page;mso-position-vertical-relative:paragraph;z-index:-16984" coordorigin="2793,16" coordsize="1531,2">
            <v:shape style="position:absolute;left:2793;top:16;width:1531;height:2" coordorigin="2793,16" coordsize="1531,0" path="m2793,16l4324,16e" filled="f" stroked="t" strokeweight=".942145pt" strokecolor="#48579C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8"/>
          <w:szCs w:val="28"/>
          <w:color w:val="757E95"/>
          <w:spacing w:val="0"/>
          <w:w w:val="122"/>
          <w:position w:val="-1"/>
        </w:rPr>
        <w:t>ISii</w:t>
      </w:r>
      <w:r>
        <w:rPr>
          <w:rFonts w:ascii="Times New Roman" w:hAnsi="Times New Roman" w:cs="Times New Roman" w:eastAsia="Times New Roman"/>
          <w:sz w:val="28"/>
          <w:szCs w:val="28"/>
          <w:color w:val="757E95"/>
          <w:spacing w:val="-2"/>
          <w:w w:val="122"/>
          <w:position w:val="-1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9C9C9C"/>
          <w:spacing w:val="0"/>
          <w:w w:val="122"/>
          <w:position w:val="-1"/>
        </w:rPr>
        <w:t>aiiYAu'</w:t>
      </w:r>
      <w:r>
        <w:rPr>
          <w:rFonts w:ascii="Times New Roman" w:hAnsi="Times New Roman" w:cs="Times New Roman" w:eastAsia="Times New Roman"/>
          <w:sz w:val="28"/>
          <w:szCs w:val="28"/>
          <w:color w:val="9C9C9C"/>
          <w:spacing w:val="-77"/>
          <w:w w:val="122"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9C9C9C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9C9C9C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4"/>
        </w:rPr>
        <w:t>İtf.Eri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31" w:lineRule="exact"/>
        <w:ind w:left="2462" w:right="-20"/>
        <w:jc w:val="left"/>
        <w:rPr>
          <w:rFonts w:ascii="Arial" w:hAnsi="Arial" w:cs="Arial" w:eastAsia="Arial"/>
          <w:sz w:val="7"/>
          <w:szCs w:val="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0.318588pt;margin-top:7.844239pt;width:11.263561pt;height:3.5pt;mso-position-horizontal-relative:page;mso-position-vertical-relative:paragraph;z-index:-16978" type="#_x0000_t202" filled="f" stroked="f">
            <v:textbox inset="0,0,0,0">
              <w:txbxContent>
                <w:p>
                  <w:pPr>
                    <w:spacing w:before="0" w:after="0" w:line="70" w:lineRule="exact"/>
                    <w:ind w:right="-51"/>
                    <w:jc w:val="left"/>
                    <w:rPr>
                      <w:rFonts w:ascii="Arial" w:hAnsi="Arial" w:cs="Arial" w:eastAsia="Arial"/>
                      <w:sz w:val="7"/>
                      <w:szCs w:val="7"/>
                    </w:rPr>
                  </w:pPr>
                  <w:rPr/>
                  <w:r>
                    <w:rPr>
                      <w:rFonts w:ascii="Arial" w:hAnsi="Arial" w:cs="Arial" w:eastAsia="Arial"/>
                      <w:sz w:val="7"/>
                      <w:szCs w:val="7"/>
                      <w:color w:val="B1B1B1"/>
                      <w:spacing w:val="0"/>
                      <w:w w:val="252"/>
                    </w:rPr>
                    <w:t>&gt;l',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3"/>
          <w:szCs w:val="23"/>
          <w:color w:val="8C8C8C"/>
          <w:w w:val="70"/>
          <w:position w:val="1"/>
        </w:rPr>
        <w:t>l</w:t>
      </w:r>
      <w:r>
        <w:rPr>
          <w:rFonts w:ascii="Times New Roman" w:hAnsi="Times New Roman" w:cs="Times New Roman" w:eastAsia="Times New Roman"/>
          <w:sz w:val="23"/>
          <w:szCs w:val="23"/>
          <w:color w:val="8C8C8C"/>
          <w:spacing w:val="-18"/>
          <w:w w:val="70"/>
          <w:position w:val="1"/>
        </w:rPr>
        <w:t>'</w:t>
      </w:r>
      <w:r>
        <w:rPr>
          <w:rFonts w:ascii="Times New Roman" w:hAnsi="Times New Roman" w:cs="Times New Roman" w:eastAsia="Times New Roman"/>
          <w:sz w:val="9"/>
          <w:szCs w:val="9"/>
          <w:color w:val="B1B1B1"/>
          <w:spacing w:val="0"/>
          <w:w w:val="131"/>
          <w:position w:val="-3"/>
        </w:rPr>
        <w:t>"</w:t>
      </w:r>
      <w:r>
        <w:rPr>
          <w:rFonts w:ascii="Times New Roman" w:hAnsi="Times New Roman" w:cs="Times New Roman" w:eastAsia="Times New Roman"/>
          <w:sz w:val="9"/>
          <w:szCs w:val="9"/>
          <w:color w:val="B1B1B1"/>
          <w:spacing w:val="-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8C8C8C"/>
          <w:spacing w:val="0"/>
          <w:w w:val="71"/>
          <w:position w:val="1"/>
        </w:rPr>
        <w:t>fs</w:t>
      </w:r>
      <w:r>
        <w:rPr>
          <w:rFonts w:ascii="Times New Roman" w:hAnsi="Times New Roman" w:cs="Times New Roman" w:eastAsia="Times New Roman"/>
          <w:sz w:val="23"/>
          <w:szCs w:val="23"/>
          <w:color w:val="8C8C8C"/>
          <w:spacing w:val="-7"/>
          <w:w w:val="70"/>
          <w:position w:val="1"/>
        </w:rPr>
        <w:t>ı</w:t>
      </w:r>
      <w:r>
        <w:rPr>
          <w:rFonts w:ascii="Times New Roman" w:hAnsi="Times New Roman" w:cs="Times New Roman" w:eastAsia="Times New Roman"/>
          <w:sz w:val="9"/>
          <w:szCs w:val="9"/>
          <w:color w:val="8C8C8C"/>
          <w:spacing w:val="-25"/>
          <w:w w:val="72"/>
          <w:position w:val="-3"/>
        </w:rPr>
        <w:t>J</w:t>
      </w:r>
      <w:r>
        <w:rPr>
          <w:rFonts w:ascii="Times New Roman" w:hAnsi="Times New Roman" w:cs="Times New Roman" w:eastAsia="Times New Roman"/>
          <w:sz w:val="23"/>
          <w:szCs w:val="23"/>
          <w:color w:val="8C8C8C"/>
          <w:spacing w:val="0"/>
          <w:w w:val="70"/>
          <w:position w:val="1"/>
        </w:rPr>
        <w:t>iy</w:t>
      </w:r>
      <w:r>
        <w:rPr>
          <w:rFonts w:ascii="Times New Roman" w:hAnsi="Times New Roman" w:cs="Times New Roman" w:eastAsia="Times New Roman"/>
          <w:sz w:val="23"/>
          <w:szCs w:val="23"/>
          <w:color w:val="8C8C8C"/>
          <w:spacing w:val="-29"/>
          <w:w w:val="71"/>
          <w:position w:val="1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B1B1B1"/>
          <w:spacing w:val="0"/>
          <w:w w:val="117"/>
          <w:position w:val="-3"/>
        </w:rPr>
        <w:t>t</w:t>
      </w:r>
      <w:r>
        <w:rPr>
          <w:rFonts w:ascii="Times New Roman" w:hAnsi="Times New Roman" w:cs="Times New Roman" w:eastAsia="Times New Roman"/>
          <w:sz w:val="6"/>
          <w:szCs w:val="6"/>
          <w:color w:val="B1B1B1"/>
          <w:spacing w:val="-12"/>
          <w:w w:val="118"/>
          <w:position w:val="-3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8C8C8C"/>
          <w:spacing w:val="-86"/>
          <w:w w:val="71"/>
          <w:position w:val="1"/>
        </w:rPr>
        <w:t>o</w:t>
      </w:r>
      <w:r>
        <w:rPr>
          <w:rFonts w:ascii="Times New Roman" w:hAnsi="Times New Roman" w:cs="Times New Roman" w:eastAsia="Times New Roman"/>
          <w:sz w:val="6"/>
          <w:szCs w:val="6"/>
          <w:color w:val="B1B1B1"/>
          <w:spacing w:val="0"/>
          <w:w w:val="118"/>
          <w:position w:val="-3"/>
        </w:rPr>
        <w:t>.,.</w:t>
      </w:r>
      <w:r>
        <w:rPr>
          <w:rFonts w:ascii="Times New Roman" w:hAnsi="Times New Roman" w:cs="Times New Roman" w:eastAsia="Times New Roman"/>
          <w:sz w:val="6"/>
          <w:szCs w:val="6"/>
          <w:color w:val="B1B1B1"/>
          <w:spacing w:val="0"/>
          <w:w w:val="100"/>
          <w:position w:val="-3"/>
        </w:rPr>
        <w:t>    </w:t>
      </w:r>
      <w:r>
        <w:rPr>
          <w:rFonts w:ascii="Times New Roman" w:hAnsi="Times New Roman" w:cs="Times New Roman" w:eastAsia="Times New Roman"/>
          <w:sz w:val="6"/>
          <w:szCs w:val="6"/>
          <w:color w:val="B1B1B1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C9C9C"/>
          <w:spacing w:val="-24"/>
          <w:w w:val="80"/>
          <w:position w:val="1"/>
        </w:rPr>
        <w:t>B</w:t>
      </w:r>
      <w:r>
        <w:rPr>
          <w:rFonts w:ascii="Times New Roman" w:hAnsi="Times New Roman" w:cs="Times New Roman" w:eastAsia="Times New Roman"/>
          <w:sz w:val="6"/>
          <w:szCs w:val="6"/>
          <w:color w:val="9C9C9C"/>
          <w:spacing w:val="-6"/>
          <w:w w:val="238"/>
          <w:position w:val="-3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9C9C9C"/>
          <w:spacing w:val="0"/>
          <w:w w:val="80"/>
          <w:position w:val="1"/>
        </w:rPr>
        <w:t>ntı</w:t>
      </w:r>
      <w:r>
        <w:rPr>
          <w:rFonts w:ascii="Times New Roman" w:hAnsi="Times New Roman" w:cs="Times New Roman" w:eastAsia="Times New Roman"/>
          <w:sz w:val="24"/>
          <w:szCs w:val="24"/>
          <w:color w:val="9C9C9C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C8C8C"/>
          <w:spacing w:val="-125"/>
          <w:w w:val="103"/>
          <w:position w:val="1"/>
        </w:rPr>
        <w:t>R</w:t>
      </w:r>
      <w:r>
        <w:rPr>
          <w:rFonts w:ascii="Times New Roman" w:hAnsi="Times New Roman" w:cs="Times New Roman" w:eastAsia="Times New Roman"/>
          <w:sz w:val="6"/>
          <w:szCs w:val="6"/>
          <w:color w:val="9C9C9C"/>
          <w:spacing w:val="0"/>
          <w:w w:val="135"/>
          <w:position w:val="-3"/>
        </w:rPr>
        <w:t>.....</w:t>
      </w:r>
      <w:r>
        <w:rPr>
          <w:rFonts w:ascii="Times New Roman" w:hAnsi="Times New Roman" w:cs="Times New Roman" w:eastAsia="Times New Roman"/>
          <w:sz w:val="6"/>
          <w:szCs w:val="6"/>
          <w:color w:val="9C9C9C"/>
          <w:spacing w:val="7"/>
          <w:w w:val="100"/>
          <w:position w:val="-3"/>
        </w:rPr>
        <w:t> </w:t>
      </w:r>
      <w:r>
        <w:rPr>
          <w:rFonts w:ascii="Arial" w:hAnsi="Arial" w:cs="Arial" w:eastAsia="Arial"/>
          <w:sz w:val="7"/>
          <w:szCs w:val="7"/>
          <w:color w:val="B1B1B1"/>
          <w:spacing w:val="-30"/>
          <w:w w:val="252"/>
          <w:position w:val="-3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8C8C8C"/>
          <w:spacing w:val="1"/>
          <w:w w:val="104"/>
          <w:position w:val="1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8C8C8C"/>
          <w:spacing w:val="0"/>
          <w:w w:val="103"/>
          <w:position w:val="1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8C8C8C"/>
          <w:spacing w:val="-20"/>
          <w:w w:val="100"/>
          <w:position w:val="1"/>
        </w:rPr>
        <w:t> </w:t>
      </w:r>
      <w:r>
        <w:rPr>
          <w:rFonts w:ascii="Arial" w:hAnsi="Arial" w:cs="Arial" w:eastAsia="Arial"/>
          <w:sz w:val="12"/>
          <w:szCs w:val="12"/>
          <w:color w:val="8C8C8C"/>
          <w:spacing w:val="0"/>
          <w:w w:val="59"/>
          <w:position w:val="2"/>
        </w:rPr>
        <w:t>1</w:t>
      </w:r>
      <w:r>
        <w:rPr>
          <w:rFonts w:ascii="Arial" w:hAnsi="Arial" w:cs="Arial" w:eastAsia="Arial"/>
          <w:sz w:val="12"/>
          <w:szCs w:val="12"/>
          <w:color w:val="8C8C8C"/>
          <w:spacing w:val="-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8C8C8C"/>
          <w:spacing w:val="-17"/>
          <w:w w:val="146"/>
          <w:position w:val="2"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-17"/>
          <w:w w:val="142"/>
          <w:position w:val="2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-81"/>
          <w:w w:val="142"/>
          <w:position w:val="2"/>
        </w:rPr>
        <w:t>n</w:t>
      </w:r>
      <w:r>
        <w:rPr>
          <w:rFonts w:ascii="Arial" w:hAnsi="Arial" w:cs="Arial" w:eastAsia="Arial"/>
          <w:sz w:val="7"/>
          <w:szCs w:val="7"/>
          <w:color w:val="B1B1B1"/>
          <w:spacing w:val="0"/>
          <w:w w:val="252"/>
          <w:position w:val="-3"/>
        </w:rPr>
        <w:t>\</w:t>
      </w:r>
      <w:r>
        <w:rPr>
          <w:rFonts w:ascii="Arial" w:hAnsi="Arial" w:cs="Arial" w:eastAsia="Arial"/>
          <w:sz w:val="7"/>
          <w:szCs w:val="7"/>
          <w:color w:val="B1B1B1"/>
          <w:spacing w:val="0"/>
          <w:w w:val="251"/>
          <w:position w:val="-3"/>
        </w:rPr>
        <w:t>'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2565" w:right="-20"/>
        <w:jc w:val="left"/>
        <w:rPr>
          <w:rFonts w:ascii="Times New Roman" w:hAnsi="Times New Roman" w:cs="Times New Roman" w:eastAsia="Times New Roman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263489"/>
          <w:w w:val="80"/>
        </w:rPr>
        <w:t>O</w:t>
      </w:r>
      <w:r>
        <w:rPr>
          <w:rFonts w:ascii="Times New Roman" w:hAnsi="Times New Roman" w:cs="Times New Roman" w:eastAsia="Times New Roman"/>
          <w:sz w:val="32"/>
          <w:szCs w:val="32"/>
          <w:color w:val="263489"/>
          <w:spacing w:val="-58"/>
          <w:w w:val="10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2B336D"/>
          <w:spacing w:val="0"/>
          <w:w w:val="114"/>
        </w:rPr>
        <w:t>C\\\</w:t>
      </w:r>
      <w:r>
        <w:rPr>
          <w:rFonts w:ascii="Times New Roman" w:hAnsi="Times New Roman" w:cs="Times New Roman" w:eastAsia="Times New Roman"/>
          <w:sz w:val="32"/>
          <w:szCs w:val="32"/>
          <w:color w:val="2B336D"/>
          <w:spacing w:val="0"/>
          <w:w w:val="115"/>
        </w:rPr>
        <w:t>)</w:t>
      </w:r>
      <w:r>
        <w:rPr>
          <w:rFonts w:ascii="Times New Roman" w:hAnsi="Times New Roman" w:cs="Times New Roman" w:eastAsia="Times New Roman"/>
          <w:sz w:val="32"/>
          <w:szCs w:val="32"/>
          <w:color w:val="2B336D"/>
          <w:spacing w:val="0"/>
          <w:w w:val="114"/>
        </w:rPr>
        <w:t>\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3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61" w:lineRule="auto"/>
        <w:ind w:left="3777" w:right="4453" w:firstLine="-114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43158pt;margin-top:-17.295866pt;width:57.944248pt;height:53.5pt;mso-position-horizontal-relative:page;mso-position-vertical-relative:paragraph;z-index:-16976" type="#_x0000_t202" filled="f" stroked="f">
            <v:textbox inset="0,0,0,0">
              <w:txbxContent>
                <w:p>
                  <w:pPr>
                    <w:spacing w:before="0" w:after="0" w:line="1070" w:lineRule="exact"/>
                    <w:ind w:right="-201"/>
                    <w:jc w:val="left"/>
                    <w:rPr>
                      <w:rFonts w:ascii="Arial" w:hAnsi="Arial" w:cs="Arial" w:eastAsia="Arial"/>
                      <w:sz w:val="107"/>
                      <w:szCs w:val="107"/>
                    </w:rPr>
                  </w:pPr>
                  <w:rPr/>
                  <w:r>
                    <w:rPr>
                      <w:rFonts w:ascii="Arial" w:hAnsi="Arial" w:cs="Arial" w:eastAsia="Arial"/>
                      <w:sz w:val="107"/>
                      <w:szCs w:val="107"/>
                      <w:color w:val="343434"/>
                      <w:spacing w:val="0"/>
                      <w:w w:val="389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107"/>
                      <w:szCs w:val="10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BÜ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1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1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1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15"/>
        </w:rPr>
        <w:t>G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274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06" w:lineRule="exact"/>
        <w:ind w:left="583" w:right="-20"/>
        <w:jc w:val="left"/>
        <w:tabs>
          <w:tab w:pos="3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83"/>
          <w:position w:val="-1"/>
        </w:rPr>
        <w:t>BÜYÜK:f,EHIR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-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5" w:lineRule="exact"/>
        <w:ind w:left="626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4D4D4D"/>
          <w:spacing w:val="0"/>
          <w:w w:val="100"/>
          <w:position w:val="10"/>
        </w:rPr>
        <w:t>BELEO</w:t>
      </w:r>
      <w:r>
        <w:rPr>
          <w:rFonts w:ascii="Arial" w:hAnsi="Arial" w:cs="Arial" w:eastAsia="Arial"/>
          <w:sz w:val="15"/>
          <w:szCs w:val="15"/>
          <w:color w:val="4D4D4D"/>
          <w:spacing w:val="0"/>
          <w:w w:val="100"/>
          <w:position w:val="10"/>
        </w:rPr>
        <w:t> </w:t>
      </w:r>
      <w:r>
        <w:rPr>
          <w:rFonts w:ascii="Arial" w:hAnsi="Arial" w:cs="Arial" w:eastAsia="Arial"/>
          <w:sz w:val="15"/>
          <w:szCs w:val="15"/>
          <w:color w:val="4D4D4D"/>
          <w:spacing w:val="12"/>
          <w:w w:val="100"/>
          <w:position w:val="10"/>
        </w:rPr>
        <w:t> </w:t>
      </w:r>
      <w:r>
        <w:rPr>
          <w:rFonts w:ascii="Arial" w:hAnsi="Arial" w:cs="Arial" w:eastAsia="Arial"/>
          <w:sz w:val="15"/>
          <w:szCs w:val="15"/>
          <w:color w:val="4D4D4D"/>
          <w:spacing w:val="0"/>
          <w:w w:val="100"/>
          <w:position w:val="10"/>
        </w:rPr>
        <w:t>YESI</w:t>
      </w:r>
      <w:r>
        <w:rPr>
          <w:rFonts w:ascii="Arial" w:hAnsi="Arial" w:cs="Arial" w:eastAsia="Arial"/>
          <w:sz w:val="15"/>
          <w:szCs w:val="15"/>
          <w:color w:val="4D4D4D"/>
          <w:spacing w:val="-35"/>
          <w:w w:val="100"/>
          <w:position w:val="10"/>
        </w:rPr>
        <w:t> </w:t>
      </w:r>
      <w:r>
        <w:rPr>
          <w:rFonts w:ascii="Arial" w:hAnsi="Arial" w:cs="Arial" w:eastAsia="Arial"/>
          <w:sz w:val="15"/>
          <w:szCs w:val="15"/>
          <w:color w:val="4D4D4D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5"/>
          <w:szCs w:val="15"/>
          <w:color w:val="4D4D4D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1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8" w:lineRule="auto"/>
        <w:ind w:left="122" w:right="3408" w:firstLine="-14"/>
        <w:jc w:val="left"/>
        <w:tabs>
          <w:tab w:pos="1480" w:val="left"/>
          <w:tab w:pos="3140" w:val="left"/>
          <w:tab w:pos="4500" w:val="left"/>
          <w:tab w:pos="546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  <w:position w:val="1"/>
        </w:rPr>
        <w:t>Q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85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5"/>
          <w:position w:val="1"/>
        </w:rPr>
        <w:t>ay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5"/>
          <w:position w:val="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1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05.05.2017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2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50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[Bildirim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22.24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0"/>
          <w:w w:val="75"/>
          <w:position w:val="0"/>
        </w:rPr>
        <w:t>t</w:t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3"/>
          <w:w w:val="75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18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65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8"/>
          <w:position w:val="0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9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6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0"/>
        </w:rPr>
        <w:t>:2772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Bild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DABAR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Bildiri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24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6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7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mhuri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8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Eftal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0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por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Tesisleri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7"/>
          <w:w w:val="82"/>
          <w:position w:val="0"/>
        </w:rPr>
        <w:t>S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2"/>
          <w:position w:val="0"/>
        </w:rPr>
        <w:t>EL</w:t>
      </w:r>
      <w:r>
        <w:rPr>
          <w:rFonts w:ascii="Arial" w:hAnsi="Arial" w:cs="Arial" w:eastAsia="Arial"/>
          <w:sz w:val="19"/>
          <w:szCs w:val="19"/>
          <w:color w:val="4D4D4D"/>
          <w:spacing w:val="-19"/>
          <w:w w:val="103"/>
          <w:position w:val="0"/>
        </w:rPr>
        <w:t>Ç</w:t>
      </w:r>
      <w:r>
        <w:rPr>
          <w:rFonts w:ascii="Arial" w:hAnsi="Arial" w:cs="Arial" w:eastAsia="Arial"/>
          <w:sz w:val="19"/>
          <w:szCs w:val="19"/>
          <w:color w:val="343434"/>
          <w:spacing w:val="-12"/>
          <w:w w:val="124"/>
          <w:position w:val="0"/>
        </w:rPr>
        <w:t>U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24"/>
          <w:position w:val="0"/>
        </w:rPr>
        <w:t>K</w:t>
      </w:r>
      <w:r>
        <w:rPr>
          <w:rFonts w:ascii="Arial" w:hAnsi="Arial" w:cs="Arial" w:eastAsia="Arial"/>
          <w:sz w:val="19"/>
          <w:szCs w:val="19"/>
          <w:color w:val="4D4D4D"/>
          <w:spacing w:val="-23"/>
          <w:w w:val="124"/>
          <w:position w:val="0"/>
        </w:rPr>
        <w:t>I</w:t>
      </w:r>
      <w:r>
        <w:rPr>
          <w:rFonts w:ascii="Arial" w:hAnsi="Arial" w:cs="Arial" w:eastAsia="Arial"/>
          <w:sz w:val="19"/>
          <w:szCs w:val="19"/>
          <w:color w:val="343434"/>
          <w:spacing w:val="-4"/>
          <w:w w:val="182"/>
          <w:position w:val="0"/>
        </w:rPr>
        <w:t>İ</w:t>
      </w:r>
      <w:r>
        <w:rPr>
          <w:rFonts w:ascii="Arial" w:hAnsi="Arial" w:cs="Arial" w:eastAsia="Arial"/>
          <w:sz w:val="19"/>
          <w:szCs w:val="19"/>
          <w:color w:val="4D4D4D"/>
          <w:spacing w:val="-16"/>
          <w:w w:val="114"/>
          <w:position w:val="0"/>
        </w:rPr>
        <w:t>Z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13"/>
          <w:position w:val="0"/>
        </w:rPr>
        <w:t>M</w:t>
      </w:r>
      <w:r>
        <w:rPr>
          <w:rFonts w:ascii="Arial" w:hAnsi="Arial" w:cs="Arial" w:eastAsia="Arial"/>
          <w:sz w:val="19"/>
          <w:szCs w:val="19"/>
          <w:color w:val="343434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22" w:right="-20"/>
        <w:jc w:val="left"/>
        <w:tabs>
          <w:tab w:pos="14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9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2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1"/>
          <w:w w:val="12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8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</w:rPr>
        <w:t>umhtıri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74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Eftal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por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Tesisleri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1"/>
          <w:w w:val="87"/>
        </w:rPr>
        <w:t>S</w:t>
      </w:r>
      <w:r>
        <w:rPr>
          <w:rFonts w:ascii="Arial" w:hAnsi="Arial" w:cs="Arial" w:eastAsia="Arial"/>
          <w:sz w:val="19"/>
          <w:szCs w:val="19"/>
          <w:color w:val="4D4D4D"/>
          <w:spacing w:val="6"/>
          <w:w w:val="93"/>
        </w:rPr>
        <w:t>E</w:t>
      </w:r>
      <w:r>
        <w:rPr>
          <w:rFonts w:ascii="Arial" w:hAnsi="Arial" w:cs="Arial" w:eastAsia="Arial"/>
          <w:sz w:val="19"/>
          <w:szCs w:val="19"/>
          <w:color w:val="343434"/>
          <w:spacing w:val="-10"/>
          <w:w w:val="112"/>
        </w:rPr>
        <w:t>L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6"/>
        </w:rPr>
        <w:t>ÇUK</w:t>
      </w:r>
      <w:r>
        <w:rPr>
          <w:rFonts w:ascii="Arial" w:hAnsi="Arial" w:cs="Arial" w:eastAsia="Arial"/>
          <w:sz w:val="19"/>
          <w:szCs w:val="19"/>
          <w:color w:val="4D4D4D"/>
          <w:spacing w:val="-4"/>
          <w:w w:val="106"/>
        </w:rPr>
        <w:t>/</w:t>
      </w:r>
      <w:r>
        <w:rPr>
          <w:rFonts w:ascii="Arial" w:hAnsi="Arial" w:cs="Arial" w:eastAsia="Arial"/>
          <w:sz w:val="19"/>
          <w:szCs w:val="19"/>
          <w:color w:val="232323"/>
          <w:spacing w:val="0"/>
          <w:w w:val="109"/>
        </w:rPr>
        <w:t>İZMiR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4" w:lineRule="exact"/>
        <w:ind w:left="108" w:right="-20"/>
        <w:jc w:val="left"/>
        <w:tabs>
          <w:tab w:pos="1680" w:val="left"/>
          <w:tab w:pos="4180" w:val="left"/>
          <w:tab w:pos="7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343434"/>
          <w:w w:val="59"/>
        </w:rPr>
        <w:t>r</w:t>
      </w:r>
      <w:r>
        <w:rPr>
          <w:rFonts w:ascii="Arial" w:hAnsi="Arial" w:cs="Arial" w:eastAsia="Arial"/>
          <w:sz w:val="23"/>
          <w:szCs w:val="23"/>
          <w:color w:val="343434"/>
          <w:spacing w:val="9"/>
          <w:w w:val="5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Tüıii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Lasti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9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1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6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4"/>
        </w:rPr>
        <w:t>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7" w:lineRule="exact"/>
        <w:ind w:left="118" w:right="-20"/>
        <w:jc w:val="left"/>
        <w:tabs>
          <w:tab w:pos="362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2"/>
        </w:rPr>
        <w:t> </w:t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52"/>
          <w:position w:val="2"/>
        </w:rPr>
        <w:t>1</w:t>
      </w:r>
      <w:r>
        <w:rPr>
          <w:rFonts w:ascii="Arial" w:hAnsi="Arial" w:cs="Arial" w:eastAsia="Arial"/>
          <w:sz w:val="24"/>
          <w:szCs w:val="24"/>
          <w:color w:val="343434"/>
          <w:spacing w:val="24"/>
          <w:w w:val="5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57"/>
          <w:position w:val="2"/>
        </w:rPr>
        <w:t>e: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4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4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"/>
          <w:w w:val="100"/>
          <w:position w:val="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2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-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  <w:position w:val="-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4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1" w:lineRule="exact"/>
        <w:ind w:left="3644" w:right="-20"/>
        <w:jc w:val="left"/>
        <w:tabs>
          <w:tab w:pos="5680" w:val="left"/>
          <w:tab w:pos="616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2.141632pt;margin-top:1.140126pt;width:27.475711pt;height:25.692889pt;mso-position-horizontal-relative:page;mso-position-vertical-relative:paragraph;z-index:-16975" type="#_x0000_t202" filled="f" stroked="f">
            <v:textbox inset="0,0,0,0">
              <w:txbxContent>
                <w:p>
                  <w:pPr>
                    <w:spacing w:before="0" w:after="0" w:line="514" w:lineRule="exact"/>
                    <w:ind w:right="-117"/>
                    <w:jc w:val="left"/>
                    <w:tabs>
                      <w:tab w:pos="460" w:val="left"/>
                    </w:tabs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B3B3B3"/>
                      <w:spacing w:val="0"/>
                      <w:w w:val="53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B3B3B3"/>
                      <w:spacing w:val="-68"/>
                      <w:w w:val="53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B3B3B3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B3B3B3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232323"/>
                      <w:spacing w:val="0"/>
                      <w:w w:val="53"/>
                      <w:position w:val="0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5"/>
          <w:w w:val="88"/>
          <w:position w:val="-2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3"/>
          <w:w w:val="102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"/>
          <w:w w:val="82"/>
          <w:position w:val="-2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"/>
          <w:w w:val="116"/>
          <w:position w:val="-2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"/>
          <w:w w:val="91"/>
          <w:position w:val="-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95"/>
          <w:position w:val="-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7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0"/>
          <w:w w:val="10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2"/>
          <w:w w:val="100"/>
          <w:position w:val="-2"/>
        </w:rPr>
        <w:t>K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  <w:position w:val="-2"/>
        </w:rPr>
        <w:t>a</w:t>
      </w:r>
      <w:r>
        <w:rPr>
          <w:rFonts w:ascii="Arial" w:hAnsi="Arial" w:cs="Arial" w:eastAsia="Arial"/>
          <w:sz w:val="17"/>
          <w:szCs w:val="17"/>
          <w:color w:val="4D4D4D"/>
          <w:spacing w:val="30"/>
          <w:w w:val="10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  <w:position w:val="-2"/>
        </w:rPr>
        <w:t>ir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4D4D4D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87"/>
          <w:position w:val="-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0"/>
          <w:w w:val="100"/>
          <w:position w:val="-2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2"/>
        </w:rPr>
      </w:r>
      <w:r>
        <w:rPr>
          <w:rFonts w:ascii="Arial" w:hAnsi="Arial" w:cs="Arial" w:eastAsia="Arial"/>
          <w:sz w:val="17"/>
          <w:szCs w:val="17"/>
          <w:color w:val="4D4D4D"/>
          <w:spacing w:val="-3"/>
          <w:w w:val="94"/>
          <w:position w:val="-1"/>
        </w:rPr>
        <w:t>e</w:t>
      </w:r>
      <w:r>
        <w:rPr>
          <w:rFonts w:ascii="Arial" w:hAnsi="Arial" w:cs="Arial" w:eastAsia="Arial"/>
          <w:sz w:val="17"/>
          <w:szCs w:val="17"/>
          <w:color w:val="343434"/>
          <w:spacing w:val="-8"/>
          <w:w w:val="159"/>
          <w:position w:val="-1"/>
        </w:rPr>
        <w:t>l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3"/>
          <w:position w:val="-1"/>
        </w:rPr>
        <w:t>ik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  <w:position w:val="-1"/>
        </w:rPr>
      </w:r>
      <w:r>
        <w:rPr>
          <w:rFonts w:ascii="Arial" w:hAnsi="Arial" w:cs="Arial" w:eastAsia="Arial"/>
          <w:sz w:val="17"/>
          <w:szCs w:val="17"/>
          <w:color w:val="343434"/>
          <w:spacing w:val="-3"/>
          <w:w w:val="100"/>
          <w:position w:val="-2"/>
        </w:rPr>
        <w:t>D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  <w:position w:val="-2"/>
        </w:rPr>
        <w:t>iğ</w:t>
      </w:r>
      <w:r>
        <w:rPr>
          <w:rFonts w:ascii="Arial" w:hAnsi="Arial" w:cs="Arial" w:eastAsia="Arial"/>
          <w:sz w:val="17"/>
          <w:szCs w:val="17"/>
          <w:color w:val="4D4D4D"/>
          <w:spacing w:val="3"/>
          <w:w w:val="100"/>
          <w:position w:val="-2"/>
        </w:rPr>
        <w:t>e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position w:val="-2"/>
        </w:rPr>
        <w:t>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402" w:lineRule="exact"/>
        <w:ind w:left="4446" w:right="-20"/>
        <w:jc w:val="left"/>
        <w:tabs>
          <w:tab w:pos="502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4"/>
          <w:szCs w:val="44"/>
          <w:color w:val="232323"/>
          <w:spacing w:val="0"/>
          <w:w w:val="54"/>
        </w:rPr>
        <w:t>ı</w:t>
      </w:r>
      <w:r>
        <w:rPr>
          <w:rFonts w:ascii="Arial" w:hAnsi="Arial" w:cs="Arial" w:eastAsia="Arial"/>
          <w:sz w:val="44"/>
          <w:szCs w:val="44"/>
          <w:color w:val="232323"/>
          <w:spacing w:val="0"/>
          <w:w w:val="100"/>
        </w:rPr>
        <w:tab/>
      </w:r>
      <w:r>
        <w:rPr>
          <w:rFonts w:ascii="Arial" w:hAnsi="Arial" w:cs="Arial" w:eastAsia="Arial"/>
          <w:sz w:val="44"/>
          <w:szCs w:val="44"/>
          <w:color w:val="232323"/>
          <w:spacing w:val="0"/>
          <w:w w:val="100"/>
        </w:rPr>
      </w:r>
      <w:r>
        <w:rPr>
          <w:rFonts w:ascii="Arial" w:hAnsi="Arial" w:cs="Arial" w:eastAsia="Arial"/>
          <w:sz w:val="44"/>
          <w:szCs w:val="44"/>
          <w:color w:val="4D4D4D"/>
          <w:spacing w:val="0"/>
          <w:w w:val="54"/>
        </w:rPr>
        <w:t>ı</w:t>
      </w:r>
      <w:r>
        <w:rPr>
          <w:rFonts w:ascii="Arial" w:hAnsi="Arial" w:cs="Arial" w:eastAsia="Arial"/>
          <w:sz w:val="44"/>
          <w:szCs w:val="44"/>
          <w:color w:val="4D4D4D"/>
          <w:spacing w:val="-59"/>
          <w:w w:val="54"/>
        </w:rPr>
        <w:t> </w:t>
      </w:r>
      <w:r>
        <w:rPr>
          <w:rFonts w:ascii="Arial" w:hAnsi="Arial" w:cs="Arial" w:eastAsia="Arial"/>
          <w:sz w:val="44"/>
          <w:szCs w:val="44"/>
          <w:color w:val="4D4D4D"/>
          <w:spacing w:val="0"/>
          <w:w w:val="100"/>
        </w:rPr>
        <w:tab/>
      </w:r>
      <w:r>
        <w:rPr>
          <w:rFonts w:ascii="Arial" w:hAnsi="Arial" w:cs="Arial" w:eastAsia="Arial"/>
          <w:sz w:val="44"/>
          <w:szCs w:val="44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"/>
          <w:w w:val="114"/>
          <w:position w:val="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9"/>
        </w:rPr>
        <w:t>22:35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122" w:right="-20"/>
        <w:jc w:val="left"/>
        <w:tabs>
          <w:tab w:pos="2120" w:val="left"/>
          <w:tab w:pos="5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23"/>
          <w:position w:val="1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9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8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3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position w:val="1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2140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[Amiri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96"/>
        </w:rPr>
        <w:t>A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5"/>
        </w:rPr>
        <w:t>ver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17" w:after="0" w:line="214" w:lineRule="exact"/>
        <w:ind w:left="2140" w:right="-20"/>
        <w:jc w:val="left"/>
        <w:tabs>
          <w:tab w:pos="468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70"/>
          <w:position w:val="-1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7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13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-1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22:25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22:29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80" w:bottom="280" w:left="300" w:right="40"/>
        </w:sectPr>
      </w:pPr>
      <w:rPr/>
    </w:p>
    <w:p>
      <w:pPr>
        <w:spacing w:before="10" w:after="0" w:line="240" w:lineRule="auto"/>
        <w:ind w:left="10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2"/>
          <w:position w:val="-1"/>
        </w:rPr>
        <w:t>[A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"/>
          <w:w w:val="92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-1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-1"/>
        </w:rPr>
        <w:t>084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40"/>
          <w:cols w:num="2" w:equalWidth="0">
            <w:col w:w="591" w:space="1548"/>
            <w:col w:w="9441"/>
          </w:cols>
        </w:sectPr>
      </w:pPr>
      <w:rPr/>
    </w:p>
    <w:p>
      <w:pPr>
        <w:spacing w:before="3" w:after="0" w:line="240" w:lineRule="auto"/>
        <w:ind w:left="122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9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673" w:right="466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4659" w:right="381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t-Jandarma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29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8" w:lineRule="exact"/>
        <w:ind w:left="2159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.409571pt;margin-top:3.614349pt;width:10.632691pt;height:15.5pt;mso-position-horizontal-relative:page;mso-position-vertical-relative:paragraph;z-index:-16974" type="#_x0000_t202" filled="f" stroked="f">
            <v:textbox inset="0,0,0,0">
              <w:txbxContent>
                <w:p>
                  <w:pPr>
                    <w:spacing w:before="0" w:after="0" w:line="310" w:lineRule="exact"/>
                    <w:ind w:right="-87"/>
                    <w:jc w:val="left"/>
                    <w:rPr>
                      <w:rFonts w:ascii="Times New Roman" w:hAnsi="Times New Roman" w:cs="Times New Roman" w:eastAsia="Times New Roman"/>
                      <w:sz w:val="31"/>
                      <w:szCs w:val="3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5E5E5E"/>
                      <w:spacing w:val="0"/>
                      <w:w w:val="206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8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8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"/>
          <w:w w:val="11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8"/>
          <w:w w:val="9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23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9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84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24" w:lineRule="exact"/>
        <w:ind w:left="2154" w:right="2665" w:firstLine="-2031"/>
        <w:jc w:val="left"/>
        <w:tabs>
          <w:tab w:pos="468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0"/>
          <w:position w:val="5"/>
        </w:rPr>
        <w:t>y..._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0"/>
          <w:position w:val="5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6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58789"/>
          <w:spacing w:val="5"/>
          <w:w w:val="37"/>
          <w:position w:val="0"/>
        </w:rPr>
        <w:t>&lt;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ımcı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58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58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2"/>
          <w:w w:val="15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21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</w:rPr>
        <w:t>rYardıma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1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1" w:lineRule="auto"/>
        <w:ind w:left="122" w:right="2506" w:firstLine="-14"/>
        <w:jc w:val="left"/>
        <w:tabs>
          <w:tab w:pos="2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içinde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eski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lastikleri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Dunım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201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işlenerek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söndüıiicü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25" w:lineRule="exact"/>
        <w:ind w:left="167" w:right="-20"/>
        <w:jc w:val="left"/>
        <w:tabs>
          <w:tab w:pos="4680" w:val="left"/>
          <w:tab w:pos="6580" w:val="left"/>
          <w:tab w:pos="814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2.667938pt;margin-top:6.925543pt;width:3.7395pt;height:22.5pt;mso-position-horizontal-relative:page;mso-position-vertical-relative:paragraph;z-index:-16973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Arial" w:hAnsi="Arial" w:cs="Arial" w:eastAsia="Arial"/>
                      <w:sz w:val="45"/>
                      <w:szCs w:val="45"/>
                      <w:color w:val="4D4D4D"/>
                      <w:spacing w:val="0"/>
                      <w:w w:val="59"/>
                    </w:rPr>
                    <w:t>ı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2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9"/>
          <w:position w:val="-1"/>
        </w:rPr>
        <w:t>$um3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4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4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96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5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9"/>
          <w:w w:val="116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0"/>
        </w:rPr>
        <w:t>IÇg.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24" w:lineRule="exact"/>
        <w:ind w:left="4691" w:right="4747"/>
        <w:jc w:val="center"/>
        <w:tabs>
          <w:tab w:pos="6540" w:val="left"/>
        </w:tabs>
        <w:rPr>
          <w:rFonts w:ascii="Arial" w:hAnsi="Arial" w:cs="Arial" w:eastAsia="Arial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200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lt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</w:r>
      <w:r>
        <w:rPr>
          <w:rFonts w:ascii="Arial" w:hAnsi="Arial" w:cs="Arial" w:eastAsia="Arial"/>
          <w:sz w:val="33"/>
          <w:szCs w:val="33"/>
          <w:color w:val="343434"/>
          <w:spacing w:val="0"/>
          <w:w w:val="212"/>
          <w:position w:val="0"/>
        </w:rPr>
        <w:t>l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21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eski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lastikleri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görmüştü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57" w:lineRule="auto"/>
        <w:ind w:left="122" w:right="7098" w:firstLine="-14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21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belirt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adreste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içinde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6" w:lineRule="auto"/>
        <w:ind w:left="2159" w:right="187" w:firstLine="-2036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hıdırıllez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eski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lastiklerinin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ttıtuşması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62" w:lineRule="auto"/>
        <w:ind w:left="108" w:right="4127" w:firstLine="60"/>
        <w:jc w:val="left"/>
        <w:tabs>
          <w:tab w:pos="214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6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1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1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5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4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</w:rPr>
        <w:t>!Be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9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1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4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[Araç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2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7"/>
        </w:rPr>
        <w:t>'&lt;gm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308" w:lineRule="exact"/>
        <w:ind w:left="1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4D4D4D"/>
          <w:spacing w:val="0"/>
          <w:w w:val="160"/>
          <w:position w:val="-4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4D4D4D"/>
          <w:spacing w:val="48"/>
          <w:w w:val="16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6"/>
          <w:w w:val="139"/>
          <w:position w:val="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position w:val="7"/>
        </w:rPr>
        <w:t>,im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7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127" w:right="-20"/>
        <w:jc w:val="left"/>
        <w:tabs>
          <w:tab w:pos="2140" w:val="left"/>
          <w:tab w:pos="6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:05.05.2017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!S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:22:45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24" w:lineRule="exact"/>
        <w:ind w:left="217" w:right="-20"/>
        <w:jc w:val="left"/>
        <w:tabs>
          <w:tab w:pos="1020" w:val="left"/>
          <w:tab w:pos="1520" w:val="left"/>
          <w:tab w:pos="8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GİDE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262"/>
          <w:position w:val="0"/>
        </w:rPr>
        <w:t>I</w:t>
      </w:r>
      <w:r>
        <w:rPr>
          <w:rFonts w:ascii="Arial" w:hAnsi="Arial" w:cs="Arial" w:eastAsia="Arial"/>
          <w:sz w:val="19"/>
          <w:szCs w:val="19"/>
          <w:color w:val="343434"/>
          <w:spacing w:val="-23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49"/>
          <w:position w:val="0"/>
        </w:rPr>
        <w:t>.</w:t>
      </w:r>
      <w:r>
        <w:rPr>
          <w:rFonts w:ascii="Arial" w:hAnsi="Arial" w:cs="Arial" w:eastAsia="Arial"/>
          <w:sz w:val="19"/>
          <w:szCs w:val="19"/>
          <w:color w:val="4D4D4D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40"/>
        </w:sectPr>
      </w:pPr>
      <w:rPr/>
    </w:p>
    <w:p>
      <w:pPr>
        <w:spacing w:before="40" w:after="0" w:line="240" w:lineRule="auto"/>
        <w:ind w:left="2301" w:right="-73"/>
        <w:jc w:val="left"/>
        <w:tabs>
          <w:tab w:pos="4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right="343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86" w:lineRule="exact"/>
        <w:ind w:right="-20"/>
        <w:jc w:val="left"/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27"/>
          <w:szCs w:val="27"/>
          <w:color w:val="4D4D4D"/>
          <w:spacing w:val="-4"/>
          <w:w w:val="70"/>
          <w:position w:val="-4"/>
        </w:rPr>
        <w:t>1</w:t>
      </w:r>
      <w:r>
        <w:rPr>
          <w:rFonts w:ascii="Arial" w:hAnsi="Arial" w:cs="Arial" w:eastAsia="Arial"/>
          <w:sz w:val="22"/>
          <w:szCs w:val="22"/>
          <w:color w:val="4D4D4D"/>
          <w:spacing w:val="0"/>
          <w:w w:val="70"/>
          <w:position w:val="-4"/>
        </w:rPr>
        <w:t>{J</w:t>
      </w:r>
      <w:r>
        <w:rPr>
          <w:rFonts w:ascii="Arial" w:hAnsi="Arial" w:cs="Arial" w:eastAsia="Arial"/>
          <w:sz w:val="22"/>
          <w:szCs w:val="22"/>
          <w:color w:val="4D4D4D"/>
          <w:spacing w:val="0"/>
          <w:w w:val="70"/>
          <w:position w:val="-4"/>
        </w:rPr>
        <w:t> </w:t>
      </w:r>
      <w:r>
        <w:rPr>
          <w:rFonts w:ascii="Arial" w:hAnsi="Arial" w:cs="Arial" w:eastAsia="Arial"/>
          <w:sz w:val="22"/>
          <w:szCs w:val="22"/>
          <w:color w:val="4D4D4D"/>
          <w:spacing w:val="7"/>
          <w:w w:val="70"/>
          <w:position w:val="-4"/>
        </w:rPr>
        <w:t> </w:t>
      </w:r>
      <w:r>
        <w:rPr>
          <w:rFonts w:ascii="Arial" w:hAnsi="Arial" w:cs="Arial" w:eastAsia="Arial"/>
          <w:sz w:val="29"/>
          <w:szCs w:val="29"/>
          <w:color w:val="4D4D4D"/>
          <w:spacing w:val="0"/>
          <w:w w:val="51"/>
          <w:position w:val="-4"/>
        </w:rPr>
        <w:t>Ma'YBıro17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40"/>
          <w:cols w:num="2" w:equalWidth="0">
            <w:col w:w="6293" w:space="2511"/>
            <w:col w:w="2776"/>
          </w:cols>
        </w:sectPr>
      </w:pPr>
      <w:rPr/>
    </w:p>
    <w:p>
      <w:pPr>
        <w:spacing w:before="0" w:after="0" w:line="250" w:lineRule="exact"/>
        <w:ind w:left="730" w:right="-20"/>
        <w:jc w:val="left"/>
        <w:tabs>
          <w:tab w:pos="2440" w:val="left"/>
          <w:tab w:pos="324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3"/>
          <w:szCs w:val="23"/>
          <w:color w:val="343434"/>
          <w:spacing w:val="0"/>
          <w:w w:val="235"/>
          <w:position w:val="1"/>
        </w:rPr>
        <w:t>i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  <w:position w:val="1"/>
        </w:rPr>
      </w:r>
      <w:r>
        <w:rPr>
          <w:rFonts w:ascii="Arial" w:hAnsi="Arial" w:cs="Arial" w:eastAsia="Arial"/>
          <w:sz w:val="21"/>
          <w:szCs w:val="21"/>
          <w:color w:val="4D4D4D"/>
          <w:spacing w:val="0"/>
          <w:w w:val="100"/>
          <w:b/>
          <w:bCs/>
          <w:position w:val="0"/>
        </w:rPr>
        <w:t>Erdal</w:t>
      </w:r>
      <w:r>
        <w:rPr>
          <w:rFonts w:ascii="Arial" w:hAnsi="Arial" w:cs="Arial" w:eastAsia="Arial"/>
          <w:sz w:val="21"/>
          <w:szCs w:val="21"/>
          <w:color w:val="4D4D4D"/>
          <w:spacing w:val="-37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4D4D4D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21"/>
          <w:szCs w:val="21"/>
          <w:color w:val="4D4D4D"/>
          <w:spacing w:val="0"/>
          <w:w w:val="100"/>
          <w:b/>
          <w:bCs/>
          <w:position w:val="0"/>
        </w:rPr>
      </w:r>
      <w:r>
        <w:rPr>
          <w:rFonts w:ascii="Arial" w:hAnsi="Arial" w:cs="Arial" w:eastAsia="Arial"/>
          <w:sz w:val="21"/>
          <w:szCs w:val="21"/>
          <w:color w:val="343434"/>
          <w:spacing w:val="9"/>
          <w:w w:val="111"/>
          <w:position w:val="-1"/>
        </w:rPr>
        <w:t>L</w:t>
      </w:r>
      <w:r>
        <w:rPr>
          <w:rFonts w:ascii="Arial" w:hAnsi="Arial" w:cs="Arial" w:eastAsia="Arial"/>
          <w:sz w:val="21"/>
          <w:szCs w:val="21"/>
          <w:color w:val="4D4D4D"/>
          <w:spacing w:val="-17"/>
          <w:w w:val="135"/>
          <w:position w:val="-1"/>
        </w:rPr>
        <w:t>'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83"/>
          <w:position w:val="-1"/>
        </w:rPr>
        <w:t>".&gt;!RIM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85" w:lineRule="exact"/>
        <w:ind w:left="156" w:right="-81"/>
        <w:jc w:val="left"/>
        <w:tabs>
          <w:tab w:pos="222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tfaiyeci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0"/>
          <w:w w:val="123"/>
          <w:b/>
          <w:bCs/>
          <w:position w:val="-1"/>
        </w:rPr>
        <w:t>üney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0"/>
          <w:w w:val="123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48"/>
          <w:w w:val="123"/>
          <w:b/>
          <w:bCs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5E5E5E"/>
          <w:spacing w:val="0"/>
          <w:w w:val="100"/>
          <w:position w:val="0"/>
        </w:rPr>
        <w:t>öt</w:t>
      </w:r>
      <w:r>
        <w:rPr>
          <w:rFonts w:ascii="Arial" w:hAnsi="Arial" w:cs="Arial" w:eastAsia="Arial"/>
          <w:sz w:val="19"/>
          <w:szCs w:val="19"/>
          <w:color w:val="5E5E5E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5E5E5E"/>
          <w:spacing w:val="20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858789"/>
          <w:spacing w:val="0"/>
          <w:w w:val="130"/>
          <w:position w:val="0"/>
        </w:rPr>
        <w:t>e</w:t>
      </w:r>
      <w:r>
        <w:rPr>
          <w:rFonts w:ascii="Arial" w:hAnsi="Arial" w:cs="Arial" w:eastAsia="Arial"/>
          <w:sz w:val="20"/>
          <w:szCs w:val="20"/>
          <w:color w:val="858789"/>
          <w:spacing w:val="-23"/>
          <w:w w:val="130"/>
          <w:position w:val="0"/>
        </w:rPr>
        <w:t>-</w:t>
      </w:r>
      <w:r>
        <w:rPr>
          <w:rFonts w:ascii="Arial" w:hAnsi="Arial" w:cs="Arial" w:eastAsia="Arial"/>
          <w:sz w:val="20"/>
          <w:szCs w:val="20"/>
          <w:color w:val="4D4D4D"/>
          <w:spacing w:val="0"/>
          <w:w w:val="130"/>
          <w:position w:val="0"/>
        </w:rPr>
        <w:t>;.</w:t>
      </w:r>
      <w:r>
        <w:rPr>
          <w:rFonts w:ascii="Arial" w:hAnsi="Arial" w:cs="Arial" w:eastAsia="Arial"/>
          <w:sz w:val="20"/>
          <w:szCs w:val="20"/>
          <w:color w:val="4D4D4D"/>
          <w:spacing w:val="-11"/>
          <w:w w:val="13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4D4D4D"/>
          <w:spacing w:val="10"/>
          <w:w w:val="94"/>
          <w:position w:val="0"/>
        </w:rPr>
        <w:t>P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10"/>
          <w:position w:val="0"/>
        </w:rPr>
        <w:t>os</w:t>
      </w:r>
      <w:r>
        <w:rPr>
          <w:rFonts w:ascii="Arial" w:hAnsi="Arial" w:cs="Arial" w:eastAsia="Arial"/>
          <w:sz w:val="20"/>
          <w:szCs w:val="20"/>
          <w:color w:val="343434"/>
          <w:spacing w:val="5"/>
          <w:w w:val="109"/>
          <w:position w:val="0"/>
        </w:rPr>
        <w:t>t</w:t>
      </w:r>
      <w:r>
        <w:rPr>
          <w:rFonts w:ascii="Arial" w:hAnsi="Arial" w:cs="Arial" w:eastAsia="Arial"/>
          <w:sz w:val="20"/>
          <w:szCs w:val="20"/>
          <w:color w:val="4D4D4D"/>
          <w:spacing w:val="0"/>
          <w:w w:val="94"/>
          <w:position w:val="0"/>
        </w:rPr>
        <w:t>a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ltfuiye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343434"/>
          <w:spacing w:val="-17"/>
          <w:w w:val="119"/>
        </w:rPr>
        <w:t>s</w:t>
      </w:r>
      <w:r>
        <w:rPr>
          <w:rFonts w:ascii="Arial" w:hAnsi="Arial" w:cs="Arial" w:eastAsia="Arial"/>
          <w:sz w:val="24"/>
          <w:szCs w:val="24"/>
          <w:color w:val="5E5E5E"/>
          <w:spacing w:val="1"/>
          <w:w w:val="119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0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6"/>
          <w:w w:val="7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6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40"/>
          <w:cols w:num="2" w:equalWidth="0">
            <w:col w:w="4209" w:space="4367"/>
            <w:col w:w="3004"/>
          </w:cols>
        </w:sectPr>
      </w:pPr>
      <w:rPr/>
    </w:p>
    <w:p>
      <w:pPr>
        <w:spacing w:before="47" w:after="0" w:line="240" w:lineRule="auto"/>
        <w:ind w:left="2529" w:right="-20"/>
        <w:jc w:val="left"/>
        <w:tabs>
          <w:tab w:pos="3160" w:val="left"/>
          <w:tab w:pos="8620" w:val="left"/>
          <w:tab w:pos="101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747777"/>
          <w:spacing w:val="0"/>
          <w:w w:val="100"/>
        </w:rPr>
        <w:t>Gr</w:t>
      </w:r>
      <w:r>
        <w:rPr>
          <w:rFonts w:ascii="Times New Roman" w:hAnsi="Times New Roman" w:cs="Times New Roman" w:eastAsia="Times New Roman"/>
          <w:sz w:val="20"/>
          <w:szCs w:val="20"/>
          <w:color w:val="747777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4777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47777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747777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747777"/>
          <w:spacing w:val="1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16"/>
        </w:rPr>
        <w:t>Anı</w:t>
      </w:r>
      <w:r>
        <w:rPr>
          <w:rFonts w:ascii="Arial" w:hAnsi="Arial" w:cs="Arial" w:eastAsia="Arial"/>
          <w:sz w:val="19"/>
          <w:szCs w:val="19"/>
          <w:color w:val="343434"/>
          <w:spacing w:val="-8"/>
          <w:w w:val="116"/>
        </w:rPr>
        <w:t>i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16"/>
        </w:rPr>
        <w:t>ri</w:t>
      </w:r>
      <w:r>
        <w:rPr>
          <w:rFonts w:ascii="Arial" w:hAnsi="Arial" w:cs="Arial" w:eastAsia="Arial"/>
          <w:sz w:val="19"/>
          <w:szCs w:val="19"/>
          <w:color w:val="4D4D4D"/>
          <w:spacing w:val="-58"/>
          <w:w w:val="116"/>
        </w:rPr>
        <w:t> 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27"/>
          <w:szCs w:val="27"/>
          <w:color w:val="9E9E9E"/>
          <w:spacing w:val="0"/>
          <w:w w:val="100"/>
          <w:position w:val="-10"/>
        </w:rPr>
        <w:t>Bi</w:t>
      </w:r>
      <w:r>
        <w:rPr>
          <w:rFonts w:ascii="Times New Roman" w:hAnsi="Times New Roman" w:cs="Times New Roman" w:eastAsia="Times New Roman"/>
          <w:sz w:val="27"/>
          <w:szCs w:val="27"/>
          <w:color w:val="9E9E9E"/>
          <w:spacing w:val="59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858789"/>
          <w:spacing w:val="0"/>
          <w:w w:val="100"/>
          <w:position w:val="-1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color w:val="858789"/>
          <w:spacing w:val="-39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858789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858789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21"/>
          <w:szCs w:val="21"/>
          <w:color w:val="5E5E5E"/>
          <w:spacing w:val="0"/>
          <w:w w:val="100"/>
          <w:position w:val="-8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5E5E5E"/>
          <w:spacing w:val="0"/>
          <w:w w:val="100"/>
          <w:position w:val="-8"/>
        </w:rPr>
        <w:t>!I.J</w:t>
      </w:r>
      <w:r>
        <w:rPr>
          <w:rFonts w:ascii="Times New Roman" w:hAnsi="Times New Roman" w:cs="Times New Roman" w:eastAsia="Times New Roman"/>
          <w:sz w:val="21"/>
          <w:szCs w:val="21"/>
          <w:color w:val="5E5E5E"/>
          <w:spacing w:val="0"/>
          <w:w w:val="100"/>
          <w:position w:val="-8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91" w:lineRule="exact"/>
        <w:ind w:left="4845" w:right="-20"/>
        <w:jc w:val="left"/>
        <w:tabs>
          <w:tab w:pos="8340" w:val="left"/>
          <w:tab w:pos="10540" w:val="left"/>
        </w:tabs>
        <w:rPr>
          <w:rFonts w:ascii="Arial" w:hAnsi="Arial" w:cs="Arial" w:eastAsia="Arial"/>
          <w:sz w:val="32"/>
          <w:szCs w:val="3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9.127258pt;margin-top:2.544383pt;width:12.16795pt;height:17pt;mso-position-horizontal-relative:page;mso-position-vertical-relative:paragraph;z-index:-16971" type="#_x0000_t202" filled="f" stroked="f">
            <v:textbox inset="0,0,0,0">
              <w:txbxContent>
                <w:p>
                  <w:pPr>
                    <w:spacing w:before="0" w:after="0" w:line="340" w:lineRule="exact"/>
                    <w:ind w:right="-91"/>
                    <w:jc w:val="left"/>
                    <w:rPr>
                      <w:rFonts w:ascii="Arial" w:hAnsi="Arial" w:cs="Arial" w:eastAsia="Arial"/>
                      <w:sz w:val="34"/>
                      <w:szCs w:val="34"/>
                    </w:rPr>
                  </w:pPr>
                  <w:rPr/>
                  <w:r>
                    <w:rPr>
                      <w:rFonts w:ascii="Arial" w:hAnsi="Arial" w:cs="Arial" w:eastAsia="Arial"/>
                      <w:sz w:val="7"/>
                      <w:szCs w:val="7"/>
                      <w:color w:val="C4C4C4"/>
                      <w:spacing w:val="0"/>
                      <w:w w:val="119"/>
                      <w:position w:val="5"/>
                    </w:rPr>
                    <w:t>'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C4C4C4"/>
                      <w:spacing w:val="8"/>
                      <w:w w:val="119"/>
                      <w:position w:val="5"/>
                    </w:rPr>
                    <w:t> </w:t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B3B3B3"/>
                      <w:spacing w:val="0"/>
                      <w:w w:val="119"/>
                      <w:position w:val="0"/>
                    </w:rPr>
                    <w:t>.,</w:t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Hüseyi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4"/>
        </w:rPr>
        <w:t>A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  <w:position w:val="4"/>
        </w:rPr>
        <w:t>ver</w:t>
      </w:r>
      <w:r>
        <w:rPr>
          <w:rFonts w:ascii="Arial" w:hAnsi="Arial" w:cs="Arial" w:eastAsia="Arial"/>
          <w:sz w:val="23"/>
          <w:szCs w:val="23"/>
          <w:color w:val="343434"/>
          <w:spacing w:val="-51"/>
          <w:w w:val="100"/>
          <w:position w:val="4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1"/>
          <w:szCs w:val="21"/>
          <w:color w:val="9E9E9E"/>
          <w:spacing w:val="0"/>
          <w:w w:val="81"/>
          <w:position w:val="5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9E9E9E"/>
          <w:spacing w:val="0"/>
          <w:w w:val="81"/>
          <w:position w:val="5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9E9E9E"/>
          <w:spacing w:val="7"/>
          <w:w w:val="81"/>
          <w:position w:val="5"/>
        </w:rPr>
        <w:t> </w:t>
      </w:r>
      <w:r>
        <w:rPr>
          <w:rFonts w:ascii="Arial" w:hAnsi="Arial" w:cs="Arial" w:eastAsia="Arial"/>
          <w:sz w:val="19"/>
          <w:szCs w:val="19"/>
          <w:color w:val="858789"/>
          <w:spacing w:val="0"/>
          <w:w w:val="81"/>
          <w:position w:val="5"/>
        </w:rPr>
        <w:t>ye</w:t>
      </w:r>
      <w:r>
        <w:rPr>
          <w:rFonts w:ascii="Arial" w:hAnsi="Arial" w:cs="Arial" w:eastAsia="Arial"/>
          <w:sz w:val="19"/>
          <w:szCs w:val="19"/>
          <w:color w:val="858789"/>
          <w:spacing w:val="5"/>
          <w:w w:val="81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E5E5E"/>
          <w:spacing w:val="0"/>
          <w:w w:val="81"/>
          <w:position w:val="5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5E5E5E"/>
          <w:spacing w:val="0"/>
          <w:w w:val="81"/>
          <w:position w:val="5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5E5E5E"/>
          <w:spacing w:val="13"/>
          <w:w w:val="81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81"/>
          <w:position w:val="5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81"/>
          <w:position w:val="5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3"/>
          <w:w w:val="81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81"/>
          <w:position w:val="5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1"/>
          <w:szCs w:val="21"/>
          <w:color w:val="B3B3B3"/>
          <w:spacing w:val="0"/>
          <w:w w:val="133"/>
          <w:position w:val="5"/>
        </w:rPr>
        <w:t>..</w:t>
      </w:r>
      <w:r>
        <w:rPr>
          <w:rFonts w:ascii="Times New Roman" w:hAnsi="Times New Roman" w:cs="Times New Roman" w:eastAsia="Times New Roman"/>
          <w:sz w:val="21"/>
          <w:szCs w:val="21"/>
          <w:color w:val="B3B3B3"/>
          <w:spacing w:val="18"/>
          <w:w w:val="133"/>
          <w:position w:val="5"/>
        </w:rPr>
        <w:t> </w:t>
      </w:r>
      <w:r>
        <w:rPr>
          <w:rFonts w:ascii="Arial" w:hAnsi="Arial" w:cs="Arial" w:eastAsia="Arial"/>
          <w:sz w:val="32"/>
          <w:szCs w:val="32"/>
          <w:color w:val="B3B3B3"/>
          <w:spacing w:val="0"/>
          <w:w w:val="58"/>
          <w:position w:val="-4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166" w:lineRule="exact"/>
        <w:ind w:left="4950" w:right="-20"/>
        <w:jc w:val="left"/>
        <w:tabs>
          <w:tab w:pos="886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5.52536pt;margin-top:2.562937pt;width:6.87514pt;height:17pt;mso-position-horizontal-relative:page;mso-position-vertical-relative:paragraph;z-index:-16972" type="#_x0000_t202" filled="f" stroked="f">
            <v:textbox inset="0,0,0,0">
              <w:txbxContent>
                <w:p>
                  <w:pPr>
                    <w:spacing w:before="0" w:after="0" w:line="340" w:lineRule="exact"/>
                    <w:ind w:right="-91"/>
                    <w:jc w:val="left"/>
                    <w:rPr>
                      <w:rFonts w:ascii="Arial" w:hAnsi="Arial" w:cs="Arial" w:eastAsia="Arial"/>
                      <w:sz w:val="34"/>
                      <w:szCs w:val="34"/>
                    </w:rPr>
                  </w:pPr>
                  <w:rPr/>
                  <w:r>
                    <w:rPr>
                      <w:rFonts w:ascii="Arial" w:hAnsi="Arial" w:cs="Arial" w:eastAsia="Arial"/>
                      <w:sz w:val="34"/>
                      <w:szCs w:val="34"/>
                      <w:color w:val="B3B3B3"/>
                      <w:spacing w:val="0"/>
                      <w:w w:val="72"/>
                    </w:rPr>
                    <w:t>,,</w:t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işçi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Arial" w:hAnsi="Arial" w:cs="Arial" w:eastAsia="Arial"/>
          <w:sz w:val="20"/>
          <w:szCs w:val="20"/>
          <w:color w:val="747777"/>
          <w:spacing w:val="0"/>
          <w:w w:val="85"/>
          <w:position w:val="3"/>
        </w:rPr>
        <w:t>dahale</w:t>
      </w:r>
      <w:r>
        <w:rPr>
          <w:rFonts w:ascii="Arial" w:hAnsi="Arial" w:cs="Arial" w:eastAsia="Arial"/>
          <w:sz w:val="20"/>
          <w:szCs w:val="20"/>
          <w:color w:val="747777"/>
          <w:spacing w:val="-7"/>
          <w:w w:val="85"/>
          <w:position w:val="3"/>
        </w:rPr>
        <w:t> </w:t>
      </w:r>
      <w:r>
        <w:rPr>
          <w:rFonts w:ascii="Arial" w:hAnsi="Arial" w:cs="Arial" w:eastAsia="Arial"/>
          <w:sz w:val="20"/>
          <w:szCs w:val="20"/>
          <w:color w:val="5E5E5E"/>
          <w:spacing w:val="0"/>
          <w:w w:val="81"/>
          <w:position w:val="3"/>
        </w:rPr>
        <w:t>Şub</w:t>
      </w:r>
      <w:r>
        <w:rPr>
          <w:rFonts w:ascii="Arial" w:hAnsi="Arial" w:cs="Arial" w:eastAsia="Arial"/>
          <w:sz w:val="20"/>
          <w:szCs w:val="20"/>
          <w:color w:val="5E5E5E"/>
          <w:spacing w:val="-63"/>
          <w:w w:val="82"/>
          <w:position w:val="3"/>
        </w:rPr>
        <w:t>a</w:t>
      </w:r>
      <w:r>
        <w:rPr>
          <w:rFonts w:ascii="Arial" w:hAnsi="Arial" w:cs="Arial" w:eastAsia="Arial"/>
          <w:sz w:val="20"/>
          <w:szCs w:val="20"/>
          <w:color w:val="B3B3B3"/>
          <w:spacing w:val="-4"/>
          <w:w w:val="236"/>
          <w:position w:val="3"/>
        </w:rPr>
        <w:t>.</w:t>
      </w:r>
      <w:r>
        <w:rPr>
          <w:rFonts w:ascii="Arial" w:hAnsi="Arial" w:cs="Arial" w:eastAsia="Arial"/>
          <w:sz w:val="20"/>
          <w:szCs w:val="20"/>
          <w:color w:val="5E5E5E"/>
          <w:spacing w:val="0"/>
          <w:w w:val="68"/>
          <w:position w:val="3"/>
        </w:rPr>
        <w:t>foA?</w:t>
      </w:r>
      <w:r>
        <w:rPr>
          <w:rFonts w:ascii="Arial" w:hAnsi="Arial" w:cs="Arial" w:eastAsia="Arial"/>
          <w:sz w:val="20"/>
          <w:szCs w:val="20"/>
          <w:color w:val="5E5E5E"/>
          <w:spacing w:val="-3"/>
          <w:w w:val="69"/>
          <w:position w:val="3"/>
        </w:rPr>
        <w:t>ü</w:t>
      </w:r>
      <w:r>
        <w:rPr>
          <w:rFonts w:ascii="Arial" w:hAnsi="Arial" w:cs="Arial" w:eastAsia="Arial"/>
          <w:sz w:val="20"/>
          <w:szCs w:val="20"/>
          <w:color w:val="858789"/>
          <w:spacing w:val="0"/>
          <w:w w:val="62"/>
          <w:position w:val="3"/>
        </w:rPr>
        <w:t>r</w:t>
      </w:r>
      <w:r>
        <w:rPr>
          <w:rFonts w:ascii="Arial" w:hAnsi="Arial" w:cs="Arial" w:eastAsia="Arial"/>
          <w:sz w:val="20"/>
          <w:szCs w:val="20"/>
          <w:color w:val="858789"/>
          <w:spacing w:val="-9"/>
          <w:w w:val="61"/>
          <w:position w:val="3"/>
        </w:rPr>
        <w:t>;</w:t>
      </w:r>
      <w:r>
        <w:rPr>
          <w:rFonts w:ascii="Arial" w:hAnsi="Arial" w:cs="Arial" w:eastAsia="Arial"/>
          <w:sz w:val="20"/>
          <w:szCs w:val="20"/>
          <w:color w:val="4D4D4D"/>
          <w:spacing w:val="-10"/>
          <w:w w:val="85"/>
          <w:position w:val="3"/>
        </w:rPr>
        <w:t>ü</w:t>
      </w:r>
      <w:r>
        <w:rPr>
          <w:rFonts w:ascii="Arial" w:hAnsi="Arial" w:cs="Arial" w:eastAsia="Arial"/>
          <w:sz w:val="20"/>
          <w:szCs w:val="20"/>
          <w:color w:val="9E9E9E"/>
          <w:spacing w:val="0"/>
          <w:w w:val="95"/>
          <w:position w:val="3"/>
        </w:rPr>
        <w:t>·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63" w:lineRule="atLeast"/>
        <w:ind w:right="324"/>
        <w:jc w:val="right"/>
        <w:tabs>
          <w:tab w:pos="920" w:val="left"/>
        </w:tabs>
        <w:rPr>
          <w:rFonts w:ascii="Times New Roman" w:hAnsi="Times New Roman" w:cs="Times New Roman" w:eastAsia="Times New Roman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48"/>
          <w:szCs w:val="48"/>
          <w:color w:val="C4C4C4"/>
          <w:spacing w:val="-18"/>
          <w:w w:val="81"/>
        </w:rPr>
        <w:t>-</w:t>
      </w:r>
      <w:r>
        <w:rPr>
          <w:rFonts w:ascii="Times New Roman" w:hAnsi="Times New Roman" w:cs="Times New Roman" w:eastAsia="Times New Roman"/>
          <w:sz w:val="48"/>
          <w:szCs w:val="48"/>
          <w:color w:val="9E9E9E"/>
          <w:spacing w:val="-102"/>
          <w:w w:val="66"/>
        </w:rPr>
        <w:t>-</w:t>
      </w:r>
      <w:r>
        <w:rPr>
          <w:rFonts w:ascii="Arial" w:hAnsi="Arial" w:cs="Arial" w:eastAsia="Arial"/>
          <w:sz w:val="24"/>
          <w:szCs w:val="24"/>
          <w:color w:val="B3B3B3"/>
          <w:spacing w:val="0"/>
          <w:w w:val="51"/>
        </w:rPr>
        <w:t>..</w:t>
      </w:r>
      <w:r>
        <w:rPr>
          <w:rFonts w:ascii="Arial" w:hAnsi="Arial" w:cs="Arial" w:eastAsia="Arial"/>
          <w:sz w:val="24"/>
          <w:szCs w:val="24"/>
          <w:color w:val="B3B3B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C4C4C4"/>
          <w:spacing w:val="0"/>
          <w:w w:val="104"/>
        </w:rPr>
        <w:t>-</w:t>
      </w:r>
      <w:r>
        <w:rPr>
          <w:rFonts w:ascii="Times New Roman" w:hAnsi="Times New Roman" w:cs="Times New Roman" w:eastAsia="Times New Roman"/>
          <w:sz w:val="29"/>
          <w:szCs w:val="29"/>
          <w:color w:val="C4C4C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C4C4C4"/>
          <w:spacing w:val="0"/>
          <w:w w:val="100"/>
        </w:rPr>
      </w:r>
      <w:r>
        <w:rPr>
          <w:rFonts w:ascii="Times New Roman" w:hAnsi="Times New Roman" w:cs="Times New Roman" w:eastAsia="Times New Roman"/>
          <w:sz w:val="33"/>
          <w:szCs w:val="33"/>
          <w:color w:val="C4C4C4"/>
          <w:spacing w:val="0"/>
          <w:w w:val="52"/>
          <w:position w:val="8"/>
        </w:rPr>
        <w:t>..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300" w:right="40"/>
        </w:sectPr>
      </w:pPr>
      <w:rPr/>
    </w:p>
    <w:p>
      <w:pPr>
        <w:spacing w:before="0" w:after="0" w:line="245" w:lineRule="exact"/>
        <w:ind w:right="-20"/>
        <w:jc w:val="right"/>
        <w:rPr>
          <w:rFonts w:ascii="Arial" w:hAnsi="Arial" w:cs="Arial" w:eastAsia="Arial"/>
          <w:sz w:val="103"/>
          <w:szCs w:val="103"/>
        </w:rPr>
      </w:pPr>
      <w:rPr/>
      <w:r>
        <w:rPr>
          <w:rFonts w:ascii="Arial" w:hAnsi="Arial" w:cs="Arial" w:eastAsia="Arial"/>
          <w:sz w:val="103"/>
          <w:szCs w:val="103"/>
          <w:color w:val="2A3AA3"/>
          <w:spacing w:val="0"/>
          <w:w w:val="79"/>
          <w:i/>
          <w:position w:val="-9"/>
        </w:rPr>
        <w:t>IJI</w:t>
      </w:r>
      <w:r>
        <w:rPr>
          <w:rFonts w:ascii="Arial" w:hAnsi="Arial" w:cs="Arial" w:eastAsia="Arial"/>
          <w:sz w:val="103"/>
          <w:szCs w:val="103"/>
          <w:color w:val="000000"/>
          <w:spacing w:val="0"/>
          <w:w w:val="100"/>
          <w:position w:val="0"/>
        </w:rPr>
      </w:r>
    </w:p>
    <w:p>
      <w:pPr>
        <w:spacing w:before="0" w:after="0" w:line="24" w:lineRule="atLeast"/>
        <w:ind w:left="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B3B3B3"/>
          <w:spacing w:val="0"/>
          <w:w w:val="100"/>
        </w:rPr>
        <w:t>.,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74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9E9E9E"/>
          <w:spacing w:val="0"/>
          <w:w w:val="76"/>
          <w:i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9E9E9E"/>
          <w:spacing w:val="0"/>
          <w:w w:val="76"/>
          <w:i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9E9E9E"/>
          <w:spacing w:val="0"/>
          <w:w w:val="76"/>
          <w:i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9E9E9E"/>
          <w:spacing w:val="5"/>
          <w:w w:val="76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3B3B3"/>
          <w:spacing w:val="0"/>
          <w:w w:val="76"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7" w:lineRule="atLeast"/>
        <w:ind w:left="171" w:right="-20"/>
        <w:jc w:val="left"/>
        <w:tabs>
          <w:tab w:pos="62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"/>
          <w:szCs w:val="8"/>
          <w:color w:val="9E9E9E"/>
          <w:spacing w:val="0"/>
          <w:w w:val="100"/>
          <w:i/>
        </w:rPr>
        <w:t>1</w:t>
        <w:tab/>
      </w:r>
      <w:r>
        <w:rPr>
          <w:rFonts w:ascii="Times New Roman" w:hAnsi="Times New Roman" w:cs="Times New Roman" w:eastAsia="Times New Roman"/>
          <w:sz w:val="8"/>
          <w:szCs w:val="8"/>
          <w:color w:val="9E9E9E"/>
          <w:spacing w:val="0"/>
          <w:w w:val="100"/>
          <w:i/>
        </w:rPr>
      </w:r>
      <w:r>
        <w:rPr>
          <w:rFonts w:ascii="Arial" w:hAnsi="Arial" w:cs="Arial" w:eastAsia="Arial"/>
          <w:sz w:val="28"/>
          <w:szCs w:val="28"/>
          <w:color w:val="C4C4C4"/>
          <w:spacing w:val="0"/>
          <w:w w:val="152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0" w:after="0" w:line="213" w:lineRule="exact"/>
        <w:ind w:right="-100"/>
        <w:jc w:val="left"/>
        <w:tabs>
          <w:tab w:pos="740" w:val="left"/>
        </w:tabs>
        <w:rPr>
          <w:rFonts w:ascii="Arial" w:hAnsi="Arial" w:cs="Arial" w:eastAsia="Arial"/>
          <w:sz w:val="40"/>
          <w:szCs w:val="4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2.00769pt;margin-top:10.217849pt;width:2.86304pt;height:11.5pt;mso-position-horizontal-relative:page;mso-position-vertical-relative:paragraph;z-index:-16970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rPr>
                      <w:rFonts w:ascii="Times New Roman" w:hAnsi="Times New Roman" w:cs="Times New Roman" w:eastAsia="Times New Roman"/>
                      <w:sz w:val="23"/>
                      <w:szCs w:val="2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C4C4C4"/>
                      <w:spacing w:val="0"/>
                      <w:w w:val="64"/>
                      <w:i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7"/>
          <w:szCs w:val="7"/>
          <w:color w:val="B3B3B3"/>
          <w:spacing w:val="0"/>
          <w:w w:val="100"/>
          <w:position w:val="-1"/>
        </w:rPr>
        <w:t>&gt;</w:t>
      </w:r>
      <w:r>
        <w:rPr>
          <w:rFonts w:ascii="Arial" w:hAnsi="Arial" w:cs="Arial" w:eastAsia="Arial"/>
          <w:sz w:val="7"/>
          <w:szCs w:val="7"/>
          <w:color w:val="B3B3B3"/>
          <w:spacing w:val="0"/>
          <w:w w:val="100"/>
          <w:position w:val="-1"/>
        </w:rPr>
        <w:t>    </w:t>
      </w:r>
      <w:r>
        <w:rPr>
          <w:rFonts w:ascii="Arial" w:hAnsi="Arial" w:cs="Arial" w:eastAsia="Arial"/>
          <w:sz w:val="7"/>
          <w:szCs w:val="7"/>
          <w:color w:val="B3B3B3"/>
          <w:spacing w:val="4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C4C4C4"/>
          <w:spacing w:val="0"/>
          <w:w w:val="150"/>
          <w:position w:val="5"/>
        </w:rPr>
        <w:t>'</w:t>
      </w:r>
      <w:r>
        <w:rPr>
          <w:rFonts w:ascii="Arial" w:hAnsi="Arial" w:cs="Arial" w:eastAsia="Arial"/>
          <w:sz w:val="22"/>
          <w:szCs w:val="22"/>
          <w:color w:val="C4C4C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2"/>
          <w:szCs w:val="22"/>
          <w:color w:val="C4C4C4"/>
          <w:spacing w:val="0"/>
          <w:w w:val="100"/>
          <w:position w:val="6"/>
        </w:rPr>
        <w:t>.</w:t>
      </w:r>
      <w:r>
        <w:rPr>
          <w:rFonts w:ascii="Arial" w:hAnsi="Arial" w:cs="Arial" w:eastAsia="Arial"/>
          <w:sz w:val="22"/>
          <w:szCs w:val="22"/>
          <w:color w:val="C4C4C4"/>
          <w:spacing w:val="-23"/>
          <w:w w:val="100"/>
          <w:position w:val="6"/>
        </w:rPr>
        <w:t> </w:t>
      </w:r>
      <w:r>
        <w:rPr>
          <w:rFonts w:ascii="Arial" w:hAnsi="Arial" w:cs="Arial" w:eastAsia="Arial"/>
          <w:sz w:val="40"/>
          <w:szCs w:val="40"/>
          <w:color w:val="C4C4C4"/>
          <w:spacing w:val="0"/>
          <w:w w:val="82"/>
          <w:position w:val="-8"/>
        </w:rPr>
        <w:t>...</w:t>
      </w:r>
      <w:r>
        <w:rPr>
          <w:rFonts w:ascii="Arial" w:hAnsi="Arial" w:cs="Arial" w:eastAsia="Arial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29"/>
          <w:szCs w:val="29"/>
          <w:color w:val="C4C4C4"/>
          <w:w w:val="78"/>
          <w:position w:val="-8"/>
        </w:rPr>
        <w:t>"</w:t>
      </w:r>
      <w:r>
        <w:rPr>
          <w:rFonts w:ascii="Arial" w:hAnsi="Arial" w:cs="Arial" w:eastAsia="Arial"/>
          <w:sz w:val="29"/>
          <w:szCs w:val="29"/>
          <w:color w:val="C4C4C4"/>
          <w:spacing w:val="-30"/>
          <w:w w:val="78"/>
          <w:position w:val="-8"/>
        </w:rPr>
        <w:t>'</w:t>
      </w:r>
      <w:r>
        <w:rPr>
          <w:rFonts w:ascii="Arial" w:hAnsi="Arial" w:cs="Arial" w:eastAsia="Arial"/>
          <w:sz w:val="22"/>
          <w:szCs w:val="22"/>
          <w:color w:val="C4C4C4"/>
          <w:spacing w:val="0"/>
          <w:w w:val="108"/>
          <w:position w:val="5"/>
        </w:rPr>
        <w:t>·</w:t>
      </w:r>
      <w:r>
        <w:rPr>
          <w:rFonts w:ascii="Arial" w:hAnsi="Arial" w:cs="Arial" w:eastAsia="Arial"/>
          <w:sz w:val="22"/>
          <w:szCs w:val="22"/>
          <w:color w:val="C4C4C4"/>
          <w:spacing w:val="-36"/>
          <w:w w:val="100"/>
          <w:position w:val="5"/>
        </w:rPr>
        <w:t> </w:t>
      </w:r>
      <w:r>
        <w:rPr>
          <w:rFonts w:ascii="Arial" w:hAnsi="Arial" w:cs="Arial" w:eastAsia="Arial"/>
          <w:sz w:val="22"/>
          <w:szCs w:val="22"/>
          <w:color w:val="4D4D4D"/>
          <w:spacing w:val="14"/>
          <w:w w:val="24"/>
          <w:position w:val="5"/>
        </w:rPr>
        <w:t>ı</w:t>
      </w:r>
      <w:r>
        <w:rPr>
          <w:rFonts w:ascii="Arial" w:hAnsi="Arial" w:cs="Arial" w:eastAsia="Arial"/>
          <w:sz w:val="22"/>
          <w:szCs w:val="22"/>
          <w:color w:val="C4C4C4"/>
          <w:spacing w:val="0"/>
          <w:w w:val="108"/>
          <w:position w:val="5"/>
        </w:rPr>
        <w:t>·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40"/>
          <w:cols w:num="4" w:equalWidth="0">
            <w:col w:w="5885" w:space="3602"/>
            <w:col w:w="253" w:space="217"/>
            <w:col w:w="1131" w:space="61"/>
            <w:col w:w="431"/>
          </w:cols>
        </w:sectPr>
      </w:pPr>
      <w:rPr/>
    </w:p>
    <w:p>
      <w:pPr>
        <w:spacing w:before="0" w:after="0" w:line="72" w:lineRule="exact"/>
        <w:ind w:right="60"/>
        <w:jc w:val="right"/>
        <w:rPr>
          <w:rFonts w:ascii="Arial" w:hAnsi="Arial" w:cs="Arial" w:eastAsia="Arial"/>
          <w:sz w:val="7"/>
          <w:szCs w:val="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5.255524pt;margin-top:.801243pt;width:19.894141pt;height:14pt;mso-position-horizontal-relative:page;mso-position-vertical-relative:paragraph;z-index:-16969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9E9E9E"/>
                      <w:w w:val="170"/>
                    </w:rPr>
                    <w:t>..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9E9E9E"/>
                      <w:spacing w:val="-44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9E9E9E"/>
                      <w:spacing w:val="0"/>
                      <w:w w:val="170"/>
                    </w:rPr>
                    <w:t>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7"/>
          <w:szCs w:val="7"/>
          <w:color w:val="B3B3B3"/>
          <w:spacing w:val="0"/>
          <w:w w:val="337"/>
        </w:rPr>
        <w:t>'</w:t>
      </w:r>
      <w:r>
        <w:rPr>
          <w:rFonts w:ascii="Arial" w:hAnsi="Arial" w:cs="Arial" w:eastAsia="Arial"/>
          <w:sz w:val="7"/>
          <w:szCs w:val="7"/>
          <w:color w:val="B3B3B3"/>
          <w:spacing w:val="3"/>
          <w:w w:val="337"/>
        </w:rPr>
        <w:t> </w:t>
      </w:r>
      <w:r>
        <w:rPr>
          <w:rFonts w:ascii="Arial" w:hAnsi="Arial" w:cs="Arial" w:eastAsia="Arial"/>
          <w:sz w:val="7"/>
          <w:szCs w:val="7"/>
          <w:color w:val="9E9E9E"/>
          <w:spacing w:val="0"/>
          <w:w w:val="600"/>
        </w:rPr>
        <w:t>;</w:t>
      </w:r>
      <w:r>
        <w:rPr>
          <w:rFonts w:ascii="Arial" w:hAnsi="Arial" w:cs="Arial" w:eastAsia="Arial"/>
          <w:sz w:val="7"/>
          <w:szCs w:val="7"/>
          <w:color w:val="9E9E9E"/>
          <w:spacing w:val="46"/>
          <w:w w:val="600"/>
        </w:rPr>
        <w:t> </w:t>
      </w:r>
      <w:r>
        <w:rPr>
          <w:rFonts w:ascii="Arial" w:hAnsi="Arial" w:cs="Arial" w:eastAsia="Arial"/>
          <w:sz w:val="7"/>
          <w:szCs w:val="7"/>
          <w:color w:val="9E9E9E"/>
          <w:spacing w:val="0"/>
          <w:w w:val="100"/>
          <w:i/>
        </w:rPr>
        <w:t>fo</w:t>
      </w:r>
      <w:r>
        <w:rPr>
          <w:rFonts w:ascii="Arial" w:hAnsi="Arial" w:cs="Arial" w:eastAsia="Arial"/>
          <w:sz w:val="7"/>
          <w:szCs w:val="7"/>
          <w:color w:val="9E9E9E"/>
          <w:spacing w:val="0"/>
          <w:w w:val="100"/>
          <w:i/>
        </w:rPr>
        <w:t>   </w:t>
      </w:r>
      <w:r>
        <w:rPr>
          <w:rFonts w:ascii="Arial" w:hAnsi="Arial" w:cs="Arial" w:eastAsia="Arial"/>
          <w:sz w:val="7"/>
          <w:szCs w:val="7"/>
          <w:color w:val="9E9E9E"/>
          <w:spacing w:val="11"/>
          <w:w w:val="100"/>
          <w:i/>
        </w:rPr>
        <w:t> </w:t>
      </w:r>
      <w:r>
        <w:rPr>
          <w:rFonts w:ascii="Arial" w:hAnsi="Arial" w:cs="Arial" w:eastAsia="Arial"/>
          <w:sz w:val="7"/>
          <w:szCs w:val="7"/>
          <w:color w:val="B3B3B3"/>
          <w:spacing w:val="0"/>
          <w:w w:val="137"/>
        </w:rPr>
        <w:t>•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</w:rPr>
      </w:r>
    </w:p>
    <w:p>
      <w:pPr>
        <w:spacing w:before="0" w:after="0" w:line="119" w:lineRule="exact"/>
        <w:ind w:right="114"/>
        <w:jc w:val="righ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9E9E9E"/>
          <w:spacing w:val="0"/>
          <w:w w:val="100"/>
          <w:b/>
          <w:bCs/>
        </w:rPr>
        <w:t>'1.</w:t>
      </w:r>
      <w:r>
        <w:rPr>
          <w:rFonts w:ascii="Times New Roman" w:hAnsi="Times New Roman" w:cs="Times New Roman" w:eastAsia="Times New Roman"/>
          <w:sz w:val="11"/>
          <w:szCs w:val="11"/>
          <w:color w:val="9E9E9E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color w:val="9E9E9E"/>
          <w:spacing w:val="1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3B3B3"/>
          <w:spacing w:val="0"/>
          <w:w w:val="170"/>
        </w:rPr>
        <w:t>''</w:t>
      </w:r>
      <w:r>
        <w:rPr>
          <w:rFonts w:ascii="Times New Roman" w:hAnsi="Times New Roman" w:cs="Times New Roman" w:eastAsia="Times New Roman"/>
          <w:sz w:val="11"/>
          <w:szCs w:val="11"/>
          <w:color w:val="B3B3B3"/>
          <w:spacing w:val="-28"/>
          <w:w w:val="17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E9E9E"/>
          <w:spacing w:val="0"/>
          <w:w w:val="118"/>
        </w:rPr>
        <w:t>...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spacing w:before="67" w:after="0" w:line="140" w:lineRule="exact"/>
        <w:ind w:left="-37" w:right="-95"/>
        <w:jc w:val="left"/>
        <w:rPr>
          <w:rFonts w:ascii="Arial" w:hAnsi="Arial" w:cs="Arial" w:eastAsia="Arial"/>
          <w:sz w:val="37"/>
          <w:szCs w:val="37"/>
        </w:rPr>
      </w:pPr>
      <w:rPr/>
      <w:r>
        <w:rPr/>
        <w:br w:type="column"/>
      </w:r>
      <w:r>
        <w:rPr>
          <w:rFonts w:ascii="Arial" w:hAnsi="Arial" w:cs="Arial" w:eastAsia="Arial"/>
          <w:sz w:val="37"/>
          <w:szCs w:val="37"/>
          <w:color w:val="9E9E9E"/>
          <w:spacing w:val="-187"/>
          <w:w w:val="143"/>
          <w:position w:val="-23"/>
        </w:rPr>
        <w:t>.</w:t>
      </w:r>
      <w:r>
        <w:rPr>
          <w:rFonts w:ascii="Arial" w:hAnsi="Arial" w:cs="Arial" w:eastAsia="Arial"/>
          <w:sz w:val="8"/>
          <w:szCs w:val="8"/>
          <w:color w:val="9E9E9E"/>
          <w:spacing w:val="0"/>
          <w:w w:val="143"/>
          <w:i/>
          <w:position w:val="-5"/>
        </w:rPr>
        <w:t>1</w:t>
      </w:r>
      <w:r>
        <w:rPr>
          <w:rFonts w:ascii="Arial" w:hAnsi="Arial" w:cs="Arial" w:eastAsia="Arial"/>
          <w:sz w:val="8"/>
          <w:szCs w:val="8"/>
          <w:color w:val="9E9E9E"/>
          <w:spacing w:val="0"/>
          <w:w w:val="143"/>
          <w:i/>
          <w:position w:val="-5"/>
        </w:rPr>
        <w:t>    </w:t>
      </w:r>
      <w:r>
        <w:rPr>
          <w:rFonts w:ascii="Arial" w:hAnsi="Arial" w:cs="Arial" w:eastAsia="Arial"/>
          <w:sz w:val="8"/>
          <w:szCs w:val="8"/>
          <w:color w:val="9E9E9E"/>
          <w:spacing w:val="20"/>
          <w:w w:val="143"/>
          <w:i/>
          <w:position w:val="-5"/>
        </w:rPr>
        <w:t> </w:t>
      </w:r>
      <w:r>
        <w:rPr>
          <w:rFonts w:ascii="Arial" w:hAnsi="Arial" w:cs="Arial" w:eastAsia="Arial"/>
          <w:sz w:val="37"/>
          <w:szCs w:val="37"/>
          <w:color w:val="C4C4C4"/>
          <w:spacing w:val="0"/>
          <w:w w:val="100"/>
          <w:position w:val="-23"/>
        </w:rPr>
        <w:t>.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3" w:after="0" w:line="205" w:lineRule="exact"/>
        <w:ind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C4C4C4"/>
          <w:w w:val="65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C4C4C4"/>
          <w:spacing w:val="-18"/>
          <w:w w:val="65"/>
          <w:position w:val="-5"/>
        </w:rPr>
        <w:t>.</w:t>
      </w:r>
      <w:r>
        <w:rPr>
          <w:rFonts w:ascii="Arial" w:hAnsi="Arial" w:cs="Arial" w:eastAsia="Arial"/>
          <w:sz w:val="15"/>
          <w:szCs w:val="15"/>
          <w:color w:val="9E9E9E"/>
          <w:spacing w:val="0"/>
          <w:w w:val="268"/>
          <w:position w:val="-5"/>
        </w:rPr>
        <w:t>,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40"/>
          <w:cols w:num="3" w:equalWidth="0">
            <w:col w:w="10203" w:space="166"/>
            <w:col w:w="335" w:space="406"/>
            <w:col w:w="470"/>
          </w:cols>
        </w:sectPr>
      </w:pPr>
      <w:rPr/>
    </w:p>
    <w:p>
      <w:pPr>
        <w:spacing w:before="0" w:after="0" w:line="21" w:lineRule="exact"/>
        <w:ind w:right="-20"/>
        <w:jc w:val="right"/>
        <w:rPr>
          <w:rFonts w:ascii="Courier New" w:hAnsi="Courier New" w:cs="Courier New" w:eastAsia="Courier New"/>
          <w:sz w:val="86"/>
          <w:szCs w:val="86"/>
        </w:rPr>
      </w:pPr>
      <w:rPr/>
      <w:r>
        <w:rPr>
          <w:rFonts w:ascii="Courier New" w:hAnsi="Courier New" w:cs="Courier New" w:eastAsia="Courier New"/>
          <w:sz w:val="86"/>
          <w:szCs w:val="86"/>
          <w:color w:val="343434"/>
          <w:w w:val="39"/>
          <w:position w:val="-62"/>
        </w:rPr>
        <w:t>R</w:t>
      </w:r>
      <w:r>
        <w:rPr>
          <w:rFonts w:ascii="Courier New" w:hAnsi="Courier New" w:cs="Courier New" w:eastAsia="Courier New"/>
          <w:sz w:val="86"/>
          <w:szCs w:val="86"/>
          <w:color w:val="4D4D4D"/>
          <w:w w:val="19"/>
          <w:position w:val="-62"/>
        </w:rPr>
        <w:t>a</w:t>
      </w:r>
      <w:r>
        <w:rPr>
          <w:rFonts w:ascii="Courier New" w:hAnsi="Courier New" w:cs="Courier New" w:eastAsia="Courier New"/>
          <w:sz w:val="86"/>
          <w:szCs w:val="86"/>
          <w:color w:val="4D4D4D"/>
          <w:spacing w:val="-71"/>
          <w:w w:val="19"/>
          <w:position w:val="-62"/>
        </w:rPr>
        <w:t>z</w:t>
      </w:r>
      <w:r>
        <w:rPr>
          <w:rFonts w:ascii="Courier New" w:hAnsi="Courier New" w:cs="Courier New" w:eastAsia="Courier New"/>
          <w:sz w:val="86"/>
          <w:szCs w:val="86"/>
          <w:color w:val="3B4169"/>
          <w:spacing w:val="0"/>
          <w:w w:val="71"/>
          <w:position w:val="-62"/>
        </w:rPr>
        <w:t>r:ı</w:t>
      </w:r>
      <w:r>
        <w:rPr>
          <w:rFonts w:ascii="Courier New" w:hAnsi="Courier New" w:cs="Courier New" w:eastAsia="Courier New"/>
          <w:sz w:val="86"/>
          <w:szCs w:val="86"/>
          <w:color w:val="000000"/>
          <w:spacing w:val="0"/>
          <w:w w:val="100"/>
          <w:position w:val="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12" w:lineRule="atLeast"/>
        <w:ind w:right="-61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B3B3B3"/>
          <w:w w:val="139"/>
        </w:rPr>
        <w:t>.</w:t>
      </w:r>
      <w:r>
        <w:rPr>
          <w:rFonts w:ascii="Arial" w:hAnsi="Arial" w:cs="Arial" w:eastAsia="Arial"/>
          <w:sz w:val="14"/>
          <w:szCs w:val="14"/>
          <w:color w:val="B3B3B3"/>
          <w:spacing w:val="-23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9E9E9E"/>
          <w:spacing w:val="0"/>
          <w:w w:val="110"/>
          <w:i/>
        </w:rPr>
        <w:t>'.!l</w:t>
      </w:r>
      <w:r>
        <w:rPr>
          <w:rFonts w:ascii="Arial" w:hAnsi="Arial" w:cs="Arial" w:eastAsia="Arial"/>
          <w:sz w:val="14"/>
          <w:szCs w:val="14"/>
          <w:color w:val="9E9E9E"/>
          <w:spacing w:val="6"/>
          <w:w w:val="110"/>
          <w:i/>
        </w:rPr>
        <w:t>ı</w:t>
      </w:r>
      <w:r>
        <w:rPr>
          <w:rFonts w:ascii="Arial" w:hAnsi="Arial" w:cs="Arial" w:eastAsia="Arial"/>
          <w:sz w:val="14"/>
          <w:szCs w:val="14"/>
          <w:color w:val="C4C4C4"/>
          <w:spacing w:val="0"/>
          <w:w w:val="112"/>
          <w:i/>
        </w:rPr>
        <w:t>·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21" w:lineRule="exact"/>
        <w:ind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B3B3B3"/>
          <w:spacing w:val="0"/>
          <w:w w:val="100"/>
          <w:position w:val="-24"/>
        </w:rPr>
        <w:t>,</w:t>
      </w:r>
      <w:r>
        <w:rPr>
          <w:rFonts w:ascii="Arial" w:hAnsi="Arial" w:cs="Arial" w:eastAsia="Arial"/>
          <w:sz w:val="17"/>
          <w:szCs w:val="17"/>
          <w:color w:val="B3B3B3"/>
          <w:spacing w:val="0"/>
          <w:w w:val="100"/>
          <w:position w:val="-24"/>
        </w:rPr>
        <w:t> </w:t>
      </w:r>
      <w:r>
        <w:rPr>
          <w:rFonts w:ascii="Arial" w:hAnsi="Arial" w:cs="Arial" w:eastAsia="Arial"/>
          <w:sz w:val="32"/>
          <w:szCs w:val="32"/>
          <w:color w:val="C4C4C4"/>
          <w:spacing w:val="0"/>
          <w:w w:val="62"/>
          <w:position w:val="-24"/>
        </w:rPr>
        <w:t>.</w:t>
      </w:r>
      <w:r>
        <w:rPr>
          <w:rFonts w:ascii="Arial" w:hAnsi="Arial" w:cs="Arial" w:eastAsia="Arial"/>
          <w:sz w:val="32"/>
          <w:szCs w:val="32"/>
          <w:color w:val="C4C4C4"/>
          <w:spacing w:val="17"/>
          <w:w w:val="62"/>
          <w:position w:val="-24"/>
        </w:rPr>
        <w:t>.</w:t>
      </w:r>
      <w:r>
        <w:rPr>
          <w:rFonts w:ascii="Arial" w:hAnsi="Arial" w:cs="Arial" w:eastAsia="Arial"/>
          <w:sz w:val="32"/>
          <w:szCs w:val="32"/>
          <w:color w:val="9E9E9E"/>
          <w:spacing w:val="0"/>
          <w:w w:val="88"/>
          <w:position w:val="-24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40"/>
          <w:cols w:num="3" w:equalWidth="0">
            <w:col w:w="6228" w:space="3586"/>
            <w:col w:w="322" w:space="272"/>
            <w:col w:w="1172"/>
          </w:cols>
        </w:sectPr>
      </w:pPr>
      <w:rPr/>
    </w:p>
    <w:p>
      <w:pPr>
        <w:spacing w:before="0" w:after="0" w:line="262" w:lineRule="atLeast"/>
        <w:ind w:right="219"/>
        <w:jc w:val="right"/>
        <w:tabs>
          <w:tab w:pos="132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2.654541pt;margin-top:11.976995pt;width:3.22524pt;height:6pt;mso-position-horizontal-relative:page;mso-position-vertical-relative:paragraph;z-index:-16968" type="#_x0000_t202" filled="f" stroked="f">
            <v:textbox inset="0,0,0,0">
              <w:txbxContent>
                <w:p>
                  <w:pPr>
                    <w:spacing w:before="0" w:after="0" w:line="120" w:lineRule="exact"/>
                    <w:ind w:right="-58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858789"/>
                      <w:spacing w:val="0"/>
                      <w:w w:val="101"/>
                    </w:rPr>
                    <w:t>;.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9"/>
          <w:szCs w:val="9"/>
          <w:color w:val="9E9E9E"/>
          <w:spacing w:val="0"/>
          <w:w w:val="65"/>
          <w:b/>
          <w:bCs/>
        </w:rPr>
        <w:t>c.,.</w:t>
      </w:r>
      <w:r>
        <w:rPr>
          <w:rFonts w:ascii="Arial" w:hAnsi="Arial" w:cs="Arial" w:eastAsia="Arial"/>
          <w:sz w:val="9"/>
          <w:szCs w:val="9"/>
          <w:color w:val="9E9E9E"/>
          <w:spacing w:val="0"/>
          <w:w w:val="65"/>
          <w:b/>
          <w:bCs/>
        </w:rPr>
        <w:t> </w:t>
      </w:r>
      <w:r>
        <w:rPr>
          <w:rFonts w:ascii="Arial" w:hAnsi="Arial" w:cs="Arial" w:eastAsia="Arial"/>
          <w:sz w:val="9"/>
          <w:szCs w:val="9"/>
          <w:color w:val="9E9E9E"/>
          <w:spacing w:val="8"/>
          <w:w w:val="65"/>
          <w:b/>
          <w:bCs/>
        </w:rPr>
        <w:t> </w:t>
      </w:r>
      <w:r>
        <w:rPr>
          <w:rFonts w:ascii="Arial" w:hAnsi="Arial" w:cs="Arial" w:eastAsia="Arial"/>
          <w:sz w:val="10"/>
          <w:szCs w:val="10"/>
          <w:color w:val="C4C4C4"/>
          <w:spacing w:val="0"/>
          <w:w w:val="100"/>
          <w:b/>
          <w:bCs/>
        </w:rPr>
        <w:t>A.</w:t>
      </w:r>
      <w:r>
        <w:rPr>
          <w:rFonts w:ascii="Arial" w:hAnsi="Arial" w:cs="Arial" w:eastAsia="Arial"/>
          <w:sz w:val="10"/>
          <w:szCs w:val="10"/>
          <w:color w:val="C4C4C4"/>
          <w:spacing w:val="0"/>
          <w:w w:val="100"/>
          <w:b/>
          <w:bCs/>
        </w:rPr>
        <w:t>     </w:t>
      </w:r>
      <w:r>
        <w:rPr>
          <w:rFonts w:ascii="Arial" w:hAnsi="Arial" w:cs="Arial" w:eastAsia="Arial"/>
          <w:sz w:val="10"/>
          <w:szCs w:val="10"/>
          <w:color w:val="C4C4C4"/>
          <w:spacing w:val="9"/>
          <w:w w:val="100"/>
          <w:b/>
          <w:bCs/>
        </w:rPr>
        <w:t> </w:t>
      </w:r>
      <w:r>
        <w:rPr>
          <w:rFonts w:ascii="Arial" w:hAnsi="Arial" w:cs="Arial" w:eastAsia="Arial"/>
          <w:sz w:val="10"/>
          <w:szCs w:val="10"/>
          <w:color w:val="B3B3B3"/>
          <w:spacing w:val="0"/>
          <w:w w:val="211"/>
        </w:rPr>
        <w:t>'.</w:t>
      </w:r>
      <w:r>
        <w:rPr>
          <w:rFonts w:ascii="Arial" w:hAnsi="Arial" w:cs="Arial" w:eastAsia="Arial"/>
          <w:sz w:val="10"/>
          <w:szCs w:val="10"/>
          <w:color w:val="B3B3B3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color w:val="B3B3B3"/>
          <w:spacing w:val="0"/>
          <w:w w:val="100"/>
        </w:rPr>
      </w:r>
      <w:r>
        <w:rPr>
          <w:rFonts w:ascii="Times New Roman" w:hAnsi="Times New Roman" w:cs="Times New Roman" w:eastAsia="Times New Roman"/>
          <w:sz w:val="11"/>
          <w:szCs w:val="11"/>
          <w:color w:val="C4C4C4"/>
          <w:spacing w:val="-19"/>
          <w:w w:val="160"/>
          <w:position w:val="3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858789"/>
          <w:spacing w:val="0"/>
          <w:w w:val="88"/>
          <w:position w:val="3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858789"/>
          <w:spacing w:val="0"/>
          <w:w w:val="100"/>
          <w:position w:val="3"/>
        </w:rPr>
        <w:t>    </w:t>
      </w:r>
      <w:r>
        <w:rPr>
          <w:rFonts w:ascii="Times New Roman" w:hAnsi="Times New Roman" w:cs="Times New Roman" w:eastAsia="Times New Roman"/>
          <w:sz w:val="11"/>
          <w:szCs w:val="11"/>
          <w:color w:val="858789"/>
          <w:spacing w:val="7"/>
          <w:w w:val="100"/>
          <w:position w:val="3"/>
        </w:rPr>
        <w:t> </w:t>
      </w:r>
      <w:r>
        <w:rPr>
          <w:rFonts w:ascii="Arial" w:hAnsi="Arial" w:cs="Arial" w:eastAsia="Arial"/>
          <w:sz w:val="17"/>
          <w:szCs w:val="17"/>
          <w:color w:val="B3B3B3"/>
          <w:spacing w:val="0"/>
          <w:w w:val="133"/>
          <w:i/>
          <w:position w:val="0"/>
        </w:rPr>
        <w:t>: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300" w:right="40"/>
        </w:sectPr>
      </w:pPr>
      <w:rPr/>
    </w:p>
    <w:p>
      <w:pPr>
        <w:spacing w:before="0" w:after="0" w:line="92" w:lineRule="atLeast"/>
        <w:ind w:left="137" w:right="-83"/>
        <w:jc w:val="left"/>
        <w:tabs>
          <w:tab w:pos="262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7"/>
          <w:szCs w:val="27"/>
          <w:color w:val="4D4D4D"/>
          <w:spacing w:val="0"/>
          <w:w w:val="49"/>
          <w:position w:val="0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12"/>
          <w:w w:val="89"/>
          <w:position w:val="0"/>
        </w:rPr>
        <w:t>E</w:t>
      </w:r>
      <w:r>
        <w:rPr>
          <w:rFonts w:ascii="Times New Roman" w:hAnsi="Times New Roman" w:cs="Times New Roman" w:eastAsia="Times New Roman"/>
          <w:sz w:val="27"/>
          <w:szCs w:val="27"/>
          <w:color w:val="4D4D4D"/>
          <w:spacing w:val="-2"/>
          <w:w w:val="143"/>
          <w:position w:val="0"/>
        </w:rPr>
        <w:t>r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0"/>
          <w:w w:val="124"/>
          <w:position w:val="0"/>
        </w:rPr>
        <w:t>gün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9E9E9E"/>
          <w:spacing w:val="0"/>
          <w:w w:val="100"/>
          <w:position w:val="0"/>
        </w:rPr>
        <w:t>KA</w:t>
      </w:r>
      <w:r>
        <w:rPr>
          <w:rFonts w:ascii="Times New Roman" w:hAnsi="Times New Roman" w:cs="Times New Roman" w:eastAsia="Times New Roman"/>
          <w:sz w:val="27"/>
          <w:szCs w:val="27"/>
          <w:color w:val="9E9E9E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92" w:lineRule="atLeast"/>
        <w:ind w:right="-20"/>
        <w:jc w:val="left"/>
        <w:tabs>
          <w:tab w:pos="86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B3B3B3"/>
          <w:spacing w:val="0"/>
          <w:w w:val="139"/>
          <w:position w:val="7"/>
        </w:rPr>
        <w:t>..</w:t>
      </w:r>
      <w:r>
        <w:rPr>
          <w:rFonts w:ascii="Arial" w:hAnsi="Arial" w:cs="Arial" w:eastAsia="Arial"/>
          <w:sz w:val="14"/>
          <w:szCs w:val="14"/>
          <w:color w:val="B3B3B3"/>
          <w:spacing w:val="0"/>
          <w:w w:val="139"/>
          <w:position w:val="7"/>
        </w:rPr>
        <w:t>  </w:t>
      </w:r>
      <w:r>
        <w:rPr>
          <w:rFonts w:ascii="Arial" w:hAnsi="Arial" w:cs="Arial" w:eastAsia="Arial"/>
          <w:sz w:val="14"/>
          <w:szCs w:val="14"/>
          <w:color w:val="B3B3B3"/>
          <w:spacing w:val="14"/>
          <w:w w:val="139"/>
          <w:position w:val="7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C4C4C4"/>
          <w:spacing w:val="0"/>
          <w:w w:val="100"/>
          <w:position w:val="17"/>
        </w:rPr>
        <w:t>1</w:t>
      </w:r>
      <w:r>
        <w:rPr>
          <w:rFonts w:ascii="Times New Roman" w:hAnsi="Times New Roman" w:cs="Times New Roman" w:eastAsia="Times New Roman"/>
          <w:sz w:val="8"/>
          <w:szCs w:val="8"/>
          <w:color w:val="C4C4C4"/>
          <w:spacing w:val="0"/>
          <w:w w:val="100"/>
          <w:position w:val="17"/>
        </w:rPr>
        <w:t>    </w:t>
      </w:r>
      <w:r>
        <w:rPr>
          <w:rFonts w:ascii="Times New Roman" w:hAnsi="Times New Roman" w:cs="Times New Roman" w:eastAsia="Times New Roman"/>
          <w:sz w:val="8"/>
          <w:szCs w:val="8"/>
          <w:color w:val="C4C4C4"/>
          <w:spacing w:val="12"/>
          <w:w w:val="100"/>
          <w:position w:val="17"/>
        </w:rPr>
        <w:t> </w:t>
      </w:r>
      <w:r>
        <w:rPr>
          <w:rFonts w:ascii="Arial" w:hAnsi="Arial" w:cs="Arial" w:eastAsia="Arial"/>
          <w:sz w:val="41"/>
          <w:szCs w:val="41"/>
          <w:color w:val="B3B3B3"/>
          <w:spacing w:val="0"/>
          <w:w w:val="80"/>
          <w:position w:val="-3"/>
        </w:rPr>
        <w:t>.</w:t>
      </w:r>
      <w:r>
        <w:rPr>
          <w:rFonts w:ascii="Arial" w:hAnsi="Arial" w:cs="Arial" w:eastAsia="Arial"/>
          <w:sz w:val="41"/>
          <w:szCs w:val="41"/>
          <w:color w:val="B3B3B3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1"/>
          <w:szCs w:val="41"/>
          <w:color w:val="B3B3B3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34"/>
          <w:szCs w:val="34"/>
          <w:color w:val="B3B3B3"/>
          <w:spacing w:val="0"/>
          <w:w w:val="47"/>
          <w:position w:val="0"/>
        </w:rPr>
        <w:t>..</w:t>
      </w:r>
      <w:r>
        <w:rPr>
          <w:rFonts w:ascii="Times New Roman" w:hAnsi="Times New Roman" w:cs="Times New Roman" w:eastAsia="Times New Roman"/>
          <w:sz w:val="34"/>
          <w:szCs w:val="34"/>
          <w:color w:val="B3B3B3"/>
          <w:spacing w:val="18"/>
          <w:w w:val="47"/>
          <w:position w:val="0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858789"/>
          <w:spacing w:val="0"/>
          <w:w w:val="65"/>
          <w:position w:val="0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40"/>
          <w:cols w:num="2" w:equalWidth="0">
            <w:col w:w="4313" w:space="5393"/>
            <w:col w:w="1874"/>
          </w:cols>
        </w:sectPr>
      </w:pPr>
      <w:rPr/>
    </w:p>
    <w:p>
      <w:pPr>
        <w:spacing w:before="0" w:after="0" w:line="216" w:lineRule="exact"/>
        <w:ind w:left="2510" w:right="-78"/>
        <w:jc w:val="left"/>
        <w:tabs>
          <w:tab w:pos="49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18.985645pt;margin-top:31.153263pt;width:563.755036pt;height:775.552883pt;mso-position-horizontal-relative:page;mso-position-vertical-relative:page;z-index:-16977" coordorigin="380,623" coordsize="11275,15511">
            <v:group style="position:absolute;left:394;top:645;width:342;height:2" coordorigin="394,645" coordsize="342,2">
              <v:shape style="position:absolute;left:394;top:645;width:342;height:2" coordorigin="394,645" coordsize="342,0" path="m394,645l736,645e" filled="f" stroked="t" strokeweight=".949282pt" strokecolor="#878787">
                <v:path arrowok="t"/>
              </v:shape>
            </v:group>
            <v:group style="position:absolute;left:432;top:645;width:2027;height:2" coordorigin="432,645" coordsize="2027,2">
              <v:shape style="position:absolute;left:432;top:645;width:2027;height:2" coordorigin="432,645" coordsize="2027,0" path="m432,645l2459,645e" filled="f" stroked="t" strokeweight=".711962pt" strokecolor="#6B6B6B">
                <v:path arrowok="t"/>
              </v:shape>
            </v:group>
            <v:group style="position:absolute;left:2435;top:640;width:2;height:559" coordorigin="2435,640" coordsize="2,559">
              <v:shape style="position:absolute;left:2435;top:640;width:2;height:559" coordorigin="2435,640" coordsize="0,559" path="m2435,1198l2435,640e" filled="f" stroked="t" strokeweight=".711962pt" strokecolor="#484848">
                <v:path arrowok="t"/>
              </v:shape>
            </v:group>
            <v:group style="position:absolute;left:2387;top:645;width:427;height:2" coordorigin="2387,645" coordsize="427,2">
              <v:shape style="position:absolute;left:2387;top:645;width:427;height:2" coordorigin="2387,645" coordsize="427,0" path="m2387,645l2815,645e" filled="f" stroked="t" strokeweight=".474641pt" strokecolor="#484848">
                <v:path arrowok="t"/>
              </v:shape>
            </v:group>
            <v:group style="position:absolute;left:2710;top:645;width:636;height:2" coordorigin="2710,645" coordsize="636,2">
              <v:shape style="position:absolute;left:2710;top:645;width:636;height:2" coordorigin="2710,645" coordsize="636,0" path="m2710,645l3346,645e" filled="f" stroked="t" strokeweight=".949282pt" strokecolor="#5B5B5B">
                <v:path arrowok="t"/>
              </v:shape>
            </v:group>
            <v:group style="position:absolute;left:3237;top:642;width:309;height:2" coordorigin="3237,642" coordsize="309,2">
              <v:shape style="position:absolute;left:3237;top:642;width:309;height:2" coordorigin="3237,642" coordsize="309,0" path="m3237,642l3546,642e" filled="f" stroked="t" strokeweight=".474641pt" strokecolor="#444444">
                <v:path arrowok="t"/>
              </v:shape>
            </v:group>
            <v:group style="position:absolute;left:3489;top:642;width:8121;height:2" coordorigin="3489,642" coordsize="8121,2">
              <v:shape style="position:absolute;left:3489;top:642;width:8121;height:2" coordorigin="3489,642" coordsize="8121,0" path="m3489,642l11610,642e" filled="f" stroked="t" strokeweight=".711962pt" strokecolor="#57575B">
                <v:path arrowok="t"/>
              </v:shape>
            </v:group>
            <v:group style="position:absolute;left:9170;top:635;width:2;height:1566" coordorigin="9170,635" coordsize="2,1566">
              <v:shape style="position:absolute;left:9170;top:635;width:2;height:1566" coordorigin="9170,635" coordsize="0,1566" path="m9170,2201l9170,635e" filled="f" stroked="t" strokeweight=".949282pt" strokecolor="#545454">
                <v:path arrowok="t"/>
              </v:shape>
            </v:group>
            <v:group style="position:absolute;left:9123;top:642;width:911;height:2" coordorigin="9123,642" coordsize="911,2">
              <v:shape style="position:absolute;left:9123;top:642;width:911;height:2" coordorigin="9123,642" coordsize="911,0" path="m9123,642l10034,642e" filled="f" stroked="t" strokeweight=".474641pt" strokecolor="#3F3F3F">
                <v:path arrowok="t"/>
              </v:shape>
            </v:group>
            <v:group style="position:absolute;left:10917;top:642;width:612;height:2" coordorigin="10917,642" coordsize="612,2">
              <v:shape style="position:absolute;left:10917;top:642;width:612;height:2" coordorigin="10917,642" coordsize="612,0" path="m10917,642l11529,642e" filled="f" stroked="t" strokeweight=".949282pt" strokecolor="#6B6B6B">
                <v:path arrowok="t"/>
              </v:shape>
            </v:group>
            <v:group style="position:absolute;left:11610;top:635;width:2;height:3027" coordorigin="11610,635" coordsize="2,3027">
              <v:shape style="position:absolute;left:11610;top:635;width:2;height:3027" coordorigin="11610,635" coordsize="0,3027" path="m11610,3662l11610,635e" filled="f" stroked="t" strokeweight=".711962pt" strokecolor="#5B5B5B">
                <v:path arrowok="t"/>
              </v:shape>
            </v:group>
            <v:group style="position:absolute;left:2435;top:1141;width:2;height:349" coordorigin="2435,1141" coordsize="2,349">
              <v:shape style="position:absolute;left:2435;top:1141;width:2;height:349" coordorigin="2435,1141" coordsize="0,349" path="m2435,1490l2435,1141e" filled="f" stroked="t" strokeweight=".474641pt" strokecolor="#1C1C1C">
                <v:path arrowok="t"/>
              </v:shape>
            </v:group>
            <v:group style="position:absolute;left:11605;top:702;width:2;height:1303" coordorigin="11605,702" coordsize="2,1303">
              <v:shape style="position:absolute;left:11605;top:702;width:2;height:1303" coordorigin="11605,702" coordsize="0,1303" path="m11605,2005l11605,702e" filled="f" stroked="t" strokeweight=".474641pt" strokecolor="#5B5B5B">
                <v:path arrowok="t"/>
              </v:shape>
            </v:group>
            <v:group style="position:absolute;left:396;top:630;width:2;height:1151" coordorigin="396,630" coordsize="2,1151">
              <v:shape style="position:absolute;left:396;top:630;width:2;height:1151" coordorigin="396,630" coordsize="0,1151" path="m396,1781l396,630e" filled="f" stroked="t" strokeweight=".711962pt" strokecolor="#939393">
                <v:path arrowok="t"/>
              </v:shape>
            </v:group>
            <v:group style="position:absolute;left:2435;top:1432;width:2;height:773" coordorigin="2435,1432" coordsize="2,773">
              <v:shape style="position:absolute;left:2435;top:1432;width:2;height:773" coordorigin="2435,1432" coordsize="0,773" path="m2435,2206l2435,1432e" filled="f" stroked="t" strokeweight=".949282pt" strokecolor="#4B4B4B">
                <v:path arrowok="t"/>
              </v:shape>
            </v:group>
            <v:group style="position:absolute;left:389;top:2196;width:285;height:2" coordorigin="389,2196" coordsize="285,2">
              <v:shape style="position:absolute;left:389;top:2196;width:285;height:2" coordorigin="389,2196" coordsize="285,0" path="m389,2196l674,2196e" filled="f" stroked="t" strokeweight=".474641pt" strokecolor="#383838">
                <v:path arrowok="t"/>
              </v:shape>
            </v:group>
            <v:group style="position:absolute;left:401;top:1146;width:2;height:1599" coordorigin="401,1146" coordsize="2,1599">
              <v:shape style="position:absolute;left:401;top:1146;width:2;height:1599" coordorigin="401,1146" coordsize="0,1599" path="m401,2745l401,1146e" filled="f" stroked="t" strokeweight=".949282pt" strokecolor="#777777">
                <v:path arrowok="t"/>
              </v:shape>
            </v:group>
            <v:group style="position:absolute;left:418;top:2196;width:2397;height:2" coordorigin="418,2196" coordsize="2397,2">
              <v:shape style="position:absolute;left:418;top:2196;width:2397;height:2" coordorigin="418,2196" coordsize="2397,0" path="m418,2196l2815,2196e" filled="f" stroked="t" strokeweight=".711962pt" strokecolor="#545454">
                <v:path arrowok="t"/>
              </v:shape>
            </v:group>
            <v:group style="position:absolute;left:2758;top:2196;width:536;height:2" coordorigin="2758,2196" coordsize="536,2">
              <v:shape style="position:absolute;left:2758;top:2196;width:536;height:2" coordorigin="2758,2196" coordsize="536,0" path="m2758,2196l3294,2196e" filled="f" stroked="t" strokeweight=".474641pt" strokecolor="#343434">
                <v:path arrowok="t"/>
              </v:shape>
            </v:group>
            <v:group style="position:absolute;left:3218;top:2194;width:4239;height:2" coordorigin="3218,2194" coordsize="4239,2">
              <v:shape style="position:absolute;left:3218;top:2194;width:4239;height:2" coordorigin="3218,2194" coordsize="4239,0" path="m3218,2194l7457,2194e" filled="f" stroked="t" strokeweight=".711962pt" strokecolor="#575757">
                <v:path arrowok="t"/>
              </v:shape>
            </v:group>
            <v:group style="position:absolute;left:7400;top:2191;width:271;height:2" coordorigin="7400,2191" coordsize="271,2">
              <v:shape style="position:absolute;left:7400;top:2191;width:271;height:2" coordorigin="7400,2191" coordsize="271,0" path="m7400,2191l7670,2191e" filled="f" stroked="t" strokeweight=".474641pt" strokecolor="#484848">
                <v:path arrowok="t"/>
              </v:shape>
            </v:group>
            <v:group style="position:absolute;left:7594;top:2189;width:2962;height:2" coordorigin="7594,2189" coordsize="2962,2">
              <v:shape style="position:absolute;left:7594;top:2189;width:2962;height:2" coordorigin="7594,2189" coordsize="2962,0" path="m7594,2189l10556,2189e" filled="f" stroked="t" strokeweight=".711962pt" strokecolor="#5B5B5B">
                <v:path arrowok="t"/>
              </v:shape>
            </v:group>
            <v:group style="position:absolute;left:10475;top:2191;width:551;height:2" coordorigin="10475,2191" coordsize="551,2">
              <v:shape style="position:absolute;left:10475;top:2191;width:551;height:2" coordorigin="10475,2191" coordsize="551,0" path="m10475,2191l11026,2191e" filled="f" stroked="t" strokeweight=".474641pt" strokecolor="#444444">
                <v:path arrowok="t"/>
              </v:shape>
            </v:group>
            <v:group style="position:absolute;left:10969;top:2189;width:646;height:2" coordorigin="10969,2189" coordsize="646,2">
              <v:shape style="position:absolute;left:10969;top:2189;width:646;height:2" coordorigin="10969,2189" coordsize="646,0" path="m10969,2189l11614,2189e" filled="f" stroked="t" strokeweight=".949282pt" strokecolor="#646464">
                <v:path arrowok="t"/>
              </v:shape>
            </v:group>
            <v:group style="position:absolute;left:389;top:2435;width:2425;height:2" coordorigin="389,2435" coordsize="2425,2">
              <v:shape style="position:absolute;left:389;top:2435;width:2425;height:2" coordorigin="389,2435" coordsize="2425,0" path="m389,2435l2815,2435e" filled="f" stroked="t" strokeweight=".711962pt" strokecolor="#5B5B5B">
                <v:path arrowok="t"/>
              </v:shape>
            </v:group>
            <v:group style="position:absolute;left:2758;top:2435;width:536;height:2" coordorigin="2758,2435" coordsize="536,2">
              <v:shape style="position:absolute;left:2758;top:2435;width:536;height:2" coordorigin="2758,2435" coordsize="536,0" path="m2758,2435l3294,2435e" filled="f" stroked="t" strokeweight=".474641pt" strokecolor="#3B3B3B">
                <v:path arrowok="t"/>
              </v:shape>
            </v:group>
            <v:group style="position:absolute;left:3133;top:2428;width:8487;height:2" coordorigin="3133,2428" coordsize="8487,2">
              <v:shape style="position:absolute;left:3133;top:2428;width:8487;height:2" coordorigin="3133,2428" coordsize="8487,0" path="m3133,2428l11619,2428e" filled="f" stroked="t" strokeweight=".711962pt" strokecolor="#575757">
                <v:path arrowok="t"/>
              </v:shape>
            </v:group>
            <v:group style="position:absolute;left:394;top:2671;width:9422;height:2" coordorigin="394,2671" coordsize="9422,2">
              <v:shape style="position:absolute;left:394;top:2671;width:9422;height:2" coordorigin="394,2671" coordsize="9422,0" path="m394,2671l9816,2671e" filled="f" stroked="t" strokeweight=".711962pt" strokecolor="#545454">
                <v:path arrowok="t"/>
              </v:shape>
            </v:group>
            <v:group style="position:absolute;left:9759;top:2669;width:275;height:2" coordorigin="9759,2669" coordsize="275,2">
              <v:shape style="position:absolute;left:9759;top:2669;width:275;height:2" coordorigin="9759,2669" coordsize="275,0" path="m9759,2669l10034,2669e" filled="f" stroked="t" strokeweight=".474641pt" strokecolor="#444444">
                <v:path arrowok="t"/>
              </v:shape>
            </v:group>
            <v:group style="position:absolute;left:9977;top:2669;width:1049;height:2" coordorigin="9977,2669" coordsize="1049,2">
              <v:shape style="position:absolute;left:9977;top:2669;width:1049;height:2" coordorigin="9977,2669" coordsize="1049,0" path="m9977,2669l11026,2669e" filled="f" stroked="t" strokeweight=".711962pt" strokecolor="#5B5B5B">
                <v:path arrowok="t"/>
              </v:shape>
            </v:group>
            <v:group style="position:absolute;left:10969;top:2669;width:271;height:2" coordorigin="10969,2669" coordsize="271,2">
              <v:shape style="position:absolute;left:10969;top:2669;width:271;height:2" coordorigin="10969,2669" coordsize="271,0" path="m10969,2669l11240,2669e" filled="f" stroked="t" strokeweight=".474641pt" strokecolor="#4B4B4B">
                <v:path arrowok="t"/>
              </v:shape>
            </v:group>
            <v:group style="position:absolute;left:11183;top:2669;width:437;height:2" coordorigin="11183,2669" coordsize="437,2">
              <v:shape style="position:absolute;left:11183;top:2669;width:437;height:2" coordorigin="11183,2669" coordsize="437,0" path="m11183,2669l11619,2669e" filled="f" stroked="t" strokeweight=".949282pt" strokecolor="#646464">
                <v:path arrowok="t"/>
              </v:shape>
            </v:group>
            <v:group style="position:absolute;left:394;top:2912;width:7309;height:2" coordorigin="394,2912" coordsize="7309,2">
              <v:shape style="position:absolute;left:394;top:2912;width:7309;height:2" coordorigin="394,2912" coordsize="7309,0" path="m394,2912l7703,2912e" filled="f" stroked="t" strokeweight=".711962pt" strokecolor="#575757">
                <v:path arrowok="t"/>
              </v:shape>
            </v:group>
            <v:group style="position:absolute;left:7613;top:2912;width:275;height:2" coordorigin="7613,2912" coordsize="275,2">
              <v:shape style="position:absolute;left:7613;top:2912;width:275;height:2" coordorigin="7613,2912" coordsize="275,0" path="m7613,2912l7889,2912e" filled="f" stroked="t" strokeweight=".474641pt" strokecolor="#444444">
                <v:path arrowok="t"/>
              </v:shape>
            </v:group>
            <v:group style="position:absolute;left:7832;top:2910;width:2202;height:2" coordorigin="7832,2910" coordsize="2202,2">
              <v:shape style="position:absolute;left:7832;top:2910;width:2202;height:2" coordorigin="7832,2910" coordsize="2202,0" path="m7832,2910l10034,2910e" filled="f" stroked="t" strokeweight=".711962pt" strokecolor="#5B5B5B">
                <v:path arrowok="t"/>
              </v:shape>
            </v:group>
            <v:group style="position:absolute;left:9977;top:2912;width:275;height:2" coordorigin="9977,2912" coordsize="275,2">
              <v:shape style="position:absolute;left:9977;top:2912;width:275;height:2" coordorigin="9977,2912" coordsize="275,0" path="m9977,2912l10252,2912e" filled="f" stroked="t" strokeweight=".474641pt" strokecolor="#444444">
                <v:path arrowok="t"/>
              </v:shape>
            </v:group>
            <v:group style="position:absolute;left:10195;top:2910;width:831;height:2" coordorigin="10195,2910" coordsize="831,2">
              <v:shape style="position:absolute;left:10195;top:2910;width:831;height:2" coordorigin="10195,2910" coordsize="831,0" path="m10195,2910l11026,2910e" filled="f" stroked="t" strokeweight=".949282pt" strokecolor="#606060">
                <v:path arrowok="t"/>
              </v:shape>
            </v:group>
            <v:group style="position:absolute;left:10969;top:2907;width:271;height:2" coordorigin="10969,2907" coordsize="271,2">
              <v:shape style="position:absolute;left:10969;top:2907;width:271;height:2" coordorigin="10969,2907" coordsize="271,0" path="m10969,2907l11240,2907e" filled="f" stroked="t" strokeweight=".474641pt" strokecolor="#3F3F3F">
                <v:path arrowok="t"/>
              </v:shape>
            </v:group>
            <v:group style="position:absolute;left:11183;top:2907;width:437;height:2" coordorigin="11183,2907" coordsize="437,2">
              <v:shape style="position:absolute;left:11183;top:2907;width:437;height:2" coordorigin="11183,2907" coordsize="437,0" path="m11183,2907l11619,2907e" filled="f" stroked="t" strokeweight=".711962pt" strokecolor="#5B5B5B">
                <v:path arrowok="t"/>
              </v:shape>
            </v:group>
            <v:group style="position:absolute;left:11612;top:2626;width:2;height:578" coordorigin="11612,2626" coordsize="2,578">
              <v:shape style="position:absolute;left:11612;top:2626;width:2;height:578" coordorigin="11612,2626" coordsize="0,578" path="m11612,3203l11612,2626e" filled="f" stroked="t" strokeweight=".711962pt" strokecolor="#545454">
                <v:path arrowok="t"/>
              </v:shape>
            </v:group>
            <v:group style="position:absolute;left:394;top:3153;width:7495;height:2" coordorigin="394,3153" coordsize="7495,2">
              <v:shape style="position:absolute;left:394;top:3153;width:7495;height:2" coordorigin="394,3153" coordsize="7495,0" path="m394,3153l7889,3153e" filled="f" stroked="t" strokeweight=".711962pt" strokecolor="#575757">
                <v:path arrowok="t"/>
              </v:shape>
            </v:group>
            <v:group style="position:absolute;left:7832;top:3153;width:584;height:2" coordorigin="7832,3153" coordsize="584,2">
              <v:shape style="position:absolute;left:7832;top:3153;width:584;height:2" coordorigin="7832,3153" coordsize="584,0" path="m7832,3153l8415,3153e" filled="f" stroked="t" strokeweight=".474641pt" strokecolor="#444444">
                <v:path arrowok="t"/>
              </v:shape>
            </v:group>
            <v:group style="position:absolute;left:8358;top:3153;width:1922;height:2" coordorigin="8358,3153" coordsize="1922,2">
              <v:shape style="position:absolute;left:8358;top:3153;width:1922;height:2" coordorigin="8358,3153" coordsize="1922,0" path="m8358,3153l10281,3153e" filled="f" stroked="t" strokeweight=".711962pt" strokecolor="#5B5B5B">
                <v:path arrowok="t"/>
              </v:shape>
            </v:group>
            <v:group style="position:absolute;left:10195;top:3151;width:337;height:2" coordorigin="10195,3151" coordsize="337,2">
              <v:shape style="position:absolute;left:10195;top:3151;width:337;height:2" coordorigin="10195,3151" coordsize="337,0" path="m10195,3151l10532,3151e" filled="f" stroked="t" strokeweight=".474641pt" strokecolor="#3B3B3B">
                <v:path arrowok="t"/>
              </v:shape>
            </v:group>
            <v:group style="position:absolute;left:10475;top:3151;width:764;height:2" coordorigin="10475,3151" coordsize="764,2">
              <v:shape style="position:absolute;left:10475;top:3151;width:764;height:2" coordorigin="10475,3151" coordsize="764,0" path="m10475,3151l11240,3151e" filled="f" stroked="t" strokeweight=".711962pt" strokecolor="#5B5B5B">
                <v:path arrowok="t"/>
              </v:shape>
            </v:group>
            <v:group style="position:absolute;left:11183;top:3151;width:252;height:2" coordorigin="11183,3151" coordsize="252,2">
              <v:shape style="position:absolute;left:11183;top:3151;width:252;height:2" coordorigin="11183,3151" coordsize="252,0" path="m11183,3151l11434,3151e" filled="f" stroked="t" strokeweight=".474641pt" strokecolor="#4B4B4B">
                <v:path arrowok="t"/>
              </v:shape>
            </v:group>
            <v:group style="position:absolute;left:11377;top:3151;width:247;height:2" coordorigin="11377,3151" coordsize="247,2">
              <v:shape style="position:absolute;left:11377;top:3151;width:247;height:2" coordorigin="11377,3151" coordsize="247,0" path="m11377,3151l11624,3151e" filled="f" stroked="t" strokeweight=".474641pt" strokecolor="#383838">
                <v:path arrowok="t"/>
              </v:shape>
            </v:group>
            <v:group style="position:absolute;left:389;top:3392;width:9863;height:2" coordorigin="389,3392" coordsize="9863,2">
              <v:shape style="position:absolute;left:389;top:3392;width:9863;height:2" coordorigin="389,3392" coordsize="9863,0" path="m389,3392l10252,3392e" filled="f" stroked="t" strokeweight=".711962pt" strokecolor="#575757">
                <v:path arrowok="t"/>
              </v:shape>
            </v:group>
            <v:group style="position:absolute;left:10195;top:3390;width:337;height:2" coordorigin="10195,3390" coordsize="337,2">
              <v:shape style="position:absolute;left:10195;top:3390;width:337;height:2" coordorigin="10195,3390" coordsize="337,0" path="m10195,3390l10532,3390e" filled="f" stroked="t" strokeweight=".474641pt" strokecolor="#2B2B2B">
                <v:path arrowok="t"/>
              </v:shape>
            </v:group>
            <v:group style="position:absolute;left:10475;top:3390;width:959;height:2" coordorigin="10475,3390" coordsize="959,2">
              <v:shape style="position:absolute;left:10475;top:3390;width:959;height:2" coordorigin="10475,3390" coordsize="959,0" path="m10475,3390l11434,3390e" filled="f" stroked="t" strokeweight=".711962pt" strokecolor="#606060">
                <v:path arrowok="t"/>
              </v:shape>
            </v:group>
            <v:group style="position:absolute;left:11377;top:3390;width:247;height:2" coordorigin="11377,3390" coordsize="247,2">
              <v:shape style="position:absolute;left:11377;top:3390;width:247;height:2" coordorigin="11377,3390" coordsize="247,0" path="m11377,3390l11624,3390e" filled="f" stroked="t" strokeweight=".474641pt" strokecolor="#3B3B3B">
                <v:path arrowok="t"/>
              </v:shape>
            </v:group>
            <v:group style="position:absolute;left:3923;top:3380;width:2;height:754" coordorigin="3923,3380" coordsize="2,754">
              <v:shape style="position:absolute;left:3923;top:3380;width:2;height:754" coordorigin="3923,3380" coordsize="0,754" path="m3923,4134l3923,3380e" filled="f" stroked="t" strokeweight=".711962pt" strokecolor="#444444">
                <v:path arrowok="t"/>
              </v:shape>
            </v:group>
            <v:group style="position:absolute;left:7015;top:3385;width:2;height:750" coordorigin="7015,3385" coordsize="2,750">
              <v:shape style="position:absolute;left:7015;top:3385;width:2;height:750" coordorigin="7015,3385" coordsize="0,750" path="m7015,4134l7015,3385e" filled="f" stroked="t" strokeweight=".711962pt" strokecolor="#545454">
                <v:path arrowok="t"/>
              </v:shape>
            </v:group>
            <v:group style="position:absolute;left:7001;top:3810;width:1386;height:2" coordorigin="7001,3810" coordsize="1386,2">
              <v:shape style="position:absolute;left:7001;top:3810;width:1386;height:2" coordorigin="7001,3810" coordsize="1386,0" path="m7001,3810l8387,3810e" filled="f" stroked="t" strokeweight=".237321pt" strokecolor="#575757">
                <v:path arrowok="t"/>
              </v:shape>
            </v:group>
            <v:group style="position:absolute;left:3925;top:3380;width:2;height:754" coordorigin="3925,3380" coordsize="2,754">
              <v:shape style="position:absolute;left:3925;top:3380;width:2;height:754" coordorigin="3925,3380" coordsize="0,754" path="m3925,4134l3925,3380e" filled="f" stroked="t" strokeweight=".474641pt" strokecolor="#383838">
                <v:path arrowok="t"/>
              </v:shape>
            </v:group>
            <v:group style="position:absolute;left:3921;top:3819;width:1946;height:2" coordorigin="3921,3819" coordsize="1946,2">
              <v:shape style="position:absolute;left:3921;top:3819;width:1946;height:2" coordorigin="3921,3819" coordsize="1946,0" path="m3921,3819l5867,3819e" filled="f" stroked="t" strokeweight=".474641pt" strokecolor="#484848">
                <v:path arrowok="t"/>
              </v:shape>
            </v:group>
            <v:group style="position:absolute;left:8387;top:3810;width:3019;height:2" coordorigin="8387,3810" coordsize="3019,2">
              <v:shape style="position:absolute;left:8387;top:3810;width:3019;height:2" coordorigin="8387,3810" coordsize="3019,0" path="m8387,3810l11406,3810e" filled="f" stroked="t" strokeweight=".237321pt" strokecolor="#000000">
                <v:path arrowok="t"/>
              </v:shape>
            </v:group>
            <v:group style="position:absolute;left:11406;top:3810;width:214;height:2" coordorigin="11406,3810" coordsize="214,2">
              <v:shape style="position:absolute;left:11406;top:3810;width:214;height:2" coordorigin="11406,3810" coordsize="214,0" path="m11406,3810l11619,3810e" filled="f" stroked="t" strokeweight=".237321pt" strokecolor="#3F3F3F">
                <v:path arrowok="t"/>
              </v:shape>
            </v:group>
            <v:group style="position:absolute;left:11614;top:3604;width:2;height:239" coordorigin="11614,3604" coordsize="2,239">
              <v:shape style="position:absolute;left:11614;top:3604;width:2;height:239" coordorigin="11614,3604" coordsize="0,239" path="m11614,3843l11614,3604e" filled="f" stroked="t" strokeweight=".474641pt" strokecolor="#3B3B3B">
                <v:path arrowok="t"/>
              </v:shape>
            </v:group>
            <v:group style="position:absolute;left:394;top:4132;width:821;height:2" coordorigin="394,4132" coordsize="821,2">
              <v:shape style="position:absolute;left:394;top:4132;width:821;height:2" coordorigin="394,4132" coordsize="821,0" path="m394,4132l1215,4132e" filled="f" stroked="t" strokeweight=".949282pt" strokecolor="#676767">
                <v:path arrowok="t"/>
              </v:shape>
            </v:group>
            <v:group style="position:absolute;left:1158;top:4132;width:641;height:2" coordorigin="1158,4132" coordsize="641,2">
              <v:shape style="position:absolute;left:1158;top:4132;width:641;height:2" coordorigin="1158,4132" coordsize="641,0" path="m1158,4132l1799,4132e" filled="f" stroked="t" strokeweight=".474641pt" strokecolor="#484848">
                <v:path arrowok="t"/>
              </v:shape>
            </v:group>
            <v:group style="position:absolute;left:1742;top:4132;width:707;height:2" coordorigin="1742,4132" coordsize="707,2">
              <v:shape style="position:absolute;left:1742;top:4132;width:707;height:2" coordorigin="1742,4132" coordsize="707,0" path="m1742,4132l2449,4132e" filled="f" stroked="t" strokeweight=".949282pt" strokecolor="#606060">
                <v:path arrowok="t"/>
              </v:shape>
            </v:group>
            <v:group style="position:absolute;left:2392;top:4132;width:422;height:2" coordorigin="2392,4132" coordsize="422,2">
              <v:shape style="position:absolute;left:2392;top:4132;width:422;height:2" coordorigin="2392,4132" coordsize="422,0" path="m2392,4132l2815,4132e" filled="f" stroked="t" strokeweight=".474641pt" strokecolor="#484848">
                <v:path arrowok="t"/>
              </v:shape>
            </v:group>
            <v:group style="position:absolute;left:2758;top:4130;width:608;height:2" coordorigin="2758,4130" coordsize="608,2">
              <v:shape style="position:absolute;left:2758;top:4130;width:608;height:2" coordorigin="2758,4130" coordsize="608,0" path="m2758,4130l3365,4130e" filled="f" stroked="t" strokeweight=".949282pt" strokecolor="#5B5B5B">
                <v:path arrowok="t"/>
              </v:shape>
            </v:group>
            <v:group style="position:absolute;left:3237;top:4125;width:2639;height:2" coordorigin="3237,4125" coordsize="2639,2">
              <v:shape style="position:absolute;left:3237;top:4125;width:2639;height:2" coordorigin="3237,4125" coordsize="2639,0" path="m3237,4125l5876,4125e" filled="f" stroked="t" strokeweight=".949282pt" strokecolor="#3F3F3F">
                <v:path arrowok="t"/>
              </v:shape>
            </v:group>
            <v:group style="position:absolute;left:5620;top:4125;width:6004;height:2" coordorigin="5620,4125" coordsize="6004,2">
              <v:shape style="position:absolute;left:5620;top:4125;width:6004;height:2" coordorigin="5620,4125" coordsize="6004,0" path="m5620,4125l11624,4125e" filled="f" stroked="t" strokeweight=".711962pt" strokecolor="#575757">
                <v:path arrowok="t"/>
              </v:shape>
            </v:group>
            <v:group style="position:absolute;left:2440;top:4125;width:2;height:320" coordorigin="2440,4125" coordsize="2,320">
              <v:shape style="position:absolute;left:2440;top:4125;width:2;height:320" coordorigin="2440,4125" coordsize="0,320" path="m2440,4445l2440,4125e" filled="f" stroked="t" strokeweight=".711962pt" strokecolor="#282828">
                <v:path arrowok="t"/>
              </v:shape>
            </v:group>
            <v:group style="position:absolute;left:394;top:4402;width:9422;height:2" coordorigin="394,4402" coordsize="9422,2">
              <v:shape style="position:absolute;left:394;top:4402;width:9422;height:2" coordorigin="394,4402" coordsize="9422,0" path="m394,4402l9816,4402e" filled="f" stroked="t" strokeweight=".711962pt" strokecolor="#575757">
                <v:path arrowok="t"/>
              </v:shape>
            </v:group>
            <v:group style="position:absolute;left:9759;top:4397;width:275;height:2" coordorigin="9759,4397" coordsize="275,2">
              <v:shape style="position:absolute;left:9759;top:4397;width:275;height:2" coordorigin="9759,4397" coordsize="275,0" path="m9759,4397l10034,4397e" filled="f" stroked="t" strokeweight=".474641pt" strokecolor="#3B3B3B">
                <v:path arrowok="t"/>
              </v:shape>
            </v:group>
            <v:group style="position:absolute;left:9977;top:4397;width:1049;height:2" coordorigin="9977,4397" coordsize="1049,2">
              <v:shape style="position:absolute;left:9977;top:4397;width:1049;height:2" coordorigin="9977,4397" coordsize="1049,0" path="m9977,4397l11026,4397e" filled="f" stroked="t" strokeweight=".711962pt" strokecolor="#545454">
                <v:path arrowok="t"/>
              </v:shape>
            </v:group>
            <v:group style="position:absolute;left:10969;top:4397;width:271;height:2" coordorigin="10969,4397" coordsize="271,2">
              <v:shape style="position:absolute;left:10969;top:4397;width:271;height:2" coordorigin="10969,4397" coordsize="271,0" path="m10969,4397l11240,4397e" filled="f" stroked="t" strokeweight=".474641pt" strokecolor="#3B3B3B">
                <v:path arrowok="t"/>
              </v:shape>
            </v:group>
            <v:group style="position:absolute;left:11183;top:4397;width:441;height:2" coordorigin="11183,4397" coordsize="441,2">
              <v:shape style="position:absolute;left:11183;top:4397;width:441;height:2" coordorigin="11183,4397" coordsize="441,0" path="m11183,4397l11624,4397e" filled="f" stroked="t" strokeweight=".949282pt" strokecolor="#606060">
                <v:path arrowok="t"/>
              </v:shape>
            </v:group>
            <v:group style="position:absolute;left:11617;top:3781;width:2;height:1609" coordorigin="11617,3781" coordsize="2,1609">
              <v:shape style="position:absolute;left:11617;top:3781;width:2;height:1609" coordorigin="11617,3781" coordsize="0,1609" path="m11617,5390l11617,3781e" filled="f" stroked="t" strokeweight=".949282pt" strokecolor="#5B5B5B">
                <v:path arrowok="t"/>
              </v:shape>
            </v:group>
            <v:group style="position:absolute;left:2444;top:4125;width:2;height:11993" coordorigin="2444,4125" coordsize="2,11993">
              <v:shape style="position:absolute;left:2444;top:4125;width:2;height:11993" coordorigin="2444,4125" coordsize="0,11993" path="m2444,16117l2444,4125e" filled="f" stroked="t" strokeweight=".711962pt" strokecolor="#484848">
                <v:path arrowok="t"/>
              </v:shape>
            </v:group>
            <v:group style="position:absolute;left:2430;top:4643;width:4314;height:2" coordorigin="2430,4643" coordsize="4314,2">
              <v:shape style="position:absolute;left:2430;top:4643;width:4314;height:2" coordorigin="2430,4643" coordsize="4314,0" path="m2430,4643l6745,4643e" filled="f" stroked="t" strokeweight=".711962pt" strokecolor="#545454">
                <v:path arrowok="t"/>
              </v:shape>
            </v:group>
            <v:group style="position:absolute;left:6688;top:4640;width:346;height:2" coordorigin="6688,4640" coordsize="346,2">
              <v:shape style="position:absolute;left:6688;top:4640;width:346;height:2" coordorigin="6688,4640" coordsize="346,0" path="m6688,4640l7034,4640e" filled="f" stroked="t" strokeweight=".474641pt" strokecolor="#3F3F3F">
                <v:path arrowok="t"/>
              </v:shape>
            </v:group>
            <v:group style="position:absolute;left:6977;top:4640;width:712;height:2" coordorigin="6977,4640" coordsize="712,2">
              <v:shape style="position:absolute;left:6977;top:4640;width:712;height:2" coordorigin="6977,4640" coordsize="712,0" path="m6977,4640l7689,4640e" filled="f" stroked="t" strokeweight=".949282pt" strokecolor="#646464">
                <v:path arrowok="t"/>
              </v:shape>
            </v:group>
            <v:group style="position:absolute;left:7613;top:4640;width:275;height:2" coordorigin="7613,4640" coordsize="275,2">
              <v:shape style="position:absolute;left:7613;top:4640;width:275;height:2" coordorigin="7613,4640" coordsize="275,0" path="m7613,4640l7889,4640e" filled="f" stroked="t" strokeweight=".474641pt" strokecolor="#484848">
                <v:path arrowok="t"/>
              </v:shape>
            </v:group>
            <v:group style="position:absolute;left:7832;top:4638;width:2202;height:2" coordorigin="7832,4638" coordsize="2202,2">
              <v:shape style="position:absolute;left:7832;top:4638;width:2202;height:2" coordorigin="7832,4638" coordsize="2202,0" path="m7832,4638l10034,4638e" filled="f" stroked="t" strokeweight=".711962pt" strokecolor="#575757">
                <v:path arrowok="t"/>
              </v:shape>
            </v:group>
            <v:group style="position:absolute;left:9977;top:4640;width:275;height:2" coordorigin="9977,4640" coordsize="275,2">
              <v:shape style="position:absolute;left:9977;top:4640;width:275;height:2" coordorigin="9977,4640" coordsize="275,0" path="m9977,4640l10252,4640e" filled="f" stroked="t" strokeweight=".474641pt" strokecolor="#444444">
                <v:path arrowok="t"/>
              </v:shape>
            </v:group>
            <v:group style="position:absolute;left:10195;top:4638;width:831;height:2" coordorigin="10195,4638" coordsize="831,2">
              <v:shape style="position:absolute;left:10195;top:4638;width:831;height:2" coordorigin="10195,4638" coordsize="831,0" path="m10195,4638l11026,4638e" filled="f" stroked="t" strokeweight=".711962pt" strokecolor="#575757">
                <v:path arrowok="t"/>
              </v:shape>
            </v:group>
            <v:group style="position:absolute;left:10969;top:4636;width:271;height:2" coordorigin="10969,4636" coordsize="271,2">
              <v:shape style="position:absolute;left:10969;top:4636;width:271;height:2" coordorigin="10969,4636" coordsize="271,0" path="m10969,4636l11240,4636e" filled="f" stroked="t" strokeweight=".474641pt" strokecolor="#3B3B3B">
                <v:path arrowok="t"/>
              </v:shape>
            </v:group>
            <v:group style="position:absolute;left:11183;top:4636;width:441;height:2" coordorigin="11183,4636" coordsize="441,2">
              <v:shape style="position:absolute;left:11183;top:4636;width:441;height:2" coordorigin="11183,4636" coordsize="441,0" path="m11183,4636l11624,4636e" filled="f" stroked="t" strokeweight=".711962pt" strokecolor="#5B5B5B">
                <v:path arrowok="t"/>
              </v:shape>
            </v:group>
            <v:group style="position:absolute;left:4969;top:4640;width:2;height:282" coordorigin="4969,4640" coordsize="2,282">
              <v:shape style="position:absolute;left:4969;top:4640;width:2;height:282" coordorigin="4969,4640" coordsize="0,282" path="m4969,4922l4969,4640e" filled="f" stroked="t" strokeweight=".474641pt" strokecolor="#3B3B3B">
                <v:path arrowok="t"/>
              </v:shape>
            </v:group>
            <v:group style="position:absolute;left:7870;top:4636;width:2;height:497" coordorigin="7870,4636" coordsize="2,497">
              <v:shape style="position:absolute;left:7870;top:4636;width:2;height:497" coordorigin="7870,4636" coordsize="0,497" path="m7870,5132l7870,4636e" filled="f" stroked="t" strokeweight=".949282pt" strokecolor="#676767">
                <v:path arrowok="t"/>
              </v:shape>
            </v:group>
            <v:group style="position:absolute;left:4965;top:5127;width:1780;height:2" coordorigin="4965,5127" coordsize="1780,2">
              <v:shape style="position:absolute;left:4965;top:5127;width:1780;height:2" coordorigin="4965,5127" coordsize="1780,0" path="m4965,5127l6745,5127e" filled="f" stroked="t" strokeweight=".711962pt" strokecolor="#4B4B4B">
                <v:path arrowok="t"/>
              </v:shape>
            </v:group>
            <v:group style="position:absolute;left:4974;top:4865;width:2;height:516" coordorigin="4974,4865" coordsize="2,516">
              <v:shape style="position:absolute;left:4974;top:4865;width:2;height:516" coordorigin="4974,4865" coordsize="0,516" path="m4974,5380l4974,4865e" filled="f" stroked="t" strokeweight=".949282pt" strokecolor="#5B5B5B">
                <v:path arrowok="t"/>
              </v:shape>
            </v:group>
            <v:group style="position:absolute;left:6688;top:5127;width:346;height:2" coordorigin="6688,5127" coordsize="346,2">
              <v:shape style="position:absolute;left:6688;top:5127;width:346;height:2" coordorigin="6688,5127" coordsize="346,0" path="m6688,5127l7034,5127e" filled="f" stroked="t" strokeweight=".474641pt" strokecolor="#3F3F3F">
                <v:path arrowok="t"/>
              </v:shape>
            </v:group>
            <v:group style="position:absolute;left:6977;top:5127;width:693;height:2" coordorigin="6977,5127" coordsize="693,2">
              <v:shape style="position:absolute;left:6977;top:5127;width:693;height:2" coordorigin="6977,5127" coordsize="693,0" path="m6977,5127l7670,5127e" filled="f" stroked="t" strokeweight=".949282pt" strokecolor="#646464">
                <v:path arrowok="t"/>
              </v:shape>
            </v:group>
            <v:group style="position:absolute;left:7613;top:5127;width:285;height:2" coordorigin="7613,5127" coordsize="285,2">
              <v:shape style="position:absolute;left:7613;top:5127;width:285;height:2" coordorigin="7613,5127" coordsize="285,0" path="m7613,5127l7898,5127e" filled="f" stroked="t" strokeweight=".474641pt" strokecolor="#444444">
                <v:path arrowok="t"/>
              </v:shape>
            </v:group>
            <v:group style="position:absolute;left:7827;top:5125;width:1989;height:2" coordorigin="7827,5125" coordsize="1989,2">
              <v:shape style="position:absolute;left:7827;top:5125;width:1989;height:2" coordorigin="7827,5125" coordsize="1989,0" path="m7827,5125l9816,5125e" filled="f" stroked="t" strokeweight=".711962pt" strokecolor="#676767">
                <v:path arrowok="t"/>
              </v:shape>
            </v:group>
            <v:group style="position:absolute;left:9759;top:5123;width:275;height:2" coordorigin="9759,5123" coordsize="275,2">
              <v:shape style="position:absolute;left:9759;top:5123;width:275;height:2" coordorigin="9759,5123" coordsize="275,0" path="m9759,5123l10034,5123e" filled="f" stroked="t" strokeweight=".474641pt" strokecolor="#484848">
                <v:path arrowok="t"/>
              </v:shape>
            </v:group>
            <v:group style="position:absolute;left:9977;top:5123;width:1049;height:2" coordorigin="9977,5123" coordsize="1049,2">
              <v:shape style="position:absolute;left:9977;top:5123;width:1049;height:2" coordorigin="9977,5123" coordsize="1049,0" path="m9977,5123l11026,5123e" filled="f" stroked="t" strokeweight=".711962pt" strokecolor="#646464">
                <v:path arrowok="t"/>
              </v:shape>
            </v:group>
            <v:group style="position:absolute;left:10969;top:5123;width:271;height:2" coordorigin="10969,5123" coordsize="271,2">
              <v:shape style="position:absolute;left:10969;top:5123;width:271;height:2" coordorigin="10969,5123" coordsize="271,0" path="m10969,5123l11240,5123e" filled="f" stroked="t" strokeweight=".474641pt" strokecolor="#444444">
                <v:path arrowok="t"/>
              </v:shape>
            </v:group>
            <v:group style="position:absolute;left:11183;top:5123;width:446;height:2" coordorigin="11183,5123" coordsize="446,2">
              <v:shape style="position:absolute;left:11183;top:5123;width:446;height:2" coordorigin="11183,5123" coordsize="446,0" path="m11183,5123l11629,5123e" filled="f" stroked="t" strokeweight=".949282pt" strokecolor="#707070">
                <v:path arrowok="t"/>
              </v:shape>
            </v:group>
            <v:group style="position:absolute;left:4960;top:5369;width:2929;height:2" coordorigin="4960,5369" coordsize="2929,2">
              <v:shape style="position:absolute;left:4960;top:5369;width:2929;height:2" coordorigin="4960,5369" coordsize="2929,0" path="m4960,5369l7889,5369e" filled="f" stroked="t" strokeweight=".711962pt" strokecolor="#5B5B5B">
                <v:path arrowok="t"/>
              </v:shape>
            </v:group>
            <v:group style="position:absolute;left:7832;top:5369;width:584;height:2" coordorigin="7832,5369" coordsize="584,2">
              <v:shape style="position:absolute;left:7832;top:5369;width:584;height:2" coordorigin="7832,5369" coordsize="584,0" path="m7832,5369l8415,5369e" filled="f" stroked="t" strokeweight=".474641pt" strokecolor="#3F3F3F">
                <v:path arrowok="t"/>
              </v:shape>
            </v:group>
            <v:group style="position:absolute;left:8358;top:5366;width:1894;height:2" coordorigin="8358,5366" coordsize="1894,2">
              <v:shape style="position:absolute;left:8358;top:5366;width:1894;height:2" coordorigin="8358,5366" coordsize="1894,0" path="m8358,5366l10252,5366e" filled="f" stroked="t" strokeweight=".711962pt" strokecolor="#5B5B5B">
                <v:path arrowok="t"/>
              </v:shape>
            </v:group>
            <v:group style="position:absolute;left:10195;top:5366;width:337;height:2" coordorigin="10195,5366" coordsize="337,2">
              <v:shape style="position:absolute;left:10195;top:5366;width:337;height:2" coordorigin="10195,5366" coordsize="337,0" path="m10195,5366l10532,5366e" filled="f" stroked="t" strokeweight=".474641pt" strokecolor="#2F2F2F">
                <v:path arrowok="t"/>
              </v:shape>
            </v:group>
            <v:group style="position:absolute;left:10475;top:5366;width:764;height:2" coordorigin="10475,5366" coordsize="764,2">
              <v:shape style="position:absolute;left:10475;top:5366;width:764;height:2" coordorigin="10475,5366" coordsize="764,0" path="m10475,5366l11240,5366e" filled="f" stroked="t" strokeweight=".949282pt" strokecolor="#606060">
                <v:path arrowok="t"/>
              </v:shape>
            </v:group>
            <v:group style="position:absolute;left:11183;top:5366;width:446;height:2" coordorigin="11183,5366" coordsize="446,2">
              <v:shape style="position:absolute;left:11183;top:5366;width:446;height:2" coordorigin="11183,5366" coordsize="446,0" path="m11183,5366l11629,5366e" filled="f" stroked="t" strokeweight=".474641pt" strokecolor="#484848">
                <v:path arrowok="t"/>
              </v:shape>
            </v:group>
            <v:group style="position:absolute;left:2440;top:5323;width:2;height:306" coordorigin="2440,5323" coordsize="2,306">
              <v:shape style="position:absolute;left:2440;top:5323;width:2;height:306" coordorigin="2440,5323" coordsize="0,306" path="m2440,5629l2440,5323e" filled="f" stroked="t" strokeweight=".474641pt" strokecolor="#232323">
                <v:path arrowok="t"/>
              </v:shape>
            </v:group>
            <v:group style="position:absolute;left:4969;top:5323;width:2;height:306" coordorigin="4969,5323" coordsize="2,306">
              <v:shape style="position:absolute;left:4969;top:5323;width:2;height:306" coordorigin="4969,5323" coordsize="0,306" path="m4969,5629l4969,5323e" filled="f" stroked="t" strokeweight=".711962pt" strokecolor="#3F3F3F">
                <v:path arrowok="t"/>
              </v:shape>
            </v:group>
            <v:group style="position:absolute;left:4969;top:5607;width:5492;height:2" coordorigin="4969,5607" coordsize="5492,2">
              <v:shape style="position:absolute;left:4969;top:5607;width:5492;height:2" coordorigin="4969,5607" coordsize="5492,0" path="m4969,5607l10461,5607e" filled="f" stroked="t" strokeweight=".711962pt" strokecolor="#575757">
                <v:path arrowok="t"/>
              </v:shape>
            </v:group>
            <v:group style="position:absolute;left:10404;top:5605;width:128;height:2" coordorigin="10404,5605" coordsize="128,2">
              <v:shape style="position:absolute;left:10404;top:5605;width:128;height:2" coordorigin="10404,5605" coordsize="128,0" path="m10404,5605l10532,5605e" filled="f" stroked="t" strokeweight=".474641pt" strokecolor="#3B3B3B">
                <v:path arrowok="t"/>
              </v:shape>
            </v:group>
            <v:group style="position:absolute;left:10475;top:5607;width:959;height:2" coordorigin="10475,5607" coordsize="959,2">
              <v:shape style="position:absolute;left:10475;top:5607;width:959;height:2" coordorigin="10475,5607" coordsize="959,0" path="m10475,5607l11434,5607e" filled="f" stroked="t" strokeweight=".711962pt" strokecolor="#646464">
                <v:path arrowok="t"/>
              </v:shape>
            </v:group>
            <v:group style="position:absolute;left:11377;top:5605;width:247;height:2" coordorigin="11377,5605" coordsize="247,2">
              <v:shape style="position:absolute;left:11377;top:5605;width:247;height:2" coordorigin="11377,5605" coordsize="247,0" path="m11377,5605l11624,5605e" filled="f" stroked="t" strokeweight=".474641pt" strokecolor="#3F3F3F">
                <v:path arrowok="t"/>
              </v:shape>
            </v:group>
            <v:group style="position:absolute;left:11622;top:5318;width:2;height:578" coordorigin="11622,5318" coordsize="2,578">
              <v:shape style="position:absolute;left:11622;top:5318;width:2;height:578" coordorigin="11622,5318" coordsize="0,578" path="m11622,5896l11622,5318e" filled="f" stroked="t" strokeweight=".474641pt" strokecolor="#484848">
                <v:path arrowok="t"/>
              </v:shape>
            </v:group>
            <v:group style="position:absolute;left:399;top:5323;width:2;height:306" coordorigin="399,5323" coordsize="2,306">
              <v:shape style="position:absolute;left:399;top:5323;width:2;height:306" coordorigin="399,5323" coordsize="0,306" path="m399,5629l399,5323e" filled="f" stroked="t" strokeweight=".474641pt" strokecolor="#2B2B2B">
                <v:path arrowok="t"/>
              </v:shape>
            </v:group>
            <v:group style="position:absolute;left:406;top:630;width:2;height:15492" coordorigin="406,630" coordsize="2,15492">
              <v:shape style="position:absolute;left:406;top:630;width:2;height:15492" coordorigin="406,630" coordsize="0,15492" path="m406,16122l406,630e" filled="f" stroked="t" strokeweight=".711962pt" strokecolor="#575757">
                <v:path arrowok="t"/>
              </v:shape>
            </v:group>
            <v:group style="position:absolute;left:2430;top:5851;width:8216;height:2" coordorigin="2430,5851" coordsize="8216,2">
              <v:shape style="position:absolute;left:2430;top:5851;width:8216;height:2" coordorigin="2430,5851" coordsize="8216,0" path="m2430,5851l10646,5851e" filled="f" stroked="t" strokeweight=".711962pt" strokecolor="#575757">
                <v:path arrowok="t"/>
              </v:shape>
            </v:group>
            <v:group style="position:absolute;left:4974;top:5571;width:2;height:325" coordorigin="4974,5571" coordsize="2,325">
              <v:shape style="position:absolute;left:4974;top:5571;width:2;height:325" coordorigin="4974,5571" coordsize="0,325" path="m4974,5896l4974,5571e" filled="f" stroked="t" strokeweight=".474641pt" strokecolor="#383838">
                <v:path arrowok="t"/>
              </v:shape>
            </v:group>
            <v:group style="position:absolute;left:10475;top:5846;width:551;height:2" coordorigin="10475,5846" coordsize="551,2">
              <v:shape style="position:absolute;left:10475;top:5846;width:551;height:2" coordorigin="10475,5846" coordsize="551,0" path="m10475,5846l11026,5846e" filled="f" stroked="t" strokeweight=".474641pt" strokecolor="#444444">
                <v:path arrowok="t"/>
              </v:shape>
            </v:group>
            <v:group style="position:absolute;left:10969;top:5846;width:660;height:2" coordorigin="10969,5846" coordsize="660,2">
              <v:shape style="position:absolute;left:10969;top:5846;width:660;height:2" coordorigin="10969,5846" coordsize="660,0" path="m10969,5846l11629,5846e" filled="f" stroked="t" strokeweight=".949282pt" strokecolor="#676767">
                <v:path arrowok="t"/>
              </v:shape>
            </v:group>
            <v:group style="position:absolute;left:4974;top:5824;width:2;height:764" coordorigin="4974,5824" coordsize="2,764">
              <v:shape style="position:absolute;left:4974;top:5824;width:2;height:764" coordorigin="4974,5824" coordsize="0,764" path="m4974,6588l4974,5824e" filled="f" stroked="t" strokeweight=".949282pt" strokecolor="#4F4F4F">
                <v:path arrowok="t"/>
              </v:shape>
            </v:group>
            <v:group style="position:absolute;left:854;top:6089;width:6602;height:2" coordorigin="854,6089" coordsize="6602,2">
              <v:shape style="position:absolute;left:854;top:6089;width:6602;height:2" coordorigin="854,6089" coordsize="6602,0" path="m854,6089l7457,6089e" filled="f" stroked="t" strokeweight=".711962pt" strokecolor="#545454">
                <v:path arrowok="t"/>
              </v:shape>
            </v:group>
            <v:group style="position:absolute;left:7400;top:6087;width:271;height:2" coordorigin="7400,6087" coordsize="271,2">
              <v:shape style="position:absolute;left:7400;top:6087;width:271;height:2" coordorigin="7400,6087" coordsize="271,0" path="m7400,6087l7670,6087e" filled="f" stroked="t" strokeweight=".474641pt" strokecolor="#484848">
                <v:path arrowok="t"/>
              </v:shape>
            </v:group>
            <v:group style="position:absolute;left:7613;top:6085;width:3019;height:2" coordorigin="7613,6085" coordsize="3019,2">
              <v:shape style="position:absolute;left:7613;top:6085;width:3019;height:2" coordorigin="7613,6085" coordsize="3019,0" path="m7613,6085l10632,6085e" filled="f" stroked="t" strokeweight=".711962pt" strokecolor="#575757">
                <v:path arrowok="t"/>
              </v:shape>
            </v:group>
            <v:group style="position:absolute;left:10475;top:6087;width:551;height:2" coordorigin="10475,6087" coordsize="551,2">
              <v:shape style="position:absolute;left:10475;top:6087;width:551;height:2" coordorigin="10475,6087" coordsize="551,0" path="m10475,6087l11026,6087e" filled="f" stroked="t" strokeweight=".474641pt" strokecolor="#444444">
                <v:path arrowok="t"/>
              </v:shape>
            </v:group>
            <v:group style="position:absolute;left:10969;top:6085;width:660;height:2" coordorigin="10969,6085" coordsize="660,2">
              <v:shape style="position:absolute;left:10969;top:6085;width:660;height:2" coordorigin="10969,6085" coordsize="660,0" path="m10969,6085l11629,6085e" filled="f" stroked="t" strokeweight=".949282pt" strokecolor="#646464">
                <v:path arrowok="t"/>
              </v:shape>
            </v:group>
            <v:group style="position:absolute;left:11626;top:5729;width:2;height:6135" coordorigin="11626,5729" coordsize="2,6135">
              <v:shape style="position:absolute;left:11626;top:5729;width:2;height:6135" coordorigin="11626,5729" coordsize="0,6135" path="m11626,11864l11626,5729e" filled="f" stroked="t" strokeweight=".711962pt" strokecolor="#5B5B5B">
                <v:path arrowok="t"/>
              </v:shape>
            </v:group>
            <v:group style="position:absolute;left:7874;top:6077;width:2;height:735" coordorigin="7874,6077" coordsize="2,735">
              <v:shape style="position:absolute;left:7874;top:6077;width:2;height:735" coordorigin="7874,6077" coordsize="0,735" path="m7874,6813l7874,6077e" filled="f" stroked="t" strokeweight=".711962pt" strokecolor="#575757">
                <v:path arrowok="t"/>
              </v:shape>
            </v:group>
            <v:group style="position:absolute;left:399;top:6350;width:2;height:506" coordorigin="399,6350" coordsize="2,506">
              <v:shape style="position:absolute;left:399;top:6350;width:2;height:506" coordorigin="399,6350" coordsize="0,506" path="m399,6856l399,6350e" filled="f" stroked="t" strokeweight=".474641pt" strokecolor="#343434">
                <v:path arrowok="t"/>
              </v:shape>
            </v:group>
            <v:group style="position:absolute;left:2435;top:6564;width:1509;height:2" coordorigin="2435,6564" coordsize="1509,2">
              <v:shape style="position:absolute;left:2435;top:6564;width:1509;height:2" coordorigin="2435,6564" coordsize="1509,0" path="m2435,6564l3944,6564e" filled="f" stroked="t" strokeweight=".474641pt" strokecolor="#444444">
                <v:path arrowok="t"/>
              </v:shape>
            </v:group>
            <v:group style="position:absolute;left:3887;top:6564;width:627;height:2" coordorigin="3887,6564" coordsize="627,2">
              <v:shape style="position:absolute;left:3887;top:6564;width:627;height:2" coordorigin="3887,6564" coordsize="627,0" path="m3887,6564l4514,6564e" filled="f" stroked="t" strokeweight=".949282pt" strokecolor="#5B5B5B">
                <v:path arrowok="t"/>
              </v:shape>
            </v:group>
            <v:group style="position:absolute;left:4457;top:6564;width:546;height:2" coordorigin="4457,6564" coordsize="546,2">
              <v:shape style="position:absolute;left:4457;top:6564;width:546;height:2" coordorigin="4457,6564" coordsize="546,0" path="m4457,6564l5003,6564e" filled="f" stroked="t" strokeweight=".474641pt" strokecolor="#3B3B3B">
                <v:path arrowok="t"/>
              </v:shape>
            </v:group>
            <v:group style="position:absolute;left:4932;top:6562;width:2758;height:2" coordorigin="4932,6562" coordsize="2758,2">
              <v:shape style="position:absolute;left:4932;top:6562;width:2758;height:2" coordorigin="4932,6562" coordsize="2758,0" path="m4932,6562l7689,6562e" filled="f" stroked="t" strokeweight=".949282pt" strokecolor="#5B5B5B">
                <v:path arrowok="t"/>
              </v:shape>
            </v:group>
            <v:group style="position:absolute;left:7613;top:6560;width:285;height:2" coordorigin="7613,6560" coordsize="285,2">
              <v:shape style="position:absolute;left:7613;top:6560;width:285;height:2" coordorigin="7613,6560" coordsize="285,0" path="m7613,6560l7898,6560e" filled="f" stroked="t" strokeweight=".474641pt" strokecolor="#484848">
                <v:path arrowok="t"/>
              </v:shape>
            </v:group>
            <v:group style="position:absolute;left:7827;top:6560;width:2207;height:2" coordorigin="7827,6560" coordsize="2207,2">
              <v:shape style="position:absolute;left:7827;top:6560;width:2207;height:2" coordorigin="7827,6560" coordsize="2207,0" path="m7827,6560l10034,6560e" filled="f" stroked="t" strokeweight=".711962pt" strokecolor="#545454">
                <v:path arrowok="t"/>
              </v:shape>
            </v:group>
            <v:group style="position:absolute;left:9977;top:6560;width:484;height:2" coordorigin="9977,6560" coordsize="484,2">
              <v:shape style="position:absolute;left:9977;top:6560;width:484;height:2" coordorigin="9977,6560" coordsize="484,0" path="m9977,6560l10461,6560e" filled="f" stroked="t" strokeweight=".474641pt" strokecolor="#444444">
                <v:path arrowok="t"/>
              </v:shape>
            </v:group>
            <v:group style="position:absolute;left:10404;top:6557;width:835;height:2" coordorigin="10404,6557" coordsize="835,2">
              <v:shape style="position:absolute;left:10404;top:6557;width:835;height:2" coordorigin="10404,6557" coordsize="835,0" path="m10404,6557l11240,6557e" filled="f" stroked="t" strokeweight=".949282pt" strokecolor="#646464">
                <v:path arrowok="t"/>
              </v:shape>
            </v:group>
            <v:group style="position:absolute;left:11183;top:6560;width:252;height:2" coordorigin="11183,6560" coordsize="252,2">
              <v:shape style="position:absolute;left:11183;top:6560;width:252;height:2" coordorigin="11183,6560" coordsize="252,0" path="m11183,6560l11434,6560e" filled="f" stroked="t" strokeweight=".474641pt" strokecolor="#4B4B4B">
                <v:path arrowok="t"/>
              </v:shape>
            </v:group>
            <v:group style="position:absolute;left:11377;top:6555;width:252;height:2" coordorigin="11377,6555" coordsize="252,2">
              <v:shape style="position:absolute;left:11377;top:6555;width:252;height:2" coordorigin="11377,6555" coordsize="252,0" path="m11377,6555l11629,6555e" filled="f" stroked="t" strokeweight=".711962pt" strokecolor="#545454">
                <v:path arrowok="t"/>
              </v:shape>
            </v:group>
            <v:group style="position:absolute;left:4974;top:6517;width:2;height:291" coordorigin="4974,6517" coordsize="2,291">
              <v:shape style="position:absolute;left:4974;top:6517;width:2;height:291" coordorigin="4974,6517" coordsize="0,291" path="m4974,6808l4974,6517e" filled="f" stroked="t" strokeweight=".474641pt" strokecolor="#2B2B2B">
                <v:path arrowok="t"/>
              </v:shape>
            </v:group>
            <v:group style="position:absolute;left:2435;top:6806;width:3517;height:2" coordorigin="2435,6806" coordsize="3517,2">
              <v:shape style="position:absolute;left:2435;top:6806;width:3517;height:2" coordorigin="2435,6806" coordsize="3517,0" path="m2435,6806l5952,6806e" filled="f" stroked="t" strokeweight=".711962pt" strokecolor="#575757">
                <v:path arrowok="t"/>
              </v:shape>
            </v:group>
            <v:group style="position:absolute;left:5895;top:6803;width:422;height:2" coordorigin="5895,6803" coordsize="422,2">
              <v:shape style="position:absolute;left:5895;top:6803;width:422;height:2" coordorigin="5895,6803" coordsize="422,0" path="m5895,6803l6317,6803e" filled="f" stroked="t" strokeweight=".474641pt" strokecolor="#2F2F2F">
                <v:path arrowok="t"/>
              </v:shape>
            </v:group>
            <v:group style="position:absolute;left:6261;top:6803;width:807;height:2" coordorigin="6261,6803" coordsize="807,2">
              <v:shape style="position:absolute;left:6261;top:6803;width:807;height:2" coordorigin="6261,6803" coordsize="807,0" path="m6261,6803l7067,6803e" filled="f" stroked="t" strokeweight=".949282pt" strokecolor="#5B5B5B">
                <v:path arrowok="t"/>
              </v:shape>
            </v:group>
            <v:group style="position:absolute;left:6977;top:6803;width:479;height:2" coordorigin="6977,6803" coordsize="479,2">
              <v:shape style="position:absolute;left:6977;top:6803;width:479;height:2" coordorigin="6977,6803" coordsize="479,0" path="m6977,6803l7457,6803e" filled="f" stroked="t" strokeweight=".474641pt" strokecolor="#3F3F3F">
                <v:path arrowok="t"/>
              </v:shape>
            </v:group>
            <v:group style="position:absolute;left:7400;top:6801;width:3061;height:2" coordorigin="7400,6801" coordsize="3061,2">
              <v:shape style="position:absolute;left:7400;top:6801;width:3061;height:2" coordorigin="7400,6801" coordsize="3061,0" path="m7400,6801l10461,6801e" filled="f" stroked="t" strokeweight=".711962pt" strokecolor="#5B5B5B">
                <v:path arrowok="t"/>
              </v:shape>
            </v:group>
            <v:group style="position:absolute;left:10404;top:6798;width:128;height:2" coordorigin="10404,6798" coordsize="128,2">
              <v:shape style="position:absolute;left:10404;top:6798;width:128;height:2" coordorigin="10404,6798" coordsize="128,0" path="m10404,6798l10532,6798e" filled="f" stroked="t" strokeweight=".474641pt" strokecolor="#3F3F3F">
                <v:path arrowok="t"/>
              </v:shape>
            </v:group>
            <v:group style="position:absolute;left:10475;top:6801;width:551;height:2" coordorigin="10475,6801" coordsize="551,2">
              <v:shape style="position:absolute;left:10475;top:6801;width:551;height:2" coordorigin="10475,6801" coordsize="551,0" path="m10475,6801l11026,6801e" filled="f" stroked="t" strokeweight=".711962pt" strokecolor="#545454">
                <v:path arrowok="t"/>
              </v:shape>
            </v:group>
            <v:group style="position:absolute;left:10860;top:6801;width:574;height:2" coordorigin="10860,6801" coordsize="574,2">
              <v:shape style="position:absolute;left:10860;top:6801;width:574;height:2" coordorigin="10860,6801" coordsize="574,0" path="m10860,6801l11434,6801e" filled="f" stroked="t" strokeweight=".949282pt" strokecolor="#676767">
                <v:path arrowok="t"/>
              </v:shape>
            </v:group>
            <v:group style="position:absolute;left:11377;top:6798;width:256;height:2" coordorigin="11377,6798" coordsize="256,2">
              <v:shape style="position:absolute;left:11377;top:6798;width:256;height:2" coordorigin="11377,6798" coordsize="256,0" path="m11377,6798l11633,6798e" filled="f" stroked="t" strokeweight=".474641pt" strokecolor="#3F3F3F">
                <v:path arrowok="t"/>
              </v:shape>
            </v:group>
            <v:group style="position:absolute;left:389;top:7047;width:7067;height:2" coordorigin="389,7047" coordsize="7067,2">
              <v:shape style="position:absolute;left:389;top:7047;width:7067;height:2" coordorigin="389,7047" coordsize="7067,0" path="m389,7047l7457,7047e" filled="f" stroked="t" strokeweight=".711962pt" strokecolor="#545454">
                <v:path arrowok="t"/>
              </v:shape>
            </v:group>
            <v:group style="position:absolute;left:7400;top:7042;width:271;height:2" coordorigin="7400,7042" coordsize="271,2">
              <v:shape style="position:absolute;left:7400;top:7042;width:271;height:2" coordorigin="7400,7042" coordsize="271,0" path="m7400,7042l7670,7042e" filled="f" stroked="t" strokeweight=".474641pt" strokecolor="#444444">
                <v:path arrowok="t"/>
              </v:shape>
            </v:group>
            <v:group style="position:absolute;left:7594;top:7042;width:2221;height:2" coordorigin="7594,7042" coordsize="2221,2">
              <v:shape style="position:absolute;left:7594;top:7042;width:2221;height:2" coordorigin="7594,7042" coordsize="2221,0" path="m7594,7042l9816,7042e" filled="f" stroked="t" strokeweight=".711962pt" strokecolor="#575757">
                <v:path arrowok="t"/>
              </v:shape>
            </v:group>
            <v:group style="position:absolute;left:9759;top:7042;width:275;height:2" coordorigin="9759,7042" coordsize="275,2">
              <v:shape style="position:absolute;left:9759;top:7042;width:275;height:2" coordorigin="9759,7042" coordsize="275,0" path="m9759,7042l10034,7042e" filled="f" stroked="t" strokeweight=".474641pt" strokecolor="#3F3F3F">
                <v:path arrowok="t"/>
              </v:shape>
            </v:group>
            <v:group style="position:absolute;left:9953;top:7042;width:679;height:2" coordorigin="9953,7042" coordsize="679,2">
              <v:shape style="position:absolute;left:9953;top:7042;width:679;height:2" coordorigin="9953,7042" coordsize="679,0" path="m9953,7042l10632,7042e" filled="f" stroked="t" strokeweight=".949282pt" strokecolor="#606060">
                <v:path arrowok="t"/>
              </v:shape>
            </v:group>
            <v:group style="position:absolute;left:10475;top:7042;width:551;height:2" coordorigin="10475,7042" coordsize="551,2">
              <v:shape style="position:absolute;left:10475;top:7042;width:551;height:2" coordorigin="10475,7042" coordsize="551,0" path="m10475,7042l11026,7042e" filled="f" stroked="t" strokeweight=".474641pt" strokecolor="#484848">
                <v:path arrowok="t"/>
              </v:shape>
            </v:group>
            <v:group style="position:absolute;left:10969;top:7039;width:664;height:2" coordorigin="10969,7039" coordsize="664,2">
              <v:shape style="position:absolute;left:10969;top:7039;width:664;height:2" coordorigin="10969,7039" coordsize="664,0" path="m10969,7039l11633,7039e" filled="f" stroked="t" strokeweight=".949282pt" strokecolor="#6B6B6B">
                <v:path arrowok="t"/>
              </v:shape>
            </v:group>
            <v:group style="position:absolute;left:394;top:7519;width:821;height:2" coordorigin="394,7519" coordsize="821,2">
              <v:shape style="position:absolute;left:394;top:7519;width:821;height:2" coordorigin="394,7519" coordsize="821,0" path="m394,7519l1215,7519e" filled="f" stroked="t" strokeweight=".474641pt" strokecolor="#545454">
                <v:path arrowok="t"/>
              </v:shape>
            </v:group>
            <v:group style="position:absolute;left:1158;top:7517;width:1747;height:2" coordorigin="1158,7517" coordsize="1747,2">
              <v:shape style="position:absolute;left:1158;top:7517;width:1747;height:2" coordorigin="1158,7517" coordsize="1747,0" path="m1158,7517l2905,7517e" filled="f" stroked="t" strokeweight=".711962pt" strokecolor="#606060">
                <v:path arrowok="t"/>
              </v:shape>
            </v:group>
            <v:group style="position:absolute;left:2447;top:4125;width:2;height:11993" coordorigin="2447,4125" coordsize="2,11993">
              <v:shape style="position:absolute;left:2447;top:4125;width:2;height:11993" coordorigin="2447,4125" coordsize="0,11993" path="m2447,16117l2447,4125e" filled="f" stroked="t" strokeweight=".711962pt" strokecolor="#444444">
                <v:path arrowok="t"/>
              </v:shape>
            </v:group>
            <v:group style="position:absolute;left:2758;top:7514;width:536;height:2" coordorigin="2758,7514" coordsize="536,2">
              <v:shape style="position:absolute;left:2758;top:7514;width:536;height:2" coordorigin="2758,7514" coordsize="536,0" path="m2758,7514l3294,7514e" filled="f" stroked="t" strokeweight=".474641pt" strokecolor="#3B3B3B">
                <v:path arrowok="t"/>
              </v:shape>
            </v:group>
            <v:group style="position:absolute;left:3237;top:7512;width:3147;height:2" coordorigin="3237,7512" coordsize="3147,2">
              <v:shape style="position:absolute;left:3237;top:7512;width:3147;height:2" coordorigin="3237,7512" coordsize="3147,0" path="m3237,7512l6384,7512e" filled="f" stroked="t" strokeweight=".711962pt" strokecolor="#5B5B5B">
                <v:path arrowok="t"/>
              </v:shape>
            </v:group>
            <v:group style="position:absolute;left:6261;top:7514;width:484;height:2" coordorigin="6261,7514" coordsize="484,2">
              <v:shape style="position:absolute;left:6261;top:7514;width:484;height:2" coordorigin="6261,7514" coordsize="484,0" path="m6261,7514l6745,7514e" filled="f" stroked="t" strokeweight=".474641pt" strokecolor="#3F3F3F">
                <v:path arrowok="t"/>
              </v:shape>
            </v:group>
            <v:group style="position:absolute;left:6688;top:7512;width:1728;height:2" coordorigin="6688,7512" coordsize="1728,2">
              <v:shape style="position:absolute;left:6688;top:7512;width:1728;height:2" coordorigin="6688,7512" coordsize="1728,0" path="m6688,7512l8415,7512e" filled="f" stroked="t" strokeweight=".711962pt" strokecolor="#5B5B5B">
                <v:path arrowok="t"/>
              </v:shape>
            </v:group>
            <v:group style="position:absolute;left:8358;top:7512;width:826;height:2" coordorigin="8358,7512" coordsize="826,2">
              <v:shape style="position:absolute;left:8358;top:7512;width:826;height:2" coordorigin="8358,7512" coordsize="826,0" path="m8358,7512l9184,7512e" filled="f" stroked="t" strokeweight=".474641pt" strokecolor="#484848">
                <v:path arrowok="t"/>
              </v:shape>
            </v:group>
            <v:group style="position:absolute;left:9127;top:7510;width:688;height:2" coordorigin="9127,7510" coordsize="688,2">
              <v:shape style="position:absolute;left:9127;top:7510;width:688;height:2" coordorigin="9127,7510" coordsize="688,0" path="m9127,7510l9816,7510e" filled="f" stroked="t" strokeweight=".711962pt" strokecolor="#5B5B5B">
                <v:path arrowok="t"/>
              </v:shape>
            </v:group>
            <v:group style="position:absolute;left:9759;top:7510;width:275;height:2" coordorigin="9759,7510" coordsize="275,2">
              <v:shape style="position:absolute;left:9759;top:7510;width:275;height:2" coordorigin="9759,7510" coordsize="275,0" path="m9759,7510l10034,7510e" filled="f" stroked="t" strokeweight=".474641pt" strokecolor="#3F3F3F">
                <v:path arrowok="t"/>
              </v:shape>
            </v:group>
            <v:group style="position:absolute;left:9977;top:7510;width:1049;height:2" coordorigin="9977,7510" coordsize="1049,2">
              <v:shape style="position:absolute;left:9977;top:7510;width:1049;height:2" coordorigin="9977,7510" coordsize="1049,0" path="m9977,7510l11026,7510e" filled="f" stroked="t" strokeweight=".711962pt" strokecolor="#5B5B5B">
                <v:path arrowok="t"/>
              </v:shape>
            </v:group>
            <v:group style="position:absolute;left:10969;top:7510;width:271;height:2" coordorigin="10969,7510" coordsize="271,2">
              <v:shape style="position:absolute;left:10969;top:7510;width:271;height:2" coordorigin="10969,7510" coordsize="271,0" path="m10969,7510l11240,7510e" filled="f" stroked="t" strokeweight=".474641pt" strokecolor="#3B3B3B">
                <v:path arrowok="t"/>
              </v:shape>
            </v:group>
            <v:group style="position:absolute;left:11183;top:7510;width:446;height:2" coordorigin="11183,7510" coordsize="446,2">
              <v:shape style="position:absolute;left:11183;top:7510;width:446;height:2" coordorigin="11183,7510" coordsize="446,0" path="m11183,7510l11629,7510e" filled="f" stroked="t" strokeweight=".949282pt" strokecolor="#646464">
                <v:path arrowok="t"/>
              </v:shape>
            </v:group>
            <v:group style="position:absolute;left:11624;top:7285;width:2;height:253" coordorigin="11624,7285" coordsize="2,253">
              <v:shape style="position:absolute;left:11624;top:7285;width:2;height:253" coordorigin="11624,7285" coordsize="0,253" path="m11624,7538l11624,7285e" filled="f" stroked="t" strokeweight=".474641pt" strokecolor="#3B3B3B">
                <v:path arrowok="t"/>
              </v:shape>
            </v:group>
            <v:group style="position:absolute;left:4988;top:7505;width:2;height:277" coordorigin="4988,7505" coordsize="2,277">
              <v:shape style="position:absolute;left:4988;top:7505;width:2;height:277" coordorigin="4988,7505" coordsize="0,277" path="m4988,7782l4988,7505e" filled="f" stroked="t" strokeweight="1.186603pt" strokecolor="#545454">
                <v:path arrowok="t"/>
              </v:shape>
            </v:group>
            <v:group style="position:absolute;left:4969;top:7751;width:4846;height:2" coordorigin="4969,7751" coordsize="4846,2">
              <v:shape style="position:absolute;left:4969;top:7751;width:4846;height:2" coordorigin="4969,7751" coordsize="4846,0" path="m4969,7751l9816,7751e" filled="f" stroked="t" strokeweight=".711962pt" strokecolor="#5B5B5B">
                <v:path arrowok="t"/>
              </v:shape>
            </v:group>
            <v:group style="position:absolute;left:9759;top:7748;width:275;height:2" coordorigin="9759,7748" coordsize="275,2">
              <v:shape style="position:absolute;left:9759;top:7748;width:275;height:2" coordorigin="9759,7748" coordsize="275,0" path="m9759,7748l10034,7748e" filled="f" stroked="t" strokeweight=".474641pt" strokecolor="#3B3B3B">
                <v:path arrowok="t"/>
              </v:shape>
            </v:group>
            <v:group style="position:absolute;left:9977;top:7746;width:1656;height:2" coordorigin="9977,7746" coordsize="1656,2">
              <v:shape style="position:absolute;left:9977;top:7746;width:1656;height:2" coordorigin="9977,7746" coordsize="1656,0" path="m9977,7746l11633,7746e" filled="f" stroked="t" strokeweight=".711962pt" strokecolor="#606060">
                <v:path arrowok="t"/>
              </v:shape>
            </v:group>
            <v:group style="position:absolute;left:4979;top:7725;width:2;height:544" coordorigin="4979,7725" coordsize="2,544">
              <v:shape style="position:absolute;left:4979;top:7725;width:2;height:544" coordorigin="4979,7725" coordsize="0,544" path="m4979,8269l4979,7725e" filled="f" stroked="t" strokeweight=".949282pt" strokecolor="#545454">
                <v:path arrowok="t"/>
              </v:shape>
            </v:group>
            <v:group style="position:absolute;left:4969;top:7992;width:707;height:2" coordorigin="4969,7992" coordsize="707,2">
              <v:shape style="position:absolute;left:4969;top:7992;width:707;height:2" coordorigin="4969,7992" coordsize="707,0" path="m4969,7992l5677,7992e" filled="f" stroked="t" strokeweight=".474641pt" strokecolor="#484848">
                <v:path arrowok="t"/>
              </v:shape>
            </v:group>
            <v:group style="position:absolute;left:5620;top:7992;width:755;height:2" coordorigin="5620,7992" coordsize="755,2">
              <v:shape style="position:absolute;left:5620;top:7992;width:755;height:2" coordorigin="5620,7992" coordsize="755,0" path="m5620,7992l6374,7992e" filled="f" stroked="t" strokeweight=".949282pt" strokecolor="#676767">
                <v:path arrowok="t"/>
              </v:shape>
            </v:group>
            <v:group style="position:absolute;left:6261;top:7992;width:484;height:2" coordorigin="6261,7992" coordsize="484,2">
              <v:shape style="position:absolute;left:6261;top:7992;width:484;height:2" coordorigin="6261,7992" coordsize="484,0" path="m6261,7992l6745,7992e" filled="f" stroked="t" strokeweight=".474641pt" strokecolor="#4B4B4B">
                <v:path arrowok="t"/>
              </v:shape>
            </v:group>
            <v:group style="position:absolute;left:6688;top:7990;width:3128;height:2" coordorigin="6688,7990" coordsize="3128,2">
              <v:shape style="position:absolute;left:6688;top:7990;width:3128;height:2" coordorigin="6688,7990" coordsize="3128,0" path="m6688,7990l9816,7990e" filled="f" stroked="t" strokeweight=".711962pt" strokecolor="#575757">
                <v:path arrowok="t"/>
              </v:shape>
            </v:group>
            <v:group style="position:absolute;left:9759;top:7987;width:275;height:2" coordorigin="9759,7987" coordsize="275,2">
              <v:shape style="position:absolute;left:9759;top:7987;width:275;height:2" coordorigin="9759,7987" coordsize="275,0" path="m9759,7987l10034,7987e" filled="f" stroked="t" strokeweight=".474641pt" strokecolor="#3B3B3B">
                <v:path arrowok="t"/>
              </v:shape>
            </v:group>
            <v:group style="position:absolute;left:9977;top:7987;width:1049;height:2" coordorigin="9977,7987" coordsize="1049,2">
              <v:shape style="position:absolute;left:9977;top:7987;width:1049;height:2" coordorigin="9977,7987" coordsize="1049,0" path="m9977,7987l11026,7987e" filled="f" stroked="t" strokeweight=".711962pt" strokecolor="#575757">
                <v:path arrowok="t"/>
              </v:shape>
            </v:group>
            <v:group style="position:absolute;left:10969;top:7987;width:271;height:2" coordorigin="10969,7987" coordsize="271,2">
              <v:shape style="position:absolute;left:10969;top:7987;width:271;height:2" coordorigin="10969,7987" coordsize="271,0" path="m10969,7987l11240,7987e" filled="f" stroked="t" strokeweight=".474641pt" strokecolor="#3F3F3F">
                <v:path arrowok="t"/>
              </v:shape>
            </v:group>
            <v:group style="position:absolute;left:11183;top:7987;width:451;height:2" coordorigin="11183,7987" coordsize="451,2">
              <v:shape style="position:absolute;left:11183;top:7987;width:451;height:2" coordorigin="11183,7987" coordsize="451,0" path="m11183,7987l11633,7987e" filled="f" stroked="t" strokeweight=".711962pt" strokecolor="#5B5B5B">
                <v:path arrowok="t"/>
              </v:shape>
            </v:group>
            <v:group style="position:absolute;left:389;top:8264;width:285;height:2" coordorigin="389,8264" coordsize="285,2">
              <v:shape style="position:absolute;left:389;top:8264;width:285;height:2" coordorigin="389,8264" coordsize="285,0" path="m389,8264l674,8264e" filled="f" stroked="t" strokeweight=".949282pt" strokecolor="#646464">
                <v:path arrowok="t"/>
              </v:shape>
            </v:group>
            <v:group style="position:absolute;left:617;top:8262;width:598;height:2" coordorigin="617,8262" coordsize="598,2">
              <v:shape style="position:absolute;left:617;top:8262;width:598;height:2" coordorigin="617,8262" coordsize="598,0" path="m617,8262l1215,8262e" filled="f" stroked="t" strokeweight=".474641pt" strokecolor="#484848">
                <v:path arrowok="t"/>
              </v:shape>
            </v:group>
            <v:group style="position:absolute;left:1158;top:8262;width:2938;height:2" coordorigin="1158,8262" coordsize="2938,2">
              <v:shape style="position:absolute;left:1158;top:8262;width:2938;height:2" coordorigin="1158,8262" coordsize="2938,0" path="m1158,8262l4096,8262e" filled="f" stroked="t" strokeweight=".949282pt" strokecolor="#5B5B60">
                <v:path arrowok="t"/>
              </v:shape>
            </v:group>
            <v:group style="position:absolute;left:3887;top:8259;width:627;height:2" coordorigin="3887,8259" coordsize="627,2">
              <v:shape style="position:absolute;left:3887;top:8259;width:627;height:2" coordorigin="3887,8259" coordsize="627,0" path="m3887,8259l4514,8259e" filled="f" stroked="t" strokeweight=".474641pt" strokecolor="#484848">
                <v:path arrowok="t"/>
              </v:shape>
            </v:group>
            <v:group style="position:absolute;left:4457;top:8259;width:546;height:2" coordorigin="4457,8259" coordsize="546,2">
              <v:shape style="position:absolute;left:4457;top:8259;width:546;height:2" coordorigin="4457,8259" coordsize="546,0" path="m4457,8259l5003,8259e" filled="f" stroked="t" strokeweight=".949282pt" strokecolor="#5B5B5B">
                <v:path arrowok="t"/>
              </v:shape>
            </v:group>
            <v:group style="position:absolute;left:4932;top:8259;width:745;height:2" coordorigin="4932,8259" coordsize="745,2">
              <v:shape style="position:absolute;left:4932;top:8259;width:745;height:2" coordorigin="4932,8259" coordsize="745,0" path="m4932,8259l5677,8259e" filled="f" stroked="t" strokeweight=".474641pt" strokecolor="#444444">
                <v:path arrowok="t"/>
              </v:shape>
            </v:group>
            <v:group style="position:absolute;left:5620;top:8259;width:774;height:2" coordorigin="5620,8259" coordsize="774,2">
              <v:shape style="position:absolute;left:5620;top:8259;width:774;height:2" coordorigin="5620,8259" coordsize="774,0" path="m5620,8259l6393,8259e" filled="f" stroked="t" strokeweight=".949282pt" strokecolor="#606060">
                <v:path arrowok="t"/>
              </v:shape>
            </v:group>
            <v:group style="position:absolute;left:6261;top:8259;width:484;height:2" coordorigin="6261,8259" coordsize="484,2">
              <v:shape style="position:absolute;left:6261;top:8259;width:484;height:2" coordorigin="6261,8259" coordsize="484,0" path="m6261,8259l6745,8259e" filled="f" stroked="t" strokeweight=".474641pt" strokecolor="#3F3F3F">
                <v:path arrowok="t"/>
              </v:shape>
            </v:group>
            <v:group style="position:absolute;left:6688;top:8257;width:3128;height:2" coordorigin="6688,8257" coordsize="3128,2">
              <v:shape style="position:absolute;left:6688;top:8257;width:3128;height:2" coordorigin="6688,8257" coordsize="3128,0" path="m6688,8257l9816,8257e" filled="f" stroked="t" strokeweight=".711962pt" strokecolor="#5B5B5B">
                <v:path arrowok="t"/>
              </v:shape>
            </v:group>
            <v:group style="position:absolute;left:9759;top:8254;width:275;height:2" coordorigin="9759,8254" coordsize="275,2">
              <v:shape style="position:absolute;left:9759;top:8254;width:275;height:2" coordorigin="9759,8254" coordsize="275,0" path="m9759,8254l10034,8254e" filled="f" stroked="t" strokeweight=".474641pt" strokecolor="#3F3F3F">
                <v:path arrowok="t"/>
              </v:shape>
            </v:group>
            <v:group style="position:absolute;left:9977;top:8254;width:1049;height:2" coordorigin="9977,8254" coordsize="1049,2">
              <v:shape style="position:absolute;left:9977;top:8254;width:1049;height:2" coordorigin="9977,8254" coordsize="1049,0" path="m9977,8254l11026,8254e" filled="f" stroked="t" strokeweight=".711962pt" strokecolor="#5B5B5B">
                <v:path arrowok="t"/>
              </v:shape>
            </v:group>
            <v:group style="position:absolute;left:10969;top:8254;width:271;height:2" coordorigin="10969,8254" coordsize="271,2">
              <v:shape style="position:absolute;left:10969;top:8254;width:271;height:2" coordorigin="10969,8254" coordsize="271,0" path="m10969,8254l11240,8254e" filled="f" stroked="t" strokeweight=".474641pt" strokecolor="#3F3F3F">
                <v:path arrowok="t"/>
              </v:shape>
            </v:group>
            <v:group style="position:absolute;left:11183;top:8254;width:451;height:2" coordorigin="11183,8254" coordsize="451,2">
              <v:shape style="position:absolute;left:11183;top:8254;width:451;height:2" coordorigin="11183,8254" coordsize="451,0" path="m11183,8254l11633,8254e" filled="f" stroked="t" strokeweight=".949282pt" strokecolor="#676767">
                <v:path arrowok="t"/>
              </v:shape>
            </v:group>
            <v:group style="position:absolute;left:11629;top:7963;width:2;height:353" coordorigin="11629,7963" coordsize="2,353">
              <v:shape style="position:absolute;left:11629;top:7963;width:2;height:353" coordorigin="11629,7963" coordsize="0,353" path="m11629,8317l11629,7963e" filled="f" stroked="t" strokeweight=".474641pt" strokecolor="#383838">
                <v:path arrowok="t"/>
              </v:shape>
            </v:group>
            <v:group style="position:absolute;left:403;top:8469;width:2;height:315" coordorigin="403,8469" coordsize="2,315">
              <v:shape style="position:absolute;left:403;top:8469;width:2;height:315" coordorigin="403,8469" coordsize="0,315" path="m403,8784l403,8469e" filled="f" stroked="t" strokeweight=".474641pt" strokecolor="#2F2F2F">
                <v:path arrowok="t"/>
              </v:shape>
            </v:group>
            <v:group style="position:absolute;left:394;top:9068;width:3232;height:2" coordorigin="394,9068" coordsize="3232,2">
              <v:shape style="position:absolute;left:394;top:9068;width:3232;height:2" coordorigin="394,9068" coordsize="3232,0" path="m394,9068l3626,9068e" filled="f" stroked="t" strokeweight=".711962pt" strokecolor="#575757">
                <v:path arrowok="t"/>
              </v:shape>
            </v:group>
            <v:group style="position:absolute;left:3489;top:9066;width:456;height:2" coordorigin="3489,9066" coordsize="456,2">
              <v:shape style="position:absolute;left:3489;top:9066;width:456;height:2" coordorigin="3489,9066" coordsize="456,0" path="m3489,9066l3944,9066e" filled="f" stroked="t" strokeweight=".474641pt" strokecolor="#383838">
                <v:path arrowok="t"/>
              </v:shape>
            </v:group>
            <v:group style="position:absolute;left:3887;top:9068;width:2065;height:2" coordorigin="3887,9068" coordsize="2065,2">
              <v:shape style="position:absolute;left:3887;top:9068;width:2065;height:2" coordorigin="3887,9068" coordsize="2065,0" path="m3887,9068l5952,9068e" filled="f" stroked="t" strokeweight=".711962pt" strokecolor="#575757">
                <v:path arrowok="t"/>
              </v:shape>
            </v:group>
            <v:group style="position:absolute;left:5895;top:9066;width:422;height:2" coordorigin="5895,9066" coordsize="422,2">
              <v:shape style="position:absolute;left:5895;top:9066;width:422;height:2" coordorigin="5895,9066" coordsize="422,0" path="m5895,9066l6317,9066e" filled="f" stroked="t" strokeweight=".474641pt" strokecolor="#444444">
                <v:path arrowok="t"/>
              </v:shape>
            </v:group>
            <v:group style="position:absolute;left:6213;top:9066;width:821;height:2" coordorigin="6213,9066" coordsize="821,2">
              <v:shape style="position:absolute;left:6213;top:9066;width:821;height:2" coordorigin="6213,9066" coordsize="821,0" path="m6213,9066l7034,9066e" filled="f" stroked="t" strokeweight=".949282pt" strokecolor="#676767">
                <v:path arrowok="t"/>
              </v:shape>
            </v:group>
            <v:group style="position:absolute;left:6977;top:9066;width:479;height:2" coordorigin="6977,9066" coordsize="479,2">
              <v:shape style="position:absolute;left:6977;top:9066;width:479;height:2" coordorigin="6977,9066" coordsize="479,0" path="m6977,9066l7457,9066e" filled="f" stroked="t" strokeweight=".474641pt" strokecolor="#3F3F3F">
                <v:path arrowok="t"/>
              </v:shape>
            </v:group>
            <v:group style="position:absolute;left:7400;top:9064;width:2853;height:2" coordorigin="7400,9064" coordsize="2853,2">
              <v:shape style="position:absolute;left:7400;top:9064;width:2853;height:2" coordorigin="7400,9064" coordsize="2853,0" path="m7400,9064l10252,9064e" filled="f" stroked="t" strokeweight=".711962pt" strokecolor="#5B5B5B">
                <v:path arrowok="t"/>
              </v:shape>
            </v:group>
            <v:group style="position:absolute;left:10195;top:9061;width:337;height:2" coordorigin="10195,9061" coordsize="337,2">
              <v:shape style="position:absolute;left:10195;top:9061;width:337;height:2" coordorigin="10195,9061" coordsize="337,0" path="m10195,9061l10532,9061e" filled="f" stroked="t" strokeweight=".474641pt" strokecolor="#2F2F2F">
                <v:path arrowok="t"/>
              </v:shape>
            </v:group>
            <v:group style="position:absolute;left:10475;top:9061;width:959;height:2" coordorigin="10475,9061" coordsize="959,2">
              <v:shape style="position:absolute;left:10475;top:9061;width:959;height:2" coordorigin="10475,9061" coordsize="959,0" path="m10475,9061l11434,9061e" filled="f" stroked="t" strokeweight=".711962pt" strokecolor="#606060">
                <v:path arrowok="t"/>
              </v:shape>
            </v:group>
            <v:group style="position:absolute;left:11377;top:9061;width:261;height:2" coordorigin="11377,9061" coordsize="261,2">
              <v:shape style="position:absolute;left:11377;top:9061;width:261;height:2" coordorigin="11377,9061" coordsize="261,0" path="m11377,9061l11638,9061e" filled="f" stroked="t" strokeweight=".474641pt" strokecolor="#383838">
                <v:path arrowok="t"/>
              </v:shape>
            </v:group>
            <v:group style="position:absolute;left:399;top:9916;width:275;height:2" coordorigin="399,9916" coordsize="275,2">
              <v:shape style="position:absolute;left:399;top:9916;width:275;height:2" coordorigin="399,9916" coordsize="275,0" path="m399,9916l674,9916e" filled="f" stroked="t" strokeweight=".711962pt" strokecolor="#606060">
                <v:path arrowok="t"/>
              </v:shape>
            </v:group>
            <v:group style="position:absolute;left:617;top:9913;width:598;height:2" coordorigin="617,9913" coordsize="598,2">
              <v:shape style="position:absolute;left:617;top:9913;width:598;height:2" coordorigin="617,9913" coordsize="598,0" path="m617,9913l1215,9913e" filled="f" stroked="t" strokeweight=".474641pt" strokecolor="#444444">
                <v:path arrowok="t"/>
              </v:shape>
            </v:group>
            <v:group style="position:absolute;left:1158;top:9911;width:5905;height:2" coordorigin="1158,9911" coordsize="5905,2">
              <v:shape style="position:absolute;left:1158;top:9911;width:5905;height:2" coordorigin="1158,9911" coordsize="5905,0" path="m1158,9911l7063,9911e" filled="f" stroked="t" strokeweight=".711962pt" strokecolor="#575757">
                <v:path arrowok="t"/>
              </v:shape>
            </v:group>
            <v:group style="position:absolute;left:6977;top:9906;width:693;height:2" coordorigin="6977,9906" coordsize="693,2">
              <v:shape style="position:absolute;left:6977;top:9906;width:693;height:2" coordorigin="6977,9906" coordsize="693,0" path="m6977,9906l7670,9906e" filled="f" stroked="t" strokeweight=".474641pt" strokecolor="#484848">
                <v:path arrowok="t"/>
              </v:shape>
            </v:group>
            <v:group style="position:absolute;left:7594;top:9904;width:2867;height:2" coordorigin="7594,9904" coordsize="2867,2">
              <v:shape style="position:absolute;left:7594;top:9904;width:2867;height:2" coordorigin="7594,9904" coordsize="2867,0" path="m7594,9904l10461,9904e" filled="f" stroked="t" strokeweight=".711962pt" strokecolor="#5B5B5B">
                <v:path arrowok="t"/>
              </v:shape>
            </v:group>
            <v:group style="position:absolute;left:10404;top:9904;width:622;height:2" coordorigin="10404,9904" coordsize="622,2">
              <v:shape style="position:absolute;left:10404;top:9904;width:622;height:2" coordorigin="10404,9904" coordsize="622,0" path="m10404,9904l11026,9904e" filled="f" stroked="t" strokeweight=".474641pt" strokecolor="#484848">
                <v:path arrowok="t"/>
              </v:shape>
            </v:group>
            <v:group style="position:absolute;left:10969;top:9904;width:669;height:2" coordorigin="10969,9904" coordsize="669,2">
              <v:shape style="position:absolute;left:10969;top:9904;width:669;height:2" coordorigin="10969,9904" coordsize="669,0" path="m10969,9904l11638,9904e" filled="f" stroked="t" strokeweight=".949282pt" strokecolor="#646464">
                <v:path arrowok="t"/>
              </v:shape>
            </v:group>
            <v:group style="position:absolute;left:394;top:10152;width:3550;height:2" coordorigin="394,10152" coordsize="3550,2">
              <v:shape style="position:absolute;left:394;top:10152;width:3550;height:2" coordorigin="394,10152" coordsize="3550,0" path="m394,10152l3944,10152e" filled="f" stroked="t" strokeweight=".711962pt" strokecolor="#575757">
                <v:path arrowok="t"/>
              </v:shape>
            </v:group>
            <v:group style="position:absolute;left:3887;top:10150;width:627;height:2" coordorigin="3887,10150" coordsize="627,2">
              <v:shape style="position:absolute;left:3887;top:10150;width:627;height:2" coordorigin="3887,10150" coordsize="627,0" path="m3887,10150l4514,10150e" filled="f" stroked="t" strokeweight=".474641pt" strokecolor="#343434">
                <v:path arrowok="t"/>
              </v:shape>
            </v:group>
            <v:group style="position:absolute;left:4457;top:10145;width:6004;height:2" coordorigin="4457,10145" coordsize="6004,2">
              <v:shape style="position:absolute;left:4457;top:10145;width:6004;height:2" coordorigin="4457,10145" coordsize="6004,0" path="m4457,10145l10461,10145e" filled="f" stroked="t" strokeweight=".711962pt" strokecolor="#606060">
                <v:path arrowok="t"/>
              </v:shape>
            </v:group>
            <v:group style="position:absolute;left:10404;top:10140;width:128;height:2" coordorigin="10404,10140" coordsize="128,2">
              <v:shape style="position:absolute;left:10404;top:10140;width:128;height:2" coordorigin="10404,10140" coordsize="128,0" path="m10404,10140l10532,10140e" filled="f" stroked="t" strokeweight=".474641pt" strokecolor="#444444">
                <v:path arrowok="t"/>
              </v:shape>
            </v:group>
            <v:group style="position:absolute;left:10475;top:10143;width:959;height:2" coordorigin="10475,10143" coordsize="959,2">
              <v:shape style="position:absolute;left:10475;top:10143;width:959;height:2" coordorigin="10475,10143" coordsize="959,0" path="m10475,10143l11434,10143e" filled="f" stroked="t" strokeweight=".711962pt" strokecolor="#646464">
                <v:path arrowok="t"/>
              </v:shape>
            </v:group>
            <v:group style="position:absolute;left:11377;top:10140;width:261;height:2" coordorigin="11377,10140" coordsize="261,2">
              <v:shape style="position:absolute;left:11377;top:10140;width:261;height:2" coordorigin="11377,10140" coordsize="261,0" path="m11377,10140l11638,10140e" filled="f" stroked="t" strokeweight=".474641pt" strokecolor="#3B3B3B">
                <v:path arrowok="t"/>
              </v:shape>
            </v:group>
            <v:group style="position:absolute;left:11633;top:9863;width:2;height:329" coordorigin="11633,9863" coordsize="2,329">
              <v:shape style="position:absolute;left:11633;top:9863;width:2;height:329" coordorigin="11633,9863" coordsize="0,329" path="m11633,10193l11633,9863e" filled="f" stroked="t" strokeweight=".474641pt" strokecolor="#3B3B3B">
                <v:path arrowok="t"/>
              </v:shape>
            </v:group>
            <v:group style="position:absolute;left:394;top:10393;width:7276;height:2" coordorigin="394,10393" coordsize="7276,2">
              <v:shape style="position:absolute;left:394;top:10393;width:7276;height:2" coordorigin="394,10393" coordsize="7276,0" path="m394,10393l7670,10393e" filled="f" stroked="t" strokeweight=".711962pt" strokecolor="#5B5B5B">
                <v:path arrowok="t"/>
              </v:shape>
            </v:group>
            <v:group style="position:absolute;left:7613;top:10389;width:275;height:2" coordorigin="7613,10389" coordsize="275,2">
              <v:shape style="position:absolute;left:7613;top:10389;width:275;height:2" coordorigin="7613,10389" coordsize="275,0" path="m7613,10389l7889,10389e" filled="f" stroked="t" strokeweight=".474641pt" strokecolor="#444444">
                <v:path arrowok="t"/>
              </v:shape>
            </v:group>
            <v:group style="position:absolute;left:7832;top:10386;width:1984;height:2" coordorigin="7832,10386" coordsize="1984,2">
              <v:shape style="position:absolute;left:7832;top:10386;width:1984;height:2" coordorigin="7832,10386" coordsize="1984,0" path="m7832,10386l9816,10386e" filled="f" stroked="t" strokeweight=".711962pt" strokecolor="#646464">
                <v:path arrowok="t"/>
              </v:shape>
            </v:group>
            <v:group style="position:absolute;left:9759;top:10384;width:275;height:2" coordorigin="9759,10384" coordsize="275,2">
              <v:shape style="position:absolute;left:9759;top:10384;width:275;height:2" coordorigin="9759,10384" coordsize="275,0" path="m9759,10384l10034,10384e" filled="f" stroked="t" strokeweight=".474641pt" strokecolor="#484848">
                <v:path arrowok="t"/>
              </v:shape>
            </v:group>
            <v:group style="position:absolute;left:9977;top:10384;width:1049;height:2" coordorigin="9977,10384" coordsize="1049,2">
              <v:shape style="position:absolute;left:9977;top:10384;width:1049;height:2" coordorigin="9977,10384" coordsize="1049,0" path="m9977,10384l11026,10384e" filled="f" stroked="t" strokeweight=".711962pt" strokecolor="#606060">
                <v:path arrowok="t"/>
              </v:shape>
            </v:group>
            <v:group style="position:absolute;left:10969;top:10384;width:271;height:2" coordorigin="10969,10384" coordsize="271,2">
              <v:shape style="position:absolute;left:10969;top:10384;width:271;height:2" coordorigin="10969,10384" coordsize="271,0" path="m10969,10384l11240,10384e" filled="f" stroked="t" strokeweight=".474641pt" strokecolor="#484848">
                <v:path arrowok="t"/>
              </v:shape>
            </v:group>
            <v:group style="position:absolute;left:11183;top:10384;width:460;height:2" coordorigin="11183,10384" coordsize="460,2">
              <v:shape style="position:absolute;left:11183;top:10384;width:460;height:2" coordorigin="11183,10384" coordsize="460,0" path="m11183,10384l11643,10384e" filled="f" stroked="t" strokeweight=".949282pt" strokecolor="#676767">
                <v:path arrowok="t"/>
              </v:shape>
            </v:group>
            <v:group style="position:absolute;left:2449;top:10369;width:2;height:301" coordorigin="2449,10369" coordsize="2,301">
              <v:shape style="position:absolute;left:2449;top:10369;width:2;height:301" coordorigin="2449,10369" coordsize="0,301" path="m2449,10670l2449,10369e" filled="f" stroked="t" strokeweight=".474641pt" strokecolor="#232323">
                <v:path arrowok="t"/>
              </v:shape>
            </v:group>
            <v:group style="position:absolute;left:399;top:10866;width:5919;height:2" coordorigin="399,10866" coordsize="5919,2">
              <v:shape style="position:absolute;left:399;top:10866;width:5919;height:2" coordorigin="399,10866" coordsize="5919,0" path="m399,10866l6317,10866e" filled="f" stroked="t" strokeweight=".711962pt" strokecolor="#5B5B5B">
                <v:path arrowok="t"/>
              </v:shape>
            </v:group>
            <v:group style="position:absolute;left:6227;top:10864;width:517;height:2" coordorigin="6227,10864" coordsize="517,2">
              <v:shape style="position:absolute;left:6227;top:10864;width:517;height:2" coordorigin="6227,10864" coordsize="517,0" path="m6227,10864l6745,10864e" filled="f" stroked="t" strokeweight=".474641pt" strokecolor="#484848">
                <v:path arrowok="t"/>
              </v:shape>
            </v:group>
            <v:group style="position:absolute;left:6688;top:10861;width:346;height:2" coordorigin="6688,10861" coordsize="346,2">
              <v:shape style="position:absolute;left:6688;top:10861;width:346;height:2" coordorigin="6688,10861" coordsize="346,0" path="m6688,10861l7034,10861e" filled="f" stroked="t" strokeweight=".949282pt" strokecolor="#676767">
                <v:path arrowok="t"/>
              </v:shape>
            </v:group>
            <v:group style="position:absolute;left:6977;top:10864;width:693;height:2" coordorigin="6977,10864" coordsize="693,2">
              <v:shape style="position:absolute;left:6977;top:10864;width:693;height:2" coordorigin="6977,10864" coordsize="693,0" path="m6977,10864l7670,10864e" filled="f" stroked="t" strokeweight=".474641pt" strokecolor="#545454">
                <v:path arrowok="t"/>
              </v:shape>
            </v:group>
            <v:group style="position:absolute;left:7599;top:10859;width:2862;height:2" coordorigin="7599,10859" coordsize="2862,2">
              <v:shape style="position:absolute;left:7599;top:10859;width:2862;height:2" coordorigin="7599,10859" coordsize="2862,0" path="m7599,10859l10461,10859e" filled="f" stroked="t" strokeweight=".711962pt" strokecolor="#676767">
                <v:path arrowok="t"/>
              </v:shape>
            </v:group>
            <v:group style="position:absolute;left:10404;top:10856;width:128;height:2" coordorigin="10404,10856" coordsize="128,2">
              <v:shape style="position:absolute;left:10404;top:10856;width:128;height:2" coordorigin="10404,10856" coordsize="128,0" path="m10404,10856l10532,10856e" filled="f" stroked="t" strokeweight=".474641pt" strokecolor="#484848">
                <v:path arrowok="t"/>
              </v:shape>
            </v:group>
            <v:group style="position:absolute;left:10475;top:10859;width:551;height:2" coordorigin="10475,10859" coordsize="551,2">
              <v:shape style="position:absolute;left:10475;top:10859;width:551;height:2" coordorigin="10475,10859" coordsize="551,0" path="m10475,10859l11026,10859e" filled="f" stroked="t" strokeweight=".474641pt" strokecolor="#5B5B5B">
                <v:path arrowok="t"/>
              </v:shape>
            </v:group>
            <v:group style="position:absolute;left:10879;top:10859;width:764;height:2" coordorigin="10879,10859" coordsize="764,2">
              <v:shape style="position:absolute;left:10879;top:10859;width:764;height:2" coordorigin="10879,10859" coordsize="764,0" path="m10879,10859l11643,10859e" filled="f" stroked="t" strokeweight=".949282pt" strokecolor="#747474">
                <v:path arrowok="t"/>
              </v:shape>
            </v:group>
            <v:group style="position:absolute;left:399;top:11112;width:2055;height:2" coordorigin="399,11112" coordsize="2055,2">
              <v:shape style="position:absolute;left:399;top:11112;width:2055;height:2" coordorigin="399,11112" coordsize="2055,0" path="m399,11112l2454,11112e" filled="f" stroked="t" strokeweight=".711962pt" strokecolor="#5B5B5B">
                <v:path arrowok="t"/>
              </v:shape>
            </v:group>
            <v:group style="position:absolute;left:2392;top:11109;width:422;height:2" coordorigin="2392,11109" coordsize="422,2">
              <v:shape style="position:absolute;left:2392;top:11109;width:422;height:2" coordorigin="2392,11109" coordsize="422,0" path="m2392,11109l2815,11109e" filled="f" stroked="t" strokeweight=".474641pt" strokecolor="#444444">
                <v:path arrowok="t"/>
              </v:shape>
            </v:group>
            <v:group style="position:absolute;left:2739;top:11107;width:4932;height:2" coordorigin="2739,11107" coordsize="4932,2">
              <v:shape style="position:absolute;left:2739;top:11107;width:4932;height:2" coordorigin="2739,11107" coordsize="4932,0" path="m2739,11107l7670,11107e" filled="f" stroked="t" strokeweight=".711962pt" strokecolor="#575757">
                <v:path arrowok="t"/>
              </v:shape>
            </v:group>
            <v:group style="position:absolute;left:7613;top:11105;width:275;height:2" coordorigin="7613,11105" coordsize="275,2">
              <v:shape style="position:absolute;left:7613;top:11105;width:275;height:2" coordorigin="7613,11105" coordsize="275,0" path="m7613,11105l7889,11105e" filled="f" stroked="t" strokeweight=".474641pt" strokecolor="#3B3B3B">
                <v:path arrowok="t"/>
              </v:shape>
            </v:group>
            <v:group style="position:absolute;left:7832;top:11102;width:1984;height:2" coordorigin="7832,11102" coordsize="1984,2">
              <v:shape style="position:absolute;left:7832;top:11102;width:1984;height:2" coordorigin="7832,11102" coordsize="1984,0" path="m7832,11102l9816,11102e" filled="f" stroked="t" strokeweight=".711962pt" strokecolor="#5B5B5B">
                <v:path arrowok="t"/>
              </v:shape>
            </v:group>
            <v:group style="position:absolute;left:9759;top:11100;width:275;height:2" coordorigin="9759,11100" coordsize="275,2">
              <v:shape style="position:absolute;left:9759;top:11100;width:275;height:2" coordorigin="9759,11100" coordsize="275,0" path="m9759,11100l10034,11100e" filled="f" stroked="t" strokeweight=".474641pt" strokecolor="#3F3F3F">
                <v:path arrowok="t"/>
              </v:shape>
            </v:group>
            <v:group style="position:absolute;left:9977;top:11097;width:1661;height:2" coordorigin="9977,11097" coordsize="1661,2">
              <v:shape style="position:absolute;left:9977;top:11097;width:1661;height:2" coordorigin="9977,11097" coordsize="1661,0" path="m9977,11097l11638,11097e" filled="f" stroked="t" strokeweight=".711962pt" strokecolor="#676767">
                <v:path arrowok="t"/>
              </v:shape>
            </v:group>
            <v:group style="position:absolute;left:11633;top:10818;width:2;height:315" coordorigin="11633,10818" coordsize="2,315">
              <v:shape style="position:absolute;left:11633;top:10818;width:2;height:315" coordorigin="11633,10818" coordsize="0,315" path="m11633,11133l11633,10818e" filled="f" stroked="t" strokeweight=".474641pt" strokecolor="#444444">
                <v:path arrowok="t"/>
              </v:shape>
            </v:group>
            <v:group style="position:absolute;left:394;top:11353;width:2060;height:2" coordorigin="394,11353" coordsize="2060,2">
              <v:shape style="position:absolute;left:394;top:11353;width:2060;height:2" coordorigin="394,11353" coordsize="2060,0" path="m394,11353l2454,11353e" filled="f" stroked="t" strokeweight=".711962pt" strokecolor="#545454">
                <v:path arrowok="t"/>
              </v:shape>
            </v:group>
            <v:group style="position:absolute;left:1198;top:11105;width:2;height:267" coordorigin="1198,11105" coordsize="2,267">
              <v:shape style="position:absolute;left:1198;top:11105;width:2;height:267" coordorigin="1198,11105" coordsize="0,267" path="m1198,11372l1198,11105e" filled="f" stroked="t" strokeweight=".711962pt" strokecolor="#444444">
                <v:path arrowok="t"/>
              </v:shape>
            </v:group>
            <v:group style="position:absolute;left:1780;top:11100;width:2;height:993" coordorigin="1780,11100" coordsize="2,993">
              <v:shape style="position:absolute;left:1780;top:11100;width:2;height:993" coordorigin="1780,11100" coordsize="0,993" path="m1780,12093l1780,11100e" filled="f" stroked="t" strokeweight=".711962pt" strokecolor="#4F4F4F">
                <v:path arrowok="t"/>
              </v:shape>
            </v:group>
            <v:group style="position:absolute;left:2392;top:11348;width:2601;height:2" coordorigin="2392,11348" coordsize="2601,2">
              <v:shape style="position:absolute;left:2392;top:11348;width:2601;height:2" coordorigin="2392,11348" coordsize="2601,0" path="m2392,11348l4993,11348e" filled="f" stroked="t" strokeweight=".474641pt" strokecolor="#545454">
                <v:path arrowok="t"/>
              </v:shape>
            </v:group>
            <v:group style="position:absolute;left:4936;top:11346;width:1808;height:2" coordorigin="4936,11346" coordsize="1808,2">
              <v:shape style="position:absolute;left:4936;top:11346;width:1808;height:2" coordorigin="4936,11346" coordsize="1808,0" path="m4936,11346l6745,11346e" filled="f" stroked="t" strokeweight=".711962pt" strokecolor="#606060">
                <v:path arrowok="t"/>
              </v:shape>
            </v:group>
            <v:group style="position:absolute;left:6688;top:11343;width:346;height:2" coordorigin="6688,11343" coordsize="346,2">
              <v:shape style="position:absolute;left:6688;top:11343;width:346;height:2" coordorigin="6688,11343" coordsize="346,0" path="m6688,11343l7034,11343e" filled="f" stroked="t" strokeweight=".474641pt" strokecolor="#4F4F4F">
                <v:path arrowok="t"/>
              </v:shape>
            </v:group>
            <v:group style="position:absolute;left:6958;top:11343;width:712;height:2" coordorigin="6958,11343" coordsize="712,2">
              <v:shape style="position:absolute;left:6958;top:11343;width:712;height:2" coordorigin="6958,11343" coordsize="712,0" path="m6958,11343l7670,11343e" filled="f" stroked="t" strokeweight=".949282pt" strokecolor="#646464">
                <v:path arrowok="t"/>
              </v:shape>
            </v:group>
            <v:group style="position:absolute;left:7435;top:11095;width:2;height:1184" coordorigin="7435,11095" coordsize="2,1184">
              <v:shape style="position:absolute;left:7435;top:11095;width:2;height:1184" coordorigin="7435,11095" coordsize="0,1184" path="m7435,12279l7435,11095e" filled="f" stroked="t" strokeweight=".711962pt" strokecolor="#4F4F4F">
                <v:path arrowok="t"/>
              </v:shape>
            </v:group>
            <v:group style="position:absolute;left:7613;top:11343;width:275;height:2" coordorigin="7613,11343" coordsize="275,2">
              <v:shape style="position:absolute;left:7613;top:11343;width:275;height:2" coordorigin="7613,11343" coordsize="275,0" path="m7613,11343l7889,11343e" filled="f" stroked="t" strokeweight=".474641pt" strokecolor="#383838">
                <v:path arrowok="t"/>
              </v:shape>
            </v:group>
            <v:group style="position:absolute;left:7832;top:11339;width:3194;height:2" coordorigin="7832,11339" coordsize="3194,2">
              <v:shape style="position:absolute;left:7832;top:11339;width:3194;height:2" coordorigin="7832,11339" coordsize="3194,0" path="m7832,11339l11026,11339e" filled="f" stroked="t" strokeweight=".711962pt" strokecolor="#575757">
                <v:path arrowok="t"/>
              </v:shape>
            </v:group>
            <v:group style="position:absolute;left:10969;top:11339;width:271;height:2" coordorigin="10969,11339" coordsize="271,2">
              <v:shape style="position:absolute;left:10969;top:11339;width:271;height:2" coordorigin="10969,11339" coordsize="271,0" path="m10969,11339l11240,11339e" filled="f" stroked="t" strokeweight=".474641pt" strokecolor="#3F3F3F">
                <v:path arrowok="t"/>
              </v:shape>
            </v:group>
            <v:group style="position:absolute;left:11183;top:11339;width:460;height:2" coordorigin="11183,11339" coordsize="460,2">
              <v:shape style="position:absolute;left:11183;top:11339;width:460;height:2" coordorigin="11183,11339" coordsize="460,0" path="m11183,11339l11643,11339e" filled="f" stroked="t" strokeweight=".949282pt" strokecolor="#646464">
                <v:path arrowok="t"/>
              </v:shape>
            </v:group>
            <v:group style="position:absolute;left:1201;top:11300;width:2;height:793" coordorigin="1201,11300" coordsize="2,793">
              <v:shape style="position:absolute;left:1201;top:11300;width:2;height:793" coordorigin="1201,11300" coordsize="0,793" path="m1201,12093l1201,11300e" filled="f" stroked="t" strokeweight=".949282pt" strokecolor="#5B5B5B">
                <v:path arrowok="t"/>
              </v:shape>
            </v:group>
            <v:group style="position:absolute;left:11638;top:11806;width:2;height:286" coordorigin="11638,11806" coordsize="2,286">
              <v:shape style="position:absolute;left:11638;top:11806;width:2;height:286" coordorigin="11638,11806" coordsize="0,286" path="m11638,12093l11638,11806e" filled="f" stroked="t" strokeweight=".474641pt" strokecolor="#3F3F3F">
                <v:path arrowok="t"/>
              </v:shape>
            </v:group>
            <v:group style="position:absolute;left:1201;top:12036;width:2;height:243" coordorigin="1201,12036" coordsize="2,243">
              <v:shape style="position:absolute;left:1201;top:12036;width:2;height:243" coordorigin="1201,12036" coordsize="0,243" path="m1201,12279l1201,12036e" filled="f" stroked="t" strokeweight=".474641pt" strokecolor="#232323">
                <v:path arrowok="t"/>
              </v:shape>
            </v:group>
            <v:group style="position:absolute;left:1780;top:12036;width:2;height:243" coordorigin="1780,12036" coordsize="2,243">
              <v:shape style="position:absolute;left:1780;top:12036;width:2;height:243" coordorigin="1780,12036" coordsize="0,243" path="m1780,12279l1780,12036e" filled="f" stroked="t" strokeweight=".474641pt" strokecolor="#1C1C1C">
                <v:path arrowok="t"/>
              </v:shape>
            </v:group>
            <v:group style="position:absolute;left:11638;top:7577;width:2;height:8527" coordorigin="11638,7577" coordsize="2,8527">
              <v:shape style="position:absolute;left:11638;top:7577;width:2;height:8527" coordorigin="11638,7577" coordsize="0,8527" path="m11638,16103l11638,7577e" filled="f" stroked="t" strokeweight=".711962pt" strokecolor="#5B5B5B">
                <v:path arrowok="t"/>
              </v:shape>
            </v:group>
            <v:group style="position:absolute;left:1201;top:12222;width:2;height:353" coordorigin="1201,12222" coordsize="2,353">
              <v:shape style="position:absolute;left:1201;top:12222;width:2;height:353" coordorigin="1201,12222" coordsize="0,353" path="m1201,12575l1201,12222e" filled="f" stroked="t" strokeweight=".711962pt" strokecolor="#3F3F3F">
                <v:path arrowok="t"/>
              </v:shape>
            </v:group>
            <v:group style="position:absolute;left:1780;top:12222;width:2;height:353" coordorigin="1780,12222" coordsize="2,353">
              <v:shape style="position:absolute;left:1780;top:12222;width:2;height:353" coordorigin="1780,12222" coordsize="0,353" path="m1780,12575l1780,12222e" filled="f" stroked="t" strokeweight=".474641pt" strokecolor="#2F2F2F">
                <v:path arrowok="t"/>
              </v:shape>
            </v:group>
            <v:group style="position:absolute;left:7438;top:12222;width:2;height:353" coordorigin="7438,12222" coordsize="2,353">
              <v:shape style="position:absolute;left:7438;top:12222;width:2;height:353" coordorigin="7438,12222" coordsize="0,353" path="m7438,12575l7438,12222e" filled="f" stroked="t" strokeweight=".474641pt" strokecolor="#2F2F2F">
                <v:path arrowok="t"/>
              </v:shape>
            </v:group>
            <v:group style="position:absolute;left:408;top:12518;width:2;height:387" coordorigin="408,12518" coordsize="2,387">
              <v:shape style="position:absolute;left:408;top:12518;width:2;height:387" coordorigin="408,12518" coordsize="0,387" path="m408,12904l408,12518e" filled="f" stroked="t" strokeweight=".474641pt" strokecolor="#3B3B3B">
                <v:path arrowok="t"/>
              </v:shape>
            </v:group>
            <v:group style="position:absolute;left:1203;top:12460;width:2;height:1518" coordorigin="1203,12460" coordsize="2,1518">
              <v:shape style="position:absolute;left:1203;top:12460;width:2;height:1518" coordorigin="1203,12460" coordsize="0,1518" path="m1203,13979l1203,12460e" filled="f" stroked="t" strokeweight=".711962pt" strokecolor="#545454">
                <v:path arrowok="t"/>
              </v:shape>
            </v:group>
            <v:group style="position:absolute;left:1780;top:12518;width:2;height:745" coordorigin="1780,12518" coordsize="2,745">
              <v:shape style="position:absolute;left:1780;top:12518;width:2;height:745" coordorigin="1780,12518" coordsize="0,745" path="m1780,13263l1780,12518e" filled="f" stroked="t" strokeweight=".949282pt" strokecolor="#4F4F4F">
                <v:path arrowok="t"/>
              </v:shape>
            </v:group>
            <v:group style="position:absolute;left:7440;top:12518;width:2;height:1322" coordorigin="7440,12518" coordsize="2,1322">
              <v:shape style="position:absolute;left:7440;top:12518;width:2;height:1322" coordorigin="7440,12518" coordsize="0,1322" path="m7440,13840l7440,12518e" filled="f" stroked="t" strokeweight=".711962pt" strokecolor="#575757">
                <v:path arrowok="t"/>
              </v:shape>
            </v:group>
            <v:group style="position:absolute;left:399;top:13430;width:2055;height:2" coordorigin="399,13430" coordsize="2055,2">
              <v:shape style="position:absolute;left:399;top:13430;width:2055;height:2" coordorigin="399,13430" coordsize="2055,0" path="m399,13430l2454,13430e" filled="f" stroked="t" strokeweight=".711962pt" strokecolor="#5B5B5B">
                <v:path arrowok="t"/>
              </v:shape>
            </v:group>
            <v:group style="position:absolute;left:1780;top:13181;width:2;height:368" coordorigin="1780,13181" coordsize="2,368">
              <v:shape style="position:absolute;left:1780;top:13181;width:2;height:368" coordorigin="1780,13181" coordsize="0,368" path="m1780,13549l1780,13181e" filled="f" stroked="t" strokeweight=".474641pt" strokecolor="#2B2B2B">
                <v:path arrowok="t"/>
              </v:shape>
            </v:group>
            <v:group style="position:absolute;left:2452;top:13181;width:2;height:368" coordorigin="2452,13181" coordsize="2,368">
              <v:shape style="position:absolute;left:2452;top:13181;width:2;height:368" coordorigin="2452,13181" coordsize="0,368" path="m2452,13549l2452,13181e" filled="f" stroked="t" strokeweight=".474641pt" strokecolor="#2B2B2B">
                <v:path arrowok="t"/>
              </v:shape>
            </v:group>
            <v:group style="position:absolute;left:411;top:13783;width:2;height:286" coordorigin="411,13783" coordsize="2,286">
              <v:shape style="position:absolute;left:411;top:13783;width:2;height:286" coordorigin="411,13783" coordsize="0,286" path="m411,14069l411,13783e" filled="f" stroked="t" strokeweight=".474641pt" strokecolor="#444444">
                <v:path arrowok="t"/>
              </v:shape>
            </v:group>
            <v:group style="position:absolute;left:1782;top:13492;width:2;height:501" coordorigin="1782,13492" coordsize="2,501">
              <v:shape style="position:absolute;left:1782;top:13492;width:2;height:501" coordorigin="1782,13492" coordsize="0,501" path="m1782,13993l1782,13492e" filled="f" stroked="t" strokeweight=".949282pt" strokecolor="#575757">
                <v:path arrowok="t"/>
              </v:shape>
            </v:group>
            <v:group style="position:absolute;left:7440;top:13783;width:2;height:196" coordorigin="7440,13783" coordsize="2,196">
              <v:shape style="position:absolute;left:7440;top:13783;width:2;height:196" coordorigin="7440,13783" coordsize="0,196" path="m7440,13979l7440,13783e" filled="f" stroked="t" strokeweight=".949282pt" strokecolor="#6B6B6B">
                <v:path arrowok="t"/>
              </v:shape>
            </v:group>
            <v:group style="position:absolute;left:1206;top:13921;width:2;height:434" coordorigin="1206,13921" coordsize="2,434">
              <v:shape style="position:absolute;left:1206;top:13921;width:2;height:434" coordorigin="1206,13921" coordsize="0,434" path="m1206,14356l1206,13921e" filled="f" stroked="t" strokeweight=".474641pt" strokecolor="#282828">
                <v:path arrowok="t"/>
              </v:shape>
            </v:group>
            <v:group style="position:absolute;left:1780;top:13921;width:2;height:148" coordorigin="1780,13921" coordsize="2,148">
              <v:shape style="position:absolute;left:1780;top:13921;width:2;height:148" coordorigin="1780,13921" coordsize="0,148" path="m1780,14069l1780,13921e" filled="f" stroked="t" strokeweight=".711962pt" strokecolor="#3F3F3F">
                <v:path arrowok="t"/>
              </v:shape>
            </v:group>
            <v:group style="position:absolute;left:7442;top:13921;width:2;height:148" coordorigin="7442,13921" coordsize="2,148">
              <v:shape style="position:absolute;left:7442;top:13921;width:2;height:148" coordorigin="7442,13921" coordsize="0,148" path="m7442,14069l7442,13921e" filled="f" stroked="t" strokeweight=".474641pt" strokecolor="#383838">
                <v:path arrowok="t"/>
              </v:shape>
            </v:group>
            <v:group style="position:absolute;left:1785;top:14012;width:2;height:196" coordorigin="1785,14012" coordsize="2,196">
              <v:shape style="position:absolute;left:1785;top:14012;width:2;height:196" coordorigin="1785,14012" coordsize="0,196" path="m1785,14208l1785,14012e" filled="f" stroked="t" strokeweight=".474641pt" strokecolor="#131313">
                <v:path arrowok="t"/>
              </v:shape>
            </v:group>
            <v:group style="position:absolute;left:7442;top:14012;width:2;height:196" coordorigin="7442,14012" coordsize="2,196">
              <v:shape style="position:absolute;left:7442;top:14012;width:2;height:196" coordorigin="7442,14012" coordsize="0,196" path="m7442,14208l7442,14012e" filled="f" stroked="t" strokeweight=".474641pt" strokecolor="#232323">
                <v:path arrowok="t"/>
              </v:shape>
            </v:group>
            <v:group style="position:absolute;left:1785;top:14151;width:2;height:205" coordorigin="1785,14151" coordsize="2,205">
              <v:shape style="position:absolute;left:1785;top:14151;width:2;height:205" coordorigin="1785,14151" coordsize="0,205" path="m1785,14356l1785,14151e" filled="f" stroked="t" strokeweight=".474641pt" strokecolor="#2F2F2F">
                <v:path arrowok="t"/>
              </v:shape>
            </v:group>
            <v:group style="position:absolute;left:7442;top:14151;width:2;height:205" coordorigin="7442,14151" coordsize="2,205">
              <v:shape style="position:absolute;left:7442;top:14151;width:2;height:205" coordorigin="7442,14151" coordsize="0,205" path="m7442,14356l7442,14151e" filled="f" stroked="t" strokeweight=".474641pt" strokecolor="#383838">
                <v:path arrowok="t"/>
              </v:shape>
            </v:group>
            <v:group style="position:absolute;left:1203;top:14299;width:2;height:210" coordorigin="1203,14299" coordsize="2,210">
              <v:shape style="position:absolute;left:1203;top:14299;width:2;height:210" coordorigin="1203,14299" coordsize="0,210" path="m1203,14509l1203,14299e" filled="f" stroked="t" strokeweight=".711962pt" strokecolor="#484848">
                <v:path arrowok="t"/>
              </v:shape>
            </v:group>
            <v:group style="position:absolute;left:7445;top:14299;width:2;height:864" coordorigin="7445,14299" coordsize="2,864">
              <v:shape style="position:absolute;left:7445;top:14299;width:2;height:864" coordorigin="7445,14299" coordsize="0,864" path="m7445,15163l7445,14299e" filled="f" stroked="t" strokeweight=".949282pt" strokecolor="#606060">
                <v:path arrowok="t"/>
              </v:shape>
            </v:group>
            <v:group style="position:absolute;left:2452;top:14361;width:2;height:578" coordorigin="2452,14361" coordsize="2,578">
              <v:shape style="position:absolute;left:2452;top:14361;width:2;height:578" coordorigin="2452,14361" coordsize="0,578" path="m2452,14938l2452,14361e" filled="f" stroked="t" strokeweight=".474641pt" strokecolor="#2B2B2B">
                <v:path arrowok="t"/>
              </v:shape>
            </v:group>
            <v:group style="position:absolute;left:413;top:14590;width:2;height:282" coordorigin="413,14590" coordsize="2,282">
              <v:shape style="position:absolute;left:413;top:14590;width:2;height:282" coordorigin="413,14590" coordsize="0,282" path="m413,14871l413,14590e" filled="f" stroked="t" strokeweight=".474641pt" strokecolor="#1F1F1F">
                <v:path arrowok="t"/>
              </v:shape>
            </v:group>
            <v:group style="position:absolute;left:411;top:14814;width:2;height:234" coordorigin="411,14814" coordsize="2,234">
              <v:shape style="position:absolute;left:411;top:14814;width:2;height:234" coordorigin="411,14814" coordsize="0,234" path="m411,15048l411,14814e" filled="f" stroked="t" strokeweight=".474641pt" strokecolor="#484848">
                <v:path arrowok="t"/>
              </v:shape>
            </v:group>
            <v:group style="position:absolute;left:1782;top:14299;width:2;height:917" coordorigin="1782,14299" coordsize="2,917">
              <v:shape style="position:absolute;left:1782;top:14299;width:2;height:917" coordorigin="1782,14299" coordsize="0,917" path="m1782,15215l1782,14299e" filled="f" stroked="t" strokeweight=".949282pt" strokecolor="#5B5B5B">
                <v:path arrowok="t"/>
              </v:shape>
            </v:group>
            <v:group style="position:absolute;left:1203;top:14365;width:2;height:797" coordorigin="1203,14365" coordsize="2,797">
              <v:shape style="position:absolute;left:1203;top:14365;width:2;height:797" coordorigin="1203,14365" coordsize="0,797" path="m1203,15163l1203,14365e" filled="f" stroked="t" strokeweight=".949282pt" strokecolor="#5B5B5B">
                <v:path arrowok="t"/>
              </v:shape>
            </v:group>
            <v:group style="position:absolute;left:1206;top:15105;width:2;height:286" coordorigin="1206,15105" coordsize="2,286">
              <v:shape style="position:absolute;left:1206;top:15105;width:2;height:286" coordorigin="1206,15105" coordsize="0,286" path="m1206,15392l1206,15105e" filled="f" stroked="t" strokeweight=".474641pt" strokecolor="#232323">
                <v:path arrowok="t"/>
              </v:shape>
            </v:group>
            <v:group style="position:absolute;left:1780;top:15105;width:2;height:635" coordorigin="1780,15105" coordsize="2,635">
              <v:shape style="position:absolute;left:1780;top:15105;width:2;height:635" coordorigin="1780,15105" coordsize="0,635" path="m1780,15740l1780,15105e" filled="f" stroked="t" strokeweight=".711962pt" strokecolor="#444444">
                <v:path arrowok="t"/>
              </v:shape>
            </v:group>
            <v:group style="position:absolute;left:7442;top:15105;width:2;height:286" coordorigin="7442,15105" coordsize="2,286">
              <v:shape style="position:absolute;left:7442;top:15105;width:2;height:286" coordorigin="7442,15105" coordsize="0,286" path="m7442,15392l7442,15105e" filled="f" stroked="t" strokeweight=".474641pt" strokecolor="#2F2F2F">
                <v:path arrowok="t"/>
              </v:shape>
            </v:group>
            <v:group style="position:absolute;left:1206;top:15334;width:2;height:793" coordorigin="1206,15334" coordsize="2,793">
              <v:shape style="position:absolute;left:1206;top:15334;width:2;height:793" coordorigin="1206,15334" coordsize="0,793" path="m1206,16127l1206,15334e" filled="f" stroked="t" strokeweight=".711962pt" strokecolor="#545454">
                <v:path arrowok="t"/>
              </v:shape>
            </v:group>
            <v:group style="position:absolute;left:408;top:16117;width:266;height:2" coordorigin="408,16117" coordsize="266,2">
              <v:shape style="position:absolute;left:408;top:16117;width:266;height:2" coordorigin="408,16117" coordsize="266,0" path="m408,16117l674,16117e" filled="f" stroked="t" strokeweight=".474641pt" strokecolor="#444444">
                <v:path arrowok="t"/>
              </v:shape>
            </v:group>
            <v:group style="position:absolute;left:413;top:15683;width:2;height:439" coordorigin="413,15683" coordsize="2,439">
              <v:shape style="position:absolute;left:413;top:15683;width:2;height:439" coordorigin="413,15683" coordsize="0,439" path="m413,16122l413,15683e" filled="f" stroked="t" strokeweight=".474641pt" strokecolor="#2F2F2F">
                <v:path arrowok="t"/>
              </v:shape>
            </v:group>
            <v:group style="position:absolute;left:1785;top:15683;width:2;height:439" coordorigin="1785,15683" coordsize="2,439">
              <v:shape style="position:absolute;left:1785;top:15683;width:2;height:439" coordorigin="1785,15683" coordsize="0,439" path="m1785,16122l1785,15683e" filled="f" stroked="t" strokeweight=".949282pt" strokecolor="#575757">
                <v:path arrowok="t"/>
              </v:shape>
            </v:group>
            <v:group style="position:absolute;left:2452;top:15683;width:2;height:434" coordorigin="2452,15683" coordsize="2,434">
              <v:shape style="position:absolute;left:2452;top:15683;width:2;height:434" coordorigin="2452,15683" coordsize="0,434" path="m2452,16117l2452,15683e" filled="f" stroked="t" strokeweight=".474641pt" strokecolor="#1F1F1F">
                <v:path arrowok="t"/>
              </v:shape>
            </v:group>
            <v:group style="position:absolute;left:408;top:16113;width:11240;height:2" coordorigin="408,16113" coordsize="11240,2">
              <v:shape style="position:absolute;left:408;top:16113;width:11240;height:2" coordorigin="408,16113" coordsize="11240,0" path="m408,16113l11648,16113e" filled="f" stroked="t" strokeweight=".711962pt" strokecolor="#5B5B5B">
                <v:path arrowok="t"/>
              </v:shape>
            </v:group>
            <v:group style="position:absolute;left:7445;top:15334;width:2;height:773" coordorigin="7445,15334" coordsize="2,773">
              <v:shape style="position:absolute;left:7445;top:15334;width:2;height:773" coordorigin="7445,15334" coordsize="0,773" path="m7445,16108l7445,15334e" filled="f" stroked="t" strokeweight=".711962pt" strokecolor="#5B5B5B">
                <v:path arrowok="t"/>
              </v:shape>
            </v:group>
            <v:group style="position:absolute;left:9977;top:16098;width:275;height:2" coordorigin="9977,16098" coordsize="275,2">
              <v:shape style="position:absolute;left:9977;top:16098;width:275;height:2" coordorigin="9977,16098" coordsize="275,0" path="m9977,16098l10252,16098e" filled="f" stroked="t" strokeweight=".474641pt" strokecolor="#5B5B5B">
                <v:path arrowok="t"/>
              </v:shape>
            </v:group>
            <v:group style="position:absolute;left:4936;top:16098;width:6711;height:2" coordorigin="4936,16098" coordsize="6711,2">
              <v:shape style="position:absolute;left:4936;top:16098;width:6711;height:2" coordorigin="4936,16098" coordsize="6711,0" path="m4936,16098l11648,16098e" filled="f" stroked="t" strokeweight=".711962pt" strokecolor="#676767">
                <v:path arrowok="t"/>
              </v:shape>
            </v:group>
            <v:group style="position:absolute;left:11183;top:16098;width:465;height:2" coordorigin="11183,16098" coordsize="465,2">
              <v:shape style="position:absolute;left:11183;top:16098;width:465;height:2" coordorigin="11183,16098" coordsize="465,0" path="m11183,16098l11648,16098e" filled="f" stroked="t" strokeweight=".474641pt" strokecolor="#54545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9E9E9E"/>
          <w:spacing w:val="0"/>
          <w:w w:val="71"/>
          <w:position w:val="2"/>
        </w:rPr>
        <w:t>ttaıy</w:t>
      </w:r>
      <w:r>
        <w:rPr>
          <w:rFonts w:ascii="Arial" w:hAnsi="Arial" w:cs="Arial" w:eastAsia="Arial"/>
          <w:sz w:val="23"/>
          <w:szCs w:val="23"/>
          <w:color w:val="9E9E9E"/>
          <w:spacing w:val="0"/>
          <w:w w:val="71"/>
          <w:position w:val="2"/>
        </w:rPr>
        <w:t>e</w:t>
      </w:r>
      <w:r>
        <w:rPr>
          <w:rFonts w:ascii="Arial" w:hAnsi="Arial" w:cs="Arial" w:eastAsia="Arial"/>
          <w:sz w:val="23"/>
          <w:szCs w:val="23"/>
          <w:color w:val="9E9E9E"/>
          <w:spacing w:val="33"/>
          <w:w w:val="71"/>
          <w:position w:val="2"/>
        </w:rPr>
        <w:t> </w:t>
      </w:r>
      <w:r>
        <w:rPr>
          <w:rFonts w:ascii="Arial" w:hAnsi="Arial" w:cs="Arial" w:eastAsia="Arial"/>
          <w:sz w:val="23"/>
          <w:szCs w:val="23"/>
          <w:color w:val="858789"/>
          <w:spacing w:val="0"/>
          <w:w w:val="71"/>
          <w:position w:val="2"/>
        </w:rPr>
        <w:t>GOne</w:t>
      </w:r>
      <w:r>
        <w:rPr>
          <w:rFonts w:ascii="Arial" w:hAnsi="Arial" w:cs="Arial" w:eastAsia="Arial"/>
          <w:sz w:val="23"/>
          <w:szCs w:val="23"/>
          <w:color w:val="858789"/>
          <w:spacing w:val="0"/>
          <w:w w:val="71"/>
          <w:position w:val="2"/>
        </w:rPr>
        <w:t>y</w:t>
      </w:r>
      <w:r>
        <w:rPr>
          <w:rFonts w:ascii="Arial" w:hAnsi="Arial" w:cs="Arial" w:eastAsia="Arial"/>
          <w:sz w:val="23"/>
          <w:szCs w:val="23"/>
          <w:color w:val="858789"/>
          <w:spacing w:val="-2"/>
          <w:w w:val="71"/>
          <w:position w:val="2"/>
        </w:rPr>
        <w:t> </w:t>
      </w:r>
      <w:r>
        <w:rPr>
          <w:rFonts w:ascii="Arial" w:hAnsi="Arial" w:cs="Arial" w:eastAsia="Arial"/>
          <w:sz w:val="23"/>
          <w:szCs w:val="23"/>
          <w:color w:val="858789"/>
          <w:spacing w:val="0"/>
          <w:w w:val="71"/>
          <w:position w:val="2"/>
        </w:rPr>
        <w:t>Bölg</w:t>
      </w:r>
      <w:r>
        <w:rPr>
          <w:rFonts w:ascii="Arial" w:hAnsi="Arial" w:cs="Arial" w:eastAsia="Arial"/>
          <w:sz w:val="23"/>
          <w:szCs w:val="23"/>
          <w:color w:val="858789"/>
          <w:spacing w:val="0"/>
          <w:w w:val="71"/>
          <w:position w:val="2"/>
        </w:rPr>
        <w:t>e</w:t>
      </w:r>
      <w:r>
        <w:rPr>
          <w:rFonts w:ascii="Arial" w:hAnsi="Arial" w:cs="Arial" w:eastAsia="Arial"/>
          <w:sz w:val="23"/>
          <w:szCs w:val="23"/>
          <w:color w:val="858789"/>
          <w:spacing w:val="39"/>
          <w:w w:val="71"/>
          <w:position w:val="2"/>
        </w:rPr>
        <w:t> </w:t>
      </w:r>
      <w:r>
        <w:rPr>
          <w:rFonts w:ascii="Arial" w:hAnsi="Arial" w:cs="Arial" w:eastAsia="Arial"/>
          <w:sz w:val="23"/>
          <w:szCs w:val="23"/>
          <w:color w:val="858789"/>
          <w:spacing w:val="0"/>
          <w:w w:val="71"/>
          <w:position w:val="2"/>
        </w:rPr>
        <w:t>Amin</w:t>
      </w:r>
      <w:r>
        <w:rPr>
          <w:rFonts w:ascii="Arial" w:hAnsi="Arial" w:cs="Arial" w:eastAsia="Arial"/>
          <w:sz w:val="23"/>
          <w:szCs w:val="23"/>
          <w:color w:val="858789"/>
          <w:spacing w:val="7"/>
          <w:w w:val="71"/>
          <w:position w:val="2"/>
        </w:rPr>
        <w:t> </w:t>
      </w:r>
      <w:r>
        <w:rPr>
          <w:rFonts w:ascii="Arial" w:hAnsi="Arial" w:cs="Arial" w:eastAsia="Arial"/>
          <w:sz w:val="23"/>
          <w:szCs w:val="23"/>
          <w:color w:val="858789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3"/>
          <w:szCs w:val="23"/>
          <w:color w:val="858789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69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56"/>
          <w:w w:val="109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0"/>
        </w:rPr>
        <w:t>f.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-1"/>
          <w:w w:val="83"/>
          <w:position w:val="0"/>
        </w:rPr>
        <w:t>B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29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3034" w:right="-20"/>
        <w:jc w:val="left"/>
        <w:rPr>
          <w:rFonts w:ascii="Arial" w:hAnsi="Arial" w:cs="Arial" w:eastAsia="Arial"/>
          <w:sz w:val="43"/>
          <w:szCs w:val="43"/>
        </w:rPr>
      </w:pPr>
      <w:rPr/>
      <w:r>
        <w:rPr>
          <w:rFonts w:ascii="Arial" w:hAnsi="Arial" w:cs="Arial" w:eastAsia="Arial"/>
          <w:sz w:val="43"/>
          <w:szCs w:val="43"/>
          <w:color w:val="414999"/>
          <w:spacing w:val="-240"/>
          <w:w w:val="242"/>
          <w:i/>
        </w:rPr>
        <w:t>)</w:t>
      </w:r>
      <w:r>
        <w:rPr>
          <w:rFonts w:ascii="Times New Roman" w:hAnsi="Times New Roman" w:cs="Times New Roman" w:eastAsia="Times New Roman"/>
          <w:sz w:val="32"/>
          <w:szCs w:val="32"/>
          <w:color w:val="5257A1"/>
          <w:spacing w:val="0"/>
          <w:w w:val="104"/>
          <w:i/>
          <w:position w:val="-6"/>
        </w:rPr>
        <w:t>o</w:t>
      </w:r>
      <w:r>
        <w:rPr>
          <w:rFonts w:ascii="Times New Roman" w:hAnsi="Times New Roman" w:cs="Times New Roman" w:eastAsia="Times New Roman"/>
          <w:sz w:val="32"/>
          <w:szCs w:val="32"/>
          <w:color w:val="5257A1"/>
          <w:spacing w:val="-38"/>
          <w:w w:val="104"/>
          <w:i/>
          <w:position w:val="-6"/>
        </w:rPr>
        <w:t>6</w:t>
      </w:r>
      <w:r>
        <w:rPr>
          <w:rFonts w:ascii="Arial" w:hAnsi="Arial" w:cs="Arial" w:eastAsia="Arial"/>
          <w:sz w:val="43"/>
          <w:szCs w:val="43"/>
          <w:color w:val="414999"/>
          <w:spacing w:val="0"/>
          <w:w w:val="241"/>
          <w:i/>
          <w:position w:val="0"/>
        </w:rPr>
        <w:t>5.</w:t>
      </w:r>
      <w:r>
        <w:rPr>
          <w:rFonts w:ascii="Arial" w:hAnsi="Arial" w:cs="Arial" w:eastAsia="Arial"/>
          <w:sz w:val="43"/>
          <w:szCs w:val="43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right="-102"/>
        <w:jc w:val="left"/>
        <w:rPr>
          <w:rFonts w:ascii="Times New Roman" w:hAnsi="Times New Roman" w:cs="Times New Roman" w:eastAsia="Times New Roman"/>
          <w:sz w:val="41"/>
          <w:szCs w:val="4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1"/>
          <w:szCs w:val="41"/>
          <w:color w:val="9E9E9E"/>
          <w:w w:val="81"/>
          <w:b/>
          <w:bCs/>
          <w:position w:val="6"/>
        </w:rPr>
        <w:t>,a</w:t>
      </w:r>
      <w:r>
        <w:rPr>
          <w:rFonts w:ascii="Times New Roman" w:hAnsi="Times New Roman" w:cs="Times New Roman" w:eastAsia="Times New Roman"/>
          <w:sz w:val="41"/>
          <w:szCs w:val="41"/>
          <w:color w:val="9E9E9E"/>
          <w:spacing w:val="24"/>
          <w:w w:val="81"/>
          <w:b/>
          <w:bCs/>
          <w:position w:val="6"/>
        </w:rPr>
        <w:t>:</w:t>
      </w:r>
      <w:r>
        <w:rPr>
          <w:rFonts w:ascii="Times New Roman" w:hAnsi="Times New Roman" w:cs="Times New Roman" w:eastAsia="Times New Roman"/>
          <w:sz w:val="41"/>
          <w:szCs w:val="41"/>
          <w:color w:val="858789"/>
          <w:spacing w:val="0"/>
          <w:w w:val="19"/>
          <w:b/>
          <w:bCs/>
          <w:position w:val="6"/>
        </w:rPr>
        <w:t>.....</w:t>
      </w:r>
      <w:r>
        <w:rPr>
          <w:rFonts w:ascii="Times New Roman" w:hAnsi="Times New Roman" w:cs="Times New Roman" w:eastAsia="Times New Roman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59" w:lineRule="atLeast"/>
        <w:ind w:left="453" w:right="428"/>
        <w:jc w:val="center"/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9"/>
          <w:szCs w:val="9"/>
          <w:color w:val="4D4D4D"/>
          <w:spacing w:val="0"/>
          <w:w w:val="177"/>
        </w:rPr>
        <w:t>,r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spacing w:before="44" w:after="0" w:line="240" w:lineRule="auto"/>
        <w:ind w:right="-20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5E5E5E"/>
          <w:w w:val="103"/>
          <w:b/>
          <w:bCs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5E5E5E"/>
          <w:spacing w:val="-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E9E9E"/>
          <w:spacing w:val="0"/>
          <w:w w:val="131"/>
          <w:b/>
          <w:bCs/>
        </w:rPr>
        <w:t>,n,.:,•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40"/>
          <w:cols w:num="3" w:equalWidth="0">
            <w:col w:w="5516" w:space="4503"/>
            <w:col w:w="482" w:space="17"/>
            <w:col w:w="1062"/>
          </w:cols>
        </w:sectPr>
      </w:pPr>
      <w:rPr/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300" w:bottom="280" w:left="180" w:right="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2" w:lineRule="exact"/>
        <w:ind w:left="646" w:right="-64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82828"/>
          <w:w w:val="105"/>
          <w:b/>
          <w:bCs/>
        </w:rPr>
        <w:t>BÜ</w:t>
      </w:r>
      <w:r>
        <w:rPr>
          <w:rFonts w:ascii="Arial" w:hAnsi="Arial" w:cs="Arial" w:eastAsia="Arial"/>
          <w:sz w:val="15"/>
          <w:szCs w:val="15"/>
          <w:color w:val="282828"/>
          <w:spacing w:val="3"/>
          <w:w w:val="104"/>
          <w:b/>
          <w:bCs/>
        </w:rPr>
        <w:t>Y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4"/>
          <w:b/>
          <w:bCs/>
        </w:rPr>
        <w:t>ÜKSEHIR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42" w:lineRule="exact"/>
        <w:ind w:left="694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82828"/>
          <w:w w:val="114"/>
        </w:rPr>
        <w:t>BELE</w:t>
      </w:r>
      <w:r>
        <w:rPr>
          <w:rFonts w:ascii="Arial" w:hAnsi="Arial" w:cs="Arial" w:eastAsia="Arial"/>
          <w:sz w:val="14"/>
          <w:szCs w:val="14"/>
          <w:color w:val="282828"/>
          <w:w w:val="115"/>
        </w:rPr>
        <w:t>D</w:t>
      </w:r>
      <w:r>
        <w:rPr>
          <w:rFonts w:ascii="Arial" w:hAnsi="Arial" w:cs="Arial" w:eastAsia="Arial"/>
          <w:sz w:val="14"/>
          <w:szCs w:val="14"/>
          <w:color w:val="282828"/>
          <w:spacing w:val="-22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444444"/>
          <w:spacing w:val="0"/>
          <w:w w:val="89"/>
        </w:rPr>
        <w:t>f</w:t>
      </w:r>
      <w:r>
        <w:rPr>
          <w:rFonts w:ascii="Arial" w:hAnsi="Arial" w:cs="Arial" w:eastAsia="Arial"/>
          <w:sz w:val="14"/>
          <w:szCs w:val="14"/>
          <w:color w:val="444444"/>
          <w:spacing w:val="-20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11"/>
        </w:rPr>
        <w:t>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34" w:after="0" w:line="260" w:lineRule="auto"/>
        <w:ind w:left="352" w:right="450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10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6"/>
          <w:w w:val="1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10"/>
        </w:rPr>
        <w:t>BELEQİYESİ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9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109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9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5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9"/>
        </w:rPr>
        <w:t>DAİRE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"/>
          <w:w w:val="109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9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9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1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1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3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2" w:after="0" w:line="226" w:lineRule="exact"/>
        <w:ind w:left="1103" w:right="533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9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9"/>
          <w:position w:val="-1"/>
        </w:rPr>
        <w:t>ANGIN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9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180" w:right="0"/>
          <w:cols w:num="2" w:equalWidth="0">
            <w:col w:w="1687" w:space="1704"/>
            <w:col w:w="8349"/>
          </w:cols>
        </w:sectPr>
      </w:pPr>
      <w:rPr/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6.000023" w:type="dxa"/>
      </w:tblPr>
      <w:tblGrid/>
      <w:tr>
        <w:trPr>
          <w:trHeight w:val="238" w:hRule="exact"/>
        </w:trPr>
        <w:tc>
          <w:tcPr>
            <w:tcW w:w="1235" w:type="dxa"/>
            <w:tcBorders>
              <w:top w:val="single" w:sz="7.68" w:space="0" w:color="606060"/>
              <w:bottom w:val="single" w:sz="5.7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18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6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6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57" w:type="dxa"/>
            <w:tcBorders>
              <w:top w:val="single" w:sz="7.68" w:space="0" w:color="606060"/>
              <w:bottom w:val="single" w:sz="5.7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18" w:lineRule="exact"/>
              <w:ind w:left="20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8"/>
              </w:rPr>
              <w:t>05/05/20ı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9"/>
              </w:rPr>
              <w:t>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50" w:type="dxa"/>
            <w:tcBorders>
              <w:top w:val="single" w:sz="7.68" w:space="0" w:color="606060"/>
              <w:bottom w:val="single" w:sz="5.7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18" w:lineRule="exact"/>
              <w:ind w:left="32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6060"/>
                <w:spacing w:val="-11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7"/>
              </w:rPr>
              <w:t>49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150" w:type="dxa"/>
            <w:tcBorders>
              <w:top w:val="single" w:sz="7.68" w:space="0" w:color="606060"/>
              <w:bottom w:val="single" w:sz="5.76" w:space="0" w:color="545454"/>
              <w:left w:val="nil" w:sz="6" w:space="0" w:color="auto"/>
              <w:right w:val="single" w:sz="5.76" w:space="0" w:color="606060"/>
            </w:tcBorders>
          </w:tcPr>
          <w:p>
            <w:pPr>
              <w:spacing w:before="5" w:after="0" w:line="218" w:lineRule="exact"/>
              <w:ind w:left="260" w:right="-20"/>
              <w:jc w:val="left"/>
              <w:tabs>
                <w:tab w:pos="23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6060"/>
                <w:spacing w:val="-22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38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30"/>
                <w:w w:val="13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22:24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9"/>
              </w:rPr>
              <w:t>tfel: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2" w:hRule="exact"/>
        </w:trPr>
        <w:tc>
          <w:tcPr>
            <w:tcW w:w="1235" w:type="dxa"/>
            <w:tcBorders>
              <w:top w:val="single" w:sz="5.76" w:space="0" w:color="545454"/>
              <w:bottom w:val="single" w:sz="7.6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5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2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2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5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57" w:type="dxa"/>
            <w:tcBorders>
              <w:top w:val="single" w:sz="5.76" w:space="0" w:color="545454"/>
              <w:bottom w:val="single" w:sz="7.6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21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8"/>
              </w:rPr>
              <w:t>05/05/20ı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9"/>
              </w:rPr>
              <w:t>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50" w:type="dxa"/>
            <w:tcBorders>
              <w:top w:val="single" w:sz="5.76" w:space="0" w:color="545454"/>
              <w:bottom w:val="single" w:sz="7.6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329" w:right="-20"/>
              <w:jc w:val="left"/>
              <w:tabs>
                <w:tab w:pos="17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6060"/>
                <w:spacing w:val="-26"/>
                <w:w w:val="115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4"/>
                <w:w w:val="102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3"/>
                <w:w w:val="105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8"/>
                <w:w w:val="103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78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10"/>
              </w:rPr>
              <w:t>277ı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150" w:type="dxa"/>
            <w:tcBorders>
              <w:top w:val="single" w:sz="5.76" w:space="0" w:color="545454"/>
              <w:bottom w:val="single" w:sz="7.68" w:space="0" w:color="5B5B5B"/>
              <w:left w:val="nil" w:sz="6" w:space="0" w:color="auto"/>
              <w:right w:val="single" w:sz="5.76" w:space="0" w:color="606060"/>
            </w:tcBorders>
          </w:tcPr>
          <w:p>
            <w:pPr>
              <w:spacing w:before="7" w:after="0" w:line="216" w:lineRule="exact"/>
              <w:ind w:left="26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w w:val="91"/>
              </w:rPr>
              <w:t>!Bi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0"/>
                <w:w w:val="91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2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2"/>
                <w:w w:val="67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18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8"/>
                <w:w w:val="117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98"/>
              </w:rPr>
              <w:t>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16"/>
              </w:rPr>
              <w:t>Alan: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"/>
                <w:w w:val="11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Zikrulla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5"/>
              </w:rPr>
              <w:t>AKSOY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199" w:lineRule="exact"/>
        <w:ind w:left="1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97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8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enerl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Camii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arkası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Ur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</w:rPr>
        <w:t>a!İ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8"/>
          <w:w w:val="103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66" w:right="-20"/>
        <w:jc w:val="left"/>
        <w:tabs>
          <w:tab w:pos="1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oğru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Yaka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Camii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arkası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6"/>
        </w:rPr>
        <w:t>rta/İ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5"/>
          <w:w w:val="106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66" w:right="-20"/>
        <w:jc w:val="left"/>
        <w:tabs>
          <w:tab w:pos="1540" w:val="left"/>
          <w:tab w:pos="4520" w:val="left"/>
          <w:tab w:pos="7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0"/>
        </w:rPr>
        <w:t>:Çö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8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SINIF!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180" w:lineRule="exact"/>
        <w:ind w:left="156" w:right="-20"/>
        <w:jc w:val="left"/>
        <w:tabs>
          <w:tab w:pos="3720" w:val="left"/>
          <w:tab w:pos="7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8.960754pt;margin-top:10.279241pt;width:19.032501pt;height:30.695802pt;mso-position-horizontal-relative:page;mso-position-vertical-relative:paragraph;z-index:-16967" type="#_x0000_t202" filled="f" stroked="f">
            <v:textbox inset="0,0,0,0">
              <w:txbxContent>
                <w:p>
                  <w:pPr>
                    <w:spacing w:before="3" w:after="0" w:line="240" w:lineRule="auto"/>
                    <w:ind w:right="-75"/>
                    <w:jc w:val="left"/>
                    <w:rPr>
                      <w:rFonts w:ascii="Times New Roman" w:hAnsi="Times New Roman" w:cs="Times New Roman" w:eastAsia="Times New Roman"/>
                      <w:sz w:val="23"/>
                      <w:szCs w:val="2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444444"/>
                      <w:spacing w:val="0"/>
                      <w:w w:val="331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"/>
          <w:w w:val="100"/>
          <w:position w:val="-3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3"/>
        </w:rPr>
        <w:t>apını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3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  <w:position w:val="-3"/>
        </w:rPr>
        <w:t>ull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7"/>
          <w:w w:val="100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7"/>
          <w:position w:val="-3"/>
        </w:rPr>
        <w:t>Şekli.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0"/>
        </w:sectPr>
      </w:pPr>
      <w:rPr/>
    </w:p>
    <w:p>
      <w:pPr>
        <w:spacing w:before="0" w:after="0" w:line="560" w:lineRule="exact"/>
        <w:ind w:left="3727" w:right="-124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9.920013pt;margin-top:10.534091pt;width:3.975pt;height:15pt;mso-position-horizontal-relative:page;mso-position-vertical-relative:paragraph;z-index:-16964" type="#_x0000_t202" filled="f" stroked="f">
            <v:textbox inset="0,0,0,0">
              <w:txbxContent>
                <w:p>
                  <w:pPr>
                    <w:spacing w:before="0" w:after="0" w:line="300" w:lineRule="exact"/>
                    <w:ind w:right="-85"/>
                    <w:jc w:val="left"/>
                    <w:rPr>
                      <w:rFonts w:ascii="Arial" w:hAnsi="Arial" w:cs="Arial" w:eastAsia="Arial"/>
                      <w:sz w:val="30"/>
                      <w:szCs w:val="30"/>
                    </w:rPr>
                  </w:pPr>
                  <w:rPr/>
                  <w:r>
                    <w:rPr>
                      <w:rFonts w:ascii="Arial" w:hAnsi="Arial" w:cs="Arial" w:eastAsia="Arial"/>
                      <w:sz w:val="30"/>
                      <w:szCs w:val="30"/>
                      <w:color w:val="A3A3A3"/>
                      <w:spacing w:val="0"/>
                      <w:w w:val="53"/>
                    </w:rPr>
                    <w:t>J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1"/>
          <w:position w:val="24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4"/>
          <w:position w:val="24"/>
        </w:rPr>
        <w:t>etonarm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9"/>
          <w:w w:val="104"/>
          <w:position w:val="24"/>
        </w:rPr>
        <w:t>e</w:t>
      </w:r>
      <w:r>
        <w:rPr>
          <w:rFonts w:ascii="Arial" w:hAnsi="Arial" w:cs="Arial" w:eastAsia="Arial"/>
          <w:sz w:val="56"/>
          <w:szCs w:val="56"/>
          <w:color w:val="444444"/>
          <w:spacing w:val="0"/>
          <w:w w:val="48"/>
          <w:position w:val="-1"/>
        </w:rPr>
        <w:t>ı</w:t>
      </w:r>
      <w:r>
        <w:rPr>
          <w:rFonts w:ascii="Arial" w:hAnsi="Arial" w:cs="Arial" w:eastAsia="Arial"/>
          <w:sz w:val="56"/>
          <w:szCs w:val="56"/>
          <w:color w:val="444444"/>
          <w:spacing w:val="-9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6"/>
          <w:position w:val="24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7"/>
          <w:position w:val="24"/>
        </w:rPr>
        <w:t>r</w:t>
      </w:r>
      <w:r>
        <w:rPr>
          <w:rFonts w:ascii="Arial" w:hAnsi="Arial" w:cs="Arial" w:eastAsia="Arial"/>
          <w:sz w:val="56"/>
          <w:szCs w:val="56"/>
          <w:color w:val="444444"/>
          <w:spacing w:val="20"/>
          <w:w w:val="57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97"/>
          <w:position w:val="2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8"/>
          <w:position w:val="24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8"/>
          <w:position w:val="24"/>
        </w:rPr>
        <w:t>şap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4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  <w:position w:val="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1"/>
          <w:position w:val="24"/>
        </w:rPr>
        <w:t>Çe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"/>
          <w:w w:val="111"/>
          <w:position w:val="2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8"/>
          <w:position w:val="2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2"/>
          <w:w w:val="100"/>
          <w:position w:val="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8"/>
          <w:w w:val="100"/>
          <w:position w:val="24"/>
        </w:rPr>
        <w:t> </w:t>
      </w:r>
      <w:r>
        <w:rPr>
          <w:rFonts w:ascii="Arial" w:hAnsi="Arial" w:cs="Arial" w:eastAsia="Arial"/>
          <w:sz w:val="45"/>
          <w:szCs w:val="45"/>
          <w:color w:val="606060"/>
          <w:spacing w:val="-231"/>
          <w:w w:val="81"/>
          <w:position w:val="-1"/>
        </w:rPr>
        <w:t>L</w:t>
      </w:r>
      <w:r>
        <w:rPr>
          <w:rFonts w:ascii="Times New Roman" w:hAnsi="Times New Roman" w:cs="Times New Roman" w:eastAsia="Times New Roman"/>
          <w:sz w:val="23"/>
          <w:szCs w:val="23"/>
          <w:color w:val="282828"/>
          <w:spacing w:val="0"/>
          <w:w w:val="86"/>
          <w:position w:val="24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311" w:right="-70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3"/>
          <w:szCs w:val="23"/>
          <w:color w:val="444444"/>
          <w:spacing w:val="0"/>
          <w:w w:val="395"/>
          <w:position w:val="-3"/>
        </w:rPr>
        <w:t>-</w:t>
      </w:r>
      <w:r>
        <w:rPr>
          <w:rFonts w:ascii="Times New Roman" w:hAnsi="Times New Roman" w:cs="Times New Roman" w:eastAsia="Times New Roman"/>
          <w:sz w:val="23"/>
          <w:szCs w:val="23"/>
          <w:color w:val="444444"/>
          <w:spacing w:val="-71"/>
          <w:w w:val="395"/>
          <w:position w:val="-3"/>
        </w:rPr>
        <w:t>-</w:t>
      </w:r>
      <w:r>
        <w:rPr>
          <w:rFonts w:ascii="Times New Roman" w:hAnsi="Times New Roman" w:cs="Times New Roman" w:eastAsia="Times New Roman"/>
          <w:sz w:val="23"/>
          <w:szCs w:val="23"/>
          <w:color w:val="282828"/>
          <w:spacing w:val="0"/>
          <w:w w:val="395"/>
          <w:position w:val="-3"/>
        </w:rPr>
        <w:t>-</w:t>
      </w:r>
      <w:r>
        <w:rPr>
          <w:rFonts w:ascii="Times New Roman" w:hAnsi="Times New Roman" w:cs="Times New Roman" w:eastAsia="Times New Roman"/>
          <w:sz w:val="23"/>
          <w:szCs w:val="23"/>
          <w:color w:val="282828"/>
          <w:spacing w:val="-99"/>
          <w:w w:val="395"/>
          <w:position w:val="-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44444"/>
          <w:spacing w:val="0"/>
          <w:w w:val="395"/>
          <w:position w:val="-3"/>
        </w:rPr>
        <w:t>-</w:t>
      </w:r>
      <w:r>
        <w:rPr>
          <w:rFonts w:ascii="Times New Roman" w:hAnsi="Times New Roman" w:cs="Times New Roman" w:eastAsia="Times New Roman"/>
          <w:sz w:val="23"/>
          <w:szCs w:val="23"/>
          <w:color w:val="444444"/>
          <w:spacing w:val="-54"/>
          <w:w w:val="395"/>
          <w:position w:val="-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82828"/>
          <w:spacing w:val="0"/>
          <w:w w:val="280"/>
          <w:position w:val="-3"/>
        </w:rPr>
        <w:t>---·--------</w:t>
      </w:r>
      <w:r>
        <w:rPr>
          <w:rFonts w:ascii="Times New Roman" w:hAnsi="Times New Roman" w:cs="Times New Roman" w:eastAsia="Times New Roman"/>
          <w:sz w:val="23"/>
          <w:szCs w:val="23"/>
          <w:color w:val="282828"/>
          <w:spacing w:val="-101"/>
          <w:w w:val="280"/>
          <w:position w:val="-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44444"/>
          <w:spacing w:val="0"/>
          <w:w w:val="356"/>
          <w:position w:val="-3"/>
        </w:rPr>
        <w:t>--</w:t>
      </w:r>
      <w:r>
        <w:rPr>
          <w:rFonts w:ascii="Times New Roman" w:hAnsi="Times New Roman" w:cs="Times New Roman" w:eastAsia="Times New Roman"/>
          <w:sz w:val="23"/>
          <w:szCs w:val="23"/>
          <w:color w:val="444444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44444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06060"/>
          <w:spacing w:val="0"/>
          <w:w w:val="173"/>
          <w:position w:val="-3"/>
        </w:rPr>
        <w:t>-----ı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316" w:lineRule="exact"/>
        <w:ind w:left="2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2.464996pt;margin-top:-6.194969pt;width:9.2907pt;height:22.5pt;mso-position-horizontal-relative:page;mso-position-vertical-relative:paragraph;z-index:-16963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Arial" w:hAnsi="Arial" w:cs="Arial" w:eastAsia="Arial"/>
                      <w:sz w:val="45"/>
                      <w:szCs w:val="45"/>
                      <w:color w:val="BCBCBC"/>
                      <w:spacing w:val="0"/>
                      <w:w w:val="62"/>
                    </w:rPr>
                    <w:t>--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5"/>
          <w:szCs w:val="35"/>
          <w:color w:val="BCBCBC"/>
          <w:spacing w:val="0"/>
          <w:w w:val="80"/>
          <w:position w:val="1"/>
        </w:rPr>
        <w:t>J</w:t>
      </w:r>
      <w:r>
        <w:rPr>
          <w:rFonts w:ascii="Times New Roman" w:hAnsi="Times New Roman" w:cs="Times New Roman" w:eastAsia="Times New Roman"/>
          <w:sz w:val="35"/>
          <w:szCs w:val="35"/>
          <w:color w:val="BCBCBC"/>
          <w:spacing w:val="-15"/>
          <w:w w:val="8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8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1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  <w:position w:val="1"/>
        </w:rPr>
        <w:t>22:30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0"/>
          <w:cols w:num="2" w:equalWidth="0">
            <w:col w:w="6484" w:space="185"/>
            <w:col w:w="5071"/>
          </w:cols>
        </w:sectPr>
      </w:pPr>
      <w:rPr/>
    </w:p>
    <w:p>
      <w:pPr>
        <w:spacing w:before="14" w:after="0" w:line="240" w:lineRule="auto"/>
        <w:ind w:left="166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1" w:after="0" w:line="237" w:lineRule="exact"/>
        <w:ind w:left="2210" w:right="-7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6"/>
          <w:w w:val="146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  <w:position w:val="-1"/>
        </w:rPr>
        <w:t>tf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1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8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Gökha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  <w:position w:val="-1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"/>
          <w:w w:val="103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9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w w:val="76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8"/>
          <w:w w:val="7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</w:rPr>
        <w:t>acı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0"/>
          <w:cols w:num="2" w:equalWidth="0">
            <w:col w:w="5145" w:space="665"/>
            <w:col w:w="5930"/>
          </w:cols>
        </w:sectPr>
      </w:pPr>
      <w:rPr/>
    </w:p>
    <w:p>
      <w:pPr>
        <w:spacing w:before="7" w:after="0" w:line="160" w:lineRule="exact"/>
        <w:ind w:left="15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  <w:position w:val="-5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151" w:lineRule="exact"/>
        <w:ind w:right="-20"/>
        <w:jc w:val="left"/>
        <w:tabs>
          <w:tab w:pos="2440" w:val="left"/>
          <w:tab w:pos="5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254"/>
          <w:position w:val="-6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2"/>
          <w:w w:val="254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6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6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8"/>
          <w:position w:val="-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4"/>
          <w:w w:val="118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6"/>
        </w:rPr>
        <w:t>22:25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6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  <w:position w:val="-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11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  <w:position w:val="-6"/>
        </w:rPr>
        <w:t>22:28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0"/>
          <w:cols w:num="2" w:equalWidth="0">
            <w:col w:w="653" w:space="1679"/>
            <w:col w:w="9408"/>
          </w:cols>
        </w:sectPr>
      </w:pPr>
      <w:rPr/>
    </w:p>
    <w:p>
      <w:pPr>
        <w:spacing w:before="65" w:after="0" w:line="214" w:lineRule="exact"/>
        <w:ind w:left="16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-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right="-69"/>
        <w:jc w:val="left"/>
        <w:tabs>
          <w:tab w:pos="2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605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8"/>
          <w:w w:val="4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11"/>
          <w:w w:val="10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49"/>
        </w:rPr>
        <w:t>-ı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5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2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5"/>
          <w:w w:val="7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55"/>
          <w:w w:val="122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39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8"/>
          <w:w w:val="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39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8"/>
          <w:w w:val="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6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8"/>
          <w:w w:val="10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9"/>
          <w:w w:val="122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35"/>
          <w:w w:val="10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99"/>
          <w:w w:val="244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2" w:lineRule="exact"/>
        <w:ind w:right="-7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0"/>
          <w:w w:val="104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27"/>
          <w:w w:val="244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1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left"/>
        <w:tabs>
          <w:tab w:pos="1660" w:val="left"/>
          <w:tab w:pos="2040" w:val="left"/>
          <w:tab w:pos="2380" w:val="left"/>
          <w:tab w:pos="4060" w:val="left"/>
          <w:tab w:pos="5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8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67"/>
          <w:w w:val="10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12"/>
          <w:w w:val="10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5"/>
          <w:w w:val="10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9"/>
          <w:w w:val="122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6"/>
          <w:w w:val="11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52"/>
          <w:w w:val="122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9"/>
          <w:w w:val="11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8"/>
          <w:w w:val="10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25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u w:val="single" w:color="5F5F5F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u w:val="single" w:color="5F5F5F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u w:val="single" w:color="5F5F5F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64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7"/>
          <w:w w:val="64"/>
          <w:u w:val="single" w:color="5F5F5F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64"/>
          <w:u w:val="single" w:color="5F5F5F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64"/>
          <w:u w:val="single" w:color="5F5F5F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64"/>
          <w:u w:val="single" w:color="5F5F5F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7"/>
          <w:w w:val="64"/>
          <w:u w:val="single" w:color="5F5F5F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64"/>
          <w:u w:val="single" w:color="5F5F5F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64"/>
          <w:u w:val="single" w:color="5F5F5F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64"/>
          <w:u w:val="single" w:color="5F5F5F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64"/>
          <w:u w:val="single" w:color="5F5F5F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64"/>
          <w:u w:val="single" w:color="5F5F5F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64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64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9"/>
          <w:w w:val="232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19"/>
          <w:w w:val="232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65"/>
          <w:w w:val="232"/>
          <w:u w:val="single" w:color="27272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232"/>
          <w:u w:val="single" w:color="27272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232"/>
          <w:u w:val="single" w:color="272727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232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57"/>
        </w:rPr>
        <w:t>--ı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0"/>
          <w:cols w:num="4" w:equalWidth="0">
            <w:col w:w="693" w:space="1518"/>
            <w:col w:w="3268" w:space="132"/>
            <w:col w:w="223" w:space="125"/>
            <w:col w:w="5781"/>
          </w:cols>
        </w:sectPr>
      </w:pPr>
      <w:rPr/>
    </w:p>
    <w:p>
      <w:pPr>
        <w:spacing w:before="59" w:after="0" w:line="240" w:lineRule="auto"/>
        <w:ind w:left="4776" w:right="471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282828"/>
          <w:spacing w:val="-4"/>
          <w:w w:val="24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40" w:lineRule="auto"/>
        <w:ind w:left="4749" w:right="435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210" w:right="-20"/>
        <w:jc w:val="left"/>
        <w:tabs>
          <w:tab w:pos="4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w w:val="81"/>
          <w:position w:val="-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81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-1"/>
        </w:rPr>
        <w:t>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0"/>
        </w:sectPr>
      </w:pPr>
      <w:rPr/>
    </w:p>
    <w:p>
      <w:pPr>
        <w:spacing w:before="35" w:after="0" w:line="247" w:lineRule="auto"/>
        <w:ind w:left="2225" w:right="1116" w:firstLine="-20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2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23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0"/>
          <w:cols w:num="2" w:equalWidth="0">
            <w:col w:w="4419" w:space="364"/>
            <w:col w:w="6957"/>
          </w:cols>
        </w:sectPr>
      </w:pPr>
      <w:rPr/>
    </w:p>
    <w:p>
      <w:pPr>
        <w:spacing w:before="25" w:after="0" w:line="240" w:lineRule="auto"/>
        <w:ind w:left="161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7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çöpteri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8" w:lineRule="exact"/>
        <w:ind w:left="25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Söndürınede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left="115" w:right="-20"/>
        <w:jc w:val="left"/>
        <w:tabs>
          <w:tab w:pos="2560" w:val="left"/>
          <w:tab w:pos="4480" w:val="left"/>
          <w:tab w:pos="6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6"/>
        </w:rPr>
        <w:t>Sul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6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1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9"/>
          <w:position w:val="6"/>
        </w:rPr>
        <w:t>Söndürme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3"/>
          <w:w w:val="44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-3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36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9"/>
          <w:position w:val="-3"/>
        </w:rPr>
        <w:t>K.K.T.Kg.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6" w:lineRule="exact"/>
        <w:ind w:left="2659" w:right="-20"/>
        <w:jc w:val="left"/>
        <w:tabs>
          <w:tab w:pos="4480" w:val="left"/>
          <w:tab w:pos="6040" w:val="left"/>
        </w:tabs>
        <w:rPr>
          <w:rFonts w:ascii="Arial" w:hAnsi="Arial" w:cs="Arial" w:eastAsia="Arial"/>
          <w:sz w:val="42"/>
          <w:szCs w:val="42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0"/>
          <w:w w:val="80"/>
          <w:position w:val="6"/>
        </w:rPr>
        <w:t>o,ı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14"/>
          <w:w w:val="8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6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6"/>
        </w:rPr>
      </w:r>
      <w:r>
        <w:rPr>
          <w:rFonts w:ascii="Arial" w:hAnsi="Arial" w:cs="Arial" w:eastAsia="Arial"/>
          <w:sz w:val="31"/>
          <w:szCs w:val="31"/>
          <w:color w:val="444444"/>
          <w:spacing w:val="0"/>
          <w:w w:val="51"/>
          <w:position w:val="6"/>
        </w:rPr>
        <w:t>ı</w:t>
      </w:r>
      <w:r>
        <w:rPr>
          <w:rFonts w:ascii="Arial" w:hAnsi="Arial" w:cs="Arial" w:eastAsia="Arial"/>
          <w:sz w:val="31"/>
          <w:szCs w:val="31"/>
          <w:color w:val="444444"/>
          <w:spacing w:val="-43"/>
          <w:w w:val="51"/>
          <w:position w:val="6"/>
        </w:rPr>
        <w:t> </w:t>
      </w:r>
      <w:r>
        <w:rPr>
          <w:rFonts w:ascii="Arial" w:hAnsi="Arial" w:cs="Arial" w:eastAsia="Arial"/>
          <w:sz w:val="31"/>
          <w:szCs w:val="31"/>
          <w:color w:val="444444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31"/>
          <w:szCs w:val="31"/>
          <w:color w:val="444444"/>
          <w:spacing w:val="0"/>
          <w:w w:val="100"/>
          <w:position w:val="6"/>
        </w:rPr>
      </w:r>
      <w:r>
        <w:rPr>
          <w:rFonts w:ascii="Arial" w:hAnsi="Arial" w:cs="Arial" w:eastAsia="Arial"/>
          <w:sz w:val="42"/>
          <w:szCs w:val="42"/>
          <w:color w:val="606060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incelemede;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parkı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içinde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çöpteri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yanmı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tarafımızca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tespi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0"/>
          <w:cols w:num="2" w:equalWidth="0">
            <w:col w:w="1635" w:space="594"/>
            <w:col w:w="9511"/>
          </w:cols>
        </w:sectPr>
      </w:pPr>
      <w:rPr/>
    </w:p>
    <w:p>
      <w:pPr>
        <w:spacing w:before="16" w:after="0" w:line="253" w:lineRule="auto"/>
        <w:ind w:left="175" w:right="8625" w:firstLine="-1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0"/>
        </w:sectPr>
      </w:pPr>
      <w:rPr/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8" w:after="0" w:line="240" w:lineRule="auto"/>
        <w:ind w:right="6973"/>
        <w:jc w:val="both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tJ'ahmini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Zarar-Ziyan: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82828"/>
          <w:spacing w:val="0"/>
          <w:w w:val="106"/>
        </w:rPr>
        <w:t>YOKTUR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spacing w:before="12" w:after="0" w:line="255" w:lineRule="auto"/>
        <w:ind w:left="14" w:right="156" w:firstLine="1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yangının;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çocukları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eğlence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amacıyla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yaktıkları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büyümesi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20" w:bottom="280" w:left="180" w:right="0"/>
          <w:cols w:num="2" w:equalWidth="0">
            <w:col w:w="1855" w:space="355"/>
            <w:col w:w="9530"/>
          </w:cols>
        </w:sectPr>
      </w:pPr>
      <w:rPr/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7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7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9" w:after="0" w:line="258" w:lineRule="auto"/>
        <w:ind w:left="156" w:right="408" w:firstLine="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tJ'e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5"/>
        </w:rPr>
        <w:t>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5" w:lineRule="exact"/>
        <w:ind w:left="156" w:right="-20"/>
        <w:jc w:val="left"/>
        <w:tabs>
          <w:tab w:pos="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3"/>
          <w:szCs w:val="33"/>
          <w:color w:val="606060"/>
          <w:spacing w:val="0"/>
          <w:w w:val="167"/>
          <w:position w:val="2"/>
        </w:rPr>
        <w:t>f</w:t>
      </w:r>
      <w:r>
        <w:rPr>
          <w:rFonts w:ascii="Arial" w:hAnsi="Arial" w:cs="Arial" w:eastAsia="Arial"/>
          <w:sz w:val="33"/>
          <w:szCs w:val="33"/>
          <w:color w:val="606060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3"/>
          <w:szCs w:val="33"/>
          <w:color w:val="606060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86"/>
          <w:position w:val="2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7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27"/>
          <w:position w:val="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5"/>
          <w:position w:val="2"/>
        </w:rPr>
        <w:t>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156" w:right="-72"/>
        <w:jc w:val="left"/>
        <w:tabs>
          <w:tab w:pos="1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60606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606060"/>
          <w:spacing w:val="-4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282828"/>
          <w:spacing w:val="3"/>
          <w:w w:val="100"/>
        </w:rPr>
        <w:t>Ö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</w:rPr>
        <w:t>lü</w:t>
      </w:r>
      <w:r>
        <w:rPr>
          <w:rFonts w:ascii="Arial" w:hAnsi="Arial" w:cs="Arial" w:eastAsia="Arial"/>
          <w:sz w:val="19"/>
          <w:szCs w:val="19"/>
          <w:color w:val="44444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05/05/2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EKİP:Urla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100"/>
          <w:position w:val="-1"/>
        </w:rPr>
        <w:t>1</w:t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100"/>
          <w:position w:val="-1"/>
        </w:rPr>
        <w:t>.</w:t>
      </w:r>
      <w:r>
        <w:rPr>
          <w:rFonts w:ascii="Arial" w:hAnsi="Arial" w:cs="Arial" w:eastAsia="Arial"/>
          <w:sz w:val="17"/>
          <w:szCs w:val="17"/>
          <w:color w:val="28282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[Bedel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22:55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104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0"/>
          <w:cols w:num="4" w:equalWidth="0">
            <w:col w:w="2116" w:space="114"/>
            <w:col w:w="2788" w:space="2223"/>
            <w:col w:w="1033" w:space="493"/>
            <w:col w:w="2973"/>
          </w:cols>
        </w:sectPr>
      </w:pPr>
      <w:rPr/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0"/>
        </w:sectPr>
      </w:pPr>
      <w:rPr/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/>
        <w:pict>
          <v:group style="position:absolute;margin-left:15.36pt;margin-top:19.800001pt;width:571.560012pt;height:779.280002pt;mso-position-horizontal-relative:page;mso-position-vertical-relative:page;z-index:-16965" coordorigin="307,396" coordsize="11431,15586">
            <v:shape style="position:absolute;left:6010;top:12787;width:1190;height:595" type="#_x0000_t75">
              <v:imagedata r:id="rId32" o:title=""/>
            </v:shape>
            <v:shape style="position:absolute;left:2534;top:12960;width:5050;height:2938" type="#_x0000_t75">
              <v:imagedata r:id="rId33" o:title=""/>
            </v:shape>
            <v:group style="position:absolute;left:7450;top:10906;width:2;height:3216" coordorigin="7450,10906" coordsize="2,3216">
              <v:shape style="position:absolute;left:7450;top:10906;width:2;height:3216" coordorigin="7450,10906" coordsize="0,3216" path="m7450,14122l7450,10906e" filled="f" stroked="t" strokeweight=".72pt" strokecolor="#4F4F4F">
                <v:path arrowok="t"/>
              </v:shape>
            </v:group>
            <v:group style="position:absolute;left:317;top:427;width:11357;height:2" coordorigin="317,427" coordsize="11357,2">
              <v:shape style="position:absolute;left:317;top:427;width:11357;height:2" coordorigin="317,427" coordsize="11357,0" path="m317,427l11674,427e" filled="f" stroked="t" strokeweight=".48pt" strokecolor="#383838">
                <v:path arrowok="t"/>
              </v:shape>
            </v:group>
            <v:group style="position:absolute;left:336;top:413;width:2;height:10752" coordorigin="336,413" coordsize="2,10752">
              <v:shape style="position:absolute;left:336;top:413;width:2;height:10752" coordorigin="336,413" coordsize="0,10752" path="m336,11165l336,413e" filled="f" stroked="t" strokeweight=".72pt" strokecolor="#4F4F4F">
                <v:path arrowok="t"/>
              </v:shape>
            </v:group>
            <v:group style="position:absolute;left:2386;top:422;width:2;height:1507" coordorigin="2386,422" coordsize="2,1507">
              <v:shape style="position:absolute;left:2386;top:422;width:2;height:1507" coordorigin="2386,422" coordsize="0,1507" path="m2386,1930l2386,422e" filled="f" stroked="t" strokeweight=".48pt" strokecolor="#3F3F3F">
                <v:path arrowok="t"/>
              </v:shape>
            </v:group>
            <v:group style="position:absolute;left:11688;top:403;width:2;height:15552" coordorigin="11688,403" coordsize="2,15552">
              <v:shape style="position:absolute;left:11688;top:403;width:2;height:15552" coordorigin="11688,403" coordsize="0,15552" path="m11688,15955l11688,403e" filled="f" stroked="t" strokeweight=".72pt" strokecolor="#606060">
                <v:path arrowok="t"/>
              </v:shape>
            </v:group>
            <v:group style="position:absolute;left:9187;top:422;width:2;height:1507" coordorigin="9187,422" coordsize="2,1507">
              <v:shape style="position:absolute;left:9187;top:422;width:2;height:1507" coordorigin="9187,422" coordsize="0,1507" path="m9187,1930l9187,422e" filled="f" stroked="t" strokeweight=".72pt" strokecolor="#575757">
                <v:path arrowok="t"/>
              </v:shape>
            </v:group>
            <v:group style="position:absolute;left:317;top:2640;width:11366;height:2" coordorigin="317,2640" coordsize="11366,2">
              <v:shape style="position:absolute;left:317;top:2640;width:11366;height:2" coordorigin="317,2640" coordsize="11366,0" path="m317,2640l11683,2640e" filled="f" stroked="t" strokeweight=".72pt" strokecolor="#545454">
                <v:path arrowok="t"/>
              </v:shape>
            </v:group>
            <v:group style="position:absolute;left:317;top:2880;width:11366;height:2" coordorigin="317,2880" coordsize="11366,2">
              <v:shape style="position:absolute;left:317;top:2880;width:11366;height:2" coordorigin="317,2880" coordsize="11366,0" path="m317,2880l11683,2880e" filled="f" stroked="t" strokeweight=".72pt" strokecolor="#545454">
                <v:path arrowok="t"/>
              </v:shape>
            </v:group>
            <v:group style="position:absolute;left:317;top:3120;width:11366;height:2" coordorigin="317,3120" coordsize="11366,2">
              <v:shape style="position:absolute;left:317;top:3120;width:11366;height:2" coordorigin="317,3120" coordsize="11366,0" path="m317,3120l11683,3120e" filled="f" stroked="t" strokeweight=".72pt" strokecolor="#545454">
                <v:path arrowok="t"/>
              </v:shape>
            </v:group>
            <v:group style="position:absolute;left:3893;top:3110;width:2;height:787" coordorigin="3893,3110" coordsize="2,787">
              <v:shape style="position:absolute;left:3893;top:3110;width:2;height:787" coordorigin="3893,3110" coordsize="0,787" path="m3893,3898l3893,3110e" filled="f" stroked="t" strokeweight=".96pt" strokecolor="#444444">
                <v:path arrowok="t"/>
              </v:shape>
            </v:group>
            <v:group style="position:absolute;left:7010;top:3888;width:4673;height:2" coordorigin="7010,3888" coordsize="4673,2">
              <v:shape style="position:absolute;left:7010;top:3888;width:4673;height:2" coordorigin="7010,3888" coordsize="4673,0" path="m7010,3888l11683,3888e" filled="f" stroked="t" strokeweight=".96pt" strokecolor="#4F4F4F">
                <v:path arrowok="t"/>
              </v:shape>
            </v:group>
            <v:group style="position:absolute;left:317;top:3888;width:6500;height:2" coordorigin="317,3888" coordsize="6500,2">
              <v:shape style="position:absolute;left:317;top:3888;width:6500;height:2" coordorigin="317,3888" coordsize="6500,0" path="m317,3888l6816,3888e" filled="f" stroked="t" strokeweight=".96pt" strokecolor="#4F4F4F">
                <v:path arrowok="t"/>
              </v:shape>
            </v:group>
            <v:group style="position:absolute;left:2400;top:3878;width:2;height:12096" coordorigin="2400,3878" coordsize="2,12096">
              <v:shape style="position:absolute;left:2400;top:3878;width:2;height:12096" coordorigin="2400,3878" coordsize="0,12096" path="m2400,15974l2400,3878e" filled="f" stroked="t" strokeweight=".72pt" strokecolor="#4F4F4F">
                <v:path arrowok="t"/>
              </v:shape>
            </v:group>
            <v:group style="position:absolute;left:317;top:4176;width:11376;height:2" coordorigin="317,4176" coordsize="11376,2">
              <v:shape style="position:absolute;left:317;top:4176;width:11376;height:2" coordorigin="317,4176" coordsize="11376,0" path="m317,4176l11693,4176e" filled="f" stroked="t" strokeweight=".72pt" strokecolor="#4B4B4B">
                <v:path arrowok="t"/>
              </v:shape>
            </v:group>
            <v:group style="position:absolute;left:2381;top:4416;width:9312;height:2" coordorigin="2381,4416" coordsize="9312,2">
              <v:shape style="position:absolute;left:2381;top:4416;width:9312;height:2" coordorigin="2381,4416" coordsize="9312,0" path="m2381,4416l11693,4416e" filled="f" stroked="t" strokeweight=".96pt" strokecolor="#5B5B5B">
                <v:path arrowok="t"/>
              </v:shape>
            </v:group>
            <v:group style="position:absolute;left:6998;top:4901;width:4694;height:2" coordorigin="6998,4901" coordsize="4694,2">
              <v:shape style="position:absolute;left:6998;top:4901;width:4694;height:2" coordorigin="6998,4901" coordsize="4694,0" path="m6998,4901l11693,4901e" filled="f" stroked="t" strokeweight=".48pt" strokecolor="#3B3B3B">
                <v:path arrowok="t"/>
              </v:shape>
            </v:group>
            <v:group style="position:absolute;left:4915;top:5155;width:6778;height:2" coordorigin="4915,5155" coordsize="6778,2">
              <v:shape style="position:absolute;left:4915;top:5155;width:6778;height:2" coordorigin="4915,5155" coordsize="6778,0" path="m4915,5155l11693,5155e" filled="f" stroked="t" strokeweight=".72pt" strokecolor="#575757">
                <v:path arrowok="t"/>
              </v:shape>
            </v:group>
            <v:group style="position:absolute;left:4949;top:5347;width:2;height:1018" coordorigin="4949,5347" coordsize="2,1018">
              <v:shape style="position:absolute;left:4949;top:5347;width:2;height:1018" coordorigin="4949,5347" coordsize="0,1018" path="m4949,6365l4949,5347e" filled="f" stroked="t" strokeweight=".48pt" strokecolor="#575757">
                <v:path arrowok="t"/>
              </v:shape>
            </v:group>
            <v:group style="position:absolute;left:2381;top:5395;width:9312;height:2" coordorigin="2381,5395" coordsize="9312,2">
              <v:shape style="position:absolute;left:2381;top:5395;width:9312;height:2" coordorigin="2381,5395" coordsize="9312,0" path="m2381,5395l11693,5395e" filled="f" stroked="t" strokeweight=".96pt" strokecolor="#5B5B5B">
                <v:path arrowok="t"/>
              </v:shape>
            </v:group>
            <v:group style="position:absolute;left:317;top:5640;width:11285;height:2" coordorigin="317,5640" coordsize="11285,2">
              <v:shape style="position:absolute;left:317;top:5640;width:11285;height:2" coordorigin="317,5640" coordsize="11285,0" path="m317,5640l11602,5640e" filled="f" stroked="t" strokeweight=".48pt" strokecolor="#3B3B3B">
                <v:path arrowok="t"/>
              </v:shape>
            </v:group>
            <v:group style="position:absolute;left:7877;top:5635;width:2;height:720" coordorigin="7877,5635" coordsize="2,720">
              <v:shape style="position:absolute;left:7877;top:5635;width:2;height:720" coordorigin="7877,5635" coordsize="0,720" path="m7877,6355l7877,5635e" filled="f" stroked="t" strokeweight=".48pt" strokecolor="#343434">
                <v:path arrowok="t"/>
              </v:shape>
            </v:group>
            <v:group style="position:absolute;left:2381;top:6110;width:9211;height:2" coordorigin="2381,6110" coordsize="9211,2">
              <v:shape style="position:absolute;left:2381;top:6110;width:9211;height:2" coordorigin="2381,6110" coordsize="9211,0" path="m2381,6110l11592,6110e" filled="f" stroked="t" strokeweight=".48pt" strokecolor="#3F3F3F">
                <v:path arrowok="t"/>
              </v:shape>
            </v:group>
            <v:group style="position:absolute;left:2381;top:6350;width:9317;height:2" coordorigin="2381,6350" coordsize="9317,2">
              <v:shape style="position:absolute;left:2381;top:6350;width:9317;height:2" coordorigin="2381,6350" coordsize="9317,0" path="m2381,6350l11698,6350e" filled="f" stroked="t" strokeweight=".48pt" strokecolor="#484848">
                <v:path arrowok="t"/>
              </v:shape>
            </v:group>
            <v:group style="position:absolute;left:326;top:6595;width:11376;height:2" coordorigin="326,6595" coordsize="11376,2">
              <v:shape style="position:absolute;left:326;top:6595;width:11376;height:2" coordorigin="326,6595" coordsize="11376,0" path="m326,6595l11702,6595e" filled="f" stroked="t" strokeweight=".72pt" strokecolor="#575757">
                <v:path arrowok="t"/>
              </v:shape>
            </v:group>
            <v:group style="position:absolute;left:326;top:7061;width:11189;height:2" coordorigin="326,7061" coordsize="11189,2">
              <v:shape style="position:absolute;left:326;top:7061;width:11189;height:2" coordorigin="326,7061" coordsize="11189,0" path="m326,7061l11515,7061e" filled="f" stroked="t" strokeweight=".48pt" strokecolor="#444444">
                <v:path arrowok="t"/>
              </v:shape>
            </v:group>
            <v:group style="position:absolute;left:4958;top:7056;width:2;height:778" coordorigin="4958,7056" coordsize="2,778">
              <v:shape style="position:absolute;left:4958;top:7056;width:2;height:778" coordorigin="4958,7056" coordsize="0,778" path="m4958,7834l4958,7056e" filled="f" stroked="t" strokeweight=".48pt" strokecolor="#3B3B3B">
                <v:path arrowok="t"/>
              </v:shape>
            </v:group>
            <v:group style="position:absolute;left:4944;top:7296;width:6758;height:2" coordorigin="4944,7296" coordsize="6758,2">
              <v:shape style="position:absolute;left:4944;top:7296;width:6758;height:2" coordorigin="4944,7296" coordsize="6758,0" path="m4944,7296l11702,7296e" filled="f" stroked="t" strokeweight=".72pt" strokecolor="#545454">
                <v:path arrowok="t"/>
              </v:shape>
            </v:group>
            <v:group style="position:absolute;left:4954;top:7536;width:6749;height:2" coordorigin="4954,7536" coordsize="6749,2">
              <v:shape style="position:absolute;left:4954;top:7536;width:6749;height:2" coordorigin="4954,7536" coordsize="6749,0" path="m4954,7536l11702,7536e" filled="f" stroked="t" strokeweight=".72pt" strokecolor="#545454">
                <v:path arrowok="t"/>
              </v:shape>
            </v:group>
            <v:group style="position:absolute;left:326;top:7824;width:11376;height:2" coordorigin="326,7824" coordsize="11376,2">
              <v:shape style="position:absolute;left:326;top:7824;width:11376;height:2" coordorigin="326,7824" coordsize="11376,0" path="m326,7824l11702,7824e" filled="f" stroked="t" strokeweight=".72pt" strokecolor="#575757">
                <v:path arrowok="t"/>
              </v:shape>
            </v:group>
            <v:group style="position:absolute;left:326;top:8798;width:10805;height:2" coordorigin="326,8798" coordsize="10805,2">
              <v:shape style="position:absolute;left:326;top:8798;width:10805;height:2" coordorigin="326,8798" coordsize="10805,0" path="m326,8798l11131,8798e" filled="f" stroked="t" strokeweight=".48pt" strokecolor="#444444">
                <v:path arrowok="t"/>
              </v:shape>
            </v:group>
            <v:group style="position:absolute;left:326;top:9653;width:10877;height:2" coordorigin="326,9653" coordsize="10877,2">
              <v:shape style="position:absolute;left:326;top:9653;width:10877;height:2" coordorigin="326,9653" coordsize="10877,0" path="m326,9653l11203,9653e" filled="f" stroked="t" strokeweight=".48pt" strokecolor="#484848">
                <v:path arrowok="t"/>
              </v:shape>
            </v:group>
            <v:group style="position:absolute;left:326;top:9898;width:11386;height:2" coordorigin="326,9898" coordsize="11386,2">
              <v:shape style="position:absolute;left:326;top:9898;width:11386;height:2" coordorigin="326,9898" coordsize="11386,0" path="m326,9898l11712,9898e" filled="f" stroked="t" strokeweight=".72pt" strokecolor="#575757">
                <v:path arrowok="t"/>
              </v:shape>
            </v:group>
            <v:group style="position:absolute;left:326;top:10186;width:11386;height:2" coordorigin="326,10186" coordsize="11386,2">
              <v:shape style="position:absolute;left:326;top:10186;width:11386;height:2" coordorigin="326,10186" coordsize="11386,0" path="m326,10186l11712,10186e" filled="f" stroked="t" strokeweight=".72pt" strokecolor="#4F4F4F">
                <v:path arrowok="t"/>
              </v:shape>
            </v:group>
            <v:group style="position:absolute;left:1738;top:10915;width:2;height:5059" coordorigin="1738,10915" coordsize="2,5059">
              <v:shape style="position:absolute;left:1738;top:10915;width:2;height:5059" coordorigin="1738,10915" coordsize="0,5059" path="m1738,15974l1738,10915e" filled="f" stroked="t" strokeweight=".72pt" strokecolor="#4B4B4B">
                <v:path arrowok="t"/>
              </v:shape>
            </v:group>
            <v:group style="position:absolute;left:326;top:11155;width:11386;height:2" coordorigin="326,11155" coordsize="11386,2">
              <v:shape style="position:absolute;left:326;top:11155;width:11386;height:2" coordorigin="326,11155" coordsize="11386,0" path="m326,11155l11712,11155e" filled="f" stroked="t" strokeweight=".72pt" strokecolor="#4F4F4F">
                <v:path arrowok="t"/>
              </v:shape>
            </v:group>
            <v:group style="position:absolute;left:1296;top:11088;width:2;height:4886" coordorigin="1296,11088" coordsize="2,4886">
              <v:shape style="position:absolute;left:1296;top:11088;width:2;height:4886" coordorigin="1296,11088" coordsize="0,4886" path="m1296,15974l1296,11088e" filled="f" stroked="t" strokeweight=".72pt" strokecolor="#4F4F4F">
                <v:path arrowok="t"/>
              </v:shape>
            </v:group>
            <v:group style="position:absolute;left:336;top:13258;width:2083;height:2" coordorigin="336,13258" coordsize="2083,2">
              <v:shape style="position:absolute;left:336;top:13258;width:2083;height:2" coordorigin="336,13258" coordsize="2083,0" path="m336,13258l2419,13258e" filled="f" stroked="t" strokeweight=".96pt" strokecolor="#606060">
                <v:path arrowok="t"/>
              </v:shape>
            </v:group>
            <v:group style="position:absolute;left:346;top:15955;width:11386;height:2" coordorigin="346,15955" coordsize="11386,2">
              <v:shape style="position:absolute;left:346;top:15955;width:11386;height:2" coordorigin="346,15955" coordsize="11386,0" path="m346,15955l11731,15955e" filled="f" stroked="t" strokeweight=".72pt" strokecolor="#6B6B6B">
                <v:path arrowok="t"/>
              </v:shape>
            </v:group>
            <v:group style="position:absolute;left:6816;top:3315;width:194;height:614" coordorigin="6816,3315" coordsize="194,614">
              <v:shape style="position:absolute;left:6816;top:3315;width:194;height:614" coordorigin="6816,3315" coordsize="194,614" path="m6816,3315l7010,3315,7010,3929,6816,3929,6816,3315e" filled="t" fillcolor="#EBEBEB" stroked="f">
                <v:path arrowok="t"/>
                <v:fill/>
              </v:shape>
            </v:group>
            <w10:wrap type="none"/>
          </v:group>
        </w:pict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4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</w:rPr>
        <w:t>itfaiyeci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9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tabs>
          <w:tab w:pos="3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3431" w:right="490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21.440002pt;margin-top:7.539133pt;width:149.759995pt;height:121.919998pt;mso-position-horizontal-relative:page;mso-position-vertical-relative:paragraph;z-index:-16966" type="#_x0000_t75">
            <v:imagedata r:id="rId34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3141" w:right="472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Gökha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ALKOÇ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3455" w:right="497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180" w:right="0"/>
          <w:cols w:num="2" w:equalWidth="0">
            <w:col w:w="919" w:space="1469"/>
            <w:col w:w="9352"/>
          </w:cols>
        </w:sectPr>
      </w:pPr>
      <w:rPr/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8" w:lineRule="auto"/>
        <w:ind w:left="567" w:right="-83" w:firstLine="-35"/>
        <w:jc w:val="center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96.799683pt;margin-top:8.618166pt;width:.1pt;height:52.827964pt;mso-position-horizontal-relative:page;mso-position-vertical-relative:paragraph;z-index:-16959" coordorigin="1936,172" coordsize="2,1057">
            <v:shape style="position:absolute;left:1936;top:172;width:2;height:1057" coordorigin="1936,172" coordsize="0,1057" path="m1936,1229l1936,172e" filled="f" stroked="t" strokeweight=".70829pt" strokecolor="#C3C3C3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84"/>
          <w:szCs w:val="84"/>
          <w:color w:val="383838"/>
          <w:spacing w:val="-507"/>
          <w:w w:val="111"/>
          <w:b/>
          <w:bCs/>
          <w:position w:val="13"/>
        </w:rPr>
        <w:t>1</w:t>
      </w:r>
      <w:r>
        <w:rPr>
          <w:rFonts w:ascii="Arial" w:hAnsi="Arial" w:cs="Arial" w:eastAsia="Arial"/>
          <w:sz w:val="16"/>
          <w:szCs w:val="16"/>
          <w:color w:val="383838"/>
          <w:spacing w:val="-7"/>
          <w:w w:val="68"/>
          <w:position w:val="0"/>
        </w:rPr>
        <w:t>I</w:t>
      </w:r>
      <w:r>
        <w:rPr>
          <w:rFonts w:ascii="Arial" w:hAnsi="Arial" w:cs="Arial" w:eastAsia="Arial"/>
          <w:sz w:val="16"/>
          <w:szCs w:val="16"/>
          <w:color w:val="383838"/>
          <w:spacing w:val="11"/>
          <w:w w:val="68"/>
          <w:position w:val="0"/>
        </w:rPr>
        <w:t>Z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70"/>
          <w:position w:val="0"/>
        </w:rPr>
        <w:t>MIR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70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66"/>
          <w:position w:val="0"/>
        </w:rPr>
        <w:t>BÜYÜKSEHIR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66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68"/>
          <w:position w:val="0"/>
        </w:rPr>
        <w:t>BELEDIYESI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50" w:lineRule="auto"/>
        <w:ind w:left="379" w:right="4467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9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7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0" w:after="0" w:line="237" w:lineRule="exact"/>
        <w:ind w:left="1126" w:right="5278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9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20" w:bottom="280" w:left="140" w:right="280"/>
          <w:cols w:num="2" w:equalWidth="0">
            <w:col w:w="1326" w:space="1891"/>
            <w:col w:w="8283"/>
          </w:cols>
        </w:sectPr>
      </w:pPr>
      <w:rPr/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2.760019" w:type="dxa"/>
      </w:tblPr>
      <w:tblGrid/>
      <w:tr>
        <w:trPr>
          <w:trHeight w:val="238" w:hRule="exact"/>
        </w:trPr>
        <w:tc>
          <w:tcPr>
            <w:tcW w:w="1250" w:type="dxa"/>
            <w:tcBorders>
              <w:top w:val="single" w:sz="5.66632" w:space="0" w:color="5B5B5B"/>
              <w:bottom w:val="single" w:sz="5.6663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8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89"/>
              </w:rPr>
              <w:t>IOla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89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14"/>
                <w:w w:val="8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3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09" w:type="dxa"/>
            <w:tcBorders>
              <w:top w:val="single" w:sz="5.66632" w:space="0" w:color="5B5B5B"/>
              <w:bottom w:val="single" w:sz="5.6663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4" w:lineRule="exact"/>
              <w:ind w:left="174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</w:rPr>
              <w:t>05.05.2017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329" w:type="dxa"/>
            <w:tcBorders>
              <w:top w:val="single" w:sz="5.66632" w:space="0" w:color="5B5B5B"/>
              <w:bottom w:val="single" w:sz="5.6663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4" w:lineRule="exact"/>
              <w:ind w:left="214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</w:rPr>
              <w:t>48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6181" w:type="dxa"/>
            <w:gridSpan w:val="2"/>
            <w:tcBorders>
              <w:top w:val="single" w:sz="5.66632" w:space="0" w:color="5B5B5B"/>
              <w:bottom w:val="single" w:sz="5.66632" w:space="0" w:color="606060"/>
              <w:left w:val="nil" w:sz="6" w:space="0" w:color="auto"/>
              <w:right w:val="single" w:sz="5.66632" w:space="0" w:color="606060"/>
            </w:tcBorders>
          </w:tcPr>
          <w:p>
            <w:pPr>
              <w:spacing w:before="0" w:after="0" w:line="224" w:lineRule="exact"/>
              <w:ind w:left="255" w:right="-20"/>
              <w:jc w:val="left"/>
              <w:tabs>
                <w:tab w:pos="22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15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8"/>
                <w:w w:val="115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</w:rPr>
              <w:t>22:24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88"/>
              </w:rPr>
              <w:t>rTel: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1"/>
                <w:w w:val="8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3"/>
              </w:rPr>
              <w:t>itfaiye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8" w:hRule="exact"/>
        </w:trPr>
        <w:tc>
          <w:tcPr>
            <w:tcW w:w="1250" w:type="dxa"/>
            <w:tcBorders>
              <w:top w:val="single" w:sz="5.66632" w:space="0" w:color="606060"/>
              <w:bottom w:val="single" w:sz="5.6663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8" w:lineRule="exact"/>
              <w:ind w:left="6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3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09" w:type="dxa"/>
            <w:tcBorders>
              <w:top w:val="single" w:sz="5.66632" w:space="0" w:color="606060"/>
              <w:bottom w:val="single" w:sz="5.6663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4" w:lineRule="exact"/>
              <w:ind w:left="174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606060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06060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</w:rPr>
              <w:t>05.0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7"/>
                <w:w w:val="100"/>
              </w:rPr>
              <w:t>5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06060"/>
                <w:spacing w:val="4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</w:rPr>
              <w:t>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06060"/>
                <w:spacing w:val="0"/>
                <w:w w:val="167"/>
              </w:rPr>
              <w:t>'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329" w:type="dxa"/>
            <w:tcBorders>
              <w:top w:val="single" w:sz="5.66632" w:space="0" w:color="606060"/>
              <w:bottom w:val="single" w:sz="5.6663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4" w:lineRule="exact"/>
              <w:ind w:left="214" w:right="-20"/>
              <w:jc w:val="left"/>
              <w:tabs>
                <w:tab w:pos="156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06060"/>
                <w:spacing w:val="0"/>
                <w:w w:val="129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06060"/>
                <w:spacing w:val="-29"/>
                <w:w w:val="129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</w:rPr>
              <w:t>2770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6181" w:type="dxa"/>
            <w:gridSpan w:val="2"/>
            <w:tcBorders>
              <w:top w:val="single" w:sz="5.66632" w:space="0" w:color="606060"/>
              <w:bottom w:val="single" w:sz="5.66632" w:space="0" w:color="5B5B5B"/>
              <w:left w:val="nil" w:sz="6" w:space="0" w:color="auto"/>
              <w:right w:val="single" w:sz="5.66632" w:space="0" w:color="606060"/>
            </w:tcBorders>
          </w:tcPr>
          <w:p>
            <w:pPr>
              <w:spacing w:before="6" w:after="0" w:line="218" w:lineRule="exact"/>
              <w:ind w:left="25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Alan: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4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4"/>
              </w:rPr>
              <w:t>Santral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26" w:hRule="exact"/>
        </w:trPr>
        <w:tc>
          <w:tcPr>
            <w:tcW w:w="11269" w:type="dxa"/>
            <w:gridSpan w:val="5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6" w:lineRule="exact"/>
              <w:ind w:left="6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6060"/>
                <w:spacing w:val="0"/>
                <w:w w:val="136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6060"/>
                <w:spacing w:val="-34"/>
                <w:w w:val="136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color w:val="4D4D4D"/>
                <w:spacing w:val="0"/>
                <w:w w:val="87"/>
              </w:rPr>
              <w:t>Özsaglı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color w:val="4D4D4D"/>
                <w:spacing w:val="0"/>
                <w:w w:val="87"/>
              </w:rPr>
              <w:t>k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color w:val="4D4D4D"/>
                <w:spacing w:val="12"/>
                <w:w w:val="8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1"/>
              </w:rPr>
              <w:t>Pazary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19"/>
                <w:w w:val="101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AAACAF"/>
                <w:spacing w:val="-21"/>
                <w:w w:val="138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86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85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önü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Balço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"/>
                <w:w w:val="101"/>
              </w:rPr>
              <w:t>v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6060"/>
                <w:spacing w:val="0"/>
                <w:w w:val="107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6060"/>
                <w:spacing w:val="10"/>
                <w:w w:val="107"/>
              </w:rPr>
              <w:t>/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53"/>
              </w:rPr>
              <w:t>İ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3"/>
              </w:rPr>
              <w:t>ZMlR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54" w:hRule="exact"/>
        </w:trPr>
        <w:tc>
          <w:tcPr>
            <w:tcW w:w="1250" w:type="dxa"/>
            <w:tcBorders>
              <w:top w:val="single" w:sz="5.66632" w:space="0" w:color="5B5B5B"/>
              <w:bottom w:val="single" w:sz="5.666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8" w:lineRule="exact"/>
              <w:ind w:left="6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Doğru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1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649" w:type="dxa"/>
            <w:gridSpan w:val="3"/>
            <w:tcBorders>
              <w:top w:val="single" w:sz="5.66632" w:space="0" w:color="5B5B5B"/>
              <w:bottom w:val="single" w:sz="5.666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8" w:lineRule="exact"/>
              <w:ind w:left="18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6060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6060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86"/>
              </w:rPr>
              <w:t>Özsa_Eiı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86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19"/>
                <w:w w:val="8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Pazaryeri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önü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99"/>
              </w:rPr>
              <w:t>Balçov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9"/>
                <w:w w:val="99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6060"/>
                <w:spacing w:val="9"/>
                <w:w w:val="106"/>
              </w:rPr>
              <w:t>/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3"/>
              </w:rPr>
              <w:t>iZMIR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370" w:type="dxa"/>
            <w:tcBorders>
              <w:top w:val="single" w:sz="5.66632" w:space="0" w:color="5B5B5B"/>
              <w:bottom w:val="single" w:sz="5.66632" w:space="0" w:color="575757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38" w:hRule="exact"/>
        </w:trPr>
        <w:tc>
          <w:tcPr>
            <w:tcW w:w="1250" w:type="dxa"/>
            <w:tcBorders>
              <w:top w:val="single" w:sz="5.66632" w:space="0" w:color="575757"/>
              <w:bottom w:val="single" w:sz="5.6663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8" w:lineRule="exact"/>
              <w:ind w:left="6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w w:val="95"/>
              </w:rPr>
              <w:t>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w w:val="96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6060"/>
                <w:spacing w:val="8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649" w:type="dxa"/>
            <w:gridSpan w:val="3"/>
            <w:tcBorders>
              <w:top w:val="single" w:sz="5.66632" w:space="0" w:color="575757"/>
              <w:bottom w:val="single" w:sz="5.6663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8" w:lineRule="exact"/>
              <w:ind w:left="174" w:right="-20"/>
              <w:jc w:val="left"/>
              <w:tabs>
                <w:tab w:pos="32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Çö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Yangını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1"/>
              </w:rPr>
              <w:t>sınıfı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370" w:type="dxa"/>
            <w:tcBorders>
              <w:top w:val="single" w:sz="5.66632" w:space="0" w:color="575757"/>
              <w:bottom w:val="single" w:sz="5.6663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8" w:lineRule="exact"/>
              <w:ind w:left="62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Yangm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:Açı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3"/>
              </w:rPr>
              <w:t>ateş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10" w:after="0" w:line="207" w:lineRule="exact"/>
        <w:ind w:left="176" w:right="-20"/>
        <w:jc w:val="left"/>
        <w:tabs>
          <w:tab w:pos="3560" w:val="left"/>
          <w:tab w:pos="6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88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29"/>
          <w:position w:val="-1"/>
        </w:rPr>
        <w:t>se: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-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80"/>
        </w:sectPr>
      </w:pPr>
      <w:rPr/>
    </w:p>
    <w:p>
      <w:pPr>
        <w:spacing w:before="0" w:after="0" w:line="247" w:lineRule="exact"/>
        <w:ind w:right="-20"/>
        <w:jc w:val="right"/>
        <w:rPr>
          <w:rFonts w:ascii="Arial" w:hAnsi="Arial" w:cs="Arial" w:eastAsia="Arial"/>
          <w:sz w:val="48"/>
          <w:szCs w:val="4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105"/>
          <w:position w:val="3"/>
        </w:rPr>
        <w:t>Betonann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0"/>
          <w:w w:val="105"/>
          <w:position w:val="3"/>
        </w:rPr>
        <w:t>e</w:t>
      </w:r>
      <w:r>
        <w:rPr>
          <w:rFonts w:ascii="Arial" w:hAnsi="Arial" w:cs="Arial" w:eastAsia="Arial"/>
          <w:sz w:val="48"/>
          <w:szCs w:val="48"/>
          <w:color w:val="383838"/>
          <w:spacing w:val="0"/>
          <w:w w:val="44"/>
          <w:position w:val="-21"/>
        </w:rPr>
        <w:t>ı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right="-20"/>
        <w:jc w:val="left"/>
        <w:tabs>
          <w:tab w:pos="132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position w:val="3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1"/>
          <w:position w:val="3"/>
        </w:rPr>
        <w:t>r</w:t>
      </w:r>
      <w:r>
        <w:rPr>
          <w:rFonts w:ascii="Arial" w:hAnsi="Arial" w:cs="Arial" w:eastAsia="Arial"/>
          <w:sz w:val="48"/>
          <w:szCs w:val="48"/>
          <w:color w:val="4D4D4D"/>
          <w:spacing w:val="0"/>
          <w:w w:val="44"/>
          <w:position w:val="-21"/>
        </w:rPr>
        <w:t>ı</w:t>
      </w:r>
      <w:r>
        <w:rPr>
          <w:rFonts w:ascii="Arial" w:hAnsi="Arial" w:cs="Arial" w:eastAsia="Arial"/>
          <w:sz w:val="48"/>
          <w:szCs w:val="48"/>
          <w:color w:val="4D4D4D"/>
          <w:spacing w:val="-87"/>
          <w:w w:val="100"/>
          <w:position w:val="-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1"/>
          <w:position w:val="3"/>
        </w:rPr>
        <w:t>eli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1"/>
          <w:w w:val="102"/>
          <w:position w:val="3"/>
        </w:rPr>
        <w:t>k</w:t>
      </w:r>
      <w:r>
        <w:rPr>
          <w:rFonts w:ascii="Times New Roman" w:hAnsi="Times New Roman" w:cs="Times New Roman" w:eastAsia="Times New Roman"/>
          <w:sz w:val="48"/>
          <w:szCs w:val="48"/>
          <w:color w:val="606060"/>
          <w:spacing w:val="-154"/>
          <w:w w:val="232"/>
          <w:position w:val="-2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3"/>
          <w:w w:val="198"/>
          <w:position w:val="3"/>
        </w:rPr>
        <w:t>D</w:t>
      </w:r>
      <w:r>
        <w:rPr>
          <w:rFonts w:ascii="Times New Roman" w:hAnsi="Times New Roman" w:cs="Times New Roman" w:eastAsia="Times New Roman"/>
          <w:sz w:val="48"/>
          <w:szCs w:val="48"/>
          <w:color w:val="82878C"/>
          <w:spacing w:val="0"/>
          <w:w w:val="38"/>
          <w:position w:val="-21"/>
        </w:rPr>
        <w:t>.</w:t>
      </w:r>
      <w:r>
        <w:rPr>
          <w:rFonts w:ascii="Times New Roman" w:hAnsi="Times New Roman" w:cs="Times New Roman" w:eastAsia="Times New Roman"/>
          <w:sz w:val="48"/>
          <w:szCs w:val="48"/>
          <w:color w:val="82878C"/>
          <w:spacing w:val="-93"/>
          <w:w w:val="37"/>
          <w:position w:val="-21"/>
        </w:rPr>
        <w:t>=</w:t>
      </w:r>
      <w:r>
        <w:rPr>
          <w:rFonts w:ascii="Times New Roman" w:hAnsi="Times New Roman" w:cs="Times New Roman" w:eastAsia="Times New Roman"/>
          <w:sz w:val="48"/>
          <w:szCs w:val="48"/>
          <w:color w:val="82878C"/>
          <w:spacing w:val="-95"/>
          <w:w w:val="38"/>
          <w:position w:val="-2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97"/>
          <w:position w:val="3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color w:val="AAACAF"/>
          <w:spacing w:val="0"/>
          <w:w w:val="51"/>
          <w:position w:val="-21"/>
        </w:rPr>
        <w:t>J</w:t>
      </w:r>
      <w:r>
        <w:rPr>
          <w:rFonts w:ascii="Times New Roman" w:hAnsi="Times New Roman" w:cs="Times New Roman" w:eastAsia="Times New Roman"/>
          <w:sz w:val="28"/>
          <w:szCs w:val="28"/>
          <w:color w:val="AAACAF"/>
          <w:spacing w:val="-43"/>
          <w:w w:val="100"/>
          <w:position w:val="-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98"/>
          <w:position w:val="3"/>
        </w:rPr>
        <w:t>f--'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3"/>
          <w:w w:val="198"/>
          <w:position w:val="3"/>
        </w:rPr>
        <w:t> </w:t>
      </w:r>
      <w:r>
        <w:rPr>
          <w:rFonts w:ascii="Arial" w:hAnsi="Arial" w:cs="Arial" w:eastAsia="Arial"/>
          <w:sz w:val="21"/>
          <w:szCs w:val="21"/>
          <w:color w:val="262626"/>
          <w:spacing w:val="0"/>
          <w:w w:val="361"/>
          <w:position w:val="3"/>
        </w:rPr>
        <w:t>-</w:t>
      </w:r>
      <w:r>
        <w:rPr>
          <w:rFonts w:ascii="Arial" w:hAnsi="Arial" w:cs="Arial" w:eastAsia="Arial"/>
          <w:sz w:val="21"/>
          <w:szCs w:val="21"/>
          <w:color w:val="262626"/>
          <w:spacing w:val="-112"/>
          <w:w w:val="361"/>
          <w:position w:val="3"/>
        </w:rPr>
        <w:t> </w:t>
      </w:r>
      <w:r>
        <w:rPr>
          <w:rFonts w:ascii="Arial" w:hAnsi="Arial" w:cs="Arial" w:eastAsia="Arial"/>
          <w:sz w:val="21"/>
          <w:szCs w:val="21"/>
          <w:color w:val="4D4D4D"/>
          <w:spacing w:val="0"/>
          <w:w w:val="361"/>
          <w:position w:val="3"/>
        </w:rPr>
        <w:t>-----</w:t>
      </w:r>
      <w:r>
        <w:rPr>
          <w:rFonts w:ascii="Arial" w:hAnsi="Arial" w:cs="Arial" w:eastAsia="Arial"/>
          <w:sz w:val="21"/>
          <w:szCs w:val="21"/>
          <w:color w:val="4D4D4D"/>
          <w:spacing w:val="-170"/>
          <w:w w:val="361"/>
          <w:position w:val="3"/>
        </w:rPr>
        <w:t> </w:t>
      </w:r>
      <w:r>
        <w:rPr>
          <w:rFonts w:ascii="Arial" w:hAnsi="Arial" w:cs="Arial" w:eastAsia="Arial"/>
          <w:sz w:val="21"/>
          <w:szCs w:val="21"/>
          <w:color w:val="262626"/>
          <w:spacing w:val="0"/>
          <w:w w:val="385"/>
          <w:position w:val="3"/>
        </w:rPr>
        <w:t>-</w:t>
      </w:r>
      <w:r>
        <w:rPr>
          <w:rFonts w:ascii="Arial" w:hAnsi="Arial" w:cs="Arial" w:eastAsia="Arial"/>
          <w:sz w:val="21"/>
          <w:szCs w:val="21"/>
          <w:color w:val="262626"/>
          <w:spacing w:val="-92"/>
          <w:w w:val="385"/>
          <w:position w:val="3"/>
        </w:rPr>
        <w:t> </w:t>
      </w:r>
      <w:r>
        <w:rPr>
          <w:rFonts w:ascii="Arial" w:hAnsi="Arial" w:cs="Arial" w:eastAsia="Arial"/>
          <w:sz w:val="21"/>
          <w:szCs w:val="21"/>
          <w:color w:val="4D4D4D"/>
          <w:spacing w:val="0"/>
          <w:w w:val="385"/>
          <w:position w:val="3"/>
        </w:rPr>
        <w:t>--</w:t>
      </w:r>
      <w:r>
        <w:rPr>
          <w:rFonts w:ascii="Arial" w:hAnsi="Arial" w:cs="Arial" w:eastAsia="Arial"/>
          <w:sz w:val="21"/>
          <w:szCs w:val="21"/>
          <w:color w:val="4D4D4D"/>
          <w:spacing w:val="-152"/>
          <w:w w:val="385"/>
          <w:position w:val="3"/>
        </w:rPr>
        <w:t> </w:t>
      </w:r>
      <w:r>
        <w:rPr>
          <w:rFonts w:ascii="Arial" w:hAnsi="Arial" w:cs="Arial" w:eastAsia="Arial"/>
          <w:sz w:val="21"/>
          <w:szCs w:val="21"/>
          <w:color w:val="262626"/>
          <w:spacing w:val="0"/>
          <w:w w:val="385"/>
          <w:position w:val="3"/>
        </w:rPr>
        <w:t>--</w:t>
      </w:r>
      <w:r>
        <w:rPr>
          <w:rFonts w:ascii="Arial" w:hAnsi="Arial" w:cs="Arial" w:eastAsia="Arial"/>
          <w:sz w:val="21"/>
          <w:szCs w:val="21"/>
          <w:color w:val="262626"/>
          <w:spacing w:val="0"/>
          <w:w w:val="100"/>
          <w:position w:val="3"/>
        </w:rPr>
        <w:t> </w:t>
      </w:r>
      <w:r>
        <w:rPr>
          <w:rFonts w:ascii="Arial" w:hAnsi="Arial" w:cs="Arial" w:eastAsia="Arial"/>
          <w:sz w:val="21"/>
          <w:szCs w:val="21"/>
          <w:color w:val="262626"/>
          <w:spacing w:val="-26"/>
          <w:w w:val="100"/>
          <w:position w:val="3"/>
        </w:rPr>
        <w:t> </w:t>
      </w:r>
      <w:r>
        <w:rPr>
          <w:rFonts w:ascii="Arial" w:hAnsi="Arial" w:cs="Arial" w:eastAsia="Arial"/>
          <w:sz w:val="21"/>
          <w:szCs w:val="21"/>
          <w:color w:val="4D4D4D"/>
          <w:spacing w:val="0"/>
          <w:w w:val="219"/>
          <w:position w:val="3"/>
        </w:rPr>
        <w:t>-------1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80"/>
          <w:cols w:num="2" w:equalWidth="0">
            <w:col w:w="4439" w:space="101"/>
            <w:col w:w="6960"/>
          </w:cols>
        </w:sectPr>
      </w:pPr>
      <w:rPr/>
    </w:p>
    <w:p>
      <w:pPr>
        <w:spacing w:before="0" w:after="0" w:line="204" w:lineRule="exact"/>
        <w:ind w:left="5474" w:right="-20"/>
        <w:jc w:val="left"/>
        <w:tabs>
          <w:tab w:pos="6160" w:val="left"/>
          <w:tab w:pos="6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AAACAF"/>
          <w:spacing w:val="0"/>
          <w:w w:val="5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AAACA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AAACAF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!Yangını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11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22:33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80"/>
        </w:sectPr>
      </w:pPr>
      <w:rPr/>
    </w:p>
    <w:p>
      <w:pPr>
        <w:spacing w:before="79" w:after="0" w:line="240" w:lineRule="auto"/>
        <w:ind w:left="17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8" w:after="0" w:line="240" w:lineRule="auto"/>
        <w:ind w:right="-20"/>
        <w:jc w:val="left"/>
        <w:tabs>
          <w:tab w:pos="3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2"/>
        </w:rPr>
        <w:t>!S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3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!Kiracı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7" w:after="0" w:line="21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position w:val="-1"/>
        </w:rPr>
        <w:t>lAmir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D4D4D"/>
          <w:spacing w:val="39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position w:val="-1"/>
        </w:rPr>
        <w:t>:</w:t>
      </w:r>
      <w:r>
        <w:rPr>
          <w:rFonts w:ascii="Arial" w:hAnsi="Arial" w:cs="Arial" w:eastAsia="Arial"/>
          <w:sz w:val="19"/>
          <w:szCs w:val="19"/>
          <w:color w:val="4D4D4D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itf.Eri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Sadı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-1"/>
        </w:rPr>
        <w:t>GÖDE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80"/>
          <w:cols w:num="2" w:equalWidth="0">
            <w:col w:w="1246" w:space="833"/>
            <w:col w:w="9421"/>
          </w:cols>
        </w:sectPr>
      </w:pPr>
      <w:rPr/>
    </w:p>
    <w:p>
      <w:pPr>
        <w:spacing w:before="14" w:after="0" w:line="240" w:lineRule="auto"/>
        <w:ind w:left="1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7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80"/>
        </w:rPr>
        <w:t>IA</w:t>
      </w:r>
      <w:r>
        <w:rPr>
          <w:rFonts w:ascii="Arial" w:hAnsi="Arial" w:cs="Arial" w:eastAsia="Arial"/>
          <w:sz w:val="21"/>
          <w:szCs w:val="21"/>
          <w:color w:val="383838"/>
          <w:spacing w:val="6"/>
          <w:w w:val="80"/>
        </w:rPr>
        <w:t>r</w:t>
      </w:r>
      <w:r>
        <w:rPr>
          <w:rFonts w:ascii="Arial" w:hAnsi="Arial" w:cs="Arial" w:eastAsia="Arial"/>
          <w:sz w:val="21"/>
          <w:szCs w:val="21"/>
          <w:color w:val="606060"/>
          <w:spacing w:val="0"/>
          <w:w w:val="80"/>
        </w:rPr>
        <w:t>aç</w:t>
      </w:r>
      <w:r>
        <w:rPr>
          <w:rFonts w:ascii="Arial" w:hAnsi="Arial" w:cs="Arial" w:eastAsia="Arial"/>
          <w:sz w:val="21"/>
          <w:szCs w:val="21"/>
          <w:color w:val="606060"/>
          <w:spacing w:val="4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2" w:lineRule="exact"/>
        <w:ind w:left="1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667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40" w:lineRule="auto"/>
        <w:ind w:left="48"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6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6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4"/>
          <w:w w:val="16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:22:25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22:27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6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0"/>
          <w:w w:val="13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Emniyet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ekipleri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1"/>
        </w:rPr>
        <w:t>yerindeydi.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80"/>
          <w:cols w:num="3" w:equalWidth="0">
            <w:col w:w="688" w:space="1391"/>
            <w:col w:w="1977" w:space="583"/>
            <w:col w:w="6861"/>
          </w:cols>
        </w:sectPr>
      </w:pPr>
      <w:rPr/>
    </w:p>
    <w:p>
      <w:pPr>
        <w:spacing w:before="19" w:after="0" w:line="226" w:lineRule="exact"/>
        <w:ind w:left="2103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97"/>
          <w:position w:val="-1"/>
        </w:rPr>
        <w:t>Perso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98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7"/>
          <w:w w:val="104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54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80"/>
        </w:sectPr>
      </w:pPr>
      <w:rPr/>
    </w:p>
    <w:p>
      <w:pPr>
        <w:spacing w:before="26" w:after="0" w:line="245" w:lineRule="auto"/>
        <w:ind w:left="2103" w:right="1110" w:firstLine="-193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09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7" w:after="0" w:line="214" w:lineRule="exact"/>
        <w:ind w:left="2098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4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80"/>
          <w:cols w:num="2" w:equalWidth="0">
            <w:col w:w="4264" w:space="365"/>
            <w:col w:w="6871"/>
          </w:cols>
        </w:sectPr>
      </w:pPr>
      <w:rPr/>
    </w:p>
    <w:p>
      <w:pPr>
        <w:spacing w:before="18" w:after="0" w:line="240" w:lineRule="auto"/>
        <w:ind w:left="172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Göıiildüğü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80"/>
          <w:cols w:num="2" w:equalWidth="0">
            <w:col w:w="1597" w:space="506"/>
            <w:col w:w="9397"/>
          </w:cols>
        </w:sectPr>
      </w:pPr>
      <w:rPr/>
    </w:p>
    <w:p>
      <w:pPr>
        <w:spacing w:before="18" w:after="0" w:line="240" w:lineRule="auto"/>
        <w:ind w:left="172" w:right="-69"/>
        <w:jc w:val="left"/>
        <w:tabs>
          <w:tab w:pos="2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09" w:lineRule="exact"/>
        <w:ind w:right="-20"/>
        <w:jc w:val="left"/>
        <w:tabs>
          <w:tab w:pos="1840" w:val="left"/>
          <w:tab w:pos="3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210"/>
          <w:position w:val="-3"/>
        </w:rPr>
        <w:t>u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51"/>
          <w:w w:val="21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3"/>
        </w:rPr>
        <w:t>jKöpü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Kg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  <w:position w:val="-3"/>
        </w:rPr>
        <w:t>jK.K.T.K&amp;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9" w:lineRule="exact"/>
        <w:ind w:left="642" w:right="-20"/>
        <w:jc w:val="left"/>
        <w:tabs>
          <w:tab w:pos="1840" w:val="left"/>
          <w:tab w:pos="344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0,5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</w:r>
      <w:r>
        <w:rPr>
          <w:rFonts w:ascii="Arial" w:hAnsi="Arial" w:cs="Arial" w:eastAsia="Arial"/>
          <w:sz w:val="33"/>
          <w:szCs w:val="33"/>
          <w:color w:val="606060"/>
          <w:spacing w:val="0"/>
          <w:w w:val="100"/>
          <w:i/>
        </w:rPr>
        <w:t>l</w:t>
      </w:r>
      <w:r>
        <w:rPr>
          <w:rFonts w:ascii="Arial" w:hAnsi="Arial" w:cs="Arial" w:eastAsia="Arial"/>
          <w:sz w:val="33"/>
          <w:szCs w:val="33"/>
          <w:color w:val="606060"/>
          <w:spacing w:val="-76"/>
          <w:w w:val="100"/>
          <w:i/>
        </w:rPr>
        <w:t> </w:t>
      </w:r>
      <w:r>
        <w:rPr>
          <w:rFonts w:ascii="Arial" w:hAnsi="Arial" w:cs="Arial" w:eastAsia="Arial"/>
          <w:sz w:val="33"/>
          <w:szCs w:val="33"/>
          <w:color w:val="606060"/>
          <w:spacing w:val="0"/>
          <w:w w:val="100"/>
          <w:i/>
        </w:rPr>
        <w:tab/>
      </w:r>
      <w:r>
        <w:rPr>
          <w:rFonts w:ascii="Arial" w:hAnsi="Arial" w:cs="Arial" w:eastAsia="Arial"/>
          <w:sz w:val="33"/>
          <w:szCs w:val="33"/>
          <w:color w:val="606060"/>
          <w:spacing w:val="0"/>
          <w:w w:val="100"/>
          <w:i/>
        </w:rPr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51"/>
          <w:position w:val="-3"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80"/>
          <w:cols w:num="2" w:equalWidth="0">
            <w:col w:w="3674" w:space="956"/>
            <w:col w:w="6870"/>
          </w:cols>
        </w:sectPr>
      </w:pPr>
      <w:rPr/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80"/>
        </w:sectPr>
      </w:pPr>
      <w:rPr/>
    </w:p>
    <w:p>
      <w:pPr>
        <w:spacing w:before="35" w:after="0" w:line="240" w:lineRule="auto"/>
        <w:ind w:left="172" w:right="-5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81" w:right="50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1" w:right="-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72" w:right="692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61" w:lineRule="auto"/>
        <w:ind w:left="172" w:right="185" w:firstLine="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dildi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0"/>
          <w:w w:val="99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3" w:after="0" w:line="256" w:lineRule="auto"/>
        <w:ind w:right="1446" w:firstLine="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incelemede;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Zarar-Ziyan: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Yoktur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7" w:after="0" w:line="253" w:lineRule="auto"/>
        <w:ind w:right="55" w:firstLine="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yangının;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vatandaşları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hıdırelez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eğlencesi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amacıyla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kağıt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şişe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plastik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vb.)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maddeleri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right="3811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ögrenilemedi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20" w:bottom="280" w:left="140" w:right="280"/>
          <w:cols w:num="2" w:equalWidth="0">
            <w:col w:w="1874" w:space="224"/>
            <w:col w:w="9402"/>
          </w:cols>
        </w:sectPr>
      </w:pPr>
      <w:rPr/>
    </w:p>
    <w:p>
      <w:pPr>
        <w:spacing w:before="0" w:after="0" w:line="241" w:lineRule="exact"/>
        <w:ind w:left="249" w:right="-74"/>
        <w:jc w:val="left"/>
        <w:tabs>
          <w:tab w:pos="76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23"/>
          <w:szCs w:val="23"/>
          <w:color w:val="606060"/>
          <w:spacing w:val="0"/>
          <w:w w:val="100"/>
        </w:rPr>
        <w:t>&lt;'</w:t>
      </w:r>
      <w:r>
        <w:rPr>
          <w:rFonts w:ascii="Arial" w:hAnsi="Arial" w:cs="Arial" w:eastAsia="Arial"/>
          <w:sz w:val="23"/>
          <w:szCs w:val="23"/>
          <w:color w:val="606060"/>
          <w:spacing w:val="-28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4"/>
        </w:rPr>
        <w:t>Dönüşü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26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4"/>
        </w:rPr>
        <w:t>:05.05.2017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62"/>
        </w:rPr>
        <w:t>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6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23:10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80"/>
          <w:cols w:num="3" w:equalWidth="0">
            <w:col w:w="1372" w:space="727"/>
            <w:col w:w="1584" w:space="3442"/>
            <w:col w:w="4375"/>
          </w:cols>
        </w:sectPr>
      </w:pPr>
      <w:rPr/>
    </w:p>
    <w:p>
      <w:pPr>
        <w:spacing w:before="0" w:after="0" w:line="259" w:lineRule="exact"/>
        <w:ind w:left="172" w:right="-7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4"/>
          <w:szCs w:val="24"/>
          <w:color w:val="757575"/>
          <w:spacing w:val="-9"/>
          <w:w w:val="117"/>
          <w:position w:val="-1"/>
        </w:rPr>
        <w:t>-</w:t>
      </w:r>
      <w:r>
        <w:rPr>
          <w:rFonts w:ascii="Arial" w:hAnsi="Arial" w:cs="Arial" w:eastAsia="Arial"/>
          <w:sz w:val="24"/>
          <w:szCs w:val="24"/>
          <w:color w:val="757575"/>
          <w:spacing w:val="-82"/>
          <w:w w:val="117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2"/>
          <w:w w:val="103"/>
          <w:position w:val="2"/>
        </w:rPr>
        <w:t>V</w:t>
      </w:r>
      <w:r>
        <w:rPr>
          <w:rFonts w:ascii="Arial" w:hAnsi="Arial" w:cs="Arial" w:eastAsia="Arial"/>
          <w:sz w:val="24"/>
          <w:szCs w:val="24"/>
          <w:color w:val="757575"/>
          <w:spacing w:val="-33"/>
          <w:w w:val="117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2"/>
        </w:rPr>
        <w:t>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9" w:lineRule="exact"/>
        <w:ind w:right="-7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4D4D4D"/>
          <w:spacing w:val="6"/>
          <w:w w:val="100"/>
          <w:position w:val="-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right="-7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06060"/>
          <w:spacing w:val="0"/>
          <w:w w:val="78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60606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94"/>
        </w:rPr>
        <w:t>KiP: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Balçova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l.Posta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6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103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80"/>
          <w:cols w:num="4" w:equalWidth="0">
            <w:col w:w="727" w:space="403"/>
            <w:col w:w="841" w:space="127"/>
            <w:col w:w="3041" w:space="3466"/>
            <w:col w:w="2895"/>
          </w:cols>
        </w:sectPr>
      </w:pPr>
      <w:rPr/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80"/>
        </w:sectPr>
      </w:pPr>
      <w:rPr/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/>
        <w:pict>
          <v:group style="position:absolute;margin-left:14.047759pt;margin-top:21.300562pt;width:563.563042pt;height:773.614718pt;mso-position-horizontal-relative:page;mso-position-vertical-relative:page;z-index:-16960" coordorigin="281,426" coordsize="11271,15472">
            <v:group style="position:absolute;left:288;top:443;width:11219;height:2" coordorigin="288,443" coordsize="11219,2">
              <v:shape style="position:absolute;left:288;top:443;width:11219;height:2" coordorigin="288,443" coordsize="11219,0" path="m288,443l11507,443e" filled="f" stroked="t" strokeweight=".70829pt" strokecolor="#606060">
                <v:path arrowok="t"/>
              </v:shape>
            </v:group>
            <v:group style="position:absolute;left:300;top:433;width:2;height:11279" coordorigin="300,433" coordsize="2,11279">
              <v:shape style="position:absolute;left:300;top:433;width:2;height:11279" coordorigin="300,433" coordsize="0,11279" path="m300,11713l300,433e" filled="f" stroked="t" strokeweight=".70829pt" strokecolor="#5B5B5B">
                <v:path arrowok="t"/>
              </v:shape>
            </v:group>
            <v:group style="position:absolute;left:2215;top:438;width:2;height:1490" coordorigin="2215,438" coordsize="2,1490">
              <v:shape style="position:absolute;left:2215;top:438;width:2;height:1490" coordorigin="2215,438" coordsize="0,1490" path="m2215,1928l2215,438e" filled="f" stroked="t" strokeweight=".70829pt" strokecolor="#4F4F4F">
                <v:path arrowok="t"/>
              </v:shape>
            </v:group>
            <v:group style="position:absolute;left:8939;top:438;width:2;height:1494" coordorigin="8939,438" coordsize="2,1494">
              <v:shape style="position:absolute;left:8939;top:438;width:2;height:1494" coordorigin="8939,438" coordsize="0,1494" path="m8939,1932l8939,438e" filled="f" stroked="t" strokeweight=".70829pt" strokecolor="#575757">
                <v:path arrowok="t"/>
              </v:shape>
            </v:group>
            <v:group style="position:absolute;left:11522;top:1832;width:2;height:14054" coordorigin="11522,1832" coordsize="2,14054">
              <v:shape style="position:absolute;left:11522;top:1832;width:2;height:14054" coordorigin="11522,1832" coordsize="0,14054" path="m11522,15886l11522,1832e" filled="f" stroked="t" strokeweight=".70829pt" strokecolor="#606060">
                <v:path arrowok="t"/>
              </v:shape>
            </v:group>
            <v:group style="position:absolute;left:2229;top:3865;width:2;height:12022" coordorigin="2229,3865" coordsize="2,12022">
              <v:shape style="position:absolute;left:2229;top:3865;width:2;height:12022" coordorigin="2229,3865" coordsize="0,12022" path="m2229,15886l2229,3865e" filled="f" stroked="t" strokeweight=".70829pt" strokecolor="#5B5B5B">
                <v:path arrowok="t"/>
              </v:shape>
            </v:group>
            <v:group style="position:absolute;left:3693;top:3108;width:2;height:771" coordorigin="3693,3108" coordsize="2,771">
              <v:shape style="position:absolute;left:3693;top:3108;width:2;height:771" coordorigin="3693,3108" coordsize="0,771" path="m3693,3879l3693,3108e" filled="f" stroked="t" strokeweight=".70829pt" strokecolor="#545454">
                <v:path arrowok="t"/>
              </v:shape>
            </v:group>
            <v:group style="position:absolute;left:288;top:3874;width:11233;height:2" coordorigin="288,3874" coordsize="11233,2">
              <v:shape style="position:absolute;left:288;top:3874;width:11233;height:2" coordorigin="288,3874" coordsize="11233,0" path="m288,3874l11522,3874e" filled="f" stroked="t" strokeweight=".70829pt" strokecolor="#575757">
                <v:path arrowok="t"/>
              </v:shape>
            </v:group>
            <v:group style="position:absolute;left:293;top:4150;width:11229;height:2" coordorigin="293,4150" coordsize="11229,2">
              <v:shape style="position:absolute;left:293;top:4150;width:11229;height:2" coordorigin="293,4150" coordsize="11229,0" path="m293,4150l11522,4150e" filled="f" stroked="t" strokeweight=".70829pt" strokecolor="#606060">
                <v:path arrowok="t"/>
              </v:shape>
            </v:group>
            <v:group style="position:absolute;left:2210;top:4390;width:9307;height:2" coordorigin="2210,4390" coordsize="9307,2">
              <v:shape style="position:absolute;left:2210;top:4390;width:9307;height:2" coordorigin="2210,4390" coordsize="9307,0" path="m2210,4390l11517,4390e" filled="f" stroked="t" strokeweight=".70829pt" strokecolor="#5B5B5B">
                <v:path arrowok="t"/>
              </v:shape>
            </v:group>
            <v:group style="position:absolute;left:4755;top:4379;width:2;height:2218" coordorigin="4755,4379" coordsize="2,2218">
              <v:shape style="position:absolute;left:4755;top:4379;width:2;height:2218" coordorigin="4755,4379" coordsize="0,2218" path="m4755,6596l4755,4379e" filled="f" stroked="t" strokeweight=".70829pt" strokecolor="#4F4F4F">
                <v:path arrowok="t"/>
              </v:shape>
            </v:group>
            <v:group style="position:absolute;left:4750;top:4873;width:6771;height:2" coordorigin="4750,4873" coordsize="6771,2">
              <v:shape style="position:absolute;left:4750;top:4873;width:6771;height:2" coordorigin="4750,4873" coordsize="6771,0" path="m4750,4873l11522,4873e" filled="f" stroked="t" strokeweight=".70829pt" strokecolor="#545454">
                <v:path arrowok="t"/>
              </v:shape>
            </v:group>
            <v:group style="position:absolute;left:4750;top:5111;width:6776;height:2" coordorigin="4750,5111" coordsize="6776,2">
              <v:shape style="position:absolute;left:4750;top:5111;width:6776;height:2" coordorigin="4750,5111" coordsize="6776,0" path="m4750,5111l11526,5111e" filled="f" stroked="t" strokeweight=".70829pt" strokecolor="#545454">
                <v:path arrowok="t"/>
              </v:shape>
            </v:group>
            <v:group style="position:absolute;left:4746;top:5352;width:6781;height:2" coordorigin="4746,5352" coordsize="6781,2">
              <v:shape style="position:absolute;left:4746;top:5352;width:6781;height:2" coordorigin="4746,5352" coordsize="6781,0" path="m4746,5352l11526,5352e" filled="f" stroked="t" strokeweight=".70829pt" strokecolor="#545454">
                <v:path arrowok="t"/>
              </v:shape>
            </v:group>
            <v:group style="position:absolute;left:2215;top:5592;width:9307;height:2" coordorigin="2215,5592" coordsize="9307,2">
              <v:shape style="position:absolute;left:2215;top:5592;width:9307;height:2" coordorigin="2215,5592" coordsize="9307,0" path="m2215,5592l11522,5592e" filled="f" stroked="t" strokeweight=".70829pt" strokecolor="#575757">
                <v:path arrowok="t"/>
              </v:shape>
            </v:group>
            <v:group style="position:absolute;left:293;top:5835;width:11233;height:2" coordorigin="293,5835" coordsize="11233,2">
              <v:shape style="position:absolute;left:293;top:5835;width:11233;height:2" coordorigin="293,5835" coordsize="11233,0" path="m293,5835l11526,5835e" filled="f" stroked="t" strokeweight=".70829pt" strokecolor="#5B5B5B">
                <v:path arrowok="t"/>
              </v:shape>
            </v:group>
            <v:group style="position:absolute;left:2215;top:6301;width:9312;height:2" coordorigin="2215,6301" coordsize="9312,2">
              <v:shape style="position:absolute;left:2215;top:6301;width:9312;height:2" coordorigin="2215,6301" coordsize="9312,0" path="m2215,6301l11526,6301e" filled="f" stroked="t" strokeweight=".70829pt" strokecolor="#575757">
                <v:path arrowok="t"/>
              </v:shape>
            </v:group>
            <v:group style="position:absolute;left:7635;top:5830;width:2;height:761" coordorigin="7635,5830" coordsize="2,761">
              <v:shape style="position:absolute;left:7635;top:5830;width:2;height:761" coordorigin="7635,5830" coordsize="0,761" path="m7635,6592l7635,5830e" filled="f" stroked="t" strokeweight=".70829pt" strokecolor="#545454">
                <v:path arrowok="t"/>
              </v:shape>
            </v:group>
            <v:group style="position:absolute;left:293;top:6825;width:11233;height:2" coordorigin="293,6825" coordsize="11233,2">
              <v:shape style="position:absolute;left:293;top:6825;width:11233;height:2" coordorigin="293,6825" coordsize="11233,0" path="m293,6825l11526,6825e" filled="f" stroked="t" strokeweight=".70829pt" strokecolor="#5B5B5B">
                <v:path arrowok="t"/>
              </v:shape>
            </v:group>
            <v:group style="position:absolute;left:2210;top:6587;width:9316;height:2" coordorigin="2210,6587" coordsize="9316,2">
              <v:shape style="position:absolute;left:2210;top:6587;width:9316;height:2" coordorigin="2210,6587" coordsize="9316,0" path="m2210,6587l11526,6587e" filled="f" stroked="t" strokeweight=".70829pt" strokecolor="#575757">
                <v:path arrowok="t"/>
              </v:shape>
            </v:group>
            <v:group style="position:absolute;left:293;top:7296;width:11238;height:2" coordorigin="293,7296" coordsize="11238,2">
              <v:shape style="position:absolute;left:293;top:7296;width:11238;height:2" coordorigin="293,7296" coordsize="11238,0" path="m293,7296l11531,7296e" filled="f" stroked="t" strokeweight=".70829pt" strokecolor="#5B5B5B">
                <v:path arrowok="t"/>
              </v:shape>
            </v:group>
            <v:group style="position:absolute;left:4764;top:7282;width:2;height:761" coordorigin="4764,7282" coordsize="2,761">
              <v:shape style="position:absolute;left:4764;top:7282;width:2;height:761" coordorigin="4764,7282" coordsize="0,761" path="m4764,8043l4764,7282e" filled="f" stroked="t" strokeweight=".70829pt" strokecolor="#575757">
                <v:path arrowok="t"/>
              </v:shape>
            </v:group>
            <v:group style="position:absolute;left:4750;top:7532;width:6785;height:2" coordorigin="4750,7532" coordsize="6785,2">
              <v:shape style="position:absolute;left:4750;top:7532;width:6785;height:2" coordorigin="4750,7532" coordsize="6785,0" path="m4750,7532l11536,7532e" filled="f" stroked="t" strokeweight=".70829pt" strokecolor="#575757">
                <v:path arrowok="t"/>
              </v:shape>
            </v:group>
            <v:group style="position:absolute;left:4755;top:7772;width:6776;height:2" coordorigin="4755,7772" coordsize="6776,2">
              <v:shape style="position:absolute;left:4755;top:7772;width:6776;height:2" coordorigin="4755,7772" coordsize="6776,0" path="m4755,7772l11531,7772e" filled="f" stroked="t" strokeweight=".70829pt" strokecolor="#575757">
                <v:path arrowok="t"/>
              </v:shape>
            </v:group>
            <v:group style="position:absolute;left:288;top:8038;width:11243;height:2" coordorigin="288,8038" coordsize="11243,2">
              <v:shape style="position:absolute;left:288;top:8038;width:11243;height:2" coordorigin="288,8038" coordsize="11243,0" path="m288,8038l11531,8038e" filled="f" stroked="t" strokeweight=".70829pt" strokecolor="#5B5B5B">
                <v:path arrowok="t"/>
              </v:shape>
            </v:group>
            <v:group style="position:absolute;left:288;top:8847;width:11243;height:2" coordorigin="288,8847" coordsize="11243,2">
              <v:shape style="position:absolute;left:288;top:8847;width:11243;height:2" coordorigin="288,8847" coordsize="11243,0" path="m288,8847l11531,8847e" filled="f" stroked="t" strokeweight=".70829pt" strokecolor="#606060">
                <v:path arrowok="t"/>
              </v:shape>
            </v:group>
            <v:group style="position:absolute;left:288;top:9685;width:11252;height:2" coordorigin="288,9685" coordsize="11252,2">
              <v:shape style="position:absolute;left:288;top:9685;width:11252;height:2" coordorigin="288,9685" coordsize="11252,0" path="m288,9685l11540,9685e" filled="f" stroked="t" strokeweight=".70829pt" strokecolor="#575757">
                <v:path arrowok="t"/>
              </v:shape>
            </v:group>
            <v:group style="position:absolute;left:293;top:9923;width:11243;height:2" coordorigin="293,9923" coordsize="11243,2">
              <v:shape style="position:absolute;left:293;top:9923;width:11243;height:2" coordorigin="293,9923" coordsize="11243,0" path="m293,9923l11536,9923e" filled="f" stroked="t" strokeweight=".70829pt" strokecolor="#5B5B5B">
                <v:path arrowok="t"/>
              </v:shape>
            </v:group>
            <v:group style="position:absolute;left:297;top:10161;width:11238;height:2" coordorigin="297,10161" coordsize="11238,2">
              <v:shape style="position:absolute;left:297;top:10161;width:11238;height:2" coordorigin="297,10161" coordsize="11238,0" path="m297,10161l11536,10161e" filled="f" stroked="t" strokeweight=".70829pt" strokecolor="#575757">
                <v:path arrowok="t"/>
              </v:shape>
            </v:group>
            <v:group style="position:absolute;left:293;top:10639;width:11243;height:2" coordorigin="293,10639" coordsize="11243,2">
              <v:shape style="position:absolute;left:293;top:10639;width:11243;height:2" coordorigin="293,10639" coordsize="11243,0" path="m293,10639l11536,10639e" filled="f" stroked="t" strokeweight=".70829pt" strokecolor="#575757">
                <v:path arrowok="t"/>
              </v:shape>
            </v:group>
            <v:group style="position:absolute;left:7194;top:10632;width:2;height:5245" coordorigin="7194,10632" coordsize="2,5245">
              <v:shape style="position:absolute;left:7194;top:10632;width:2;height:5245" coordorigin="7194,10632" coordsize="0,5245" path="m7194,15877l7194,10632e" filled="f" stroked="t" strokeweight=".70829pt" strokecolor="#606060">
                <v:path arrowok="t"/>
              </v:shape>
            </v:group>
            <v:group style="position:absolute;left:1577;top:10880;width:2;height:5007" coordorigin="1577,10880" coordsize="2,5007">
              <v:shape style="position:absolute;left:1577;top:10880;width:2;height:5007" coordorigin="1577,10880" coordsize="0,5007" path="m1577,15886l1577,10880e" filled="f" stroked="t" strokeweight=".70829pt" strokecolor="#6B6B6B">
                <v:path arrowok="t"/>
              </v:shape>
            </v:group>
            <v:group style="position:absolute;left:297;top:11118;width:11243;height:2" coordorigin="297,11118" coordsize="11243,2">
              <v:shape style="position:absolute;left:297;top:11118;width:11243;height:2" coordorigin="297,11118" coordsize="11243,0" path="m297,11118l11540,11118e" filled="f" stroked="t" strokeweight=".70829pt" strokecolor="#606060">
                <v:path arrowok="t"/>
              </v:shape>
            </v:group>
            <v:group style="position:absolute;left:307;top:15875;width:11238;height:2" coordorigin="307,15875" coordsize="11238,2">
              <v:shape style="position:absolute;left:307;top:15875;width:11238;height:2" coordorigin="307,15875" coordsize="11238,0" path="m307,15875l11545,15875e" filled="f" stroked="t" strokeweight=".70829pt" strokecolor="#747474">
                <v:path arrowok="t"/>
              </v:shape>
            </v:group>
            <v:group style="position:absolute;left:1143;top:11051;width:2;height:4840" coordorigin="1143,11051" coordsize="2,4840">
              <v:shape style="position:absolute;left:1143;top:11051;width:2;height:4840" coordorigin="1143,11051" coordsize="0,4840" path="m1143,15891l1143,11051e" filled="f" stroked="t" strokeweight=".70829pt" strokecolor="#606060">
                <v:path arrowok="t"/>
              </v:shape>
            </v:group>
            <v:group style="position:absolute;left:302;top:13200;width:1936;height:2" coordorigin="302,13200" coordsize="1936,2">
              <v:shape style="position:absolute;left:302;top:13200;width:1936;height:2" coordorigin="302,13200" coordsize="1936,0" path="m302,13200l2238,13200e" filled="f" stroked="t" strokeweight=".70829pt" strokecolor="#777777">
                <v:path arrowok="t"/>
              </v:shape>
            </v:group>
            <v:group style="position:absolute;left:3849;top:13498;width:2;height:283" coordorigin="3849,13498" coordsize="2,283">
              <v:shape style="position:absolute;left:3849;top:13498;width:2;height:283" coordorigin="3849,13498" coordsize="0,283" path="m3849,13781l3849,13498e" filled="f" stroked="t" strokeweight="1.63846pt" strokecolor="#C1C6D3">
                <v:path arrowok="t"/>
              </v:shape>
            </v:group>
            <w10:wrap type="none"/>
          </v:group>
        </w:pict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0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itfaiyeci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9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63" w:right="341"/>
        <w:jc w:val="center"/>
        <w:tabs>
          <w:tab w:pos="14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İTFAİ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919A83"/>
          <w:spacing w:val="0"/>
          <w:w w:val="81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919A83"/>
          <w:spacing w:val="36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54"/>
          <w:spacing w:val="0"/>
          <w:w w:val="93"/>
          <w:b/>
          <w:bCs/>
          <w:i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1F2154"/>
          <w:spacing w:val="-20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2878C"/>
          <w:spacing w:val="-7"/>
          <w:w w:val="80"/>
          <w:b/>
          <w:bCs/>
          <w:i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1F2154"/>
          <w:spacing w:val="-19"/>
          <w:w w:val="105"/>
          <w:b/>
          <w:bCs/>
          <w:i/>
          <w:position w:val="5"/>
        </w:rPr>
        <w:t>1</w:t>
      </w:r>
      <w:r>
        <w:rPr>
          <w:rFonts w:ascii="Arial" w:hAnsi="Arial" w:cs="Arial" w:eastAsia="Arial"/>
          <w:sz w:val="24"/>
          <w:szCs w:val="24"/>
          <w:color w:val="3A4275"/>
          <w:spacing w:val="0"/>
          <w:w w:val="132"/>
          <w:b/>
          <w:bCs/>
          <w:i/>
          <w:position w:val="0"/>
        </w:rPr>
        <w:t>/lfl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left="52" w:right="-74"/>
        <w:jc w:val="left"/>
        <w:tabs>
          <w:tab w:pos="1760" w:val="left"/>
          <w:tab w:pos="22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30"/>
          <w:position w:val="-1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3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93"/>
          <w:position w:val="-1"/>
        </w:rPr>
        <w:t>POST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94"/>
          <w:position w:val="-1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4275"/>
          <w:spacing w:val="-14"/>
          <w:w w:val="199"/>
          <w:position w:val="-1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AAACAF"/>
          <w:spacing w:val="-39"/>
          <w:w w:val="90"/>
          <w:position w:val="-1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757575"/>
          <w:spacing w:val="-47"/>
          <w:w w:val="91"/>
          <w:position w:val="-1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AAACAF"/>
          <w:spacing w:val="-8"/>
          <w:w w:val="90"/>
          <w:position w:val="-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757575"/>
          <w:spacing w:val="0"/>
          <w:w w:val="91"/>
          <w:position w:val="-1"/>
        </w:rPr>
        <w:t>'.</w:t>
      </w:r>
      <w:r>
        <w:rPr>
          <w:rFonts w:ascii="Times New Roman" w:hAnsi="Times New Roman" w:cs="Times New Roman" w:eastAsia="Times New Roman"/>
          <w:sz w:val="21"/>
          <w:szCs w:val="21"/>
          <w:color w:val="757575"/>
          <w:spacing w:val="-19"/>
          <w:w w:val="91"/>
          <w:position w:val="-1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AAACAF"/>
          <w:spacing w:val="0"/>
          <w:w w:val="44"/>
          <w:position w:val="-1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AAACA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AAACA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3"/>
          <w:szCs w:val="23"/>
          <w:color w:val="757575"/>
          <w:spacing w:val="-47"/>
          <w:w w:val="84"/>
          <w:i/>
          <w:position w:val="-1"/>
        </w:rPr>
        <w:t>R</w:t>
      </w:r>
      <w:r>
        <w:rPr>
          <w:rFonts w:ascii="Times New Roman" w:hAnsi="Times New Roman" w:cs="Times New Roman" w:eastAsia="Times New Roman"/>
          <w:sz w:val="23"/>
          <w:szCs w:val="23"/>
          <w:color w:val="3A4275"/>
          <w:spacing w:val="0"/>
          <w:w w:val="211"/>
          <w:i/>
          <w:position w:val="-1"/>
        </w:rPr>
        <w:t>-</w:t>
      </w:r>
      <w:r>
        <w:rPr>
          <w:rFonts w:ascii="Times New Roman" w:hAnsi="Times New Roman" w:cs="Times New Roman" w:eastAsia="Times New Roman"/>
          <w:sz w:val="23"/>
          <w:szCs w:val="23"/>
          <w:color w:val="3A4275"/>
          <w:spacing w:val="0"/>
          <w:w w:val="100"/>
          <w:i/>
          <w:position w:val="-1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3A4275"/>
          <w:spacing w:val="0"/>
          <w:w w:val="100"/>
          <w:i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11"/>
          <w:position w:val="-1"/>
        </w:rPr>
        <w:t>İRİ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305" w:lineRule="exact"/>
        <w:ind w:left="117" w:right="363"/>
        <w:jc w:val="center"/>
        <w:tabs>
          <w:tab w:pos="580" w:val="left"/>
          <w:tab w:pos="186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Arial" w:hAnsi="Arial" w:cs="Arial" w:eastAsia="Arial"/>
          <w:sz w:val="19"/>
          <w:szCs w:val="19"/>
          <w:color w:val="212B74"/>
          <w:spacing w:val="0"/>
          <w:w w:val="164"/>
          <w:position w:val="1"/>
        </w:rPr>
        <w:t>\.</w:t>
      </w:r>
      <w:r>
        <w:rPr>
          <w:rFonts w:ascii="Arial" w:hAnsi="Arial" w:cs="Arial" w:eastAsia="Arial"/>
          <w:sz w:val="19"/>
          <w:szCs w:val="19"/>
          <w:color w:val="212B7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9"/>
          <w:szCs w:val="19"/>
          <w:color w:val="212B74"/>
          <w:spacing w:val="0"/>
          <w:w w:val="100"/>
          <w:position w:val="1"/>
        </w:rPr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1"/>
        </w:rPr>
        <w:t>Ayha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Arial" w:hAnsi="Arial" w:cs="Arial" w:eastAsia="Arial"/>
          <w:sz w:val="19"/>
          <w:szCs w:val="19"/>
          <w:color w:val="383838"/>
          <w:spacing w:val="51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99"/>
          <w:position w:val="1"/>
        </w:rPr>
        <w:t>BA</w:t>
      </w:r>
      <w:r>
        <w:rPr>
          <w:rFonts w:ascii="Arial" w:hAnsi="Arial" w:cs="Arial" w:eastAsia="Arial"/>
          <w:sz w:val="19"/>
          <w:szCs w:val="19"/>
          <w:color w:val="383838"/>
          <w:spacing w:val="-34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757575"/>
          <w:spacing w:val="0"/>
          <w:w w:val="100"/>
          <w:position w:val="1"/>
        </w:rPr>
        <w:t>Y</w:t>
      </w:r>
      <w:r>
        <w:rPr>
          <w:rFonts w:ascii="Arial" w:hAnsi="Arial" w:cs="Arial" w:eastAsia="Arial"/>
          <w:sz w:val="19"/>
          <w:szCs w:val="19"/>
          <w:color w:val="757575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9"/>
          <w:szCs w:val="19"/>
          <w:color w:val="757575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1"/>
          <w:szCs w:val="31"/>
          <w:color w:val="383838"/>
          <w:spacing w:val="0"/>
          <w:w w:val="80"/>
          <w:b/>
          <w:bCs/>
          <w:position w:val="1"/>
        </w:rPr>
        <w:t>M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left="-3" w:right="168"/>
        <w:jc w:val="center"/>
        <w:tabs>
          <w:tab w:pos="1120" w:val="left"/>
          <w:tab w:pos="230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3A4275"/>
        </w:rPr>
      </w:r>
      <w:r>
        <w:rPr>
          <w:rFonts w:ascii="Times New Roman" w:hAnsi="Times New Roman" w:cs="Times New Roman" w:eastAsia="Times New Roman"/>
          <w:sz w:val="31"/>
          <w:szCs w:val="31"/>
          <w:color w:val="3A4275"/>
          <w:u w:val="thick" w:color="3B4F97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3A4275"/>
          <w:u w:val="thick" w:color="3B4F97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3A4275"/>
          <w:u w:val="thick" w:color="3B4F97"/>
        </w:rPr>
      </w:r>
      <w:r>
        <w:rPr>
          <w:rFonts w:ascii="Times New Roman" w:hAnsi="Times New Roman" w:cs="Times New Roman" w:eastAsia="Times New Roman"/>
          <w:sz w:val="31"/>
          <w:szCs w:val="31"/>
          <w:color w:val="3A4275"/>
          <w:spacing w:val="-9"/>
          <w:w w:val="27"/>
          <w:u w:val="thick" w:color="3B4F97"/>
        </w:rPr>
        <w:t>_</w:t>
      </w:r>
      <w:r>
        <w:rPr>
          <w:rFonts w:ascii="Times New Roman" w:hAnsi="Times New Roman" w:cs="Times New Roman" w:eastAsia="Times New Roman"/>
          <w:sz w:val="31"/>
          <w:szCs w:val="31"/>
          <w:color w:val="3A4275"/>
          <w:spacing w:val="-9"/>
          <w:w w:val="27"/>
          <w:u w:val="thick" w:color="3B4F97"/>
        </w:rPr>
      </w:r>
      <w:r>
        <w:rPr>
          <w:rFonts w:ascii="Times New Roman" w:hAnsi="Times New Roman" w:cs="Times New Roman" w:eastAsia="Times New Roman"/>
          <w:sz w:val="31"/>
          <w:szCs w:val="31"/>
          <w:color w:val="3A4275"/>
          <w:spacing w:val="-9"/>
          <w:w w:val="27"/>
          <w:u w:val="thick" w:color="3B4F97"/>
        </w:rPr>
      </w:r>
      <w:r>
        <w:rPr>
          <w:rFonts w:ascii="Times New Roman" w:hAnsi="Times New Roman" w:cs="Times New Roman" w:eastAsia="Times New Roman"/>
          <w:sz w:val="31"/>
          <w:szCs w:val="31"/>
          <w:color w:val="2F3B90"/>
          <w:spacing w:val="0"/>
          <w:w w:val="37"/>
          <w:u w:val="thick" w:color="3B4F97"/>
        </w:rPr>
        <w:t>,</w:t>
      </w:r>
      <w:r>
        <w:rPr>
          <w:rFonts w:ascii="Times New Roman" w:hAnsi="Times New Roman" w:cs="Times New Roman" w:eastAsia="Times New Roman"/>
          <w:sz w:val="31"/>
          <w:szCs w:val="31"/>
          <w:color w:val="2F3B90"/>
          <w:spacing w:val="0"/>
          <w:w w:val="37"/>
          <w:u w:val="thick" w:color="3B4F97"/>
        </w:rPr>
      </w:r>
      <w:r>
        <w:rPr>
          <w:rFonts w:ascii="Times New Roman" w:hAnsi="Times New Roman" w:cs="Times New Roman" w:eastAsia="Times New Roman"/>
          <w:sz w:val="31"/>
          <w:szCs w:val="31"/>
          <w:color w:val="2F3B90"/>
          <w:spacing w:val="0"/>
          <w:w w:val="37"/>
          <w:u w:val="thick" w:color="3B4F97"/>
        </w:rPr>
        <w:t>_</w:t>
      </w:r>
      <w:r>
        <w:rPr>
          <w:rFonts w:ascii="Times New Roman" w:hAnsi="Times New Roman" w:cs="Times New Roman" w:eastAsia="Times New Roman"/>
          <w:sz w:val="31"/>
          <w:szCs w:val="31"/>
          <w:color w:val="2F3B90"/>
          <w:spacing w:val="0"/>
          <w:w w:val="37"/>
          <w:u w:val="thick" w:color="3B4F97"/>
        </w:rPr>
      </w:r>
      <w:r>
        <w:rPr>
          <w:rFonts w:ascii="Times New Roman" w:hAnsi="Times New Roman" w:cs="Times New Roman" w:eastAsia="Times New Roman"/>
          <w:sz w:val="31"/>
          <w:szCs w:val="31"/>
          <w:color w:val="2F3B90"/>
          <w:spacing w:val="0"/>
          <w:w w:val="100"/>
          <w:u w:val="thick" w:color="3B4F97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2F3B90"/>
          <w:spacing w:val="28"/>
          <w:w w:val="100"/>
          <w:u w:val="thick" w:color="3B4F97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2F3B90"/>
          <w:spacing w:val="28"/>
          <w:w w:val="100"/>
          <w:u w:val="thick" w:color="3B4F97"/>
        </w:rPr>
      </w:r>
      <w:r>
        <w:rPr>
          <w:rFonts w:ascii="Times New Roman" w:hAnsi="Times New Roman" w:cs="Times New Roman" w:eastAsia="Times New Roman"/>
          <w:sz w:val="31"/>
          <w:szCs w:val="31"/>
          <w:color w:val="2F3B90"/>
          <w:spacing w:val="28"/>
          <w:w w:val="100"/>
          <w:u w:val="thick" w:color="3B4F97"/>
        </w:rPr>
      </w:r>
      <w:r>
        <w:rPr>
          <w:rFonts w:ascii="Times New Roman" w:hAnsi="Times New Roman" w:cs="Times New Roman" w:eastAsia="Times New Roman"/>
          <w:sz w:val="31"/>
          <w:szCs w:val="31"/>
          <w:color w:val="2F3B90"/>
          <w:spacing w:val="0"/>
          <w:w w:val="56"/>
          <w:b/>
          <w:bCs/>
          <w:u w:val="thick" w:color="3B4F97"/>
        </w:rPr>
        <w:t>A</w:t>
      </w:r>
      <w:r>
        <w:rPr>
          <w:rFonts w:ascii="Times New Roman" w:hAnsi="Times New Roman" w:cs="Times New Roman" w:eastAsia="Times New Roman"/>
          <w:sz w:val="31"/>
          <w:szCs w:val="31"/>
          <w:color w:val="2F3B90"/>
          <w:spacing w:val="0"/>
          <w:w w:val="56"/>
          <w:b/>
          <w:bCs/>
          <w:u w:val="thick" w:color="3B4F97"/>
        </w:rPr>
      </w:r>
      <w:r>
        <w:rPr>
          <w:rFonts w:ascii="Times New Roman" w:hAnsi="Times New Roman" w:cs="Times New Roman" w:eastAsia="Times New Roman"/>
          <w:sz w:val="31"/>
          <w:szCs w:val="31"/>
          <w:color w:val="2F3B90"/>
          <w:spacing w:val="-57"/>
          <w:w w:val="100"/>
          <w:b/>
          <w:bCs/>
          <w:u w:val="thick" w:color="3B4F97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2F3B90"/>
          <w:spacing w:val="-57"/>
          <w:w w:val="100"/>
          <w:b/>
          <w:bCs/>
          <w:u w:val="thick" w:color="3B4F97"/>
        </w:rPr>
      </w:r>
      <w:r>
        <w:rPr>
          <w:rFonts w:ascii="Times New Roman" w:hAnsi="Times New Roman" w:cs="Times New Roman" w:eastAsia="Times New Roman"/>
          <w:sz w:val="31"/>
          <w:szCs w:val="31"/>
          <w:color w:val="2F3B90"/>
          <w:spacing w:val="-57"/>
          <w:w w:val="100"/>
          <w:b/>
          <w:bCs/>
          <w:u w:val="thick" w:color="3B4F97"/>
        </w:rPr>
      </w:r>
      <w:r>
        <w:rPr>
          <w:rFonts w:ascii="Times New Roman" w:hAnsi="Times New Roman" w:cs="Times New Roman" w:eastAsia="Times New Roman"/>
          <w:sz w:val="31"/>
          <w:szCs w:val="31"/>
          <w:color w:val="212B74"/>
          <w:spacing w:val="0"/>
          <w:w w:val="157"/>
          <w:b/>
          <w:bCs/>
          <w:u w:val="thick" w:color="3B4F97"/>
        </w:rPr>
        <w:t>(</w:t>
      </w:r>
      <w:r>
        <w:rPr>
          <w:rFonts w:ascii="Times New Roman" w:hAnsi="Times New Roman" w:cs="Times New Roman" w:eastAsia="Times New Roman"/>
          <w:sz w:val="31"/>
          <w:szCs w:val="31"/>
          <w:color w:val="212B74"/>
          <w:spacing w:val="0"/>
          <w:w w:val="157"/>
          <w:b/>
          <w:bCs/>
          <w:u w:val="thick" w:color="3B4F97"/>
        </w:rPr>
      </w:r>
      <w:r>
        <w:rPr>
          <w:rFonts w:ascii="Times New Roman" w:hAnsi="Times New Roman" w:cs="Times New Roman" w:eastAsia="Times New Roman"/>
          <w:sz w:val="31"/>
          <w:szCs w:val="31"/>
          <w:color w:val="212B74"/>
          <w:spacing w:val="0"/>
          <w:w w:val="156"/>
          <w:b/>
          <w:bCs/>
          <w:u w:val="thick" w:color="3B4F97"/>
        </w:rPr>
        <w:t>\</w:t>
      </w:r>
      <w:r>
        <w:rPr>
          <w:rFonts w:ascii="Times New Roman" w:hAnsi="Times New Roman" w:cs="Times New Roman" w:eastAsia="Times New Roman"/>
          <w:sz w:val="31"/>
          <w:szCs w:val="31"/>
          <w:color w:val="212B74"/>
          <w:spacing w:val="0"/>
          <w:w w:val="156"/>
          <w:b/>
          <w:bCs/>
          <w:u w:val="thick" w:color="3B4F97"/>
        </w:rPr>
      </w:r>
      <w:r>
        <w:rPr>
          <w:rFonts w:ascii="Times New Roman" w:hAnsi="Times New Roman" w:cs="Times New Roman" w:eastAsia="Times New Roman"/>
          <w:sz w:val="31"/>
          <w:szCs w:val="31"/>
          <w:color w:val="212B74"/>
          <w:spacing w:val="0"/>
          <w:w w:val="100"/>
          <w:b/>
          <w:bCs/>
          <w:u w:val="thick" w:color="3B4F97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212B74"/>
          <w:spacing w:val="0"/>
          <w:w w:val="100"/>
          <w:b/>
          <w:bCs/>
          <w:u w:val="thick" w:color="3B4F97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212B74"/>
          <w:spacing w:val="0"/>
          <w:w w:val="100"/>
          <w:b/>
          <w:bCs/>
          <w:u w:val="thick" w:color="3B4F97"/>
        </w:rPr>
      </w:r>
      <w:r>
        <w:rPr>
          <w:rFonts w:ascii="Times New Roman" w:hAnsi="Times New Roman" w:cs="Times New Roman" w:eastAsia="Times New Roman"/>
          <w:sz w:val="31"/>
          <w:szCs w:val="31"/>
          <w:color w:val="212B74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</w:rPr>
      </w:r>
    </w:p>
    <w:p>
      <w:pPr>
        <w:spacing w:before="28" w:after="0" w:line="332" w:lineRule="exact"/>
        <w:ind w:left="232" w:right="362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82878C"/>
          <w:spacing w:val="0"/>
          <w:w w:val="100"/>
          <w:b/>
          <w:bCs/>
        </w:rPr>
        <w:t>İsmail</w:t>
      </w:r>
      <w:r>
        <w:rPr>
          <w:rFonts w:ascii="Times New Roman" w:hAnsi="Times New Roman" w:cs="Times New Roman" w:eastAsia="Times New Roman"/>
          <w:sz w:val="29"/>
          <w:szCs w:val="29"/>
          <w:color w:val="82878C"/>
          <w:spacing w:val="5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82878C"/>
          <w:spacing w:val="0"/>
          <w:w w:val="104"/>
          <w:b/>
          <w:bCs/>
        </w:rPr>
        <w:t>YAPI</w:t>
      </w:r>
      <w:r>
        <w:rPr>
          <w:rFonts w:ascii="Times New Roman" w:hAnsi="Times New Roman" w:cs="Times New Roman" w:eastAsia="Times New Roman"/>
          <w:sz w:val="27"/>
          <w:szCs w:val="27"/>
          <w:color w:val="82878C"/>
          <w:spacing w:val="-10"/>
          <w:w w:val="105"/>
          <w:b/>
          <w:bCs/>
        </w:rPr>
        <w:t>C</w:t>
      </w:r>
      <w:r>
        <w:rPr>
          <w:rFonts w:ascii="Times New Roman" w:hAnsi="Times New Roman" w:cs="Times New Roman" w:eastAsia="Times New Roman"/>
          <w:sz w:val="27"/>
          <w:szCs w:val="27"/>
          <w:color w:val="AAACAF"/>
          <w:spacing w:val="0"/>
          <w:w w:val="45"/>
          <w:b/>
          <w:bCs/>
        </w:rPr>
        <w:t>J.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254" w:lineRule="exact"/>
        <w:ind w:left="188" w:right="398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shape style="position:absolute;margin-left:137.279999pt;margin-top:21.945112pt;width:44.16pt;height:24pt;mso-position-horizontal-relative:page;mso-position-vertical-relative:paragraph;z-index:-16962" type="#_x0000_t75">
            <v:imagedata r:id="rId35" o:title=""/>
          </v:shape>
        </w:pict>
      </w:r>
      <w:r>
        <w:rPr>
          <w:rFonts w:ascii="Arial" w:hAnsi="Arial" w:cs="Arial" w:eastAsia="Arial"/>
          <w:sz w:val="22"/>
          <w:szCs w:val="22"/>
          <w:color w:val="383838"/>
          <w:spacing w:val="15"/>
          <w:w w:val="54"/>
          <w:i/>
        </w:rPr>
        <w:t>l</w:t>
      </w:r>
      <w:r>
        <w:rPr>
          <w:rFonts w:ascii="Arial" w:hAnsi="Arial" w:cs="Arial" w:eastAsia="Arial"/>
          <w:sz w:val="22"/>
          <w:szCs w:val="22"/>
          <w:color w:val="606060"/>
          <w:spacing w:val="0"/>
          <w:w w:val="79"/>
          <w:i/>
        </w:rPr>
        <w:t>tf</w:t>
      </w:r>
      <w:r>
        <w:rPr>
          <w:rFonts w:ascii="Arial" w:hAnsi="Arial" w:cs="Arial" w:eastAsia="Arial"/>
          <w:sz w:val="22"/>
          <w:szCs w:val="22"/>
          <w:color w:val="606060"/>
          <w:spacing w:val="0"/>
          <w:w w:val="80"/>
          <w:i/>
        </w:rPr>
        <w:t>R</w:t>
      </w:r>
      <w:r>
        <w:rPr>
          <w:rFonts w:ascii="Arial" w:hAnsi="Arial" w:cs="Arial" w:eastAsia="Arial"/>
          <w:sz w:val="22"/>
          <w:szCs w:val="22"/>
          <w:color w:val="606060"/>
          <w:spacing w:val="-44"/>
          <w:w w:val="100"/>
          <w:i/>
        </w:rPr>
        <w:t> 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45"/>
          <w:i/>
        </w:rPr>
        <w:t>i</w:t>
      </w:r>
      <w:r>
        <w:rPr>
          <w:rFonts w:ascii="Arial" w:hAnsi="Arial" w:cs="Arial" w:eastAsia="Arial"/>
          <w:sz w:val="22"/>
          <w:szCs w:val="22"/>
          <w:color w:val="82878C"/>
          <w:spacing w:val="10"/>
          <w:w w:val="113"/>
          <w:i/>
        </w:rPr>
        <w:t>'</w:t>
      </w:r>
      <w:r>
        <w:rPr>
          <w:rFonts w:ascii="Arial" w:hAnsi="Arial" w:cs="Arial" w:eastAsia="Arial"/>
          <w:sz w:val="22"/>
          <w:szCs w:val="22"/>
          <w:color w:val="606060"/>
          <w:spacing w:val="0"/>
          <w:w w:val="46"/>
          <w:i/>
        </w:rPr>
        <w:t>tr-&gt;</w:t>
      </w:r>
      <w:r>
        <w:rPr>
          <w:rFonts w:ascii="Arial" w:hAnsi="Arial" w:cs="Arial" w:eastAsia="Arial"/>
          <w:sz w:val="22"/>
          <w:szCs w:val="22"/>
          <w:color w:val="606060"/>
          <w:spacing w:val="1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0"/>
          <w:w w:val="63"/>
        </w:rPr>
        <w:t>R::ıtı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0"/>
          <w:w w:val="6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11"/>
          <w:w w:val="63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59"/>
        </w:rPr>
        <w:t>f:\</w:t>
      </w:r>
      <w:r>
        <w:rPr>
          <w:rFonts w:ascii="Arial" w:hAnsi="Arial" w:cs="Arial" w:eastAsia="Arial"/>
          <w:sz w:val="21"/>
          <w:szCs w:val="21"/>
          <w:color w:val="383838"/>
          <w:spacing w:val="-41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606060"/>
          <w:spacing w:val="11"/>
          <w:w w:val="88"/>
        </w:rPr>
        <w:t>ö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88"/>
        </w:rPr>
        <w:t>\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88"/>
        </w:rPr>
        <w:t>qe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5"/>
          <w:w w:val="7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606060"/>
          <w:spacing w:val="0"/>
          <w:w w:val="111"/>
        </w:rPr>
        <w:t>T'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34" w:after="0" w:line="240" w:lineRule="auto"/>
        <w:ind w:left="124" w:right="456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4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14.720001pt;margin-top:1.784662pt;width:144.960007pt;height:126.720001pt;mso-position-horizontal-relative:page;mso-position-vertical-relative:paragraph;z-index:-16961" type="#_x0000_t75">
            <v:imagedata r:id="rId36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69" w:right="504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0"/>
          <w:szCs w:val="10"/>
          <w:color w:val="9393A3"/>
          <w:spacing w:val="0"/>
          <w:w w:val="134"/>
          <w:i/>
        </w:rPr>
        <w:t>V</w:t>
      </w:r>
      <w:r>
        <w:rPr>
          <w:rFonts w:ascii="Arial" w:hAnsi="Arial" w:cs="Arial" w:eastAsia="Arial"/>
          <w:sz w:val="10"/>
          <w:szCs w:val="10"/>
          <w:color w:val="9393A3"/>
          <w:spacing w:val="0"/>
          <w:w w:val="134"/>
          <w:i/>
        </w:rPr>
        <w:t>  </w:t>
      </w:r>
      <w:r>
        <w:rPr>
          <w:rFonts w:ascii="Arial" w:hAnsi="Arial" w:cs="Arial" w:eastAsia="Arial"/>
          <w:sz w:val="10"/>
          <w:szCs w:val="10"/>
          <w:color w:val="9393A3"/>
          <w:spacing w:val="25"/>
          <w:w w:val="134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3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hf.Eri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392" w:right="4875" w:firstLine="-39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Erha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SORGUÇ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80"/>
          <w:cols w:num="3" w:equalWidth="0">
            <w:col w:w="858" w:space="1392"/>
            <w:col w:w="2580" w:space="413"/>
            <w:col w:w="6257"/>
          </w:cols>
        </w:sectPr>
      </w:pPr>
      <w:rPr/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571" w:right="4642" w:firstLine="-11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21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21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3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21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22"/>
        </w:rPr>
        <w:t>İT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5"/>
          <w:w w:val="122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22"/>
        </w:rPr>
        <w:t>AİY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2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1"/>
          <w:w w:val="12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22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5"/>
          <w:w w:val="12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9"/>
        </w:rPr>
        <w:t>BAŞKANLI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2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2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82" w:lineRule="exact"/>
        <w:ind w:left="873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15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69" w:lineRule="exact"/>
        <w:ind w:left="568" w:right="3874"/>
        <w:jc w:val="center"/>
        <w:tabs>
          <w:tab w:pos="3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.434658pt;margin-top:-41.75568pt;width:495.541557pt;height:64.388914pt;mso-position-horizontal-relative:page;mso-position-vertical-relative:paragraph;z-index:-16949" type="#_x0000_t202" filled="f" stroked="f">
            <v:textbox inset="0,0,0,0">
              <w:txbxContent>
                <w:p>
                  <w:pPr>
                    <w:spacing w:before="0" w:after="0" w:line="1288" w:lineRule="exact"/>
                    <w:ind w:right="-233"/>
                    <w:jc w:val="left"/>
                    <w:tabs>
                      <w:tab w:pos="8780" w:val="left"/>
                    </w:tabs>
                    <w:rPr>
                      <w:rFonts w:ascii="Arial" w:hAnsi="Arial" w:cs="Arial" w:eastAsia="Arial"/>
                      <w:sz w:val="118"/>
                      <w:szCs w:val="118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2D2D2D"/>
                      <w:spacing w:val="0"/>
                      <w:w w:val="170"/>
                      <w:b/>
                      <w:bCs/>
                      <w:position w:val="33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2D2D2D"/>
                      <w:spacing w:val="0"/>
                      <w:w w:val="100"/>
                      <w:b/>
                      <w:bCs/>
                      <w:position w:val="33"/>
                    </w:rPr>
                    <w:tab/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2D2D2D"/>
                      <w:spacing w:val="0"/>
                      <w:w w:val="100"/>
                      <w:b/>
                      <w:bCs/>
                      <w:position w:val="33"/>
                    </w:rPr>
                  </w:r>
                  <w:r>
                    <w:rPr>
                      <w:rFonts w:ascii="Arial" w:hAnsi="Arial" w:cs="Arial" w:eastAsia="Arial"/>
                      <w:sz w:val="118"/>
                      <w:szCs w:val="118"/>
                      <w:color w:val="424242"/>
                      <w:spacing w:val="0"/>
                      <w:w w:val="170"/>
                      <w:b/>
                      <w:bCs/>
                      <w:position w:val="-3"/>
                    </w:rPr>
                    <w:t>8</w:t>
                  </w:r>
                  <w:r>
                    <w:rPr>
                      <w:rFonts w:ascii="Arial" w:hAnsi="Arial" w:cs="Arial" w:eastAsia="Arial"/>
                      <w:sz w:val="118"/>
                      <w:szCs w:val="11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2D2D2D"/>
          <w:spacing w:val="7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23"/>
          <w:position w:val="1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6"/>
          <w:w w:val="12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23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23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7"/>
          <w:w w:val="12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20"/>
          <w:position w:val="1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5"/>
          <w:w w:val="12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20"/>
          <w:position w:val="1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1"/>
          <w:w w:val="12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20"/>
          <w:position w:val="1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2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"/>
          <w:w w:val="12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20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649" w:right="-20"/>
        <w:jc w:val="left"/>
        <w:tabs>
          <w:tab w:pos="4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2D2D2D"/>
          <w:spacing w:val="0"/>
          <w:w w:val="120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6"/>
          <w:w w:val="120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20"/>
          <w:position w:val="-1"/>
        </w:rPr>
        <w:t>ANGIN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9"/>
          <w:w w:val="12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20"/>
          <w:position w:val="-1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9" w:right="-20"/>
        <w:jc w:val="left"/>
        <w:tabs>
          <w:tab w:pos="1500" w:val="left"/>
          <w:tab w:pos="3180" w:val="left"/>
          <w:tab w:pos="5560" w:val="left"/>
          <w:tab w:pos="7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2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5"/>
          <w:position w:val="1"/>
        </w:rPr>
        <w:t>:05.05.2017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25254"/>
          <w:spacing w:val="-12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  <w:t>47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22.19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0"/>
        </w:rPr>
        <w:t>tre!: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9"/>
          <w:position w:val="0"/>
        </w:rPr>
        <w:t>155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7" w:after="0" w:line="271" w:lineRule="auto"/>
        <w:ind w:left="124" w:right="3511" w:firstLine="5"/>
        <w:jc w:val="left"/>
        <w:tabs>
          <w:tab w:pos="1500" w:val="left"/>
          <w:tab w:pos="3180" w:val="left"/>
          <w:tab w:pos="4560" w:val="left"/>
          <w:tab w:pos="5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5"/>
          <w:position w:val="1"/>
        </w:rPr>
        <w:t>:05.05.2017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15"/>
          <w:position w:val="0"/>
        </w:rPr>
        <w:t>IKayıtNo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15"/>
          <w:position w:val="0"/>
        </w:rPr>
        <w:t>:2769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23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525254"/>
          <w:spacing w:val="-7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:Kını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1.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0"/>
          <w:position w:val="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Yeni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malı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Şehit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Halil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Balya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Cad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0"/>
        </w:rPr>
        <w:t>Şehit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Cafe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Atilla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okl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bahçesi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1"/>
          <w:position w:val="0"/>
        </w:rPr>
        <w:t>KINIK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Dogru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5252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Yeni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malı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Şehit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Halil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Balya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8"/>
          <w:position w:val="0"/>
        </w:rPr>
        <w:t>Ca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7"/>
          <w:w w:val="109"/>
          <w:position w:val="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25254"/>
          <w:spacing w:val="0"/>
          <w:w w:val="147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25254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0"/>
        </w:rPr>
        <w:t>Şehit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Cafe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Atilla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okl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bahçesi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0"/>
          <w:position w:val="0"/>
        </w:rPr>
        <w:t>KINIK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19" w:right="-20"/>
        <w:jc w:val="left"/>
        <w:tabs>
          <w:tab w:pos="1500" w:val="left"/>
          <w:tab w:pos="3740" w:val="left"/>
          <w:tab w:pos="68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Çö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lastik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:A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9"/>
          <w:position w:val="0"/>
        </w:rPr>
        <w:t>Ateş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7" w:after="0" w:line="259" w:lineRule="exact"/>
        <w:ind w:left="119" w:right="-20"/>
        <w:jc w:val="left"/>
        <w:tabs>
          <w:tab w:pos="3660" w:val="left"/>
          <w:tab w:pos="6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1"/>
          <w:position w:val="3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"/>
          <w:w w:val="111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3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A1A1A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1A1A1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1A1A1A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4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1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4"/>
        </w:rPr>
        <w:t>Şekli:</w:t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95"/>
          <w:position w:val="-5"/>
        </w:rPr>
        <w:t>Ku11anım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7"/>
          <w:w w:val="95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55" w:lineRule="exact"/>
        <w:ind w:left="36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6.122269pt;margin-top:1.917471pt;width:82.291918pt;height:26pt;mso-position-horizontal-relative:page;mso-position-vertical-relative:paragraph;z-index:-16948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  <w:tab w:pos="1560" w:val="left"/>
                    </w:tabs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646464"/>
                      <w:spacing w:val="0"/>
                      <w:w w:val="5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46464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46464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525254"/>
                      <w:spacing w:val="0"/>
                      <w:w w:val="5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525254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525254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2D2D2D"/>
                      <w:spacing w:val="0"/>
                      <w:w w:val="5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Bcıonarıne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9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6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94"/>
          <w:position w:val="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9"/>
          <w:w w:val="93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3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1" w:lineRule="exact"/>
        <w:ind w:left="5558" w:right="-20"/>
        <w:jc w:val="left"/>
        <w:tabs>
          <w:tab w:pos="6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38"/>
          <w:szCs w:val="38"/>
          <w:color w:val="8E8E8E"/>
          <w:spacing w:val="0"/>
          <w:w w:val="52"/>
        </w:rPr>
        <w:t>J</w:t>
      </w:r>
      <w:r>
        <w:rPr>
          <w:rFonts w:ascii="Times New Roman" w:hAnsi="Times New Roman" w:cs="Times New Roman" w:eastAsia="Times New Roman"/>
          <w:sz w:val="38"/>
          <w:szCs w:val="38"/>
          <w:color w:val="8E8E8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8"/>
          <w:szCs w:val="38"/>
          <w:color w:val="8E8E8E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9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6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7"/>
          <w:position w:val="9"/>
        </w:rPr>
        <w:t>:22.35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119" w:right="-20"/>
        <w:jc w:val="left"/>
        <w:tabs>
          <w:tab w:pos="1920" w:val="left"/>
          <w:tab w:pos="5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7"/>
          <w:w w:val="47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6"/>
          <w:position w:val="0"/>
        </w:rPr>
        <w:t>Kiracı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9"/>
          <w:position w:val="0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5" w:after="0" w:line="240" w:lineRule="auto"/>
        <w:ind w:left="192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35"/>
        </w:rPr>
        <w:t>:H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3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7"/>
          <w:w w:val="13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Aydı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0"/>
        </w:rPr>
        <w:t>ALKAN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7" w:after="0" w:line="240" w:lineRule="auto"/>
        <w:ind w:left="1929" w:right="-20"/>
        <w:jc w:val="left"/>
        <w:tabs>
          <w:tab w:pos="4720" w:val="left"/>
          <w:tab w:pos="7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22.20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7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8"/>
          <w:w w:val="1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7"/>
        </w:rPr>
        <w:t>22.24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40" w:lineRule="auto"/>
        <w:ind w:left="124" w:right="-20"/>
        <w:jc w:val="left"/>
        <w:tabs>
          <w:tab w:pos="19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2"/>
          <w:position w:val="0"/>
        </w:rPr>
        <w:t>2413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24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5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6" w:after="0" w:line="240" w:lineRule="auto"/>
        <w:ind w:left="4725" w:right="460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7" w:after="0" w:line="203" w:lineRule="exact"/>
        <w:ind w:left="4717" w:right="4251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8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96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left="114" w:right="-20"/>
        <w:jc w:val="left"/>
        <w:tabs>
          <w:tab w:pos="1940" w:val="left"/>
          <w:tab w:pos="3400" w:val="left"/>
          <w:tab w:pos="4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646464"/>
          <w:spacing w:val="0"/>
          <w:w w:val="51"/>
          <w:position w:val="-2"/>
        </w:rPr>
        <w:t>,</w:t>
      </w:r>
      <w:r>
        <w:rPr>
          <w:rFonts w:ascii="Arial" w:hAnsi="Arial" w:cs="Arial" w:eastAsia="Arial"/>
          <w:sz w:val="17"/>
          <w:szCs w:val="17"/>
          <w:color w:val="646464"/>
          <w:spacing w:val="0"/>
          <w:w w:val="51"/>
          <w:u w:val="single" w:color="636363"/>
          <w:position w:val="-2"/>
        </w:rPr>
        <w:t>    </w:t>
      </w:r>
      <w:r>
        <w:rPr>
          <w:rFonts w:ascii="Arial" w:hAnsi="Arial" w:cs="Arial" w:eastAsia="Arial"/>
          <w:sz w:val="17"/>
          <w:szCs w:val="17"/>
          <w:color w:val="646464"/>
          <w:spacing w:val="21"/>
          <w:w w:val="51"/>
          <w:u w:val="single" w:color="636363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646464"/>
          <w:spacing w:val="21"/>
          <w:w w:val="51"/>
          <w:position w:val="-2"/>
        </w:rPr>
      </w:r>
      <w:r>
        <w:rPr>
          <w:rFonts w:ascii="Arial" w:hAnsi="Arial" w:cs="Arial" w:eastAsia="Arial"/>
          <w:sz w:val="17"/>
          <w:szCs w:val="17"/>
          <w:color w:val="646464"/>
          <w:spacing w:val="0"/>
          <w:w w:val="51"/>
          <w:position w:val="-2"/>
        </w:rPr>
        <w:tab/>
      </w:r>
      <w:r>
        <w:rPr>
          <w:rFonts w:ascii="Arial" w:hAnsi="Arial" w:cs="Arial" w:eastAsia="Arial"/>
          <w:sz w:val="17"/>
          <w:szCs w:val="17"/>
          <w:color w:val="646464"/>
          <w:spacing w:val="0"/>
          <w:w w:val="51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8"/>
          <w:position w:val="0"/>
        </w:rPr>
        <w:t>Dogalgaz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4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5" w:after="0" w:line="260" w:lineRule="auto"/>
        <w:ind w:left="119" w:right="2595" w:firstLine="10"/>
        <w:jc w:val="left"/>
        <w:tabs>
          <w:tab w:pos="520" w:val="left"/>
          <w:tab w:pos="1920" w:val="left"/>
          <w:tab w:pos="4740" w:val="left"/>
          <w:tab w:pos="7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74"/>
        </w:rPr>
        <w:t>Yo.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18"/>
          <w:w w:val="17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6"/>
        </w:rPr>
        <w:t>mcı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2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2525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9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4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9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5" w:after="0" w:line="240" w:lineRule="auto"/>
        <w:ind w:left="193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1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0" w:lineRule="auto"/>
        <w:ind w:left="194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1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2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1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66" w:lineRule="auto"/>
        <w:ind w:left="133" w:right="2841" w:firstLine="-14"/>
        <w:jc w:val="left"/>
        <w:tabs>
          <w:tab w:pos="19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0"/>
        </w:rPr>
        <w:t>Olayı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5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0"/>
        </w:rPr>
        <w:t>Görüldüğü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1"/>
        </w:rPr>
        <w:t>varıldığında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9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4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0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6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712" w:right="399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0"/>
        </w:rPr>
        <w:t>Söndürmede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Ku1lanıla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4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06" w:lineRule="exact"/>
        <w:ind w:left="124" w:right="-20"/>
        <w:jc w:val="left"/>
        <w:tabs>
          <w:tab w:pos="2280" w:val="left"/>
          <w:tab w:pos="4740" w:val="left"/>
          <w:tab w:pos="6640" w:val="left"/>
          <w:tab w:pos="8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1"/>
          <w:position w:val="-2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4"/>
          <w:w w:val="111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1"/>
        </w:rPr>
        <w:t>Sul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9"/>
          <w:position w:val="1"/>
        </w:rPr>
        <w:t>Söndürme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525254"/>
          <w:spacing w:val="0"/>
          <w:w w:val="37"/>
          <w:position w:val="-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254"/>
          <w:spacing w:val="-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6"/>
          <w:position w:val="-3"/>
        </w:rPr>
        <w:t>KöpükKg.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525254"/>
          <w:spacing w:val="0"/>
          <w:w w:val="37"/>
          <w:position w:val="-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254"/>
          <w:spacing w:val="-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3"/>
        </w:rPr>
        <w:t>K.K.T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1"/>
          <w:position w:val="-3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22" w:lineRule="exact"/>
        <w:ind w:left="4765" w:right="-20"/>
        <w:jc w:val="left"/>
        <w:tabs>
          <w:tab w:pos="6640" w:val="left"/>
          <w:tab w:pos="820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26"/>
          <w:szCs w:val="26"/>
          <w:color w:val="2D2D2D"/>
          <w:spacing w:val="0"/>
          <w:w w:val="208"/>
          <w:position w:val="3"/>
        </w:rPr>
        <w:t>ı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525254"/>
          <w:spacing w:val="0"/>
          <w:w w:val="100"/>
          <w:position w:val="-2"/>
        </w:rPr>
        <w:t>ı</w:t>
      </w:r>
      <w:r>
        <w:rPr>
          <w:rFonts w:ascii="Arial" w:hAnsi="Arial" w:cs="Arial" w:eastAsia="Arial"/>
          <w:sz w:val="38"/>
          <w:szCs w:val="38"/>
          <w:color w:val="525254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8"/>
          <w:szCs w:val="38"/>
          <w:color w:val="525254"/>
          <w:spacing w:val="0"/>
          <w:w w:val="100"/>
          <w:position w:val="-2"/>
        </w:rPr>
      </w:r>
      <w:r>
        <w:rPr>
          <w:rFonts w:ascii="Arial" w:hAnsi="Arial" w:cs="Arial" w:eastAsia="Arial"/>
          <w:sz w:val="34"/>
          <w:szCs w:val="34"/>
          <w:color w:val="525254"/>
          <w:spacing w:val="0"/>
          <w:w w:val="63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80" w:bottom="280" w:left="220" w:right="120"/>
        </w:sectPr>
      </w:pPr>
      <w:rPr/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9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0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9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4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1"/>
        </w:rPr>
        <w:t>yok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3" w:lineRule="exact"/>
        <w:ind w:left="10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2"/>
          <w:position w:val="-1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5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8"/>
          <w:position w:val="-1"/>
        </w:rPr>
        <w:t>başlangıcının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8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6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1"/>
        </w:rPr>
        <w:t>okulu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9"/>
          <w:position w:val="-1"/>
        </w:rPr>
        <w:t>bahçesindeki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0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9"/>
          <w:position w:val="-1"/>
        </w:rPr>
        <w:t>çöplerde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9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8"/>
          <w:position w:val="-1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8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1"/>
        </w:rPr>
        <w:t>olup;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6"/>
          <w:position w:val="-1"/>
        </w:rPr>
        <w:t>yapılan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120"/>
          <w:cols w:num="2" w:equalWidth="0">
            <w:col w:w="1855" w:space="74"/>
            <w:col w:w="9651"/>
          </w:cols>
        </w:sectPr>
      </w:pPr>
      <w:rPr/>
    </w:p>
    <w:p>
      <w:pPr>
        <w:spacing w:before="26" w:after="0" w:line="266" w:lineRule="auto"/>
        <w:ind w:left="1943" w:right="65" w:firstLine="-1805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9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8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19"/>
        </w:rPr>
        <w:t>raştırma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20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1"/>
        </w:rPr>
        <w:t>soruşturmada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5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1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8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9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9"/>
        </w:rPr>
        <w:t>hıdırellez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2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9"/>
        </w:rPr>
        <w:t>nedeniyle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5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üzerine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7"/>
        </w:rPr>
        <w:t>lastiklerin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atılması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1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0"/>
        </w:rPr>
        <w:t>çıktıgı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3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9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38" w:right="4048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106"/>
          <w:position w:val="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5"/>
          <w:position w:val="2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71"/>
          <w:position w:val="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60"/>
          <w:position w:val="2"/>
        </w:rPr>
        <w:t>rt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8"/>
          <w:w w:val="160"/>
          <w:position w:val="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2"/>
        </w:rPr>
        <w:t>lı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2"/>
        </w:rPr>
        <w:t>                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Şirketi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1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252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4"/>
          <w:spacing w:val="0"/>
          <w:w w:val="100"/>
          <w:position w:val="0"/>
        </w:rPr>
        <w:t>                                                                                     </w:t>
      </w:r>
      <w:r>
        <w:rPr>
          <w:rFonts w:ascii="Times New Roman" w:hAnsi="Times New Roman" w:cs="Times New Roman" w:eastAsia="Times New Roman"/>
          <w:sz w:val="18"/>
          <w:szCs w:val="18"/>
          <w:color w:val="52525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3"/>
          <w:position w:val="0"/>
        </w:rPr>
        <w:t>[Bedel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6"/>
          <w:w w:val="103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254"/>
          <w:spacing w:val="0"/>
          <w:w w:val="145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8" w:after="0" w:line="270" w:lineRule="auto"/>
        <w:ind w:left="133" w:right="9899" w:firstLine="5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8"/>
        </w:rPr>
        <w:t>Aı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.;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7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1" w:after="0" w:line="240" w:lineRule="auto"/>
        <w:ind w:left="148" w:right="4425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0"/>
          <w:position w:val="1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0"/>
          <w:position w:val="1"/>
        </w:rPr>
        <w:t>         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9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0"/>
        </w:rPr>
        <w:t>trarih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1"/>
          <w:position w:val="1"/>
        </w:rPr>
        <w:t>05.0.5.2017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1"/>
          <w:position w:val="1"/>
        </w:rPr>
        <w:t>                                                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0"/>
          <w:w w:val="11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4"/>
          <w:spacing w:val="0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525254"/>
          <w:spacing w:val="2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0"/>
        </w:rPr>
        <w:t>aati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9"/>
          <w:position w:val="0"/>
        </w:rPr>
        <w:t>:22.53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7" w:after="0" w:line="240" w:lineRule="auto"/>
        <w:ind w:left="234" w:right="-20"/>
        <w:jc w:val="left"/>
        <w:tabs>
          <w:tab w:pos="1100" w:val="left"/>
          <w:tab w:pos="8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lGiDE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3"/>
        </w:rPr>
        <w:t>EKiP: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"/>
          <w:w w:val="1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29"/>
          <w:w w:val="1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ın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8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6"/>
          <w:w w:val="8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.Posta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7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5"/>
          <w:w w:val="108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8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360" w:lineRule="exact"/>
        <w:ind w:left="2096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9"/>
          <w:position w:val="-5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7"/>
          <w:w w:val="109"/>
          <w:position w:val="-5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424242"/>
          <w:spacing w:val="10"/>
          <w:w w:val="67"/>
          <w:position w:val="-5"/>
        </w:rPr>
        <w:t>o</w:t>
      </w:r>
      <w:r>
        <w:rPr>
          <w:rFonts w:ascii="Times New Roman" w:hAnsi="Times New Roman" w:cs="Times New Roman" w:eastAsia="Times New Roman"/>
          <w:sz w:val="36"/>
          <w:szCs w:val="36"/>
          <w:color w:val="3D4269"/>
          <w:spacing w:val="1"/>
          <w:w w:val="67"/>
          <w:position w:val="-5"/>
        </w:rPr>
        <w:t>r</w:t>
      </w:r>
      <w:r>
        <w:rPr>
          <w:rFonts w:ascii="Times New Roman" w:hAnsi="Times New Roman" w:cs="Times New Roman" w:eastAsia="Times New Roman"/>
          <w:sz w:val="36"/>
          <w:szCs w:val="36"/>
          <w:color w:val="2D2D2D"/>
          <w:spacing w:val="0"/>
          <w:w w:val="67"/>
          <w:position w:val="-5"/>
        </w:rPr>
        <w:t>ı</w:t>
      </w:r>
      <w:r>
        <w:rPr>
          <w:rFonts w:ascii="Times New Roman" w:hAnsi="Times New Roman" w:cs="Times New Roman" w:eastAsia="Times New Roman"/>
          <w:sz w:val="36"/>
          <w:szCs w:val="36"/>
          <w:color w:val="2D2D2D"/>
          <w:spacing w:val="-6"/>
          <w:w w:val="67"/>
          <w:position w:val="-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85"/>
          <w:position w:val="-5"/>
        </w:rPr>
        <w:t>An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-7"/>
          <w:w w:val="85"/>
          <w:position w:val="-5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2F387B"/>
          <w:spacing w:val="-17"/>
          <w:w w:val="85"/>
          <w:position w:val="-5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85"/>
          <w:position w:val="-5"/>
        </w:rPr>
        <w:t>·i: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2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2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8"/>
          <w:position w:val="-2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434" w:lineRule="exact"/>
        <w:ind w:left="4861" w:right="-20"/>
        <w:jc w:val="left"/>
        <w:tabs>
          <w:tab w:pos="8660" w:val="left"/>
        </w:tabs>
        <w:rPr>
          <w:rFonts w:ascii="Arial" w:hAnsi="Arial" w:cs="Arial" w:eastAsia="Arial"/>
          <w:sz w:val="48"/>
          <w:szCs w:val="48"/>
        </w:rPr>
      </w:pPr>
      <w:rPr/>
      <w:r>
        <w:rPr/>
        <w:pict>
          <v:group style="position:absolute;margin-left:159.364624pt;margin-top:7.778417pt;width:34.379785pt;height:14.834835pt;mso-position-horizontal-relative:page;mso-position-vertical-relative:paragraph;z-index:-16956" coordorigin="3187,156" coordsize="688,297">
            <v:group style="position:absolute;left:3214;top:168;width:2;height:273" coordorigin="3214,168" coordsize="2,273">
              <v:shape style="position:absolute;left:3214;top:168;width:2;height:273" coordorigin="3214,168" coordsize="0,273" path="m3214,440l3214,168e" filled="f" stroked="t" strokeweight="1.193743pt" strokecolor="#343883">
                <v:path arrowok="t"/>
              </v:shape>
            </v:group>
            <v:group style="position:absolute;left:3194;top:421;width:673;height:2" coordorigin="3194,421" coordsize="673,2">
              <v:shape style="position:absolute;left:3194;top:421;width:673;height:2" coordorigin="3194,421" coordsize="673,0" path="m3194,421l3868,421e" filled="f" stroked="t" strokeweight=".716246pt" strokecolor="#343F8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7.974487pt;margin-top:13.338409pt;width:4.635pt;height:9pt;mso-position-horizontal-relative:page;mso-position-vertical-relative:paragraph;z-index:-16947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2D2D2D"/>
                      <w:spacing w:val="0"/>
                      <w:w w:val="103"/>
                    </w:rPr>
                    <w:t>2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6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6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1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6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15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6"/>
        </w:rPr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76"/>
          <w:b/>
          <w:bCs/>
          <w:position w:val="1"/>
        </w:rPr>
        <w:t>1</w:t>
      </w:r>
      <w:r>
        <w:rPr>
          <w:rFonts w:ascii="Arial" w:hAnsi="Arial" w:cs="Arial" w:eastAsia="Arial"/>
          <w:sz w:val="26"/>
          <w:szCs w:val="26"/>
          <w:color w:val="2D2D2D"/>
          <w:spacing w:val="-39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2D2D2D"/>
          <w:spacing w:val="17"/>
          <w:w w:val="88"/>
          <w:b/>
          <w:bCs/>
          <w:position w:val="1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64"/>
          <w:position w:val="1"/>
        </w:rPr>
        <w:t>aY}s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11"/>
          <w:w w:val="100"/>
          <w:position w:val="1"/>
        </w:rPr>
        <w:t> </w:t>
      </w:r>
      <w:r>
        <w:rPr>
          <w:rFonts w:ascii="Arial" w:hAnsi="Arial" w:cs="Arial" w:eastAsia="Arial"/>
          <w:sz w:val="48"/>
          <w:szCs w:val="48"/>
          <w:color w:val="2D2D2D"/>
          <w:spacing w:val="0"/>
          <w:w w:val="51"/>
          <w:position w:val="1"/>
        </w:rPr>
        <w:t>b</w:t>
      </w:r>
      <w:r>
        <w:rPr>
          <w:rFonts w:ascii="Arial" w:hAnsi="Arial" w:cs="Arial" w:eastAsia="Arial"/>
          <w:sz w:val="48"/>
          <w:szCs w:val="48"/>
          <w:color w:val="2D2D2D"/>
          <w:spacing w:val="-66"/>
          <w:w w:val="100"/>
          <w:position w:val="1"/>
        </w:rPr>
        <w:t> </w:t>
      </w:r>
      <w:r>
        <w:rPr>
          <w:rFonts w:ascii="Arial" w:hAnsi="Arial" w:cs="Arial" w:eastAsia="Arial"/>
          <w:sz w:val="48"/>
          <w:szCs w:val="48"/>
          <w:color w:val="2D2D2D"/>
          <w:spacing w:val="0"/>
          <w:w w:val="50"/>
          <w:position w:val="1"/>
        </w:rPr>
        <w:t>V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49" w:after="0" w:line="259" w:lineRule="exact"/>
        <w:ind w:left="210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8.259949pt;margin-top:7.838036pt;width:38.244483pt;height:43pt;mso-position-horizontal-relative:page;mso-position-vertical-relative:paragraph;z-index:-16946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rPr>
                      <w:rFonts w:ascii="Arial" w:hAnsi="Arial" w:cs="Arial" w:eastAsia="Arial"/>
                      <w:sz w:val="86"/>
                      <w:szCs w:val="86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1A2199"/>
                      <w:w w:val="84"/>
                      <w:position w:val="-1"/>
                    </w:rPr>
                    <w:t>c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1A2199"/>
                      <w:spacing w:val="-172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2D2D2D"/>
                      <w:spacing w:val="0"/>
                      <w:w w:val="24"/>
                      <w:position w:val="-1"/>
                    </w:rPr>
                    <w:t>i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2D2D2D"/>
                      <w:spacing w:val="-592"/>
                      <w:w w:val="24"/>
                      <w:position w:val="-1"/>
                    </w:rPr>
                    <w:t>m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646464"/>
                      <w:spacing w:val="0"/>
                      <w:w w:val="114"/>
                      <w:position w:val="-1"/>
                    </w:rPr>
                    <w:t>: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4"/>
        </w:rPr>
        <w:t>İtfaiyeci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5"/>
          <w:szCs w:val="25"/>
          <w:color w:val="2D2D2D"/>
          <w:spacing w:val="0"/>
          <w:w w:val="122"/>
          <w:position w:val="-4"/>
        </w:rPr>
        <w:t>N</w:t>
      </w:r>
      <w:r>
        <w:rPr>
          <w:rFonts w:ascii="Times New Roman" w:hAnsi="Times New Roman" w:cs="Times New Roman" w:eastAsia="Times New Roman"/>
          <w:sz w:val="25"/>
          <w:szCs w:val="25"/>
          <w:color w:val="646464"/>
          <w:spacing w:val="0"/>
          <w:w w:val="122"/>
          <w:position w:val="-4"/>
        </w:rPr>
        <w:t>t</w:t>
      </w:r>
      <w:r>
        <w:rPr>
          <w:rFonts w:ascii="Times New Roman" w:hAnsi="Times New Roman" w:cs="Times New Roman" w:eastAsia="Times New Roman"/>
          <w:sz w:val="25"/>
          <w:szCs w:val="25"/>
          <w:color w:val="646464"/>
          <w:spacing w:val="12"/>
          <w:w w:val="122"/>
          <w:position w:val="-4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46464"/>
          <w:spacing w:val="0"/>
          <w:w w:val="122"/>
          <w:position w:val="-4"/>
        </w:rPr>
        <w:t>1:ŞEK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76" w:lineRule="exact"/>
        <w:ind w:left="2139" w:right="-20"/>
        <w:jc w:val="left"/>
        <w:tabs>
          <w:tab w:pos="11200" w:val="left"/>
        </w:tabs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16"/>
          <w:szCs w:val="16"/>
          <w:color w:val="2D2D2D"/>
          <w:spacing w:val="0"/>
          <w:w w:val="170"/>
          <w:position w:val="1"/>
        </w:rPr>
        <w:t>i</w:t>
      </w:r>
      <w:r>
        <w:rPr>
          <w:rFonts w:ascii="Arial" w:hAnsi="Arial" w:cs="Arial" w:eastAsia="Arial"/>
          <w:sz w:val="16"/>
          <w:szCs w:val="16"/>
          <w:color w:val="2D2D2D"/>
          <w:spacing w:val="-45"/>
          <w:w w:val="17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14"/>
          <w:position w:val="-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14"/>
          <w:position w:val="-1"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2"/>
          <w:w w:val="1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59"/>
          <w:position w:val="-1"/>
        </w:rPr>
        <w:t>.-,: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60"/>
          <w:position w:val="-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-36"/>
          <w:w w:val="100"/>
          <w:position w:val="-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6"/>
          <w:w w:val="100"/>
          <w:position w:val="-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100"/>
          <w:position w:val="-1"/>
        </w:rPr>
        <w:t>)'''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61"/>
          <w:position w:val="-1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-32"/>
          <w:w w:val="62"/>
          <w:position w:val="-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53"/>
          <w:position w:val="-1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63"/>
          <w:position w:val="-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-3"/>
          <w:w w:val="63"/>
          <w:position w:val="-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52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69"/>
          <w:position w:val="-1"/>
        </w:rPr>
        <w:t>?-:r.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69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6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9"/>
          <w:w w:val="69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44"/>
          <w:position w:val="-1"/>
        </w:rPr>
        <w:t>9öio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  <w:position w:val="-1"/>
        </w:rPr>
      </w:r>
      <w:r>
        <w:rPr>
          <w:rFonts w:ascii="Arial" w:hAnsi="Arial" w:cs="Arial" w:eastAsia="Arial"/>
          <w:sz w:val="32"/>
          <w:szCs w:val="32"/>
          <w:color w:val="CFCFCF"/>
          <w:spacing w:val="0"/>
          <w:w w:val="102"/>
          <w:position w:val="1"/>
        </w:rPr>
        <w:t>..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2320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pict>
          <v:group style="position:absolute;margin-left:387.488831pt;margin-top:12.321925pt;width:180.01637pt;height:99.684416pt;mso-position-horizontal-relative:page;mso-position-vertical-relative:paragraph;z-index:-16955" coordorigin="7750,246" coordsize="3600,1994">
            <v:group style="position:absolute;left:11059;top:356;width:267;height:2" coordorigin="11059,356" coordsize="267,2">
              <v:shape style="position:absolute;left:11059;top:356;width:267;height:2" coordorigin="11059,356" coordsize="267,0" path="m11059,356l11326,356e" filled="f" stroked="t" strokeweight="2.387485pt" strokecolor="#4B5783">
                <v:path arrowok="t"/>
              </v:shape>
            </v:group>
            <v:group style="position:absolute;left:7774;top:356;width:3066;height:2" coordorigin="7774,356" coordsize="3066,2">
              <v:shape style="position:absolute;left:7774;top:356;width:3066;height:2" coordorigin="7774,356" coordsize="3066,0" path="m7774,356l10840,356e" filled="f" stroked="t" strokeweight="2.387485pt" strokecolor="#4B5783">
                <v:path arrowok="t"/>
              </v:shape>
            </v:group>
            <v:group style="position:absolute;left:10840;top:246;width:219;height:619" coordorigin="10840,246" coordsize="219,619">
              <v:shape style="position:absolute;left:10840;top:246;width:219;height:619" coordorigin="10840,246" coordsize="219,619" path="m10840,246l11059,246,11059,866,10840,866,10840,246e" filled="t" fillcolor="#EDEDED" stroked="f">
                <v:path arrowok="t"/>
                <v:fill/>
              </v:shape>
            </v:group>
            <v:group style="position:absolute;left:10901;top:750;width:167;height:450" coordorigin="10901,750" coordsize="167,450">
              <v:shape style="position:absolute;left:10901;top:750;width:167;height:450" coordorigin="10901,750" coordsize="167,450" path="m10901,750l11068,750,11068,1200,10901,1200,10901,750e" filled="t" fillcolor="#EDEDED" stroked="f">
                <v:path arrowok="t"/>
                <v:fill/>
              </v:shape>
            </v:group>
            <v:group style="position:absolute;left:11190;top:750;width:2;height:450" coordorigin="11190,750" coordsize="2,450">
              <v:shape style="position:absolute;left:11190;top:750;width:2;height:450" coordorigin="11190,750" coordsize="0,450" path="m11190,1200l11190,750e" filled="f" stroked="t" strokeweight="3.26635pt" strokecolor="#EDEDED">
                <v:path arrowok="t"/>
              </v:shape>
            </v:group>
            <v:group style="position:absolute;left:9340;top:976;width:2;height:191" coordorigin="9340,976" coordsize="2,191">
              <v:shape style="position:absolute;left:9340;top:976;width:2;height:191" coordorigin="9340,976" coordsize="0,191" path="m9340,1167l9340,976e" filled="f" stroked="t" strokeweight=".98578pt" strokecolor="#EDEDED">
                <v:path arrowok="t"/>
              </v:shape>
            </v:group>
            <v:group style="position:absolute;left:9938;top:976;width:2;height:191" coordorigin="9938,976" coordsize="2,191">
              <v:shape style="position:absolute;left:9938;top:976;width:2;height:191" coordorigin="9938,976" coordsize="0,191" path="m9938,1167l9938,976e" filled="f" stroked="t" strokeweight="3.41569pt" strokecolor="#EDEDED">
                <v:path arrowok="t"/>
              </v:shape>
            </v:group>
            <v:group style="position:absolute;left:11049;top:982;width:2;height:185" coordorigin="11049,982" coordsize="2,185">
              <v:shape style="position:absolute;left:11049;top:982;width:2;height:185" coordorigin="11049,982" coordsize="0,185" path="m11049,1167l11049,982e" filled="f" stroked="t" strokeweight="2.71072pt" strokecolor="#EDEDED">
                <v:path arrowok="t"/>
              </v:shape>
            </v:group>
            <v:group style="position:absolute;left:10045;top:760;width:2;height:600" coordorigin="10045,760" coordsize="2,600">
              <v:shape style="position:absolute;left:10045;top:760;width:2;height:600" coordorigin="10045,760" coordsize="0,600" path="m10045,1360l10045,760e" filled="f" stroked="t" strokeweight="1.0196pt" strokecolor="#EDEDED">
                <v:path arrowok="t"/>
              </v:shape>
            </v:group>
            <v:group style="position:absolute;left:10786;top:998;width:2;height:291" coordorigin="10786,998" coordsize="2,291">
              <v:shape style="position:absolute;left:10786;top:998;width:2;height:291" coordorigin="10786,998" coordsize="0,291" path="m10786,1289l10786,998e" filled="f" stroked="t" strokeweight="4.494998pt" strokecolor="#EDEDED">
                <v:path arrowok="t"/>
              </v:shape>
            </v:group>
            <v:group style="position:absolute;left:11005;top:989;width:2;height:300" coordorigin="11005,989" coordsize="2,300">
              <v:shape style="position:absolute;left:11005;top:989;width:2;height:300" coordorigin="11005,989" coordsize="0,300" path="m11005,1289l11005,989e" filled="f" stroked="t" strokeweight="1.9183pt" strokecolor="#EDEDED">
                <v:path arrowok="t"/>
              </v:shape>
            </v:group>
            <v:group style="position:absolute;left:10232;top:1167;width:132;height:202" coordorigin="10232,1167" coordsize="132,202">
              <v:shape style="position:absolute;left:10232;top:1167;width:132;height:202" coordorigin="10232,1167" coordsize="132,202" path="m10232,1167l10364,1167,10364,1369,10232,1369,10232,1167e" filled="t" fillcolor="#EDEDED" stroked="f">
                <v:path arrowok="t"/>
                <v:fill/>
              </v:shape>
            </v:group>
            <v:group style="position:absolute;left:10632;top:1167;width:2;height:202" coordorigin="10632,1167" coordsize="2,202">
              <v:shape style="position:absolute;left:10632;top:1167;width:2;height:202" coordorigin="10632,1167" coordsize="0,202" path="m10632,1369l10632,1167e" filled="f" stroked="t" strokeweight="2.1475pt" strokecolor="#EDEDED">
                <v:path arrowok="t"/>
              </v:shape>
            </v:group>
            <v:group style="position:absolute;left:9299;top:1366;width:18;height:82" coordorigin="9299,1366" coordsize="18,82">
              <v:shape style="position:absolute;left:9299;top:1366;width:18;height:82" coordorigin="9299,1366" coordsize="18,82" path="m9308,1448l9308,1366e" filled="f" stroked="t" strokeweight="1.0063pt" strokecolor="#EDEDED">
                <v:path arrowok="t"/>
              </v:shape>
            </v:group>
            <v:group style="position:absolute;left:9893;top:1366;width:2;height:82" coordorigin="9893,1366" coordsize="2,82">
              <v:shape style="position:absolute;left:9893;top:1366;width:2;height:82" coordorigin="9893,1366" coordsize="0,82" path="m9893,1366l9893,1448,9893,1366xe" filled="t" fillcolor="#EDEDED" stroked="f">
                <v:path arrowok="t"/>
                <v:fill/>
              </v:shape>
            </v:group>
            <v:group style="position:absolute;left:10966;top:1354;width:96;height:97" coordorigin="10966,1354" coordsize="96,97">
              <v:shape style="position:absolute;left:10966;top:1354;width:96;height:97" coordorigin="10966,1354" coordsize="96,97" path="m10966,1354l11062,1354,11062,1451,10966,1451,10966,1354e" filled="t" fillcolor="#EDEDED" stroked="f">
                <v:path arrowok="t"/>
                <v:fill/>
              </v:shape>
            </v:group>
            <v:group style="position:absolute;left:10096;top:1338;width:2;height:266" coordorigin="10096,1338" coordsize="2,266">
              <v:shape style="position:absolute;left:10096;top:1338;width:2;height:266" coordorigin="10096,1338" coordsize="0,266" path="m10096,1604l10096,1338e" filled="f" stroked="t" strokeweight="2.968743pt" strokecolor="#EDEDED">
                <v:path arrowok="t"/>
              </v:shape>
            </v:group>
            <v:group style="position:absolute;left:10672;top:1335;width:98;height:269" coordorigin="10672,1335" coordsize="98,269">
              <v:shape style="position:absolute;left:10672;top:1335;width:98;height:269" coordorigin="10672,1335" coordsize="98,269" path="m10672,1335l10770,1335,10770,1604,10672,1604,10672,1335e" filled="t" fillcolor="#EDEDED" stroked="f">
                <v:path arrowok="t"/>
                <v:fill/>
              </v:shape>
            </v:group>
            <v:group style="position:absolute;left:10979;top:1335;width:2;height:269" coordorigin="10979,1335" coordsize="2,269">
              <v:shape style="position:absolute;left:10979;top:1335;width:2;height:269" coordorigin="10979,1335" coordsize="0,269" path="m10979,1604l10979,1335e" filled="f" stroked="t" strokeweight="3.9628pt" strokecolor="#EDEDED">
                <v:path arrowok="t"/>
              </v:shape>
            </v:group>
            <v:group style="position:absolute;left:10163;top:1541;width:243;height:109" coordorigin="10163,1541" coordsize="243,109">
              <v:shape style="position:absolute;left:10163;top:1541;width:243;height:109" coordorigin="10163,1541" coordsize="243,109" path="m10163,1541l10407,1541,10407,1650,10163,1650,10163,1541e" filled="t" fillcolor="#EDEDED" stroked="f">
                <v:path arrowok="t"/>
                <v:fill/>
              </v:shape>
            </v:group>
            <v:group style="position:absolute;left:10926;top:1624;width:95;height:187" coordorigin="10926,1624" coordsize="95,187">
              <v:shape style="position:absolute;left:10926;top:1624;width:95;height:187" coordorigin="10926,1624" coordsize="95,187" path="m10926,1624l11021,1624,11021,1811,10926,1811,10926,1624e" filled="t" fillcolor="#EDEDED" stroked="f">
                <v:path arrowok="t"/>
                <v:fill/>
              </v:shape>
            </v:group>
            <v:group style="position:absolute;left:10571;top:1845;width:2;height:194" coordorigin="10571,1845" coordsize="2,194">
              <v:shape style="position:absolute;left:10571;top:1845;width:2;height:194" coordorigin="10571,1845" coordsize="0,194" path="m10571,2039l10571,1845e" filled="f" stroked="t" strokeweight="2.83399pt" strokecolor="#EDEDED">
                <v:path arrowok="t"/>
              </v:shape>
            </v:group>
            <v:group style="position:absolute;left:10791;top:1891;width:113;height:139" coordorigin="10791,1891" coordsize="113,139">
              <v:shape style="position:absolute;left:10791;top:1891;width:113;height:139" coordorigin="10791,1891" coordsize="113,139" path="m10791,1891l10904,1891,10904,2031,10791,2031,10791,1891e" filled="t" fillcolor="#EDEDED" stroked="f">
                <v:path arrowok="t"/>
                <v:fill/>
              </v:shape>
            </v:group>
            <v:group style="position:absolute;left:9911;top:1974;width:2;height:232" coordorigin="9911,1974" coordsize="2,232">
              <v:shape style="position:absolute;left:9911;top:1974;width:2;height:232" coordorigin="9911,1974" coordsize="0,232" path="m9911,2206l9911,1974e" filled="f" stroked="t" strokeweight="3.3963pt" strokecolor="#EDEDED">
                <v:path arrowok="t"/>
              </v:shape>
            </v:group>
            <v:group style="position:absolute;left:10250;top:1974;width:2;height:232" coordorigin="10250,1974" coordsize="2,232">
              <v:shape style="position:absolute;left:10250;top:1974;width:2;height:232" coordorigin="10250,1974" coordsize="0,232" path="m10250,2206l10250,1974e" filled="f" stroked="t" strokeweight="3.20794pt" strokecolor="#EDEDED">
                <v:path arrowok="t"/>
              </v:shape>
            </v:group>
            <v:group style="position:absolute;left:10614;top:1964;width:2;height:242" coordorigin="10614,1964" coordsize="2,242">
              <v:shape style="position:absolute;left:10614;top:1964;width:2;height:242" coordorigin="10614,1964" coordsize="0,242" path="m10614,2206l10614,1964e" filled="f" stroked="t" strokeweight="2.755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30.298447pt;margin-top:10.560734pt;width:2.1pt;height:.1pt;mso-position-horizontal-relative:page;mso-position-vertical-relative:paragraph;z-index:-16950" coordorigin="2606,211" coordsize="42,2">
            <v:shape style="position:absolute;left:2606;top:211;width:42;height:2" coordorigin="2606,211" coordsize="42,0" path="m2606,211l2648,211e" filled="f" stroked="t" strokeweight=".280pt" strokecolor="#2C2C2C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0"/>
          <w:w w:val="80"/>
          <w:position w:val="-2"/>
        </w:rPr>
        <w:t>0</w:t>
      </w:r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-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0"/>
          <w:position w:val="2"/>
        </w:rPr>
        <w:t>_,lcı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80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23"/>
          <w:position w:val="2"/>
        </w:rPr>
        <w:t>urupiar</w:t>
      </w:r>
      <w:r>
        <w:rPr>
          <w:rFonts w:ascii="Arial" w:hAnsi="Arial" w:cs="Arial" w:eastAsia="Arial"/>
          <w:sz w:val="20"/>
          <w:szCs w:val="20"/>
          <w:color w:val="2D2D2D"/>
          <w:spacing w:val="2"/>
          <w:w w:val="123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3"/>
          <w:position w:val="2"/>
        </w:rPr>
        <w:t>An.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3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23"/>
          <w:position w:val="2"/>
        </w:rPr>
        <w:t> 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223"/>
          <w:position w:val="7"/>
        </w:rPr>
        <w:t>i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left="4464" w:right="-20"/>
        <w:jc w:val="left"/>
        <w:tabs>
          <w:tab w:pos="8340" w:val="left"/>
        </w:tabs>
        <w:rPr>
          <w:rFonts w:ascii="Times New Roman" w:hAnsi="Times New Roman" w:cs="Times New Roman" w:eastAsia="Times New Roman"/>
          <w:sz w:val="46"/>
          <w:szCs w:val="4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6.248383pt;margin-top:23.243505pt;width:103.133668pt;height:9.5pt;mso-position-horizontal-relative:page;mso-position-vertical-relative:paragraph;z-index:-16945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8"/>
                    <w:jc w:val="left"/>
                    <w:tabs>
                      <w:tab w:pos="1960" w:val="left"/>
                    </w:tabs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525254"/>
                      <w:spacing w:val="0"/>
                      <w:w w:val="100"/>
                    </w:rPr>
                    <w:t>hıı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525254"/>
                      <w:spacing w:val="0"/>
                      <w:w w:val="100"/>
                    </w:rPr>
                    <w:t>l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525254"/>
                      <w:spacing w:val="13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525254"/>
                      <w:spacing w:val="0"/>
                      <w:w w:val="78"/>
                    </w:rPr>
                    <w:t>§.ub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525254"/>
                      <w:spacing w:val="0"/>
                      <w:w w:val="78"/>
                    </w:rPr>
                    <w:t>e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525254"/>
                      <w:spacing w:val="34"/>
                      <w:w w:val="78"/>
                    </w:rPr>
                    <w:t>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525254"/>
                      <w:spacing w:val="0"/>
                      <w:w w:val="78"/>
                    </w:rPr>
                    <w:t>M.üm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525254"/>
                      <w:spacing w:val="-5"/>
                      <w:w w:val="78"/>
                    </w:rPr>
                    <w:t>ı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2D2D2D"/>
                      <w:spacing w:val="0"/>
                      <w:w w:val="78"/>
                    </w:rPr>
                    <w:t>ri)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2D2D2D"/>
                      <w:spacing w:val="0"/>
                      <w:w w:val="78"/>
                    </w:rPr>
                    <w:t>,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2D2D2D"/>
                      <w:spacing w:val="-5"/>
                      <w:w w:val="78"/>
                    </w:rPr>
                    <w:t>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2D2D2D"/>
                      <w:spacing w:val="-18"/>
                      <w:w w:val="64"/>
                    </w:rPr>
                    <w:t>V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A3A3A3"/>
                      <w:spacing w:val="0"/>
                      <w:w w:val="150"/>
                    </w:rPr>
                    <w:t>.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A3A3A3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A3A3A3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8E8E8E"/>
                      <w:spacing w:val="0"/>
                      <w:w w:val="249"/>
                    </w:rPr>
                    <w:t>'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2.064331pt;margin-top:30.345423pt;width:33.785278pt;height:22.0pt;mso-position-horizontal-relative:page;mso-position-vertical-relative:paragraph;z-index:-16944" type="#_x0000_t202" filled="f" stroked="f">
            <v:textbox inset="0,0,0,0">
              <w:txbxContent>
                <w:p>
                  <w:pPr>
                    <w:spacing w:before="0" w:after="0" w:line="440" w:lineRule="exact"/>
                    <w:ind w:right="-106"/>
                    <w:jc w:val="left"/>
                    <w:rPr>
                      <w:rFonts w:ascii="Arial" w:hAnsi="Arial" w:cs="Arial" w:eastAsia="Arial"/>
                      <w:sz w:val="44"/>
                      <w:szCs w:val="44"/>
                    </w:rPr>
                  </w:pPr>
                  <w:rPr/>
                  <w:r>
                    <w:rPr>
                      <w:rFonts w:ascii="Arial" w:hAnsi="Arial" w:cs="Arial" w:eastAsia="Arial"/>
                      <w:sz w:val="44"/>
                      <w:szCs w:val="44"/>
                      <w:color w:val="646464"/>
                      <w:spacing w:val="-66"/>
                      <w:w w:val="222"/>
                    </w:rPr>
                    <w:t>i</w:t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2D2D2D"/>
                      <w:spacing w:val="-16"/>
                      <w:w w:val="82"/>
                    </w:rPr>
                    <w:t>.</w:t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2D2D2D"/>
                      <w:spacing w:val="22"/>
                      <w:w w:val="82"/>
                    </w:rPr>
                    <w:t>.</w:t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2D2D2D"/>
                      <w:spacing w:val="0"/>
                      <w:w w:val="52"/>
                    </w:rPr>
                    <w:t>"</w:t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8"/>
        </w:rPr>
        <w:t>H.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2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46"/>
          <w:szCs w:val="46"/>
          <w:color w:val="3D4269"/>
          <w:spacing w:val="0"/>
          <w:w w:val="151"/>
          <w:position w:val="0"/>
        </w:rPr>
        <w:t>)I</w:t>
      </w:r>
      <w:r>
        <w:rPr>
          <w:rFonts w:ascii="Times New Roman" w:hAnsi="Times New Roman" w:cs="Times New Roman" w:eastAsia="Times New Roman"/>
          <w:sz w:val="46"/>
          <w:szCs w:val="46"/>
          <w:color w:val="3D4269"/>
          <w:spacing w:val="-35"/>
          <w:w w:val="150"/>
          <w:position w:val="0"/>
        </w:rPr>
        <w:t>:</w:t>
      </w:r>
      <w:r>
        <w:rPr>
          <w:rFonts w:ascii="Times New Roman" w:hAnsi="Times New Roman" w:cs="Times New Roman" w:eastAsia="Times New Roman"/>
          <w:sz w:val="46"/>
          <w:szCs w:val="46"/>
          <w:color w:val="424242"/>
          <w:spacing w:val="0"/>
          <w:w w:val="89"/>
          <w:position w:val="0"/>
        </w:rPr>
        <w:t>'</w:t>
      </w:r>
      <w:r>
        <w:rPr>
          <w:rFonts w:ascii="Times New Roman" w:hAnsi="Times New Roman" w:cs="Times New Roman" w:eastAsia="Times New Roman"/>
          <w:sz w:val="46"/>
          <w:szCs w:val="46"/>
          <w:color w:val="424242"/>
          <w:spacing w:val="-58"/>
          <w:w w:val="89"/>
          <w:position w:val="0"/>
        </w:rPr>
        <w:t>'</w:t>
      </w:r>
      <w:r>
        <w:rPr>
          <w:rFonts w:ascii="Times New Roman" w:hAnsi="Times New Roman" w:cs="Times New Roman" w:eastAsia="Times New Roman"/>
          <w:sz w:val="46"/>
          <w:szCs w:val="46"/>
          <w:color w:val="646464"/>
          <w:spacing w:val="0"/>
          <w:w w:val="68"/>
          <w:position w:val="0"/>
        </w:rPr>
        <w:t>•lf'</w:t>
      </w:r>
      <w:r>
        <w:rPr>
          <w:rFonts w:ascii="Times New Roman" w:hAnsi="Times New Roman" w:cs="Times New Roman" w:eastAsia="Times New Roman"/>
          <w:sz w:val="46"/>
          <w:szCs w:val="46"/>
          <w:color w:val="646464"/>
          <w:spacing w:val="8"/>
          <w:w w:val="69"/>
          <w:position w:val="0"/>
        </w:rPr>
        <w:t>g</w:t>
      </w:r>
      <w:r>
        <w:rPr>
          <w:rFonts w:ascii="Times New Roman" w:hAnsi="Times New Roman" w:cs="Times New Roman" w:eastAsia="Times New Roman"/>
          <w:sz w:val="46"/>
          <w:szCs w:val="46"/>
          <w:color w:val="424242"/>
          <w:spacing w:val="0"/>
          <w:w w:val="34"/>
          <w:position w:val="0"/>
        </w:rPr>
        <w:t>oiJı':Je.;.{</w:t>
      </w:r>
      <w:r>
        <w:rPr>
          <w:rFonts w:ascii="Times New Roman" w:hAnsi="Times New Roman" w:cs="Times New Roman" w:eastAsia="Times New Roman"/>
          <w:sz w:val="46"/>
          <w:szCs w:val="46"/>
          <w:color w:val="424242"/>
          <w:spacing w:val="-19"/>
          <w:w w:val="34"/>
          <w:position w:val="0"/>
        </w:rPr>
        <w:t>ı</w:t>
      </w:r>
      <w:r>
        <w:rPr>
          <w:rFonts w:ascii="Times New Roman" w:hAnsi="Times New Roman" w:cs="Times New Roman" w:eastAsia="Times New Roman"/>
          <w:sz w:val="46"/>
          <w:szCs w:val="46"/>
          <w:color w:val="646464"/>
          <w:spacing w:val="0"/>
          <w:w w:val="57"/>
          <w:position w:val="0"/>
        </w:rPr>
        <w:t>"</w:t>
      </w:r>
      <w:r>
        <w:rPr>
          <w:rFonts w:ascii="Times New Roman" w:hAnsi="Times New Roman" w:cs="Times New Roman" w:eastAsia="Times New Roman"/>
          <w:sz w:val="46"/>
          <w:szCs w:val="46"/>
          <w:color w:val="646464"/>
          <w:spacing w:val="-103"/>
          <w:w w:val="57"/>
          <w:position w:val="0"/>
        </w:rPr>
        <w:t>"</w:t>
      </w:r>
      <w:r>
        <w:rPr>
          <w:rFonts w:ascii="Times New Roman" w:hAnsi="Times New Roman" w:cs="Times New Roman" w:eastAsia="Times New Roman"/>
          <w:sz w:val="46"/>
          <w:szCs w:val="46"/>
          <w:color w:val="8E8E8E"/>
          <w:spacing w:val="0"/>
          <w:w w:val="71"/>
          <w:position w:val="0"/>
        </w:rPr>
        <w:t>.,</w:t>
      </w:r>
      <w:r>
        <w:rPr>
          <w:rFonts w:ascii="Times New Roman" w:hAnsi="Times New Roman" w:cs="Times New Roman" w:eastAsia="Times New Roman"/>
          <w:sz w:val="46"/>
          <w:szCs w:val="46"/>
          <w:color w:val="8E8E8E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46"/>
          <w:szCs w:val="46"/>
          <w:color w:val="A3A3A3"/>
          <w:spacing w:val="0"/>
          <w:w w:val="134"/>
          <w:position w:val="0"/>
        </w:rPr>
        <w:t>''</w:t>
      </w:r>
      <w:r>
        <w:rPr>
          <w:rFonts w:ascii="Times New Roman" w:hAnsi="Times New Roman" w:cs="Times New Roman" w:eastAsia="Times New Roman"/>
          <w:sz w:val="46"/>
          <w:szCs w:val="4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120"/>
        </w:sectPr>
      </w:pPr>
      <w:rPr/>
    </w:p>
    <w:p>
      <w:pPr>
        <w:spacing w:before="70" w:after="0" w:line="240" w:lineRule="auto"/>
        <w:ind w:right="173"/>
        <w:jc w:val="right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9.499451pt;margin-top:1.808301pt;width:.9196pt;height:22.0pt;mso-position-horizontal-relative:page;mso-position-vertical-relative:paragraph;z-index:-16943" type="#_x0000_t202" filled="f" stroked="f">
            <v:textbox inset="0,0,0,0">
              <w:txbxContent>
                <w:p>
                  <w:pPr>
                    <w:spacing w:before="0" w:after="0" w:line="440" w:lineRule="exact"/>
                    <w:ind w:right="-106"/>
                    <w:jc w:val="left"/>
                    <w:rPr>
                      <w:rFonts w:ascii="Arial" w:hAnsi="Arial" w:cs="Arial" w:eastAsia="Arial"/>
                      <w:sz w:val="44"/>
                      <w:szCs w:val="44"/>
                    </w:rPr>
                  </w:pPr>
                  <w:rPr/>
                  <w:r>
                    <w:rPr>
                      <w:rFonts w:ascii="Arial" w:hAnsi="Arial" w:cs="Arial" w:eastAsia="Arial"/>
                      <w:sz w:val="44"/>
                      <w:szCs w:val="44"/>
                      <w:color w:val="B8B8B8"/>
                      <w:spacing w:val="0"/>
                      <w:w w:val="21"/>
                    </w:rPr>
                    <w:t>'</w:t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9.116257pt;margin-top:9.430756pt;width:18.279111pt;height:18.5pt;mso-position-horizontal-relative:page;mso-position-vertical-relative:paragraph;z-index:-16940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6"/>
                    <w:jc w:val="left"/>
                    <w:rPr>
                      <w:rFonts w:ascii="Arial" w:hAnsi="Arial" w:cs="Arial" w:eastAsia="Arial"/>
                      <w:sz w:val="37"/>
                      <w:szCs w:val="37"/>
                    </w:rPr>
                  </w:pPr>
                  <w:rPr/>
                  <w:r>
                    <w:rPr>
                      <w:rFonts w:ascii="Arial" w:hAnsi="Arial" w:cs="Arial" w:eastAsia="Arial"/>
                      <w:sz w:val="37"/>
                      <w:szCs w:val="37"/>
                      <w:color w:val="2F387B"/>
                      <w:spacing w:val="0"/>
                      <w:w w:val="127"/>
                      <w:i/>
                    </w:rPr>
                    <w:t>_j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7C7C7C"/>
          <w:w w:val="94"/>
          <w:i/>
          <w:position w:val="3"/>
        </w:rPr>
        <w:t>l</w:t>
      </w:r>
      <w:r>
        <w:rPr>
          <w:rFonts w:ascii="Arial" w:hAnsi="Arial" w:cs="Arial" w:eastAsia="Arial"/>
          <w:sz w:val="21"/>
          <w:szCs w:val="21"/>
          <w:color w:val="7C7C7C"/>
          <w:spacing w:val="-37"/>
          <w:w w:val="94"/>
          <w:i/>
          <w:position w:val="3"/>
        </w:rPr>
        <w:t>l</w:t>
      </w:r>
      <w:r>
        <w:rPr>
          <w:rFonts w:ascii="Arial" w:hAnsi="Arial" w:cs="Arial" w:eastAsia="Arial"/>
          <w:sz w:val="14"/>
          <w:szCs w:val="14"/>
          <w:color w:val="B8B8B8"/>
          <w:spacing w:val="0"/>
          <w:w w:val="38"/>
          <w:position w:val="0"/>
        </w:rPr>
        <w:t>-</w:t>
      </w:r>
      <w:r>
        <w:rPr>
          <w:rFonts w:ascii="Arial" w:hAnsi="Arial" w:cs="Arial" w:eastAsia="Arial"/>
          <w:sz w:val="14"/>
          <w:szCs w:val="14"/>
          <w:color w:val="B8B8B8"/>
          <w:spacing w:val="11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646464"/>
          <w:spacing w:val="-12"/>
          <w:w w:val="135"/>
          <w:position w:val="0"/>
        </w:rPr>
        <w:t>'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72"/>
          <w:position w:val="0"/>
        </w:rPr>
        <w:t>"</w:t>
      </w:r>
      <w:r>
        <w:rPr>
          <w:rFonts w:ascii="Arial" w:hAnsi="Arial" w:cs="Arial" w:eastAsia="Arial"/>
          <w:sz w:val="14"/>
          <w:szCs w:val="14"/>
          <w:color w:val="2D2D2D"/>
          <w:spacing w:val="-27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72"/>
          <w:position w:val="0"/>
        </w:rPr>
        <w:t>'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31" w:after="0" w:line="145" w:lineRule="exact"/>
        <w:ind w:right="-20"/>
        <w:jc w:val="righ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2D2D2D"/>
          <w:spacing w:val="0"/>
          <w:w w:val="100"/>
          <w:b/>
          <w:bCs/>
          <w:i/>
          <w:position w:val="-2"/>
        </w:rPr>
        <w:t>gt</w:t>
      </w:r>
      <w:r>
        <w:rPr>
          <w:rFonts w:ascii="Times New Roman" w:hAnsi="Times New Roman" w:cs="Times New Roman" w:eastAsia="Times New Roman"/>
          <w:sz w:val="13"/>
          <w:szCs w:val="13"/>
          <w:color w:val="2D2D2D"/>
          <w:spacing w:val="0"/>
          <w:w w:val="100"/>
          <w:b/>
          <w:bCs/>
          <w:i/>
          <w:position w:val="-2"/>
        </w:rPr>
        <w:t>;</w:t>
      </w:r>
      <w:r>
        <w:rPr>
          <w:rFonts w:ascii="Times New Roman" w:hAnsi="Times New Roman" w:cs="Times New Roman" w:eastAsia="Times New Roman"/>
          <w:sz w:val="13"/>
          <w:szCs w:val="13"/>
          <w:color w:val="2D2D2D"/>
          <w:spacing w:val="0"/>
          <w:w w:val="100"/>
          <w:b/>
          <w:bCs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2D2D2D"/>
          <w:spacing w:val="2"/>
          <w:w w:val="100"/>
          <w:b/>
          <w:bCs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646464"/>
          <w:spacing w:val="0"/>
          <w:w w:val="125"/>
          <w:position w:val="-2"/>
        </w:rPr>
        <w:t>f</w:t>
      </w:r>
      <w:r>
        <w:rPr>
          <w:rFonts w:ascii="Times New Roman" w:hAnsi="Times New Roman" w:cs="Times New Roman" w:eastAsia="Times New Roman"/>
          <w:sz w:val="15"/>
          <w:szCs w:val="15"/>
          <w:color w:val="646464"/>
          <w:spacing w:val="-17"/>
          <w:w w:val="125"/>
          <w:position w:val="-2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2D2D2D"/>
          <w:spacing w:val="-8"/>
          <w:w w:val="57"/>
          <w:position w:val="-2"/>
        </w:rPr>
        <w:t>:</w:t>
      </w:r>
      <w:r>
        <w:rPr>
          <w:rFonts w:ascii="Times New Roman" w:hAnsi="Times New Roman" w:cs="Times New Roman" w:eastAsia="Times New Roman"/>
          <w:sz w:val="15"/>
          <w:szCs w:val="15"/>
          <w:color w:val="8E8E8E"/>
          <w:spacing w:val="-40"/>
          <w:w w:val="118"/>
          <w:position w:val="-2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2D2D2D"/>
          <w:spacing w:val="0"/>
          <w:w w:val="58"/>
          <w:position w:val="-2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407" w:lineRule="exact"/>
        <w:ind w:left="-53" w:right="468"/>
        <w:jc w:val="center"/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33"/>
          <w:szCs w:val="33"/>
          <w:color w:val="7C7C7C"/>
          <w:spacing w:val="-57"/>
          <w:w w:val="118"/>
          <w:i/>
          <w:position w:val="6"/>
        </w:rPr>
        <w:t>t</w:t>
      </w:r>
      <w:r>
        <w:rPr>
          <w:rFonts w:ascii="Arial" w:hAnsi="Arial" w:cs="Arial" w:eastAsia="Arial"/>
          <w:sz w:val="14"/>
          <w:szCs w:val="14"/>
          <w:color w:val="A3A3A3"/>
          <w:spacing w:val="-14"/>
          <w:w w:val="170"/>
          <w:position w:val="3"/>
        </w:rPr>
        <w:t>.</w:t>
      </w:r>
      <w:r>
        <w:rPr>
          <w:rFonts w:ascii="Arial" w:hAnsi="Arial" w:cs="Arial" w:eastAsia="Arial"/>
          <w:sz w:val="33"/>
          <w:szCs w:val="33"/>
          <w:color w:val="7C7C7C"/>
          <w:spacing w:val="2"/>
          <w:w w:val="118"/>
          <w:i/>
          <w:position w:val="6"/>
        </w:rPr>
        <w:t>t</w:t>
      </w:r>
      <w:r>
        <w:rPr>
          <w:rFonts w:ascii="Arial" w:hAnsi="Arial" w:cs="Arial" w:eastAsia="Arial"/>
          <w:sz w:val="33"/>
          <w:szCs w:val="33"/>
          <w:color w:val="7C7C7C"/>
          <w:spacing w:val="-50"/>
          <w:w w:val="119"/>
          <w:i/>
          <w:position w:val="6"/>
        </w:rPr>
        <w:t>(</w:t>
      </w:r>
      <w:r>
        <w:rPr>
          <w:rFonts w:ascii="Arial" w:hAnsi="Arial" w:cs="Arial" w:eastAsia="Arial"/>
          <w:sz w:val="33"/>
          <w:szCs w:val="33"/>
          <w:color w:val="646464"/>
          <w:spacing w:val="0"/>
          <w:w w:val="63"/>
          <w:i/>
          <w:position w:val="6"/>
        </w:rPr>
        <w:t>""'</w:t>
      </w:r>
      <w:r>
        <w:rPr>
          <w:rFonts w:ascii="Arial" w:hAnsi="Arial" w:cs="Arial" w:eastAsia="Arial"/>
          <w:sz w:val="33"/>
          <w:szCs w:val="33"/>
          <w:color w:val="646464"/>
          <w:spacing w:val="-15"/>
          <w:w w:val="63"/>
          <w:i/>
          <w:position w:val="6"/>
        </w:rPr>
        <w:t>'</w:t>
      </w:r>
      <w:r>
        <w:rPr>
          <w:rFonts w:ascii="Arial" w:hAnsi="Arial" w:cs="Arial" w:eastAsia="Arial"/>
          <w:sz w:val="22"/>
          <w:szCs w:val="22"/>
          <w:color w:val="7C7C7C"/>
          <w:spacing w:val="-49"/>
          <w:w w:val="96"/>
          <w:i/>
          <w:position w:val="-7"/>
        </w:rPr>
        <w:t>1</w:t>
      </w:r>
      <w:r>
        <w:rPr>
          <w:rFonts w:ascii="Arial" w:hAnsi="Arial" w:cs="Arial" w:eastAsia="Arial"/>
          <w:sz w:val="33"/>
          <w:szCs w:val="33"/>
          <w:color w:val="B8B8B8"/>
          <w:spacing w:val="0"/>
          <w:w w:val="68"/>
          <w:i/>
          <w:position w:val="6"/>
        </w:rPr>
        <w:t>'</w:t>
      </w:r>
      <w:r>
        <w:rPr>
          <w:rFonts w:ascii="Arial" w:hAnsi="Arial" w:cs="Arial" w:eastAsia="Arial"/>
          <w:sz w:val="33"/>
          <w:szCs w:val="33"/>
          <w:color w:val="B8B8B8"/>
          <w:spacing w:val="-78"/>
          <w:w w:val="68"/>
          <w:i/>
          <w:position w:val="6"/>
        </w:rPr>
        <w:t>\</w:t>
      </w:r>
      <w:r>
        <w:rPr>
          <w:rFonts w:ascii="Arial" w:hAnsi="Arial" w:cs="Arial" w:eastAsia="Arial"/>
          <w:sz w:val="22"/>
          <w:szCs w:val="22"/>
          <w:color w:val="7C7C7C"/>
          <w:spacing w:val="0"/>
          <w:w w:val="95"/>
          <w:i/>
          <w:position w:val="-7"/>
        </w:rPr>
        <w:t>'</w:t>
      </w:r>
      <w:r>
        <w:rPr>
          <w:rFonts w:ascii="Arial" w:hAnsi="Arial" w:cs="Arial" w:eastAsia="Arial"/>
          <w:sz w:val="22"/>
          <w:szCs w:val="22"/>
          <w:color w:val="7C7C7C"/>
          <w:spacing w:val="-21"/>
          <w:w w:val="95"/>
          <w:i/>
          <w:position w:val="-7"/>
        </w:rPr>
        <w:t>:</w:t>
      </w:r>
      <w:r>
        <w:rPr>
          <w:rFonts w:ascii="Arial" w:hAnsi="Arial" w:cs="Arial" w:eastAsia="Arial"/>
          <w:sz w:val="22"/>
          <w:szCs w:val="22"/>
          <w:color w:val="B8B8B8"/>
          <w:spacing w:val="0"/>
          <w:w w:val="65"/>
          <w:i/>
          <w:position w:val="-7"/>
        </w:rPr>
        <w:t>'</w:t>
      </w:r>
      <w:r>
        <w:rPr>
          <w:rFonts w:ascii="Arial" w:hAnsi="Arial" w:cs="Arial" w:eastAsia="Arial"/>
          <w:sz w:val="22"/>
          <w:szCs w:val="22"/>
          <w:color w:val="B8B8B8"/>
          <w:spacing w:val="0"/>
          <w:w w:val="66"/>
          <w:i/>
          <w:position w:val="-7"/>
        </w:rPr>
        <w:t>-</w:t>
      </w:r>
      <w:r>
        <w:rPr>
          <w:rFonts w:ascii="Arial" w:hAnsi="Arial" w:cs="Arial" w:eastAsia="Arial"/>
          <w:sz w:val="22"/>
          <w:szCs w:val="22"/>
          <w:color w:val="B8B8B8"/>
          <w:spacing w:val="0"/>
          <w:w w:val="100"/>
          <w:i/>
          <w:position w:val="-7"/>
        </w:rPr>
        <w:t> </w:t>
      </w:r>
      <w:r>
        <w:rPr>
          <w:rFonts w:ascii="Arial" w:hAnsi="Arial" w:cs="Arial" w:eastAsia="Arial"/>
          <w:sz w:val="22"/>
          <w:szCs w:val="22"/>
          <w:color w:val="B8B8B8"/>
          <w:spacing w:val="-15"/>
          <w:w w:val="100"/>
          <w:i/>
          <w:position w:val="-7"/>
        </w:rPr>
        <w:t> </w:t>
      </w:r>
      <w:r>
        <w:rPr>
          <w:rFonts w:ascii="Arial" w:hAnsi="Arial" w:cs="Arial" w:eastAsia="Arial"/>
          <w:sz w:val="22"/>
          <w:szCs w:val="22"/>
          <w:color w:val="A3A3A3"/>
          <w:spacing w:val="0"/>
          <w:w w:val="58"/>
          <w:i/>
          <w:position w:val="-7"/>
        </w:rPr>
        <w:t>•</w:t>
      </w:r>
      <w:r>
        <w:rPr>
          <w:rFonts w:ascii="Arial" w:hAnsi="Arial" w:cs="Arial" w:eastAsia="Arial"/>
          <w:sz w:val="22"/>
          <w:szCs w:val="22"/>
          <w:color w:val="A3A3A3"/>
          <w:spacing w:val="-3"/>
          <w:w w:val="58"/>
          <w:i/>
          <w:position w:val="-7"/>
        </w:rPr>
        <w:t>:</w:t>
      </w:r>
      <w:r>
        <w:rPr>
          <w:rFonts w:ascii="Arial" w:hAnsi="Arial" w:cs="Arial" w:eastAsia="Arial"/>
          <w:sz w:val="22"/>
          <w:szCs w:val="22"/>
          <w:color w:val="A3A3A3"/>
          <w:spacing w:val="0"/>
          <w:w w:val="58"/>
          <w:i/>
          <w:position w:val="-7"/>
        </w:rPr>
        <w:t>,</w:t>
      </w:r>
      <w:r>
        <w:rPr>
          <w:rFonts w:ascii="Arial" w:hAnsi="Arial" w:cs="Arial" w:eastAsia="Arial"/>
          <w:sz w:val="22"/>
          <w:szCs w:val="22"/>
          <w:color w:val="A3A3A3"/>
          <w:spacing w:val="30"/>
          <w:w w:val="58"/>
          <w:i/>
          <w:position w:val="-7"/>
        </w:rPr>
        <w:t> </w:t>
      </w:r>
      <w:r>
        <w:rPr>
          <w:rFonts w:ascii="Arial" w:hAnsi="Arial" w:cs="Arial" w:eastAsia="Arial"/>
          <w:sz w:val="33"/>
          <w:szCs w:val="33"/>
          <w:color w:val="B8B8B8"/>
          <w:spacing w:val="-33"/>
          <w:w w:val="84"/>
          <w:position w:val="6"/>
        </w:rPr>
        <w:t>·</w:t>
      </w:r>
      <w:r>
        <w:rPr>
          <w:rFonts w:ascii="Arial" w:hAnsi="Arial" w:cs="Arial" w:eastAsia="Arial"/>
          <w:sz w:val="22"/>
          <w:szCs w:val="22"/>
          <w:color w:val="A3A3A3"/>
          <w:spacing w:val="-8"/>
          <w:w w:val="86"/>
          <w:position w:val="-7"/>
        </w:rPr>
        <w:t>'</w:t>
      </w:r>
      <w:r>
        <w:rPr>
          <w:rFonts w:ascii="Arial" w:hAnsi="Arial" w:cs="Arial" w:eastAsia="Arial"/>
          <w:sz w:val="33"/>
          <w:szCs w:val="33"/>
          <w:color w:val="B8B8B8"/>
          <w:spacing w:val="-56"/>
          <w:w w:val="83"/>
          <w:position w:val="6"/>
        </w:rPr>
        <w:t>'</w:t>
      </w:r>
      <w:r>
        <w:rPr>
          <w:rFonts w:ascii="Arial" w:hAnsi="Arial" w:cs="Arial" w:eastAsia="Arial"/>
          <w:sz w:val="22"/>
          <w:szCs w:val="22"/>
          <w:color w:val="A3A3A3"/>
          <w:spacing w:val="-70"/>
          <w:w w:val="107"/>
          <w:position w:val="-7"/>
        </w:rPr>
        <w:t>"</w:t>
      </w:r>
      <w:r>
        <w:rPr>
          <w:rFonts w:ascii="Arial" w:hAnsi="Arial" w:cs="Arial" w:eastAsia="Arial"/>
          <w:sz w:val="14"/>
          <w:szCs w:val="14"/>
          <w:color w:val="B8B8B8"/>
          <w:spacing w:val="6"/>
          <w:w w:val="112"/>
          <w:i/>
          <w:position w:val="3"/>
        </w:rPr>
        <w:t>·</w:t>
      </w:r>
      <w:r>
        <w:rPr>
          <w:rFonts w:ascii="Arial" w:hAnsi="Arial" w:cs="Arial" w:eastAsia="Arial"/>
          <w:sz w:val="33"/>
          <w:szCs w:val="33"/>
          <w:color w:val="A3A3A3"/>
          <w:spacing w:val="-18"/>
          <w:w w:val="100"/>
          <w:position w:val="6"/>
        </w:rPr>
        <w:t>'</w:t>
      </w:r>
      <w:r>
        <w:rPr>
          <w:rFonts w:ascii="Arial" w:hAnsi="Arial" w:cs="Arial" w:eastAsia="Arial"/>
          <w:sz w:val="14"/>
          <w:szCs w:val="14"/>
          <w:color w:val="8E8E8E"/>
          <w:spacing w:val="0"/>
          <w:w w:val="94"/>
          <w:i/>
          <w:position w:val="3"/>
        </w:rPr>
        <w:t>ll: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97" w:lineRule="exact"/>
        <w:ind w:left="179" w:right="580"/>
        <w:jc w:val="center"/>
        <w:tabs>
          <w:tab w:pos="122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8E8E8E"/>
          <w:spacing w:val="2"/>
          <w:w w:val="206"/>
          <w:position w:val="-1"/>
        </w:rPr>
        <w:t>\</w:t>
      </w:r>
      <w:r>
        <w:rPr>
          <w:rFonts w:ascii="Times New Roman" w:hAnsi="Times New Roman" w:cs="Times New Roman" w:eastAsia="Times New Roman"/>
          <w:sz w:val="15"/>
          <w:szCs w:val="15"/>
          <w:color w:val="8E8E8E"/>
          <w:spacing w:val="-20"/>
          <w:w w:val="207"/>
          <w:position w:val="-1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B8B8B8"/>
          <w:spacing w:val="0"/>
          <w:w w:val="62"/>
          <w:position w:val="-1"/>
        </w:rPr>
        <w:t>..</w:t>
      </w:r>
      <w:r>
        <w:rPr>
          <w:rFonts w:ascii="Times New Roman" w:hAnsi="Times New Roman" w:cs="Times New Roman" w:eastAsia="Times New Roman"/>
          <w:sz w:val="15"/>
          <w:szCs w:val="15"/>
          <w:color w:val="B8B8B8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5"/>
          <w:szCs w:val="15"/>
          <w:color w:val="B8B8B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3A3A3"/>
          <w:spacing w:val="0"/>
          <w:w w:val="458"/>
          <w:position w:val="-1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A3A3A3"/>
          <w:spacing w:val="-88"/>
          <w:w w:val="458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3A3A3"/>
          <w:spacing w:val="0"/>
          <w:w w:val="78"/>
          <w:position w:val="-1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A3A3A3"/>
          <w:spacing w:val="0"/>
          <w:w w:val="78"/>
          <w:position w:val="-1"/>
        </w:rPr>
        <w:t>    </w:t>
      </w:r>
      <w:r>
        <w:rPr>
          <w:rFonts w:ascii="Times New Roman" w:hAnsi="Times New Roman" w:cs="Times New Roman" w:eastAsia="Times New Roman"/>
          <w:sz w:val="15"/>
          <w:szCs w:val="15"/>
          <w:color w:val="A3A3A3"/>
          <w:spacing w:val="4"/>
          <w:w w:val="78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CFCFCF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CFCFCF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CFCFC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CFCFC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5"/>
          <w:szCs w:val="15"/>
          <w:color w:val="B8B8B8"/>
          <w:spacing w:val="0"/>
          <w:w w:val="64"/>
          <w:position w:val="-1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20" w:right="120"/>
          <w:cols w:num="2" w:equalWidth="0">
            <w:col w:w="9532" w:space="127"/>
            <w:col w:w="1921"/>
          </w:cols>
        </w:sectPr>
      </w:pPr>
      <w:rPr/>
    </w:p>
    <w:p>
      <w:pPr>
        <w:spacing w:before="0" w:after="0" w:line="77" w:lineRule="exact"/>
        <w:ind w:left="3056" w:right="-181"/>
        <w:jc w:val="left"/>
        <w:tabs>
          <w:tab w:pos="9080" w:val="left"/>
          <w:tab w:pos="9460" w:val="left"/>
          <w:tab w:pos="10120" w:val="left"/>
        </w:tabs>
        <w:rPr>
          <w:rFonts w:ascii="Arial" w:hAnsi="Arial" w:cs="Arial" w:eastAsia="Arial"/>
          <w:sz w:val="6"/>
          <w:szCs w:val="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3.609131pt;margin-top:.381291pt;width:4.9pt;height:13.461915pt;mso-position-horizontal-relative:page;mso-position-vertical-relative:paragraph;z-index:-16958" type="#_x0000_t202" filled="f" stroked="f">
            <v:textbox inset="0,0,0,0">
              <w:txbxContent>
                <w:p>
                  <w:pPr>
                    <w:spacing w:before="36" w:after="0" w:line="240" w:lineRule="auto"/>
                    <w:ind w:left="52" w:right="-46"/>
                    <w:jc w:val="left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  <w:rPr/>
                  <w:r>
                    <w:rPr>
                      <w:rFonts w:ascii="Arial" w:hAnsi="Arial" w:cs="Arial" w:eastAsia="Arial"/>
                      <w:sz w:val="6"/>
                      <w:szCs w:val="6"/>
                      <w:color w:val="8E8E8E"/>
                      <w:spacing w:val="0"/>
                      <w:w w:val="127"/>
                      <w:b/>
                      <w:bCs/>
                    </w:rPr>
                    <w:t>1</w:t>
                  </w:r>
                  <w:r>
                    <w:rPr>
                      <w:rFonts w:ascii="Arial" w:hAnsi="Arial" w:cs="Arial" w:eastAsia="Arial"/>
                      <w:sz w:val="6"/>
                      <w:szCs w:val="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173.689529pt;margin-top:3.839439pt;width:40.825994pt;height:3.225381pt;mso-position-horizontal-relative:page;mso-position-vertical-relative:paragraph;z-index:-16954" coordorigin="3474,77" coordsize="817,65">
            <v:group style="position:absolute;left:3839;top:101;width:430;height:2" coordorigin="3839,101" coordsize="430,2">
              <v:shape style="position:absolute;left:3839;top:101;width:430;height:2" coordorigin="3839,101" coordsize="430,0" path="m3839,101l4269,101e" filled="f" stroked="t" strokeweight="2.148737pt" strokecolor="#384890">
                <v:path arrowok="t"/>
              </v:shape>
            </v:group>
            <v:group style="position:absolute;left:3495;top:120;width:248;height:2" coordorigin="3495,120" coordsize="248,2">
              <v:shape style="position:absolute;left:3495;top:120;width:248;height:2" coordorigin="3495,120" coordsize="248,0" path="m3495,120l3744,120e" filled="f" stroked="t" strokeweight="2.148737pt" strokecolor="#3F4B8C">
                <v:path arrowok="t"/>
              </v:shape>
            </v:group>
            <v:group style="position:absolute;left:3624;top:101;width:167;height:2" coordorigin="3624,101" coordsize="167,2">
              <v:shape style="position:absolute;left:3624;top:101;width:167;height:2" coordorigin="3624,101" coordsize="167,0" path="m3624,101l3791,101e" filled="f" stroked="t" strokeweight="2.387485pt" strokecolor="#3F4B8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59.961502pt;margin-top:5.033182pt;width:10.982431pt;height:.1pt;mso-position-horizontal-relative:page;mso-position-vertical-relative:paragraph;z-index:-16953" coordorigin="3199,101" coordsize="220,2">
            <v:shape style="position:absolute;left:3199;top:101;width:220;height:2" coordorigin="3199,101" coordsize="220,0" path="m3199,101l3419,101e" filled="f" stroked="t" strokeweight=".716246pt" strokecolor="#7487B3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8.029358pt;margin-top:2.730066pt;width:16.996949pt;height:10.0pt;mso-position-horizontal-relative:page;mso-position-vertical-relative:paragraph;z-index:-16942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D2D2D"/>
                      <w:spacing w:val="9"/>
                      <w:w w:val="133"/>
                      <w:i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525254"/>
                      <w:spacing w:val="-6"/>
                      <w:w w:val="117"/>
                      <w:i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B8B8B8"/>
                      <w:spacing w:val="0"/>
                      <w:w w:val="55"/>
                      <w:i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B8B8B8"/>
                      <w:spacing w:val="-8"/>
                      <w:w w:val="55"/>
                      <w:i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8E8E8E"/>
                      <w:spacing w:val="0"/>
                      <w:w w:val="73"/>
                      <w:i/>
                    </w:rPr>
                    <w:t>!•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8E8E8E"/>
                      <w:spacing w:val="5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8E8E8E"/>
                      <w:spacing w:val="-32"/>
                      <w:w w:val="232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7.403473pt;margin-top:3.842836pt;width:39.126252pt;height:56.5pt;mso-position-horizontal-relative:page;mso-position-vertical-relative:paragraph;z-index:-16939" type="#_x0000_t202" filled="f" stroked="f">
            <v:textbox inset="0,0,0,0">
              <w:txbxContent>
                <w:p>
                  <w:pPr>
                    <w:spacing w:before="0" w:after="0" w:line="1130" w:lineRule="exact"/>
                    <w:ind w:right="-210"/>
                    <w:jc w:val="left"/>
                    <w:rPr>
                      <w:rFonts w:ascii="Times New Roman" w:hAnsi="Times New Roman" w:cs="Times New Roman" w:eastAsia="Times New Roman"/>
                      <w:sz w:val="113"/>
                      <w:szCs w:val="11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3"/>
                      <w:szCs w:val="113"/>
                      <w:color w:val="3D4269"/>
                      <w:spacing w:val="0"/>
                      <w:w w:val="249"/>
                      <w:position w:val="-1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113"/>
                      <w:szCs w:val="11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94"/>
          <w:szCs w:val="94"/>
          <w:color w:val="525254"/>
          <w:w w:val="182"/>
          <w:position w:val="-69"/>
        </w:rPr>
        <w:t>·</w:t>
      </w:r>
      <w:r>
        <w:rPr>
          <w:rFonts w:ascii="Times New Roman" w:hAnsi="Times New Roman" w:cs="Times New Roman" w:eastAsia="Times New Roman"/>
          <w:sz w:val="94"/>
          <w:szCs w:val="94"/>
          <w:color w:val="2F387B"/>
          <w:w w:val="72"/>
          <w:position w:val="-69"/>
        </w:rPr>
        <w:t>'</w:t>
      </w:r>
      <w:r>
        <w:rPr>
          <w:rFonts w:ascii="Times New Roman" w:hAnsi="Times New Roman" w:cs="Times New Roman" w:eastAsia="Times New Roman"/>
          <w:sz w:val="94"/>
          <w:szCs w:val="94"/>
          <w:color w:val="2F387B"/>
          <w:w w:val="100"/>
          <w:position w:val="-69"/>
        </w:rPr>
        <w:tab/>
      </w:r>
      <w:r>
        <w:rPr>
          <w:rFonts w:ascii="Times New Roman" w:hAnsi="Times New Roman" w:cs="Times New Roman" w:eastAsia="Times New Roman"/>
          <w:sz w:val="94"/>
          <w:szCs w:val="94"/>
          <w:color w:val="2F387B"/>
          <w:w w:val="100"/>
          <w:position w:val="-69"/>
        </w:rPr>
      </w:r>
      <w:r>
        <w:rPr>
          <w:rFonts w:ascii="Arial" w:hAnsi="Arial" w:cs="Arial" w:eastAsia="Arial"/>
          <w:sz w:val="6"/>
          <w:szCs w:val="6"/>
          <w:color w:val="A3A3A3"/>
          <w:spacing w:val="0"/>
          <w:w w:val="158"/>
          <w:position w:val="-4"/>
        </w:rPr>
        <w:t>'</w:t>
      </w:r>
      <w:r>
        <w:rPr>
          <w:rFonts w:ascii="Arial" w:hAnsi="Arial" w:cs="Arial" w:eastAsia="Arial"/>
          <w:sz w:val="6"/>
          <w:szCs w:val="6"/>
          <w:color w:val="A3A3A3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6"/>
          <w:szCs w:val="6"/>
          <w:color w:val="A3A3A3"/>
          <w:spacing w:val="0"/>
          <w:w w:val="100"/>
          <w:position w:val="-4"/>
        </w:rPr>
      </w:r>
      <w:r>
        <w:rPr>
          <w:rFonts w:ascii="Arial" w:hAnsi="Arial" w:cs="Arial" w:eastAsia="Arial"/>
          <w:sz w:val="6"/>
          <w:szCs w:val="6"/>
          <w:color w:val="8E8E8E"/>
          <w:spacing w:val="0"/>
          <w:w w:val="241"/>
          <w:position w:val="-4"/>
        </w:rPr>
        <w:t>"</w:t>
      </w:r>
      <w:r>
        <w:rPr>
          <w:rFonts w:ascii="Arial" w:hAnsi="Arial" w:cs="Arial" w:eastAsia="Arial"/>
          <w:sz w:val="6"/>
          <w:szCs w:val="6"/>
          <w:color w:val="8E8E8E"/>
          <w:spacing w:val="-12"/>
          <w:w w:val="241"/>
          <w:position w:val="-4"/>
        </w:rPr>
        <w:t>'</w:t>
      </w:r>
      <w:r>
        <w:rPr>
          <w:rFonts w:ascii="Arial" w:hAnsi="Arial" w:cs="Arial" w:eastAsia="Arial"/>
          <w:sz w:val="6"/>
          <w:szCs w:val="6"/>
          <w:color w:val="2D2D2D"/>
          <w:spacing w:val="0"/>
          <w:w w:val="241"/>
          <w:position w:val="-4"/>
        </w:rPr>
        <w:t>..</w:t>
      </w:r>
      <w:r>
        <w:rPr>
          <w:rFonts w:ascii="Arial" w:hAnsi="Arial" w:cs="Arial" w:eastAsia="Arial"/>
          <w:sz w:val="6"/>
          <w:szCs w:val="6"/>
          <w:color w:val="2D2D2D"/>
          <w:spacing w:val="17"/>
          <w:w w:val="241"/>
          <w:position w:val="-4"/>
        </w:rPr>
        <w:t> </w:t>
      </w:r>
      <w:r>
        <w:rPr>
          <w:rFonts w:ascii="Arial" w:hAnsi="Arial" w:cs="Arial" w:eastAsia="Arial"/>
          <w:sz w:val="6"/>
          <w:szCs w:val="6"/>
          <w:color w:val="2D2D2D"/>
          <w:spacing w:val="0"/>
          <w:w w:val="83"/>
          <w:position w:val="-4"/>
        </w:rPr>
        <w:t>..</w:t>
      </w:r>
      <w:r>
        <w:rPr>
          <w:rFonts w:ascii="Arial" w:hAnsi="Arial" w:cs="Arial" w:eastAsia="Arial"/>
          <w:sz w:val="6"/>
          <w:szCs w:val="6"/>
          <w:color w:val="2D2D2D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6"/>
          <w:szCs w:val="6"/>
          <w:color w:val="2D2D2D"/>
          <w:spacing w:val="0"/>
          <w:w w:val="100"/>
          <w:position w:val="-4"/>
        </w:rPr>
      </w:r>
      <w:r>
        <w:rPr>
          <w:rFonts w:ascii="Arial" w:hAnsi="Arial" w:cs="Arial" w:eastAsia="Arial"/>
          <w:sz w:val="6"/>
          <w:szCs w:val="6"/>
          <w:color w:val="424242"/>
          <w:spacing w:val="0"/>
          <w:w w:val="100"/>
          <w:position w:val="-4"/>
        </w:rPr>
        <w:t>..</w:t>
      </w:r>
      <w:r>
        <w:rPr>
          <w:rFonts w:ascii="Arial" w:hAnsi="Arial" w:cs="Arial" w:eastAsia="Arial"/>
          <w:sz w:val="6"/>
          <w:szCs w:val="6"/>
          <w:color w:val="424242"/>
          <w:spacing w:val="5"/>
          <w:w w:val="100"/>
          <w:position w:val="-4"/>
        </w:rPr>
        <w:t> </w:t>
      </w:r>
      <w:r>
        <w:rPr>
          <w:rFonts w:ascii="Arial" w:hAnsi="Arial" w:cs="Arial" w:eastAsia="Arial"/>
          <w:sz w:val="6"/>
          <w:szCs w:val="6"/>
          <w:color w:val="424242"/>
          <w:spacing w:val="0"/>
          <w:w w:val="110"/>
          <w:position w:val="-4"/>
        </w:rPr>
        <w:t>.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29" w:after="0" w:line="48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A3A3A3"/>
          <w:spacing w:val="0"/>
          <w:w w:val="49"/>
          <w:position w:val="-15"/>
        </w:rPr>
        <w:t>.,.,</w:t>
      </w:r>
      <w:r>
        <w:rPr>
          <w:rFonts w:ascii="Times New Roman" w:hAnsi="Times New Roman" w:cs="Times New Roman" w:eastAsia="Times New Roman"/>
          <w:sz w:val="20"/>
          <w:szCs w:val="20"/>
          <w:color w:val="A3A3A3"/>
          <w:spacing w:val="0"/>
          <w:w w:val="49"/>
          <w:position w:val="-15"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color w:val="A3A3A3"/>
          <w:spacing w:val="19"/>
          <w:w w:val="49"/>
          <w:position w:val="-1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-22"/>
          <w:w w:val="155"/>
          <w:position w:val="-1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3A3A3"/>
          <w:spacing w:val="-64"/>
          <w:w w:val="116"/>
          <w:position w:val="-15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120"/>
          <w:cols w:num="2" w:equalWidth="0">
            <w:col w:w="10197" w:space="270"/>
            <w:col w:w="1113"/>
          </w:cols>
        </w:sectPr>
      </w:pPr>
      <w:rPr/>
    </w:p>
    <w:p>
      <w:pPr>
        <w:spacing w:before="36" w:after="0" w:line="123" w:lineRule="exact"/>
        <w:ind w:right="-20"/>
        <w:jc w:val="righ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646464"/>
          <w:w w:val="108"/>
        </w:rPr>
        <w:t>.,</w:t>
      </w:r>
      <w:r>
        <w:rPr>
          <w:rFonts w:ascii="Times New Roman" w:hAnsi="Times New Roman" w:cs="Times New Roman" w:eastAsia="Times New Roman"/>
          <w:sz w:val="11"/>
          <w:szCs w:val="11"/>
          <w:color w:val="646464"/>
          <w:spacing w:val="-10"/>
          <w:w w:val="108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8E8E8E"/>
          <w:spacing w:val="0"/>
          <w:w w:val="219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8E8E8E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8E8E8E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8E8E8E"/>
          <w:spacing w:val="-14"/>
          <w:w w:val="185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8E8E8E"/>
          <w:spacing w:val="-39"/>
          <w:w w:val="185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525254"/>
          <w:spacing w:val="0"/>
          <w:w w:val="161"/>
        </w:rPr>
        <w:t>)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spacing w:before="0" w:after="0" w:line="44" w:lineRule="exact"/>
        <w:ind w:right="375"/>
        <w:jc w:val="righ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525254"/>
          <w:spacing w:val="0"/>
          <w:w w:val="557"/>
          <w:position w:val="-3"/>
        </w:rPr>
        <w:t>\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58" w:lineRule="exact"/>
        <w:ind w:right="-20"/>
        <w:jc w:val="left"/>
        <w:tabs>
          <w:tab w:pos="460" w:val="left"/>
        </w:tabs>
        <w:rPr>
          <w:rFonts w:ascii="Arial" w:hAnsi="Arial" w:cs="Arial" w:eastAsia="Arial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8.405334pt;margin-top:-8.876416pt;width:4.69581pt;height:3.5pt;mso-position-horizontal-relative:page;mso-position-vertical-relative:paragraph;z-index:-16941" type="#_x0000_t202" filled="f" stroked="f">
            <v:textbox inset="0,0,0,0">
              <w:txbxContent>
                <w:p>
                  <w:pPr>
                    <w:spacing w:before="0" w:after="0" w:line="70" w:lineRule="exact"/>
                    <w:ind w:right="-50"/>
                    <w:jc w:val="left"/>
                    <w:rPr>
                      <w:rFonts w:ascii="Times New Roman" w:hAnsi="Times New Roman" w:cs="Times New Roman" w:eastAsia="Times New Roman"/>
                      <w:sz w:val="7"/>
                      <w:szCs w:val="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A3A3A3"/>
                      <w:spacing w:val="0"/>
                      <w:w w:val="117"/>
                      <w:b/>
                      <w:bCs/>
                    </w:rPr>
                    <w:t>f'.ı</w:t>
                  </w:r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"/>
          <w:szCs w:val="8"/>
          <w:color w:val="A3A3A3"/>
          <w:spacing w:val="0"/>
          <w:w w:val="390"/>
          <w:position w:val="-3"/>
        </w:rPr>
        <w:t>...</w:t>
      </w:r>
      <w:r>
        <w:rPr>
          <w:rFonts w:ascii="Arial" w:hAnsi="Arial" w:cs="Arial" w:eastAsia="Arial"/>
          <w:sz w:val="8"/>
          <w:szCs w:val="8"/>
          <w:color w:val="A3A3A3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8"/>
          <w:szCs w:val="8"/>
          <w:color w:val="A3A3A3"/>
          <w:spacing w:val="0"/>
          <w:w w:val="100"/>
          <w:position w:val="-3"/>
        </w:rPr>
      </w:r>
      <w:r>
        <w:rPr>
          <w:rFonts w:ascii="Arial" w:hAnsi="Arial" w:cs="Arial" w:eastAsia="Arial"/>
          <w:sz w:val="8"/>
          <w:szCs w:val="8"/>
          <w:color w:val="646464"/>
          <w:spacing w:val="0"/>
          <w:w w:val="100"/>
          <w:position w:val="-3"/>
        </w:rPr>
        <w:t>&gt;</w:t>
      </w:r>
      <w:r>
        <w:rPr>
          <w:rFonts w:ascii="Arial" w:hAnsi="Arial" w:cs="Arial" w:eastAsia="Arial"/>
          <w:sz w:val="8"/>
          <w:szCs w:val="8"/>
          <w:color w:val="646464"/>
          <w:spacing w:val="0"/>
          <w:w w:val="100"/>
          <w:position w:val="-3"/>
        </w:rPr>
        <w:t>      </w:t>
      </w:r>
      <w:r>
        <w:rPr>
          <w:rFonts w:ascii="Arial" w:hAnsi="Arial" w:cs="Arial" w:eastAsia="Arial"/>
          <w:sz w:val="8"/>
          <w:szCs w:val="8"/>
          <w:color w:val="646464"/>
          <w:spacing w:val="7"/>
          <w:w w:val="100"/>
          <w:position w:val="-3"/>
        </w:rPr>
        <w:t> </w:t>
      </w:r>
      <w:r>
        <w:rPr>
          <w:rFonts w:ascii="Arial" w:hAnsi="Arial" w:cs="Arial" w:eastAsia="Arial"/>
          <w:sz w:val="8"/>
          <w:szCs w:val="8"/>
          <w:color w:val="424242"/>
          <w:spacing w:val="0"/>
          <w:w w:val="100"/>
          <w:position w:val="-3"/>
        </w:rPr>
        <w:t>•</w:t>
      </w:r>
      <w:r>
        <w:rPr>
          <w:rFonts w:ascii="Arial" w:hAnsi="Arial" w:cs="Arial" w:eastAsia="Arial"/>
          <w:sz w:val="8"/>
          <w:szCs w:val="8"/>
          <w:color w:val="424242"/>
          <w:spacing w:val="4"/>
          <w:w w:val="100"/>
          <w:position w:val="-3"/>
        </w:rPr>
        <w:t>•</w:t>
      </w:r>
      <w:r>
        <w:rPr>
          <w:rFonts w:ascii="Arial" w:hAnsi="Arial" w:cs="Arial" w:eastAsia="Arial"/>
          <w:sz w:val="8"/>
          <w:szCs w:val="8"/>
          <w:color w:val="646464"/>
          <w:spacing w:val="0"/>
          <w:w w:val="100"/>
          <w:position w:val="-3"/>
        </w:rPr>
        <w:t>•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120"/>
          <w:cols w:num="2" w:equalWidth="0">
            <w:col w:w="9630" w:space="321"/>
            <w:col w:w="1629"/>
          </w:cols>
        </w:sectPr>
      </w:pPr>
      <w:rPr/>
    </w:p>
    <w:p>
      <w:pPr>
        <w:spacing w:before="0" w:after="0" w:line="151" w:lineRule="exact"/>
        <w:ind w:left="974" w:right="-20"/>
        <w:jc w:val="left"/>
        <w:tabs>
          <w:tab w:pos="936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w w:val="30"/>
          <w:position w:val="-4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2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CFCFCF"/>
          <w:spacing w:val="0"/>
          <w:w w:val="77"/>
          <w:position w:val="-4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CFCFC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CFCFC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54"/>
          <w:position w:val="-4"/>
        </w:rPr>
        <w:t>,6.: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43"/>
          <w:w w:val="55"/>
          <w:position w:val="-4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  <w:position w:val="-4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4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65"/>
          <w:position w:val="-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65"/>
          <w:position w:val="-4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4"/>
          <w:w w:val="65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232"/>
          <w:position w:val="-4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3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3A3A3"/>
          <w:spacing w:val="0"/>
          <w:w w:val="100"/>
          <w:position w:val="-4"/>
        </w:rPr>
        <w:t>41</w:t>
      </w:r>
      <w:r>
        <w:rPr>
          <w:rFonts w:ascii="Times New Roman" w:hAnsi="Times New Roman" w:cs="Times New Roman" w:eastAsia="Times New Roman"/>
          <w:sz w:val="7"/>
          <w:szCs w:val="7"/>
          <w:color w:val="A3A3A3"/>
          <w:spacing w:val="0"/>
          <w:w w:val="100"/>
          <w:position w:val="-4"/>
        </w:rPr>
        <w:t>        </w:t>
      </w:r>
      <w:r>
        <w:rPr>
          <w:rFonts w:ascii="Times New Roman" w:hAnsi="Times New Roman" w:cs="Times New Roman" w:eastAsia="Times New Roman"/>
          <w:sz w:val="7"/>
          <w:szCs w:val="7"/>
          <w:color w:val="A3A3A3"/>
          <w:spacing w:val="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CFCFCF"/>
          <w:spacing w:val="0"/>
          <w:w w:val="139"/>
          <w:position w:val="-4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CFCFCF"/>
          <w:spacing w:val="0"/>
          <w:w w:val="139"/>
          <w:position w:val="-4"/>
        </w:rPr>
        <w:t>      </w:t>
      </w:r>
      <w:r>
        <w:rPr>
          <w:rFonts w:ascii="Times New Roman" w:hAnsi="Times New Roman" w:cs="Times New Roman" w:eastAsia="Times New Roman"/>
          <w:sz w:val="7"/>
          <w:szCs w:val="7"/>
          <w:color w:val="CFCFCF"/>
          <w:spacing w:val="11"/>
          <w:w w:val="139"/>
          <w:position w:val="-4"/>
        </w:rPr>
        <w:t> </w:t>
      </w:r>
      <w:r>
        <w:rPr>
          <w:rFonts w:ascii="Arial" w:hAnsi="Arial" w:cs="Arial" w:eastAsia="Arial"/>
          <w:sz w:val="14"/>
          <w:szCs w:val="14"/>
          <w:color w:val="424242"/>
          <w:spacing w:val="0"/>
          <w:w w:val="79"/>
          <w:i/>
          <w:position w:val="-4"/>
        </w:rPr>
        <w:t>'i!.·</w:t>
      </w:r>
      <w:r>
        <w:rPr>
          <w:rFonts w:ascii="Arial" w:hAnsi="Arial" w:cs="Arial" w:eastAsia="Arial"/>
          <w:sz w:val="14"/>
          <w:szCs w:val="14"/>
          <w:color w:val="646464"/>
          <w:spacing w:val="0"/>
          <w:w w:val="45"/>
          <w:i/>
          <w:position w:val="-4"/>
        </w:rPr>
        <w:t>-1</w:t>
      </w:r>
      <w:r>
        <w:rPr>
          <w:rFonts w:ascii="Arial" w:hAnsi="Arial" w:cs="Arial" w:eastAsia="Arial"/>
          <w:sz w:val="14"/>
          <w:szCs w:val="14"/>
          <w:color w:val="646464"/>
          <w:spacing w:val="-7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8E8E8E"/>
          <w:spacing w:val="-15"/>
          <w:w w:val="83"/>
          <w:b/>
          <w:bCs/>
          <w:i/>
          <w:position w:val="-4"/>
        </w:rPr>
        <w:t>t</w:t>
      </w:r>
      <w:r>
        <w:rPr>
          <w:rFonts w:ascii="Times New Roman" w:hAnsi="Times New Roman" w:cs="Times New Roman" w:eastAsia="Times New Roman"/>
          <w:sz w:val="14"/>
          <w:szCs w:val="14"/>
          <w:color w:val="B8B8B8"/>
          <w:spacing w:val="-45"/>
          <w:w w:val="61"/>
          <w:b/>
          <w:bCs/>
          <w:i/>
          <w:position w:val="-4"/>
        </w:rPr>
        <w:t>"</w:t>
      </w:r>
      <w:r>
        <w:rPr>
          <w:rFonts w:ascii="Times New Roman" w:hAnsi="Times New Roman" w:cs="Times New Roman" w:eastAsia="Times New Roman"/>
          <w:sz w:val="14"/>
          <w:szCs w:val="14"/>
          <w:color w:val="8E8E8E"/>
          <w:spacing w:val="3"/>
          <w:w w:val="84"/>
          <w:b/>
          <w:bCs/>
          <w:i/>
          <w:position w:val="-4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B8B8B8"/>
          <w:spacing w:val="-8"/>
          <w:w w:val="61"/>
          <w:b/>
          <w:bCs/>
          <w:i/>
          <w:position w:val="-4"/>
        </w:rPr>
        <w:t>"</w:t>
      </w:r>
      <w:r>
        <w:rPr>
          <w:rFonts w:ascii="Times New Roman" w:hAnsi="Times New Roman" w:cs="Times New Roman" w:eastAsia="Times New Roman"/>
          <w:sz w:val="14"/>
          <w:szCs w:val="14"/>
          <w:color w:val="8E8E8E"/>
          <w:spacing w:val="0"/>
          <w:w w:val="107"/>
          <w:b/>
          <w:bCs/>
          <w:i/>
          <w:position w:val="-4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120"/>
        </w:sectPr>
      </w:pPr>
      <w:rPr/>
    </w:p>
    <w:p>
      <w:pPr>
        <w:spacing w:before="0" w:after="0" w:line="286" w:lineRule="exact"/>
        <w:ind w:left="162" w:right="-82"/>
        <w:jc w:val="left"/>
        <w:tabs>
          <w:tab w:pos="228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group style="position:absolute;margin-left:144.204102pt;margin-top:6.239769pt;width:18.144886pt;height:.1pt;mso-position-horizontal-relative:page;mso-position-vertical-relative:paragraph;z-index:-16952" coordorigin="2884,125" coordsize="363,2">
            <v:shape style="position:absolute;left:2884;top:125;width:363;height:2" coordorigin="2884,125" coordsize="363,0" path="m2884,125l3247,125e" filled="f" stroked="t" strokeweight="1.67124pt" strokecolor="#4B4F67">
              <v:path arrowok="t"/>
            </v:shape>
          </v:group>
          <w10:wrap type="none"/>
        </w:pict>
      </w:r>
      <w:r>
        <w:rPr/>
        <w:pict>
          <v:group style="position:absolute;margin-left:487.248444pt;margin-top:6.026539pt;width:.1pt;height:7.404053pt;mso-position-horizontal-relative:page;mso-position-vertical-relative:paragraph;z-index:-16951" coordorigin="9745,121" coordsize="2,148">
            <v:shape style="position:absolute;left:9745;top:121;width:2;height:148" coordorigin="9745,121" coordsize="0,148" path="m9745,269l9745,121e" filled="f" stroked="t" strokeweight="3.807987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2"/>
        </w:rPr>
        <w:t>Halk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0"/>
          <w:w w:val="105"/>
          <w:position w:val="0"/>
        </w:rPr>
        <w:t>A.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right="-74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3"/>
          <w:szCs w:val="23"/>
          <w:color w:val="424242"/>
          <w:spacing w:val="0"/>
          <w:w w:val="127"/>
          <w:b/>
          <w:bCs/>
        </w:rPr>
        <w:t>:nıı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0" w:after="0" w:line="282" w:lineRule="exact"/>
        <w:ind w:right="-20"/>
        <w:jc w:val="left"/>
        <w:tabs>
          <w:tab w:pos="5700" w:val="left"/>
          <w:tab w:pos="6520" w:val="left"/>
        </w:tabs>
        <w:rPr>
          <w:rFonts w:ascii="Arial" w:hAnsi="Arial" w:cs="Arial" w:eastAsia="Arial"/>
          <w:sz w:val="10"/>
          <w:szCs w:val="1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100"/>
          <w:b/>
          <w:bCs/>
          <w:position w:val="-3"/>
        </w:rPr>
        <w:t>OSE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-43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100"/>
          <w:b/>
          <w:bCs/>
          <w:position w:val="-3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100"/>
          <w:b/>
          <w:bCs/>
          <w:position w:val="-3"/>
        </w:rPr>
      </w:r>
      <w:r>
        <w:rPr>
          <w:rFonts w:ascii="Times New Roman" w:hAnsi="Times New Roman" w:cs="Times New Roman" w:eastAsia="Times New Roman"/>
          <w:sz w:val="11"/>
          <w:szCs w:val="11"/>
          <w:color w:val="7C7C7C"/>
          <w:spacing w:val="-20"/>
          <w:w w:val="600"/>
          <w:position w:val="-1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B8B8B8"/>
          <w:spacing w:val="0"/>
          <w:w w:val="71"/>
          <w:position w:val="-1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B8B8B8"/>
          <w:spacing w:val="-17"/>
          <w:w w:val="71"/>
          <w:position w:val="-1"/>
        </w:rPr>
        <w:t>c</w:t>
      </w:r>
      <w:r>
        <w:rPr>
          <w:rFonts w:ascii="Times New Roman" w:hAnsi="Times New Roman" w:cs="Times New Roman" w:eastAsia="Times New Roman"/>
          <w:sz w:val="10"/>
          <w:szCs w:val="10"/>
          <w:color w:val="646464"/>
          <w:spacing w:val="-27"/>
          <w:w w:val="79"/>
          <w:i/>
          <w:position w:val="-1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B8B8B8"/>
          <w:spacing w:val="2"/>
          <w:w w:val="72"/>
          <w:position w:val="-1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646464"/>
          <w:spacing w:val="0"/>
          <w:w w:val="79"/>
          <w:i/>
          <w:position w:val="-1"/>
        </w:rPr>
        <w:t>€</w:t>
      </w:r>
      <w:r>
        <w:rPr>
          <w:rFonts w:ascii="Times New Roman" w:hAnsi="Times New Roman" w:cs="Times New Roman" w:eastAsia="Times New Roman"/>
          <w:sz w:val="10"/>
          <w:szCs w:val="10"/>
          <w:color w:val="646464"/>
          <w:spacing w:val="0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646464"/>
          <w:spacing w:val="6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646464"/>
          <w:spacing w:val="0"/>
          <w:w w:val="100"/>
          <w:i/>
          <w:position w:val="-1"/>
        </w:rPr>
        <w:t>t'</w:t>
      </w:r>
      <w:r>
        <w:rPr>
          <w:rFonts w:ascii="Times New Roman" w:hAnsi="Times New Roman" w:cs="Times New Roman" w:eastAsia="Times New Roman"/>
          <w:sz w:val="13"/>
          <w:szCs w:val="13"/>
          <w:color w:val="646464"/>
          <w:spacing w:val="0"/>
          <w:w w:val="100"/>
          <w:i/>
          <w:position w:val="-1"/>
        </w:rPr>
        <w:t>:</w:t>
      </w:r>
      <w:r>
        <w:rPr>
          <w:rFonts w:ascii="Times New Roman" w:hAnsi="Times New Roman" w:cs="Times New Roman" w:eastAsia="Times New Roman"/>
          <w:sz w:val="13"/>
          <w:szCs w:val="13"/>
          <w:color w:val="646464"/>
          <w:spacing w:val="10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E8E8E"/>
          <w:spacing w:val="0"/>
          <w:w w:val="100"/>
          <w:position w:val="-1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8E8E8E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E8E8E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8E8E8E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3"/>
          <w:szCs w:val="13"/>
          <w:color w:val="646464"/>
          <w:spacing w:val="0"/>
          <w:w w:val="136"/>
          <w:position w:val="-1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646464"/>
          <w:spacing w:val="0"/>
          <w:w w:val="136"/>
          <w:position w:val="-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646464"/>
          <w:spacing w:val="6"/>
          <w:w w:val="136"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8B8B8"/>
          <w:spacing w:val="0"/>
          <w:w w:val="140"/>
          <w:b/>
          <w:bCs/>
          <w:position w:val="-1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B8B8B8"/>
          <w:spacing w:val="-21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8E8E8E"/>
          <w:spacing w:val="0"/>
          <w:w w:val="51"/>
          <w:b/>
          <w:bCs/>
          <w:position w:val="-1"/>
        </w:rPr>
        <w:t>ı'"'</w:t>
      </w:r>
      <w:r>
        <w:rPr>
          <w:rFonts w:ascii="Times New Roman" w:hAnsi="Times New Roman" w:cs="Times New Roman" w:eastAsia="Times New Roman"/>
          <w:sz w:val="14"/>
          <w:szCs w:val="14"/>
          <w:color w:val="8E8E8E"/>
          <w:spacing w:val="0"/>
          <w:w w:val="51"/>
          <w:b/>
          <w:bCs/>
          <w:position w:val="-1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8E8E8E"/>
          <w:spacing w:val="15"/>
          <w:w w:val="51"/>
          <w:b/>
          <w:bCs/>
          <w:position w:val="-1"/>
        </w:rPr>
        <w:t> </w:t>
      </w:r>
      <w:r>
        <w:rPr>
          <w:rFonts w:ascii="Arial" w:hAnsi="Arial" w:cs="Arial" w:eastAsia="Arial"/>
          <w:sz w:val="10"/>
          <w:szCs w:val="10"/>
          <w:color w:val="B8B8B8"/>
          <w:spacing w:val="0"/>
          <w:w w:val="83"/>
          <w:b/>
          <w:bCs/>
          <w:i/>
          <w:position w:val="-1"/>
        </w:rPr>
        <w:t>,.1'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58" w:lineRule="exact"/>
        <w:ind w:right="1144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A3A3A3"/>
          <w:spacing w:val="0"/>
          <w:w w:val="139"/>
          <w:position w:val="-6"/>
        </w:rPr>
        <w:t>.</w:t>
      </w:r>
      <w:r>
        <w:rPr>
          <w:rFonts w:ascii="Arial" w:hAnsi="Arial" w:cs="Arial" w:eastAsia="Arial"/>
          <w:sz w:val="17"/>
          <w:szCs w:val="17"/>
          <w:color w:val="A3A3A3"/>
          <w:spacing w:val="45"/>
          <w:w w:val="139"/>
          <w:position w:val="-6"/>
        </w:rPr>
        <w:t> </w:t>
      </w:r>
      <w:r>
        <w:rPr>
          <w:rFonts w:ascii="Arial" w:hAnsi="Arial" w:cs="Arial" w:eastAsia="Arial"/>
          <w:sz w:val="17"/>
          <w:szCs w:val="17"/>
          <w:color w:val="8E8E8E"/>
          <w:spacing w:val="0"/>
          <w:w w:val="49"/>
          <w:position w:val="-6"/>
        </w:rPr>
        <w:t>.</w:t>
      </w:r>
      <w:r>
        <w:rPr>
          <w:rFonts w:ascii="Arial" w:hAnsi="Arial" w:cs="Arial" w:eastAsia="Arial"/>
          <w:sz w:val="17"/>
          <w:szCs w:val="17"/>
          <w:color w:val="8E8E8E"/>
          <w:spacing w:val="8"/>
          <w:w w:val="50"/>
          <w:position w:val="-6"/>
        </w:rPr>
        <w:t>i</w:t>
      </w:r>
      <w:r>
        <w:rPr>
          <w:rFonts w:ascii="Arial" w:hAnsi="Arial" w:cs="Arial" w:eastAsia="Arial"/>
          <w:sz w:val="17"/>
          <w:szCs w:val="17"/>
          <w:color w:val="646464"/>
          <w:spacing w:val="0"/>
          <w:w w:val="116"/>
          <w:position w:val="-6"/>
        </w:rPr>
        <w:t>'</w:t>
      </w:r>
      <w:r>
        <w:rPr>
          <w:rFonts w:ascii="Arial" w:hAnsi="Arial" w:cs="Arial" w:eastAsia="Arial"/>
          <w:sz w:val="17"/>
          <w:szCs w:val="17"/>
          <w:color w:val="646464"/>
          <w:spacing w:val="-19"/>
          <w:w w:val="116"/>
          <w:position w:val="-6"/>
        </w:rPr>
        <w:t>.</w:t>
      </w:r>
      <w:r>
        <w:rPr>
          <w:rFonts w:ascii="Arial" w:hAnsi="Arial" w:cs="Arial" w:eastAsia="Arial"/>
          <w:sz w:val="17"/>
          <w:szCs w:val="17"/>
          <w:color w:val="B8B8B8"/>
          <w:spacing w:val="-16"/>
          <w:w w:val="131"/>
          <w:position w:val="-6"/>
        </w:rPr>
        <w:t>,</w:t>
      </w:r>
      <w:r>
        <w:rPr>
          <w:rFonts w:ascii="Arial" w:hAnsi="Arial" w:cs="Arial" w:eastAsia="Arial"/>
          <w:sz w:val="17"/>
          <w:szCs w:val="17"/>
          <w:color w:val="7C7C7C"/>
          <w:spacing w:val="0"/>
          <w:w w:val="87"/>
          <w:position w:val="-6"/>
        </w:rPr>
        <w:t>,.</w:t>
      </w:r>
      <w:r>
        <w:rPr>
          <w:rFonts w:ascii="Arial" w:hAnsi="Arial" w:cs="Arial" w:eastAsia="Arial"/>
          <w:sz w:val="17"/>
          <w:szCs w:val="17"/>
          <w:color w:val="7C7C7C"/>
          <w:spacing w:val="-17"/>
          <w:w w:val="100"/>
          <w:position w:val="-6"/>
        </w:rPr>
        <w:t> </w:t>
      </w:r>
      <w:r>
        <w:rPr>
          <w:rFonts w:ascii="Arial" w:hAnsi="Arial" w:cs="Arial" w:eastAsia="Arial"/>
          <w:sz w:val="17"/>
          <w:szCs w:val="17"/>
          <w:color w:val="8E8E8E"/>
          <w:spacing w:val="0"/>
          <w:w w:val="74"/>
          <w:position w:val="-6"/>
        </w:rPr>
        <w:t>.</w:t>
      </w:r>
      <w:r>
        <w:rPr>
          <w:rFonts w:ascii="Arial" w:hAnsi="Arial" w:cs="Arial" w:eastAsia="Arial"/>
          <w:sz w:val="17"/>
          <w:szCs w:val="17"/>
          <w:color w:val="8E8E8E"/>
          <w:spacing w:val="-8"/>
          <w:w w:val="74"/>
          <w:position w:val="-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E8E8E"/>
          <w:spacing w:val="0"/>
          <w:w w:val="50"/>
          <w:position w:val="-6"/>
        </w:rPr>
        <w:t>l"""</w:t>
      </w:r>
      <w:r>
        <w:rPr>
          <w:rFonts w:ascii="Times New Roman" w:hAnsi="Times New Roman" w:cs="Times New Roman" w:eastAsia="Times New Roman"/>
          <w:sz w:val="18"/>
          <w:szCs w:val="18"/>
          <w:color w:val="8E8E8E"/>
          <w:spacing w:val="4"/>
          <w:w w:val="51"/>
          <w:position w:val="-6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A3A3A3"/>
          <w:spacing w:val="0"/>
          <w:w w:val="59"/>
          <w:position w:val="-6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220" w:right="120"/>
          <w:cols w:num="3" w:equalWidth="0">
            <w:col w:w="2573" w:space="406"/>
            <w:col w:w="425" w:space="253"/>
            <w:col w:w="7923"/>
          </w:cols>
        </w:sectPr>
      </w:pPr>
      <w:rPr/>
    </w:p>
    <w:p>
      <w:pPr>
        <w:spacing w:before="0" w:after="0" w:line="204" w:lineRule="exact"/>
        <w:ind w:left="2253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15.16053pt;margin-top:28.838602pt;width:566.550193pt;height:788.788466pt;mso-position-horizontal-relative:page;mso-position-vertical-relative:page;z-index:-16957" coordorigin="303,577" coordsize="11331,15776">
            <v:group style="position:absolute;left:315;top:598;width:8848;height:2" coordorigin="315,598" coordsize="8848,2">
              <v:shape style="position:absolute;left:315;top:598;width:8848;height:2" coordorigin="315,598" coordsize="8848,0" path="m315,598l9163,598e" filled="f" stroked="t" strokeweight=".716246pt" strokecolor="#646464">
                <v:path arrowok="t"/>
              </v:shape>
            </v:group>
            <v:group style="position:absolute;left:325;top:584;width:2;height:2403" coordorigin="325,584" coordsize="2,2403">
              <v:shape style="position:absolute;left:325;top:584;width:2;height:2403" coordorigin="325,584" coordsize="0,2403" path="m325,2987l325,584e" filled="f" stroked="t" strokeweight=".716246pt" strokecolor="#484848">
                <v:path arrowok="t"/>
              </v:shape>
            </v:group>
            <v:group style="position:absolute;left:2130;top:594;width:2;height:546" coordorigin="2130,594" coordsize="2,546">
              <v:shape style="position:absolute;left:2130;top:594;width:2;height:546" coordorigin="2130,594" coordsize="0,546" path="m2130,1139l2130,594e" filled="f" stroked="t" strokeweight=".477497pt" strokecolor="#343434">
                <v:path arrowok="t"/>
              </v:shape>
            </v:group>
            <v:group style="position:absolute;left:2096;top:598;width:349;height:2" coordorigin="2096,598" coordsize="349,2">
              <v:shape style="position:absolute;left:2096;top:598;width:349;height:2" coordorigin="2096,598" coordsize="349,0" path="m2096,598l2445,598e" filled="f" stroked="t" strokeweight=".477497pt" strokecolor="#343434">
                <v:path arrowok="t"/>
              </v:shape>
            </v:group>
            <v:group style="position:absolute;left:3390;top:603;width:320;height:2" coordorigin="3390,603" coordsize="320,2">
              <v:shape style="position:absolute;left:3390;top:603;width:320;height:2" coordorigin="3390,603" coordsize="320,0" path="m3390,603l3710,603e" filled="f" stroked="t" strokeweight=".477497pt" strokecolor="#3F3F3F">
                <v:path arrowok="t"/>
              </v:shape>
            </v:group>
            <v:group style="position:absolute;left:3653;top:605;width:3791;height:2" coordorigin="3653,605" coordsize="3791,2">
              <v:shape style="position:absolute;left:3653;top:605;width:3791;height:2" coordorigin="3653,605" coordsize="3791,0" path="m3653,605l7444,605e" filled="f" stroked="t" strokeweight=".716246pt" strokecolor="#606060">
                <v:path arrowok="t"/>
              </v:shape>
            </v:group>
            <v:group style="position:absolute;left:7387;top:608;width:415;height:2" coordorigin="7387,608" coordsize="415,2">
              <v:shape style="position:absolute;left:7387;top:608;width:415;height:2" coordorigin="7387,608" coordsize="415,0" path="m7387,608l7802,608e" filled="f" stroked="t" strokeweight=".477497pt" strokecolor="#4B4B4B">
                <v:path arrowok="t"/>
              </v:shape>
            </v:group>
            <v:group style="position:absolute;left:7721;top:610;width:3849;height:2" coordorigin="7721,610" coordsize="3849,2">
              <v:shape style="position:absolute;left:7721;top:610;width:3849;height:2" coordorigin="7721,610" coordsize="3849,0" path="m7721,610l11570,610e" filled="f" stroked="t" strokeweight=".716246pt" strokecolor="#676767">
                <v:path arrowok="t"/>
              </v:shape>
            </v:group>
            <v:group style="position:absolute;left:9156;top:603;width:2;height:1517" coordorigin="9156,603" coordsize="2,1517">
              <v:shape style="position:absolute;left:9156;top:603;width:2;height:1517" coordorigin="9156,603" coordsize="0,1517" path="m9156,2120l9156,603e" filled="f" stroked="t" strokeweight=".954994pt" strokecolor="#676767">
                <v:path arrowok="t"/>
              </v:shape>
            </v:group>
            <v:group style="position:absolute;left:9106;top:2116;width:2249;height:2" coordorigin="9106,2116" coordsize="2249,2">
              <v:shape style="position:absolute;left:9106;top:2116;width:2249;height:2" coordorigin="9106,2116" coordsize="2249,0" path="m9106,2116l11355,2116e" filled="f" stroked="t" strokeweight=".716246pt" strokecolor="#646464">
                <v:path arrowok="t"/>
              </v:shape>
            </v:group>
            <v:group style="position:absolute;left:11298;top:613;width:272;height:2" coordorigin="11298,613" coordsize="272,2">
              <v:shape style="position:absolute;left:11298;top:613;width:272;height:2" coordorigin="11298,613" coordsize="272,0" path="m11298,613l11570,613e" filled="f" stroked="t" strokeweight=".477497pt" strokecolor="#4F4F4F">
                <v:path arrowok="t"/>
              </v:shape>
            </v:group>
            <v:group style="position:absolute;left:11627;top:589;width:2;height:4743" coordorigin="11627,589" coordsize="2,4743">
              <v:shape style="position:absolute;left:11627;top:589;width:2;height:4743" coordorigin="11627,589" coordsize="0,4743" path="m11627,5332l11627,589e" filled="f" stroked="t" strokeweight=".238749pt" strokecolor="#000000">
                <v:path arrowok="t"/>
              </v:shape>
            </v:group>
            <v:group style="position:absolute;left:325;top:1082;width:2;height:579" coordorigin="325,1082" coordsize="2,579">
              <v:shape style="position:absolute;left:325;top:1082;width:2;height:579" coordorigin="325,1082" coordsize="0,579" path="m325,1661l325,1082e" filled="f" stroked="t" strokeweight=".477497pt" strokecolor="#181818">
                <v:path arrowok="t"/>
              </v:shape>
            </v:group>
            <v:group style="position:absolute;left:2130;top:1082;width:2;height:579" coordorigin="2130,1082" coordsize="2,579">
              <v:shape style="position:absolute;left:2130;top:1082;width:2;height:579" coordorigin="2130,1082" coordsize="0,579" path="m2130,1661l2130,1082e" filled="f" stroked="t" strokeweight=".477497pt" strokecolor="#1F1F1F">
                <v:path arrowok="t"/>
              </v:shape>
            </v:group>
            <v:group style="position:absolute;left:315;top:2106;width:8824;height:2" coordorigin="315,2106" coordsize="8824,2">
              <v:shape style="position:absolute;left:315;top:2106;width:8824;height:2" coordorigin="315,2106" coordsize="8824,0" path="m315,2106l9139,2106e" filled="f" stroked="t" strokeweight=".716246pt" strokecolor="#676767">
                <v:path arrowok="t"/>
              </v:shape>
            </v:group>
            <v:group style="position:absolute;left:2132;top:1603;width:2;height:512" coordorigin="2132,1603" coordsize="2,512">
              <v:shape style="position:absolute;left:2132;top:1603;width:2;height:512" coordorigin="2132,1603" coordsize="0,512" path="m2132,2116l2132,1603e" filled="f" stroked="t" strokeweight=".477497pt" strokecolor="#4B4B4B">
                <v:path arrowok="t"/>
              </v:shape>
            </v:group>
            <v:group style="position:absolute;left:2698;top:2111;width:220;height:2" coordorigin="2698,2111" coordsize="220,2">
              <v:shape style="position:absolute;left:2698;top:2111;width:220;height:2" coordorigin="2698,2111" coordsize="220,0" path="m2698,2111l2918,2111e" filled="f" stroked="t" strokeweight=".477497pt" strokecolor="#4B4B4B">
                <v:path arrowok="t"/>
              </v:shape>
            </v:group>
            <v:group style="position:absolute;left:6589;top:2113;width:420;height:2" coordorigin="6589,2113" coordsize="420,2">
              <v:shape style="position:absolute;left:6589;top:2113;width:420;height:2" coordorigin="6589,2113" coordsize="420,0" path="m6589,2113l7010,2113e" filled="f" stroked="t" strokeweight=".477497pt" strokecolor="#575757">
                <v:path arrowok="t"/>
              </v:shape>
            </v:group>
            <v:group style="position:absolute;left:6952;top:2116;width:869;height:2" coordorigin="6952,2116" coordsize="869,2">
              <v:shape style="position:absolute;left:6952;top:2116;width:869;height:2" coordorigin="6952,2116" coordsize="869,0" path="m6952,2116l7821,2116e" filled="f" stroked="t" strokeweight=".954994pt" strokecolor="#747474">
                <v:path arrowok="t"/>
              </v:shape>
            </v:group>
            <v:group style="position:absolute;left:8304;top:2116;width:874;height:2" coordorigin="8304,2116" coordsize="874,2">
              <v:shape style="position:absolute;left:8304;top:2116;width:874;height:2" coordorigin="8304,2116" coordsize="874,0" path="m8304,2116l9177,2116e" filled="f" stroked="t" strokeweight=".477497pt" strokecolor="#484848">
                <v:path arrowok="t"/>
              </v:shape>
            </v:group>
            <v:group style="position:absolute;left:11298;top:2116;width:286;height:2" coordorigin="11298,2116" coordsize="286,2">
              <v:shape style="position:absolute;left:11298;top:2116;width:286;height:2" coordorigin="11298,2116" coordsize="286,0" path="m11298,2116l11584,2116e" filled="f" stroked="t" strokeweight=".477497pt" strokecolor="#545454">
                <v:path arrowok="t"/>
              </v:shape>
            </v:group>
            <v:group style="position:absolute;left:315;top:2348;width:11040;height:2" coordorigin="315,2348" coordsize="11040,2">
              <v:shape style="position:absolute;left:315;top:2348;width:11040;height:2" coordorigin="315,2348" coordsize="11040,0" path="m315,2348l11355,2348e" filled="f" stroked="t" strokeweight=".716246pt" strokecolor="#646464">
                <v:path arrowok="t"/>
              </v:shape>
            </v:group>
            <v:group style="position:absolute;left:325;top:1809;width:2;height:747" coordorigin="325,1809" coordsize="2,747">
              <v:shape style="position:absolute;left:325;top:1809;width:2;height:747" coordorigin="325,1809" coordsize="0,747" path="m325,2556l325,1809e" filled="f" stroked="t" strokeweight=".954994pt" strokecolor="#606060">
                <v:path arrowok="t"/>
              </v:shape>
            </v:group>
            <v:group style="position:absolute;left:11298;top:2355;width:286;height:2" coordorigin="11298,2355" coordsize="286,2">
              <v:shape style="position:absolute;left:11298;top:2355;width:286;height:2" coordorigin="11298,2355" coordsize="286,0" path="m11298,2355l11584,2355e" filled="f" stroked="t" strokeweight=".477497pt" strokecolor="#4F4F4F">
                <v:path arrowok="t"/>
              </v:shape>
            </v:group>
            <v:group style="position:absolute;left:315;top:2585;width:4302;height:2" coordorigin="315,2585" coordsize="4302,2">
              <v:shape style="position:absolute;left:315;top:2585;width:4302;height:2" coordorigin="315,2585" coordsize="4302,0" path="m315,2585l4617,2585e" filled="f" stroked="t" strokeweight=".716246pt" strokecolor="#646464">
                <v:path arrowok="t"/>
              </v:shape>
            </v:group>
            <v:group style="position:absolute;left:4560;top:2589;width:1022;height:2" coordorigin="4560,2589" coordsize="1022,2">
              <v:shape style="position:absolute;left:4560;top:2589;width:1022;height:2" coordorigin="4560,2589" coordsize="1022,0" path="m4560,2589l5582,2589e" filled="f" stroked="t" strokeweight=".477497pt" strokecolor="#484848">
                <v:path arrowok="t"/>
              </v:shape>
            </v:group>
            <v:group style="position:absolute;left:5501;top:2589;width:5854;height:2" coordorigin="5501,2589" coordsize="5854,2">
              <v:shape style="position:absolute;left:5501;top:2589;width:5854;height:2" coordorigin="5501,2589" coordsize="5854,0" path="m5501,2589l11355,2589e" filled="f" stroked="t" strokeweight=".716246pt" strokecolor="#676767">
                <v:path arrowok="t"/>
              </v:shape>
            </v:group>
            <v:group style="position:absolute;left:11298;top:2594;width:286;height:2" coordorigin="11298,2594" coordsize="286,2">
              <v:shape style="position:absolute;left:11298;top:2594;width:286;height:2" coordorigin="11298,2594" coordsize="286,0" path="m11298,2594l11584,2594e" filled="f" stroked="t" strokeweight=".477497pt" strokecolor="#606060">
                <v:path arrowok="t"/>
              </v:shape>
            </v:group>
            <v:group style="position:absolute;left:315;top:2826;width:11269;height:2" coordorigin="315,2826" coordsize="11269,2">
              <v:shape style="position:absolute;left:315;top:2826;width:11269;height:2" coordorigin="315,2826" coordsize="11269,0" path="m315,2826l11584,2826e" filled="f" stroked="t" strokeweight=".716246pt" strokecolor="#646464">
                <v:path arrowok="t"/>
              </v:shape>
            </v:group>
            <v:group style="position:absolute;left:320;top:584;width:2;height:2728" coordorigin="320,584" coordsize="2,2728">
              <v:shape style="position:absolute;left:320;top:584;width:2;height:2728" coordorigin="320,584" coordsize="0,2728" path="m320,3312l320,584e" filled="f" stroked="t" strokeweight=".716246pt" strokecolor="#3F3F3F">
                <v:path arrowok="t"/>
              </v:shape>
            </v:group>
            <v:group style="position:absolute;left:315;top:3058;width:1327;height:2" coordorigin="315,3058" coordsize="1327,2">
              <v:shape style="position:absolute;left:315;top:3058;width:1327;height:2" coordorigin="315,3058" coordsize="1327,0" path="m315,3058l1643,3058e" filled="f" stroked="t" strokeweight=".716246pt" strokecolor="#5B5B5B">
                <v:path arrowok="t"/>
              </v:shape>
            </v:group>
            <v:group style="position:absolute;left:1585;top:3068;width:9770;height:2" coordorigin="1585,3068" coordsize="9770,2">
              <v:shape style="position:absolute;left:1585;top:3068;width:9770;height:2" coordorigin="1585,3068" coordsize="9770,0" path="m1585,3068l11355,3068e" filled="f" stroked="t" strokeweight=".716246pt" strokecolor="#676767">
                <v:path arrowok="t"/>
              </v:shape>
            </v:group>
            <v:group style="position:absolute;left:11298;top:3073;width:291;height:2" coordorigin="11298,3073" coordsize="291,2">
              <v:shape style="position:absolute;left:11298;top:3073;width:291;height:2" coordorigin="11298,3073" coordsize="291,0" path="m11298,3073l11589,3073e" filled="f" stroked="t" strokeweight=".477497pt" strokecolor="#646464">
                <v:path arrowok="t"/>
              </v:shape>
            </v:group>
            <v:group style="position:absolute;left:315;top:3300;width:1327;height:2" coordorigin="315,3300" coordsize="1327,2">
              <v:shape style="position:absolute;left:315;top:3300;width:1327;height:2" coordorigin="315,3300" coordsize="1327,0" path="m315,3300l1643,3300e" filled="f" stroked="t" strokeweight=".716246pt" strokecolor="#4B4B4B">
                <v:path arrowok="t"/>
              </v:shape>
            </v:group>
            <v:group style="position:absolute;left:1585;top:3303;width:1643;height:2" coordorigin="1585,3303" coordsize="1643,2">
              <v:shape style="position:absolute;left:1585;top:3303;width:1643;height:2" coordorigin="1585,3303" coordsize="1643,0" path="m1585,3303l3228,3303e" filled="f" stroked="t" strokeweight=".716246pt" strokecolor="#606060">
                <v:path arrowok="t"/>
              </v:shape>
            </v:group>
            <v:group style="position:absolute;left:3171;top:3303;width:277;height:2" coordorigin="3171,3303" coordsize="277,2">
              <v:shape style="position:absolute;left:3171;top:3303;width:277;height:2" coordorigin="3171,3303" coordsize="277,0" path="m3171,3303l3448,3303e" filled="f" stroked="t" strokeweight=".477497pt" strokecolor="#4B4B4B">
                <v:path arrowok="t"/>
              </v:shape>
            </v:group>
            <v:group style="position:absolute;left:3390;top:3307;width:7965;height:2" coordorigin="3390,3307" coordsize="7965,2">
              <v:shape style="position:absolute;left:3390;top:3307;width:7965;height:2" coordorigin="3390,3307" coordsize="7965,0" path="m3390,3307l11355,3307e" filled="f" stroked="t" strokeweight=".716246pt" strokecolor="#646464">
                <v:path arrowok="t"/>
              </v:shape>
            </v:group>
            <v:group style="position:absolute;left:11298;top:3312;width:286;height:2" coordorigin="11298,3312" coordsize="286,2">
              <v:shape style="position:absolute;left:11298;top:3312;width:286;height:2" coordorigin="11298,3312" coordsize="286,0" path="m11298,3312l11584,3312e" filled="f" stroked="t" strokeweight=".477497pt" strokecolor="#4F4F4F">
                <v:path arrowok="t"/>
              </v:shape>
            </v:group>
            <v:group style="position:absolute;left:325;top:3020;width:2;height:11119" coordorigin="325,3020" coordsize="2,11119">
              <v:shape style="position:absolute;left:325;top:3020;width:2;height:11119" coordorigin="325,3020" coordsize="0,11119" path="m325,14139l325,3020e" filled="f" stroked="t" strokeweight=".716246pt" strokecolor="#575757">
                <v:path arrowok="t"/>
              </v:shape>
            </v:group>
            <v:group style="position:absolute;left:3877;top:3298;width:2;height:268" coordorigin="3877,3298" coordsize="2,268">
              <v:shape style="position:absolute;left:3877;top:3298;width:2;height:268" coordorigin="3877,3298" coordsize="0,268" path="m3877,3566l3877,3298e" filled="f" stroked="t" strokeweight=".477497pt" strokecolor="#3B3B3B">
                <v:path arrowok="t"/>
              </v:shape>
            </v:group>
            <v:group style="position:absolute;left:6995;top:3303;width:2;height:766" coordorigin="6995,3303" coordsize="2,766">
              <v:shape style="position:absolute;left:6995;top:3303;width:2;height:766" coordorigin="6995,3303" coordsize="0,766" path="m6995,4068l6995,3303e" filled="f" stroked="t" strokeweight=".716246pt" strokecolor="#575757">
                <v:path arrowok="t"/>
              </v:shape>
            </v:group>
            <v:group style="position:absolute;left:6976;top:3729;width:1356;height:2" coordorigin="6976,3729" coordsize="1356,2">
              <v:shape style="position:absolute;left:6976;top:3729;width:1356;height:2" coordorigin="6976,3729" coordsize="1356,0" path="m6976,3729l8332,3729e" filled="f" stroked="t" strokeweight=".238749pt" strokecolor="#4B4B4B">
                <v:path arrowok="t"/>
              </v:shape>
            </v:group>
            <v:group style="position:absolute;left:3877;top:3508;width:2;height:249" coordorigin="3877,3508" coordsize="2,249">
              <v:shape style="position:absolute;left:3877;top:3508;width:2;height:249" coordorigin="3877,3508" coordsize="0,249" path="m3877,3757l3877,3508e" filled="f" stroked="t" strokeweight=".477497pt" strokecolor="#232323">
                <v:path arrowok="t"/>
              </v:shape>
            </v:group>
            <v:group style="position:absolute;left:3873;top:3729;width:3132;height:2" coordorigin="3873,3729" coordsize="3132,2">
              <v:shape style="position:absolute;left:3873;top:3729;width:3132;height:2" coordorigin="3873,3729" coordsize="3132,0" path="m3873,3729l7005,3729e" filled="f" stroked="t" strokeweight=".716246pt" strokecolor="#878787">
                <v:path arrowok="t"/>
              </v:shape>
            </v:group>
            <v:group style="position:absolute;left:8332;top:3729;width:549;height:2" coordorigin="8332,3729" coordsize="549,2">
              <v:shape style="position:absolute;left:8332;top:3729;width:549;height:2" coordorigin="8332,3729" coordsize="549,0" path="m8332,3729l8881,3729e" filled="f" stroked="t" strokeweight=".238749pt" strokecolor="#000000">
                <v:path arrowok="t"/>
              </v:shape>
            </v:group>
            <v:group style="position:absolute;left:8944;top:3697;width:220;height:2" coordorigin="8944,3697" coordsize="220,2">
              <v:shape style="position:absolute;left:8944;top:3697;width:220;height:2" coordorigin="8944,3697" coordsize="220,0" path="m8944,3697l9163,3697e" filled="f" stroked="t" strokeweight=".238749pt" strokecolor="#979797">
                <v:path arrowok="t"/>
              </v:shape>
            </v:group>
            <v:group style="position:absolute;left:9139;top:3729;width:2187;height:2" coordorigin="9139,3729" coordsize="2187,2">
              <v:shape style="position:absolute;left:9139;top:3729;width:2187;height:2" coordorigin="9139,3729" coordsize="2187,0" path="m9139,3729l11326,3729e" filled="f" stroked="t" strokeweight=".238749pt" strokecolor="#000000">
                <v:path arrowok="t"/>
              </v:shape>
            </v:group>
            <v:group style="position:absolute;left:11298;top:3697;width:282;height:2" coordorigin="11298,3697" coordsize="282,2">
              <v:shape style="position:absolute;left:11298;top:3697;width:282;height:2" coordorigin="11298,3697" coordsize="282,0" path="m11298,3697l11579,3697e" filled="f" stroked="t" strokeweight=".238749pt" strokecolor="#777777">
                <v:path arrowok="t"/>
              </v:shape>
            </v:group>
            <v:group style="position:absolute;left:310;top:4054;width:1848;height:2" coordorigin="310,4054" coordsize="1848,2">
              <v:shape style="position:absolute;left:310;top:4054;width:1848;height:2" coordorigin="310,4054" coordsize="1848,0" path="m310,4054l2158,4054e" filled="f" stroked="t" strokeweight=".716246pt" strokecolor="#606060">
                <v:path arrowok="t"/>
              </v:shape>
            </v:group>
            <v:group style="position:absolute;left:2101;top:4054;width:344;height:2" coordorigin="2101,4054" coordsize="344,2">
              <v:shape style="position:absolute;left:2101;top:4054;width:344;height:2" coordorigin="2101,4054" coordsize="344,0" path="m2101,4054l2445,4054e" filled="f" stroked="t" strokeweight=".477497pt" strokecolor="#3F3F3F">
                <v:path arrowok="t"/>
              </v:shape>
            </v:group>
            <v:group style="position:absolute;left:2387;top:4056;width:1060;height:2" coordorigin="2387,4056" coordsize="1060,2">
              <v:shape style="position:absolute;left:2387;top:4056;width:1060;height:2" coordorigin="2387,4056" coordsize="1060,0" path="m2387,4056l3448,4056e" filled="f" stroked="t" strokeweight=".954994pt" strokecolor="#707070">
                <v:path arrowok="t"/>
              </v:shape>
            </v:group>
            <v:group style="position:absolute;left:3390;top:4059;width:516;height:2" coordorigin="3390,4059" coordsize="516,2">
              <v:shape style="position:absolute;left:3390;top:4059;width:516;height:2" coordorigin="3390,4059" coordsize="516,0" path="m3390,4059l3906,4059e" filled="f" stroked="t" strokeweight=".477497pt" strokecolor="#3B3B3B">
                <v:path arrowok="t"/>
              </v:shape>
            </v:group>
            <v:group style="position:absolute;left:3882;top:3700;width:2;height:364" coordorigin="3882,3700" coordsize="2,364">
              <v:shape style="position:absolute;left:3882;top:3700;width:2;height:364" coordorigin="3882,3700" coordsize="0,364" path="m3882,4064l3882,3700e" filled="f" stroked="t" strokeweight=".954994pt" strokecolor="#282828">
                <v:path arrowok="t"/>
              </v:shape>
            </v:group>
            <v:group style="position:absolute;left:3873;top:4052;width:2846;height:2" coordorigin="3873,4052" coordsize="2846,2">
              <v:shape style="position:absolute;left:3873;top:4052;width:2846;height:2" coordorigin="3873,4052" coordsize="2846,0" path="m3873,4052l6718,4052e" filled="f" stroked="t" strokeweight="1.432491pt" strokecolor="#676767">
                <v:path arrowok="t"/>
              </v:shape>
            </v:group>
            <v:group style="position:absolute;left:6618;top:4044;width:372;height:2" coordorigin="6618,4044" coordsize="372,2">
              <v:shape style="position:absolute;left:6618;top:4044;width:372;height:2" coordorigin="6618,4044" coordsize="372,0" path="m6618,4044l6991,4044e" filled="f" stroked="t" strokeweight=".716246pt" strokecolor="#A8A8A8">
                <v:path arrowok="t"/>
              </v:shape>
            </v:group>
            <v:group style="position:absolute;left:6948;top:4064;width:4613;height:2" coordorigin="6948,4064" coordsize="4613,2">
              <v:shape style="position:absolute;left:6948;top:4064;width:4613;height:2" coordorigin="6948,4064" coordsize="4613,0" path="m6948,4064l11560,4064e" filled="f" stroked="t" strokeweight=".716246pt" strokecolor="#676767">
                <v:path arrowok="t"/>
              </v:shape>
            </v:group>
            <v:group style="position:absolute;left:11298;top:4068;width:286;height:2" coordorigin="11298,4068" coordsize="286,2">
              <v:shape style="position:absolute;left:11298;top:4068;width:286;height:2" coordorigin="11298,4068" coordsize="286,0" path="m11298,4068l11584,4068e" filled="f" stroked="t" strokeweight=".477497pt" strokecolor="#575757">
                <v:path arrowok="t"/>
              </v:shape>
            </v:group>
            <v:group style="position:absolute;left:310;top:4346;width:11255;height:2" coordorigin="310,4346" coordsize="11255,2">
              <v:shape style="position:absolute;left:310;top:4346;width:11255;height:2" coordorigin="310,4346" coordsize="11255,0" path="m310,4346l11565,4346e" filled="f" stroked="t" strokeweight=".716246pt" strokecolor="#5B5B5B">
                <v:path arrowok="t"/>
              </v:shape>
            </v:group>
            <v:group style="position:absolute;left:2132;top:4049;width:2;height:814" coordorigin="2132,4049" coordsize="2,814">
              <v:shape style="position:absolute;left:2132;top:4049;width:2;height:814" coordorigin="2132,4049" coordsize="0,814" path="m2132,4863l2132,4049e" filled="f" stroked="t" strokeweight=".477497pt" strokecolor="#3F3F3F">
                <v:path arrowok="t"/>
              </v:shape>
            </v:group>
            <v:group style="position:absolute;left:3390;top:4346;width:506;height:2" coordorigin="3390,4346" coordsize="506,2">
              <v:shape style="position:absolute;left:3390;top:4346;width:506;height:2" coordorigin="3390,4346" coordsize="506,0" path="m3390,4346l3896,4346e" filled="f" stroked="t" strokeweight=".477497pt" strokecolor="#343434">
                <v:path arrowok="t"/>
              </v:shape>
            </v:group>
            <v:group style="position:absolute;left:4837;top:4348;width:3524;height:2" coordorigin="4837,4348" coordsize="3524,2">
              <v:shape style="position:absolute;left:4837;top:4348;width:3524;height:2" coordorigin="4837,4348" coordsize="3524,0" path="m4837,4348l8361,4348e" filled="f" stroked="t" strokeweight=".477497pt" strokecolor="#545454">
                <v:path arrowok="t"/>
              </v:shape>
            </v:group>
            <v:group style="position:absolute;left:11283;top:4353;width:301;height:2" coordorigin="11283,4353" coordsize="301,2">
              <v:shape style="position:absolute;left:11283;top:4353;width:301;height:2" coordorigin="11283,4353" coordsize="301,0" path="m11283,4353l11584,4353e" filled="f" stroked="t" strokeweight=".716246pt" strokecolor="#5B5B5B">
                <v:path arrowok="t"/>
              </v:shape>
            </v:group>
            <v:group style="position:absolute;left:2130;top:4588;width:9435;height:2" coordorigin="2130,4588" coordsize="9435,2">
              <v:shape style="position:absolute;left:2130;top:4588;width:9435;height:2" coordorigin="2130,4588" coordsize="9435,0" path="m2130,4588l11565,4588e" filled="f" stroked="t" strokeweight=".716246pt" strokecolor="#5B5B5B">
                <v:path arrowok="t"/>
              </v:shape>
            </v:group>
            <v:group style="position:absolute;left:4278;top:4585;width:497;height:2" coordorigin="4278,4585" coordsize="497,2">
              <v:shape style="position:absolute;left:4278;top:4585;width:497;height:2" coordorigin="4278,4585" coordsize="497,0" path="m4278,4585l4775,4585e" filled="f" stroked="t" strokeweight=".954994pt" strokecolor="#747474">
                <v:path arrowok="t"/>
              </v:shape>
            </v:group>
            <v:group style="position:absolute;left:4837;top:4590;width:745;height:2" coordorigin="4837,4590" coordsize="745,2">
              <v:shape style="position:absolute;left:4837;top:4590;width:745;height:2" coordorigin="4837,4590" coordsize="745,0" path="m4837,4590l5582,4590e" filled="f" stroked="t" strokeweight=".477497pt" strokecolor="#444444">
                <v:path arrowok="t"/>
              </v:shape>
            </v:group>
            <v:group style="position:absolute;left:6952;top:4590;width:850;height:2" coordorigin="6952,4590" coordsize="850,2">
              <v:shape style="position:absolute;left:6952;top:4590;width:850;height:2" coordorigin="6952,4590" coordsize="850,0" path="m6952,4590l7802,4590e" filled="f" stroked="t" strokeweight=".477497pt" strokecolor="#383838">
                <v:path arrowok="t"/>
              </v:shape>
            </v:group>
            <v:group style="position:absolute;left:11298;top:4595;width:286;height:2" coordorigin="11298,4595" coordsize="286,2">
              <v:shape style="position:absolute;left:11298;top:4595;width:286;height:2" coordorigin="11298,4595" coordsize="286,0" path="m11298,4595l11584,4595e" filled="f" stroked="t" strokeweight=".477497pt" strokecolor="#4F4F4F">
                <v:path arrowok="t"/>
              </v:shape>
            </v:group>
            <v:group style="position:absolute;left:4866;top:4576;width:2;height:258" coordorigin="4866,4576" coordsize="2,258">
              <v:shape style="position:absolute;left:4866;top:4576;width:2;height:258" coordorigin="4866,4576" coordsize="0,258" path="m4866,4834l4866,4576e" filled="f" stroked="t" strokeweight=".238749pt" strokecolor="#383838">
                <v:path arrowok="t"/>
              </v:shape>
            </v:group>
            <v:group style="position:absolute;left:7774;top:4576;width:2;height:258" coordorigin="7774,4576" coordsize="2,258">
              <v:shape style="position:absolute;left:7774;top:4576;width:2;height:258" coordorigin="7774,4576" coordsize="0,258" path="m7774,4834l7774,4576e" filled="f" stroked="t" strokeweight=".238749pt" strokecolor="#444444">
                <v:path arrowok="t"/>
              </v:shape>
            </v:group>
            <v:group style="position:absolute;left:2134;top:4805;width:2;height:546" coordorigin="2134,4805" coordsize="2,546">
              <v:shape style="position:absolute;left:2134;top:4805;width:2;height:546" coordorigin="2134,4805" coordsize="0,546" path="m2134,5351l2134,4805e" filled="f" stroked="t" strokeweight=".477497pt" strokecolor="#2B2B2B">
                <v:path arrowok="t"/>
              </v:shape>
            </v:group>
            <v:group style="position:absolute;left:4866;top:4834;width:2;height:742" coordorigin="4866,4834" coordsize="2,742">
              <v:shape style="position:absolute;left:4866;top:4834;width:2;height:742" coordorigin="4866,4834" coordsize="0,742" path="m4866,5576l4866,4834e" filled="f" stroked="t" strokeweight=".238749pt" strokecolor="#000000">
                <v:path arrowok="t"/>
              </v:shape>
            </v:group>
            <v:group style="position:absolute;left:4937;top:5083;width:668;height:2" coordorigin="4937,5083" coordsize="668,2">
              <v:shape style="position:absolute;left:4937;top:5083;width:668;height:2" coordorigin="4937,5083" coordsize="668,0" path="m4937,5083l5606,5083e" filled="f" stroked="t" strokeweight=".954994pt" strokecolor="#747474">
                <v:path arrowok="t"/>
              </v:shape>
            </v:group>
            <v:group style="position:absolute;left:5525;top:5083;width:1122;height:2" coordorigin="5525,5083" coordsize="1122,2">
              <v:shape style="position:absolute;left:5525;top:5083;width:1122;height:2" coordorigin="5525,5083" coordsize="1122,0" path="m5525,5083l6647,5083e" filled="f" stroked="t" strokeweight=".477497pt" strokecolor="#4B4B4B">
                <v:path arrowok="t"/>
              </v:shape>
            </v:group>
            <v:group style="position:absolute;left:6589;top:5083;width:1772;height:2" coordorigin="6589,5083" coordsize="1772,2">
              <v:shape style="position:absolute;left:6589;top:5083;width:1772;height:2" coordorigin="6589,5083" coordsize="1772,0" path="m6589,5083l8361,5083e" filled="f" stroked="t" strokeweight=".954994pt" strokecolor="#707070">
                <v:path arrowok="t"/>
              </v:shape>
            </v:group>
            <v:group style="position:absolute;left:7774;top:4834;width:2;height:249" coordorigin="7774,4834" coordsize="2,249">
              <v:shape style="position:absolute;left:7774;top:4834;width:2;height:249" coordorigin="7774,4834" coordsize="0,249" path="m7774,5083l7774,4834e" filled="f" stroked="t" strokeweight=".238749pt" strokecolor="#707070">
                <v:path arrowok="t"/>
              </v:shape>
            </v:group>
            <v:group style="position:absolute;left:8304;top:5083;width:606;height:2" coordorigin="8304,5083" coordsize="606,2">
              <v:shape style="position:absolute;left:8304;top:5083;width:606;height:2" coordorigin="8304,5083" coordsize="606,0" path="m8304,5083l8910,5083e" filled="f" stroked="t" strokeweight=".477497pt" strokecolor="#575757">
                <v:path arrowok="t"/>
              </v:shape>
            </v:group>
            <v:group style="position:absolute;left:8853;top:5085;width:315;height:2" coordorigin="8853,5085" coordsize="315,2">
              <v:shape style="position:absolute;left:8853;top:5085;width:315;height:2" coordorigin="8853,5085" coordsize="315,0" path="m8853,5085l9168,5085e" filled="f" stroked="t" strokeweight=".954994pt" strokecolor="#838383">
                <v:path arrowok="t"/>
              </v:shape>
            </v:group>
            <v:group style="position:absolute;left:8877;top:5085;width:2717;height:2" coordorigin="8877,5085" coordsize="2717,2">
              <v:shape style="position:absolute;left:8877;top:5085;width:2717;height:2" coordorigin="8877,5085" coordsize="2717,0" path="m8877,5085l11594,5085e" filled="f" stroked="t" strokeweight=".954994pt" strokecolor="#707070">
                <v:path arrowok="t"/>
              </v:shape>
            </v:group>
            <v:group style="position:absolute;left:2137;top:5294;width:2;height:847" coordorigin="2137,5294" coordsize="2,847">
              <v:shape style="position:absolute;left:2137;top:5294;width:2;height:847" coordorigin="2137,5294" coordsize="0,847" path="m2137,6141l2137,5294e" filled="f" stroked="t" strokeweight=".477497pt" strokecolor="#3F3F3F">
                <v:path arrowok="t"/>
              </v:shape>
            </v:group>
            <v:group style="position:absolute;left:2134;top:5820;width:1093;height:2" coordorigin="2134,5820" coordsize="1093,2">
              <v:shape style="position:absolute;left:2134;top:5820;width:1093;height:2" coordorigin="2134,5820" coordsize="1093,0" path="m2134,5820l3228,5820e" filled="f" stroked="t" strokeweight=".716246pt" strokecolor="#646464">
                <v:path arrowok="t"/>
              </v:shape>
            </v:group>
            <v:group style="position:absolute;left:3171;top:5820;width:726;height:2" coordorigin="3171,5820" coordsize="726,2">
              <v:shape style="position:absolute;left:3171;top:5820;width:726;height:2" coordorigin="3171,5820" coordsize="726,0" path="m3171,5820l3896,5820e" filled="f" stroked="t" strokeweight=".477497pt" strokecolor="#3B3B3B">
                <v:path arrowok="t"/>
              </v:shape>
            </v:group>
            <v:group style="position:absolute;left:3839;top:5823;width:7759;height:2" coordorigin="3839,5823" coordsize="7759,2">
              <v:shape style="position:absolute;left:3839;top:5823;width:7759;height:2" coordorigin="3839,5823" coordsize="7759,0" path="m3839,5823l11598,5823e" filled="f" stroked="t" strokeweight=".716246pt" strokecolor="#6B6B6B">
                <v:path arrowok="t"/>
              </v:shape>
            </v:group>
            <v:group style="position:absolute;left:4866;top:5576;width:2;height:239" coordorigin="4866,5576" coordsize="2,239">
              <v:shape style="position:absolute;left:4866;top:5576;width:2;height:239" coordorigin="4866,5576" coordsize="0,239" path="m4866,5815l4866,5576e" filled="f" stroked="t" strokeweight=".238749pt" strokecolor="#8C8C8C">
                <v:path arrowok="t"/>
              </v:shape>
            </v:group>
            <v:group style="position:absolute;left:1084;top:6107;width:2335;height:2" coordorigin="1084,6107" coordsize="2335,2">
              <v:shape style="position:absolute;left:1084;top:6107;width:2335;height:2" coordorigin="1084,6107" coordsize="2335,0" path="m1084,6107l3419,6107e" filled="f" stroked="t" strokeweight=".238749pt" strokecolor="#2B2B2B">
                <v:path arrowok="t"/>
              </v:shape>
            </v:group>
            <v:group style="position:absolute;left:3419;top:6107;width:1452;height:2" coordorigin="3419,6107" coordsize="1452,2">
              <v:shape style="position:absolute;left:3419;top:6107;width:1452;height:2" coordorigin="3419,6107" coordsize="1452,0" path="m3419,6107l4870,6107e" filled="f" stroked="t" strokeweight=".238749pt" strokecolor="#000000">
                <v:path arrowok="t"/>
              </v:shape>
            </v:group>
            <v:group style="position:absolute;left:4866;top:5801;width:2;height:311" coordorigin="4866,5801" coordsize="2,311">
              <v:shape style="position:absolute;left:4866;top:5801;width:2;height:311" coordorigin="4866,5801" coordsize="0,311" path="m4866,6112l4866,5801e" filled="f" stroked="t" strokeweight=".238749pt" strokecolor="#606060">
                <v:path arrowok="t"/>
              </v:shape>
            </v:group>
            <v:group style="position:absolute;left:4866;top:6107;width:2550;height:2" coordorigin="4866,6107" coordsize="2550,2">
              <v:shape style="position:absolute;left:4866;top:6107;width:2550;height:2" coordorigin="4866,6107" coordsize="2550,0" path="m4866,6107l7416,6107e" filled="f" stroked="t" strokeweight=".238749pt" strokecolor="#2F2F2F">
                <v:path arrowok="t"/>
              </v:shape>
            </v:group>
            <v:group style="position:absolute;left:7416;top:6107;width:358;height:2" coordorigin="7416,6107" coordsize="358,2">
              <v:shape style="position:absolute;left:7416;top:6107;width:358;height:2" coordorigin="7416,6107" coordsize="358,0" path="m7416,6107l7774,6107e" filled="f" stroked="t" strokeweight=".238749pt" strokecolor="#000000">
                <v:path arrowok="t"/>
              </v:shape>
            </v:group>
            <v:group style="position:absolute;left:7774;top:6107;width:559;height:2" coordorigin="7774,6107" coordsize="559,2">
              <v:shape style="position:absolute;left:7774;top:6107;width:559;height:2" coordorigin="7774,6107" coordsize="559,0" path="m7774,6107l8332,6107e" filled="f" stroked="t" strokeweight=".238749pt" strokecolor="#646464">
                <v:path arrowok="t"/>
              </v:shape>
            </v:group>
            <v:group style="position:absolute;left:8332;top:6107;width:549;height:2" coordorigin="8332,6107" coordsize="549,2">
              <v:shape style="position:absolute;left:8332;top:6107;width:549;height:2" coordorigin="8332,6107" coordsize="549,0" path="m8332,6107l8881,6107e" filled="f" stroked="t" strokeweight=".238749pt" strokecolor="#28282B">
                <v:path arrowok="t"/>
              </v:shape>
            </v:group>
            <v:group style="position:absolute;left:8881;top:6107;width:2445;height:2" coordorigin="8881,6107" coordsize="2445,2">
              <v:shape style="position:absolute;left:8881;top:6107;width:2445;height:2" coordorigin="8881,6107" coordsize="2445,0" path="m8881,6107l11326,6107e" filled="f" stroked="t" strokeweight=".238749pt" strokecolor="#000000">
                <v:path arrowok="t"/>
              </v:shape>
            </v:group>
            <v:group style="position:absolute;left:11326;top:6107;width:306;height:2" coordorigin="11326,6107" coordsize="306,2">
              <v:shape style="position:absolute;left:11326;top:6107;width:306;height:2" coordorigin="11326,6107" coordsize="306,0" path="m11326,6107l11632,6107e" filled="f" stroked="t" strokeweight=".238749pt" strokecolor="#676767">
                <v:path arrowok="t"/>
              </v:shape>
            </v:group>
            <v:group style="position:absolute;left:325;top:6079;width:2;height:708" coordorigin="325,6079" coordsize="2,708">
              <v:shape style="position:absolute;left:325;top:6079;width:2;height:708" coordorigin="325,6079" coordsize="0,708" path="m325,6787l325,6079e" filled="f" stroked="t" strokeweight=".477497pt" strokecolor="#383838">
                <v:path arrowok="t"/>
              </v:shape>
            </v:group>
            <v:group style="position:absolute;left:2139;top:6079;width:2;height:469" coordorigin="2139,6079" coordsize="2,469">
              <v:shape style="position:absolute;left:2139;top:6079;width:2;height:469" coordorigin="2139,6079" coordsize="0,469" path="m2139,6548l2139,6079e" filled="f" stroked="t" strokeweight=".477497pt" strokecolor="#2B2B2B">
                <v:path arrowok="t"/>
              </v:shape>
            </v:group>
            <v:group style="position:absolute;left:4866;top:6107;width:2;height:206" coordorigin="4866,6107" coordsize="2,206">
              <v:shape style="position:absolute;left:4866;top:6107;width:2;height:206" coordorigin="4866,6107" coordsize="0,206" path="m4866,6313l4866,6107e" filled="f" stroked="t" strokeweight=".238749pt" strokecolor="#000000">
                <v:path arrowok="t"/>
              </v:shape>
            </v:group>
            <v:group style="position:absolute;left:7774;top:6107;width:2;height:206" coordorigin="7774,6107" coordsize="2,206">
              <v:shape style="position:absolute;left:7774;top:6107;width:2;height:206" coordorigin="7774,6107" coordsize="0,206" path="m7774,6313l7774,6107e" filled="f" stroked="t" strokeweight=".238749pt" strokecolor="#000000">
                <v:path arrowok="t"/>
              </v:shape>
            </v:group>
            <v:group style="position:absolute;left:2134;top:6531;width:1762;height:2" coordorigin="2134,6531" coordsize="1762,2">
              <v:shape style="position:absolute;left:2134;top:6531;width:1762;height:2" coordorigin="2134,6531" coordsize="1762,0" path="m2134,6531l3896,6531e" filled="f" stroked="t" strokeweight=".716246pt" strokecolor="#606060">
                <v:path arrowok="t"/>
              </v:shape>
            </v:group>
            <v:group style="position:absolute;left:3171;top:6529;width:277;height:2" coordorigin="3171,6529" coordsize="277,2">
              <v:shape style="position:absolute;left:3171;top:6529;width:277;height:2" coordorigin="3171,6529" coordsize="277,0" path="m3171,6529l3448,6529e" filled="f" stroked="t" strokeweight=".477497pt" strokecolor="#545454">
                <v:path arrowok="t"/>
              </v:shape>
            </v:group>
            <v:group style="position:absolute;left:3390;top:6529;width:320;height:2" coordorigin="3390,6529" coordsize="320,2">
              <v:shape style="position:absolute;left:3390;top:6529;width:320;height:2" coordorigin="3390,6529" coordsize="320,0" path="m3390,6529l3710,6529e" filled="f" stroked="t" strokeweight=".477497pt" strokecolor="#3B3B3B">
                <v:path arrowok="t"/>
              </v:shape>
            </v:group>
            <v:group style="position:absolute;left:3767;top:6531;width:1132;height:2" coordorigin="3767,6531" coordsize="1132,2">
              <v:shape style="position:absolute;left:3767;top:6531;width:1132;height:2" coordorigin="3767,6531" coordsize="1132,0" path="m3767,6531l4899,6531e" filled="f" stroked="t" strokeweight=".954994pt" strokecolor="#747474">
                <v:path arrowok="t"/>
              </v:shape>
            </v:group>
            <v:group style="position:absolute;left:4866;top:6313;width:2;height:215" coordorigin="4866,6313" coordsize="2,215">
              <v:shape style="position:absolute;left:4866;top:6313;width:2;height:215" coordorigin="4866,6313" coordsize="0,215" path="m4866,6529l4866,6313e" filled="f" stroked="t" strokeweight=".238749pt" strokecolor="#4B4B4B">
                <v:path arrowok="t"/>
              </v:shape>
            </v:group>
            <v:group style="position:absolute;left:4837;top:6533;width:745;height:2" coordorigin="4837,6533" coordsize="745,2">
              <v:shape style="position:absolute;left:4837;top:6533;width:745;height:2" coordorigin="4837,6533" coordsize="745,0" path="m4837,6533l5582,6533e" filled="f" stroked="t" strokeweight=".477497pt" strokecolor="#545454">
                <v:path arrowok="t"/>
              </v:shape>
            </v:group>
            <v:group style="position:absolute;left:5501;top:6531;width:1566;height:2" coordorigin="5501,6531" coordsize="1566,2">
              <v:shape style="position:absolute;left:5501;top:6531;width:1566;height:2" coordorigin="5501,6531" coordsize="1566,0" path="m5501,6531l7067,6531e" filled="f" stroked="t" strokeweight=".954994pt" strokecolor="#777777">
                <v:path arrowok="t"/>
              </v:shape>
            </v:group>
            <v:group style="position:absolute;left:6952;top:6533;width:855;height:2" coordorigin="6952,6533" coordsize="855,2">
              <v:shape style="position:absolute;left:6952;top:6533;width:855;height:2" coordorigin="6952,6533" coordsize="855,0" path="m6952,6533l7807,6533e" filled="f" stroked="t" strokeweight=".477497pt" strokecolor="#4F4F4F">
                <v:path arrowok="t"/>
              </v:shape>
            </v:group>
            <v:group style="position:absolute;left:7774;top:6313;width:2;height:455" coordorigin="7774,6313" coordsize="2,455">
              <v:shape style="position:absolute;left:7774;top:6313;width:2;height:455" coordorigin="7774,6313" coordsize="0,455" path="m7774,6768l7774,6313e" filled="f" stroked="t" strokeweight=".238749pt" strokecolor="#4B4B4B">
                <v:path arrowok="t"/>
              </v:shape>
            </v:group>
            <v:group style="position:absolute;left:7745;top:6533;width:3853;height:2" coordorigin="7745,6533" coordsize="3853,2">
              <v:shape style="position:absolute;left:7745;top:6533;width:3853;height:2" coordorigin="7745,6533" coordsize="3853,0" path="m7745,6533l11598,6533e" filled="f" stroked="t" strokeweight=".716246pt" strokecolor="#6B6B6B">
                <v:path arrowok="t"/>
              </v:shape>
            </v:group>
            <v:group style="position:absolute;left:2137;top:6490;width:2;height:1517" coordorigin="2137,6490" coordsize="2,1517">
              <v:shape style="position:absolute;left:2137;top:6490;width:2;height:1517" coordorigin="2137,6490" coordsize="0,1517" path="m2137,8008l2137,6490e" filled="f" stroked="t" strokeweight=".954994pt" strokecolor="#606060">
                <v:path arrowok="t"/>
              </v:shape>
            </v:group>
            <v:group style="position:absolute;left:2125;top:6770;width:9478;height:2" coordorigin="2125,6770" coordsize="9478,2">
              <v:shape style="position:absolute;left:2125;top:6770;width:9478;height:2" coordorigin="2125,6770" coordsize="9478,0" path="m2125,6770l11603,6770e" filled="f" stroked="t" strokeweight=".716246pt" strokecolor="#676767">
                <v:path arrowok="t"/>
              </v:shape>
            </v:group>
            <v:group style="position:absolute;left:4866;top:6514;width:2;height:254" coordorigin="4866,6514" coordsize="2,254">
              <v:shape style="position:absolute;left:4866;top:6514;width:2;height:254" coordorigin="4866,6514" coordsize="0,254" path="m4866,6768l4866,6514e" filled="f" stroked="t" strokeweight=".238749pt" strokecolor="#646464">
                <v:path arrowok="t"/>
              </v:shape>
            </v:group>
            <v:group style="position:absolute;left:4937;top:5332;width:2999;height:2" coordorigin="4937,5332" coordsize="2999,2">
              <v:shape style="position:absolute;left:4937;top:5332;width:2999;height:2" coordorigin="4937,5332" coordsize="2999,0" path="m4937,5332l7936,5332e" filled="f" stroked="t" strokeweight=".716246pt" strokecolor="#5B5B5B">
                <v:path arrowok="t"/>
              </v:shape>
            </v:group>
            <v:group style="position:absolute;left:7745;top:5332;width:616;height:2" coordorigin="7745,5332" coordsize="616,2">
              <v:shape style="position:absolute;left:7745;top:5332;width:616;height:2" coordorigin="7745,5332" coordsize="616,0" path="m7745,5332l8361,5332e" filled="f" stroked="t" strokeweight=".477497pt" strokecolor="#4F4F4F">
                <v:path arrowok="t"/>
              </v:shape>
            </v:group>
            <v:group style="position:absolute;left:8304;top:5332;width:606;height:2" coordorigin="8304,5332" coordsize="606,2">
              <v:shape style="position:absolute;left:8304;top:5332;width:606;height:2" coordorigin="8304,5332" coordsize="606,0" path="m8304,5332l8910,5332e" filled="f" stroked="t" strokeweight=".477497pt" strokecolor="#343434">
                <v:path arrowok="t"/>
              </v:shape>
            </v:group>
            <v:group style="position:absolute;left:8853;top:5337;width:2741;height:2" coordorigin="8853,5337" coordsize="2741,2">
              <v:shape style="position:absolute;left:8853;top:5337;width:2741;height:2" coordorigin="8853,5337" coordsize="2741,0" path="m8853,5337l11594,5337e" filled="f" stroked="t" strokeweight=".716246pt" strokecolor="#646464">
                <v:path arrowok="t"/>
              </v:shape>
            </v:group>
            <v:group style="position:absolute;left:4937;top:5586;width:2507;height:2" coordorigin="4937,5586" coordsize="2507,2">
              <v:shape style="position:absolute;left:4937;top:5586;width:2507;height:2" coordorigin="4937,5586" coordsize="2507,0" path="m4937,5586l7444,5586e" filled="f" stroked="t" strokeweight=".716246pt" strokecolor="#646464">
                <v:path arrowok="t"/>
              </v:shape>
            </v:group>
            <v:group style="position:absolute;left:7387;top:5586;width:415;height:2" coordorigin="7387,5586" coordsize="415,2">
              <v:shape style="position:absolute;left:7387;top:5586;width:415;height:2" coordorigin="7387,5586" coordsize="415,0" path="m7387,5586l7802,5586e" filled="f" stroked="t" strokeweight=".477497pt" strokecolor="#484848">
                <v:path arrowok="t"/>
              </v:shape>
            </v:group>
            <v:group style="position:absolute;left:7745;top:5586;width:3853;height:2" coordorigin="7745,5586" coordsize="3853,2">
              <v:shape style="position:absolute;left:7745;top:5586;width:3853;height:2" coordorigin="7745,5586" coordsize="3853,0" path="m7745,5586l11598,5586e" filled="f" stroked="t" strokeweight=".716246pt" strokecolor="#6B6B6B">
                <v:path arrowok="t"/>
              </v:shape>
            </v:group>
            <v:group style="position:absolute;left:11598;top:4628;width:2;height:2666" coordorigin="11598,4628" coordsize="2,2666">
              <v:shape style="position:absolute;left:11598;top:4628;width:2;height:2666" coordorigin="11598,4628" coordsize="0,2666" path="m11598,7294l11598,4628e" filled="f" stroked="t" strokeweight=".238749pt" strokecolor="#747474">
                <v:path arrowok="t"/>
              </v:shape>
            </v:group>
            <v:group style="position:absolute;left:320;top:7005;width:793;height:2" coordorigin="320,7005" coordsize="793,2">
              <v:shape style="position:absolute;left:320;top:7005;width:793;height:2" coordorigin="320,7005" coordsize="793,0" path="m320,7005l1113,7005e" filled="f" stroked="t" strokeweight=".954994pt" strokecolor="#707070">
                <v:path arrowok="t"/>
              </v:shape>
            </v:group>
            <v:group style="position:absolute;left:327;top:6730;width:2;height:6222" coordorigin="327,6730" coordsize="2,6222">
              <v:shape style="position:absolute;left:327;top:6730;width:2;height:6222" coordorigin="327,6730" coordsize="0,6222" path="m327,12952l327,6730e" filled="f" stroked="t" strokeweight=".716246pt" strokecolor="#5B5B5B">
                <v:path arrowok="t"/>
              </v:shape>
            </v:group>
            <v:group style="position:absolute;left:1055;top:7007;width:587;height:2" coordorigin="1055,7007" coordsize="587,2">
              <v:shape style="position:absolute;left:1055;top:7007;width:587;height:2" coordorigin="1055,7007" coordsize="587,0" path="m1055,7007l1643,7007e" filled="f" stroked="t" strokeweight=".477497pt" strokecolor="#3F3F3F">
                <v:path arrowok="t"/>
              </v:shape>
            </v:group>
            <v:group style="position:absolute;left:1585;top:7007;width:3997;height:2" coordorigin="1585,7007" coordsize="3997,2">
              <v:shape style="position:absolute;left:1585;top:7007;width:3997;height:2" coordorigin="1585,7007" coordsize="3997,0" path="m1585,7007l5582,7007e" filled="f" stroked="t" strokeweight=".716246pt" strokecolor="#646464">
                <v:path arrowok="t"/>
              </v:shape>
            </v:group>
            <v:group style="position:absolute;left:5525;top:7007;width:1122;height:2" coordorigin="5525,7007" coordsize="1122,2">
              <v:shape style="position:absolute;left:5525;top:7007;width:1122;height:2" coordorigin="5525,7007" coordsize="1122,0" path="m5525,7007l6647,7007e" filled="f" stroked="t" strokeweight=".477497pt" strokecolor="#606060">
                <v:path arrowok="t"/>
              </v:shape>
            </v:group>
            <v:group style="position:absolute;left:6284;top:7007;width:1647;height:2" coordorigin="6284,7007" coordsize="1647,2">
              <v:shape style="position:absolute;left:6284;top:7007;width:1647;height:2" coordorigin="6284,7007" coordsize="1647,0" path="m6284,7007l7931,7007e" filled="f" stroked="t" strokeweight=".954994pt" strokecolor="#7C7C7C">
                <v:path arrowok="t"/>
              </v:shape>
            </v:group>
            <v:group style="position:absolute;left:7745;top:7007;width:616;height:2" coordorigin="7745,7007" coordsize="616,2">
              <v:shape style="position:absolute;left:7745;top:7007;width:616;height:2" coordorigin="7745,7007" coordsize="616,0" path="m7745,7007l8361,7007e" filled="f" stroked="t" strokeweight=".477497pt" strokecolor="#5B5B5B">
                <v:path arrowok="t"/>
              </v:shape>
            </v:group>
            <v:group style="position:absolute;left:8304;top:7007;width:606;height:2" coordorigin="8304,7007" coordsize="606,2">
              <v:shape style="position:absolute;left:8304;top:7007;width:606;height:2" coordorigin="8304,7007" coordsize="606,0" path="m8304,7007l8910,7007e" filled="f" stroked="t" strokeweight=".477497pt" strokecolor="#484848">
                <v:path arrowok="t"/>
              </v:shape>
            </v:group>
            <v:group style="position:absolute;left:8810;top:7012;width:2793;height:2" coordorigin="8810,7012" coordsize="2793,2">
              <v:shape style="position:absolute;left:8810;top:7012;width:2793;height:2" coordorigin="8810,7012" coordsize="2793,0" path="m8810,7012l11603,7012e" filled="f" stroked="t" strokeweight=".716246pt" strokecolor="#707070">
                <v:path arrowok="t"/>
              </v:shape>
            </v:group>
            <v:group style="position:absolute;left:315;top:7708;width:797;height:2" coordorigin="315,7708" coordsize="797,2">
              <v:shape style="position:absolute;left:315;top:7708;width:797;height:2" coordorigin="315,7708" coordsize="797,0" path="m315,7708l1113,7708e" filled="f" stroked="t" strokeweight=".477497pt" strokecolor="#575757">
                <v:path arrowok="t"/>
              </v:shape>
            </v:group>
            <v:group style="position:absolute;left:1055;top:7711;width:10510;height:2" coordorigin="1055,7711" coordsize="10510,2">
              <v:shape style="position:absolute;left:1055;top:7711;width:10510;height:2" coordorigin="1055,7711" coordsize="10510,0" path="m1055,7711l11565,7711e" filled="f" stroked="t" strokeweight=".716246pt" strokecolor="#676767">
                <v:path arrowok="t"/>
              </v:shape>
            </v:group>
            <v:group style="position:absolute;left:2096;top:7711;width:821;height:2" coordorigin="2096,7711" coordsize="821,2">
              <v:shape style="position:absolute;left:2096;top:7711;width:821;height:2" coordorigin="2096,7711" coordsize="821,0" path="m2096,7711l2918,7711e" filled="f" stroked="t" strokeweight=".477497pt" strokecolor="#3F3F3F">
                <v:path arrowok="t"/>
              </v:shape>
            </v:group>
            <v:group style="position:absolute;left:4331;top:7711;width:563;height:2" coordorigin="4331,7711" coordsize="563,2">
              <v:shape style="position:absolute;left:4331;top:7711;width:563;height:2" coordorigin="4331,7711" coordsize="563,0" path="m4331,7711l4894,7711e" filled="f" stroked="t" strokeweight=".477497pt" strokecolor="#484848">
                <v:path arrowok="t"/>
              </v:shape>
            </v:group>
            <v:group style="position:absolute;left:6589;top:7711;width:420;height:2" coordorigin="6589,7711" coordsize="420,2">
              <v:shape style="position:absolute;left:6589;top:7711;width:420;height:2" coordorigin="6589,7711" coordsize="420,0" path="m6589,7711l7010,7711e" filled="f" stroked="t" strokeweight=".477497pt" strokecolor="#646464">
                <v:path arrowok="t"/>
              </v:shape>
            </v:group>
            <v:group style="position:absolute;left:6952;top:7711;width:850;height:2" coordorigin="6952,7711" coordsize="850,2">
              <v:shape style="position:absolute;left:6952;top:7711;width:850;height:2" coordorigin="6952,7711" coordsize="850,0" path="m6952,7711l7802,7711e" filled="f" stroked="t" strokeweight=".477497pt" strokecolor="#444444">
                <v:path arrowok="t"/>
              </v:shape>
            </v:group>
            <v:group style="position:absolute;left:11298;top:7716;width:301;height:2" coordorigin="11298,7716" coordsize="301,2">
              <v:shape style="position:absolute;left:11298;top:7716;width:301;height:2" coordorigin="11298,7716" coordsize="301,0" path="m11298,7716l11598,7716e" filled="f" stroked="t" strokeweight=".477497pt" strokecolor="#646464">
                <v:path arrowok="t"/>
              </v:shape>
            </v:group>
            <v:group style="position:absolute;left:11598;top:7237;width:2;height:196" coordorigin="11598,7237" coordsize="2,196">
              <v:shape style="position:absolute;left:11598;top:7237;width:2;height:196" coordorigin="11598,7237" coordsize="0,196" path="m11598,7433l11598,7237e" filled="f" stroked="t" strokeweight=".477497pt" strokecolor="#5B5B5B">
                <v:path arrowok="t"/>
              </v:shape>
            </v:group>
            <v:group style="position:absolute;left:4866;top:7696;width:2;height:239" coordorigin="4866,7696" coordsize="2,239">
              <v:shape style="position:absolute;left:4866;top:7696;width:2;height:239" coordorigin="4866,7696" coordsize="0,239" path="m4866,7936l4866,7696e" filled="f" stroked="t" strokeweight=".238749pt" strokecolor="#2B2B2B">
                <v:path arrowok="t"/>
              </v:shape>
            </v:group>
            <v:group style="position:absolute;left:4937;top:7950;width:6628;height:2" coordorigin="4937,7950" coordsize="6628,2">
              <v:shape style="position:absolute;left:4937;top:7950;width:6628;height:2" coordorigin="4937,7950" coordsize="6628,0" path="m4937,7950l11565,7950e" filled="f" stroked="t" strokeweight=".716246pt" strokecolor="#707070">
                <v:path arrowok="t"/>
              </v:shape>
            </v:group>
            <v:group style="position:absolute;left:11298;top:7955;width:301;height:2" coordorigin="11298,7955" coordsize="301,2">
              <v:shape style="position:absolute;left:11298;top:7955;width:301;height:2" coordorigin="11298,7955" coordsize="301,0" path="m11298,7955l11598,7955e" filled="f" stroked="t" strokeweight=".477497pt" strokecolor="#606060">
                <v:path arrowok="t"/>
              </v:shape>
            </v:group>
            <v:group style="position:absolute;left:11598;top:7773;width:2;height:1149" coordorigin="11598,7773" coordsize="2,1149">
              <v:shape style="position:absolute;left:11598;top:7773;width:2;height:1149" coordorigin="11598,7773" coordsize="0,1149" path="m11598,8922l11598,7773e" filled="f" stroked="t" strokeweight=".238749pt" strokecolor="#4B4B4B">
                <v:path arrowok="t"/>
              </v:shape>
            </v:group>
            <v:group style="position:absolute;left:2139;top:7907;width:2;height:302" coordorigin="2139,7907" coordsize="2,302">
              <v:shape style="position:absolute;left:2139;top:7907;width:2;height:302" coordorigin="2139,7907" coordsize="0,302" path="m2139,8209l2139,7907e" filled="f" stroked="t" strokeweight=".477497pt" strokecolor="#3F3F3F">
                <v:path arrowok="t"/>
              </v:shape>
            </v:group>
            <v:group style="position:absolute;left:4866;top:7936;width:2;height:244" coordorigin="4866,7936" coordsize="2,244">
              <v:shape style="position:absolute;left:4866;top:7936;width:2;height:244" coordorigin="4866,7936" coordsize="0,244" path="m4866,8180l4866,7936e" filled="f" stroked="t" strokeweight=".238749pt" strokecolor="#000000">
                <v:path arrowok="t"/>
              </v:shape>
            </v:group>
            <v:group style="position:absolute;left:4942;top:8192;width:6413;height:2" coordorigin="4942,8192" coordsize="6413,2">
              <v:shape style="position:absolute;left:4942;top:8192;width:6413;height:2" coordorigin="4942,8192" coordsize="6413,0" path="m4942,8192l11355,8192e" filled="f" stroked="t" strokeweight=".716246pt" strokecolor="#6B6B6B">
                <v:path arrowok="t"/>
              </v:shape>
            </v:group>
            <v:group style="position:absolute;left:11298;top:8194;width:301;height:2" coordorigin="11298,8194" coordsize="301,2">
              <v:shape style="position:absolute;left:11298;top:8194;width:301;height:2" coordorigin="11298,8194" coordsize="301,0" path="m11298,8194l11598,8194e" filled="f" stroked="t" strokeweight=".477497pt" strokecolor="#545454">
                <v:path arrowok="t"/>
              </v:shape>
            </v:group>
            <v:group style="position:absolute;left:320;top:8426;width:793;height:2" coordorigin="320,8426" coordsize="793,2">
              <v:shape style="position:absolute;left:320;top:8426;width:793;height:2" coordorigin="320,8426" coordsize="793,0" path="m320,8426l1113,8426e" filled="f" stroked="t" strokeweight=".477497pt" strokecolor="#545454">
                <v:path arrowok="t"/>
              </v:shape>
            </v:group>
            <v:group style="position:absolute;left:1027;top:8431;width:10543;height:2" coordorigin="1027,8431" coordsize="10543,2">
              <v:shape style="position:absolute;left:1027;top:8431;width:10543;height:2" coordorigin="1027,8431" coordsize="10543,0" path="m1027,8431l11570,8431e" filled="f" stroked="t" strokeweight=".716246pt" strokecolor="#676767">
                <v:path arrowok="t"/>
              </v:shape>
            </v:group>
            <v:group style="position:absolute;left:2139;top:8151;width:2;height:771" coordorigin="2139,8151" coordsize="2,771">
              <v:shape style="position:absolute;left:2139;top:8151;width:2;height:771" coordorigin="2139,8151" coordsize="0,771" path="m2139,8922l2139,8151e" filled="f" stroked="t" strokeweight=".477497pt" strokecolor="#2B2B2B">
                <v:path arrowok="t"/>
              </v:shape>
            </v:group>
            <v:group style="position:absolute;left:2096;top:8429;width:821;height:2" coordorigin="2096,8429" coordsize="821,2">
              <v:shape style="position:absolute;left:2096;top:8429;width:821;height:2" coordorigin="2096,8429" coordsize="821,0" path="m2096,8429l2918,8429e" filled="f" stroked="t" strokeweight=".477497pt" strokecolor="#3F3F3F">
                <v:path arrowok="t"/>
              </v:shape>
            </v:group>
            <v:group style="position:absolute;left:4331;top:8429;width:568;height:2" coordorigin="4331,8429" coordsize="568,2">
              <v:shape style="position:absolute;left:4331;top:8429;width:568;height:2" coordorigin="4331,8429" coordsize="568,0" path="m4331,8429l4899,8429e" filled="f" stroked="t" strokeweight=".477497pt" strokecolor="#444444">
                <v:path arrowok="t"/>
              </v:shape>
            </v:group>
            <v:group style="position:absolute;left:4866;top:8180;width:2;height:268" coordorigin="4866,8180" coordsize="2,268">
              <v:shape style="position:absolute;left:4866;top:8180;width:2;height:268" coordorigin="4866,8180" coordsize="0,268" path="m4866,8448l4866,8180e" filled="f" stroked="t" strokeweight=".238749pt" strokecolor="#3B3B3B">
                <v:path arrowok="t"/>
              </v:shape>
            </v:group>
            <v:group style="position:absolute;left:6952;top:8429;width:492;height:2" coordorigin="6952,8429" coordsize="492,2">
              <v:shape style="position:absolute;left:6952;top:8429;width:492;height:2" coordorigin="6952,8429" coordsize="492,0" path="m6952,8429l7444,8429e" filled="f" stroked="t" strokeweight=".477497pt" strokecolor="#484848">
                <v:path arrowok="t"/>
              </v:shape>
            </v:group>
            <v:group style="position:absolute;left:11298;top:8434;width:301;height:2" coordorigin="11298,8434" coordsize="301,2">
              <v:shape style="position:absolute;left:11298;top:8434;width:301;height:2" coordorigin="11298,8434" coordsize="301,0" path="m11298,8434l11598,8434e" filled="f" stroked="t" strokeweight=".477497pt" strokecolor="#4F4F4F">
                <v:path arrowok="t"/>
              </v:shape>
            </v:group>
            <v:group style="position:absolute;left:320;top:9245;width:3390;height:2" coordorigin="320,9245" coordsize="3390,2">
              <v:shape style="position:absolute;left:320;top:9245;width:3390;height:2" coordorigin="320,9245" coordsize="3390,0" path="m320,9245l3710,9245e" filled="f" stroked="t" strokeweight=".954994pt" strokecolor="#676767">
                <v:path arrowok="t"/>
              </v:shape>
            </v:group>
            <v:group style="position:absolute;left:2142;top:8864;width:2;height:407" coordorigin="2142,8864" coordsize="2,407">
              <v:shape style="position:absolute;left:2142;top:8864;width:2;height:407" coordorigin="2142,8864" coordsize="0,407" path="m2142,9271l2142,8864e" filled="f" stroked="t" strokeweight=".716246pt" strokecolor="#4B4B4B">
                <v:path arrowok="t"/>
              </v:shape>
            </v:group>
            <v:group style="position:absolute;left:3653;top:9247;width:735;height:2" coordorigin="3653,9247" coordsize="735,2">
              <v:shape style="position:absolute;left:3653;top:9247;width:735;height:2" coordorigin="3653,9247" coordsize="735,0" path="m3653,9247l4388,9247e" filled="f" stroked="t" strokeweight=".477497pt" strokecolor="#484848">
                <v:path arrowok="t"/>
              </v:shape>
            </v:group>
            <v:group style="position:absolute;left:4278;top:9247;width:1337;height:2" coordorigin="4278,9247" coordsize="1337,2">
              <v:shape style="position:absolute;left:4278;top:9247;width:1337;height:2" coordorigin="4278,9247" coordsize="1337,0" path="m4278,9247l5615,9247e" filled="f" stroked="t" strokeweight=".954994pt" strokecolor="#676767">
                <v:path arrowok="t"/>
              </v:shape>
            </v:group>
            <v:group style="position:absolute;left:5525;top:9247;width:1122;height:2" coordorigin="5525,9247" coordsize="1122,2">
              <v:shape style="position:absolute;left:5525;top:9247;width:1122;height:2" coordorigin="5525,9247" coordsize="1122,0" path="m5525,9247l6647,9247e" filled="f" stroked="t" strokeweight=".477497pt" strokecolor="#444444">
                <v:path arrowok="t"/>
              </v:shape>
            </v:group>
            <v:group style="position:absolute;left:6589;top:9245;width:1772;height:2" coordorigin="6589,9245" coordsize="1772,2">
              <v:shape style="position:absolute;left:6589;top:9245;width:1772;height:2" coordorigin="6589,9245" coordsize="1772,0" path="m6589,9245l8361,9245e" filled="f" stroked="t" strokeweight=".716246pt" strokecolor="#6B6B6B">
                <v:path arrowok="t"/>
              </v:shape>
            </v:group>
            <v:group style="position:absolute;left:8304;top:9247;width:606;height:2" coordorigin="8304,9247" coordsize="606,2">
              <v:shape style="position:absolute;left:8304;top:9247;width:606;height:2" coordorigin="8304,9247" coordsize="606,0" path="m8304,9247l8910,9247e" filled="f" stroked="t" strokeweight=".477497pt" strokecolor="#383838">
                <v:path arrowok="t"/>
              </v:shape>
            </v:group>
            <v:group style="position:absolute;left:8853;top:9247;width:315;height:2" coordorigin="8853,9247" coordsize="315,2">
              <v:shape style="position:absolute;left:8853;top:9247;width:315;height:2" coordorigin="8853,9247" coordsize="315,0" path="m8853,9247l9168,9247e" filled="f" stroked="t" strokeweight=".477497pt" strokecolor="#4B4B4B">
                <v:path arrowok="t"/>
              </v:shape>
            </v:group>
            <v:group style="position:absolute;left:9111;top:9247;width:2502;height:2" coordorigin="9111,9247" coordsize="2502,2">
              <v:shape style="position:absolute;left:9111;top:9247;width:2502;height:2" coordorigin="9111,9247" coordsize="2502,0" path="m9111,9247l11613,9247e" filled="f" stroked="t" strokeweight=".716246pt" strokecolor="#646464">
                <v:path arrowok="t"/>
              </v:shape>
            </v:group>
            <v:group style="position:absolute;left:11610;top:8764;width:2;height:7567" coordorigin="11610,8764" coordsize="2,7567">
              <v:shape style="position:absolute;left:11610;top:8764;width:2;height:7567" coordorigin="11610,8764" coordsize="0,7567" path="m11610,16331l11610,8764e" filled="f" stroked="t" strokeweight=".716246pt" strokecolor="#676767">
                <v:path arrowok="t"/>
              </v:shape>
            </v:group>
            <v:group style="position:absolute;left:337;top:8615;width:2;height:3073" coordorigin="337,8615" coordsize="2,3073">
              <v:shape style="position:absolute;left:337;top:8615;width:2;height:3073" coordorigin="337,8615" coordsize="0,3073" path="m337,11688l337,8615e" filled="f" stroked="t" strokeweight=".954994pt" strokecolor="#646464">
                <v:path arrowok="t"/>
              </v:shape>
            </v:group>
            <v:group style="position:absolute;left:2151;top:5380;width:2;height:9980" coordorigin="2151,5380" coordsize="2,9980">
              <v:shape style="position:absolute;left:2151;top:5380;width:2;height:9980" coordorigin="2151,5380" coordsize="0,9980" path="m2151,15359l2151,5380e" filled="f" stroked="t" strokeweight=".477497pt" strokecolor="#4F4F4F">
                <v:path arrowok="t"/>
              </v:shape>
            </v:group>
            <v:group style="position:absolute;left:325;top:10429;width:1318;height:2" coordorigin="325,10429" coordsize="1318,2">
              <v:shape style="position:absolute;left:325;top:10429;width:1318;height:2" coordorigin="325,10429" coordsize="1318,0" path="m325,10429l1643,10429e" filled="f" stroked="t" strokeweight=".716246pt" strokecolor="#5B5B5B">
                <v:path arrowok="t"/>
              </v:shape>
            </v:group>
            <v:group style="position:absolute;left:1585;top:10427;width:583;height:2" coordorigin="1585,10427" coordsize="583,2">
              <v:shape style="position:absolute;left:1585;top:10427;width:583;height:2" coordorigin="1585,10427" coordsize="583,0" path="m1585,10427l2168,10427e" filled="f" stroked="t" strokeweight=".954994pt" strokecolor="#747474">
                <v:path arrowok="t"/>
              </v:shape>
            </v:group>
            <v:group style="position:absolute;left:2096;top:10429;width:821;height:2" coordorigin="2096,10429" coordsize="821,2">
              <v:shape style="position:absolute;left:2096;top:10429;width:821;height:2" coordorigin="2096,10429" coordsize="821,0" path="m2096,10429l2918,10429e" filled="f" stroked="t" strokeweight=".477497pt" strokecolor="#484848">
                <v:path arrowok="t"/>
              </v:shape>
            </v:group>
            <v:group style="position:absolute;left:2860;top:10427;width:4976;height:2" coordorigin="2860,10427" coordsize="4976,2">
              <v:shape style="position:absolute;left:2860;top:10427;width:4976;height:2" coordorigin="2860,10427" coordsize="4976,0" path="m2860,10427l7836,10427e" filled="f" stroked="t" strokeweight=".716246pt" strokecolor="#747474">
                <v:path arrowok="t"/>
              </v:shape>
            </v:group>
            <v:group style="position:absolute;left:7745;top:10425;width:1165;height:2" coordorigin="7745,10425" coordsize="1165,2">
              <v:shape style="position:absolute;left:7745;top:10425;width:1165;height:2" coordorigin="7745,10425" coordsize="1165,0" path="m7745,10425l8910,10425e" filled="f" stroked="t" strokeweight=".477497pt" strokecolor="#5B5B5B">
                <v:path arrowok="t"/>
              </v:shape>
            </v:group>
            <v:group style="position:absolute;left:8748;top:10427;width:2865;height:2" coordorigin="8748,10427" coordsize="2865,2">
              <v:shape style="position:absolute;left:8748;top:10427;width:2865;height:2" coordorigin="8748,10427" coordsize="2865,0" path="m8748,10427l11613,10427e" filled="f" stroked="t" strokeweight=".716246pt" strokecolor="#747474">
                <v:path arrowok="t"/>
              </v:shape>
            </v:group>
            <v:group style="position:absolute;left:754;top:10671;width:3142;height:2" coordorigin="754,10671" coordsize="3142,2">
              <v:shape style="position:absolute;left:754;top:10671;width:3142;height:2" coordorigin="754,10671" coordsize="3142,0" path="m754,10671l3896,10671e" filled="f" stroked="t" strokeweight=".954994pt" strokecolor="#707070">
                <v:path arrowok="t"/>
              </v:shape>
            </v:group>
            <v:group style="position:absolute;left:3839;top:10671;width:1055;height:2" coordorigin="3839,10671" coordsize="1055,2">
              <v:shape style="position:absolute;left:3839;top:10671;width:1055;height:2" coordorigin="3839,10671" coordsize="1055,0" path="m3839,10671l4894,10671e" filled="f" stroked="t" strokeweight=".477497pt" strokecolor="#575757">
                <v:path arrowok="t"/>
              </v:shape>
            </v:group>
            <v:group style="position:absolute;left:4837;top:10671;width:1872;height:2" coordorigin="4837,10671" coordsize="1872,2">
              <v:shape style="position:absolute;left:4837;top:10671;width:1872;height:2" coordorigin="4837,10671" coordsize="1872,0" path="m4837,10671l6709,10671e" filled="f" stroked="t" strokeweight=".954994pt" strokecolor="#777777">
                <v:path arrowok="t"/>
              </v:shape>
            </v:group>
            <v:group style="position:absolute;left:6589;top:10669;width:420;height:2" coordorigin="6589,10669" coordsize="420,2">
              <v:shape style="position:absolute;left:6589;top:10669;width:420;height:2" coordorigin="6589,10669" coordsize="420,0" path="m6589,10669l7010,10669e" filled="f" stroked="t" strokeweight=".477497pt" strokecolor="#646464">
                <v:path arrowok="t"/>
              </v:shape>
            </v:group>
            <v:group style="position:absolute;left:6952;top:10669;width:850;height:2" coordorigin="6952,10669" coordsize="850,2">
              <v:shape style="position:absolute;left:6952;top:10669;width:850;height:2" coordorigin="6952,10669" coordsize="850,0" path="m6952,10669l7802,10669e" filled="f" stroked="t" strokeweight=".477497pt" strokecolor="#4B4B4B">
                <v:path arrowok="t"/>
              </v:shape>
            </v:group>
            <v:group style="position:absolute;left:7745;top:10669;width:3610;height:2" coordorigin="7745,10669" coordsize="3610,2">
              <v:shape style="position:absolute;left:7745;top:10669;width:3610;height:2" coordorigin="7745,10669" coordsize="3610,0" path="m7745,10669l11355,10669e" filled="f" stroked="t" strokeweight=".716246pt" strokecolor="#6B6B6B">
                <v:path arrowok="t"/>
              </v:shape>
            </v:group>
            <v:group style="position:absolute;left:11298;top:10674;width:320;height:2" coordorigin="11298,10674" coordsize="320,2">
              <v:shape style="position:absolute;left:11298;top:10674;width:320;height:2" coordorigin="11298,10674" coordsize="320,0" path="m11298,10674l11618,10674e" filled="f" stroked="t" strokeweight=".477497pt" strokecolor="#646464">
                <v:path arrowok="t"/>
              </v:shape>
            </v:group>
            <v:group style="position:absolute;left:329;top:10915;width:11288;height:2" coordorigin="329,10915" coordsize="11288,2">
              <v:shape style="position:absolute;left:329;top:10915;width:11288;height:2" coordorigin="329,10915" coordsize="11288,0" path="m329,10915l11618,10915e" filled="f" stroked="t" strokeweight=".716246pt" strokecolor="#676767">
                <v:path arrowok="t"/>
              </v:shape>
            </v:group>
            <v:group style="position:absolute;left:2698;top:10918;width:320;height:2" coordorigin="2698,10918" coordsize="320,2">
              <v:shape style="position:absolute;left:2698;top:10918;width:320;height:2" coordorigin="2698,10918" coordsize="320,0" path="m2698,10918l3018,10918e" filled="f" stroked="t" strokeweight=".477497pt" strokecolor="#545454">
                <v:path arrowok="t"/>
              </v:shape>
            </v:group>
            <v:group style="position:absolute;left:3056;top:10913;width:840;height:2" coordorigin="3056,10913" coordsize="840,2">
              <v:shape style="position:absolute;left:3056;top:10913;width:840;height:2" coordorigin="3056,10913" coordsize="840,0" path="m3056,10913l3896,10913e" filled="f" stroked="t" strokeweight=".477497pt" strokecolor="#4B4B4B">
                <v:path arrowok="t"/>
              </v:shape>
            </v:group>
            <v:group style="position:absolute;left:7745;top:10913;width:616;height:2" coordorigin="7745,10913" coordsize="616,2">
              <v:shape style="position:absolute;left:7745;top:10913;width:616;height:2" coordorigin="7745,10913" coordsize="616,0" path="m7745,10913l8361,10913e" filled="f" stroked="t" strokeweight=".477497pt" strokecolor="#5B5B5B">
                <v:path arrowok="t"/>
              </v:shape>
            </v:group>
            <v:group style="position:absolute;left:8304;top:10913;width:606;height:2" coordorigin="8304,10913" coordsize="606,2">
              <v:shape style="position:absolute;left:8304;top:10913;width:606;height:2" coordorigin="8304,10913" coordsize="606,0" path="m8304,10913l8910,10913e" filled="f" stroked="t" strokeweight=".477497pt" strokecolor="#3F3F3F">
                <v:path arrowok="t"/>
              </v:shape>
            </v:group>
            <v:group style="position:absolute;left:329;top:11399;width:3381;height:2" coordorigin="329,11399" coordsize="3381,2">
              <v:shape style="position:absolute;left:329;top:11399;width:3381;height:2" coordorigin="329,11399" coordsize="3381,0" path="m329,11399l3710,11399e" filled="f" stroked="t" strokeweight=".716246pt" strokecolor="#646464">
                <v:path arrowok="t"/>
              </v:shape>
            </v:group>
            <v:group style="position:absolute;left:3653;top:11399;width:1241;height:2" coordorigin="3653,11399" coordsize="1241,2">
              <v:shape style="position:absolute;left:3653;top:11399;width:1241;height:2" coordorigin="3653,11399" coordsize="1241,0" path="m3653,11399l4894,11399e" filled="f" stroked="t" strokeweight=".477497pt" strokecolor="#4F4F4F">
                <v:path arrowok="t"/>
              </v:shape>
            </v:group>
            <v:group style="position:absolute;left:4837;top:11399;width:1877;height:2" coordorigin="4837,11399" coordsize="1877,2">
              <v:shape style="position:absolute;left:4837;top:11399;width:1877;height:2" coordorigin="4837,11399" coordsize="1877,0" path="m4837,11399l6714,11399e" filled="f" stroked="t" strokeweight=".954994pt" strokecolor="#6B6B6B">
                <v:path arrowok="t"/>
              </v:shape>
            </v:group>
            <v:group style="position:absolute;left:6589;top:11396;width:420;height:2" coordorigin="6589,11396" coordsize="420,2">
              <v:shape style="position:absolute;left:6589;top:11396;width:420;height:2" coordorigin="6589,11396" coordsize="420,0" path="m6589,11396l7010,11396e" filled="f" stroked="t" strokeweight=".477497pt" strokecolor="#575757">
                <v:path arrowok="t"/>
              </v:shape>
            </v:group>
            <v:group style="position:absolute;left:6952;top:11396;width:850;height:2" coordorigin="6952,11396" coordsize="850,2">
              <v:shape style="position:absolute;left:6952;top:11396;width:850;height:2" coordorigin="6952,11396" coordsize="850,0" path="m6952,11396l7802,11396e" filled="f" stroked="t" strokeweight=".477497pt" strokecolor="#444444">
                <v:path arrowok="t"/>
              </v:shape>
            </v:group>
            <v:group style="position:absolute;left:7745;top:11396;width:3873;height:2" coordorigin="7745,11396" coordsize="3873,2">
              <v:shape style="position:absolute;left:7745;top:11396;width:3873;height:2" coordorigin="7745,11396" coordsize="3873,0" path="m7745,11396l11618,11396e" filled="f" stroked="t" strokeweight=".716246pt" strokecolor="#676767">
                <v:path arrowok="t"/>
              </v:shape>
            </v:group>
            <v:group style="position:absolute;left:329;top:11640;width:1313;height:2" coordorigin="329,11640" coordsize="1313,2">
              <v:shape style="position:absolute;left:329;top:11640;width:1313;height:2" coordorigin="329,11640" coordsize="1313,0" path="m329,11640l1643,11640e" filled="f" stroked="t" strokeweight=".477497pt" strokecolor="#444444">
                <v:path arrowok="t"/>
              </v:shape>
            </v:group>
            <v:group style="position:absolute;left:1585;top:11640;width:1461;height:2" coordorigin="1585,11640" coordsize="1461,2">
              <v:shape style="position:absolute;left:1585;top:11640;width:1461;height:2" coordorigin="1585,11640" coordsize="1461,0" path="m1585,11640l3046,11640e" filled="f" stroked="t" strokeweight=".954994pt" strokecolor="#6B6B6B">
                <v:path arrowok="t"/>
              </v:shape>
            </v:group>
            <v:group style="position:absolute;left:2698;top:11640;width:1690;height:2" coordorigin="2698,11640" coordsize="1690,2">
              <v:shape style="position:absolute;left:2698;top:11640;width:1690;height:2" coordorigin="2698,11640" coordsize="1690,0" path="m2698,11640l4388,11640e" filled="f" stroked="t" strokeweight=".477497pt" strokecolor="#4F4F4F">
                <v:path arrowok="t"/>
              </v:shape>
            </v:group>
            <v:group style="position:absolute;left:4278;top:11638;width:7339;height:2" coordorigin="4278,11638" coordsize="7339,2">
              <v:shape style="position:absolute;left:4278;top:11638;width:7339;height:2" coordorigin="4278,11638" coordsize="7339,0" path="m4278,11638l11618,11638e" filled="f" stroked="t" strokeweight=".716246pt" strokecolor="#707070">
                <v:path arrowok="t"/>
              </v:shape>
            </v:group>
            <v:group style="position:absolute;left:334;top:11892;width:783;height:2" coordorigin="334,11892" coordsize="783,2">
              <v:shape style="position:absolute;left:334;top:11892;width:783;height:2" coordorigin="334,11892" coordsize="783,0" path="m334,11892l1117,11892e" filled="f" stroked="t" strokeweight=".477497pt" strokecolor="#575757">
                <v:path arrowok="t"/>
              </v:shape>
            </v:group>
            <v:group style="position:absolute;left:341;top:11593;width:2;height:4743" coordorigin="341,11593" coordsize="2,4743">
              <v:shape style="position:absolute;left:341;top:11593;width:2;height:4743" coordorigin="341,11593" coordsize="0,4743" path="m341,16336l341,11593e" filled="f" stroked="t" strokeweight=".477497pt" strokecolor="#3F3F3F">
                <v:path arrowok="t"/>
              </v:shape>
            </v:group>
            <v:group style="position:absolute;left:1084;top:11621;width:2;height:751" coordorigin="1084,11621" coordsize="2,751">
              <v:shape style="position:absolute;left:1084;top:11621;width:2;height:751" coordorigin="1084,11621" coordsize="0,751" path="m1084,12373l1084,11621e" filled="f" stroked="t" strokeweight=".238749pt" strokecolor="#3B3B3B">
                <v:path arrowok="t"/>
              </v:shape>
            </v:group>
            <v:group style="position:absolute;left:1055;top:11889;width:597;height:2" coordorigin="1055,11889" coordsize="597,2">
              <v:shape style="position:absolute;left:1055;top:11889;width:597;height:2" coordorigin="1055,11889" coordsize="597,0" path="m1055,11889l1652,11889e" filled="f" stroked="t" strokeweight=".477497pt" strokecolor="#3F3F3F">
                <v:path arrowok="t"/>
              </v:shape>
            </v:group>
            <v:group style="position:absolute;left:1623;top:11636;width:2;height:809" coordorigin="1623,11636" coordsize="2,809">
              <v:shape style="position:absolute;left:1623;top:11636;width:2;height:809" coordorigin="1623,11636" coordsize="0,809" path="m1623,12445l1623,11636e" filled="f" stroked="t" strokeweight=".954994pt" strokecolor="#5B5B5B">
                <v:path arrowok="t"/>
              </v:shape>
            </v:group>
            <v:group style="position:absolute;left:1581;top:11887;width:5128;height:2" coordorigin="1581,11887" coordsize="5128,2">
              <v:shape style="position:absolute;left:1581;top:11887;width:5128;height:2" coordorigin="1581,11887" coordsize="5128,0" path="m1581,11887l6709,11887e" filled="f" stroked="t" strokeweight=".716246pt" strokecolor="#707070">
                <v:path arrowok="t"/>
              </v:shape>
            </v:group>
            <v:group style="position:absolute;left:6589;top:11885;width:1213;height:2" coordorigin="6589,11885" coordsize="1213,2">
              <v:shape style="position:absolute;left:6589;top:11885;width:1213;height:2" coordorigin="6589,11885" coordsize="1213,0" path="m6589,11885l7802,11885e" filled="f" stroked="t" strokeweight=".477497pt" strokecolor="#5B5B5B">
                <v:path arrowok="t"/>
              </v:shape>
            </v:group>
            <v:group style="position:absolute;left:7418;top:11631;width:2;height:3705" coordorigin="7418,11631" coordsize="2,3705">
              <v:shape style="position:absolute;left:7418;top:11631;width:2;height:3705" coordorigin="7418,11631" coordsize="0,3705" path="m7418,15335l7418,11631e" filled="f" stroked="t" strokeweight=".477497pt" strokecolor="#484848">
                <v:path arrowok="t"/>
              </v:shape>
            </v:group>
            <v:group style="position:absolute;left:7745;top:11885;width:3868;height:2" coordorigin="7745,11885" coordsize="3868,2">
              <v:shape style="position:absolute;left:7745;top:11885;width:3868;height:2" coordorigin="7745,11885" coordsize="3868,0" path="m7745,11885l11613,11885e" filled="f" stroked="t" strokeweight=".716246pt" strokecolor="#707070">
                <v:path arrowok="t"/>
              </v:shape>
            </v:group>
            <v:group style="position:absolute;left:11610;top:11841;width:2;height:3355" coordorigin="11610,11841" coordsize="2,3355">
              <v:shape style="position:absolute;left:11610;top:11841;width:2;height:3355" coordorigin="11610,11841" coordsize="0,3355" path="m11610,15197l11610,11841e" filled="f" stroked="t" strokeweight=".477497pt" strokecolor="#5B5B5B">
                <v:path arrowok="t"/>
              </v:shape>
            </v:group>
            <v:group style="position:absolute;left:1084;top:12373;width:2;height:402" coordorigin="1084,12373" coordsize="2,402">
              <v:shape style="position:absolute;left:1084;top:12373;width:2;height:402" coordorigin="1084,12373" coordsize="0,402" path="m1084,12775l1084,12373e" filled="f" stroked="t" strokeweight=".238749pt" strokecolor="#000000">
                <v:path arrowok="t"/>
              </v:shape>
            </v:group>
            <v:group style="position:absolute;left:1621;top:12344;width:2;height:838" coordorigin="1621,12344" coordsize="2,838">
              <v:shape style="position:absolute;left:1621;top:12344;width:2;height:838" coordorigin="1621,12344" coordsize="0,838" path="m1621,13182l1621,12344e" filled="f" stroked="t" strokeweight=".716246pt" strokecolor="#444444">
                <v:path arrowok="t"/>
              </v:shape>
            </v:group>
            <v:group style="position:absolute;left:2154;top:12344;width:2;height:459" coordorigin="2154,12344" coordsize="2,459">
              <v:shape style="position:absolute;left:2154;top:12344;width:2;height:459" coordorigin="2154,12344" coordsize="0,459" path="m2154,12803l2154,12344e" filled="f" stroked="t" strokeweight=".477497pt" strokecolor="#3B3B3B">
                <v:path arrowok="t"/>
              </v:shape>
            </v:group>
            <v:group style="position:absolute;left:1084;top:12775;width:2;height:378" coordorigin="1084,12775" coordsize="2,378">
              <v:shape style="position:absolute;left:1084;top:12775;width:2;height:378" coordorigin="1084,12775" coordsize="0,378" path="m1084,13153l1084,12775e" filled="f" stroked="t" strokeweight=".238749pt" strokecolor="#646467">
                <v:path arrowok="t"/>
              </v:shape>
            </v:group>
            <v:group style="position:absolute;left:344;top:13124;width:2;height:302" coordorigin="344,13124" coordsize="2,302">
              <v:shape style="position:absolute;left:344;top:13124;width:2;height:302" coordorigin="344,13124" coordsize="0,302" path="m344,13426l344,13124e" filled="f" stroked="t" strokeweight=".477497pt" strokecolor="#2B2B2B">
                <v:path arrowok="t"/>
              </v:shape>
            </v:group>
            <v:group style="position:absolute;left:1084;top:13153;width:2;height:574" coordorigin="1084,13153" coordsize="2,574">
              <v:shape style="position:absolute;left:1084;top:13153;width:2;height:574" coordorigin="1084,13153" coordsize="0,574" path="m1084,13727l1084,13153e" filled="f" stroked="t" strokeweight=".238749pt" strokecolor="#000000">
                <v:path arrowok="t"/>
              </v:shape>
            </v:group>
            <v:group style="position:absolute;left:1631;top:13124;width:2;height:2341" coordorigin="1631,13124" coordsize="2,2341">
              <v:shape style="position:absolute;left:1631;top:13124;width:2;height:2341" coordorigin="1631,13124" coordsize="0,2341" path="m1631,15465l1631,13124e" filled="f" stroked="t" strokeweight=".954994pt" strokecolor="#606060">
                <v:path arrowok="t"/>
              </v:shape>
            </v:group>
            <v:group style="position:absolute;left:2158;top:13124;width:2;height:302" coordorigin="2158,13124" coordsize="2,302">
              <v:shape style="position:absolute;left:2158;top:13124;width:2;height:302" coordorigin="2158,13124" coordsize="0,302" path="m2158,13426l2158,13124e" filled="f" stroked="t" strokeweight=".477497pt" strokecolor="#2F2F2F">
                <v:path arrowok="t"/>
              </v:shape>
            </v:group>
            <v:group style="position:absolute;left:7420;top:13124;width:2;height:302" coordorigin="7420,13124" coordsize="2,302">
              <v:shape style="position:absolute;left:7420;top:13124;width:2;height:302" coordorigin="7420,13124" coordsize="0,302" path="m7420,13426l7420,13124e" filled="f" stroked="t" strokeweight=".477497pt" strokecolor="#343434">
                <v:path arrowok="t"/>
              </v:shape>
            </v:group>
            <v:group style="position:absolute;left:349;top:13368;width:2;height:388" coordorigin="349,13368" coordsize="2,388">
              <v:shape style="position:absolute;left:349;top:13368;width:2;height:388" coordorigin="349,13368" coordsize="0,388" path="m349,13756l349,13368e" filled="f" stroked="t" strokeweight=".716246pt" strokecolor="#4F4F4F">
                <v:path arrowok="t"/>
              </v:shape>
            </v:group>
            <v:group style="position:absolute;left:2158;top:13368;width:2;height:388" coordorigin="2158,13368" coordsize="2,388">
              <v:shape style="position:absolute;left:2158;top:13368;width:2;height:388" coordorigin="2158,13368" coordsize="0,388" path="m2158,13756l2158,13368e" filled="f" stroked="t" strokeweight=".716246pt" strokecolor="#444444">
                <v:path arrowok="t"/>
              </v:shape>
            </v:group>
            <v:group style="position:absolute;left:320;top:14077;width:1814;height:2" coordorigin="320,14077" coordsize="1814,2">
              <v:shape style="position:absolute;left:320;top:14077;width:1814;height:2" coordorigin="320,14077" coordsize="1814,0" path="m320,14077l2134,14077e" filled="f" stroked="t" strokeweight=".238749pt" strokecolor="#6B6B6B">
                <v:path arrowok="t"/>
              </v:shape>
            </v:group>
            <v:group style="position:absolute;left:351;top:13517;width:2;height:1862" coordorigin="351,13517" coordsize="2,1862">
              <v:shape style="position:absolute;left:351;top:13517;width:2;height:1862" coordorigin="351,13517" coordsize="0,1862" path="m351,15379l351,13517e" filled="f" stroked="t" strokeweight=".954994pt" strokecolor="#646464">
                <v:path arrowok="t"/>
              </v:shape>
            </v:group>
            <v:group style="position:absolute;left:1084;top:13727;width:2;height:354" coordorigin="1084,13727" coordsize="2,354">
              <v:shape style="position:absolute;left:1084;top:13727;width:2;height:354" coordorigin="1084,13727" coordsize="0,354" path="m1084,14081l1084,13727e" filled="f" stroked="t" strokeweight=".238749pt" strokecolor="#646464">
                <v:path arrowok="t"/>
              </v:shape>
            </v:group>
            <v:group style="position:absolute;left:2158;top:13550;width:2;height:1288" coordorigin="2158,13550" coordsize="2,1288">
              <v:shape style="position:absolute;left:2158;top:13550;width:2;height:1288" coordorigin="2158,13550" coordsize="0,1288" path="m2158,14838l2158,13550e" filled="f" stroked="t" strokeweight=".954994pt" strokecolor="#5B5B5B">
                <v:path arrowok="t"/>
              </v:shape>
            </v:group>
            <v:group style="position:absolute;left:7427;top:13632;width:2;height:771" coordorigin="7427,13632" coordsize="2,771">
              <v:shape style="position:absolute;left:7427;top:13632;width:2;height:771" coordorigin="7427,13632" coordsize="0,771" path="m7427,14402l7427,13632e" filled="f" stroked="t" strokeweight=".954994pt" strokecolor="#676767">
                <v:path arrowok="t"/>
              </v:shape>
            </v:group>
            <v:group style="position:absolute;left:1084;top:14077;width:2;height:1359" coordorigin="1084,14077" coordsize="2,1359">
              <v:shape style="position:absolute;left:1084;top:14077;width:2;height:1359" coordorigin="1084,14077" coordsize="0,1359" path="m1084,15436l1084,14077e" filled="f" stroked="t" strokeweight=".238749pt" strokecolor="#000000">
                <v:path arrowok="t"/>
              </v:shape>
            </v:group>
            <v:group style="position:absolute;left:7427;top:12808;width:2;height:3518" coordorigin="7427,12808" coordsize="2,3518">
              <v:shape style="position:absolute;left:7427;top:12808;width:2;height:3518" coordorigin="7427,12808" coordsize="0,3518" path="m7427,16326l7427,12808e" filled="f" stroked="t" strokeweight=".477497pt" strokecolor="#4F4F4F">
                <v:path arrowok="t"/>
              </v:shape>
            </v:group>
            <v:group style="position:absolute;left:1055;top:16326;width:10572;height:2" coordorigin="1055,16326" coordsize="10572,2">
              <v:shape style="position:absolute;left:1055;top:16326;width:10572;height:2" coordorigin="1055,16326" coordsize="10572,0" path="m1055,16326l11627,16326e" filled="f" stroked="t" strokeweight=".716246pt" strokecolor="#707070">
                <v:path arrowok="t"/>
              </v:shape>
            </v:group>
            <v:group style="position:absolute;left:11622;top:9190;width:2;height:7141" coordorigin="11622,9190" coordsize="2,7141">
              <v:shape style="position:absolute;left:11622;top:9190;width:2;height:7141" coordorigin="11622,9190" coordsize="0,7141" path="m11622,16331l11622,9190e" filled="f" stroked="t" strokeweight=".477497pt" strokecolor="#676767">
                <v:path arrowok="t"/>
              </v:shape>
            </v:group>
            <v:group style="position:absolute;left:11618;top:14565;width:2;height:263" coordorigin="11618,14565" coordsize="2,263">
              <v:shape style="position:absolute;left:11618;top:14565;width:2;height:263" coordorigin="11618,14565" coordsize="0,263" path="m11618,14828l11618,14565e" filled="f" stroked="t" strokeweight=".477497pt" strokecolor="#3B3B3B">
                <v:path arrowok="t"/>
              </v:shape>
            </v:group>
            <v:group style="position:absolute;left:2161;top:14771;width:2;height:694" coordorigin="2161,14771" coordsize="2,694">
              <v:shape style="position:absolute;left:2161;top:14771;width:2;height:694" coordorigin="2161,14771" coordsize="0,694" path="m2161,15465l2161,14771e" filled="f" stroked="t" strokeweight=".716246pt" strokecolor="#3F3F3F">
                <v:path arrowok="t"/>
              </v:shape>
            </v:group>
            <v:group style="position:absolute;left:351;top:15211;width:2;height:1134" coordorigin="351,15211" coordsize="2,1134">
              <v:shape style="position:absolute;left:351;top:15211;width:2;height:1134" coordorigin="351,15211" coordsize="0,1134" path="m351,16345l351,15211e" filled="f" stroked="t" strokeweight=".716246pt" strokecolor="#3B3B3B">
                <v:path arrowok="t"/>
              </v:shape>
            </v:group>
            <v:group style="position:absolute;left:11622;top:15211;width:2;height:254" coordorigin="11622,15211" coordsize="2,254">
              <v:shape style="position:absolute;left:11622;top:15211;width:2;height:254" coordorigin="11622,15211" coordsize="0,254" path="m11622,15465l11622,15211e" filled="f" stroked="t" strokeweight=".477497pt" strokecolor="#4F4F4F">
                <v:path arrowok="t"/>
              </v:shape>
            </v:group>
            <v:group style="position:absolute;left:349;top:16329;width:769;height:2" coordorigin="349,16329" coordsize="769,2">
              <v:shape style="position:absolute;left:349;top:16329;width:769;height:2" coordorigin="349,16329" coordsize="769,0" path="m349,16329l1117,16329e" filled="f" stroked="t" strokeweight=".477497pt" strokecolor="#545454">
                <v:path arrowok="t"/>
              </v:shape>
            </v:group>
            <v:group style="position:absolute;left:353;top:12837;width:2;height:3508" coordorigin="353,12837" coordsize="2,3508">
              <v:shape style="position:absolute;left:353;top:12837;width:2;height:3508" coordorigin="353,12837" coordsize="0,3508" path="m353,16345l353,12837e" filled="f" stroked="t" strokeweight=".477497pt" strokecolor="#545454">
                <v:path arrowok="t"/>
              </v:shape>
            </v:group>
            <v:group style="position:absolute;left:1084;top:15436;width:2;height:885" coordorigin="1084,15436" coordsize="2,885">
              <v:shape style="position:absolute;left:1084;top:15436;width:2;height:885" coordorigin="1084,15436" coordsize="0,885" path="m1084,16321l1084,15436e" filled="f" stroked="t" strokeweight=".238749pt" strokecolor="#4F4F4F">
                <v:path arrowok="t"/>
              </v:shape>
            </v:group>
            <v:group style="position:absolute;left:1633;top:15407;width:2;height:933" coordorigin="1633,15407" coordsize="2,933">
              <v:shape style="position:absolute;left:1633;top:15407;width:2;height:933" coordorigin="1633,15407" coordsize="0,933" path="m1633,16341l1633,15407e" filled="f" stroked="t" strokeweight=".477497pt" strokecolor="#383838">
                <v:path arrowok="t"/>
              </v:shape>
            </v:group>
            <v:group style="position:absolute;left:2130;top:15436;width:2;height:885" coordorigin="2130,15436" coordsize="2,885">
              <v:shape style="position:absolute;left:2130;top:15436;width:2;height:885" coordorigin="2130,15436" coordsize="0,885" path="m2130,16321l2130,15436e" filled="f" stroked="t" strokeweight=".238749pt" strokecolor="#838383">
                <v:path arrowok="t"/>
              </v:shape>
            </v:group>
            <v:group style="position:absolute;left:6952;top:16321;width:850;height:2" coordorigin="6952,16321" coordsize="850,2">
              <v:shape style="position:absolute;left:6952;top:16321;width:850;height:2" coordorigin="6952,16321" coordsize="850,0" path="m6952,16321l7802,16321e" filled="f" stroked="t" strokeweight=".477497pt" strokecolor="#5B5B5B">
                <v:path arrowok="t"/>
              </v:shape>
            </v:group>
            <v:group style="position:absolute;left:11298;top:16326;width:329;height:2" coordorigin="11298,16326" coordsize="329,2">
              <v:shape style="position:absolute;left:11298;top:16326;width:329;height:2" coordorigin="11298,16326" coordsize="329,0" path="m11298,16326l11627,16326e" filled="f" stroked="t" strokeweight=".477497pt" strokecolor="#64646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0"/>
          <w:szCs w:val="20"/>
          <w:color w:val="2D2D2D"/>
          <w:w w:val="97"/>
        </w:rPr>
        <w:t>itfaiy</w:t>
      </w:r>
      <w:r>
        <w:rPr>
          <w:rFonts w:ascii="Arial" w:hAnsi="Arial" w:cs="Arial" w:eastAsia="Arial"/>
          <w:sz w:val="20"/>
          <w:szCs w:val="20"/>
          <w:color w:val="2D2D2D"/>
          <w:w w:val="98"/>
        </w:rPr>
        <w:t>e</w:t>
      </w:r>
      <w:r>
        <w:rPr>
          <w:rFonts w:ascii="Arial" w:hAnsi="Arial" w:cs="Arial" w:eastAsia="Arial"/>
          <w:sz w:val="20"/>
          <w:szCs w:val="20"/>
          <w:color w:val="2D2D2D"/>
          <w:spacing w:val="-25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88"/>
        </w:rPr>
        <w:t>Kuze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88"/>
        </w:rPr>
        <w:t>y</w:t>
      </w:r>
      <w:r>
        <w:rPr>
          <w:rFonts w:ascii="Arial" w:hAnsi="Arial" w:cs="Arial" w:eastAsia="Arial"/>
          <w:sz w:val="20"/>
          <w:szCs w:val="20"/>
          <w:color w:val="2D2D2D"/>
          <w:spacing w:val="-12"/>
          <w:w w:val="88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88"/>
        </w:rPr>
        <w:t>Bölg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88"/>
        </w:rPr>
        <w:t>e</w:t>
      </w:r>
      <w:r>
        <w:rPr>
          <w:rFonts w:ascii="Arial" w:hAnsi="Arial" w:cs="Arial" w:eastAsia="Arial"/>
          <w:sz w:val="20"/>
          <w:szCs w:val="20"/>
          <w:color w:val="2D2D2D"/>
          <w:spacing w:val="28"/>
          <w:w w:val="88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</w:rPr>
        <w:t>AmirJ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1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530" w:right="-20"/>
        <w:jc w:val="left"/>
        <w:tabs>
          <w:tab w:pos="986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1.531612pt;margin-top:-17.510874pt;width:283.133030pt;height:52.5pt;mso-position-horizontal-relative:page;mso-position-vertical-relative:paragraph;z-index:-16936" type="#_x0000_t202" filled="f" stroked="f">
            <v:textbox inset="0,0,0,0">
              <w:txbxContent>
                <w:p>
                  <w:pPr>
                    <w:spacing w:before="0" w:after="0" w:line="1050" w:lineRule="exact"/>
                    <w:ind w:right="-198"/>
                    <w:jc w:val="left"/>
                    <w:tabs>
                      <w:tab w:pos="2580" w:val="left"/>
                    </w:tabs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5"/>
                      <w:szCs w:val="105"/>
                      <w:color w:val="383838"/>
                      <w:spacing w:val="0"/>
                      <w:w w:val="377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105"/>
                      <w:szCs w:val="105"/>
                      <w:color w:val="383838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05"/>
                      <w:szCs w:val="105"/>
                      <w:color w:val="383838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83838"/>
                      <w:spacing w:val="0"/>
                      <w:w w:val="100"/>
                      <w:position w:val="32"/>
                    </w:rPr>
                    <w:t>İZMİR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83838"/>
                      <w:spacing w:val="0"/>
                      <w:w w:val="100"/>
                      <w:position w:val="3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83838"/>
                      <w:spacing w:val="6"/>
                      <w:w w:val="100"/>
                      <w:position w:val="3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83838"/>
                      <w:spacing w:val="0"/>
                      <w:w w:val="108"/>
                      <w:position w:val="32"/>
                    </w:rPr>
                    <w:t>BÜYÜKŞEHİR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83838"/>
                      <w:spacing w:val="23"/>
                      <w:w w:val="108"/>
                      <w:position w:val="3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83838"/>
                      <w:spacing w:val="0"/>
                      <w:w w:val="108"/>
                      <w:position w:val="32"/>
                    </w:rPr>
                    <w:t>BELEDİYESİ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3"/>
        </w:rPr>
        <w:t>İTFAİYE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7"/>
          <w:w w:val="1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3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7"/>
          <w:w w:val="1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3"/>
        </w:rPr>
        <w:t>BAŞKANLIGI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5"/>
          <w:szCs w:val="15"/>
          <w:color w:val="383838"/>
          <w:spacing w:val="0"/>
          <w:w w:val="113"/>
          <w:position w:val="1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383838"/>
          <w:spacing w:val="12"/>
          <w:w w:val="113"/>
          <w:position w:val="1"/>
        </w:rPr>
        <w:t> </w:t>
      </w:r>
      <w:r>
        <w:rPr>
          <w:rFonts w:ascii="Arial" w:hAnsi="Arial" w:cs="Arial" w:eastAsia="Arial"/>
          <w:sz w:val="41"/>
          <w:szCs w:val="41"/>
          <w:color w:val="838383"/>
          <w:spacing w:val="-12"/>
          <w:w w:val="126"/>
          <w:position w:val="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383838"/>
          <w:spacing w:val="0"/>
          <w:w w:val="127"/>
          <w:position w:val="1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576" w:right="-20"/>
        <w:jc w:val="left"/>
        <w:tabs>
          <w:tab w:pos="33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b/>
          <w:bCs/>
          <w:position w:val="-2"/>
        </w:rPr>
        <w:t>B</w:t>
      </w:r>
      <w:r>
        <w:rPr>
          <w:rFonts w:ascii="Arial" w:hAnsi="Arial" w:cs="Arial" w:eastAsia="Arial"/>
          <w:sz w:val="15"/>
          <w:szCs w:val="15"/>
          <w:color w:val="383838"/>
          <w:spacing w:val="5"/>
          <w:w w:val="100"/>
          <w:b/>
          <w:bCs/>
          <w:position w:val="-2"/>
        </w:rPr>
        <w:t>Ü</w:t>
      </w:r>
      <w:r>
        <w:rPr>
          <w:rFonts w:ascii="Arial" w:hAnsi="Arial" w:cs="Arial" w:eastAsia="Arial"/>
          <w:sz w:val="15"/>
          <w:szCs w:val="15"/>
          <w:color w:val="1C1C1C"/>
          <w:spacing w:val="4"/>
          <w:w w:val="100"/>
          <w:b/>
          <w:bCs/>
          <w:position w:val="-2"/>
        </w:rPr>
        <w:t>Y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b/>
          <w:bCs/>
          <w:position w:val="-2"/>
        </w:rPr>
        <w:t>ÜKSE</w:t>
      </w:r>
      <w:r>
        <w:rPr>
          <w:rFonts w:ascii="Arial" w:hAnsi="Arial" w:cs="Arial" w:eastAsia="Arial"/>
          <w:sz w:val="15"/>
          <w:szCs w:val="15"/>
          <w:color w:val="383838"/>
          <w:spacing w:val="-7"/>
          <w:w w:val="100"/>
          <w:b/>
          <w:bCs/>
          <w:position w:val="-2"/>
        </w:rPr>
        <w:t>H</w:t>
      </w:r>
      <w:r>
        <w:rPr>
          <w:rFonts w:ascii="Arial" w:hAnsi="Arial" w:cs="Arial" w:eastAsia="Arial"/>
          <w:sz w:val="15"/>
          <w:szCs w:val="15"/>
          <w:color w:val="1C1C1C"/>
          <w:spacing w:val="-8"/>
          <w:w w:val="100"/>
          <w:b/>
          <w:bCs/>
          <w:position w:val="-2"/>
        </w:rPr>
        <w:t>I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b/>
          <w:bCs/>
          <w:position w:val="-2"/>
        </w:rPr>
        <w:t>R</w:t>
      </w:r>
      <w:r>
        <w:rPr>
          <w:rFonts w:ascii="Arial" w:hAnsi="Arial" w:cs="Arial" w:eastAsia="Arial"/>
          <w:sz w:val="15"/>
          <w:szCs w:val="15"/>
          <w:color w:val="383838"/>
          <w:spacing w:val="-18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3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3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2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3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3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3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3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623" w:right="-20"/>
        <w:jc w:val="left"/>
        <w:tabs>
          <w:tab w:pos="4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5"/>
          <w:szCs w:val="15"/>
          <w:color w:val="5E5E5E"/>
          <w:spacing w:val="0"/>
          <w:w w:val="106"/>
          <w:position w:val="4"/>
        </w:rPr>
        <w:t>BELEDIYESI</w:t>
      </w:r>
      <w:r>
        <w:rPr>
          <w:rFonts w:ascii="Arial" w:hAnsi="Arial" w:cs="Arial" w:eastAsia="Arial"/>
          <w:sz w:val="15"/>
          <w:szCs w:val="15"/>
          <w:color w:val="5E5E5E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5"/>
          <w:szCs w:val="15"/>
          <w:color w:val="5E5E5E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2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ANGIN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  <w:position w:val="0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60" w:lineRule="auto"/>
        <w:ind w:left="112" w:right="3484" w:firstLine="-9"/>
        <w:jc w:val="left"/>
        <w:tabs>
          <w:tab w:pos="1460" w:val="left"/>
          <w:tab w:pos="3060" w:val="left"/>
          <w:tab w:pos="4400" w:val="left"/>
          <w:tab w:pos="5400" w:val="left"/>
          <w:tab w:pos="74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Qla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4"/>
        </w:rPr>
        <w:t>:05.0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14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3"/>
          <w:w w:val="11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4"/>
        </w:rPr>
        <w:t>2017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4"/>
          <w:w w:val="101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ACACAC"/>
          <w:spacing w:val="0"/>
          <w:w w:val="4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6"/>
        </w:rPr>
        <w:t>ildirim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46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22:20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494B4B"/>
          <w:spacing w:val="0"/>
          <w:w w:val="51"/>
          <w:b/>
          <w:bCs/>
        </w:rPr>
        <w:t>t</w:t>
      </w:r>
      <w:r>
        <w:rPr>
          <w:rFonts w:ascii="Arial" w:hAnsi="Arial" w:cs="Arial" w:eastAsia="Arial"/>
          <w:sz w:val="27"/>
          <w:szCs w:val="27"/>
          <w:color w:val="494B4B"/>
          <w:spacing w:val="10"/>
          <w:w w:val="51"/>
          <w:b/>
          <w:bCs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7"/>
        </w:rPr>
        <w:t>el: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[(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ayıt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1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-7"/>
          <w:w w:val="1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6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16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6"/>
          <w:w w:val="11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6"/>
        </w:rPr>
        <w:t>05.2017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4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2768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Çamdibi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5537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5"/>
          <w:w w:val="108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Bornova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9" w:after="0" w:line="240" w:lineRule="auto"/>
        <w:ind w:left="117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7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7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4"/>
          <w:w w:val="7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Çamdibi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5537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11"/>
        </w:rPr>
        <w:t>,Boınova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6" w:after="0" w:line="274" w:lineRule="auto"/>
        <w:ind w:left="112" w:right="2496" w:firstLine="5"/>
        <w:jc w:val="left"/>
        <w:tabs>
          <w:tab w:pos="1460" w:val="left"/>
          <w:tab w:pos="3520" w:val="left"/>
          <w:tab w:pos="3960" w:val="left"/>
          <w:tab w:pos="6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30"/>
        </w:rPr>
        <w:t>:Ç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7"/>
          <w:w w:val="131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  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3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0"/>
        </w:rPr>
        <w:t>:Açı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87"/>
          <w:position w:val="0"/>
        </w:rPr>
        <w:t>ateş_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2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left="353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99"/>
        </w:rPr>
        <w:t>Betonamıe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14"/>
          <w:w w:val="99"/>
        </w:rPr>
        <w:t> </w:t>
      </w:r>
      <w:r>
        <w:rPr>
          <w:rFonts w:ascii="Arial" w:hAnsi="Arial" w:cs="Arial" w:eastAsia="Arial"/>
          <w:sz w:val="26"/>
          <w:szCs w:val="26"/>
          <w:color w:val="494B4B"/>
          <w:spacing w:val="0"/>
          <w:w w:val="52"/>
          <w:b/>
          <w:bCs/>
        </w:rPr>
        <w:t>l</w:t>
      </w:r>
      <w:r>
        <w:rPr>
          <w:rFonts w:ascii="Arial" w:hAnsi="Arial" w:cs="Arial" w:eastAsia="Arial"/>
          <w:sz w:val="26"/>
          <w:szCs w:val="26"/>
          <w:color w:val="494B4B"/>
          <w:spacing w:val="-4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36"/>
        </w:rPr>
        <w:t>lışa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36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43"/>
          <w:w w:val="13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CACAC"/>
          <w:spacing w:val="-2"/>
          <w:w w:val="57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01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-27"/>
          <w:w w:val="10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63"/>
          <w:w w:val="101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2"/>
          <w:w w:val="102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0" w:lineRule="exact"/>
        <w:ind w:left="662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7"/>
        </w:rPr>
        <w:t>:22:28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3" w:after="0" w:line="240" w:lineRule="auto"/>
        <w:ind w:left="112" w:right="-20"/>
        <w:jc w:val="left"/>
        <w:tabs>
          <w:tab w:pos="2080" w:val="left"/>
          <w:tab w:pos="5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42"/>
          <w:position w:val="0"/>
        </w:rPr>
        <w:t>ahibi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52"/>
          <w:w w:val="14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ACACAC"/>
          <w:spacing w:val="2"/>
          <w:w w:val="46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5"/>
          <w:position w:val="1"/>
        </w:rPr>
        <w:t>Kiracı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  <w:position w:val="1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0" w:after="0" w:line="205" w:lineRule="exact"/>
        <w:ind w:left="2034" w:right="-20"/>
        <w:jc w:val="left"/>
        <w:tabs>
          <w:tab w:pos="29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82"/>
        </w:rPr>
        <w:t>16_miri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82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5"/>
          <w:w w:val="8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Çvş: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Hilmi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</w:rPr>
        <w:t>DiLEK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59" w:lineRule="exact"/>
        <w:ind w:left="2120" w:right="-20"/>
        <w:jc w:val="left"/>
        <w:tabs>
          <w:tab w:pos="4580" w:val="left"/>
          <w:tab w:pos="74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90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48"/>
          <w:w w:val="1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197"/>
        </w:rPr>
        <w:t>: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97"/>
          <w:position w:val="1"/>
        </w:rPr>
        <w:t>ı</w:t>
      </w:r>
      <w:r>
        <w:rPr>
          <w:rFonts w:ascii="Arial" w:hAnsi="Arial" w:cs="Arial" w:eastAsia="Arial"/>
          <w:sz w:val="25"/>
          <w:szCs w:val="25"/>
          <w:color w:val="383838"/>
          <w:spacing w:val="-137"/>
          <w:w w:val="197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1"/>
        </w:rPr>
        <w:t>Çtkı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22:21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1"/>
        </w:rPr>
        <w:t>22:25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103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\raç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  <w:position w:val="0"/>
        </w:rPr>
        <w:t>Plakası:3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  <w:position w:val="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CFE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  <w:position w:val="0"/>
        </w:rPr>
        <w:t>22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17" w:right="-20"/>
        <w:jc w:val="left"/>
        <w:tabs>
          <w:tab w:pos="4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8"/>
          <w:position w:val="0"/>
        </w:rPr>
        <w:t>Geli_ş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9"/>
          <w:position w:val="0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left="4580" w:right="454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383838"/>
          <w:spacing w:val="0"/>
          <w:w w:val="53"/>
          <w:b/>
          <w:bCs/>
        </w:rPr>
        <w:t>1</w:t>
      </w:r>
      <w:r>
        <w:rPr>
          <w:rFonts w:ascii="Arial" w:hAnsi="Arial" w:cs="Arial" w:eastAsia="Arial"/>
          <w:sz w:val="17"/>
          <w:szCs w:val="17"/>
          <w:color w:val="383838"/>
          <w:spacing w:val="12"/>
          <w:w w:val="53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left="459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Emniy_et-Jandarma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22:25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left="2058" w:right="-20"/>
        <w:jc w:val="left"/>
        <w:tabs>
          <w:tab w:pos="3500" w:val="left"/>
          <w:tab w:pos="4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53" w:lineRule="auto"/>
        <w:ind w:left="2053" w:right="2543" w:firstLine="-1945"/>
        <w:jc w:val="left"/>
        <w:tabs>
          <w:tab w:pos="2100" w:val="left"/>
          <w:tab w:pos="4580" w:val="left"/>
          <w:tab w:pos="74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6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-ıımcı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67"/>
          <w:position w:val="0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67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1"/>
          <w:w w:val="16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44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203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11"/>
        </w:rPr>
        <w:t>b'ardıma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left="205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Adı-Soyadı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30" w:lineRule="atLeast"/>
        <w:ind w:left="112" w:right="2643" w:firstLine="-9"/>
        <w:jc w:val="left"/>
        <w:tabs>
          <w:tab w:pos="20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Görüldüğü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12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10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10"/>
        </w:rPr>
        <w:t>göıüldü.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6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6" w:after="0" w:line="240" w:lineRule="auto"/>
        <w:ind w:left="4556" w:right="392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8"/>
        </w:rPr>
        <w:t>Söndünnede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35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söndürücü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182" w:lineRule="exact"/>
        <w:ind w:left="103" w:right="-20"/>
        <w:jc w:val="left"/>
        <w:tabs>
          <w:tab w:pos="2540" w:val="left"/>
          <w:tab w:pos="4580" w:val="left"/>
          <w:tab w:pos="6460" w:val="left"/>
          <w:tab w:pos="8040" w:val="left"/>
          <w:tab w:pos="9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9"/>
          <w:position w:val="-2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6"/>
          <w:w w:val="109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ile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4"/>
          <w:position w:val="-2"/>
        </w:rPr>
        <w:t>söndürıne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14"/>
          <w:position w:val="-3"/>
        </w:rPr>
        <w:t>Sum3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26"/>
          <w:w w:val="114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92"/>
          <w:position w:val="-3"/>
        </w:rPr>
        <w:t>IK.öpil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92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14"/>
          <w:w w:val="92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-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-3"/>
        </w:rPr>
        <w:t>IK.K.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4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707272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07272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20"/>
          <w:position w:val="-3"/>
        </w:rPr>
        <w:t>IC0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20"/>
          <w:position w:val="-3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7"/>
          <w:w w:val="12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2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2"/>
          <w:position w:val="-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707272"/>
          <w:spacing w:val="0"/>
          <w:w w:val="122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41" w:lineRule="exact"/>
        <w:ind w:left="5447" w:right="-20"/>
        <w:jc w:val="left"/>
        <w:tabs>
          <w:tab w:pos="6460" w:val="left"/>
          <w:tab w:pos="8040" w:val="left"/>
          <w:tab w:pos="936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383838"/>
          <w:spacing w:val="0"/>
          <w:w w:val="206"/>
          <w:position w:val="4"/>
        </w:rPr>
        <w:t>ı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494B4B"/>
          <w:spacing w:val="0"/>
          <w:w w:val="62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494B4B"/>
          <w:spacing w:val="-57"/>
          <w:w w:val="62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494B4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494B4B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62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383838"/>
          <w:spacing w:val="-57"/>
          <w:w w:val="62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100"/>
          <w:position w:val="0"/>
        </w:rPr>
      </w:r>
      <w:r>
        <w:rPr>
          <w:rFonts w:ascii="Arial" w:hAnsi="Arial" w:cs="Arial" w:eastAsia="Arial"/>
          <w:sz w:val="26"/>
          <w:szCs w:val="26"/>
          <w:color w:val="5E5E5E"/>
          <w:spacing w:val="0"/>
          <w:w w:val="62"/>
          <w:b/>
          <w:bCs/>
          <w:position w:val="0"/>
        </w:rPr>
        <w:t>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left="210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kenarındaki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hurd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lastikleri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yanmıştır.Zarar-ziya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9"/>
        </w:rPr>
        <w:t>yoktur.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320" w:bottom="280" w:left="380" w:right="200"/>
        </w:sectPr>
      </w:pPr>
      <w:rPr/>
    </w:p>
    <w:p>
      <w:pPr>
        <w:spacing w:before="25" w:after="0" w:line="240" w:lineRule="auto"/>
        <w:ind w:left="103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Söndüıme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7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6" w:after="0" w:line="240" w:lineRule="auto"/>
        <w:ind w:left="10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5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6.211365pt;margin-top:7.282771pt;width:3.48612pt;height:5.5pt;mso-position-horizontal-relative:page;mso-position-vertical-relative:paragraph;z-index:-16935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7"/>
                    <w:jc w:val="left"/>
                    <w:rPr>
                      <w:rFonts w:ascii="Arial" w:hAnsi="Arial" w:cs="Arial" w:eastAsia="Arial"/>
                      <w:sz w:val="11"/>
                      <w:szCs w:val="11"/>
                    </w:rPr>
                  </w:pPr>
                  <w:rPr/>
                  <w:r>
                    <w:rPr>
                      <w:rFonts w:ascii="Arial" w:hAnsi="Arial" w:cs="Arial" w:eastAsia="Arial"/>
                      <w:sz w:val="11"/>
                      <w:szCs w:val="11"/>
                      <w:color w:val="383838"/>
                      <w:spacing w:val="0"/>
                      <w:w w:val="114"/>
                    </w:rPr>
                    <w:t>1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başlangıcının;soka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üzerinde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birikmi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80" w:right="200"/>
          <w:cols w:num="2" w:equalWidth="0">
            <w:col w:w="1811" w:space="242"/>
            <w:col w:w="9287"/>
          </w:cols>
        </w:sectPr>
      </w:pPr>
      <w:rPr/>
    </w:p>
    <w:p>
      <w:pPr>
        <w:spacing w:before="3" w:after="0" w:line="204" w:lineRule="exact"/>
        <w:ind w:left="2086" w:right="56" w:firstLine="-1974"/>
        <w:jc w:val="left"/>
        <w:tabs>
          <w:tab w:pos="2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13"/>
        </w:rPr>
        <w:t>raştırma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14"/>
          <w:w w:val="1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soıuşturınada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Hıdırellez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kutlaması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amaçlı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utuşturması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cıkını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varılmıştı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3" w:right="-20"/>
        <w:jc w:val="left"/>
        <w:tabs>
          <w:tab w:pos="2080" w:val="left"/>
          <w:tab w:pos="6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  <w:position w:val="1"/>
        </w:rPr>
        <w:t>Sigortalı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34"/>
          <w:position w:val="0"/>
        </w:rPr>
        <w:t>irkcti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34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3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  <w:position w:val="0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6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44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0"/>
        </w:rPr>
        <w:t>jBedeli: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8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81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28"/>
          <w:w w:val="18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5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5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50"/>
        </w:rPr>
        <w:t>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left="108" w:right="-20"/>
        <w:jc w:val="left"/>
        <w:tabs>
          <w:tab w:pos="4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212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5ı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40" w:lineRule="auto"/>
        <w:ind w:left="10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2"/>
        </w:rPr>
        <w:t>Jeslim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5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12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left="112" w:right="-20"/>
        <w:jc w:val="left"/>
        <w:tabs>
          <w:tab w:pos="2100" w:val="left"/>
          <w:tab w:pos="59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56"/>
          <w:position w:val="0"/>
        </w:rPr>
        <w:t>arih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5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  <w:position w:val="1"/>
        </w:rPr>
        <w:t>05.05.2017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60"/>
          <w:position w:val="1"/>
        </w:rPr>
        <w:t>aati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14"/>
          <w:w w:val="16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7"/>
          <w:position w:val="1"/>
        </w:rPr>
        <w:t>22:45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193" w:right="-20"/>
        <w:jc w:val="left"/>
        <w:tabs>
          <w:tab w:pos="920" w:val="left"/>
          <w:tab w:pos="1420" w:val="left"/>
          <w:tab w:pos="4660" w:val="left"/>
          <w:tab w:pos="84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KJiDE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2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13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12"/>
        </w:rPr>
        <w:t>Çaındibi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12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38"/>
        </w:rPr>
        <w:t>...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26"/>
          <w:w w:val="13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09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3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9" w:after="0" w:line="240" w:lineRule="auto"/>
        <w:ind w:left="2195" w:right="-20"/>
        <w:jc w:val="left"/>
        <w:tabs>
          <w:tab w:pos="4700" w:val="left"/>
          <w:tab w:pos="872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66"/>
          <w:b/>
          <w:bCs/>
          <w:position w:val="4"/>
        </w:rPr>
        <w:t>1</w:t>
      </w:r>
      <w:r>
        <w:rPr>
          <w:rFonts w:ascii="Arial" w:hAnsi="Arial" w:cs="Arial" w:eastAsia="Arial"/>
          <w:sz w:val="27"/>
          <w:szCs w:val="27"/>
          <w:color w:val="383838"/>
          <w:spacing w:val="13"/>
          <w:w w:val="66"/>
          <w:b/>
          <w:bCs/>
          <w:position w:val="4"/>
        </w:rPr>
        <w:t> 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66"/>
          <w:b/>
          <w:bCs/>
          <w:position w:val="4"/>
        </w:rPr>
        <w:t>2</w:t>
      </w:r>
      <w:r>
        <w:rPr>
          <w:rFonts w:ascii="Arial" w:hAnsi="Arial" w:cs="Arial" w:eastAsia="Arial"/>
          <w:sz w:val="27"/>
          <w:szCs w:val="27"/>
          <w:color w:val="383838"/>
          <w:spacing w:val="21"/>
          <w:w w:val="66"/>
          <w:b/>
          <w:bCs/>
          <w:position w:val="4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50"/>
          <w:b/>
          <w:bCs/>
          <w:position w:val="4"/>
        </w:rPr>
        <w:t>MaYıs</w:t>
      </w:r>
      <w:r>
        <w:rPr>
          <w:rFonts w:ascii="Arial" w:hAnsi="Arial" w:cs="Arial" w:eastAsia="Arial"/>
          <w:sz w:val="25"/>
          <w:szCs w:val="25"/>
          <w:color w:val="383838"/>
          <w:spacing w:val="15"/>
          <w:w w:val="50"/>
          <w:b/>
          <w:bCs/>
          <w:position w:val="4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383838"/>
          <w:spacing w:val="0"/>
          <w:w w:val="58"/>
          <w:b/>
          <w:bCs/>
          <w:position w:val="4"/>
        </w:rPr>
        <w:t>2017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22" w:after="0" w:line="178" w:lineRule="exact"/>
        <w:ind w:left="4902" w:right="544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3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3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  <w:position w:val="-3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9" w:lineRule="exact"/>
        <w:ind w:left="254" w:right="-20"/>
        <w:jc w:val="left"/>
        <w:tabs>
          <w:tab w:pos="876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184.35817pt;margin-top:9.490156pt;width:.1pt;height:4.290629pt;mso-position-horizontal-relative:page;mso-position-vertical-relative:paragraph;z-index:-16937" coordorigin="3687,190" coordsize="2,86">
            <v:shape style="position:absolute;left:3687;top:190;width:2;height:86" coordorigin="3687,190" coordsize="0,86" path="m3687,276l3687,190e" filled="f" stroked="t" strokeweight="1.65662pt" strokecolor="#4F5B97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.079048pt;margin-top:9.608624pt;width:5.45688pt;height:4pt;mso-position-horizontal-relative:page;mso-position-vertical-relative:paragraph;z-index:-16934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rPr>
                      <w:rFonts w:ascii="Times New Roman" w:hAnsi="Times New Roman" w:cs="Times New Roman" w:eastAsia="Times New Roman"/>
                      <w:sz w:val="8"/>
                      <w:szCs w:val="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383838"/>
                      <w:spacing w:val="0"/>
                      <w:w w:val="117"/>
                    </w:rPr>
                    <w:t>1!)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494B4B"/>
          <w:spacing w:val="0"/>
          <w:w w:val="81"/>
          <w:position w:val="4"/>
        </w:rPr>
        <w:t>·o</w:t>
      </w:r>
      <w:r>
        <w:rPr>
          <w:rFonts w:ascii="Arial" w:hAnsi="Arial" w:cs="Arial" w:eastAsia="Arial"/>
          <w:sz w:val="24"/>
          <w:szCs w:val="24"/>
          <w:color w:val="494B4B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4"/>
          <w:szCs w:val="24"/>
          <w:color w:val="494B4B"/>
          <w:spacing w:val="0"/>
          <w:w w:val="100"/>
          <w:position w:val="4"/>
        </w:rPr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81"/>
          <w:i/>
          <w:position w:val="-2"/>
        </w:rPr>
        <w:t>1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81"/>
          <w:i/>
          <w:position w:val="-2"/>
        </w:rPr>
        <w:t>  </w:t>
      </w:r>
      <w:r>
        <w:rPr>
          <w:rFonts w:ascii="Arial" w:hAnsi="Arial" w:cs="Arial" w:eastAsia="Arial"/>
          <w:sz w:val="19"/>
          <w:szCs w:val="19"/>
          <w:color w:val="383838"/>
          <w:spacing w:val="37"/>
          <w:w w:val="81"/>
          <w:i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494B4B"/>
          <w:spacing w:val="0"/>
          <w:w w:val="100"/>
          <w:i/>
          <w:position w:val="-2"/>
        </w:rPr>
        <w:t>12017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80" w:lineRule="exact"/>
        <w:ind w:left="254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6.376465pt;margin-top:3.982157pt;width:44.483815pt;height:58pt;mso-position-horizontal-relative:page;mso-position-vertical-relative:paragraph;z-index:-16933" type="#_x0000_t202" filled="f" stroked="f">
            <v:textbox inset="0,0,0,0">
              <w:txbxContent>
                <w:p>
                  <w:pPr>
                    <w:spacing w:before="0" w:after="0" w:line="1160" w:lineRule="exact"/>
                    <w:ind w:right="-214"/>
                    <w:jc w:val="left"/>
                    <w:rPr>
                      <w:rFonts w:ascii="Times New Roman" w:hAnsi="Times New Roman" w:cs="Times New Roman" w:eastAsia="Times New Roman"/>
                      <w:sz w:val="116"/>
                      <w:szCs w:val="11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6"/>
                      <w:szCs w:val="116"/>
                      <w:color w:val="5E5E5E"/>
                      <w:w w:val="22"/>
                      <w:position w:val="-1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116"/>
                      <w:szCs w:val="116"/>
                      <w:color w:val="5E5E5E"/>
                      <w:spacing w:val="-314"/>
                      <w:w w:val="22"/>
                      <w:position w:val="-1"/>
                    </w:rPr>
                    <w:t>y</w:t>
                  </w:r>
                  <w:r>
                    <w:rPr>
                      <w:rFonts w:ascii="Times New Roman" w:hAnsi="Times New Roman" w:cs="Times New Roman" w:eastAsia="Times New Roman"/>
                      <w:sz w:val="116"/>
                      <w:szCs w:val="116"/>
                      <w:color w:val="3F466D"/>
                      <w:spacing w:val="0"/>
                      <w:w w:val="79"/>
                      <w:position w:val="-1"/>
                    </w:rPr>
                    <w:t>w</w:t>
                  </w:r>
                  <w:r>
                    <w:rPr>
                      <w:rFonts w:ascii="Times New Roman" w:hAnsi="Times New Roman" w:cs="Times New Roman" w:eastAsia="Times New Roman"/>
                      <w:sz w:val="116"/>
                      <w:szCs w:val="1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494B4B"/>
          <w:spacing w:val="0"/>
          <w:w w:val="51"/>
          <w:position w:val="-10"/>
        </w:rPr>
        <w:t>.:::--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80" w:right="200"/>
        </w:sectPr>
      </w:pPr>
      <w:rPr/>
    </w:p>
    <w:p>
      <w:pPr>
        <w:spacing w:before="55" w:after="0" w:line="240" w:lineRule="auto"/>
        <w:ind w:left="231" w:right="-86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52"/>
        </w:rPr>
        <w:t>.</w:t>
      </w:r>
      <w:r>
        <w:rPr>
          <w:rFonts w:ascii="Arial" w:hAnsi="Arial" w:cs="Arial" w:eastAsia="Arial"/>
          <w:sz w:val="21"/>
          <w:szCs w:val="21"/>
          <w:color w:val="383838"/>
          <w:spacing w:val="-114"/>
          <w:w w:val="64"/>
          <w:position w:val="10"/>
        </w:rPr>
        <w:t>&lt;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2"/>
          <w:position w:val="0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52"/>
          <w:position w:val="0"/>
        </w:rPr>
        <w:t>.</w:t>
      </w:r>
      <w:r>
        <w:rPr>
          <w:rFonts w:ascii="Arial" w:hAnsi="Arial" w:cs="Arial" w:eastAsia="Arial"/>
          <w:sz w:val="21"/>
          <w:szCs w:val="21"/>
          <w:color w:val="383838"/>
          <w:spacing w:val="-111"/>
          <w:w w:val="65"/>
          <w:position w:val="10"/>
        </w:rPr>
        <w:t>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2"/>
          <w:position w:val="0"/>
        </w:rPr>
        <w:t>...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1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9"/>
          <w:position w:val="-3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5"/>
          <w:w w:val="119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9"/>
          <w:position w:val="-3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877" w:lineRule="exact"/>
        <w:ind w:left="2635" w:right="-20"/>
        <w:jc w:val="left"/>
        <w:tabs>
          <w:tab w:pos="50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80"/>
          <w:szCs w:val="80"/>
          <w:color w:val="18288C"/>
          <w:spacing w:val="0"/>
          <w:w w:val="100"/>
          <w:position w:val="-4"/>
        </w:rPr>
        <w:t>\</w:t>
      </w:r>
      <w:r>
        <w:rPr>
          <w:rFonts w:ascii="Arial" w:hAnsi="Arial" w:cs="Arial" w:eastAsia="Arial"/>
          <w:sz w:val="80"/>
          <w:szCs w:val="80"/>
          <w:color w:val="18288C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80"/>
          <w:szCs w:val="80"/>
          <w:color w:val="18288C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35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3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0"/>
          <w:position w:val="3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35"/>
        </w:rPr>
        <w:t>Birim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4"/>
          <w:w w:val="100"/>
          <w:position w:val="3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6"/>
          <w:position w:val="35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24" w:lineRule="exact"/>
        <w:ind w:left="5252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0.600739pt;margin-top:-10.941141pt;width:19.904923pt;height:50.5pt;mso-position-horizontal-relative:page;mso-position-vertical-relative:paragraph;z-index:-16932" type="#_x0000_t202" filled="f" stroked="f">
            <v:textbox inset="0,0,0,0">
              <w:txbxContent>
                <w:p>
                  <w:pPr>
                    <w:spacing w:before="0" w:after="0" w:line="1010" w:lineRule="exact"/>
                    <w:ind w:right="-191"/>
                    <w:jc w:val="left"/>
                    <w:rPr>
                      <w:rFonts w:ascii="Arial" w:hAnsi="Arial" w:cs="Arial" w:eastAsia="Arial"/>
                      <w:sz w:val="101"/>
                      <w:szCs w:val="101"/>
                    </w:rPr>
                  </w:pPr>
                  <w:rPr/>
                  <w:r>
                    <w:rPr>
                      <w:rFonts w:ascii="Arial" w:hAnsi="Arial" w:cs="Arial" w:eastAsia="Arial"/>
                      <w:sz w:val="101"/>
                      <w:szCs w:val="101"/>
                      <w:color w:val="ACACAC"/>
                      <w:w w:val="47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101"/>
                      <w:szCs w:val="101"/>
                      <w:color w:val="ACACAC"/>
                      <w:spacing w:val="-202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01"/>
                      <w:szCs w:val="101"/>
                      <w:color w:val="494B4B"/>
                      <w:spacing w:val="0"/>
                      <w:w w:val="24"/>
                      <w:position w:val="-1"/>
                    </w:rPr>
                    <w:t>··</w:t>
                  </w:r>
                  <w:r>
                    <w:rPr>
                      <w:rFonts w:ascii="Arial" w:hAnsi="Arial" w:cs="Arial" w:eastAsia="Arial"/>
                      <w:sz w:val="101"/>
                      <w:szCs w:val="10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707272"/>
          <w:w w:val="401"/>
          <w:position w:val="1"/>
        </w:rPr>
        <w:t>/</w:t>
      </w:r>
      <w:r>
        <w:rPr>
          <w:rFonts w:ascii="Times New Roman" w:hAnsi="Times New Roman" w:cs="Times New Roman" w:eastAsia="Times New Roman"/>
          <w:sz w:val="16"/>
          <w:szCs w:val="16"/>
          <w:color w:val="707272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80"/>
          <w:position w:val="1"/>
        </w:rPr>
        <w:t>'!;</w:t>
      </w:r>
      <w:r>
        <w:rPr>
          <w:rFonts w:ascii="Times New Roman" w:hAnsi="Times New Roman" w:cs="Times New Roman" w:eastAsia="Times New Roman"/>
          <w:sz w:val="16"/>
          <w:szCs w:val="16"/>
          <w:color w:val="ACACAC"/>
          <w:spacing w:val="-16"/>
          <w:w w:val="83"/>
          <w:position w:val="1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ACACAC"/>
          <w:spacing w:val="-31"/>
          <w:w w:val="70"/>
          <w:position w:val="1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ACACAC"/>
          <w:spacing w:val="-15"/>
          <w:w w:val="82"/>
          <w:position w:val="1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ACACAC"/>
          <w:spacing w:val="-19"/>
          <w:w w:val="70"/>
          <w:position w:val="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ACACAC"/>
          <w:spacing w:val="-34"/>
          <w:w w:val="83"/>
          <w:position w:val="1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ACACAC"/>
          <w:spacing w:val="0"/>
          <w:w w:val="70"/>
          <w:position w:val="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83838"/>
          <w:spacing w:val="0"/>
          <w:w w:val="107"/>
          <w:position w:val="-3"/>
        </w:rPr>
        <w:t>Boıo.e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80" w:right="200"/>
          <w:cols w:num="3" w:equalWidth="0">
            <w:col w:w="413" w:space="1682"/>
            <w:col w:w="1278" w:space="59"/>
            <w:col w:w="7908"/>
          </w:cols>
        </w:sectPr>
      </w:pPr>
      <w:rPr/>
    </w:p>
    <w:p>
      <w:pPr>
        <w:spacing w:before="0" w:after="0" w:line="247" w:lineRule="exact"/>
        <w:ind w:left="2072" w:right="-76"/>
        <w:jc w:val="left"/>
        <w:tabs>
          <w:tab w:pos="49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23"/>
          <w:position w:val="-1"/>
        </w:rPr>
        <w:t>1.Posta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8"/>
          <w:w w:val="12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23"/>
          <w:position w:val="-1"/>
        </w:rPr>
        <w:t>Grupla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23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23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1"/>
        </w:rPr>
        <w:t>Arnin</w:t>
      </w:r>
      <w:r>
        <w:rPr>
          <w:rFonts w:ascii="Arial" w:hAnsi="Arial" w:cs="Arial" w:eastAsia="Arial"/>
          <w:sz w:val="19"/>
          <w:szCs w:val="19"/>
          <w:color w:val="383838"/>
          <w:spacing w:val="-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5"/>
        </w:rPr>
        <w:t>Itf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5"/>
        </w:rPr>
        <w:t>Çvş: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591" w:lineRule="exact"/>
        <w:ind w:right="-20"/>
        <w:jc w:val="left"/>
        <w:tabs>
          <w:tab w:pos="1360" w:val="left"/>
          <w:tab w:pos="2100" w:val="left"/>
        </w:tabs>
        <w:rPr>
          <w:rFonts w:ascii="Times New Roman" w:hAnsi="Times New Roman" w:cs="Times New Roman" w:eastAsia="Times New Roman"/>
          <w:sz w:val="46"/>
          <w:szCs w:val="4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707272"/>
          <w:w w:val="377"/>
          <w:position w:val="28"/>
        </w:rPr>
        <w:t>V</w:t>
      </w:r>
      <w:r>
        <w:rPr>
          <w:rFonts w:ascii="Times New Roman" w:hAnsi="Times New Roman" w:cs="Times New Roman" w:eastAsia="Times New Roman"/>
          <w:sz w:val="14"/>
          <w:szCs w:val="14"/>
          <w:color w:val="ACACAC"/>
          <w:w w:val="240"/>
          <w:position w:val="28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ACACAC"/>
          <w:w w:val="100"/>
          <w:position w:val="28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ACACAC"/>
          <w:w w:val="100"/>
          <w:position w:val="28"/>
        </w:rPr>
      </w:r>
      <w:r>
        <w:rPr>
          <w:rFonts w:ascii="Times New Roman" w:hAnsi="Times New Roman" w:cs="Times New Roman" w:eastAsia="Times New Roman"/>
          <w:sz w:val="55"/>
          <w:szCs w:val="55"/>
          <w:color w:val="707272"/>
          <w:spacing w:val="0"/>
          <w:w w:val="58"/>
          <w:position w:val="-1"/>
        </w:rPr>
        <w:t>--</w:t>
      </w:r>
      <w:r>
        <w:rPr>
          <w:rFonts w:ascii="Times New Roman" w:hAnsi="Times New Roman" w:cs="Times New Roman" w:eastAsia="Times New Roman"/>
          <w:sz w:val="55"/>
          <w:szCs w:val="55"/>
          <w:color w:val="70727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55"/>
          <w:szCs w:val="55"/>
          <w:color w:val="70727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46"/>
          <w:szCs w:val="46"/>
          <w:color w:val="5E5E5E"/>
          <w:spacing w:val="20"/>
          <w:w w:val="57"/>
          <w:position w:val="-1"/>
        </w:rPr>
        <w:t>.</w:t>
      </w:r>
      <w:r>
        <w:rPr>
          <w:rFonts w:ascii="Times New Roman" w:hAnsi="Times New Roman" w:cs="Times New Roman" w:eastAsia="Times New Roman"/>
          <w:sz w:val="46"/>
          <w:szCs w:val="46"/>
          <w:color w:val="3F466D"/>
          <w:spacing w:val="-48"/>
          <w:w w:val="46"/>
          <w:position w:val="-1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ACACAC"/>
          <w:spacing w:val="-20"/>
          <w:w w:val="110"/>
          <w:position w:val="28"/>
        </w:rPr>
        <w:t>•</w:t>
      </w:r>
      <w:r>
        <w:rPr>
          <w:rFonts w:ascii="Times New Roman" w:hAnsi="Times New Roman" w:cs="Times New Roman" w:eastAsia="Times New Roman"/>
          <w:sz w:val="46"/>
          <w:szCs w:val="46"/>
          <w:color w:val="3F466D"/>
          <w:spacing w:val="0"/>
          <w:w w:val="46"/>
          <w:position w:val="-1"/>
        </w:rPr>
        <w:t>.</w:t>
      </w:r>
      <w:r>
        <w:rPr>
          <w:rFonts w:ascii="Times New Roman" w:hAnsi="Times New Roman" w:cs="Times New Roman" w:eastAsia="Times New Roman"/>
          <w:sz w:val="46"/>
          <w:szCs w:val="4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80" w:right="200"/>
          <w:cols w:num="2" w:equalWidth="0">
            <w:col w:w="5633" w:space="2156"/>
            <w:col w:w="3551"/>
          </w:cols>
        </w:sectPr>
      </w:pPr>
      <w:rPr/>
    </w:p>
    <w:p>
      <w:pPr>
        <w:spacing w:before="5" w:after="0" w:line="207" w:lineRule="exact"/>
        <w:ind w:right="1139"/>
        <w:jc w:val="right"/>
        <w:tabs>
          <w:tab w:pos="98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.475786pt;margin-top:6.945374pt;width:7.89412pt;height:9.5pt;mso-position-horizontal-relative:page;mso-position-vertical-relative:paragraph;z-index:-16931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8"/>
                    <w:jc w:val="lef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383838"/>
                      <w:spacing w:val="0"/>
                      <w:w w:val="67"/>
                    </w:rPr>
                    <w:t>2S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707272"/>
          <w:spacing w:val="0"/>
          <w:w w:val="173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707272"/>
          <w:spacing w:val="-13"/>
          <w:w w:val="173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838383"/>
          <w:spacing w:val="0"/>
          <w:w w:val="100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838383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838383"/>
          <w:spacing w:val="3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838383"/>
          <w:spacing w:val="13"/>
          <w:w w:val="260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959593"/>
          <w:spacing w:val="-33"/>
          <w:w w:val="173"/>
          <w:position w:val="-1"/>
        </w:rPr>
        <w:t>'</w:t>
      </w:r>
      <w:r>
        <w:rPr>
          <w:rFonts w:ascii="Arial" w:hAnsi="Arial" w:cs="Arial" w:eastAsia="Arial"/>
          <w:sz w:val="19"/>
          <w:szCs w:val="19"/>
          <w:color w:val="ACACAC"/>
          <w:spacing w:val="0"/>
          <w:w w:val="26"/>
          <w:position w:val="-1"/>
        </w:rPr>
        <w:t>_</w:t>
      </w:r>
      <w:r>
        <w:rPr>
          <w:rFonts w:ascii="Arial" w:hAnsi="Arial" w:cs="Arial" w:eastAsia="Arial"/>
          <w:sz w:val="19"/>
          <w:szCs w:val="19"/>
          <w:color w:val="ACACAC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ACACAC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494B4B"/>
          <w:spacing w:val="0"/>
          <w:w w:val="123"/>
          <w:position w:val="-1"/>
        </w:rPr>
        <w:t>•jlı</w:t>
      </w:r>
      <w:r>
        <w:rPr>
          <w:rFonts w:ascii="Arial" w:hAnsi="Arial" w:cs="Arial" w:eastAsia="Arial"/>
          <w:sz w:val="19"/>
          <w:szCs w:val="19"/>
          <w:color w:val="959593"/>
          <w:spacing w:val="13"/>
          <w:w w:val="81"/>
          <w:position w:val="-1"/>
        </w:rPr>
        <w:t>f</w:t>
      </w:r>
      <w:r>
        <w:rPr>
          <w:rFonts w:ascii="Arial" w:hAnsi="Arial" w:cs="Arial" w:eastAsia="Arial"/>
          <w:sz w:val="19"/>
          <w:szCs w:val="19"/>
          <w:color w:val="494B4B"/>
          <w:spacing w:val="0"/>
          <w:w w:val="107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494B4B"/>
          <w:spacing w:val="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94B4B"/>
          <w:spacing w:val="0"/>
          <w:w w:val="106"/>
          <w:position w:val="-1"/>
        </w:rPr>
        <w:t>Açl</w:t>
      </w:r>
      <w:r>
        <w:rPr>
          <w:rFonts w:ascii="Arial" w:hAnsi="Arial" w:cs="Arial" w:eastAsia="Arial"/>
          <w:sz w:val="19"/>
          <w:szCs w:val="19"/>
          <w:color w:val="494B4B"/>
          <w:spacing w:val="0"/>
          <w:w w:val="107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838383"/>
          <w:spacing w:val="0"/>
          <w:w w:val="105"/>
          <w:position w:val="-1"/>
        </w:rPr>
        <w:t>}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8" w:lineRule="exact"/>
        <w:ind w:right="991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F5677"/>
          <w:spacing w:val="12"/>
          <w:w w:val="600"/>
          <w:position w:val="-11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494B4B"/>
          <w:spacing w:val="0"/>
          <w:w w:val="76"/>
          <w:position w:val="-11"/>
        </w:rPr>
        <w:t>tıa1</w:t>
      </w:r>
      <w:r>
        <w:rPr>
          <w:rFonts w:ascii="Times New Roman" w:hAnsi="Times New Roman" w:cs="Times New Roman" w:eastAsia="Times New Roman"/>
          <w:sz w:val="21"/>
          <w:szCs w:val="21"/>
          <w:color w:val="494B4B"/>
          <w:spacing w:val="-16"/>
          <w:w w:val="76"/>
          <w:position w:val="-1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ACACAC"/>
          <w:spacing w:val="-12"/>
          <w:w w:val="125"/>
          <w:position w:val="-1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5E5E5E"/>
          <w:spacing w:val="0"/>
          <w:w w:val="68"/>
          <w:position w:val="-11"/>
        </w:rPr>
        <w:t>Ş.</w:t>
      </w:r>
      <w:r>
        <w:rPr>
          <w:rFonts w:ascii="Times New Roman" w:hAnsi="Times New Roman" w:cs="Times New Roman" w:eastAsia="Times New Roman"/>
          <w:sz w:val="21"/>
          <w:szCs w:val="21"/>
          <w:color w:val="5E5E5E"/>
          <w:spacing w:val="0"/>
          <w:w w:val="67"/>
          <w:position w:val="-11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5E5E5E"/>
          <w:spacing w:val="-15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E5E5E"/>
          <w:spacing w:val="0"/>
          <w:w w:val="69"/>
          <w:position w:val="-11"/>
        </w:rPr>
        <w:t>'B</w:t>
      </w:r>
      <w:r>
        <w:rPr>
          <w:rFonts w:ascii="Times New Roman" w:hAnsi="Times New Roman" w:cs="Times New Roman" w:eastAsia="Times New Roman"/>
          <w:sz w:val="21"/>
          <w:szCs w:val="21"/>
          <w:color w:val="5E5E5E"/>
          <w:spacing w:val="-50"/>
          <w:w w:val="69"/>
          <w:position w:val="-1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ACACAC"/>
          <w:spacing w:val="-10"/>
          <w:w w:val="153"/>
          <w:position w:val="-11"/>
        </w:rPr>
        <w:t>·</w:t>
      </w:r>
      <w:r>
        <w:rPr>
          <w:rFonts w:ascii="Arial" w:hAnsi="Arial" w:cs="Arial" w:eastAsia="Arial"/>
          <w:sz w:val="19"/>
          <w:szCs w:val="19"/>
          <w:color w:val="494B4B"/>
          <w:spacing w:val="0"/>
          <w:w w:val="101"/>
          <w:position w:val="-11"/>
        </w:rPr>
        <w:t>Müdür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70"/>
          <w:position w:val="-11"/>
        </w:rPr>
        <w:t>'V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380" w:right="200"/>
        </w:sectPr>
      </w:pPr>
      <w:rPr/>
    </w:p>
    <w:p>
      <w:pPr>
        <w:spacing w:before="0" w:after="0" w:line="299" w:lineRule="exact"/>
        <w:ind w:left="254" w:right="-84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383838"/>
          <w:w w:val="51"/>
          <w:position w:val="-1"/>
        </w:rPr>
        <w:t>:</w:t>
      </w:r>
      <w:r>
        <w:rPr>
          <w:rFonts w:ascii="Arial" w:hAnsi="Arial" w:cs="Arial" w:eastAsia="Arial"/>
          <w:sz w:val="22"/>
          <w:szCs w:val="22"/>
          <w:color w:val="383838"/>
          <w:spacing w:val="-31"/>
          <w:w w:val="51"/>
          <w:position w:val="-1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-52"/>
          <w:w w:val="53"/>
          <w:position w:val="3"/>
        </w:rPr>
        <w:t>"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22"/>
          <w:szCs w:val="22"/>
          <w:color w:val="383838"/>
          <w:spacing w:val="-41"/>
          <w:w w:val="51"/>
          <w:position w:val="-1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-42"/>
          <w:w w:val="53"/>
          <w:position w:val="3"/>
        </w:rPr>
        <w:t>"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51"/>
          <w:position w:val="-1"/>
        </w:rPr>
        <w:t>: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72" w:after="0" w:line="233" w:lineRule="exact"/>
        <w:ind w:right="-96"/>
        <w:jc w:val="left"/>
        <w:rPr>
          <w:rFonts w:ascii="Arial" w:hAnsi="Arial" w:cs="Arial" w:eastAsia="Arial"/>
          <w:sz w:val="37"/>
          <w:szCs w:val="37"/>
        </w:rPr>
      </w:pPr>
      <w:rPr/>
      <w:r>
        <w:rPr/>
        <w:br w:type="column"/>
      </w:r>
      <w:r>
        <w:rPr>
          <w:rFonts w:ascii="Arial" w:hAnsi="Arial" w:cs="Arial" w:eastAsia="Arial"/>
          <w:sz w:val="37"/>
          <w:szCs w:val="37"/>
          <w:color w:val="5E5E5E"/>
          <w:spacing w:val="0"/>
          <w:w w:val="72"/>
          <w:i/>
          <w:position w:val="-16"/>
        </w:rPr>
        <w:t>I'</w:t>
      </w:r>
      <w:r>
        <w:rPr>
          <w:rFonts w:ascii="Arial" w:hAnsi="Arial" w:cs="Arial" w:eastAsia="Arial"/>
          <w:sz w:val="37"/>
          <w:szCs w:val="37"/>
          <w:color w:val="5E5E5E"/>
          <w:spacing w:val="0"/>
          <w:w w:val="72"/>
          <w:i/>
          <w:position w:val="-16"/>
        </w:rPr>
        <w:t>Ç</w:t>
      </w:r>
      <w:r>
        <w:rPr>
          <w:rFonts w:ascii="Arial" w:hAnsi="Arial" w:cs="Arial" w:eastAsia="Arial"/>
          <w:sz w:val="37"/>
          <w:szCs w:val="37"/>
          <w:color w:val="5E5E5E"/>
          <w:spacing w:val="10"/>
          <w:w w:val="72"/>
          <w:i/>
          <w:position w:val="-16"/>
        </w:rPr>
        <w:t> </w:t>
      </w:r>
      <w:r>
        <w:rPr>
          <w:rFonts w:ascii="Arial" w:hAnsi="Arial" w:cs="Arial" w:eastAsia="Arial"/>
          <w:sz w:val="37"/>
          <w:szCs w:val="37"/>
          <w:color w:val="18288C"/>
          <w:spacing w:val="0"/>
          <w:w w:val="72"/>
          <w:i/>
          <w:position w:val="-16"/>
        </w:rPr>
        <w:t>1-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73" w:after="0" w:line="240" w:lineRule="auto"/>
        <w:ind w:left="-31" w:right="1361"/>
        <w:jc w:val="center"/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838383"/>
          <w:spacing w:val="0"/>
          <w:w w:val="68"/>
          <w:b/>
          <w:bCs/>
        </w:rPr>
        <w:t>-.t6-\.</w:t>
      </w:r>
      <w:r>
        <w:rPr>
          <w:rFonts w:ascii="Arial" w:hAnsi="Arial" w:cs="Arial" w:eastAsia="Arial"/>
          <w:sz w:val="14"/>
          <w:szCs w:val="14"/>
          <w:color w:val="838383"/>
          <w:spacing w:val="0"/>
          <w:w w:val="68"/>
          <w:b/>
          <w:bCs/>
        </w:rPr>
        <w:t>    </w:t>
      </w:r>
      <w:r>
        <w:rPr>
          <w:rFonts w:ascii="Arial" w:hAnsi="Arial" w:cs="Arial" w:eastAsia="Arial"/>
          <w:sz w:val="14"/>
          <w:szCs w:val="14"/>
          <w:color w:val="838383"/>
          <w:spacing w:val="1"/>
          <w:w w:val="68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ACACAC"/>
          <w:spacing w:val="0"/>
          <w:w w:val="71"/>
        </w:rPr>
        <w:t>.,</w:t>
      </w:r>
      <w:r>
        <w:rPr>
          <w:rFonts w:ascii="Arial" w:hAnsi="Arial" w:cs="Arial" w:eastAsia="Arial"/>
          <w:sz w:val="14"/>
          <w:szCs w:val="14"/>
          <w:color w:val="ACACAC"/>
          <w:spacing w:val="-7"/>
          <w:w w:val="71"/>
        </w:rPr>
        <w:t>.</w:t>
      </w:r>
      <w:r>
        <w:rPr>
          <w:rFonts w:ascii="Arial" w:hAnsi="Arial" w:cs="Arial" w:eastAsia="Arial"/>
          <w:sz w:val="14"/>
          <w:szCs w:val="14"/>
          <w:color w:val="838383"/>
          <w:spacing w:val="0"/>
          <w:w w:val="190"/>
        </w:rPr>
        <w:t>,</w:t>
      </w:r>
      <w:r>
        <w:rPr>
          <w:rFonts w:ascii="Arial" w:hAnsi="Arial" w:cs="Arial" w:eastAsia="Arial"/>
          <w:sz w:val="14"/>
          <w:szCs w:val="14"/>
          <w:color w:val="838383"/>
          <w:spacing w:val="0"/>
          <w:w w:val="100"/>
        </w:rPr>
        <w:t>   </w:t>
      </w:r>
      <w:r>
        <w:rPr>
          <w:rFonts w:ascii="Arial" w:hAnsi="Arial" w:cs="Arial" w:eastAsia="Arial"/>
          <w:sz w:val="14"/>
          <w:szCs w:val="14"/>
          <w:color w:val="838383"/>
          <w:spacing w:val="-18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707272"/>
          <w:spacing w:val="-5"/>
          <w:w w:val="68"/>
        </w:rPr>
        <w:t>•</w:t>
      </w:r>
      <w:r>
        <w:rPr>
          <w:rFonts w:ascii="Arial" w:hAnsi="Arial" w:cs="Arial" w:eastAsia="Arial"/>
          <w:sz w:val="14"/>
          <w:szCs w:val="14"/>
          <w:color w:val="ACACAC"/>
          <w:spacing w:val="0"/>
          <w:w w:val="209"/>
        </w:rPr>
        <w:t>•</w:t>
      </w:r>
      <w:r>
        <w:rPr>
          <w:rFonts w:ascii="Arial" w:hAnsi="Arial" w:cs="Arial" w:eastAsia="Arial"/>
          <w:sz w:val="14"/>
          <w:szCs w:val="14"/>
          <w:color w:val="ACACAC"/>
          <w:spacing w:val="3"/>
          <w:w w:val="209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959593"/>
          <w:spacing w:val="0"/>
          <w:w w:val="51"/>
          <w:b/>
          <w:bCs/>
        </w:rPr>
        <w:t>tıı.,.</w:t>
      </w:r>
      <w:r>
        <w:rPr>
          <w:rFonts w:ascii="Times New Roman" w:hAnsi="Times New Roman" w:cs="Times New Roman" w:eastAsia="Times New Roman"/>
          <w:sz w:val="10"/>
          <w:szCs w:val="10"/>
          <w:color w:val="959593"/>
          <w:spacing w:val="0"/>
          <w:w w:val="52"/>
          <w:b/>
          <w:bCs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959593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CACAC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ACACAC"/>
          <w:spacing w:val="-3"/>
          <w:w w:val="100"/>
        </w:rPr>
        <w:t>\</w:t>
      </w:r>
      <w:r>
        <w:rPr>
          <w:rFonts w:ascii="Times New Roman" w:hAnsi="Times New Roman" w:cs="Times New Roman" w:eastAsia="Times New Roman"/>
          <w:sz w:val="10"/>
          <w:szCs w:val="10"/>
          <w:color w:val="ACACAC"/>
          <w:spacing w:val="0"/>
          <w:w w:val="100"/>
        </w:rPr>
        <w:t>..</w:t>
      </w:r>
      <w:r>
        <w:rPr>
          <w:rFonts w:ascii="Times New Roman" w:hAnsi="Times New Roman" w:cs="Times New Roman" w:eastAsia="Times New Roman"/>
          <w:sz w:val="10"/>
          <w:szCs w:val="10"/>
          <w:color w:val="ACACAC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0"/>
          <w:szCs w:val="10"/>
          <w:color w:val="ACACAC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38383"/>
          <w:spacing w:val="0"/>
          <w:w w:val="219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838383"/>
          <w:spacing w:val="-34"/>
          <w:w w:val="219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CACAC"/>
          <w:spacing w:val="0"/>
          <w:w w:val="118"/>
        </w:rPr>
        <w:t>;,.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spacing w:before="0" w:after="0" w:line="71" w:lineRule="exact"/>
        <w:ind w:left="77" w:right="1283"/>
        <w:jc w:val="center"/>
        <w:tabs>
          <w:tab w:pos="480" w:val="left"/>
          <w:tab w:pos="1020" w:val="left"/>
        </w:tabs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9"/>
          <w:szCs w:val="9"/>
          <w:color w:val="5E5E5E"/>
          <w:spacing w:val="0"/>
          <w:w w:val="156"/>
          <w:position w:val="-2"/>
        </w:rPr>
        <w:t>.</w:t>
      </w:r>
      <w:r>
        <w:rPr>
          <w:rFonts w:ascii="Arial" w:hAnsi="Arial" w:cs="Arial" w:eastAsia="Arial"/>
          <w:sz w:val="9"/>
          <w:szCs w:val="9"/>
          <w:color w:val="5E5E5E"/>
          <w:spacing w:val="-39"/>
          <w:w w:val="156"/>
          <w:position w:val="-2"/>
        </w:rPr>
        <w:t> </w:t>
      </w:r>
      <w:r>
        <w:rPr>
          <w:rFonts w:ascii="Arial" w:hAnsi="Arial" w:cs="Arial" w:eastAsia="Arial"/>
          <w:sz w:val="9"/>
          <w:szCs w:val="9"/>
          <w:color w:val="5E5E5E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9"/>
          <w:szCs w:val="9"/>
          <w:color w:val="5E5E5E"/>
          <w:spacing w:val="0"/>
          <w:w w:val="100"/>
          <w:position w:val="-2"/>
        </w:rPr>
      </w:r>
      <w:r>
        <w:rPr>
          <w:rFonts w:ascii="Arial" w:hAnsi="Arial" w:cs="Arial" w:eastAsia="Arial"/>
          <w:sz w:val="9"/>
          <w:szCs w:val="9"/>
          <w:color w:val="838383"/>
          <w:spacing w:val="0"/>
          <w:w w:val="156"/>
          <w:position w:val="-2"/>
        </w:rPr>
        <w:t>'.</w:t>
      </w:r>
      <w:r>
        <w:rPr>
          <w:rFonts w:ascii="Arial" w:hAnsi="Arial" w:cs="Arial" w:eastAsia="Arial"/>
          <w:sz w:val="9"/>
          <w:szCs w:val="9"/>
          <w:color w:val="838383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9"/>
          <w:szCs w:val="9"/>
          <w:color w:val="838383"/>
          <w:spacing w:val="0"/>
          <w:w w:val="100"/>
          <w:position w:val="-2"/>
        </w:rPr>
      </w:r>
      <w:r>
        <w:rPr>
          <w:rFonts w:ascii="Arial" w:hAnsi="Arial" w:cs="Arial" w:eastAsia="Arial"/>
          <w:sz w:val="9"/>
          <w:szCs w:val="9"/>
          <w:color w:val="ACACAC"/>
          <w:spacing w:val="0"/>
          <w:w w:val="136"/>
          <w:position w:val="-2"/>
        </w:rPr>
        <w:t>.,</w:t>
      </w:r>
      <w:r>
        <w:rPr>
          <w:rFonts w:ascii="Arial" w:hAnsi="Arial" w:cs="Arial" w:eastAsia="Arial"/>
          <w:sz w:val="9"/>
          <w:szCs w:val="9"/>
          <w:color w:val="ACACAC"/>
          <w:spacing w:val="-16"/>
          <w:w w:val="136"/>
          <w:position w:val="-2"/>
        </w:rPr>
        <w:t>.</w:t>
      </w:r>
      <w:r>
        <w:rPr>
          <w:rFonts w:ascii="Arial" w:hAnsi="Arial" w:cs="Arial" w:eastAsia="Arial"/>
          <w:sz w:val="9"/>
          <w:szCs w:val="9"/>
          <w:color w:val="ACACAC"/>
          <w:spacing w:val="-20"/>
          <w:w w:val="305"/>
          <w:b/>
          <w:bCs/>
          <w:position w:val="-2"/>
        </w:rPr>
        <w:t>l</w:t>
      </w:r>
      <w:r>
        <w:rPr>
          <w:rFonts w:ascii="Arial" w:hAnsi="Arial" w:cs="Arial" w:eastAsia="Arial"/>
          <w:sz w:val="9"/>
          <w:szCs w:val="9"/>
          <w:color w:val="ACACAC"/>
          <w:spacing w:val="0"/>
          <w:w w:val="101"/>
          <w:b/>
          <w:bCs/>
          <w:position w:val="-2"/>
        </w:rPr>
        <w:t>..</w:t>
      </w:r>
      <w:r>
        <w:rPr>
          <w:rFonts w:ascii="Arial" w:hAnsi="Arial" w:cs="Arial" w:eastAsia="Arial"/>
          <w:sz w:val="9"/>
          <w:szCs w:val="9"/>
          <w:color w:val="ACACAC"/>
          <w:spacing w:val="0"/>
          <w:w w:val="100"/>
          <w:b/>
          <w:bCs/>
          <w:position w:val="-2"/>
        </w:rPr>
        <w:t>  </w:t>
      </w:r>
      <w:r>
        <w:rPr>
          <w:rFonts w:ascii="Arial" w:hAnsi="Arial" w:cs="Arial" w:eastAsia="Arial"/>
          <w:sz w:val="9"/>
          <w:szCs w:val="9"/>
          <w:color w:val="ACACAC"/>
          <w:spacing w:val="-5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9"/>
          <w:szCs w:val="9"/>
          <w:color w:val="ACACAC"/>
          <w:spacing w:val="0"/>
          <w:w w:val="88"/>
          <w:b/>
          <w:bCs/>
          <w:position w:val="-2"/>
        </w:rPr>
        <w:t>4f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380" w:right="200"/>
          <w:cols w:num="3" w:equalWidth="0">
            <w:col w:w="413" w:space="1829"/>
            <w:col w:w="640" w:space="5670"/>
            <w:col w:w="2788"/>
          </w:cols>
        </w:sectPr>
      </w:pPr>
      <w:rPr/>
    </w:p>
    <w:p>
      <w:pPr>
        <w:spacing w:before="14" w:after="0" w:line="253" w:lineRule="exact"/>
        <w:ind w:right="-20"/>
        <w:jc w:val="righ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707272"/>
          <w:spacing w:val="0"/>
          <w:w w:val="60"/>
          <w:position w:val="-4"/>
        </w:rPr>
        <w:t>lt</w:t>
      </w:r>
      <w:r>
        <w:rPr>
          <w:rFonts w:ascii="Times New Roman" w:hAnsi="Times New Roman" w:cs="Times New Roman" w:eastAsia="Times New Roman"/>
          <w:sz w:val="26"/>
          <w:szCs w:val="26"/>
          <w:color w:val="707272"/>
          <w:spacing w:val="0"/>
          <w:w w:val="60"/>
          <w:position w:val="-4"/>
        </w:rPr>
        <w:t>f</w:t>
      </w:r>
      <w:r>
        <w:rPr>
          <w:rFonts w:ascii="Times New Roman" w:hAnsi="Times New Roman" w:cs="Times New Roman" w:eastAsia="Times New Roman"/>
          <w:sz w:val="26"/>
          <w:szCs w:val="26"/>
          <w:color w:val="707272"/>
          <w:spacing w:val="0"/>
          <w:w w:val="60"/>
          <w:position w:val="-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707272"/>
          <w:spacing w:val="18"/>
          <w:w w:val="60"/>
          <w:position w:val="-4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94B4B"/>
          <w:spacing w:val="0"/>
          <w:w w:val="45"/>
          <w:position w:val="-4"/>
        </w:rPr>
        <w:t>1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67" w:lineRule="exact"/>
        <w:ind w:right="-87"/>
        <w:jc w:val="left"/>
        <w:tabs>
          <w:tab w:pos="562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707272"/>
          <w:spacing w:val="0"/>
          <w:w w:val="62"/>
          <w:position w:val="-4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color w:val="707272"/>
          <w:spacing w:val="0"/>
          <w:w w:val="62"/>
          <w:position w:val="-4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494B4B"/>
          <w:spacing w:val="0"/>
          <w:w w:val="62"/>
          <w:position w:val="-4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494B4B"/>
          <w:spacing w:val="0"/>
          <w:w w:val="62"/>
          <w:position w:val="-4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494B4B"/>
          <w:spacing w:val="12"/>
          <w:w w:val="62"/>
          <w:position w:val="-4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E5E5E"/>
          <w:spacing w:val="0"/>
          <w:w w:val="92"/>
          <w:position w:val="-4"/>
        </w:rPr>
        <w:t>e</w:t>
      </w:r>
      <w:r>
        <w:rPr>
          <w:rFonts w:ascii="Times New Roman" w:hAnsi="Times New Roman" w:cs="Times New Roman" w:eastAsia="Times New Roman"/>
          <w:sz w:val="27"/>
          <w:szCs w:val="27"/>
          <w:color w:val="5E5E5E"/>
          <w:spacing w:val="-2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0"/>
          <w:w w:val="68"/>
          <w:position w:val="-4"/>
        </w:rPr>
        <w:t>Amir-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0"/>
          <w:w w:val="100"/>
          <w:position w:val="-4"/>
        </w:rPr>
      </w:r>
      <w:r>
        <w:rPr>
          <w:rFonts w:ascii="Arial" w:hAnsi="Arial" w:cs="Arial" w:eastAsia="Arial"/>
          <w:sz w:val="24"/>
          <w:szCs w:val="24"/>
          <w:color w:val="5E5E5E"/>
          <w:spacing w:val="-52"/>
          <w:w w:val="98"/>
          <w:position w:val="0"/>
        </w:rPr>
        <w:t>.</w:t>
      </w:r>
      <w:r>
        <w:rPr>
          <w:rFonts w:ascii="Arial" w:hAnsi="Arial" w:cs="Arial" w:eastAsia="Arial"/>
          <w:sz w:val="24"/>
          <w:szCs w:val="24"/>
          <w:color w:val="959593"/>
          <w:spacing w:val="0"/>
          <w:w w:val="137"/>
          <w:position w:val="0"/>
        </w:rPr>
        <w:t>.</w:t>
      </w:r>
      <w:r>
        <w:rPr>
          <w:rFonts w:ascii="Arial" w:hAnsi="Arial" w:cs="Arial" w:eastAsia="Arial"/>
          <w:sz w:val="24"/>
          <w:szCs w:val="24"/>
          <w:color w:val="959593"/>
          <w:spacing w:val="-26"/>
          <w:w w:val="100"/>
          <w:position w:val="0"/>
        </w:rPr>
        <w:t> </w:t>
      </w:r>
      <w:r>
        <w:rPr>
          <w:rFonts w:ascii="Arial" w:hAnsi="Arial" w:cs="Arial" w:eastAsia="Arial"/>
          <w:sz w:val="11"/>
          <w:szCs w:val="11"/>
          <w:color w:val="ACACAC"/>
          <w:spacing w:val="2"/>
          <w:w w:val="85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838383"/>
          <w:spacing w:val="-14"/>
          <w:w w:val="130"/>
          <w:position w:val="-8"/>
        </w:rPr>
        <w:t>'</w:t>
      </w:r>
      <w:r>
        <w:rPr>
          <w:rFonts w:ascii="Arial" w:hAnsi="Arial" w:cs="Arial" w:eastAsia="Arial"/>
          <w:sz w:val="11"/>
          <w:szCs w:val="11"/>
          <w:color w:val="838383"/>
          <w:spacing w:val="0"/>
          <w:w w:val="128"/>
          <w:position w:val="0"/>
        </w:rPr>
        <w:t>'</w:t>
      </w:r>
      <w:r>
        <w:rPr>
          <w:rFonts w:ascii="Arial" w:hAnsi="Arial" w:cs="Arial" w:eastAsia="Arial"/>
          <w:sz w:val="11"/>
          <w:szCs w:val="11"/>
          <w:color w:val="838383"/>
          <w:spacing w:val="0"/>
          <w:w w:val="100"/>
          <w:position w:val="0"/>
        </w:rPr>
        <w:t>  </w:t>
      </w:r>
      <w:r>
        <w:rPr>
          <w:rFonts w:ascii="Arial" w:hAnsi="Arial" w:cs="Arial" w:eastAsia="Arial"/>
          <w:sz w:val="11"/>
          <w:szCs w:val="11"/>
          <w:color w:val="838383"/>
          <w:spacing w:val="-15"/>
          <w:w w:val="100"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ACACAC"/>
          <w:spacing w:val="0"/>
          <w:w w:val="50"/>
          <w:position w:val="0"/>
        </w:rPr>
        <w:t>-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67" w:lineRule="exact"/>
        <w:ind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5"/>
          <w:szCs w:val="35"/>
          <w:color w:val="ACACAC"/>
          <w:w w:val="49"/>
          <w:position w:val="-8"/>
        </w:rPr>
        <w:t>.</w:t>
      </w:r>
      <w:r>
        <w:rPr>
          <w:rFonts w:ascii="Times New Roman" w:hAnsi="Times New Roman" w:cs="Times New Roman" w:eastAsia="Times New Roman"/>
          <w:sz w:val="35"/>
          <w:szCs w:val="35"/>
          <w:color w:val="ACACAC"/>
          <w:spacing w:val="-10"/>
          <w:w w:val="49"/>
          <w:position w:val="-8"/>
        </w:rPr>
        <w:t>.</w:t>
      </w:r>
      <w:r>
        <w:rPr>
          <w:rFonts w:ascii="Times New Roman" w:hAnsi="Times New Roman" w:cs="Times New Roman" w:eastAsia="Times New Roman"/>
          <w:sz w:val="35"/>
          <w:szCs w:val="35"/>
          <w:color w:val="838383"/>
          <w:spacing w:val="0"/>
          <w:w w:val="64"/>
          <w:position w:val="-8"/>
        </w:rPr>
        <w:t>.</w:t>
      </w:r>
      <w:r>
        <w:rPr>
          <w:rFonts w:ascii="Times New Roman" w:hAnsi="Times New Roman" w:cs="Times New Roman" w:eastAsia="Times New Roman"/>
          <w:sz w:val="35"/>
          <w:szCs w:val="35"/>
          <w:color w:val="838383"/>
          <w:spacing w:val="-13"/>
          <w:w w:val="64"/>
          <w:position w:val="-8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5E5E5E"/>
          <w:spacing w:val="-35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959593"/>
          <w:spacing w:val="0"/>
          <w:w w:val="90"/>
          <w:position w:val="0"/>
        </w:rPr>
        <w:t>""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80" w:right="200"/>
          <w:cols w:num="3" w:equalWidth="0">
            <w:col w:w="2533" w:space="883"/>
            <w:col w:w="5976" w:space="178"/>
            <w:col w:w="1770"/>
          </w:cols>
        </w:sectPr>
      </w:pPr>
      <w:rPr/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/>
        <w:pict>
          <v:group style="position:absolute;margin-left:22.127714pt;margin-top:23.125139pt;width:556.742755pt;height:773.976656pt;mso-position-horizontal-relative:page;mso-position-vertical-relative:page;z-index:-16938" coordorigin="443,463" coordsize="11135,15480">
            <v:group style="position:absolute;left:473;top:472;width:2;height:672" coordorigin="473,472" coordsize="2,672">
              <v:shape style="position:absolute;left:473;top:472;width:2;height:672" coordorigin="473,472" coordsize="0,672" path="m473,1144l473,472e" filled="f" stroked="t" strokeweight=".70998pt" strokecolor="#8C8C8C">
                <v:path arrowok="t"/>
              </v:shape>
            </v:group>
            <v:group style="position:absolute;left:464;top:479;width:11057;height:2" coordorigin="464,479" coordsize="11057,2">
              <v:shape style="position:absolute;left:464;top:479;width:11057;height:2" coordorigin="464,479" coordsize="11057,0" path="m464,479l11521,479e" filled="f" stroked="t" strokeweight=".70998pt" strokecolor="#606060">
                <v:path arrowok="t"/>
              </v:shape>
            </v:group>
            <v:group style="position:absolute;left:9152;top:472;width:2;height:563" coordorigin="9152,472" coordsize="2,563">
              <v:shape style="position:absolute;left:9152;top:472;width:2;height:563" coordorigin="9152,472" coordsize="0,563" path="m9152,1035l9152,472e" filled="f" stroked="t" strokeweight=".94664pt" strokecolor="#646464">
                <v:path arrowok="t"/>
              </v:shape>
            </v:group>
            <v:group style="position:absolute;left:11523;top:477;width:2;height:3709" coordorigin="11523,477" coordsize="2,3709">
              <v:shape style="position:absolute;left:11523;top:477;width:2;height:3709" coordorigin="11523,477" coordsize="0,3709" path="m11523,4186l11523,477e" filled="f" stroked="t" strokeweight=".70998pt" strokecolor="#646464">
                <v:path arrowok="t"/>
              </v:shape>
            </v:group>
            <v:group style="position:absolute;left:473;top:977;width:2;height:281" coordorigin="473,977" coordsize="2,281">
              <v:shape style="position:absolute;left:473;top:977;width:2;height:281" coordorigin="473,977" coordsize="0,281" path="m473,1259l473,977e" filled="f" stroked="t" strokeweight=".47332pt" strokecolor="#7C7C7C">
                <v:path arrowok="t"/>
              </v:shape>
            </v:group>
            <v:group style="position:absolute;left:9154;top:977;width:2;height:281" coordorigin="9154,977" coordsize="2,281">
              <v:shape style="position:absolute;left:9154;top:977;width:2;height:281" coordorigin="9154,977" coordsize="0,281" path="m9154,1259l9154,977e" filled="f" stroked="t" strokeweight=".47332pt" strokecolor="#383838">
                <v:path arrowok="t"/>
              </v:shape>
            </v:group>
            <v:group style="position:absolute;left:11521;top:977;width:2;height:281" coordorigin="11521,977" coordsize="2,281">
              <v:shape style="position:absolute;left:11521;top:977;width:2;height:281" coordorigin="11521,977" coordsize="0,281" path="m11521,1259l11521,977e" filled="f" stroked="t" strokeweight=".47332pt" strokecolor="#444444">
                <v:path arrowok="t"/>
              </v:shape>
            </v:group>
            <v:group style="position:absolute;left:471;top:1149;width:2;height:14779" coordorigin="471,1149" coordsize="2,14779">
              <v:shape style="position:absolute;left:471;top:1149;width:2;height:14779" coordorigin="471,1149" coordsize="0,14779" path="m471,15928l471,1149e" filled="f" stroked="t" strokeweight=".70998pt" strokecolor="#545454">
                <v:path arrowok="t"/>
              </v:shape>
            </v:group>
            <v:group style="position:absolute;left:2416;top:472;width:2;height:1516" coordorigin="2416,472" coordsize="2,1516">
              <v:shape style="position:absolute;left:2416;top:472;width:2;height:1516" coordorigin="2416,472" coordsize="0,1516" path="m2416,1988l2416,472e" filled="f" stroked="t" strokeweight=".70998pt" strokecolor="#7C7C7C">
                <v:path arrowok="t"/>
              </v:shape>
            </v:group>
            <v:group style="position:absolute;left:9154;top:1201;width:2;height:777" coordorigin="9154,1201" coordsize="2,777">
              <v:shape style="position:absolute;left:9154;top:1201;width:2;height:777" coordorigin="9154,1201" coordsize="0,777" path="m9154,1978l9154,1201e" filled="f" stroked="t" strokeweight=".70998pt" strokecolor="#5B5B5B">
                <v:path arrowok="t"/>
              </v:shape>
            </v:group>
            <v:group style="position:absolute;left:450;top:1974;width:2887;height:2" coordorigin="450,1974" coordsize="2887,2">
              <v:shape style="position:absolute;left:450;top:1974;width:2887;height:2" coordorigin="450,1974" coordsize="2887,0" path="m450,1974l3337,1974e" filled="f" stroked="t" strokeweight=".70998pt" strokecolor="#606060">
                <v:path arrowok="t"/>
              </v:shape>
            </v:group>
            <v:group style="position:absolute;left:3280;top:1974;width:175;height:2" coordorigin="3280,1974" coordsize="175,2">
              <v:shape style="position:absolute;left:3280;top:1974;width:175;height:2" coordorigin="3280,1974" coordsize="175,0" path="m3280,1974l3455,1974e" filled="f" stroked="t" strokeweight=".47332pt" strokecolor="#2F2F2F">
                <v:path arrowok="t"/>
              </v:shape>
            </v:group>
            <v:group style="position:absolute;left:3398;top:1974;width:317;height:2" coordorigin="3398,1974" coordsize="317,2">
              <v:shape style="position:absolute;left:3398;top:1974;width:317;height:2" coordorigin="3398,1974" coordsize="317,0" path="m3398,1974l3716,1974e" filled="f" stroked="t" strokeweight=".47332pt" strokecolor="#484848">
                <v:path arrowok="t"/>
              </v:shape>
            </v:group>
            <v:group style="position:absolute;left:3640;top:1971;width:7895;height:2" coordorigin="3640,1971" coordsize="7895,2">
              <v:shape style="position:absolute;left:3640;top:1971;width:7895;height:2" coordorigin="3640,1971" coordsize="7895,0" path="m3640,1971l11535,1971e" filled="f" stroked="t" strokeweight=".70998pt" strokecolor="#646464">
                <v:path arrowok="t"/>
              </v:shape>
            </v:group>
            <v:group style="position:absolute;left:464;top:2214;width:11071;height:2" coordorigin="464,2214" coordsize="11071,2">
              <v:shape style="position:absolute;left:464;top:2214;width:11071;height:2" coordorigin="464,2214" coordsize="11071,0" path="m464,2214l11535,2214e" filled="f" stroked="t" strokeweight=".70998pt" strokecolor="#646464">
                <v:path arrowok="t"/>
              </v:shape>
            </v:group>
            <v:group style="position:absolute;left:9111;top:2212;width:355;height:2" coordorigin="9111,2212" coordsize="355,2">
              <v:shape style="position:absolute;left:9111;top:2212;width:355;height:2" coordorigin="9111,2212" coordsize="355,0" path="m9111,2212l9466,2212e" filled="f" stroked="t" strokeweight=".47332pt" strokecolor="#575757">
                <v:path arrowok="t"/>
              </v:shape>
            </v:group>
            <v:group style="position:absolute;left:3280;top:2453;width:383;height:2" coordorigin="3280,2453" coordsize="383,2">
              <v:shape style="position:absolute;left:3280;top:2453;width:383;height:2" coordorigin="3280,2453" coordsize="383,0" path="m3280,2453l3663,2453e" filled="f" stroked="t" strokeweight=".47332pt" strokecolor="#4B4B4B">
                <v:path arrowok="t"/>
              </v:shape>
            </v:group>
            <v:group style="position:absolute;left:3439;top:1969;width:2;height:486" coordorigin="3439,1969" coordsize="2,486">
              <v:shape style="position:absolute;left:3439;top:1969;width:2;height:486" coordorigin="3439,1969" coordsize="0,486" path="m3439,2455l3439,1969e" filled="f" stroked="t" strokeweight=".94664pt" strokecolor="#5B5B5B">
                <v:path arrowok="t"/>
              </v:shape>
            </v:group>
            <v:group style="position:absolute;left:464;top:2453;width:11066;height:2" coordorigin="464,2453" coordsize="11066,2">
              <v:shape style="position:absolute;left:464;top:2453;width:11066;height:2" coordorigin="464,2453" coordsize="11066,0" path="m464,2453l11530,2453e" filled="f" stroked="t" strokeweight=".70998pt" strokecolor="#646464">
                <v:path arrowok="t"/>
              </v:shape>
            </v:group>
            <v:group style="position:absolute;left:9111;top:2450;width:355;height:2" coordorigin="9111,2450" coordsize="355,2">
              <v:shape style="position:absolute;left:9111;top:2450;width:355;height:2" coordorigin="9111,2450" coordsize="355,0" path="m9111,2450l9466,2450e" filled="f" stroked="t" strokeweight=".47332pt" strokecolor="#484848">
                <v:path arrowok="t"/>
              </v:shape>
            </v:group>
            <v:group style="position:absolute;left:469;top:2691;width:11061;height:2" coordorigin="469,2691" coordsize="11061,2">
              <v:shape style="position:absolute;left:469;top:2691;width:11061;height:2" coordorigin="469,2691" coordsize="11061,0" path="m469,2691l11530,2691e" filled="f" stroked="t" strokeweight=".70998pt" strokecolor="#606060">
                <v:path arrowok="t"/>
              </v:shape>
            </v:group>
            <v:group style="position:absolute;left:11525;top:2408;width:2;height:310" coordorigin="11525,2408" coordsize="2,310">
              <v:shape style="position:absolute;left:11525;top:2408;width:2;height:310" coordorigin="11525,2408" coordsize="0,310" path="m11525,2717l11525,2408e" filled="f" stroked="t" strokeweight=".47332pt" strokecolor="#383838">
                <v:path arrowok="t"/>
              </v:shape>
            </v:group>
            <v:group style="position:absolute;left:469;top:2930;width:6948;height:2" coordorigin="469,2930" coordsize="6948,2">
              <v:shape style="position:absolute;left:469;top:2930;width:6948;height:2" coordorigin="469,2930" coordsize="6948,0" path="m469,2930l7417,2930e" filled="f" stroked="t" strokeweight=".70998pt" strokecolor="#606060">
                <v:path arrowok="t"/>
              </v:shape>
            </v:group>
            <v:group style="position:absolute;left:7360;top:2930;width:431;height:2" coordorigin="7360,2930" coordsize="431,2">
              <v:shape style="position:absolute;left:7360;top:2930;width:431;height:2" coordorigin="7360,2930" coordsize="431,0" path="m7360,2930l7791,2930e" filled="f" stroked="t" strokeweight=".47332pt" strokecolor="#444444">
                <v:path arrowok="t"/>
              </v:shape>
            </v:group>
            <v:group style="position:absolute;left:7734;top:2930;width:3801;height:2" coordorigin="7734,2930" coordsize="3801,2">
              <v:shape style="position:absolute;left:7734;top:2930;width:3801;height:2" coordorigin="7734,2930" coordsize="3801,0" path="m7734,2930l11535,2930e" filled="f" stroked="t" strokeweight=".70998pt" strokecolor="#646464">
                <v:path arrowok="t"/>
              </v:shape>
            </v:group>
            <v:group style="position:absolute;left:464;top:3173;width:3252;height:2" coordorigin="464,3173" coordsize="3252,2">
              <v:shape style="position:absolute;left:464;top:3173;width:3252;height:2" coordorigin="464,3173" coordsize="3252,0" path="m464,3173l3716,3173e" filled="f" stroked="t" strokeweight=".70998pt" strokecolor="#5B5B5B">
                <v:path arrowok="t"/>
              </v:shape>
            </v:group>
            <v:group style="position:absolute;left:3659;top:3170;width:246;height:2" coordorigin="3659,3170" coordsize="246,2">
              <v:shape style="position:absolute;left:3659;top:3170;width:246;height:2" coordorigin="3659,3170" coordsize="246,0" path="m3659,3170l3905,3170e" filled="f" stroked="t" strokeweight=".47332pt" strokecolor="#3B3B3B">
                <v:path arrowok="t"/>
              </v:shape>
            </v:group>
            <v:group style="position:absolute;left:3848;top:3168;width:7687;height:2" coordorigin="3848,3168" coordsize="7687,2">
              <v:shape style="position:absolute;left:3848;top:3168;width:7687;height:2" coordorigin="3848,3168" coordsize="7687,0" path="m3848,3168l11535,3168e" filled="f" stroked="t" strokeweight=".70998pt" strokecolor="#5B5B5B">
                <v:path arrowok="t"/>
              </v:shape>
            </v:group>
            <v:group style="position:absolute;left:6981;top:3156;width:2;height:782" coordorigin="6981,3156" coordsize="2,782">
              <v:shape style="position:absolute;left:6981;top:3156;width:2;height:782" coordorigin="6981,3156" coordsize="0,782" path="m6981,3938l6981,3156e" filled="f" stroked="t" strokeweight=".70998pt" strokecolor="#646464">
                <v:path arrowok="t"/>
              </v:shape>
            </v:group>
            <v:group style="position:absolute;left:3398;top:3928;width:8136;height:2" coordorigin="3398,3928" coordsize="8136,2">
              <v:shape style="position:absolute;left:3398;top:3928;width:8136;height:2" coordorigin="3398,3928" coordsize="8136,0" path="m3398,3928l11535,3928e" filled="f" stroked="t" strokeweight=".94664pt" strokecolor="#545454">
                <v:path arrowok="t"/>
              </v:shape>
            </v:group>
            <v:group style="position:absolute;left:6984;top:3609;width:2;height:329" coordorigin="6984,3609" coordsize="2,329">
              <v:shape style="position:absolute;left:6984;top:3609;width:2;height:329" coordorigin="6984,3609" coordsize="0,329" path="m6984,3938l6984,3609e" filled="f" stroked="t" strokeweight=".94664pt" strokecolor="#707070">
                <v:path arrowok="t"/>
              </v:shape>
            </v:group>
            <v:group style="position:absolute;left:6721;top:3616;width:4847;height:2" coordorigin="6721,3616" coordsize="4847,2">
              <v:shape style="position:absolute;left:6721;top:3616;width:4847;height:2" coordorigin="6721,3616" coordsize="4847,0" path="m6721,3616l11568,3616e" filled="f" stroked="t" strokeweight=".94664pt" strokecolor="#BCBCBC">
                <v:path arrowok="t"/>
              </v:shape>
            </v:group>
            <v:group style="position:absolute;left:469;top:3931;width:2868;height:2" coordorigin="469,3931" coordsize="2868,2">
              <v:shape style="position:absolute;left:469;top:3931;width:2868;height:2" coordorigin="469,3931" coordsize="2868,0" path="m469,3931l3337,3931e" filled="f" stroked="t" strokeweight=".70998pt" strokecolor="#575757">
                <v:path arrowok="t"/>
              </v:shape>
            </v:group>
            <v:group style="position:absolute;left:3280;top:3928;width:175;height:2" coordorigin="3280,3928" coordsize="175,2">
              <v:shape style="position:absolute;left:3280;top:3928;width:175;height:2" coordorigin="3280,3928" coordsize="175,0" path="m3280,3928l3455,3928e" filled="f" stroked="t" strokeweight=".47332pt" strokecolor="#3B3B3B">
                <v:path arrowok="t"/>
              </v:shape>
            </v:group>
            <v:group style="position:absolute;left:3888;top:3156;width:2;height:782" coordorigin="3888,3156" coordsize="2,782">
              <v:shape style="position:absolute;left:3888;top:3156;width:2;height:782" coordorigin="3888,3156" coordsize="0,782" path="m3888,3938l3888,3156e" filled="f" stroked="t" strokeweight=".94664pt" strokecolor="#575757">
                <v:path arrowok="t"/>
              </v:shape>
            </v:group>
            <v:group style="position:absolute;left:2414;top:3924;width:2;height:315" coordorigin="2414,3924" coordsize="2,315">
              <v:shape style="position:absolute;left:2414;top:3924;width:2;height:315" coordorigin="2414,3924" coordsize="0,315" path="m2414,4238l2414,3924e" filled="f" stroked="t" strokeweight=".47332pt" strokecolor="#484848">
                <v:path arrowok="t"/>
              </v:shape>
            </v:group>
            <v:group style="position:absolute;left:464;top:4207;width:11071;height:2" coordorigin="464,4207" coordsize="11071,2">
              <v:shape style="position:absolute;left:464;top:4207;width:11071;height:2" coordorigin="464,4207" coordsize="11071,0" path="m464,4207l11535,4207e" filled="f" stroked="t" strokeweight=".70998pt" strokecolor="#575757">
                <v:path arrowok="t"/>
              </v:shape>
            </v:group>
            <v:group style="position:absolute;left:11525;top:3804;width:2;height:691" coordorigin="11525,3804" coordsize="2,691">
              <v:shape style="position:absolute;left:11525;top:3804;width:2;height:691" coordorigin="11525,3804" coordsize="0,691" path="m11525,4496l11525,3804e" filled="f" stroked="t" strokeweight=".70998pt" strokecolor="#8C8C8C">
                <v:path arrowok="t"/>
              </v:shape>
            </v:group>
            <v:group style="position:absolute;left:2404;top:4448;width:4407;height:2" coordorigin="2404,4448" coordsize="4407,2">
              <v:shape style="position:absolute;left:2404;top:4448;width:4407;height:2" coordorigin="2404,4448" coordsize="4407,0" path="m2404,4448l6811,4448e" filled="f" stroked="t" strokeweight=".70998pt" strokecolor="#575757">
                <v:path arrowok="t"/>
              </v:shape>
            </v:group>
            <v:group style="position:absolute;left:6754;top:4448;width:251;height:2" coordorigin="6754,4448" coordsize="251,2">
              <v:shape style="position:absolute;left:6754;top:4448;width:251;height:2" coordorigin="6754,4448" coordsize="251,0" path="m6754,4448l7005,4448e" filled="f" stroked="t" strokeweight=".47332pt" strokecolor="#2B2B2B">
                <v:path arrowok="t"/>
              </v:shape>
            </v:group>
            <v:group style="position:absolute;left:6948;top:4448;width:469;height:2" coordorigin="6948,4448" coordsize="469,2">
              <v:shape style="position:absolute;left:6948;top:4448;width:469;height:2" coordorigin="6948,4448" coordsize="469,0" path="m6948,4448l7417,4448e" filled="f" stroked="t" strokeweight=".94664pt" strokecolor="#606060">
                <v:path arrowok="t"/>
              </v:shape>
            </v:group>
            <v:group style="position:absolute;left:7360;top:4446;width:431;height:2" coordorigin="7360,4446" coordsize="431,2">
              <v:shape style="position:absolute;left:7360;top:4446;width:431;height:2" coordorigin="7360,4446" coordsize="431,0" path="m7360,4446l7791,4446e" filled="f" stroked="t" strokeweight=".47332pt" strokecolor="#484848">
                <v:path arrowok="t"/>
              </v:shape>
            </v:group>
            <v:group style="position:absolute;left:7734;top:4448;width:3796;height:2" coordorigin="7734,4448" coordsize="3796,2">
              <v:shape style="position:absolute;left:7734;top:4448;width:3796;height:2" coordorigin="7734,4448" coordsize="3796,0" path="m7734,4448l11530,4448e" filled="f" stroked="t" strokeweight=".70998pt" strokecolor="#606060">
                <v:path arrowok="t"/>
              </v:shape>
            </v:group>
            <v:group style="position:absolute;left:473;top:4429;width:2;height:277" coordorigin="473,4429" coordsize="2,277">
              <v:shape style="position:absolute;left:473;top:4429;width:2;height:277" coordorigin="473,4429" coordsize="0,277" path="m473,4705l473,4429e" filled="f" stroked="t" strokeweight=".94664pt" strokecolor="#6B6B6B">
                <v:path arrowok="t"/>
              </v:shape>
            </v:group>
            <v:group style="position:absolute;left:4956;top:4438;width:2;height:267" coordorigin="4956,4438" coordsize="2,267">
              <v:shape style="position:absolute;left:4956;top:4438;width:2;height:267" coordorigin="4956,4438" coordsize="0,267" path="m4956,4705l4956,4438e" filled="f" stroked="t" strokeweight=".47332pt" strokecolor="#484848">
                <v:path arrowok="t"/>
              </v:shape>
            </v:group>
            <v:group style="position:absolute;left:7762;top:4453;width:2;height:224" coordorigin="7762,4453" coordsize="2,224">
              <v:shape style="position:absolute;left:7762;top:4453;width:2;height:224" coordorigin="7762,4453" coordsize="0,224" path="m7762,4677l7762,4453e" filled="f" stroked="t" strokeweight=".23666pt" strokecolor="#232323">
                <v:path arrowok="t"/>
              </v:shape>
            </v:group>
            <v:group style="position:absolute;left:11525;top:4195;width:2;height:510" coordorigin="11525,4195" coordsize="2,510">
              <v:shape style="position:absolute;left:11525;top:4195;width:2;height:510" coordorigin="11525,4195" coordsize="0,510" path="m11525,4705l11525,4195e" filled="f" stroked="t" strokeweight=".47332pt" strokecolor="#4B4B4B">
                <v:path arrowok="t"/>
              </v:shape>
            </v:group>
            <v:group style="position:absolute;left:2412;top:4133;width:2;height:820" coordorigin="2412,4133" coordsize="2,820">
              <v:shape style="position:absolute;left:2412;top:4133;width:2;height:820" coordorigin="2412,4133" coordsize="0,820" path="m2412,4953l2412,4133e" filled="f" stroked="t" strokeweight=".94664pt" strokecolor="#575757">
                <v:path arrowok="t"/>
              </v:shape>
            </v:group>
            <v:group style="position:absolute;left:4956;top:4539;width:2;height:682" coordorigin="4956,4539" coordsize="2,682">
              <v:shape style="position:absolute;left:4956;top:4539;width:2;height:682" coordorigin="4956,4539" coordsize="0,682" path="m4956,5220l4956,4539e" filled="f" stroked="t" strokeweight=".70998pt" strokecolor="#575757">
                <v:path arrowok="t"/>
              </v:shape>
            </v:group>
            <v:group style="position:absolute;left:4946;top:4932;width:6589;height:2" coordorigin="4946,4932" coordsize="6589,2">
              <v:shape style="position:absolute;left:4946;top:4932;width:6589;height:2" coordorigin="4946,4932" coordsize="6589,0" path="m4946,4932l11535,4932e" filled="f" stroked="t" strokeweight=".70998pt" strokecolor="#5B5B5B">
                <v:path arrowok="t"/>
              </v:shape>
            </v:group>
            <v:group style="position:absolute;left:7762;top:4677;width:2;height:257" coordorigin="7762,4677" coordsize="2,257">
              <v:shape style="position:absolute;left:7762;top:4677;width:2;height:257" coordorigin="7762,4677" coordsize="0,257" path="m7762,4934l7762,4677e" filled="f" stroked="t" strokeweight=".23666pt" strokecolor="#606060">
                <v:path arrowok="t"/>
              </v:shape>
            </v:group>
            <v:group style="position:absolute;left:11530;top:4195;width:2;height:11737" coordorigin="11530,4195" coordsize="2,11737">
              <v:shape style="position:absolute;left:11530;top:4195;width:2;height:11737" coordorigin="11530,4195" coordsize="0,11737" path="m11530,15933l11530,4195e" filled="f" stroked="t" strokeweight=".70998pt" strokecolor="#606060">
                <v:path arrowok="t"/>
              </v:shape>
            </v:group>
            <v:group style="position:absolute;left:2414;top:4896;width:2;height:324" coordorigin="2414,4896" coordsize="2,324">
              <v:shape style="position:absolute;left:2414;top:4896;width:2;height:324" coordorigin="2414,4896" coordsize="0,324" path="m2414,5220l2414,4896e" filled="f" stroked="t" strokeweight=".47332pt" strokecolor="#343434">
                <v:path arrowok="t"/>
              </v:shape>
            </v:group>
            <v:group style="position:absolute;left:4951;top:5175;width:6584;height:2" coordorigin="4951,5175" coordsize="6584,2">
              <v:shape style="position:absolute;left:4951;top:5175;width:6584;height:2" coordorigin="4951,5175" coordsize="6584,0" path="m4951,5175l11535,5175e" filled="f" stroked="t" strokeweight=".70998pt" strokecolor="#575757">
                <v:path arrowok="t"/>
              </v:shape>
            </v:group>
            <v:group style="position:absolute;left:2414;top:5149;width:2;height:558" coordorigin="2414,5149" coordsize="2,558">
              <v:shape style="position:absolute;left:2414;top:5149;width:2;height:558" coordorigin="2414,5149" coordsize="0,558" path="m2414,5707l2414,5149e" filled="f" stroked="t" strokeweight=".94664pt" strokecolor="#5B5B5B">
                <v:path arrowok="t"/>
              </v:shape>
            </v:group>
            <v:group style="position:absolute;left:4956;top:5163;width:2;height:267" coordorigin="4956,5163" coordsize="2,267">
              <v:shape style="position:absolute;left:4956;top:5163;width:2;height:267" coordorigin="4956,5163" coordsize="0,267" path="m4956,5430l4956,5163e" filled="f" stroked="t" strokeweight=".47332pt" strokecolor="#3B3B3B">
                <v:path arrowok="t"/>
              </v:shape>
            </v:group>
            <v:group style="position:absolute;left:4951;top:5413;width:4217;height:2" coordorigin="4951,5413" coordsize="4217,2">
              <v:shape style="position:absolute;left:4951;top:5413;width:4217;height:2" coordorigin="4951,5413" coordsize="4217,0" path="m4951,5413l9168,5413e" filled="f" stroked="t" strokeweight=".70998pt" strokecolor="#5B5B5B">
                <v:path arrowok="t"/>
              </v:shape>
            </v:group>
            <v:group style="position:absolute;left:9111;top:5416;width:355;height:2" coordorigin="9111,5416" coordsize="355,2">
              <v:shape style="position:absolute;left:9111;top:5416;width:355;height:2" coordorigin="9111,5416" coordsize="355,0" path="m9111,5416l9466,5416e" filled="f" stroked="t" strokeweight=".47332pt" strokecolor="#545454">
                <v:path arrowok="t"/>
              </v:shape>
            </v:group>
            <v:group style="position:absolute;left:9353;top:5416;width:2187;height:2" coordorigin="9353,5416" coordsize="2187,2">
              <v:shape style="position:absolute;left:9353;top:5416;width:2187;height:2" coordorigin="9353,5416" coordsize="2187,0" path="m9353,5416l11540,5416e" filled="f" stroked="t" strokeweight=".70998pt" strokecolor="#606060">
                <v:path arrowok="t"/>
              </v:shape>
            </v:group>
            <v:group style="position:absolute;left:2404;top:5654;width:757;height:2" coordorigin="2404,5654" coordsize="757,2">
              <v:shape style="position:absolute;left:2404;top:5654;width:757;height:2" coordorigin="2404,5654" coordsize="757,0" path="m2404,5654l3162,5654e" filled="f" stroked="t" strokeweight=".70998pt" strokecolor="#646464">
                <v:path arrowok="t"/>
              </v:shape>
            </v:group>
            <v:group style="position:absolute;left:3105;top:5654;width:232;height:2" coordorigin="3105,5654" coordsize="232,2">
              <v:shape style="position:absolute;left:3105;top:5654;width:232;height:2" coordorigin="3105,5654" coordsize="232,0" path="m3105,5654l3337,5654e" filled="f" stroked="t" strokeweight=".47332pt" strokecolor="#4B4B4B">
                <v:path arrowok="t"/>
              </v:shape>
            </v:group>
            <v:group style="position:absolute;left:3280;top:5652;width:5888;height:2" coordorigin="3280,5652" coordsize="5888,2">
              <v:shape style="position:absolute;left:3280;top:5652;width:5888;height:2" coordorigin="3280,5652" coordsize="5888,0" path="m3280,5652l9168,5652e" filled="f" stroked="t" strokeweight=".70998pt" strokecolor="#606060">
                <v:path arrowok="t"/>
              </v:shape>
            </v:group>
            <v:group style="position:absolute;left:9111;top:5654;width:355;height:2" coordorigin="9111,5654" coordsize="355,2">
              <v:shape style="position:absolute;left:9111;top:5654;width:355;height:2" coordorigin="9111,5654" coordsize="355,0" path="m9111,5654l9466,5654e" filled="f" stroked="t" strokeweight=".47332pt" strokecolor="#444444">
                <v:path arrowok="t"/>
              </v:shape>
            </v:group>
            <v:group style="position:absolute;left:9410;top:5654;width:2130;height:2" coordorigin="9410,5654" coordsize="2130,2">
              <v:shape style="position:absolute;left:9410;top:5654;width:2130;height:2" coordorigin="9410,5654" coordsize="2130,0" path="m9410,5654l11540,5654e" filled="f" stroked="t" strokeweight=".70998pt" strokecolor="#606060">
                <v:path arrowok="t"/>
              </v:shape>
            </v:group>
            <v:group style="position:absolute;left:469;top:5895;width:1969;height:2" coordorigin="469,5895" coordsize="1969,2">
              <v:shape style="position:absolute;left:469;top:5895;width:1969;height:2" coordorigin="469,5895" coordsize="1969,0" path="m469,5895l2438,5895e" filled="f" stroked="t" strokeweight=".70998pt" strokecolor="#646464">
                <v:path arrowok="t"/>
              </v:shape>
            </v:group>
            <v:group style="position:absolute;left:2414;top:5630;width:2;height:572" coordorigin="2414,5630" coordsize="2,572">
              <v:shape style="position:absolute;left:2414;top:5630;width:2;height:572" coordorigin="2414,5630" coordsize="0,572" path="m2414,6202l2414,5630e" filled="f" stroked="t" strokeweight=".47332pt" strokecolor="#3B3B3B">
                <v:path arrowok="t"/>
              </v:shape>
            </v:group>
            <v:group style="position:absolute;left:2367;top:5892;width:1349;height:2" coordorigin="2367,5892" coordsize="1349,2">
              <v:shape style="position:absolute;left:2367;top:5892;width:1349;height:2" coordorigin="2367,5892" coordsize="1349,0" path="m2367,5892l3716,5892e" filled="f" stroked="t" strokeweight=".47332pt" strokecolor="#575757">
                <v:path arrowok="t"/>
              </v:shape>
            </v:group>
            <v:group style="position:absolute;left:3659;top:5892;width:1420;height:2" coordorigin="3659,5892" coordsize="1420,2">
              <v:shape style="position:absolute;left:3659;top:5892;width:1420;height:2" coordorigin="3659,5892" coordsize="1420,0" path="m3659,5892l5079,5892e" filled="f" stroked="t" strokeweight=".70998pt" strokecolor="#646464">
                <v:path arrowok="t"/>
              </v:shape>
            </v:group>
            <v:group style="position:absolute;left:4958;top:5373;width:2;height:1235" coordorigin="4958,5373" coordsize="2,1235">
              <v:shape style="position:absolute;left:4958;top:5373;width:2;height:1235" coordorigin="4958,5373" coordsize="0,1235" path="m4958,6608l4958,5373e" filled="f" stroked="t" strokeweight=".70998pt" strokecolor="#545454">
                <v:path arrowok="t"/>
              </v:shape>
            </v:group>
            <v:group style="position:absolute;left:4918;top:5892;width:2499;height:2" coordorigin="4918,5892" coordsize="2499,2">
              <v:shape style="position:absolute;left:4918;top:5892;width:2499;height:2" coordorigin="4918,5892" coordsize="2499,0" path="m4918,5892l7417,5892e" filled="f" stroked="t" strokeweight=".47332pt" strokecolor="#4F4F4F">
                <v:path arrowok="t"/>
              </v:shape>
            </v:group>
            <v:group style="position:absolute;left:7360;top:5895;width:4179;height:2" coordorigin="7360,5895" coordsize="4179,2">
              <v:shape style="position:absolute;left:7360;top:5895;width:4179;height:2" coordorigin="7360,5895" coordsize="4179,0" path="m7360,5895l11540,5895e" filled="f" stroked="t" strokeweight=".70998pt" strokecolor="#646464">
                <v:path arrowok="t"/>
              </v:shape>
            </v:group>
            <v:group style="position:absolute;left:9111;top:5892;width:355;height:2" coordorigin="9111,5892" coordsize="355,2">
              <v:shape style="position:absolute;left:9111;top:5892;width:355;height:2" coordorigin="9111,5892" coordsize="355,0" path="m9111,5892l9466,5892e" filled="f" stroked="t" strokeweight=".47332pt" strokecolor="#4B4B4B">
                <v:path arrowok="t"/>
              </v:shape>
            </v:group>
            <v:group style="position:absolute;left:7762;top:5873;width:2;height:748" coordorigin="7762,5873" coordsize="2,748">
              <v:shape style="position:absolute;left:7762;top:5873;width:2;height:748" coordorigin="7762,5873" coordsize="0,748" path="m7762,6622l7762,5873e" filled="f" stroked="t" strokeweight=".23666pt" strokecolor="#575757">
                <v:path arrowok="t"/>
              </v:shape>
            </v:group>
            <v:group style="position:absolute;left:2414;top:6107;width:2;height:534" coordorigin="2414,6107" coordsize="2,534">
              <v:shape style="position:absolute;left:2414;top:6107;width:2;height:534" coordorigin="2414,6107" coordsize="0,534" path="m2414,6641l2414,6107e" filled="f" stroked="t" strokeweight=".94664pt" strokecolor="#575757">
                <v:path arrowok="t"/>
              </v:shape>
            </v:group>
            <v:group style="position:absolute;left:2404;top:6362;width:4601;height:2" coordorigin="2404,6362" coordsize="4601,2">
              <v:shape style="position:absolute;left:2404;top:6362;width:4601;height:2" coordorigin="2404,6362" coordsize="4601,0" path="m2404,6362l7005,6362e" filled="f" stroked="t" strokeweight=".70998pt" strokecolor="#606060">
                <v:path arrowok="t"/>
              </v:shape>
            </v:group>
            <v:group style="position:absolute;left:6948;top:6360;width:469;height:2" coordorigin="6948,6360" coordsize="469,2">
              <v:shape style="position:absolute;left:6948;top:6360;width:469;height:2" coordorigin="6948,6360" coordsize="469,0" path="m6948,6360l7417,6360e" filled="f" stroked="t" strokeweight=".47332pt" strokecolor="#484848">
                <v:path arrowok="t"/>
              </v:shape>
            </v:group>
            <v:group style="position:absolute;left:7360;top:6362;width:4179;height:2" coordorigin="7360,6362" coordsize="4179,2">
              <v:shape style="position:absolute;left:7360;top:6362;width:4179;height:2" coordorigin="7360,6362" coordsize="4179,0" path="m7360,6362l11540,6362e" filled="f" stroked="t" strokeweight=".70998pt" strokecolor="#646464">
                <v:path arrowok="t"/>
              </v:shape>
            </v:group>
            <v:group style="position:absolute;left:2409;top:6600;width:5008;height:2" coordorigin="2409,6600" coordsize="5008,2">
              <v:shape style="position:absolute;left:2409;top:6600;width:5008;height:2" coordorigin="2409,6600" coordsize="5008,0" path="m2409,6600l7417,6600e" filled="f" stroked="t" strokeweight=".70998pt" strokecolor="#646464">
                <v:path arrowok="t"/>
              </v:shape>
            </v:group>
            <v:group style="position:absolute;left:7360;top:6600;width:435;height:2" coordorigin="7360,6600" coordsize="435,2">
              <v:shape style="position:absolute;left:7360;top:6600;width:435;height:2" coordorigin="7360,6600" coordsize="435,0" path="m7360,6600l7796,6600e" filled="f" stroked="t" strokeweight=".47332pt" strokecolor="#444444">
                <v:path arrowok="t"/>
              </v:shape>
            </v:group>
            <v:group style="position:absolute;left:7734;top:6603;width:615;height:2" coordorigin="7734,6603" coordsize="615,2">
              <v:shape style="position:absolute;left:7734;top:6603;width:615;height:2" coordorigin="7734,6603" coordsize="615,0" path="m7734,6603l8349,6603e" filled="f" stroked="t" strokeweight=".70998pt" strokecolor="#676767">
                <v:path arrowok="t"/>
              </v:shape>
            </v:group>
            <v:group style="position:absolute;left:8293;top:6600;width:876;height:2" coordorigin="8293,6600" coordsize="876,2">
              <v:shape style="position:absolute;left:8293;top:6600;width:876;height:2" coordorigin="8293,6600" coordsize="876,0" path="m8293,6600l9168,6600e" filled="f" stroked="t" strokeweight=".47332pt" strokecolor="#545454">
                <v:path arrowok="t"/>
              </v:shape>
            </v:group>
            <v:group style="position:absolute;left:9012;top:6603;width:2528;height:2" coordorigin="9012,6603" coordsize="2528,2">
              <v:shape style="position:absolute;left:9012;top:6603;width:2528;height:2" coordorigin="9012,6603" coordsize="2528,0" path="m9012,6603l11540,6603e" filled="f" stroked="t" strokeweight=".70998pt" strokecolor="#676767">
                <v:path arrowok="t"/>
              </v:shape>
            </v:group>
            <v:group style="position:absolute;left:469;top:6844;width:5027;height:2" coordorigin="469,6844" coordsize="5027,2">
              <v:shape style="position:absolute;left:469;top:6844;width:5027;height:2" coordorigin="469,6844" coordsize="5027,0" path="m469,6844l5495,6844e" filled="f" stroked="t" strokeweight=".70998pt" strokecolor="#5B5B5B">
                <v:path arrowok="t"/>
              </v:shape>
            </v:group>
            <v:group style="position:absolute;left:2414;top:6584;width:2;height:548" coordorigin="2414,6584" coordsize="2,548">
              <v:shape style="position:absolute;left:2414;top:6584;width:2;height:548" coordorigin="2414,6584" coordsize="0,548" path="m2414,7132l2414,6584e" filled="f" stroked="t" strokeweight=".47332pt" strokecolor="#343434">
                <v:path arrowok="t"/>
              </v:shape>
            </v:group>
            <v:group style="position:absolute;left:5438;top:6841;width:563;height:2" coordorigin="5438,6841" coordsize="563,2">
              <v:shape style="position:absolute;left:5438;top:6841;width:563;height:2" coordorigin="5438,6841" coordsize="563,0" path="m5438,6841l6002,6841e" filled="f" stroked="t" strokeweight=".47332pt" strokecolor="#484848">
                <v:path arrowok="t"/>
              </v:shape>
            </v:group>
            <v:group style="position:absolute;left:5945;top:6839;width:5595;height:2" coordorigin="5945,6839" coordsize="5595,2">
              <v:shape style="position:absolute;left:5945;top:6839;width:5595;height:2" coordorigin="5945,6839" coordsize="5595,0" path="m5945,6839l11540,6839e" filled="f" stroked="t" strokeweight=".70998pt" strokecolor="#5B5B5B">
                <v:path arrowok="t"/>
              </v:shape>
            </v:group>
            <v:group style="position:absolute;left:11530;top:6798;width:2;height:334" coordorigin="11530,6798" coordsize="2,334">
              <v:shape style="position:absolute;left:11530;top:6798;width:2;height:334" coordorigin="11530,6798" coordsize="0,334" path="m11530,7132l11530,6798e" filled="f" stroked="t" strokeweight=".47332pt" strokecolor="#444444">
                <v:path arrowok="t"/>
              </v:shape>
            </v:group>
            <v:group style="position:absolute;left:2414;top:7075;width:2;height:496" coordorigin="2414,7075" coordsize="2,496">
              <v:shape style="position:absolute;left:2414;top:7075;width:2;height:496" coordorigin="2414,7075" coordsize="0,496" path="m2414,7571l2414,7075e" filled="f" stroked="t" strokeweight=".94664pt" strokecolor="#575757">
                <v:path arrowok="t"/>
              </v:shape>
            </v:group>
            <v:group style="position:absolute;left:464;top:7316;width:2873;height:2" coordorigin="464,7316" coordsize="2873,2">
              <v:shape style="position:absolute;left:464;top:7316;width:2873;height:2" coordorigin="464,7316" coordsize="2873,0" path="m464,7316l3337,7316e" filled="f" stroked="t" strokeweight=".70998pt" strokecolor="#5B5B5B">
                <v:path arrowok="t"/>
              </v:shape>
            </v:group>
            <v:group style="position:absolute;left:3280;top:7313;width:435;height:2" coordorigin="3280,7313" coordsize="435,2">
              <v:shape style="position:absolute;left:3280;top:7313;width:435;height:2" coordorigin="3280,7313" coordsize="435,0" path="m3280,7313l3716,7313e" filled="f" stroked="t" strokeweight=".47332pt" strokecolor="#444444">
                <v:path arrowok="t"/>
              </v:shape>
            </v:group>
            <v:group style="position:absolute;left:3635;top:7313;width:3427;height:2" coordorigin="3635,7313" coordsize="3427,2">
              <v:shape style="position:absolute;left:3635;top:7313;width:3427;height:2" coordorigin="3635,7313" coordsize="3427,0" path="m3635,7313l7062,7313e" filled="f" stroked="t" strokeweight=".70998pt" strokecolor="#5B5B5B">
                <v:path arrowok="t"/>
              </v:shape>
            </v:group>
            <v:group style="position:absolute;left:6948;top:7313;width:469;height:2" coordorigin="6948,7313" coordsize="469,2">
              <v:shape style="position:absolute;left:6948;top:7313;width:469;height:2" coordorigin="6948,7313" coordsize="469,0" path="m6948,7313l7417,7313e" filled="f" stroked="t" strokeweight=".47332pt" strokecolor="#484848">
                <v:path arrowok="t"/>
              </v:shape>
            </v:group>
            <v:group style="position:absolute;left:7360;top:7313;width:1808;height:2" coordorigin="7360,7313" coordsize="1808,2">
              <v:shape style="position:absolute;left:7360;top:7313;width:1808;height:2" coordorigin="7360,7313" coordsize="1808,0" path="m7360,7313l9168,7313e" filled="f" stroked="t" strokeweight=".70998pt" strokecolor="#5B5B5B">
                <v:path arrowok="t"/>
              </v:shape>
            </v:group>
            <v:group style="position:absolute;left:9111;top:7313;width:355;height:2" coordorigin="9111,7313" coordsize="355,2">
              <v:shape style="position:absolute;left:9111;top:7313;width:355;height:2" coordorigin="9111,7313" coordsize="355,0" path="m9111,7313l9466,7313e" filled="f" stroked="t" strokeweight=".47332pt" strokecolor="#444444">
                <v:path arrowok="t"/>
              </v:shape>
            </v:group>
            <v:group style="position:absolute;left:9410;top:7316;width:2130;height:2" coordorigin="9410,7316" coordsize="2130,2">
              <v:shape style="position:absolute;left:9410;top:7316;width:2130;height:2" coordorigin="9410,7316" coordsize="2130,0" path="m9410,7316l11540,7316e" filled="f" stroked="t" strokeweight=".70998pt" strokecolor="#575757">
                <v:path arrowok="t"/>
              </v:shape>
            </v:group>
            <v:group style="position:absolute;left:4960;top:7304;width:2;height:305" coordorigin="4960,7304" coordsize="2,305">
              <v:shape style="position:absolute;left:4960;top:7304;width:2;height:305" coordorigin="4960,7304" coordsize="0,305" path="m4960,7609l4960,7304e" filled="f" stroked="t" strokeweight=".94664pt" strokecolor="#606060">
                <v:path arrowok="t"/>
              </v:shape>
            </v:group>
            <v:group style="position:absolute;left:4951;top:7554;width:6589;height:2" coordorigin="4951,7554" coordsize="6589,2">
              <v:shape style="position:absolute;left:4951;top:7554;width:6589;height:2" coordorigin="4951,7554" coordsize="6589,0" path="m4951,7554l11540,7554e" filled="f" stroked="t" strokeweight=".70998pt" strokecolor="#606060">
                <v:path arrowok="t"/>
              </v:shape>
            </v:group>
            <v:group style="position:absolute;left:2416;top:7513;width:2;height:582" coordorigin="2416,7513" coordsize="2,582">
              <v:shape style="position:absolute;left:2416;top:7513;width:2;height:582" coordorigin="2416,7513" coordsize="0,582" path="m2416,8095l2416,7513e" filled="f" stroked="t" strokeweight=".47332pt" strokecolor="#444444">
                <v:path arrowok="t"/>
              </v:shape>
            </v:group>
            <v:group style="position:absolute;left:4960;top:7513;width:2;height:300" coordorigin="4960,7513" coordsize="2,300">
              <v:shape style="position:absolute;left:4960;top:7513;width:2;height:300" coordorigin="4960,7513" coordsize="0,300" path="m4960,7814l4960,7513e" filled="f" stroked="t" strokeweight=".47332pt" strokecolor="#4F4F4F">
                <v:path arrowok="t"/>
              </v:shape>
            </v:group>
            <v:group style="position:absolute;left:4956;top:7797;width:6579;height:2" coordorigin="4956,7797" coordsize="6579,2">
              <v:shape style="position:absolute;left:4956;top:7797;width:6579;height:2" coordorigin="4956,7797" coordsize="6579,0" path="m4956,7797l11535,7797e" filled="f" stroked="t" strokeweight=".70998pt" strokecolor="#606060">
                <v:path arrowok="t"/>
              </v:shape>
            </v:group>
            <v:group style="position:absolute;left:464;top:8038;width:2873;height:2" coordorigin="464,8038" coordsize="2873,2">
              <v:shape style="position:absolute;left:464;top:8038;width:2873;height:2" coordorigin="464,8038" coordsize="2873,0" path="m464,8038l3337,8038e" filled="f" stroked="t" strokeweight=".70998pt" strokecolor="#606060">
                <v:path arrowok="t"/>
              </v:shape>
            </v:group>
            <v:group style="position:absolute;left:3280;top:8038;width:175;height:2" coordorigin="3280,8038" coordsize="175,2">
              <v:shape style="position:absolute;left:3280;top:8038;width:175;height:2" coordorigin="3280,8038" coordsize="175,0" path="m3280,8038l3455,8038e" filled="f" stroked="t" strokeweight=".47332pt" strokecolor="#343434">
                <v:path arrowok="t"/>
              </v:shape>
            </v:group>
            <v:group style="position:absolute;left:3398;top:8035;width:3630;height:2" coordorigin="3398,8035" coordsize="3630,2">
              <v:shape style="position:absolute;left:3398;top:8035;width:3630;height:2" coordorigin="3398,8035" coordsize="3630,0" path="m3398,8035l7029,8035e" filled="f" stroked="t" strokeweight=".70998pt" strokecolor="#5B5B5B">
                <v:path arrowok="t"/>
              </v:shape>
            </v:group>
            <v:group style="position:absolute;left:4960;top:7757;width:2;height:286" coordorigin="4960,7757" coordsize="2,286">
              <v:shape style="position:absolute;left:4960;top:7757;width:2;height:286" coordorigin="4960,7757" coordsize="0,286" path="m4960,8043l4960,7757e" filled="f" stroked="t" strokeweight=".47332pt" strokecolor="#2F2F2F">
                <v:path arrowok="t"/>
              </v:shape>
            </v:group>
            <v:group style="position:absolute;left:6948;top:8038;width:469;height:2" coordorigin="6948,8038" coordsize="469,2">
              <v:shape style="position:absolute;left:6948;top:8038;width:469;height:2" coordorigin="6948,8038" coordsize="469,0" path="m6948,8038l7417,8038e" filled="f" stroked="t" strokeweight=".47332pt" strokecolor="#3F3F3F">
                <v:path arrowok="t"/>
              </v:shape>
            </v:group>
            <v:group style="position:absolute;left:7360;top:8038;width:1808;height:2" coordorigin="7360,8038" coordsize="1808,2">
              <v:shape style="position:absolute;left:7360;top:8038;width:1808;height:2" coordorigin="7360,8038" coordsize="1808,0" path="m7360,8038l9168,8038e" filled="f" stroked="t" strokeweight=".70998pt" strokecolor="#606060">
                <v:path arrowok="t"/>
              </v:shape>
            </v:group>
            <v:group style="position:absolute;left:9111;top:8038;width:355;height:2" coordorigin="9111,8038" coordsize="355,2">
              <v:shape style="position:absolute;left:9111;top:8038;width:355;height:2" coordorigin="9111,8038" coordsize="355,0" path="m9111,8038l9466,8038e" filled="f" stroked="t" strokeweight=".47332pt" strokecolor="#4B4B4B">
                <v:path arrowok="t"/>
              </v:shape>
            </v:group>
            <v:group style="position:absolute;left:9410;top:8040;width:2125;height:2" coordorigin="9410,8040" coordsize="2125,2">
              <v:shape style="position:absolute;left:9410;top:8040;width:2125;height:2" coordorigin="9410,8040" coordsize="2125,0" path="m9410,8040l11535,8040e" filled="f" stroked="t" strokeweight=".70998pt" strokecolor="#606060">
                <v:path arrowok="t"/>
              </v:shape>
            </v:group>
            <v:group style="position:absolute;left:2414;top:7962;width:2;height:911" coordorigin="2414,7962" coordsize="2,911">
              <v:shape style="position:absolute;left:2414;top:7962;width:2;height:911" coordorigin="2414,7962" coordsize="0,911" path="m2414,8872l2414,7962e" filled="f" stroked="t" strokeweight=".70998pt" strokecolor="#575757">
                <v:path arrowok="t"/>
              </v:shape>
            </v:group>
            <v:group style="position:absolute;left:459;top:8843;width:2447;height:2" coordorigin="459,8843" coordsize="2447,2">
              <v:shape style="position:absolute;left:459;top:8843;width:2447;height:2" coordorigin="459,8843" coordsize="2447,0" path="m459,8843l2906,8843e" filled="f" stroked="t" strokeweight=".70998pt" strokecolor="#646464">
                <v:path arrowok="t"/>
              </v:shape>
            </v:group>
            <v:group style="position:absolute;left:2849;top:8843;width:312;height:2" coordorigin="2849,8843" coordsize="312,2">
              <v:shape style="position:absolute;left:2849;top:8843;width:312;height:2" coordorigin="2849,8843" coordsize="312,0" path="m2849,8843l3162,8843e" filled="f" stroked="t" strokeweight=".47332pt" strokecolor="#383838">
                <v:path arrowok="t"/>
              </v:shape>
            </v:group>
            <v:group style="position:absolute;left:3105;top:8843;width:611;height:2" coordorigin="3105,8843" coordsize="611,2">
              <v:shape style="position:absolute;left:3105;top:8843;width:611;height:2" coordorigin="3105,8843" coordsize="611,0" path="m3105,8843l3716,8843e" filled="f" stroked="t" strokeweight=".70998pt" strokecolor="#606060">
                <v:path arrowok="t"/>
              </v:shape>
            </v:group>
            <v:group style="position:absolute;left:3659;top:8843;width:246;height:2" coordorigin="3659,8843" coordsize="246,2">
              <v:shape style="position:absolute;left:3659;top:8843;width:246;height:2" coordorigin="3659,8843" coordsize="246,0" path="m3659,8843l3905,8843e" filled="f" stroked="t" strokeweight=".47332pt" strokecolor="#383838">
                <v:path arrowok="t"/>
              </v:shape>
            </v:group>
            <v:group style="position:absolute;left:3848;top:8843;width:2963;height:2" coordorigin="3848,8843" coordsize="2963,2">
              <v:shape style="position:absolute;left:3848;top:8843;width:2963;height:2" coordorigin="3848,8843" coordsize="2963,0" path="m3848,8843l6811,8843e" filled="f" stroked="t" strokeweight=".70998pt" strokecolor="#575757">
                <v:path arrowok="t"/>
              </v:shape>
            </v:group>
            <v:group style="position:absolute;left:6754;top:8843;width:251;height:2" coordorigin="6754,8843" coordsize="251,2">
              <v:shape style="position:absolute;left:6754;top:8843;width:251;height:2" coordorigin="6754,8843" coordsize="251,0" path="m6754,8843l7005,8843e" filled="f" stroked="t" strokeweight=".47332pt" strokecolor="#3B3B3B">
                <v:path arrowok="t"/>
              </v:shape>
            </v:group>
            <v:group style="position:absolute;left:6948;top:8846;width:4586;height:2" coordorigin="6948,8846" coordsize="4586,2">
              <v:shape style="position:absolute;left:6948;top:8846;width:4586;height:2" coordorigin="6948,8846" coordsize="4586,0" path="m6948,8846l11535,8846e" filled="f" stroked="t" strokeweight=".70998pt" strokecolor="#5B5B5B">
                <v:path arrowok="t"/>
              </v:shape>
            </v:group>
            <v:group style="position:absolute;left:2414;top:8801;width:2;height:315" coordorigin="2414,8801" coordsize="2,315">
              <v:shape style="position:absolute;left:2414;top:8801;width:2;height:315" coordorigin="2414,8801" coordsize="0,315" path="m2414,9115l2414,8801e" filled="f" stroked="t" strokeweight=".47332pt" strokecolor="#383838">
                <v:path arrowok="t"/>
              </v:shape>
            </v:group>
            <v:group style="position:absolute;left:11530;top:8801;width:2;height:315" coordorigin="11530,8801" coordsize="2,315">
              <v:shape style="position:absolute;left:11530;top:8801;width:2;height:315" coordorigin="11530,8801" coordsize="0,315" path="m11530,9115l11530,8801e" filled="f" stroked="t" strokeweight=".47332pt" strokecolor="#3B3B3B">
                <v:path arrowok="t"/>
              </v:shape>
            </v:group>
            <v:group style="position:absolute;left:469;top:9058;width:2;height:253" coordorigin="469,9058" coordsize="2,253">
              <v:shape style="position:absolute;left:469;top:9058;width:2;height:253" coordorigin="469,9058" coordsize="0,253" path="m469,9311l469,9058e" filled="f" stroked="t" strokeweight=".47332pt" strokecolor="#2B2B2B">
                <v:path arrowok="t"/>
              </v:shape>
            </v:group>
            <v:group style="position:absolute;left:2414;top:9058;width:2;height:1559" coordorigin="2414,9058" coordsize="2,1559">
              <v:shape style="position:absolute;left:2414;top:9058;width:2;height:1559" coordorigin="2414,9058" coordsize="0,1559" path="m2414,10617l2414,9058e" filled="f" stroked="t" strokeweight=".70998pt" strokecolor="#575757">
                <v:path arrowok="t"/>
              </v:shape>
            </v:group>
            <v:group style="position:absolute;left:459;top:9957;width:8709;height:2" coordorigin="459,9957" coordsize="8709,2">
              <v:shape style="position:absolute;left:459;top:9957;width:8709;height:2" coordorigin="459,9957" coordsize="8709,0" path="m459,9957l9168,9957e" filled="f" stroked="t" strokeweight=".70998pt" strokecolor="#5B5B5B">
                <v:path arrowok="t"/>
              </v:shape>
            </v:group>
            <v:group style="position:absolute;left:9111;top:9954;width:355;height:2" coordorigin="9111,9954" coordsize="355,2">
              <v:shape style="position:absolute;left:9111;top:9954;width:355;height:2" coordorigin="9111,9954" coordsize="355,0" path="m9111,9954l9466,9954e" filled="f" stroked="t" strokeweight=".47332pt" strokecolor="#383838">
                <v:path arrowok="t"/>
              </v:shape>
            </v:group>
            <v:group style="position:absolute;left:9410;top:9957;width:2135;height:2" coordorigin="9410,9957" coordsize="2135,2">
              <v:shape style="position:absolute;left:9410;top:9957;width:2135;height:2" coordorigin="9410,9957" coordsize="2135,0" path="m9410,9957l11544,9957e" filled="f" stroked="t" strokeweight=".70998pt" strokecolor="#606060">
                <v:path arrowok="t"/>
              </v:shape>
            </v:group>
            <v:group style="position:absolute;left:464;top:10293;width:3252;height:2" coordorigin="464,10293" coordsize="3252,2">
              <v:shape style="position:absolute;left:464;top:10293;width:3252;height:2" coordorigin="464,10293" coordsize="3252,0" path="m464,10293l3716,10293e" filled="f" stroked="t" strokeweight=".70998pt" strokecolor="#606060">
                <v:path arrowok="t"/>
              </v:shape>
            </v:group>
            <v:group style="position:absolute;left:3659;top:10293;width:246;height:2" coordorigin="3659,10293" coordsize="246,2">
              <v:shape style="position:absolute;left:3659;top:10293;width:246;height:2" coordorigin="3659,10293" coordsize="246,0" path="m3659,10293l3905,10293e" filled="f" stroked="t" strokeweight=".47332pt" strokecolor="#3B3B3B">
                <v:path arrowok="t"/>
              </v:shape>
            </v:group>
            <v:group style="position:absolute;left:3848;top:10290;width:7691;height:2" coordorigin="3848,10290" coordsize="7691,2">
              <v:shape style="position:absolute;left:3848;top:10290;width:7691;height:2" coordorigin="3848,10290" coordsize="7691,0" path="m3848,10290l11540,10290e" filled="f" stroked="t" strokeweight=".70998pt" strokecolor="#606060">
                <v:path arrowok="t"/>
              </v:shape>
            </v:group>
            <v:group style="position:absolute;left:459;top:10584;width:2419;height:2" coordorigin="459,10584" coordsize="2419,2">
              <v:shape style="position:absolute;left:459;top:10584;width:2419;height:2" coordorigin="459,10584" coordsize="2419,0" path="m459,10584l2878,10584e" filled="f" stroked="t" strokeweight=".23666pt" strokecolor="#707070">
                <v:path arrowok="t"/>
              </v:shape>
            </v:group>
            <v:group style="position:absolute;left:2878;top:10584;width:8648;height:2" coordorigin="2878,10584" coordsize="8648,2">
              <v:shape style="position:absolute;left:2878;top:10584;width:8648;height:2" coordorigin="2878,10584" coordsize="8648,0" path="m2878,10584l11525,10584e" filled="f" stroked="t" strokeweight=".23666pt" strokecolor="#000000">
                <v:path arrowok="t"/>
              </v:shape>
            </v:group>
            <v:group style="position:absolute;left:11535;top:10250;width:2;height:367" coordorigin="11535,10250" coordsize="2,367">
              <v:shape style="position:absolute;left:11535;top:10250;width:2;height:367" coordorigin="11535,10250" coordsize="0,367" path="m11535,10617l11535,10250e" filled="f" stroked="t" strokeweight=".47332pt" strokecolor="#444444">
                <v:path arrowok="t"/>
              </v:shape>
            </v:group>
            <v:group style="position:absolute;left:2414;top:10555;width:2;height:501" coordorigin="2414,10555" coordsize="2,501">
              <v:shape style="position:absolute;left:2414;top:10555;width:2;height:501" coordorigin="2414,10555" coordsize="0,501" path="m2414,11056l2414,10555e" filled="f" stroked="t" strokeweight=".47332pt" strokecolor="#3B3B3B">
                <v:path arrowok="t"/>
              </v:shape>
            </v:group>
            <v:group style="position:absolute;left:464;top:11010;width:2442;height:2" coordorigin="464,11010" coordsize="2442,2">
              <v:shape style="position:absolute;left:464;top:11010;width:2442;height:2" coordorigin="464,11010" coordsize="2442,0" path="m464,11010l2906,11010e" filled="f" stroked="t" strokeweight=".94664pt" strokecolor="#707070">
                <v:path arrowok="t"/>
              </v:shape>
            </v:group>
            <v:group style="position:absolute;left:2849;top:11008;width:312;height:2" coordorigin="2849,11008" coordsize="312,2">
              <v:shape style="position:absolute;left:2849;top:11008;width:312;height:2" coordorigin="2849,11008" coordsize="312,0" path="m2849,11008l3162,11008e" filled="f" stroked="t" strokeweight=".47332pt" strokecolor="#4B4B4B">
                <v:path arrowok="t"/>
              </v:shape>
            </v:group>
            <v:group style="position:absolute;left:3105;top:11008;width:611;height:2" coordorigin="3105,11008" coordsize="611,2">
              <v:shape style="position:absolute;left:3105;top:11008;width:611;height:2" coordorigin="3105,11008" coordsize="611,0" path="m3105,11008l3716,11008e" filled="f" stroked="t" strokeweight=".94664pt" strokecolor="#6B6B6B">
                <v:path arrowok="t"/>
              </v:shape>
            </v:group>
            <v:group style="position:absolute;left:3659;top:11008;width:246;height:2" coordorigin="3659,11008" coordsize="246,2">
              <v:shape style="position:absolute;left:3659;top:11008;width:246;height:2" coordorigin="3659,11008" coordsize="246,0" path="m3659,11008l3905,11008e" filled="f" stroked="t" strokeweight=".47332pt" strokecolor="#4F4F4F">
                <v:path arrowok="t"/>
              </v:shape>
            </v:group>
            <v:group style="position:absolute;left:3848;top:11008;width:525;height:2" coordorigin="3848,11008" coordsize="525,2">
              <v:shape style="position:absolute;left:3848;top:11008;width:525;height:2" coordorigin="3848,11008" coordsize="525,0" path="m3848,11008l4373,11008e" filled="f" stroked="t" strokeweight=".70998pt" strokecolor="#6B6B6B">
                <v:path arrowok="t"/>
              </v:shape>
            </v:group>
            <v:group style="position:absolute;left:4317;top:11008;width:663;height:2" coordorigin="4317,11008" coordsize="663,2">
              <v:shape style="position:absolute;left:4317;top:11008;width:663;height:2" coordorigin="4317,11008" coordsize="663,0" path="m4317,11008l4979,11008e" filled="f" stroked="t" strokeweight=".70998pt" strokecolor="#545454">
                <v:path arrowok="t"/>
              </v:shape>
            </v:group>
            <v:group style="position:absolute;left:4923;top:11008;width:573;height:2" coordorigin="4923,11008" coordsize="573,2">
              <v:shape style="position:absolute;left:4923;top:11008;width:573;height:2" coordorigin="4923,11008" coordsize="573,0" path="m4923,11008l5495,11008e" filled="f" stroked="t" strokeweight=".94664pt" strokecolor="#676767">
                <v:path arrowok="t"/>
              </v:shape>
            </v:group>
            <v:group style="position:absolute;left:5438;top:11005;width:563;height:2" coordorigin="5438,11005" coordsize="563,2">
              <v:shape style="position:absolute;left:5438;top:11005;width:563;height:2" coordorigin="5438,11005" coordsize="563,0" path="m5438,11005l6002,11005e" filled="f" stroked="t" strokeweight=".47332pt" strokecolor="#4B4B4B">
                <v:path arrowok="t"/>
              </v:shape>
            </v:group>
            <v:group style="position:absolute;left:5945;top:11005;width:1472;height:2" coordorigin="5945,11005" coordsize="1472,2">
              <v:shape style="position:absolute;left:5945;top:11005;width:1472;height:2" coordorigin="5945,11005" coordsize="1472,0" path="m5945,11005l7417,11005e" filled="f" stroked="t" strokeweight=".70998pt" strokecolor="#606060">
                <v:path arrowok="t"/>
              </v:shape>
            </v:group>
            <v:group style="position:absolute;left:7360;top:11005;width:431;height:2" coordorigin="7360,11005" coordsize="431,2">
              <v:shape style="position:absolute;left:7360;top:11005;width:431;height:2" coordorigin="7360,11005" coordsize="431,0" path="m7360,11005l7791,11005e" filled="f" stroked="t" strokeweight=".47332pt" strokecolor="#484848">
                <v:path arrowok="t"/>
              </v:shape>
            </v:group>
            <v:group style="position:absolute;left:7734;top:11005;width:3810;height:2" coordorigin="7734,11005" coordsize="3810,2">
              <v:shape style="position:absolute;left:7734;top:11005;width:3810;height:2" coordorigin="7734,11005" coordsize="3810,0" path="m7734,11005l11544,11005e" filled="f" stroked="t" strokeweight=".70998pt" strokecolor="#676767">
                <v:path arrowok="t"/>
              </v:shape>
            </v:group>
            <v:group style="position:absolute;left:2414;top:10984;width:2;height:1621" coordorigin="2414,10984" coordsize="2,1621">
              <v:shape style="position:absolute;left:2414;top:10984;width:2;height:1621" coordorigin="2414,10984" coordsize="0,1621" path="m2414,12605l2414,10984e" filled="f" stroked="t" strokeweight=".70998pt" strokecolor="#575757">
                <v:path arrowok="t"/>
              </v:shape>
            </v:group>
            <v:group style="position:absolute;left:464;top:11249;width:7048;height:2" coordorigin="464,11249" coordsize="7048,2">
              <v:shape style="position:absolute;left:464;top:11249;width:7048;height:2" coordorigin="464,11249" coordsize="7048,0" path="m464,11249l7512,11249e" filled="f" stroked="t" strokeweight=".70998pt" strokecolor="#646464">
                <v:path arrowok="t"/>
              </v:shape>
            </v:group>
            <v:group style="position:absolute;left:7360;top:11244;width:431;height:2" coordorigin="7360,11244" coordsize="431,2">
              <v:shape style="position:absolute;left:7360;top:11244;width:431;height:2" coordorigin="7360,11244" coordsize="431,0" path="m7360,11244l7791,11244e" filled="f" stroked="t" strokeweight=".47332pt" strokecolor="#4F4F4F">
                <v:path arrowok="t"/>
              </v:shape>
            </v:group>
            <v:group style="position:absolute;left:7734;top:11246;width:3805;height:2" coordorigin="7734,11246" coordsize="3805,2">
              <v:shape style="position:absolute;left:7734;top:11246;width:3805;height:2" coordorigin="7734,11246" coordsize="3805,0" path="m7734,11246l11540,11246e" filled="f" stroked="t" strokeweight=".70998pt" strokecolor="#646464">
                <v:path arrowok="t"/>
              </v:shape>
            </v:group>
            <v:group style="position:absolute;left:459;top:11489;width:6352;height:2" coordorigin="459,11489" coordsize="6352,2">
              <v:shape style="position:absolute;left:459;top:11489;width:6352;height:2" coordorigin="459,11489" coordsize="6352,0" path="m459,11489l6811,11489e" filled="f" stroked="t" strokeweight=".70998pt" strokecolor="#646464">
                <v:path arrowok="t"/>
              </v:shape>
            </v:group>
            <v:group style="position:absolute;left:6754;top:11485;width:251;height:2" coordorigin="6754,11485" coordsize="251,2">
              <v:shape style="position:absolute;left:6754;top:11485;width:251;height:2" coordorigin="6754,11485" coordsize="251,0" path="m6754,11485l7005,11485e" filled="f" stroked="t" strokeweight=".47332pt" strokecolor="#4B4B4B">
                <v:path arrowok="t"/>
              </v:shape>
            </v:group>
            <v:group style="position:absolute;left:6948;top:11487;width:4591;height:2" coordorigin="6948,11487" coordsize="4591,2">
              <v:shape style="position:absolute;left:6948;top:11487;width:4591;height:2" coordorigin="6948,11487" coordsize="4591,0" path="m6948,11487l11540,11487e" filled="f" stroked="t" strokeweight=".70998pt" strokecolor="#646464">
                <v:path arrowok="t"/>
              </v:shape>
            </v:group>
            <v:group style="position:absolute;left:7398;top:11237;width:2;height:4691" coordorigin="7398,11237" coordsize="2,4691">
              <v:shape style="position:absolute;left:7398;top:11237;width:2;height:4691" coordorigin="7398,11237" coordsize="0,4691" path="m7398,15928l7398,11237e" filled="f" stroked="t" strokeweight=".70998pt" strokecolor="#575757">
                <v:path arrowok="t"/>
              </v:shape>
            </v:group>
            <v:group style="position:absolute;left:1171;top:11241;width:2;height:758" coordorigin="1171,11241" coordsize="2,758">
              <v:shape style="position:absolute;left:1171;top:11241;width:2;height:758" coordorigin="1171,11241" coordsize="0,758" path="m1171,11999l1171,11241e" filled="f" stroked="t" strokeweight=".94664pt" strokecolor="#5B5B5B">
                <v:path arrowok="t"/>
              </v:shape>
            </v:group>
            <v:group style="position:absolute;left:1749;top:11237;width:2;height:763" coordorigin="1749,11237" coordsize="2,763">
              <v:shape style="position:absolute;left:1749;top:11237;width:2;height:763" coordorigin="1749,11237" coordsize="0,763" path="m1749,11999l1749,11237e" filled="f" stroked="t" strokeweight=".70998pt" strokecolor="#606060">
                <v:path arrowok="t"/>
              </v:shape>
            </v:group>
            <v:group style="position:absolute;left:469;top:1240;width:2;height:14688" coordorigin="469,1240" coordsize="2,14688">
              <v:shape style="position:absolute;left:469;top:1240;width:2;height:14688" coordorigin="469,1240" coordsize="0,14688" path="m469,15928l469,1240e" filled="f" stroked="t" strokeweight=".70998pt" strokecolor="#575757">
                <v:path arrowok="t"/>
              </v:shape>
            </v:group>
            <v:group style="position:absolute;left:1169;top:11942;width:2;height:424" coordorigin="1169,11942" coordsize="2,424">
              <v:shape style="position:absolute;left:1169;top:11942;width:2;height:424" coordorigin="1169,11942" coordsize="0,424" path="m1169,12367l1169,11942e" filled="f" stroked="t" strokeweight=".47332pt" strokecolor="#343434">
                <v:path arrowok="t"/>
              </v:shape>
            </v:group>
            <v:group style="position:absolute;left:1747;top:11942;width:2;height:277" coordorigin="1747,11942" coordsize="2,277">
              <v:shape style="position:absolute;left:1747;top:11942;width:2;height:277" coordorigin="1747,11942" coordsize="0,277" path="m1747,12219l1747,11942e" filled="f" stroked="t" strokeweight=".47332pt" strokecolor="#484848">
                <v:path arrowok="t"/>
              </v:shape>
            </v:group>
            <v:group style="position:absolute;left:469;top:12162;width:2;height:205" coordorigin="469,12162" coordsize="2,205">
              <v:shape style="position:absolute;left:469;top:12162;width:2;height:205" coordorigin="469,12162" coordsize="0,205" path="m469,12367l469,12162e" filled="f" stroked="t" strokeweight=".47332pt" strokecolor="#2B2B2B">
                <v:path arrowok="t"/>
              </v:shape>
            </v:group>
            <v:group style="position:absolute;left:1747;top:12162;width:2;height:205" coordorigin="1747,12162" coordsize="2,205">
              <v:shape style="position:absolute;left:1747;top:12162;width:2;height:205" coordorigin="1747,12162" coordsize="0,205" path="m1747,12367l1747,12162e" filled="f" stroked="t" strokeweight=".47332pt" strokecolor="#343434">
                <v:path arrowok="t"/>
              </v:shape>
            </v:group>
            <v:group style="position:absolute;left:1171;top:12300;width:2;height:648" coordorigin="1171,12300" coordsize="2,648">
              <v:shape style="position:absolute;left:1171;top:12300;width:2;height:648" coordorigin="1171,12300" coordsize="0,648" path="m1171,12948l1171,12300e" filled="f" stroked="t" strokeweight=".94664pt" strokecolor="#646464">
                <v:path arrowok="t"/>
              </v:shape>
            </v:group>
            <v:group style="position:absolute;left:1749;top:12309;width:2;height:2751" coordorigin="1749,12309" coordsize="2,2751">
              <v:shape style="position:absolute;left:1749;top:12309;width:2;height:2751" coordorigin="1749,12309" coordsize="0,2751" path="m1749,15060l1749,12309e" filled="f" stroked="t" strokeweight=".70998pt" strokecolor="#606060">
                <v:path arrowok="t"/>
              </v:shape>
            </v:group>
            <v:group style="position:absolute;left:2414;top:12548;width:2;height:267" coordorigin="2414,12548" coordsize="2,267">
              <v:shape style="position:absolute;left:2414;top:12548;width:2;height:267" coordorigin="2414,12548" coordsize="0,267" path="m2414,12815l2414,12548e" filled="f" stroked="t" strokeweight=".47332pt" strokecolor="#232323">
                <v:path arrowok="t"/>
              </v:shape>
            </v:group>
            <v:group style="position:absolute;left:1169;top:12757;width:2;height:429" coordorigin="1169,12757" coordsize="2,429">
              <v:shape style="position:absolute;left:1169;top:12757;width:2;height:429" coordorigin="1169,12757" coordsize="0,429" path="m1169,13187l1169,12757e" filled="f" stroked="t" strokeweight=".70998pt" strokecolor="#4B4B4B">
                <v:path arrowok="t"/>
              </v:shape>
            </v:group>
            <v:group style="position:absolute;left:2414;top:12757;width:2;height:973" coordorigin="2414,12757" coordsize="2,973">
              <v:shape style="position:absolute;left:2414;top:12757;width:2;height:973" coordorigin="2414,12757" coordsize="0,973" path="m2414,13730l2414,12757e" filled="f" stroked="t" strokeweight=".70998pt" strokecolor="#545454">
                <v:path arrowok="t"/>
              </v:shape>
            </v:group>
            <v:group style="position:absolute;left:1169;top:13129;width:2;height:391" coordorigin="1169,13129" coordsize="2,391">
              <v:shape style="position:absolute;left:1169;top:13129;width:2;height:391" coordorigin="1169,13129" coordsize="0,391" path="m1169,13520l1169,13129e" filled="f" stroked="t" strokeweight=".47332pt" strokecolor="#444444">
                <v:path arrowok="t"/>
              </v:shape>
            </v:group>
            <v:group style="position:absolute;left:7398;top:13129;width:2;height:391" coordorigin="7398,13129" coordsize="2,391">
              <v:shape style="position:absolute;left:7398;top:13129;width:2;height:391" coordorigin="7398,13129" coordsize="0,391" path="m7398,13520l7398,13129e" filled="f" stroked="t" strokeweight=".47332pt" strokecolor="#3B3B3B">
                <v:path arrowok="t"/>
              </v:shape>
            </v:group>
            <v:group style="position:absolute;left:459;top:13697;width:1950;height:2" coordorigin="459,13697" coordsize="1950,2">
              <v:shape style="position:absolute;left:459;top:13697;width:1950;height:2" coordorigin="459,13697" coordsize="1950,0" path="m459,13697l2409,13697e" filled="f" stroked="t" strokeweight=".23666pt" strokecolor="#5B5B5B">
                <v:path arrowok="t"/>
              </v:shape>
            </v:group>
            <v:group style="position:absolute;left:2414;top:13668;width:2;height:167" coordorigin="2414,13668" coordsize="2,167">
              <v:shape style="position:absolute;left:2414;top:13668;width:2;height:167" coordorigin="2414,13668" coordsize="0,167" path="m2414,13835l2414,13668e" filled="f" stroked="t" strokeweight=".47332pt" strokecolor="#2F2F2F">
                <v:path arrowok="t"/>
              </v:shape>
            </v:group>
            <v:group style="position:absolute;left:1167;top:13434;width:2;height:806" coordorigin="1167,13434" coordsize="2,806">
              <v:shape style="position:absolute;left:1167;top:13434;width:2;height:806" coordorigin="1167,13434" coordsize="0,806" path="m1167,14240l1167,13434e" filled="f" stroked="t" strokeweight=".94664pt" strokecolor="#606060">
                <v:path arrowok="t"/>
              </v:shape>
            </v:group>
            <v:group style="position:absolute;left:2414;top:13778;width:2;height:791" coordorigin="2414,13778" coordsize="2,791">
              <v:shape style="position:absolute;left:2414;top:13778;width:2;height:791" coordorigin="2414,13778" coordsize="0,791" path="m2414,14569l2414,13778e" filled="f" stroked="t" strokeweight=".70998pt" strokecolor="#575757">
                <v:path arrowok="t"/>
              </v:shape>
            </v:group>
            <v:group style="position:absolute;left:8321;top:14212;width:819;height:2" coordorigin="8321,14212" coordsize="819,2">
              <v:shape style="position:absolute;left:8321;top:14212;width:819;height:2" coordorigin="8321,14212" coordsize="819,0" path="m8321,14212l9140,14212e" filled="f" stroked="t" strokeweight=".70998pt" strokecolor="#676B90">
                <v:path arrowok="t"/>
              </v:shape>
            </v:group>
            <v:group style="position:absolute;left:9088;top:14212;width:421;height:2" coordorigin="9088,14212" coordsize="421,2">
              <v:shape style="position:absolute;left:9088;top:14212;width:421;height:2" coordorigin="9088,14212" coordsize="421,0" path="m9088,14212l9509,14212e" filled="f" stroked="t" strokeweight="1.1833pt" strokecolor="#4F5793">
                <v:path arrowok="t"/>
              </v:shape>
            </v:group>
            <v:group style="position:absolute;left:9438;top:13787;width:2;height:410" coordorigin="9438,13787" coordsize="2,410">
              <v:shape style="position:absolute;left:9438;top:13787;width:2;height:410" coordorigin="9438,13787" coordsize="0,410" path="m9438,14197l9438,13787e" filled="f" stroked="t" strokeweight="3.076581pt" strokecolor="#3B4883">
                <v:path arrowok="t"/>
              </v:shape>
            </v:group>
            <v:group style="position:absolute;left:9414;top:14212;width:2111;height:2" coordorigin="9414,14212" coordsize="2111,2">
              <v:shape style="position:absolute;left:9414;top:14212;width:2111;height:2" coordorigin="9414,14212" coordsize="2111,0" path="m9414,14212l11525,14212e" filled="f" stroked="t" strokeweight="1.1833pt" strokecolor="#3848A8">
                <v:path arrowok="t"/>
              </v:shape>
            </v:group>
            <v:group style="position:absolute;left:1167;top:14183;width:2;height:386" coordorigin="1167,14183" coordsize="2,386">
              <v:shape style="position:absolute;left:1167;top:14183;width:2;height:386" coordorigin="1167,14183" coordsize="0,386" path="m1167,14569l1167,14183e" filled="f" stroked="t" strokeweight=".47332pt" strokecolor="#444444">
                <v:path arrowok="t"/>
              </v:shape>
            </v:group>
            <v:group style="position:absolute;left:464;top:14512;width:2;height:148" coordorigin="464,14512" coordsize="2,148">
              <v:shape style="position:absolute;left:464;top:14512;width:2;height:148" coordorigin="464,14512" coordsize="0,148" path="m464,14660l464,14512e" filled="f" stroked="t" strokeweight=".47332pt" strokecolor="#1F1F1F">
                <v:path arrowok="t"/>
              </v:shape>
            </v:group>
            <v:group style="position:absolute;left:2412;top:14512;width:2;height:148" coordorigin="2412,14512" coordsize="2,148">
              <v:shape style="position:absolute;left:2412;top:14512;width:2;height:148" coordorigin="2412,14512" coordsize="0,148" path="m2412,14660l2412,14512e" filled="f" stroked="t" strokeweight=".47332pt" strokecolor="#3F3F3F">
                <v:path arrowok="t"/>
              </v:shape>
            </v:group>
            <v:group style="position:absolute;left:2414;top:14602;width:2;height:205" coordorigin="2414,14602" coordsize="2,205">
              <v:shape style="position:absolute;left:2414;top:14602;width:2;height:205" coordorigin="2414,14602" coordsize="0,205" path="m2414,14807l2414,14602e" filled="f" stroked="t" strokeweight=".47332pt" strokecolor="#282828">
                <v:path arrowok="t"/>
              </v:shape>
            </v:group>
            <v:group style="position:absolute;left:2414;top:14750;width:2;height:157" coordorigin="2414,14750" coordsize="2,157">
              <v:shape style="position:absolute;left:2414;top:14750;width:2;height:157" coordorigin="2414,14750" coordsize="0,157" path="m2414,14908l2414,14750e" filled="f" stroked="t" strokeweight=".47332pt" strokecolor="#444444">
                <v:path arrowok="t"/>
              </v:shape>
            </v:group>
            <v:group style="position:absolute;left:1167;top:14502;width:2;height:558" coordorigin="1167,14502" coordsize="2,558">
              <v:shape style="position:absolute;left:1167;top:14502;width:2;height:558" coordorigin="1167,14502" coordsize="0,558" path="m1167,15060l1167,14502e" filled="f" stroked="t" strokeweight=".94664pt" strokecolor="#606060">
                <v:path arrowok="t"/>
              </v:shape>
            </v:group>
            <v:group style="position:absolute;left:2414;top:14850;width:2;height:658" coordorigin="2414,14850" coordsize="2,658">
              <v:shape style="position:absolute;left:2414;top:14850;width:2;height:658" coordorigin="2414,14850" coordsize="0,658" path="m2414,15508l2414,14850e" filled="f" stroked="t" strokeweight=".70998pt" strokecolor="#5B5B5B">
                <v:path arrowok="t"/>
              </v:shape>
            </v:group>
            <v:group style="position:absolute;left:1169;top:15003;width:2;height:124" coordorigin="1169,15003" coordsize="2,124">
              <v:shape style="position:absolute;left:1169;top:15003;width:2;height:124" coordorigin="1169,15003" coordsize="0,124" path="m1169,15127l1169,15003e" filled="f" stroked="t" strokeweight=".47332pt" strokecolor="#343434">
                <v:path arrowok="t"/>
              </v:shape>
            </v:group>
            <v:group style="position:absolute;left:1747;top:15003;width:2;height:272" coordorigin="1747,15003" coordsize="2,272">
              <v:shape style="position:absolute;left:1747;top:15003;width:2;height:272" coordorigin="1747,15003" coordsize="0,272" path="m1747,15275l1747,15003e" filled="f" stroked="t" strokeweight=".47332pt" strokecolor="#343434">
                <v:path arrowok="t"/>
              </v:shape>
            </v:group>
            <v:group style="position:absolute;left:7398;top:15003;width:2;height:124" coordorigin="7398,15003" coordsize="2,124">
              <v:shape style="position:absolute;left:7398;top:15003;width:2;height:124" coordorigin="7398,15003" coordsize="0,124" path="m7398,15127l7398,15003e" filled="f" stroked="t" strokeweight=".47332pt" strokecolor="#4B4B4B">
                <v:path arrowok="t"/>
              </v:shape>
            </v:group>
            <v:group style="position:absolute;left:1169;top:15070;width:2;height:205" coordorigin="1169,15070" coordsize="2,205">
              <v:shape style="position:absolute;left:1169;top:15070;width:2;height:205" coordorigin="1169,15070" coordsize="0,205" path="m1169,15275l1169,15070e" filled="f" stroked="t" strokeweight=".47332pt" strokecolor="#1F1F1F">
                <v:path arrowok="t"/>
              </v:shape>
            </v:group>
            <v:group style="position:absolute;left:7398;top:15070;width:2;height:205" coordorigin="7398,15070" coordsize="2,205">
              <v:shape style="position:absolute;left:7398;top:15070;width:2;height:205" coordorigin="7398,15070" coordsize="0,205" path="m7398,15275l7398,15070e" filled="f" stroked="t" strokeweight=".47332pt" strokecolor="#383838">
                <v:path arrowok="t"/>
              </v:shape>
            </v:group>
            <v:group style="position:absolute;left:11535;top:15070;width:2;height:863" coordorigin="11535,15070" coordsize="2,863">
              <v:shape style="position:absolute;left:11535;top:15070;width:2;height:863" coordorigin="11535,15070" coordsize="0,863" path="m11535,15933l11535,15070e" filled="f" stroked="t" strokeweight=".47332pt" strokecolor="#545454">
                <v:path arrowok="t"/>
              </v:shape>
            </v:group>
            <v:group style="position:absolute;left:1169;top:15217;width:2;height:248" coordorigin="1169,15217" coordsize="2,248">
              <v:shape style="position:absolute;left:1169;top:15217;width:2;height:248" coordorigin="1169,15217" coordsize="0,248" path="m1169,15465l1169,15217e" filled="f" stroked="t" strokeweight=".47332pt" strokecolor="#4B4B4B">
                <v:path arrowok="t"/>
              </v:shape>
            </v:group>
            <v:group style="position:absolute;left:1749;top:15217;width:2;height:715" coordorigin="1749,15217" coordsize="2,715">
              <v:shape style="position:absolute;left:1749;top:15217;width:2;height:715" coordorigin="1749,15217" coordsize="0,715" path="m1749,15933l1749,15217e" filled="f" stroked="t" strokeweight=".70998pt" strokecolor="#707070">
                <v:path arrowok="t"/>
              </v:shape>
            </v:group>
            <v:group style="position:absolute;left:1169;top:15389;width:2;height:543" coordorigin="1169,15389" coordsize="2,543">
              <v:shape style="position:absolute;left:1169;top:15389;width:2;height:543" coordorigin="1169,15389" coordsize="0,543" path="m1169,15933l1169,15389e" filled="f" stroked="t" strokeweight=".94664pt" strokecolor="#646464">
                <v:path arrowok="t"/>
              </v:shape>
            </v:group>
            <v:group style="position:absolute;left:2414;top:15408;width:2;height:529" coordorigin="2414,15408" coordsize="2,529">
              <v:shape style="position:absolute;left:2414;top:15408;width:2;height:529" coordorigin="2414,15408" coordsize="0,529" path="m2414,15937l2414,15408e" filled="f" stroked="t" strokeweight=".47332pt" strokecolor="#444444">
                <v:path arrowok="t"/>
              </v:shape>
            </v:group>
            <v:group style="position:absolute;left:1903;top:15925;width:1003;height:2" coordorigin="1903,15925" coordsize="1003,2">
              <v:shape style="position:absolute;left:1903;top:15925;width:1003;height:2" coordorigin="1903,15925" coordsize="1003,0" path="m1903,15925l2906,15925e" filled="f" stroked="t" strokeweight=".47332pt" strokecolor="#7C7C7C">
                <v:path arrowok="t"/>
              </v:shape>
            </v:group>
            <v:group style="position:absolute;left:3280;top:15923;width:175;height:2" coordorigin="3280,15923" coordsize="175,2">
              <v:shape style="position:absolute;left:3280;top:15923;width:175;height:2" coordorigin="3280,15923" coordsize="175,0" path="m3280,15923l3455,15923e" filled="f" stroked="t" strokeweight=".47332pt" strokecolor="#606060">
                <v:path arrowok="t"/>
              </v:shape>
            </v:group>
            <v:group style="position:absolute;left:3398;top:15921;width:317;height:2" coordorigin="3398,15921" coordsize="317,2">
              <v:shape style="position:absolute;left:3398;top:15921;width:317;height:2" coordorigin="3398,15921" coordsize="317,0" path="m3398,15921l3716,15921e" filled="f" stroked="t" strokeweight=".47332pt" strokecolor="#747474">
                <v:path arrowok="t"/>
              </v:shape>
            </v:group>
            <v:group style="position:absolute;left:4923;top:15921;width:2083;height:2" coordorigin="4923,15921" coordsize="2083,2">
              <v:shape style="position:absolute;left:4923;top:15921;width:2083;height:2" coordorigin="4923,15921" coordsize="2083,0" path="m4923,15921l7005,15921e" filled="f" stroked="t" strokeweight=".47332pt" strokecolor="#747474">
                <v:path arrowok="t"/>
              </v:shape>
            </v:group>
            <v:group style="position:absolute;left:454;top:15923;width:8714;height:2" coordorigin="454,15923" coordsize="8714,2">
              <v:shape style="position:absolute;left:454;top:15923;width:8714;height:2" coordorigin="454,15923" coordsize="8714,0" path="m454,15923l9168,15923e" filled="f" stroked="t" strokeweight=".70998pt" strokecolor="#777777">
                <v:path arrowok="t"/>
              </v:shape>
            </v:group>
            <v:group style="position:absolute;left:9111;top:15923;width:355;height:2" coordorigin="9111,15923" coordsize="355,2">
              <v:shape style="position:absolute;left:9111;top:15923;width:355;height:2" coordorigin="9111,15923" coordsize="355,0" path="m9111,15923l9466,15923e" filled="f" stroked="t" strokeweight=".47332pt" strokecolor="#5B6060">
                <v:path arrowok="t"/>
              </v:shape>
            </v:group>
            <v:group style="position:absolute;left:9410;top:15923;width:2130;height:2" coordorigin="9410,15923" coordsize="2130,2">
              <v:shape style="position:absolute;left:9410;top:15923;width:2130;height:2" coordorigin="9410,15923" coordsize="2130,0" path="m9410,15923l11540,15923e" filled="f" stroked="t" strokeweight=".70998pt" strokecolor="#777C7C">
                <v:path arrowok="t"/>
              </v:shape>
            </v:group>
            <w10:wrap type="none"/>
          </v:group>
        </w:pict>
      </w:r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right"/>
        <w:tabs>
          <w:tab w:pos="460" w:val="left"/>
          <w:tab w:pos="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B4B"/>
          <w:w w:val="104"/>
        </w:rPr>
        <w:t>Gü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B4B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w w:val="102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5"/>
        </w:rPr>
        <w:t>DEOGLU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0" w:lineRule="auto"/>
        <w:ind w:right="459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ltf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4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43" w:lineRule="exact"/>
        <w:ind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707272"/>
          <w:w w:val="98"/>
          <w:i/>
        </w:rPr>
        <w:t>.....</w:t>
      </w:r>
      <w:r>
        <w:rPr>
          <w:rFonts w:ascii="Arial" w:hAnsi="Arial" w:cs="Arial" w:eastAsia="Arial"/>
          <w:sz w:val="14"/>
          <w:szCs w:val="14"/>
          <w:color w:val="707272"/>
          <w:spacing w:val="-25"/>
          <w:w w:val="98"/>
          <w:i/>
        </w:rPr>
        <w:t>.</w:t>
      </w:r>
      <w:r>
        <w:rPr>
          <w:rFonts w:ascii="Arial" w:hAnsi="Arial" w:cs="Arial" w:eastAsia="Arial"/>
          <w:sz w:val="14"/>
          <w:szCs w:val="14"/>
          <w:color w:val="5E5E5E"/>
          <w:spacing w:val="0"/>
          <w:w w:val="137"/>
          <w:i/>
        </w:rPr>
        <w:t>«"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80" w:right="200"/>
          <w:cols w:num="2" w:equalWidth="0">
            <w:col w:w="6094" w:space="3097"/>
            <w:col w:w="2149"/>
          </w:cols>
        </w:sectPr>
      </w:pPr>
      <w:rPr/>
    </w:p>
    <w:p>
      <w:pPr>
        <w:spacing w:before="71" w:after="0" w:line="183" w:lineRule="exact"/>
        <w:ind w:left="119" w:right="-20"/>
        <w:jc w:val="left"/>
        <w:rPr>
          <w:rFonts w:ascii="Courier New" w:hAnsi="Courier New" w:cs="Courier New" w:eastAsia="Courier New"/>
          <w:sz w:val="31"/>
          <w:szCs w:val="31"/>
        </w:rPr>
      </w:pPr>
      <w:rPr/>
      <w:r>
        <w:rPr>
          <w:rFonts w:ascii="Courier New" w:hAnsi="Courier New" w:cs="Courier New" w:eastAsia="Courier New"/>
          <w:sz w:val="31"/>
          <w:szCs w:val="31"/>
          <w:color w:val="3F3F3F"/>
          <w:spacing w:val="0"/>
          <w:w w:val="69"/>
          <w:position w:val="-11"/>
        </w:rPr>
        <w:t>r</w:t>
      </w:r>
      <w:r>
        <w:rPr>
          <w:rFonts w:ascii="Courier New" w:hAnsi="Courier New" w:cs="Courier New" w:eastAsia="Courier New"/>
          <w:sz w:val="31"/>
          <w:szCs w:val="31"/>
          <w:color w:val="3F3F3F"/>
          <w:spacing w:val="-35"/>
          <w:w w:val="69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606262"/>
          <w:spacing w:val="0"/>
          <w:w w:val="69"/>
          <w:position w:val="-11"/>
        </w:rPr>
        <w:t>------</w:t>
      </w:r>
      <w:r>
        <w:rPr>
          <w:rFonts w:ascii="Courier New" w:hAnsi="Courier New" w:cs="Courier New" w:eastAsia="Courier New"/>
          <w:sz w:val="31"/>
          <w:szCs w:val="31"/>
          <w:color w:val="606262"/>
          <w:spacing w:val="4"/>
          <w:w w:val="69"/>
          <w:position w:val="-11"/>
        </w:rPr>
        <w:t> </w:t>
      </w:r>
      <w:r>
        <w:rPr>
          <w:rFonts w:ascii="Courier New" w:hAnsi="Courier New" w:cs="Courier New" w:eastAsia="Courier New"/>
          <w:sz w:val="31"/>
          <w:szCs w:val="31"/>
          <w:color w:val="606262"/>
          <w:spacing w:val="0"/>
          <w:w w:val="70"/>
          <w:position w:val="-11"/>
        </w:rPr>
        <w:t>-----</w:t>
      </w:r>
      <w:r>
        <w:rPr>
          <w:rFonts w:ascii="Courier New" w:hAnsi="Courier New" w:cs="Courier New" w:eastAsia="Courier New"/>
          <w:sz w:val="31"/>
          <w:szCs w:val="31"/>
          <w:color w:val="606262"/>
          <w:spacing w:val="-117"/>
          <w:w w:val="70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2F2F2F"/>
          <w:spacing w:val="0"/>
          <w:w w:val="86"/>
          <w:position w:val="-11"/>
        </w:rPr>
        <w:t>.</w:t>
      </w:r>
      <w:r>
        <w:rPr>
          <w:rFonts w:ascii="Courier New" w:hAnsi="Courier New" w:cs="Courier New" w:eastAsia="Courier New"/>
          <w:sz w:val="31"/>
          <w:szCs w:val="31"/>
          <w:color w:val="2F2F2F"/>
          <w:spacing w:val="-48"/>
          <w:w w:val="86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25252"/>
          <w:spacing w:val="0"/>
          <w:w w:val="75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25252"/>
          <w:spacing w:val="-54"/>
          <w:w w:val="75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0"/>
          <w:w w:val="69"/>
          <w:position w:val="-11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-56"/>
          <w:w w:val="69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F3F3F"/>
          <w:spacing w:val="0"/>
          <w:w w:val="69"/>
          <w:position w:val="-11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3F3F3F"/>
          <w:spacing w:val="-56"/>
          <w:w w:val="69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0"/>
          <w:w w:val="69"/>
          <w:position w:val="-11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-56"/>
          <w:w w:val="69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F3F3F"/>
          <w:spacing w:val="0"/>
          <w:w w:val="69"/>
          <w:position w:val="-11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3F3F3F"/>
          <w:spacing w:val="-56"/>
          <w:w w:val="69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0"/>
          <w:w w:val="69"/>
          <w:position w:val="-11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-56"/>
          <w:w w:val="69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F3F3F"/>
          <w:spacing w:val="0"/>
          <w:w w:val="69"/>
          <w:position w:val="-11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3F3F3F"/>
          <w:spacing w:val="-56"/>
          <w:w w:val="69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0"/>
          <w:w w:val="65"/>
          <w:position w:val="-11"/>
        </w:rPr>
        <w:t>-------------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-58"/>
          <w:w w:val="65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F3F3F"/>
          <w:spacing w:val="0"/>
          <w:w w:val="75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F3F3F"/>
          <w:spacing w:val="-54"/>
          <w:w w:val="75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0"/>
          <w:w w:val="66"/>
          <w:position w:val="-11"/>
        </w:rPr>
        <w:t>-------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-57"/>
          <w:w w:val="66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25252"/>
          <w:spacing w:val="0"/>
          <w:w w:val="75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25252"/>
          <w:spacing w:val="-54"/>
          <w:w w:val="75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0"/>
          <w:w w:val="65"/>
          <w:position w:val="-11"/>
        </w:rPr>
        <w:t>--.--------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-58"/>
          <w:w w:val="65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25252"/>
          <w:spacing w:val="0"/>
          <w:w w:val="69"/>
          <w:position w:val="-11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525252"/>
          <w:spacing w:val="-56"/>
          <w:w w:val="69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0"/>
          <w:w w:val="67"/>
          <w:position w:val="-11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-159"/>
          <w:w w:val="67"/>
          <w:position w:val="-1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9E9E9E"/>
          <w:spacing w:val="-20"/>
          <w:w w:val="76"/>
          <w:position w:val="-11"/>
        </w:rPr>
        <w:t>·</w:t>
      </w:r>
      <w:r>
        <w:rPr>
          <w:rFonts w:ascii="Courier New" w:hAnsi="Courier New" w:cs="Courier New" w:eastAsia="Courier New"/>
          <w:sz w:val="31"/>
          <w:szCs w:val="31"/>
          <w:color w:val="606262"/>
          <w:spacing w:val="0"/>
          <w:w w:val="70"/>
          <w:position w:val="-11"/>
        </w:rPr>
        <w:t>--</w:t>
      </w:r>
      <w:r>
        <w:rPr>
          <w:rFonts w:ascii="Courier New" w:hAnsi="Courier New" w:cs="Courier New" w:eastAsia="Courier New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100" w:bottom="280" w:left="400" w:right="0"/>
        </w:sectPr>
      </w:pPr>
      <w:rPr/>
    </w:p>
    <w:p>
      <w:pPr>
        <w:spacing w:before="0" w:after="0" w:line="855" w:lineRule="exact"/>
        <w:ind w:left="516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85"/>
          <w:szCs w:val="85"/>
          <w:color w:val="2F2F2F"/>
          <w:spacing w:val="-724"/>
          <w:w w:val="159"/>
          <w:b/>
          <w:bCs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"/>
          <w:w w:val="104"/>
          <w:position w:val="-13"/>
        </w:rPr>
        <w:t>!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3"/>
          <w:position w:val="-13"/>
        </w:rPr>
        <w:t>ZMIR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37" w:lineRule="exact"/>
        <w:ind w:left="610" w:right="-63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03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59" w:lineRule="exact"/>
        <w:ind w:left="658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F3F3F"/>
          <w:spacing w:val="0"/>
          <w:w w:val="100"/>
        </w:rPr>
        <w:t>BELEDIYESI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58" w:lineRule="auto"/>
        <w:ind w:left="501" w:right="4501" w:firstLine="-10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7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6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7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7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7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7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7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108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6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2" w:after="0" w:line="226" w:lineRule="exact"/>
        <w:ind w:left="115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5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0"/>
          <w:cols w:num="2" w:equalWidth="0">
            <w:col w:w="1642" w:space="1538"/>
            <w:col w:w="8340"/>
          </w:cols>
        </w:sectPr>
      </w:pPr>
      <w:rPr/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0"/>
        </w:sectPr>
      </w:pPr>
      <w:rPr/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38" w:right="-63"/>
        <w:jc w:val="left"/>
        <w:tabs>
          <w:tab w:pos="1500" w:val="left"/>
          <w:tab w:pos="3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:05.05.2017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No:45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52" w:right="-69"/>
        <w:jc w:val="left"/>
        <w:tabs>
          <w:tab w:pos="1500" w:val="left"/>
          <w:tab w:pos="3080" w:val="left"/>
          <w:tab w:pos="4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:05.05.2017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2767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:Kona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ildere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Erenle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Camii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left="148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Kona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Yeşildere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Erenle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Camii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right="-20"/>
        <w:jc w:val="left"/>
        <w:tabs>
          <w:tab w:pos="1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9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5"/>
        </w:rPr>
        <w:t>:</w:t>
      </w:r>
      <w:r>
        <w:rPr>
          <w:rFonts w:ascii="Arial" w:hAnsi="Arial" w:cs="Arial" w:eastAsia="Arial"/>
          <w:sz w:val="25"/>
          <w:szCs w:val="25"/>
          <w:color w:val="2F2F2F"/>
          <w:spacing w:val="-11"/>
          <w:w w:val="17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9"/>
          <w:szCs w:val="29"/>
          <w:color w:val="606262"/>
          <w:spacing w:val="-3"/>
          <w:w w:val="100"/>
        </w:rPr>
        <w:t>J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6" w:lineRule="exact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0"/>
          <w:cols w:num="2" w:equalWidth="0">
            <w:col w:w="4654" w:space="725"/>
            <w:col w:w="6141"/>
          </w:cols>
        </w:sectPr>
      </w:pPr>
      <w:rPr/>
    </w:p>
    <w:p>
      <w:pPr>
        <w:spacing w:before="23" w:after="0" w:line="214" w:lineRule="exact"/>
        <w:ind w:left="148" w:right="-69"/>
        <w:jc w:val="left"/>
        <w:tabs>
          <w:tab w:pos="1500" w:val="left"/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9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3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:Açı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0"/>
          <w:cols w:num="2" w:equalWidth="0">
            <w:col w:w="5952" w:space="1099"/>
            <w:col w:w="4469"/>
          </w:cols>
        </w:sectPr>
      </w:pPr>
      <w:rPr/>
    </w:p>
    <w:p>
      <w:pPr>
        <w:spacing w:before="9" w:after="0" w:line="240" w:lineRule="auto"/>
        <w:ind w:left="152" w:right="-72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2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6"/>
          <w:w w:val="10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5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4.764145pt;margin-top:5.621118pt;width:53.004239pt;height:22.5pt;mso-position-horizontal-relative:page;mso-position-vertical-relative:paragraph;z-index:-16927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tabs>
                      <w:tab w:pos="980" w:val="left"/>
                    </w:tabs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Arial" w:hAnsi="Arial" w:cs="Arial" w:eastAsia="Arial"/>
                      <w:sz w:val="45"/>
                      <w:szCs w:val="45"/>
                      <w:color w:val="606262"/>
                      <w:spacing w:val="0"/>
                      <w:w w:val="55"/>
                    </w:rPr>
                    <w:t>ı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606262"/>
                      <w:spacing w:val="-64"/>
                      <w:w w:val="55"/>
                    </w:rPr>
                    <w:t> 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606262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606262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3F3F3F"/>
                      <w:spacing w:val="0"/>
                      <w:w w:val="55"/>
                    </w:rPr>
                    <w:t>r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Beto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606262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6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60626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606262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0"/>
          <w:w w:val="8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1"/>
        </w:rPr>
        <w:t>şap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1" w:after="0" w:line="187" w:lineRule="exact"/>
        <w:ind w:left="9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3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36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8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lik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Diğer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4"/>
          <w:w w:val="100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707070"/>
          <w:spacing w:val="0"/>
          <w:w w:val="128"/>
          <w:position w:val="1"/>
        </w:rPr>
        <w:t>1---</w:t>
      </w:r>
      <w:r>
        <w:rPr>
          <w:rFonts w:ascii="Arial" w:hAnsi="Arial" w:cs="Arial" w:eastAsia="Arial"/>
          <w:sz w:val="21"/>
          <w:szCs w:val="21"/>
          <w:color w:val="707070"/>
          <w:spacing w:val="-17"/>
          <w:w w:val="128"/>
          <w:position w:val="1"/>
        </w:rPr>
        <w:t>-</w:t>
      </w:r>
      <w:r>
        <w:rPr>
          <w:rFonts w:ascii="Arial" w:hAnsi="Arial" w:cs="Arial" w:eastAsia="Arial"/>
          <w:sz w:val="21"/>
          <w:szCs w:val="21"/>
          <w:color w:val="3F3F3F"/>
          <w:spacing w:val="0"/>
          <w:w w:val="177"/>
          <w:position w:val="1"/>
        </w:rPr>
        <w:t>---</w:t>
      </w:r>
      <w:r>
        <w:rPr>
          <w:rFonts w:ascii="Arial" w:hAnsi="Arial" w:cs="Arial" w:eastAsia="Arial"/>
          <w:sz w:val="21"/>
          <w:szCs w:val="21"/>
          <w:color w:val="3F3F3F"/>
          <w:spacing w:val="-6"/>
          <w:w w:val="177"/>
          <w:position w:val="1"/>
        </w:rPr>
        <w:t>-</w:t>
      </w:r>
      <w:r>
        <w:rPr>
          <w:rFonts w:ascii="Arial" w:hAnsi="Arial" w:cs="Arial" w:eastAsia="Arial"/>
          <w:sz w:val="21"/>
          <w:szCs w:val="21"/>
          <w:color w:val="707070"/>
          <w:spacing w:val="0"/>
          <w:w w:val="210"/>
          <w:position w:val="1"/>
        </w:rPr>
        <w:t>----</w:t>
      </w:r>
      <w:r>
        <w:rPr>
          <w:rFonts w:ascii="Arial" w:hAnsi="Arial" w:cs="Arial" w:eastAsia="Arial"/>
          <w:sz w:val="21"/>
          <w:szCs w:val="21"/>
          <w:color w:val="707070"/>
          <w:spacing w:val="5"/>
          <w:w w:val="210"/>
          <w:position w:val="1"/>
        </w:rPr>
        <w:t>-</w:t>
      </w:r>
      <w:r>
        <w:rPr>
          <w:rFonts w:ascii="Arial" w:hAnsi="Arial" w:cs="Arial" w:eastAsia="Arial"/>
          <w:sz w:val="21"/>
          <w:szCs w:val="21"/>
          <w:color w:val="3F3F3F"/>
          <w:spacing w:val="0"/>
          <w:w w:val="186"/>
          <w:position w:val="1"/>
        </w:rPr>
        <w:t>-</w:t>
      </w:r>
      <w:r>
        <w:rPr>
          <w:rFonts w:ascii="Arial" w:hAnsi="Arial" w:cs="Arial" w:eastAsia="Arial"/>
          <w:sz w:val="21"/>
          <w:szCs w:val="21"/>
          <w:color w:val="3F3F3F"/>
          <w:spacing w:val="-3"/>
          <w:w w:val="186"/>
          <w:position w:val="1"/>
        </w:rPr>
        <w:t>-</w:t>
      </w:r>
      <w:r>
        <w:rPr>
          <w:rFonts w:ascii="Arial" w:hAnsi="Arial" w:cs="Arial" w:eastAsia="Arial"/>
          <w:sz w:val="21"/>
          <w:szCs w:val="21"/>
          <w:color w:val="707070"/>
          <w:spacing w:val="0"/>
          <w:w w:val="240"/>
          <w:position w:val="1"/>
        </w:rPr>
        <w:t>---</w:t>
      </w:r>
      <w:r>
        <w:rPr>
          <w:rFonts w:ascii="Arial" w:hAnsi="Arial" w:cs="Arial" w:eastAsia="Arial"/>
          <w:sz w:val="21"/>
          <w:szCs w:val="21"/>
          <w:color w:val="707070"/>
          <w:spacing w:val="-37"/>
          <w:w w:val="100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3F3F3F"/>
          <w:spacing w:val="0"/>
          <w:w w:val="186"/>
          <w:position w:val="1"/>
        </w:rPr>
        <w:t>-</w:t>
      </w:r>
      <w:r>
        <w:rPr>
          <w:rFonts w:ascii="Arial" w:hAnsi="Arial" w:cs="Arial" w:eastAsia="Arial"/>
          <w:sz w:val="21"/>
          <w:szCs w:val="21"/>
          <w:color w:val="3F3F3F"/>
          <w:spacing w:val="-3"/>
          <w:w w:val="186"/>
          <w:position w:val="1"/>
        </w:rPr>
        <w:t>-</w:t>
      </w:r>
      <w:r>
        <w:rPr>
          <w:rFonts w:ascii="Arial" w:hAnsi="Arial" w:cs="Arial" w:eastAsia="Arial"/>
          <w:sz w:val="21"/>
          <w:szCs w:val="21"/>
          <w:color w:val="707070"/>
          <w:spacing w:val="0"/>
          <w:w w:val="210"/>
          <w:position w:val="1"/>
        </w:rPr>
        <w:t>----</w:t>
      </w:r>
      <w:r>
        <w:rPr>
          <w:rFonts w:ascii="Arial" w:hAnsi="Arial" w:cs="Arial" w:eastAsia="Arial"/>
          <w:sz w:val="21"/>
          <w:szCs w:val="21"/>
          <w:color w:val="707070"/>
          <w:spacing w:val="5"/>
          <w:w w:val="210"/>
          <w:position w:val="1"/>
        </w:rPr>
        <w:t>-</w:t>
      </w:r>
      <w:r>
        <w:rPr>
          <w:rFonts w:ascii="Arial" w:hAnsi="Arial" w:cs="Arial" w:eastAsia="Arial"/>
          <w:sz w:val="21"/>
          <w:szCs w:val="21"/>
          <w:color w:val="3F3F3F"/>
          <w:spacing w:val="0"/>
          <w:w w:val="186"/>
          <w:position w:val="1"/>
        </w:rPr>
        <w:t>-</w:t>
      </w:r>
      <w:r>
        <w:rPr>
          <w:rFonts w:ascii="Arial" w:hAnsi="Arial" w:cs="Arial" w:eastAsia="Arial"/>
          <w:sz w:val="21"/>
          <w:szCs w:val="21"/>
          <w:color w:val="3F3F3F"/>
          <w:spacing w:val="-3"/>
          <w:w w:val="186"/>
          <w:position w:val="1"/>
        </w:rPr>
        <w:t>-</w:t>
      </w:r>
      <w:r>
        <w:rPr>
          <w:rFonts w:ascii="Arial" w:hAnsi="Arial" w:cs="Arial" w:eastAsia="Arial"/>
          <w:sz w:val="21"/>
          <w:szCs w:val="21"/>
          <w:color w:val="707070"/>
          <w:spacing w:val="0"/>
          <w:w w:val="143"/>
          <w:position w:val="1"/>
        </w:rPr>
        <w:t>---------i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293" w:right="-20"/>
        <w:jc w:val="left"/>
        <w:tabs>
          <w:tab w:pos="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2F2F2F"/>
          <w:spacing w:val="0"/>
          <w:w w:val="5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8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5"/>
          <w:w w:val="9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35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7"/>
        </w:rPr>
        <w:t>Af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9"/>
          <w:w w:val="9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8"/>
          <w:w w:val="21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Ainı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9"/>
        </w:rPr>
        <w:t>Saafi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:22:25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0"/>
          <w:cols w:num="3" w:equalWidth="0">
            <w:col w:w="1713" w:space="1816"/>
            <w:col w:w="1800" w:space="258"/>
            <w:col w:w="5933"/>
          </w:cols>
        </w:sectPr>
      </w:pPr>
      <w:rPr/>
    </w:p>
    <w:p>
      <w:pPr>
        <w:spacing w:before="91" w:after="0" w:line="240" w:lineRule="auto"/>
        <w:ind w:left="157" w:right="-20"/>
        <w:jc w:val="left"/>
        <w:tabs>
          <w:tab w:pos="2060" w:val="left"/>
          <w:tab w:pos="5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5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7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8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6" w:after="0" w:line="214" w:lineRule="exact"/>
        <w:ind w:left="20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6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8"/>
          <w:w w:val="13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Nejat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1"/>
        </w:rPr>
        <w:t>SARAY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0"/>
        </w:sectPr>
      </w:pPr>
      <w:rPr/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3F3F3F"/>
          <w:w w:val="105"/>
        </w:rPr>
        <w:t>b</w:t>
      </w:r>
      <w:r>
        <w:rPr>
          <w:rFonts w:ascii="Times New Roman" w:hAnsi="Times New Roman" w:cs="Times New Roman" w:eastAsia="Times New Roman"/>
          <w:sz w:val="26"/>
          <w:szCs w:val="26"/>
          <w:color w:val="3F3F3F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3" w:lineRule="exact"/>
        <w:ind w:left="15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5"/>
        </w:rPr>
        <w:t>652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22:16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</w:rPr>
        <w:t>:22:20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9" w:right="-20"/>
        <w:jc w:val="left"/>
        <w:tabs>
          <w:tab w:pos="2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262"/>
          <w:w w:val="9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8" w:right="-20"/>
        <w:jc w:val="left"/>
        <w:tabs>
          <w:tab w:pos="2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w w:val="87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  <w:position w:val="-1"/>
        </w:rPr>
        <w:t>:Gelmedi.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0"/>
          <w:cols w:num="3" w:equalWidth="0">
            <w:col w:w="655" w:space="1405"/>
            <w:col w:w="1940" w:space="558"/>
            <w:col w:w="6962"/>
          </w:cols>
        </w:sectPr>
      </w:pPr>
      <w:rPr/>
    </w:p>
    <w:p>
      <w:pPr>
        <w:spacing w:before="28" w:after="0" w:line="214" w:lineRule="exact"/>
        <w:ind w:left="2070" w:right="-20"/>
        <w:jc w:val="left"/>
        <w:tabs>
          <w:tab w:pos="4560" w:val="left"/>
          <w:tab w:pos="7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3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95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94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0"/>
        </w:sectPr>
      </w:pPr>
      <w:rPr/>
    </w:p>
    <w:p>
      <w:pPr>
        <w:spacing w:before="18" w:after="0" w:line="240" w:lineRule="auto"/>
        <w:ind w:left="14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97"/>
        </w:rPr>
        <w:t>Yardır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9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5"/>
          <w:w w:val="118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1"/>
        </w:rPr>
        <w:t>Saati:­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0"/>
          <w:cols w:num="3" w:equalWidth="0">
            <w:col w:w="1304" w:space="742"/>
            <w:col w:w="838" w:space="1679"/>
            <w:col w:w="6957"/>
          </w:cols>
        </w:sectPr>
      </w:pPr>
      <w:rPr/>
    </w:p>
    <w:p>
      <w:pPr>
        <w:spacing w:before="0" w:after="0" w:line="213" w:lineRule="exact"/>
        <w:ind w:left="13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w w:val="19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48"/>
          <w:w w:val="10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71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3" w:lineRule="exact"/>
        <w:ind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Saati:-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1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3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6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0"/>
          <w:cols w:num="3" w:equalWidth="0">
            <w:col w:w="328" w:space="101"/>
            <w:col w:w="291" w:space="1345"/>
            <w:col w:w="9455"/>
          </w:cols>
        </w:sectPr>
      </w:pPr>
      <w:rPr/>
    </w:p>
    <w:p>
      <w:pPr>
        <w:spacing w:before="23" w:after="0" w:line="251" w:lineRule="auto"/>
        <w:ind w:left="152" w:right="-53" w:firstLine="-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GörüldüğQ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alanda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99" w:lineRule="exact"/>
        <w:ind w:left="249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2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0"/>
          <w:cols w:num="2" w:equalWidth="0">
            <w:col w:w="1581" w:space="483"/>
            <w:col w:w="9456"/>
          </w:cols>
        </w:sectPr>
      </w:pPr>
      <w:rPr/>
    </w:p>
    <w:p>
      <w:pPr>
        <w:spacing w:before="0" w:after="0" w:line="238" w:lineRule="exact"/>
        <w:ind w:left="138" w:right="-75"/>
        <w:jc w:val="left"/>
        <w:tabs>
          <w:tab w:pos="212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5"/>
          <w:szCs w:val="15"/>
          <w:color w:val="3F3F3F"/>
          <w:spacing w:val="0"/>
          <w:w w:val="100"/>
          <w:position w:val="7"/>
        </w:rPr>
        <w:t>Su</w:t>
      </w:r>
      <w:r>
        <w:rPr>
          <w:rFonts w:ascii="Times New Roman" w:hAnsi="Times New Roman" w:cs="Times New Roman" w:eastAsia="Times New Roman"/>
          <w:sz w:val="15"/>
          <w:szCs w:val="15"/>
          <w:color w:val="3F3F3F"/>
          <w:spacing w:val="2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F2F2F"/>
          <w:spacing w:val="0"/>
          <w:w w:val="103"/>
          <w:position w:val="7"/>
        </w:rPr>
        <w:t>ile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43" w:after="0" w:line="240" w:lineRule="auto"/>
        <w:ind w:right="-69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7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2.104248pt;margin-top:-6.697467pt;width:2.96667pt;height:21pt;mso-position-horizontal-relative:page;mso-position-vertical-relative:paragraph;z-index:-16926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rPr>
                      <w:rFonts w:ascii="Arial" w:hAnsi="Arial" w:cs="Arial" w:eastAsia="Arial"/>
                      <w:sz w:val="42"/>
                      <w:szCs w:val="42"/>
                    </w:rPr>
                  </w:pPr>
                  <w:rPr/>
                  <w:r>
                    <w:rPr>
                      <w:rFonts w:ascii="Arial" w:hAnsi="Arial" w:cs="Arial" w:eastAsia="Arial"/>
                      <w:sz w:val="42"/>
                      <w:szCs w:val="42"/>
                      <w:color w:val="3F3F3F"/>
                      <w:spacing w:val="0"/>
                      <w:w w:val="50"/>
                    </w:rPr>
                    <w:t>ı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7"/>
        </w:rPr>
        <w:t>200lt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1"/>
          <w:w w:val="5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8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3"/>
          <w:w w:val="1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K.T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15" w:lineRule="exact"/>
        <w:ind w:left="5" w:right="-20"/>
        <w:jc w:val="left"/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31"/>
          <w:szCs w:val="31"/>
          <w:color w:val="2F2F2F"/>
          <w:spacing w:val="0"/>
          <w:w w:val="51"/>
          <w:position w:val="-3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0"/>
          <w:cols w:num="3" w:equalWidth="0">
            <w:col w:w="2515" w:space="2048"/>
            <w:col w:w="2777" w:space="637"/>
            <w:col w:w="3543"/>
          </w:cols>
        </w:sectPr>
      </w:pPr>
      <w:rPr/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48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4" w:lineRule="exact"/>
        <w:ind w:left="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  <w:position w:val="-1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0"/>
          <w:cols w:num="2" w:equalWidth="0">
            <w:col w:w="1846" w:space="224"/>
            <w:col w:w="9450"/>
          </w:cols>
        </w:sectPr>
      </w:pPr>
      <w:rPr/>
    </w:p>
    <w:p>
      <w:pPr>
        <w:spacing w:before="14" w:after="0" w:line="240" w:lineRule="auto"/>
        <w:ind w:left="148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26"/>
        </w:rPr>
        <w:t>apıla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2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7"/>
        </w:rPr>
        <w:t>soruşturmadakimliği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3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kişilerle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kağıt,çö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vb.)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4" w:lineRule="exact"/>
        <w:ind w:left="20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malzemeleri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  <w:position w:val="-1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0"/>
        </w:sectPr>
      </w:pPr>
      <w:rPr/>
    </w:p>
    <w:p>
      <w:pPr>
        <w:spacing w:before="35" w:after="0" w:line="256" w:lineRule="auto"/>
        <w:ind w:left="143" w:right="1741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SigortalL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</w:rPr>
        <w:t>iŞir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9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8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6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9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"rıgı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402" w:right="357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48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Döntişü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farih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05.05.2017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42" w:right="-69"/>
        <w:jc w:val="left"/>
        <w:tabs>
          <w:tab w:pos="1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Öl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KiP: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9" w:after="0" w:line="240" w:lineRule="auto"/>
        <w:ind w:left="718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-18"/>
          <w:w w:val="113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0"/>
        </w:rPr>
        <w:t>Bedeli:-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22:30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101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2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0"/>
          <w:cols w:num="3" w:equalWidth="0">
            <w:col w:w="4999" w:space="891"/>
            <w:col w:w="1448" w:space="1050"/>
            <w:col w:w="3132"/>
          </w:cols>
        </w:sectPr>
      </w:pPr>
      <w:rPr/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" w:lineRule="atLeast"/>
        <w:ind w:left="17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itfaiyeci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tabs>
          <w:tab w:pos="2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3" w:after="0" w:line="185" w:lineRule="exact"/>
        <w:ind w:left="27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1" w:lineRule="exact"/>
        <w:ind w:left="118" w:right="-174"/>
        <w:jc w:val="left"/>
        <w:tabs>
          <w:tab w:pos="2040" w:val="left"/>
          <w:tab w:pos="2740" w:val="left"/>
        </w:tabs>
        <w:rPr>
          <w:rFonts w:ascii="Times New Roman" w:hAnsi="Times New Roman" w:cs="Times New Roman" w:eastAsia="Times New Roman"/>
          <w:sz w:val="88"/>
          <w:szCs w:val="8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1.978104pt;margin-top:18.033546pt;width:87.328148pt;height:51pt;mso-position-horizontal-relative:page;mso-position-vertical-relative:paragraph;z-index:-16925" type="#_x0000_t202" filled="f" stroked="f">
            <v:textbox inset="0,0,0,0">
              <w:txbxContent>
                <w:p>
                  <w:pPr>
                    <w:spacing w:before="0" w:after="0" w:line="1020" w:lineRule="exact"/>
                    <w:ind w:right="-193"/>
                    <w:jc w:val="left"/>
                    <w:rPr>
                      <w:rFonts w:ascii="Arial" w:hAnsi="Arial" w:cs="Arial" w:eastAsia="Arial"/>
                      <w:sz w:val="102"/>
                      <w:szCs w:val="10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6"/>
                      <w:szCs w:val="56"/>
                      <w:color w:val="3F3F3F"/>
                      <w:spacing w:val="23"/>
                      <w:w w:val="18"/>
                      <w:i/>
                      <w:position w:val="-1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56"/>
                      <w:szCs w:val="56"/>
                      <w:color w:val="606262"/>
                      <w:spacing w:val="-79"/>
                      <w:w w:val="47"/>
                      <w:i/>
                      <w:position w:val="-1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56"/>
                      <w:szCs w:val="56"/>
                      <w:color w:val="3F3F3F"/>
                      <w:spacing w:val="0"/>
                      <w:w w:val="60"/>
                      <w:i/>
                      <w:position w:val="-1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56"/>
                      <w:szCs w:val="56"/>
                      <w:color w:val="3F3F3F"/>
                      <w:spacing w:val="-87"/>
                      <w:w w:val="60"/>
                      <w:i/>
                      <w:position w:val="-1"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56"/>
                      <w:szCs w:val="56"/>
                      <w:color w:val="3F3F3F"/>
                      <w:spacing w:val="0"/>
                      <w:w w:val="60"/>
                      <w:i/>
                      <w:position w:val="-1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56"/>
                      <w:szCs w:val="56"/>
                      <w:color w:val="3F3F3F"/>
                      <w:spacing w:val="-102"/>
                      <w:w w:val="100"/>
                      <w:i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02"/>
                      <w:szCs w:val="102"/>
                      <w:color w:val="2F2F2F"/>
                      <w:spacing w:val="-183"/>
                      <w:w w:val="38"/>
                      <w:position w:val="-1"/>
                    </w:rPr>
                    <w:t>M</w:t>
                  </w:r>
                  <w:r>
                    <w:rPr>
                      <w:rFonts w:ascii="Arial" w:hAnsi="Arial" w:cs="Arial" w:eastAsia="Arial"/>
                      <w:sz w:val="102"/>
                      <w:szCs w:val="102"/>
                      <w:color w:val="525252"/>
                      <w:spacing w:val="-30"/>
                      <w:w w:val="86"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102"/>
                      <w:szCs w:val="102"/>
                      <w:color w:val="525252"/>
                      <w:spacing w:val="-26"/>
                      <w:w w:val="85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102"/>
                      <w:szCs w:val="102"/>
                      <w:color w:val="525252"/>
                      <w:spacing w:val="-314"/>
                      <w:w w:val="86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102"/>
                      <w:szCs w:val="10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9"/>
          <w:szCs w:val="89"/>
          <w:color w:val="2F2F2F"/>
          <w:w w:val="60"/>
          <w:position w:val="-40"/>
        </w:rPr>
        <w:t>r</w:t>
      </w:r>
      <w:r>
        <w:rPr>
          <w:rFonts w:ascii="Arial" w:hAnsi="Arial" w:cs="Arial" w:eastAsia="Arial"/>
          <w:sz w:val="89"/>
          <w:szCs w:val="89"/>
          <w:color w:val="2F2F2F"/>
          <w:spacing w:val="-171"/>
          <w:w w:val="100"/>
          <w:position w:val="-40"/>
        </w:rPr>
        <w:t> </w:t>
      </w:r>
      <w:r>
        <w:rPr>
          <w:rFonts w:ascii="Arial" w:hAnsi="Arial" w:cs="Arial" w:eastAsia="Arial"/>
          <w:sz w:val="89"/>
          <w:szCs w:val="89"/>
          <w:color w:val="363D6B"/>
          <w:spacing w:val="0"/>
          <w:w w:val="35"/>
          <w:position w:val="-40"/>
        </w:rPr>
        <w:t>n</w:t>
      </w:r>
      <w:r>
        <w:rPr>
          <w:rFonts w:ascii="Arial" w:hAnsi="Arial" w:cs="Arial" w:eastAsia="Arial"/>
          <w:sz w:val="89"/>
          <w:szCs w:val="89"/>
          <w:color w:val="363D6B"/>
          <w:spacing w:val="0"/>
          <w:w w:val="35"/>
          <w:position w:val="-40"/>
        </w:rPr>
        <w:t>  </w:t>
      </w:r>
      <w:r>
        <w:rPr>
          <w:rFonts w:ascii="Arial" w:hAnsi="Arial" w:cs="Arial" w:eastAsia="Arial"/>
          <w:sz w:val="89"/>
          <w:szCs w:val="89"/>
          <w:color w:val="363D6B"/>
          <w:spacing w:val="3"/>
          <w:w w:val="35"/>
          <w:position w:val="-40"/>
        </w:rPr>
        <w:t> </w:t>
      </w:r>
      <w:r>
        <w:rPr>
          <w:rFonts w:ascii="Arial" w:hAnsi="Arial" w:cs="Arial" w:eastAsia="Arial"/>
          <w:sz w:val="69"/>
          <w:szCs w:val="69"/>
          <w:color w:val="363D6B"/>
          <w:spacing w:val="0"/>
          <w:w w:val="52"/>
          <w:i/>
          <w:position w:val="-40"/>
        </w:rPr>
        <w:t>u</w:t>
      </w:r>
      <w:r>
        <w:rPr>
          <w:rFonts w:ascii="Arial" w:hAnsi="Arial" w:cs="Arial" w:eastAsia="Arial"/>
          <w:sz w:val="69"/>
          <w:szCs w:val="69"/>
          <w:color w:val="363D6B"/>
          <w:spacing w:val="-92"/>
          <w:w w:val="100"/>
          <w:i/>
          <w:position w:val="-40"/>
        </w:rPr>
        <w:t> </w:t>
      </w:r>
      <w:r>
        <w:rPr>
          <w:rFonts w:ascii="Arial" w:hAnsi="Arial" w:cs="Arial" w:eastAsia="Arial"/>
          <w:sz w:val="69"/>
          <w:szCs w:val="69"/>
          <w:color w:val="363D6B"/>
          <w:spacing w:val="0"/>
          <w:w w:val="42"/>
          <w:i/>
          <w:position w:val="-40"/>
        </w:rPr>
        <w:t>k0</w:t>
      </w:r>
      <w:r>
        <w:rPr>
          <w:rFonts w:ascii="Arial" w:hAnsi="Arial" w:cs="Arial" w:eastAsia="Arial"/>
          <w:sz w:val="69"/>
          <w:szCs w:val="69"/>
          <w:color w:val="363D6B"/>
          <w:spacing w:val="-8"/>
          <w:w w:val="42"/>
          <w:i/>
          <w:position w:val="-40"/>
        </w:rPr>
        <w:t> </w:t>
      </w:r>
      <w:r>
        <w:rPr>
          <w:rFonts w:ascii="Arial" w:hAnsi="Arial" w:cs="Arial" w:eastAsia="Arial"/>
          <w:sz w:val="69"/>
          <w:szCs w:val="69"/>
          <w:color w:val="363D6B"/>
          <w:spacing w:val="0"/>
          <w:w w:val="100"/>
          <w:i/>
          <w:position w:val="-40"/>
        </w:rPr>
        <w:tab/>
      </w:r>
      <w:r>
        <w:rPr>
          <w:rFonts w:ascii="Arial" w:hAnsi="Arial" w:cs="Arial" w:eastAsia="Arial"/>
          <w:sz w:val="69"/>
          <w:szCs w:val="69"/>
          <w:color w:val="363D6B"/>
          <w:spacing w:val="0"/>
          <w:w w:val="100"/>
          <w:i/>
          <w:position w:val="-40"/>
        </w:rPr>
      </w:r>
      <w:r>
        <w:rPr>
          <w:rFonts w:ascii="Times New Roman" w:hAnsi="Times New Roman" w:cs="Times New Roman" w:eastAsia="Times New Roman"/>
          <w:sz w:val="88"/>
          <w:szCs w:val="88"/>
          <w:color w:val="A1A1C1"/>
          <w:spacing w:val="0"/>
          <w:w w:val="42"/>
          <w:i/>
          <w:position w:val="-40"/>
        </w:rPr>
        <w:t>---</w:t>
      </w:r>
      <w:r>
        <w:rPr>
          <w:rFonts w:ascii="Times New Roman" w:hAnsi="Times New Roman" w:cs="Times New Roman" w:eastAsia="Times New Roman"/>
          <w:sz w:val="88"/>
          <w:szCs w:val="88"/>
          <w:color w:val="A1A1C1"/>
          <w:spacing w:val="0"/>
          <w:w w:val="100"/>
          <w:i/>
          <w:position w:val="-40"/>
        </w:rPr>
        <w:tab/>
      </w:r>
      <w:r>
        <w:rPr>
          <w:rFonts w:ascii="Times New Roman" w:hAnsi="Times New Roman" w:cs="Times New Roman" w:eastAsia="Times New Roman"/>
          <w:sz w:val="88"/>
          <w:szCs w:val="88"/>
          <w:color w:val="A1A1C1"/>
          <w:spacing w:val="0"/>
          <w:w w:val="100"/>
          <w:i/>
          <w:position w:val="-40"/>
        </w:rPr>
      </w:r>
      <w:r>
        <w:rPr>
          <w:rFonts w:ascii="Times New Roman" w:hAnsi="Times New Roman" w:cs="Times New Roman" w:eastAsia="Times New Roman"/>
          <w:sz w:val="88"/>
          <w:szCs w:val="88"/>
          <w:color w:val="62679C"/>
          <w:spacing w:val="0"/>
          <w:w w:val="275"/>
          <w:i/>
          <w:position w:val="-40"/>
        </w:rPr>
        <w:t>ıq</w:t>
      </w:r>
      <w:r>
        <w:rPr>
          <w:rFonts w:ascii="Times New Roman" w:hAnsi="Times New Roman" w:cs="Times New Roman" w:eastAsia="Times New Roman"/>
          <w:sz w:val="88"/>
          <w:szCs w:val="8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52"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38"/>
          <w:b/>
          <w:bCs/>
        </w:rPr>
        <w:t>O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38"/>
          <w:b/>
          <w:bCs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5"/>
          <w:w w:val="38"/>
          <w:b/>
          <w:bCs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79"/>
          <w:b/>
          <w:bCs/>
        </w:rPr>
        <w:t>9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25"/>
          <w:w w:val="79"/>
          <w:b/>
          <w:bCs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79"/>
          <w:b/>
          <w:bCs/>
        </w:rPr>
        <w:t>M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1"/>
          <w:w w:val="79"/>
          <w:b/>
          <w:bCs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79"/>
          <w:b/>
          <w:bCs/>
        </w:rPr>
        <w:t>ııtı17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0"/>
          <w:cols w:num="3" w:equalWidth="0">
            <w:col w:w="812" w:space="1390"/>
            <w:col w:w="4636" w:space="1344"/>
            <w:col w:w="333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25.616503pt;margin-top:16.541285pt;width:547.036266pt;height:756.719288pt;mso-position-horizontal-relative:page;mso-position-vertical-relative:page;z-index:-16928" coordorigin="512,331" coordsize="10941,15134">
            <v:group style="position:absolute;left:531;top:357;width:2;height:5692" coordorigin="531,357" coordsize="2,5692">
              <v:shape style="position:absolute;left:531;top:357;width:2;height:5692" coordorigin="531,357" coordsize="0,5692" path="m531,6049l531,357e" filled="f" stroked="t" strokeweight=".70829pt" strokecolor="#5B5B5B">
                <v:path arrowok="t"/>
              </v:shape>
            </v:group>
            <v:group style="position:absolute;left:2439;top:371;width:2;height:1504" coordorigin="2439,371" coordsize="2,1504">
              <v:shape style="position:absolute;left:2439;top:371;width:2;height:1504" coordorigin="2439,371" coordsize="0,1504" path="m2439,1875l2439,371e" filled="f" stroked="t" strokeweight=".70829pt" strokecolor="#575757">
                <v:path arrowok="t"/>
              </v:shape>
            </v:group>
            <v:group style="position:absolute;left:9083;top:338;width:2;height:1532" coordorigin="9083,338" coordsize="2,1532">
              <v:shape style="position:absolute;left:9083;top:338;width:2;height:1532" coordorigin="9083,338" coordsize="0,1532" path="m9083,1870l9083,338e" filled="f" stroked="t" strokeweight=".70829pt" strokecolor="#646464">
                <v:path arrowok="t"/>
              </v:shape>
            </v:group>
            <v:group style="position:absolute;left:11429;top:933;width:2;height:11603" coordorigin="11429,933" coordsize="2,11603">
              <v:shape style="position:absolute;left:11429;top:933;width:2;height:11603" coordorigin="11429,933" coordsize="0,11603" path="m11429,12536l11429,933e" filled="f" stroked="t" strokeweight=".70829pt" strokecolor="#707070">
                <v:path arrowok="t"/>
              </v:shape>
            </v:group>
            <v:group style="position:absolute;left:519;top:1868;width:10912;height:2" coordorigin="519,1868" coordsize="10912,2">
              <v:shape style="position:absolute;left:519;top:1868;width:10912;height:2" coordorigin="519,1868" coordsize="10912,0" path="m519,1868l11432,1868e" filled="f" stroked="t" strokeweight=".70829pt" strokecolor="#747474">
                <v:path arrowok="t"/>
              </v:shape>
            </v:group>
            <v:group style="position:absolute;left:519;top:2580;width:10912;height:2" coordorigin="519,2580" coordsize="10912,2">
              <v:shape style="position:absolute;left:519;top:2580;width:10912;height:2" coordorigin="519,2580" coordsize="10912,0" path="m519,2580l11432,2580e" filled="f" stroked="t" strokeweight=".70829pt" strokecolor="#747474">
                <v:path arrowok="t"/>
              </v:shape>
            </v:group>
            <v:group style="position:absolute;left:524;top:2104;width:10903;height:2" coordorigin="524,2104" coordsize="10903,2">
              <v:shape style="position:absolute;left:524;top:2104;width:10903;height:2" coordorigin="524,2104" coordsize="10903,0" path="m524,2104l11427,2104e" filled="f" stroked="t" strokeweight=".70829pt" strokecolor="#747474">
                <v:path arrowok="t"/>
              </v:shape>
            </v:group>
            <v:group style="position:absolute;left:524;top:2342;width:10903;height:2" coordorigin="524,2342" coordsize="10903,2">
              <v:shape style="position:absolute;left:524;top:2342;width:10903;height:2" coordorigin="524,2342" coordsize="10903,0" path="m524,2342l11427,2342e" filled="f" stroked="t" strokeweight=".70829pt" strokecolor="#747474">
                <v:path arrowok="t"/>
              </v:shape>
            </v:group>
            <v:group style="position:absolute;left:524;top:2817;width:10908;height:2" coordorigin="524,2817" coordsize="10908,2">
              <v:shape style="position:absolute;left:524;top:2817;width:10908;height:2" coordorigin="524,2817" coordsize="10908,0" path="m524,2817l11432,2817e" filled="f" stroked="t" strokeweight=".70829pt" strokecolor="#747474">
                <v:path arrowok="t"/>
              </v:shape>
            </v:group>
            <v:group style="position:absolute;left:524;top:3055;width:10908;height:2" coordorigin="524,3055" coordsize="10908,2">
              <v:shape style="position:absolute;left:524;top:3055;width:10908;height:2" coordorigin="524,3055" coordsize="10908,0" path="m524,3055l11432,3055e" filled="f" stroked="t" strokeweight=".70829pt" strokecolor="#747474">
                <v:path arrowok="t"/>
              </v:shape>
            </v:group>
            <v:group style="position:absolute;left:2446;top:3750;width:2;height:9947" coordorigin="2446,3750" coordsize="2,9947">
              <v:shape style="position:absolute;left:2446;top:3750;width:2;height:9947" coordorigin="2446,3750" coordsize="0,9947" path="m2446,13697l2446,3750e" filled="f" stroked="t" strokeweight=".70829pt" strokecolor="#606060">
                <v:path arrowok="t"/>
              </v:shape>
            </v:group>
            <v:group style="position:absolute;left:3912;top:3046;width:2;height:714" coordorigin="3912,3046" coordsize="2,714">
              <v:shape style="position:absolute;left:3912;top:3046;width:2;height:714" coordorigin="3912,3046" coordsize="0,714" path="m3912,3760l3912,3046e" filled="f" stroked="t" strokeweight=".944387pt" strokecolor="#4F4F4F">
                <v:path arrowok="t"/>
              </v:shape>
            </v:group>
            <v:group style="position:absolute;left:6962;top:3051;width:2;height:714" coordorigin="6962,3051" coordsize="2,714">
              <v:shape style="position:absolute;left:6962;top:3051;width:2;height:714" coordorigin="6962,3051" coordsize="0,714" path="m6962,3765l6962,3051e" filled="f" stroked="t" strokeweight=".944387pt" strokecolor="#676767">
                <v:path arrowok="t"/>
              </v:shape>
            </v:group>
            <v:group style="position:absolute;left:524;top:3755;width:10912;height:2" coordorigin="524,3755" coordsize="10912,2">
              <v:shape style="position:absolute;left:524;top:3755;width:10912;height:2" coordorigin="524,3755" coordsize="10912,0" path="m524,3755l11437,3755e" filled="f" stroked="t" strokeweight=".70829pt" strokecolor="#6B6B6B">
                <v:path arrowok="t"/>
              </v:shape>
            </v:group>
            <v:group style="position:absolute;left:529;top:4062;width:10903;height:2" coordorigin="529,4062" coordsize="10903,2">
              <v:shape style="position:absolute;left:529;top:4062;width:10903;height:2" coordorigin="529,4062" coordsize="10903,0" path="m529,4062l11432,4062e" filled="f" stroked="t" strokeweight=".70829pt" strokecolor="#707070">
                <v:path arrowok="t"/>
              </v:shape>
            </v:group>
            <v:group style="position:absolute;left:2437;top:4302;width:8995;height:2" coordorigin="2437,4302" coordsize="8995,2">
              <v:shape style="position:absolute;left:2437;top:4302;width:8995;height:2" coordorigin="2437,4302" coordsize="8995,0" path="m2437,4302l11432,4302e" filled="f" stroked="t" strokeweight=".70829pt" strokecolor="#747474">
                <v:path arrowok="t"/>
              </v:shape>
            </v:group>
            <v:group style="position:absolute;left:4946;top:4293;width:2;height:2170" coordorigin="4946,4293" coordsize="2,2170">
              <v:shape style="position:absolute;left:4946;top:4293;width:2;height:2170" coordorigin="4946,4293" coordsize="0,2170" path="m4946,6463l4946,4293e" filled="f" stroked="t" strokeweight=".70829pt" strokecolor="#606060">
                <v:path arrowok="t"/>
              </v:shape>
            </v:group>
            <v:group style="position:absolute;left:4934;top:4721;width:6502;height:2" coordorigin="4934,4721" coordsize="6502,2">
              <v:shape style="position:absolute;left:4934;top:4721;width:6502;height:2" coordorigin="4934,4721" coordsize="6502,0" path="m4934,4721l11437,4721e" filled="f" stroked="t" strokeweight=".70829pt" strokecolor="#777777">
                <v:path arrowok="t"/>
              </v:shape>
            </v:group>
            <v:group style="position:absolute;left:4939;top:4959;width:6497;height:2" coordorigin="4939,4959" coordsize="6497,2">
              <v:shape style="position:absolute;left:4939;top:4959;width:6497;height:2" coordorigin="4939,4959" coordsize="6497,0" path="m4939,4959l11437,4959e" filled="f" stroked="t" strokeweight=".70829pt" strokecolor="#747474">
                <v:path arrowok="t"/>
              </v:shape>
            </v:group>
            <v:group style="position:absolute;left:4944;top:5200;width:6488;height:2" coordorigin="4944,5200" coordsize="6488,2">
              <v:shape style="position:absolute;left:4944;top:5200;width:6488;height:2" coordorigin="4944,5200" coordsize="6488,0" path="m4944,5200l11432,5200e" filled="f" stroked="t" strokeweight=".70829pt" strokecolor="#747474">
                <v:path arrowok="t"/>
              </v:shape>
            </v:group>
            <v:group style="position:absolute;left:2441;top:5437;width:8995;height:2" coordorigin="2441,5437" coordsize="8995,2">
              <v:shape style="position:absolute;left:2441;top:5437;width:8995;height:2" coordorigin="2441,5437" coordsize="8995,0" path="m2441,5437l11437,5437e" filled="f" stroked="t" strokeweight=".70829pt" strokecolor="#747474">
                <v:path arrowok="t"/>
              </v:shape>
            </v:group>
            <v:group style="position:absolute;left:524;top:5678;width:10912;height:2" coordorigin="524,5678" coordsize="10912,2">
              <v:shape style="position:absolute;left:524;top:5678;width:10912;height:2" coordorigin="524,5678" coordsize="10912,0" path="m524,5678l11437,5678e" filled="f" stroked="t" strokeweight=".70829pt" strokecolor="#707070">
                <v:path arrowok="t"/>
              </v:shape>
            </v:group>
            <v:group style="position:absolute;left:2441;top:6149;width:8991;height:2" coordorigin="2441,6149" coordsize="8991,2">
              <v:shape style="position:absolute;left:2441;top:6149;width:8991;height:2" coordorigin="2441,6149" coordsize="8991,0" path="m2441,6149l11432,6149e" filled="f" stroked="t" strokeweight=".70829pt" strokecolor="#777777">
                <v:path arrowok="t"/>
              </v:shape>
            </v:group>
            <v:group style="position:absolute;left:7805;top:5668;width:2;height:800" coordorigin="7805,5668" coordsize="2,800">
              <v:shape style="position:absolute;left:7805;top:5668;width:2;height:800" coordorigin="7805,5668" coordsize="0,800" path="m7805,6468l7805,5668e" filled="f" stroked="t" strokeweight=".70829pt" strokecolor="#646464">
                <v:path arrowok="t"/>
              </v:shape>
            </v:group>
            <v:group style="position:absolute;left:2437;top:6458;width:9000;height:2" coordorigin="2437,6458" coordsize="9000,2">
              <v:shape style="position:absolute;left:2437;top:6458;width:9000;height:2" coordorigin="2437,6458" coordsize="9000,0" path="m2437,6458l11437,6458e" filled="f" stroked="t" strokeweight=".70829pt" strokecolor="#777777">
                <v:path arrowok="t"/>
              </v:shape>
            </v:group>
            <v:group style="position:absolute;left:519;top:6696;width:10922;height:2" coordorigin="519,6696" coordsize="10922,2">
              <v:shape style="position:absolute;left:519;top:6696;width:10922;height:2" coordorigin="519,6696" coordsize="10922,0" path="m519,6696l11441,6696e" filled="f" stroked="t" strokeweight=".70829pt" strokecolor="#777777">
                <v:path arrowok="t"/>
              </v:shape>
            </v:group>
            <v:group style="position:absolute;left:524;top:7167;width:10912;height:2" coordorigin="524,7167" coordsize="10912,2">
              <v:shape style="position:absolute;left:524;top:7167;width:10912;height:2" coordorigin="524,7167" coordsize="10912,0" path="m524,7167l11437,7167e" filled="f" stroked="t" strokeweight=".70829pt" strokecolor="#777777">
                <v:path arrowok="t"/>
              </v:shape>
            </v:group>
            <v:group style="position:absolute;left:4949;top:7158;width:2;height:781" coordorigin="4949,7158" coordsize="2,781">
              <v:shape style="position:absolute;left:4949;top:7158;width:2;height:781" coordorigin="4949,7158" coordsize="0,781" path="m4949,7938l4949,7158e" filled="f" stroked="t" strokeweight=".472194pt" strokecolor="#5B5B5B">
                <v:path arrowok="t"/>
              </v:shape>
            </v:group>
            <v:group style="position:absolute;left:4925;top:7408;width:6512;height:2" coordorigin="4925,7408" coordsize="6512,2">
              <v:shape style="position:absolute;left:4925;top:7408;width:6512;height:2" coordorigin="4925,7408" coordsize="6512,0" path="m4925,7408l11437,7408e" filled="f" stroked="t" strokeweight=".70829pt" strokecolor="#777777">
                <v:path arrowok="t"/>
              </v:shape>
            </v:group>
            <v:group style="position:absolute;left:4944;top:7646;width:6497;height:2" coordorigin="4944,7646" coordsize="6497,2">
              <v:shape style="position:absolute;left:4944;top:7646;width:6497;height:2" coordorigin="4944,7646" coordsize="6497,0" path="m4944,7646l11441,7646e" filled="f" stroked="t" strokeweight=".472194pt" strokecolor="#777777">
                <v:path arrowok="t"/>
              </v:shape>
            </v:group>
            <v:group style="position:absolute;left:524;top:7927;width:10912;height:2" coordorigin="524,7927" coordsize="10912,2">
              <v:shape style="position:absolute;left:524;top:7927;width:10912;height:2" coordorigin="524,7927" coordsize="10912,0" path="m524,7927l11437,7927e" filled="f" stroked="t" strokeweight=".70829pt" strokecolor="#777777">
                <v:path arrowok="t"/>
              </v:shape>
            </v:group>
            <v:group style="position:absolute;left:524;top:8621;width:10912;height:2" coordorigin="524,8621" coordsize="10912,2">
              <v:shape style="position:absolute;left:524;top:8621;width:10912;height:2" coordorigin="524,8621" coordsize="10912,0" path="m524,8621l11437,8621e" filled="f" stroked="t" strokeweight=".70829pt" strokecolor="#747474">
                <v:path arrowok="t"/>
              </v:shape>
            </v:group>
            <v:group style="position:absolute;left:519;top:9935;width:10922;height:2" coordorigin="519,9935" coordsize="10922,2">
              <v:shape style="position:absolute;left:519;top:9935;width:10922;height:2" coordorigin="519,9935" coordsize="10922,0" path="m519,9935l11441,9935e" filled="f" stroked="t" strokeweight=".70829pt" strokecolor="#747474">
                <v:path arrowok="t"/>
              </v:shape>
            </v:group>
            <v:group style="position:absolute;left:524;top:10173;width:10917;height:2" coordorigin="524,10173" coordsize="10917,2">
              <v:shape style="position:absolute;left:524;top:10173;width:10917;height:2" coordorigin="524,10173" coordsize="10917,0" path="m524,10173l11441,10173e" filled="f" stroked="t" strokeweight=".70829pt" strokecolor="#747474">
                <v:path arrowok="t"/>
              </v:shape>
            </v:group>
            <v:group style="position:absolute;left:524;top:10411;width:10912;height:2" coordorigin="524,10411" coordsize="10912,2">
              <v:shape style="position:absolute;left:524;top:10411;width:10912;height:2" coordorigin="524,10411" coordsize="10912,0" path="m524,10411l11437,10411e" filled="f" stroked="t" strokeweight=".70829pt" strokecolor="#747474">
                <v:path arrowok="t"/>
              </v:shape>
            </v:group>
            <v:group style="position:absolute;left:526;top:6249;width:2;height:9185" coordorigin="526,6249" coordsize="2,9185">
              <v:shape style="position:absolute;left:526;top:6249;width:2;height:9185" coordorigin="526,6249" coordsize="0,9185" path="m526,15434l526,6249e" filled="f" stroked="t" strokeweight=".70829pt" strokecolor="#606060">
                <v:path arrowok="t"/>
              </v:shape>
            </v:group>
            <v:group style="position:absolute;left:519;top:10880;width:10922;height:2" coordorigin="519,10880" coordsize="10922,2">
              <v:shape style="position:absolute;left:519;top:10880;width:10922;height:2" coordorigin="519,10880" coordsize="10922,0" path="m519,10880l11441,10880e" filled="f" stroked="t" strokeweight=".70829pt" strokecolor="#777777">
                <v:path arrowok="t"/>
              </v:shape>
            </v:group>
            <v:group style="position:absolute;left:524;top:11118;width:10917;height:2" coordorigin="524,11118" coordsize="10917,2">
              <v:shape style="position:absolute;left:524;top:11118;width:10917;height:2" coordorigin="524,11118" coordsize="10917,0" path="m524,11118l11441,11118e" filled="f" stroked="t" strokeweight=".70829pt" strokecolor="#777777">
                <v:path arrowok="t"/>
              </v:shape>
            </v:group>
            <v:group style="position:absolute;left:1358;top:11099;width:2;height:4345" coordorigin="1358,11099" coordsize="2,4345">
              <v:shape style="position:absolute;left:1358;top:11099;width:2;height:4345" coordorigin="1358,11099" coordsize="0,4345" path="m1358,15444l1358,11099e" filled="f" stroked="t" strokeweight=".70829pt" strokecolor="#606060">
                <v:path arrowok="t"/>
              </v:shape>
            </v:group>
            <v:group style="position:absolute;left:1780;top:11099;width:2;height:4340" coordorigin="1780,11099" coordsize="2,4340">
              <v:shape style="position:absolute;left:1780;top:11099;width:2;height:4340" coordorigin="1780,11099" coordsize="0,4340" path="m1780,15439l1780,11099e" filled="f" stroked="t" strokeweight=".70829pt" strokecolor="#5B5B5B">
                <v:path arrowok="t"/>
              </v:shape>
            </v:group>
            <v:group style="position:absolute;left:519;top:11356;width:10927;height:2" coordorigin="519,11356" coordsize="10927,2">
              <v:shape style="position:absolute;left:519;top:11356;width:10927;height:2" coordorigin="519,11356" coordsize="10927,0" path="m519,11356l11446,11356e" filled="f" stroked="t" strokeweight=".70829pt" strokecolor="#777777">
                <v:path arrowok="t"/>
              </v:shape>
            </v:group>
            <v:group style="position:absolute;left:519;top:13131;width:1936;height:2" coordorigin="519,13131" coordsize="1936,2">
              <v:shape style="position:absolute;left:519;top:13131;width:1936;height:2" coordorigin="519,13131" coordsize="1936,0" path="m519,13131l2455,13131e" filled="f" stroked="t" strokeweight=".70829pt" strokecolor="#777777">
                <v:path arrowok="t"/>
              </v:shape>
            </v:group>
            <v:group style="position:absolute;left:7366;top:11118;width:2;height:4340" coordorigin="7366,11118" coordsize="2,4340">
              <v:shape style="position:absolute;left:7366;top:11118;width:2;height:4340" coordorigin="7366,11118" coordsize="0,4340" path="m7366,15458l7366,11118e" filled="f" stroked="t" strokeweight=".70829pt" strokecolor="#676767">
                <v:path arrowok="t"/>
              </v:shape>
            </v:group>
            <v:group style="position:absolute;left:519;top:15446;width:10922;height:2" coordorigin="519,15446" coordsize="10922,2">
              <v:shape style="position:absolute;left:519;top:15446;width:10922;height:2" coordorigin="519,15446" coordsize="10922,0" path="m519,15446l11441,15446e" filled="f" stroked="t" strokeweight=".70829pt" strokecolor="#808080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84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2F2F2F"/>
          <w:spacing w:val="2"/>
          <w:w w:val="100"/>
        </w:rPr>
        <w:t>1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</w:rPr>
        <w:t>.</w:t>
      </w:r>
      <w:r>
        <w:rPr>
          <w:rFonts w:ascii="Arial" w:hAnsi="Arial" w:cs="Arial" w:eastAsia="Arial"/>
          <w:sz w:val="19"/>
          <w:szCs w:val="19"/>
          <w:color w:val="2F2F2F"/>
          <w:spacing w:val="3"/>
          <w:w w:val="100"/>
        </w:rPr>
        <w:t>P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F2F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F2F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</w:rPr>
        <w:t>Grupl</w:t>
      </w:r>
      <w:r>
        <w:rPr>
          <w:rFonts w:ascii="Arial" w:hAnsi="Arial" w:cs="Arial" w:eastAsia="Arial"/>
          <w:sz w:val="19"/>
          <w:szCs w:val="19"/>
          <w:color w:val="2F2F2F"/>
          <w:spacing w:val="9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5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6"/>
          <w:w w:val="107"/>
          <w:i/>
        </w:rPr>
        <w:t>A</w:t>
      </w:r>
      <w:r>
        <w:rPr>
          <w:rFonts w:ascii="Arial" w:hAnsi="Arial" w:cs="Arial" w:eastAsia="Arial"/>
          <w:sz w:val="20"/>
          <w:szCs w:val="20"/>
          <w:color w:val="2F2F2F"/>
          <w:spacing w:val="1"/>
          <w:w w:val="108"/>
          <w:i/>
        </w:rPr>
        <w:t>m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8"/>
          <w:i/>
        </w:rPr>
        <w:t>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5" w:right="547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29.119995pt;margin-top:-21.712265pt;width:162.240005pt;height:99.839996pt;mso-position-horizontal-relative:page;mso-position-vertical-relative:paragraph;z-index:-16929" type="#_x0000_t75">
            <v:imagedata r:id="rId37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8"/>
          <w:w w:val="4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7"/>
          <w:w w:val="23"/>
        </w:rPr>
        <w:t>.</w:t>
      </w:r>
      <w:r>
        <w:rPr>
          <w:rFonts w:ascii="Arial" w:hAnsi="Arial" w:cs="Arial" w:eastAsia="Arial"/>
          <w:sz w:val="34"/>
          <w:szCs w:val="34"/>
          <w:color w:val="606262"/>
          <w:spacing w:val="-47"/>
          <w:w w:val="68"/>
          <w:position w:val="-15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7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5"/>
          <w:w w:val="44"/>
          <w:position w:val="0"/>
        </w:rPr>
        <w:t>·</w:t>
      </w:r>
      <w:r>
        <w:rPr>
          <w:rFonts w:ascii="Arial" w:hAnsi="Arial" w:cs="Arial" w:eastAsia="Arial"/>
          <w:sz w:val="34"/>
          <w:szCs w:val="34"/>
          <w:color w:val="363D6B"/>
          <w:spacing w:val="-46"/>
          <w:w w:val="53"/>
          <w:position w:val="-1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6"/>
          <w:w w:val="71"/>
          <w:position w:val="0"/>
        </w:rPr>
        <w:t>y</w:t>
      </w:r>
      <w:r>
        <w:rPr>
          <w:rFonts w:ascii="Arial" w:hAnsi="Arial" w:cs="Arial" w:eastAsia="Arial"/>
          <w:sz w:val="34"/>
          <w:szCs w:val="34"/>
          <w:color w:val="363D6B"/>
          <w:spacing w:val="-22"/>
          <w:w w:val="53"/>
          <w:position w:val="-1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4"/>
          <w:w w:val="70"/>
          <w:position w:val="0"/>
        </w:rPr>
        <w:t>t</w:t>
      </w:r>
      <w:r>
        <w:rPr>
          <w:rFonts w:ascii="Arial" w:hAnsi="Arial" w:cs="Arial" w:eastAsia="Arial"/>
          <w:sz w:val="34"/>
          <w:szCs w:val="34"/>
          <w:color w:val="3F3F3F"/>
          <w:spacing w:val="-22"/>
          <w:w w:val="50"/>
          <w:position w:val="-15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8"/>
          <w:w w:val="70"/>
          <w:position w:val="0"/>
        </w:rPr>
        <w:t>e</w:t>
      </w:r>
      <w:r>
        <w:rPr>
          <w:rFonts w:ascii="Arial" w:hAnsi="Arial" w:cs="Arial" w:eastAsia="Arial"/>
          <w:sz w:val="34"/>
          <w:szCs w:val="34"/>
          <w:color w:val="3F3F3F"/>
          <w:spacing w:val="-4"/>
          <w:w w:val="50"/>
          <w:position w:val="-1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0"/>
          <w:w w:val="71"/>
          <w:position w:val="0"/>
        </w:rPr>
        <w:t>A</w:t>
      </w:r>
      <w:r>
        <w:rPr>
          <w:rFonts w:ascii="Arial" w:hAnsi="Arial" w:cs="Arial" w:eastAsia="Arial"/>
          <w:sz w:val="34"/>
          <w:szCs w:val="34"/>
          <w:color w:val="3F3F3F"/>
          <w:spacing w:val="0"/>
          <w:w w:val="51"/>
          <w:position w:val="-15"/>
        </w:rPr>
        <w:t>l</w:t>
      </w:r>
      <w:r>
        <w:rPr>
          <w:rFonts w:ascii="Arial" w:hAnsi="Arial" w:cs="Arial" w:eastAsia="Arial"/>
          <w:sz w:val="34"/>
          <w:szCs w:val="34"/>
          <w:color w:val="3F3F3F"/>
          <w:spacing w:val="-38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5"/>
          <w:w w:val="7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70"/>
          <w:position w:val="0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vuşu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6B3DB"/>
          <w:spacing w:val="0"/>
          <w:w w:val="28"/>
          <w:position w:val="0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88" w:lineRule="exact"/>
        <w:ind w:left="-9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115.199997pt;margin-top:16.876053pt;width:125.760002pt;height:68.160004pt;mso-position-horizontal-relative:page;mso-position-vertical-relative:paragraph;z-index:-16930" type="#_x0000_t75">
            <v:imagedata r:id="rId38" o:title=""/>
          </v:shape>
        </w:pict>
      </w:r>
      <w:r>
        <w:rPr>
          <w:rFonts w:ascii="Arial" w:hAnsi="Arial" w:cs="Arial" w:eastAsia="Arial"/>
          <w:sz w:val="124"/>
          <w:szCs w:val="124"/>
          <w:color w:val="4D578C"/>
          <w:spacing w:val="-1239"/>
          <w:w w:val="181"/>
          <w:i/>
          <w:position w:val="-4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7"/>
          <w:position w:val="-18"/>
        </w:rPr>
        <w:t>Fati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8"/>
          <w:position w:val="-18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1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-18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244" w:right="557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  <w:position w:val="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400" w:right="0"/>
          <w:cols w:num="3" w:equalWidth="0">
            <w:col w:w="509" w:space="1395"/>
            <w:col w:w="2516" w:space="393"/>
            <w:col w:w="6707"/>
          </w:cols>
        </w:sectPr>
      </w:pPr>
      <w:rPr/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5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.559429pt;margin-top:-15.261559pt;width:56.521853pt;height:53pt;mso-position-horizontal-relative:page;mso-position-vertical-relative:paragraph;z-index:-16923" type="#_x0000_t202" filled="f" stroked="f">
            <v:textbox inset="0,0,0,0">
              <w:txbxContent>
                <w:p>
                  <w:pPr>
                    <w:spacing w:before="0" w:after="0" w:line="1060" w:lineRule="exact"/>
                    <w:ind w:right="-199"/>
                    <w:jc w:val="left"/>
                    <w:rPr>
                      <w:rFonts w:ascii="Arial" w:hAnsi="Arial" w:cs="Arial" w:eastAsia="Arial"/>
                      <w:sz w:val="106"/>
                      <w:szCs w:val="106"/>
                    </w:rPr>
                  </w:pPr>
                  <w:rPr/>
                  <w:r>
                    <w:rPr>
                      <w:rFonts w:ascii="Arial" w:hAnsi="Arial" w:cs="Arial" w:eastAsia="Arial"/>
                      <w:sz w:val="106"/>
                      <w:szCs w:val="106"/>
                      <w:color w:val="363636"/>
                      <w:spacing w:val="0"/>
                      <w:w w:val="383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106"/>
                      <w:szCs w:val="10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8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8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40" w:lineRule="auto"/>
        <w:ind w:left="3768" w:right="-20"/>
        <w:jc w:val="left"/>
        <w:tabs>
          <w:tab w:pos="996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9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9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9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9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Arial" w:hAnsi="Arial" w:cs="Arial" w:eastAsia="Arial"/>
          <w:sz w:val="6"/>
          <w:szCs w:val="6"/>
          <w:color w:val="646464"/>
          <w:spacing w:val="0"/>
          <w:w w:val="228"/>
          <w:b/>
          <w:bCs/>
          <w:position w:val="4"/>
        </w:rPr>
        <w:t>ll</w:t>
      </w:r>
      <w:r>
        <w:rPr>
          <w:rFonts w:ascii="Arial" w:hAnsi="Arial" w:cs="Arial" w:eastAsia="Arial"/>
          <w:sz w:val="6"/>
          <w:szCs w:val="6"/>
          <w:color w:val="646464"/>
          <w:spacing w:val="33"/>
          <w:w w:val="228"/>
          <w:b/>
          <w:bCs/>
          <w:position w:val="4"/>
        </w:rPr>
        <w:t> </w:t>
      </w:r>
      <w:r>
        <w:rPr>
          <w:rFonts w:ascii="Arial" w:hAnsi="Arial" w:cs="Arial" w:eastAsia="Arial"/>
          <w:sz w:val="6"/>
          <w:szCs w:val="6"/>
          <w:color w:val="4B4B4B"/>
          <w:spacing w:val="0"/>
          <w:w w:val="228"/>
          <w:b/>
          <w:bCs/>
          <w:position w:val="4"/>
        </w:rPr>
        <w:t>ll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22" w:after="0" w:line="241" w:lineRule="exact"/>
        <w:ind w:left="581" w:right="-20"/>
        <w:jc w:val="left"/>
        <w:tabs>
          <w:tab w:pos="32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6"/>
          <w:szCs w:val="16"/>
          <w:color w:val="242424"/>
          <w:spacing w:val="0"/>
          <w:w w:val="117"/>
          <w:position w:val="-2"/>
        </w:rPr>
        <w:t>BÜYÜ</w:t>
      </w:r>
      <w:r>
        <w:rPr>
          <w:rFonts w:ascii="Arial" w:hAnsi="Arial" w:cs="Arial" w:eastAsia="Arial"/>
          <w:sz w:val="16"/>
          <w:szCs w:val="16"/>
          <w:color w:val="242424"/>
          <w:spacing w:val="0"/>
          <w:w w:val="117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242424"/>
          <w:spacing w:val="0"/>
          <w:w w:val="117"/>
          <w:position w:val="-2"/>
        </w:rPr>
        <w:t>EHIR</w:t>
      </w:r>
      <w:r>
        <w:rPr>
          <w:rFonts w:ascii="Arial" w:hAnsi="Arial" w:cs="Arial" w:eastAsia="Arial"/>
          <w:sz w:val="16"/>
          <w:szCs w:val="16"/>
          <w:color w:val="242424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6"/>
          <w:szCs w:val="16"/>
          <w:color w:val="24242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6"/>
          <w:position w:val="1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left="586" w:right="5244"/>
        <w:jc w:val="center"/>
        <w:tabs>
          <w:tab w:pos="4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4B4B4B"/>
          <w:spacing w:val="0"/>
          <w:w w:val="113"/>
          <w:position w:val="9"/>
        </w:rPr>
        <w:t>BELE</w:t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113"/>
          <w:position w:val="9"/>
        </w:rPr>
        <w:t>D</w:t>
      </w:r>
      <w:r>
        <w:rPr>
          <w:rFonts w:ascii="Arial" w:hAnsi="Arial" w:cs="Arial" w:eastAsia="Arial"/>
          <w:sz w:val="14"/>
          <w:szCs w:val="14"/>
          <w:color w:val="4B4B4B"/>
          <w:spacing w:val="28"/>
          <w:w w:val="113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9"/>
        </w:rPr>
        <w:t>YESI</w:t>
      </w:r>
      <w:r>
        <w:rPr>
          <w:rFonts w:ascii="Arial" w:hAnsi="Arial" w:cs="Arial" w:eastAsia="Arial"/>
          <w:sz w:val="14"/>
          <w:szCs w:val="14"/>
          <w:color w:val="363636"/>
          <w:spacing w:val="-10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4"/>
          <w:position w:val="0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3" w:right="-20"/>
        <w:jc w:val="left"/>
        <w:tabs>
          <w:tab w:pos="1480" w:val="left"/>
          <w:tab w:pos="3140" w:val="left"/>
          <w:tab w:pos="5500" w:val="left"/>
          <w:tab w:pos="7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:05.05.2017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44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22:02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tTel: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155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8" w:lineRule="auto"/>
        <w:ind w:left="122" w:right="3113"/>
        <w:jc w:val="left"/>
        <w:tabs>
          <w:tab w:pos="1480" w:val="left"/>
          <w:tab w:pos="3140" w:val="left"/>
          <w:tab w:pos="4500" w:val="left"/>
          <w:tab w:pos="5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:05.05.2017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</w:rPr>
        <w:t>!Kayıt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2766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78"/>
        </w:rPr>
        <w:t>!Bi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6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100"/>
        </w:rPr>
        <w:t>ldirim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Alan: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Nevzat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BOZTEPE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</w:rPr>
        <w:t>Bildir.ile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0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Alaçatı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sörfmarket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karşıs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Çeşıne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0" w:lineRule="exact"/>
        <w:ind w:left="122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Alaçatı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12054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93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-3"/>
          <w:w w:val="100"/>
          <w:i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_çcşmc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28" w:lineRule="exact"/>
        <w:ind w:left="113" w:right="-20"/>
        <w:jc w:val="left"/>
        <w:tabs>
          <w:tab w:pos="1480" w:val="left"/>
          <w:tab w:pos="4180" w:val="left"/>
          <w:tab w:pos="7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Tüıi1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Yangmı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Sebebi: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Ateş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4" w:after="0" w:line="174" w:lineRule="auto"/>
        <w:ind w:left="3631" w:right="3420" w:firstLine="-3518"/>
        <w:jc w:val="left"/>
        <w:tabs>
          <w:tab w:pos="3600" w:val="left"/>
          <w:tab w:pos="6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ise: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51"/>
          <w:position w:val="1"/>
        </w:rPr>
        <w:t>fY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  <w:position w:val="1"/>
        </w:rPr>
        <w:t>apını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-6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94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8"/>
          <w:position w:val="-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8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0"/>
        </w:rPr>
        <w:t>Betona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8"/>
          <w:w w:val="95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7"/>
          <w:w w:val="95"/>
          <w:position w:val="0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0"/>
        </w:rPr>
        <w:t>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2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5"/>
          <w:position w:val="0"/>
        </w:rPr>
        <w:t>Ahşa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5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6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Çeli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6"/>
          <w:position w:val="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76" w:lineRule="exact"/>
        <w:ind w:left="4387" w:right="1340"/>
        <w:jc w:val="center"/>
        <w:tabs>
          <w:tab w:pos="4980" w:val="left"/>
          <w:tab w:pos="5480" w:val="left"/>
          <w:tab w:pos="5940" w:val="left"/>
          <w:tab w:pos="6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42"/>
          <w:szCs w:val="42"/>
          <w:color w:val="363636"/>
          <w:spacing w:val="0"/>
          <w:w w:val="50"/>
        </w:rPr>
        <w:t>ı</w:t>
      </w:r>
      <w:r>
        <w:rPr>
          <w:rFonts w:ascii="Arial" w:hAnsi="Arial" w:cs="Arial" w:eastAsia="Arial"/>
          <w:sz w:val="42"/>
          <w:szCs w:val="42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363636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4B4B4B"/>
          <w:spacing w:val="0"/>
          <w:w w:val="50"/>
        </w:rPr>
        <w:t>ı</w:t>
      </w:r>
      <w:r>
        <w:rPr>
          <w:rFonts w:ascii="Arial" w:hAnsi="Arial" w:cs="Arial" w:eastAsia="Arial"/>
          <w:sz w:val="42"/>
          <w:szCs w:val="42"/>
          <w:color w:val="4B4B4B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4B4B4B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BABABA"/>
          <w:spacing w:val="0"/>
          <w:w w:val="50"/>
        </w:rPr>
        <w:t>ı</w:t>
      </w:r>
      <w:r>
        <w:rPr>
          <w:rFonts w:ascii="Arial" w:hAnsi="Arial" w:cs="Arial" w:eastAsia="Arial"/>
          <w:sz w:val="42"/>
          <w:szCs w:val="42"/>
          <w:color w:val="BABABA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BABABA"/>
          <w:spacing w:val="0"/>
          <w:w w:val="100"/>
        </w:rPr>
      </w:r>
      <w:r>
        <w:rPr>
          <w:rFonts w:ascii="Arial" w:hAnsi="Arial" w:cs="Arial" w:eastAsia="Arial"/>
          <w:sz w:val="41"/>
          <w:szCs w:val="41"/>
          <w:color w:val="242424"/>
          <w:spacing w:val="0"/>
          <w:w w:val="50"/>
          <w:position w:val="3"/>
        </w:rPr>
        <w:t>ı</w:t>
      </w:r>
      <w:r>
        <w:rPr>
          <w:rFonts w:ascii="Arial" w:hAnsi="Arial" w:cs="Arial" w:eastAsia="Arial"/>
          <w:sz w:val="41"/>
          <w:szCs w:val="41"/>
          <w:color w:val="242424"/>
          <w:spacing w:val="-56"/>
          <w:w w:val="50"/>
          <w:position w:val="3"/>
        </w:rPr>
        <w:t> </w:t>
      </w:r>
      <w:r>
        <w:rPr>
          <w:rFonts w:ascii="Arial" w:hAnsi="Arial" w:cs="Arial" w:eastAsia="Arial"/>
          <w:sz w:val="41"/>
          <w:szCs w:val="41"/>
          <w:color w:val="242424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41"/>
          <w:szCs w:val="41"/>
          <w:color w:val="24242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9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  <w:position w:val="9"/>
        </w:rPr>
        <w:t>22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4"/>
          <w:position w:val="9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54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9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122" w:right="-20"/>
        <w:jc w:val="left"/>
        <w:tabs>
          <w:tab w:pos="2120" w:val="left"/>
          <w:tab w:pos="59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Sahibi: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5"/>
          <w:position w:val="0"/>
        </w:rPr>
        <w:t>!l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5"/>
          <w:position w:val="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5"/>
          <w:position w:val="0"/>
        </w:rPr>
        <w:t>jracı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6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7" w:after="0" w:line="240" w:lineRule="auto"/>
        <w:ind w:left="214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6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aiye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Çavuş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SÖZÜGÜZEL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40" w:lineRule="auto"/>
        <w:ind w:left="2222" w:right="-20"/>
        <w:jc w:val="left"/>
        <w:tabs>
          <w:tab w:pos="4660" w:val="left"/>
          <w:tab w:pos="7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65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5"/>
          <w:w w:val="16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4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22:03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Var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9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22:08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8" w:lineRule="exact"/>
        <w:ind w:left="113" w:right="-20"/>
        <w:jc w:val="left"/>
        <w:tabs>
          <w:tab w:pos="2120" w:val="left"/>
          <w:tab w:pos="4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RR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482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9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100"/>
          <w:position w:val="0"/>
        </w:rPr>
        <w:t>le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-1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tri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Anza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left="122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9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98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51515"/>
          <w:spacing w:val="0"/>
          <w:w w:val="62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51515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4649" w:right="166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10"/>
          <w:w w:val="9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ııuıiyet-Jandarma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3"/>
        </w:rPr>
        <w:t>emnjy_et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3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ekipleri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14"/>
        </w:rPr>
        <w:t>yerind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"/>
          <w:w w:val="11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14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left="2153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Doğalg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9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95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51515"/>
          <w:spacing w:val="0"/>
          <w:w w:val="4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51515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28" w:lineRule="auto"/>
        <w:ind w:left="113" w:right="2595" w:firstLine="2027"/>
        <w:jc w:val="left"/>
        <w:tabs>
          <w:tab w:pos="620" w:val="left"/>
          <w:tab w:pos="4660" w:val="left"/>
          <w:tab w:pos="7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0"/>
        </w:rPr>
        <w:t>!Personel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Yaı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.ıcı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Gitmişsc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90"/>
          <w:position w:val="13"/>
        </w:rPr>
        <w:t>Dönfi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90"/>
          <w:position w:val="1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9"/>
          <w:w w:val="90"/>
          <w:position w:val="1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3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21" w:lineRule="exact"/>
        <w:ind w:left="213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  <w:position w:val="2"/>
        </w:rPr>
        <w:t>!Yardıma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5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215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113" w:right="-20"/>
        <w:jc w:val="left"/>
        <w:tabs>
          <w:tab w:pos="22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döne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kavşa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içerisinde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çöpleri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1"/>
          <w:w w:val="7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duma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95"/>
        </w:rPr>
        <w:t>n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31"/>
        </w:rPr>
        <w:t>l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30"/>
        </w:rPr>
        <w:t>ı</w:t>
      </w:r>
      <w:r>
        <w:rPr>
          <w:rFonts w:ascii="Arial" w:hAnsi="Arial" w:cs="Arial" w:eastAsia="Arial"/>
          <w:sz w:val="19"/>
          <w:szCs w:val="19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left="122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.e:öriildü.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7" w:after="0" w:line="193" w:lineRule="exact"/>
        <w:ind w:left="667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Söndürmede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-3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-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94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söndüıilcü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79" w:lineRule="exact"/>
        <w:ind w:left="113" w:right="-20"/>
        <w:jc w:val="left"/>
        <w:tabs>
          <w:tab w:pos="2120" w:val="left"/>
          <w:tab w:pos="5380" w:val="left"/>
          <w:tab w:pos="6560" w:val="left"/>
          <w:tab w:pos="6940" w:val="left"/>
          <w:tab w:pos="8120" w:val="left"/>
          <w:tab w:pos="9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Söndüıme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Tüıü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227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3"/>
          <w:w w:val="22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söndürme;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646464"/>
          <w:spacing w:val="0"/>
          <w:w w:val="70"/>
          <w:position w:val="-5"/>
        </w:rPr>
        <w:t>ı</w:t>
      </w:r>
      <w:r>
        <w:rPr>
          <w:rFonts w:ascii="Arial" w:hAnsi="Arial" w:cs="Arial" w:eastAsia="Arial"/>
          <w:sz w:val="38"/>
          <w:szCs w:val="38"/>
          <w:color w:val="646464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8"/>
          <w:szCs w:val="38"/>
          <w:color w:val="646464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Köpük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70"/>
          <w:position w:val="-5"/>
        </w:rPr>
        <w:t>ı</w:t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8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K.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95" w:lineRule="exact"/>
        <w:ind w:left="5511" w:right="-20"/>
        <w:jc w:val="left"/>
        <w:tabs>
          <w:tab w:pos="6520" w:val="left"/>
          <w:tab w:pos="81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4"/>
        </w:rPr>
        <w:t>0,3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4"/>
        </w:rPr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57"/>
          <w:position w:val="4"/>
        </w:rPr>
        <w:t>_l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70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45" w:lineRule="exact"/>
        <w:ind w:left="244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-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96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sonrası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  <w:position w:val="-2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97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çöple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tamame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-2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96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görmllştllr.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20" w:bottom="280" w:left="200" w:right="200"/>
        </w:sectPr>
      </w:pPr>
      <w:rPr/>
    </w:p>
    <w:p>
      <w:pPr>
        <w:spacing w:before="0" w:after="0" w:line="204" w:lineRule="exact"/>
        <w:ind w:left="113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Söndürmc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left="12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00"/>
          <w:cols w:num="2" w:equalWidth="0">
            <w:col w:w="1817" w:space="620"/>
            <w:col w:w="9083"/>
          </w:cols>
        </w:sectPr>
      </w:pPr>
      <w:rPr/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33" w:after="0" w:line="234" w:lineRule="exact"/>
        <w:ind w:left="117" w:right="52" w:firstLine="2093"/>
        <w:jc w:val="left"/>
        <w:tabs>
          <w:tab w:pos="2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döne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kavsa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içinde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2"/>
          <w:position w:val="0"/>
        </w:rPr>
        <w:t>!Yapıla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2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3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hıdırellez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içi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yakıla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ateşi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söndürülmcdc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0"/>
        </w:rPr>
        <w:t>bırakılması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sonucunda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219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15"/>
        </w:rPr>
        <w:t>anaatinc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1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24" w:lineRule="exact"/>
        <w:ind w:left="113" w:right="3753"/>
        <w:jc w:val="left"/>
        <w:tabs>
          <w:tab w:pos="2120" w:val="left"/>
          <w:tab w:pos="4080" w:val="left"/>
          <w:tab w:pos="4400" w:val="left"/>
          <w:tab w:pos="7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Şirketi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u w:val="single" w:color="67676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u w:val="single" w:color="676767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u w:val="single" w:color="676767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  <w:position w:val="0"/>
        </w:rPr>
        <w:t>Bcd21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84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1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191" w:lineRule="exact"/>
        <w:ind w:left="11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9"/>
          <w:w w:val="100"/>
          <w:position w:val="-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lim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00"/>
        </w:sectPr>
      </w:pPr>
      <w:rPr/>
    </w:p>
    <w:p>
      <w:pPr>
        <w:spacing w:before="36" w:after="0" w:line="198" w:lineRule="exact"/>
        <w:ind w:left="117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646464"/>
          <w:spacing w:val="-20"/>
          <w:w w:val="100"/>
          <w:position w:val="-3"/>
        </w:rPr>
        <w:t>E</w:t>
      </w:r>
      <w:r>
        <w:rPr>
          <w:rFonts w:ascii="Arial" w:hAnsi="Arial" w:cs="Arial" w:eastAsia="Arial"/>
          <w:sz w:val="20"/>
          <w:szCs w:val="20"/>
          <w:color w:val="8E9090"/>
          <w:spacing w:val="0"/>
          <w:w w:val="100"/>
          <w:position w:val="-3"/>
        </w:rPr>
        <w:t>·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58" w:lineRule="exact"/>
        <w:ind w:left="113" w:right="-58"/>
        <w:jc w:val="lef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7C7C7C"/>
          <w:spacing w:val="0"/>
          <w:w w:val="160"/>
          <w:i/>
          <w:position w:val="-2"/>
        </w:rPr>
        <w:t>:=.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93" w:lineRule="exact"/>
        <w:ind w:right="-20"/>
        <w:jc w:val="left"/>
        <w:tabs>
          <w:tab w:pos="1540" w:val="left"/>
          <w:tab w:pos="6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8E9090"/>
          <w:spacing w:val="0"/>
          <w:w w:val="138"/>
          <w:position w:val="-2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8E9090"/>
          <w:spacing w:val="-37"/>
          <w:w w:val="138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Dön{!şü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32"/>
          <w:szCs w:val="32"/>
          <w:color w:val="4B4B4B"/>
          <w:spacing w:val="0"/>
          <w:w w:val="57"/>
          <w:position w:val="-2"/>
        </w:rPr>
        <w:t>I</w:t>
      </w:r>
      <w:r>
        <w:rPr>
          <w:rFonts w:ascii="Times New Roman" w:hAnsi="Times New Roman" w:cs="Times New Roman" w:eastAsia="Times New Roman"/>
          <w:sz w:val="32"/>
          <w:szCs w:val="32"/>
          <w:color w:val="4B4B4B"/>
          <w:spacing w:val="6"/>
          <w:w w:val="57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"/>
          <w:w w:val="101"/>
          <w:position w:val="-2"/>
        </w:rPr>
        <w:t>r</w:t>
      </w:r>
      <w:r>
        <w:rPr>
          <w:rFonts w:ascii="Arial" w:hAnsi="Arial" w:cs="Arial" w:eastAsia="Arial"/>
          <w:sz w:val="21"/>
          <w:szCs w:val="21"/>
          <w:color w:val="363636"/>
          <w:spacing w:val="-12"/>
          <w:w w:val="154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  <w:position w:val="-2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05.05.2017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93"/>
          <w:position w:val="-2"/>
        </w:rPr>
        <w:t>Saati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9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-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22:25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00"/>
          <w:cols w:num="2" w:equalWidth="0">
            <w:col w:w="333" w:space="258"/>
            <w:col w:w="10929"/>
          </w:cols>
        </w:sectPr>
      </w:pPr>
      <w:rPr/>
    </w:p>
    <w:p>
      <w:pPr>
        <w:spacing w:before="0" w:after="0" w:line="240" w:lineRule="exact"/>
        <w:ind w:left="212" w:right="-20"/>
        <w:jc w:val="left"/>
        <w:tabs>
          <w:tab w:pos="1020" w:val="left"/>
          <w:tab w:pos="1520" w:val="left"/>
          <w:tab w:pos="8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piDE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ILlCA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0"/>
          <w:w w:val="81"/>
        </w:rPr>
        <w:t>ltf.</w:t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7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Grb.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!.Posta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-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00"/>
        </w:sectPr>
      </w:pPr>
      <w:rPr/>
    </w:p>
    <w:p>
      <w:pPr>
        <w:spacing w:before="32" w:after="0" w:line="701" w:lineRule="exact"/>
        <w:ind w:left="2295" w:right="-170"/>
        <w:jc w:val="left"/>
        <w:tabs>
          <w:tab w:pos="4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7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  <w:position w:val="1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7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7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  <w:position w:val="1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7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99"/>
          <w:position w:val="17"/>
        </w:rPr>
        <w:t>a</w:t>
      </w:r>
      <w:r>
        <w:rPr>
          <w:rFonts w:ascii="Times New Roman" w:hAnsi="Times New Roman" w:cs="Times New Roman" w:eastAsia="Times New Roman"/>
          <w:sz w:val="87"/>
          <w:szCs w:val="87"/>
          <w:color w:val="363636"/>
          <w:spacing w:val="-496"/>
          <w:w w:val="32"/>
          <w:position w:val="-2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6"/>
          <w:w w:val="100"/>
          <w:position w:val="17"/>
        </w:rPr>
        <w:t>g</w:t>
      </w:r>
      <w:r>
        <w:rPr>
          <w:rFonts w:ascii="Times New Roman" w:hAnsi="Times New Roman" w:cs="Times New Roman" w:eastAsia="Times New Roman"/>
          <w:sz w:val="87"/>
          <w:szCs w:val="87"/>
          <w:color w:val="363636"/>
          <w:spacing w:val="-324"/>
          <w:w w:val="33"/>
          <w:position w:val="-25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9"/>
          <w:position w:val="1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6"/>
          <w:w w:val="100"/>
          <w:position w:val="17"/>
        </w:rPr>
        <w:t>n</w:t>
      </w:r>
      <w:r>
        <w:rPr>
          <w:rFonts w:ascii="Times New Roman" w:hAnsi="Times New Roman" w:cs="Times New Roman" w:eastAsia="Times New Roman"/>
          <w:sz w:val="87"/>
          <w:szCs w:val="87"/>
          <w:color w:val="363F80"/>
          <w:spacing w:val="-279"/>
          <w:w w:val="65"/>
          <w:position w:val="-25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9"/>
          <w:position w:val="1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  <w:position w:val="1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8"/>
          <w:w w:val="97"/>
          <w:position w:val="17"/>
        </w:rPr>
        <w:t>E</w:t>
      </w:r>
      <w:r>
        <w:rPr>
          <w:rFonts w:ascii="Times New Roman" w:hAnsi="Times New Roman" w:cs="Times New Roman" w:eastAsia="Times New Roman"/>
          <w:sz w:val="87"/>
          <w:szCs w:val="87"/>
          <w:color w:val="363F80"/>
          <w:spacing w:val="-227"/>
          <w:w w:val="65"/>
          <w:position w:val="-25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  <w:position w:val="17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  <w:position w:val="1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9"/>
          <w:w w:val="99"/>
          <w:position w:val="17"/>
        </w:rPr>
        <w:t>K</w:t>
      </w:r>
      <w:r>
        <w:rPr>
          <w:rFonts w:ascii="Times New Roman" w:hAnsi="Times New Roman" w:cs="Times New Roman" w:eastAsia="Times New Roman"/>
          <w:sz w:val="87"/>
          <w:szCs w:val="87"/>
          <w:color w:val="363F80"/>
          <w:spacing w:val="-100"/>
          <w:w w:val="64"/>
          <w:position w:val="-25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1"/>
          <w:w w:val="99"/>
          <w:position w:val="17"/>
        </w:rPr>
        <w:t>o</w:t>
      </w:r>
      <w:r>
        <w:rPr>
          <w:rFonts w:ascii="Times New Roman" w:hAnsi="Times New Roman" w:cs="Times New Roman" w:eastAsia="Times New Roman"/>
          <w:sz w:val="87"/>
          <w:szCs w:val="87"/>
          <w:color w:val="363F80"/>
          <w:spacing w:val="-163"/>
          <w:w w:val="65"/>
          <w:position w:val="-25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8"/>
          <w:position w:val="17"/>
        </w:rPr>
        <w:t>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5"/>
          <w:szCs w:val="25"/>
          <w:color w:val="363636"/>
          <w:spacing w:val="0"/>
          <w:w w:val="60"/>
        </w:rPr>
        <w:t>O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60"/>
        </w:rPr>
        <w:t> 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60"/>
        </w:rPr>
        <w:t>g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60"/>
        </w:rPr>
        <w:t> </w:t>
      </w:r>
      <w:r>
        <w:rPr>
          <w:rFonts w:ascii="Arial" w:hAnsi="Arial" w:cs="Arial" w:eastAsia="Arial"/>
          <w:sz w:val="26"/>
          <w:szCs w:val="26"/>
          <w:color w:val="363636"/>
          <w:spacing w:val="1"/>
          <w:w w:val="60"/>
        </w:rPr>
        <w:t> 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51"/>
        </w:rPr>
        <w:t>MaYı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51"/>
        </w:rPr>
        <w:t>s</w:t>
      </w:r>
      <w:r>
        <w:rPr>
          <w:rFonts w:ascii="Arial" w:hAnsi="Arial" w:cs="Arial" w:eastAsia="Arial"/>
          <w:sz w:val="25"/>
          <w:szCs w:val="25"/>
          <w:color w:val="363636"/>
          <w:spacing w:val="35"/>
          <w:w w:val="51"/>
        </w:rPr>
        <w:t> </w:t>
      </w:r>
      <w:r>
        <w:rPr>
          <w:rFonts w:ascii="Arial" w:hAnsi="Arial" w:cs="Arial" w:eastAsia="Arial"/>
          <w:sz w:val="28"/>
          <w:szCs w:val="28"/>
          <w:color w:val="363636"/>
          <w:spacing w:val="0"/>
          <w:w w:val="57"/>
          <w:b/>
          <w:bCs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00"/>
          <w:cols w:num="2" w:equalWidth="0">
            <w:col w:w="6263" w:space="2481"/>
            <w:col w:w="2776"/>
          </w:cols>
        </w:sectPr>
      </w:pPr>
      <w:rPr/>
    </w:p>
    <w:p>
      <w:pPr>
        <w:spacing w:before="0" w:after="0" w:line="194" w:lineRule="exact"/>
        <w:ind w:right="1787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39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97"/>
          <w:i/>
        </w:rPr>
        <w:t>12017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200" w:right="200"/>
        </w:sectPr>
      </w:pPr>
      <w:rPr/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27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itfaiyeci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4" w:lineRule="exact"/>
        <w:ind w:right="-106"/>
        <w:jc w:val="left"/>
        <w:rPr>
          <w:rFonts w:ascii="Times New Roman" w:hAnsi="Times New Roman" w:cs="Times New Roman" w:eastAsia="Times New Roman"/>
          <w:sz w:val="44"/>
          <w:szCs w:val="44"/>
        </w:rPr>
      </w:pPr>
      <w:rPr/>
      <w:r>
        <w:rPr>
          <w:rFonts w:ascii="Times New Roman" w:hAnsi="Times New Roman" w:cs="Times New Roman" w:eastAsia="Times New Roman"/>
          <w:sz w:val="44"/>
          <w:szCs w:val="44"/>
          <w:color w:val="363636"/>
          <w:w w:val="44"/>
          <w:position w:val="-21"/>
        </w:rPr>
        <w:t>Ah</w:t>
      </w:r>
      <w:r>
        <w:rPr>
          <w:rFonts w:ascii="Times New Roman" w:hAnsi="Times New Roman" w:cs="Times New Roman" w:eastAsia="Times New Roman"/>
          <w:sz w:val="44"/>
          <w:szCs w:val="44"/>
          <w:color w:val="363636"/>
          <w:spacing w:val="-39"/>
          <w:w w:val="44"/>
          <w:position w:val="-21"/>
        </w:rPr>
        <w:t>o</w:t>
      </w:r>
      <w:r>
        <w:rPr>
          <w:rFonts w:ascii="Times New Roman" w:hAnsi="Times New Roman" w:cs="Times New Roman" w:eastAsia="Times New Roman"/>
          <w:sz w:val="44"/>
          <w:szCs w:val="44"/>
          <w:color w:val="363F80"/>
          <w:spacing w:val="0"/>
          <w:w w:val="108"/>
          <w:position w:val="-21"/>
        </w:rPr>
        <w:t>:t:l</w:t>
      </w:r>
      <w:r>
        <w:rPr>
          <w:rFonts w:ascii="Times New Roman" w:hAnsi="Times New Roman" w:cs="Times New Roman" w:eastAsia="Times New Roman"/>
          <w:sz w:val="44"/>
          <w:szCs w:val="44"/>
          <w:color w:val="363F80"/>
          <w:spacing w:val="3"/>
          <w:w w:val="108"/>
          <w:position w:val="-21"/>
        </w:rPr>
        <w:t>/</w:t>
      </w:r>
      <w:r>
        <w:rPr>
          <w:rFonts w:ascii="Times New Roman" w:hAnsi="Times New Roman" w:cs="Times New Roman" w:eastAsia="Times New Roman"/>
          <w:sz w:val="44"/>
          <w:szCs w:val="44"/>
          <w:color w:val="4B4B4B"/>
          <w:spacing w:val="-151"/>
          <w:w w:val="45"/>
          <w:position w:val="-21"/>
        </w:rPr>
        <w:t>J</w:t>
      </w:r>
      <w:r>
        <w:rPr>
          <w:rFonts w:ascii="Times New Roman" w:hAnsi="Times New Roman" w:cs="Times New Roman" w:eastAsia="Times New Roman"/>
          <w:sz w:val="44"/>
          <w:szCs w:val="44"/>
          <w:color w:val="363F80"/>
          <w:spacing w:val="-53"/>
          <w:w w:val="108"/>
          <w:position w:val="-21"/>
        </w:rPr>
        <w:t>i</w:t>
      </w:r>
      <w:r>
        <w:rPr>
          <w:rFonts w:ascii="Times New Roman" w:hAnsi="Times New Roman" w:cs="Times New Roman" w:eastAsia="Times New Roman"/>
          <w:sz w:val="44"/>
          <w:szCs w:val="44"/>
          <w:color w:val="4B4B4B"/>
          <w:spacing w:val="-171"/>
          <w:w w:val="45"/>
          <w:position w:val="-21"/>
        </w:rPr>
        <w:t>G</w:t>
      </w:r>
      <w:r>
        <w:rPr>
          <w:rFonts w:ascii="Times New Roman" w:hAnsi="Times New Roman" w:cs="Times New Roman" w:eastAsia="Times New Roman"/>
          <w:sz w:val="44"/>
          <w:szCs w:val="44"/>
          <w:color w:val="363F80"/>
          <w:spacing w:val="-32"/>
          <w:w w:val="109"/>
          <w:position w:val="-21"/>
        </w:rPr>
        <w:t>.</w:t>
      </w:r>
      <w:r>
        <w:rPr>
          <w:rFonts w:ascii="Times New Roman" w:hAnsi="Times New Roman" w:cs="Times New Roman" w:eastAsia="Times New Roman"/>
          <w:sz w:val="44"/>
          <w:szCs w:val="44"/>
          <w:color w:val="4B4B4B"/>
          <w:spacing w:val="0"/>
          <w:w w:val="44"/>
          <w:position w:val="-21"/>
        </w:rPr>
        <w:t>OZEL</w:t>
      </w:r>
      <w:r>
        <w:rPr>
          <w:rFonts w:ascii="Times New Roman" w:hAnsi="Times New Roman" w:cs="Times New Roman" w:eastAsia="Times New Roman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0" w:after="0" w:line="819" w:lineRule="exact"/>
        <w:ind w:right="-20"/>
        <w:jc w:val="left"/>
        <w:rPr>
          <w:rFonts w:ascii="Times New Roman" w:hAnsi="Times New Roman" w:cs="Times New Roman" w:eastAsia="Times New Roman"/>
          <w:sz w:val="34"/>
          <w:szCs w:val="34"/>
        </w:rPr>
      </w:pPr>
      <w:rPr/>
      <w:r>
        <w:rPr/>
        <w:br w:type="column"/>
      </w:r>
      <w:r>
        <w:rPr>
          <w:rFonts w:ascii="Arial" w:hAnsi="Arial" w:cs="Arial" w:eastAsia="Arial"/>
          <w:sz w:val="93"/>
          <w:szCs w:val="93"/>
          <w:color w:val="243493"/>
          <w:spacing w:val="-62"/>
          <w:w w:val="157"/>
          <w:position w:val="-18"/>
        </w:rPr>
        <w:t>c</w:t>
      </w:r>
      <w:r>
        <w:rPr>
          <w:rFonts w:ascii="Arial" w:hAnsi="Arial" w:cs="Arial" w:eastAsia="Arial"/>
          <w:sz w:val="93"/>
          <w:szCs w:val="93"/>
          <w:color w:val="243493"/>
          <w:spacing w:val="-317"/>
          <w:w w:val="157"/>
          <w:position w:val="-18"/>
        </w:rPr>
        <w:t>-</w:t>
      </w:r>
      <w:r>
        <w:rPr>
          <w:rFonts w:ascii="Times New Roman" w:hAnsi="Times New Roman" w:cs="Times New Roman" w:eastAsia="Times New Roman"/>
          <w:sz w:val="34"/>
          <w:szCs w:val="34"/>
          <w:color w:val="363636"/>
          <w:spacing w:val="0"/>
          <w:w w:val="74"/>
          <w:position w:val="-12"/>
        </w:rPr>
        <w:t>ı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819" w:lineRule="exact"/>
        <w:ind w:right="-180"/>
        <w:jc w:val="left"/>
        <w:rPr>
          <w:rFonts w:ascii="Arial" w:hAnsi="Arial" w:cs="Arial" w:eastAsia="Arial"/>
          <w:sz w:val="93"/>
          <w:szCs w:val="93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BABABA"/>
          <w:spacing w:val="7"/>
          <w:w w:val="95"/>
          <w:position w:val="-23"/>
        </w:rPr>
        <w:t>•</w:t>
      </w:r>
      <w:r>
        <w:rPr>
          <w:rFonts w:ascii="Arial" w:hAnsi="Arial" w:cs="Arial" w:eastAsia="Arial"/>
          <w:sz w:val="12"/>
          <w:szCs w:val="12"/>
          <w:color w:val="BABABA"/>
          <w:spacing w:val="-48"/>
          <w:w w:val="74"/>
          <w:position w:val="-23"/>
        </w:rPr>
        <w:t>&lt;</w:t>
      </w:r>
      <w:r>
        <w:rPr>
          <w:rFonts w:ascii="Arial" w:hAnsi="Arial" w:cs="Arial" w:eastAsia="Arial"/>
          <w:sz w:val="93"/>
          <w:szCs w:val="93"/>
          <w:color w:val="7C7C7C"/>
          <w:spacing w:val="0"/>
          <w:w w:val="175"/>
          <w:position w:val="-18"/>
        </w:rPr>
        <w:t>.</w:t>
      </w:r>
      <w:r>
        <w:rPr>
          <w:rFonts w:ascii="Arial" w:hAnsi="Arial" w:cs="Arial" w:eastAsia="Arial"/>
          <w:sz w:val="93"/>
          <w:szCs w:val="93"/>
          <w:color w:val="7C7C7C"/>
          <w:spacing w:val="-172"/>
          <w:w w:val="175"/>
          <w:position w:val="-18"/>
        </w:rPr>
        <w:t>.</w:t>
      </w:r>
      <w:r>
        <w:rPr>
          <w:rFonts w:ascii="Arial" w:hAnsi="Arial" w:cs="Arial" w:eastAsia="Arial"/>
          <w:sz w:val="93"/>
          <w:szCs w:val="93"/>
          <w:color w:val="000000"/>
          <w:spacing w:val="0"/>
          <w:w w:val="100"/>
          <w:position w:val="0"/>
        </w:rPr>
      </w:r>
    </w:p>
    <w:p>
      <w:pPr>
        <w:spacing w:before="0" w:after="0" w:line="819" w:lineRule="exact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A3AF70"/>
          <w:spacing w:val="0"/>
          <w:w w:val="64"/>
          <w:position w:val="-23"/>
        </w:rPr>
        <w:t>•</w:t>
      </w:r>
      <w:r>
        <w:rPr>
          <w:rFonts w:ascii="Arial" w:hAnsi="Arial" w:cs="Arial" w:eastAsia="Arial"/>
          <w:sz w:val="12"/>
          <w:szCs w:val="12"/>
          <w:color w:val="A3AF70"/>
          <w:spacing w:val="0"/>
          <w:w w:val="64"/>
          <w:position w:val="-23"/>
        </w:rPr>
        <w:t>    </w:t>
      </w:r>
      <w:r>
        <w:rPr>
          <w:rFonts w:ascii="Arial" w:hAnsi="Arial" w:cs="Arial" w:eastAsia="Arial"/>
          <w:sz w:val="12"/>
          <w:szCs w:val="12"/>
          <w:color w:val="A3AF70"/>
          <w:spacing w:val="5"/>
          <w:w w:val="64"/>
          <w:position w:val="-23"/>
        </w:rPr>
        <w:t> </w:t>
      </w:r>
      <w:r>
        <w:rPr>
          <w:rFonts w:ascii="Arial" w:hAnsi="Arial" w:cs="Arial" w:eastAsia="Arial"/>
          <w:sz w:val="93"/>
          <w:szCs w:val="93"/>
          <w:color w:val="A3A5A8"/>
          <w:spacing w:val="-80"/>
          <w:w w:val="33"/>
          <w:position w:val="-18"/>
        </w:rPr>
        <w:t>,</w:t>
      </w:r>
      <w:r>
        <w:rPr>
          <w:rFonts w:ascii="Arial" w:hAnsi="Arial" w:cs="Arial" w:eastAsia="Arial"/>
          <w:sz w:val="93"/>
          <w:szCs w:val="93"/>
          <w:color w:val="7C7C7C"/>
          <w:spacing w:val="-16"/>
          <w:w w:val="24"/>
          <w:position w:val="-18"/>
        </w:rPr>
        <w:t>.</w:t>
      </w:r>
      <w:r>
        <w:rPr>
          <w:rFonts w:ascii="Arial" w:hAnsi="Arial" w:cs="Arial" w:eastAsia="Arial"/>
          <w:sz w:val="16"/>
          <w:szCs w:val="16"/>
          <w:color w:val="8E9090"/>
          <w:spacing w:val="-16"/>
          <w:w w:val="111"/>
          <w:i/>
          <w:position w:val="-23"/>
        </w:rPr>
      </w:r>
      <w:r>
        <w:rPr>
          <w:rFonts w:ascii="Arial" w:hAnsi="Arial" w:cs="Arial" w:eastAsia="Arial"/>
          <w:sz w:val="16"/>
          <w:szCs w:val="16"/>
          <w:color w:val="8E9090"/>
          <w:spacing w:val="-20"/>
          <w:w w:val="111"/>
          <w:emboss/>
          <w:i/>
          <w:position w:val="-23"/>
        </w:rPr>
        <w:t>.</w:t>
      </w:r>
      <w:r>
        <w:rPr>
          <w:rFonts w:ascii="Arial" w:hAnsi="Arial" w:cs="Arial" w:eastAsia="Arial"/>
          <w:sz w:val="16"/>
          <w:szCs w:val="16"/>
          <w:color w:val="8E9090"/>
          <w:spacing w:val="-20"/>
          <w:w w:val="111"/>
          <w:emboss/>
          <w:i/>
          <w:position w:val="-23"/>
        </w:rPr>
      </w:r>
      <w:r>
        <w:rPr>
          <w:rFonts w:ascii="Arial" w:hAnsi="Arial" w:cs="Arial" w:eastAsia="Arial"/>
          <w:sz w:val="16"/>
          <w:szCs w:val="16"/>
          <w:color w:val="8E9090"/>
          <w:spacing w:val="-20"/>
          <w:w w:val="111"/>
          <w:i/>
          <w:position w:val="-23"/>
        </w:rPr>
      </w:r>
      <w:r>
        <w:rPr>
          <w:rFonts w:ascii="Arial" w:hAnsi="Arial" w:cs="Arial" w:eastAsia="Arial"/>
          <w:sz w:val="16"/>
          <w:szCs w:val="16"/>
          <w:color w:val="8E9090"/>
          <w:spacing w:val="-20"/>
          <w:w w:val="111"/>
          <w:i/>
          <w:position w:val="-23"/>
        </w:rPr>
      </w:r>
      <w:r>
        <w:rPr>
          <w:rFonts w:ascii="Arial" w:hAnsi="Arial" w:cs="Arial" w:eastAsia="Arial"/>
          <w:sz w:val="93"/>
          <w:szCs w:val="93"/>
          <w:color w:val="A3A5A8"/>
          <w:spacing w:val="-17"/>
          <w:w w:val="14"/>
          <w:position w:val="-18"/>
        </w:rPr>
        <w:t>.</w:t>
      </w:r>
      <w:r>
        <w:rPr>
          <w:rFonts w:ascii="Arial" w:hAnsi="Arial" w:cs="Arial" w:eastAsia="Arial"/>
          <w:sz w:val="16"/>
          <w:szCs w:val="16"/>
          <w:color w:val="8E9090"/>
          <w:spacing w:val="-40"/>
          <w:w w:val="111"/>
          <w:i/>
          <w:position w:val="-23"/>
        </w:rPr>
        <w:t>.</w:t>
      </w:r>
      <w:r>
        <w:rPr>
          <w:rFonts w:ascii="Arial" w:hAnsi="Arial" w:cs="Arial" w:eastAsia="Arial"/>
          <w:sz w:val="16"/>
          <w:szCs w:val="16"/>
          <w:color w:val="4B4B4B"/>
          <w:spacing w:val="0"/>
          <w:w w:val="143"/>
          <w:i/>
          <w:position w:val="-23"/>
        </w:rPr>
        <w:t>1</w:t>
      </w:r>
      <w:r>
        <w:rPr>
          <w:rFonts w:ascii="Arial" w:hAnsi="Arial" w:cs="Arial" w:eastAsia="Arial"/>
          <w:sz w:val="16"/>
          <w:szCs w:val="16"/>
          <w:color w:val="4B4B4B"/>
          <w:spacing w:val="0"/>
          <w:w w:val="100"/>
          <w:i/>
          <w:position w:val="-23"/>
        </w:rPr>
        <w:t>   </w:t>
      </w:r>
      <w:r>
        <w:rPr>
          <w:rFonts w:ascii="Arial" w:hAnsi="Arial" w:cs="Arial" w:eastAsia="Arial"/>
          <w:sz w:val="16"/>
          <w:szCs w:val="16"/>
          <w:color w:val="4B4B4B"/>
          <w:spacing w:val="-14"/>
          <w:w w:val="100"/>
          <w:i/>
          <w:position w:val="-23"/>
        </w:rPr>
        <w:t> </w:t>
      </w:r>
      <w:r>
        <w:rPr>
          <w:rFonts w:ascii="Arial" w:hAnsi="Arial" w:cs="Arial" w:eastAsia="Arial"/>
          <w:sz w:val="16"/>
          <w:szCs w:val="16"/>
          <w:color w:val="A3A5A8"/>
          <w:spacing w:val="0"/>
          <w:w w:val="82"/>
          <w:i/>
          <w:position w:val="-23"/>
        </w:rPr>
        <w:t>-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00"/>
          <w:cols w:num="5" w:equalWidth="0">
            <w:col w:w="775" w:space="4101"/>
            <w:col w:w="1696" w:space="1212"/>
            <w:col w:w="1217" w:space="469"/>
            <w:col w:w="665" w:space="130"/>
            <w:col w:w="1255"/>
          </w:cols>
        </w:sectPr>
      </w:pPr>
      <w:rPr/>
    </w:p>
    <w:p>
      <w:pPr>
        <w:spacing w:before="0" w:after="0" w:line="1135" w:lineRule="exact"/>
        <w:ind w:left="2736" w:right="-235"/>
        <w:jc w:val="left"/>
        <w:tabs>
          <w:tab w:pos="3540" w:val="left"/>
        </w:tabs>
        <w:rPr>
          <w:rFonts w:ascii="Times New Roman" w:hAnsi="Times New Roman" w:cs="Times New Roman" w:eastAsia="Times New Roman"/>
          <w:sz w:val="130"/>
          <w:szCs w:val="130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7C7C7C"/>
          <w:spacing w:val="0"/>
          <w:w w:val="100"/>
          <w:position w:val="-23"/>
        </w:rPr>
        <w:t>hFA</w:t>
      </w:r>
      <w:r>
        <w:rPr>
          <w:rFonts w:ascii="Times New Roman" w:hAnsi="Times New Roman" w:cs="Times New Roman" w:eastAsia="Times New Roman"/>
          <w:sz w:val="22"/>
          <w:szCs w:val="22"/>
          <w:color w:val="7C7C7C"/>
          <w:spacing w:val="26"/>
          <w:w w:val="100"/>
          <w:position w:val="-2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8E9090"/>
          <w:spacing w:val="0"/>
          <w:w w:val="159"/>
          <w:position w:val="-23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8E9090"/>
          <w:spacing w:val="0"/>
          <w:w w:val="100"/>
          <w:position w:val="-23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8E9090"/>
          <w:spacing w:val="0"/>
          <w:w w:val="100"/>
          <w:position w:val="-23"/>
        </w:rPr>
      </w:r>
      <w:r>
        <w:rPr>
          <w:rFonts w:ascii="Times New Roman" w:hAnsi="Times New Roman" w:cs="Times New Roman" w:eastAsia="Times New Roman"/>
          <w:sz w:val="22"/>
          <w:szCs w:val="22"/>
          <w:color w:val="BABABA"/>
          <w:spacing w:val="0"/>
          <w:w w:val="100"/>
          <w:position w:val="-23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BABABA"/>
          <w:spacing w:val="0"/>
          <w:w w:val="100"/>
          <w:position w:val="-23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BABABA"/>
          <w:spacing w:val="7"/>
          <w:w w:val="100"/>
          <w:position w:val="-23"/>
        </w:rPr>
        <w:t> </w:t>
      </w:r>
      <w:r>
        <w:rPr>
          <w:rFonts w:ascii="Times New Roman" w:hAnsi="Times New Roman" w:cs="Times New Roman" w:eastAsia="Times New Roman"/>
          <w:sz w:val="130"/>
          <w:szCs w:val="130"/>
          <w:color w:val="363F80"/>
          <w:spacing w:val="0"/>
          <w:w w:val="71"/>
          <w:position w:val="-23"/>
        </w:rPr>
        <w:t>La</w:t>
      </w:r>
      <w:r>
        <w:rPr>
          <w:rFonts w:ascii="Times New Roman" w:hAnsi="Times New Roman" w:cs="Times New Roman" w:eastAsia="Times New Roman"/>
          <w:sz w:val="130"/>
          <w:szCs w:val="130"/>
          <w:color w:val="000000"/>
          <w:spacing w:val="0"/>
          <w:w w:val="100"/>
          <w:position w:val="0"/>
        </w:rPr>
      </w:r>
    </w:p>
    <w:p>
      <w:pPr>
        <w:spacing w:before="0" w:after="0" w:line="533" w:lineRule="exact"/>
        <w:ind w:left="-98" w:right="13"/>
        <w:jc w:val="right"/>
        <w:tabs>
          <w:tab w:pos="2720" w:val="left"/>
          <w:tab w:pos="3320" w:val="left"/>
        </w:tabs>
        <w:rPr>
          <w:rFonts w:ascii="Times New Roman" w:hAnsi="Times New Roman" w:cs="Times New Roman" w:eastAsia="Times New Roman"/>
          <w:sz w:val="52"/>
          <w:szCs w:val="5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4F5BA1"/>
          <w:w w:val="74"/>
          <w:position w:val="5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4F5BA1"/>
          <w:spacing w:val="-2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89"/>
          <w:position w:val="5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11"/>
          <w:w w:val="89"/>
          <w:position w:val="5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89"/>
          <w:position w:val="5"/>
        </w:rPr>
        <w:t>faiyc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6"/>
          <w:w w:val="89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5"/>
        </w:rPr>
        <w:t>Çavuşu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52"/>
          <w:szCs w:val="52"/>
          <w:color w:val="495275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52"/>
          <w:szCs w:val="52"/>
          <w:color w:val="495275"/>
          <w:spacing w:val="0"/>
          <w:w w:val="100"/>
          <w:u w:val="single" w:color="000000"/>
          <w:position w:val="1"/>
        </w:rPr>
        <w:t> </w:t>
      </w:r>
      <w:r>
        <w:rPr>
          <w:rFonts w:ascii="Times New Roman" w:hAnsi="Times New Roman" w:cs="Times New Roman" w:eastAsia="Times New Roman"/>
          <w:sz w:val="52"/>
          <w:szCs w:val="52"/>
          <w:color w:val="495275"/>
          <w:spacing w:val="29"/>
          <w:w w:val="100"/>
          <w:u w:val="single" w:color="000000"/>
          <w:position w:val="1"/>
        </w:rPr>
        <w:t> </w:t>
      </w:r>
      <w:r>
        <w:rPr>
          <w:rFonts w:ascii="Times New Roman" w:hAnsi="Times New Roman" w:cs="Times New Roman" w:eastAsia="Times New Roman"/>
          <w:sz w:val="52"/>
          <w:szCs w:val="52"/>
          <w:color w:val="495275"/>
          <w:spacing w:val="29"/>
          <w:w w:val="100"/>
          <w:u w:val="single" w:color="000000"/>
          <w:position w:val="1"/>
        </w:rPr>
      </w:r>
      <w:r>
        <w:rPr>
          <w:rFonts w:ascii="Times New Roman" w:hAnsi="Times New Roman" w:cs="Times New Roman" w:eastAsia="Times New Roman"/>
          <w:sz w:val="52"/>
          <w:szCs w:val="52"/>
          <w:color w:val="495275"/>
          <w:spacing w:val="29"/>
          <w:w w:val="100"/>
          <w:position w:val="1"/>
        </w:rPr>
      </w:r>
      <w:r>
        <w:rPr>
          <w:rFonts w:ascii="Times New Roman" w:hAnsi="Times New Roman" w:cs="Times New Roman" w:eastAsia="Times New Roman"/>
          <w:sz w:val="52"/>
          <w:szCs w:val="52"/>
          <w:color w:val="495275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52"/>
          <w:szCs w:val="52"/>
          <w:color w:val="495275"/>
          <w:spacing w:val="0"/>
          <w:w w:val="68"/>
          <w:position w:val="1"/>
        </w:rPr>
        <w:t>_</w:t>
      </w:r>
      <w:r>
        <w:rPr>
          <w:rFonts w:ascii="Times New Roman" w:hAnsi="Times New Roman" w:cs="Times New Roman" w:eastAsia="Times New Roman"/>
          <w:sz w:val="52"/>
          <w:szCs w:val="52"/>
          <w:color w:val="495275"/>
          <w:spacing w:val="-50"/>
          <w:w w:val="67"/>
          <w:position w:val="1"/>
        </w:rPr>
        <w:t>:</w:t>
      </w:r>
      <w:r>
        <w:rPr>
          <w:rFonts w:ascii="Times New Roman" w:hAnsi="Times New Roman" w:cs="Times New Roman" w:eastAsia="Times New Roman"/>
          <w:sz w:val="52"/>
          <w:szCs w:val="52"/>
          <w:color w:val="4B4B4B"/>
          <w:spacing w:val="-176"/>
          <w:w w:val="52"/>
          <w:position w:val="1"/>
        </w:rPr>
        <w:t>a</w:t>
      </w:r>
      <w:r>
        <w:rPr>
          <w:rFonts w:ascii="Times New Roman" w:hAnsi="Times New Roman" w:cs="Times New Roman" w:eastAsia="Times New Roman"/>
          <w:sz w:val="11"/>
          <w:szCs w:val="11"/>
          <w:color w:val="363636"/>
          <w:spacing w:val="-42"/>
          <w:w w:val="115"/>
          <w:position w:val="-7"/>
        </w:rPr>
        <w:t>1</w:t>
      </w:r>
      <w:r>
        <w:rPr>
          <w:rFonts w:ascii="Times New Roman" w:hAnsi="Times New Roman" w:cs="Times New Roman" w:eastAsia="Times New Roman"/>
          <w:sz w:val="52"/>
          <w:szCs w:val="52"/>
          <w:color w:val="495275"/>
          <w:spacing w:val="-4"/>
          <w:w w:val="68"/>
          <w:position w:val="1"/>
        </w:rPr>
        <w:t>,</w:t>
      </w:r>
      <w:r>
        <w:rPr>
          <w:rFonts w:ascii="Times New Roman" w:hAnsi="Times New Roman" w:cs="Times New Roman" w:eastAsia="Times New Roman"/>
          <w:sz w:val="52"/>
          <w:szCs w:val="52"/>
          <w:color w:val="495275"/>
          <w:spacing w:val="0"/>
          <w:w w:val="55"/>
          <w:position w:val="1"/>
        </w:rPr>
        <w:t>ar</w:t>
      </w:r>
      <w:r>
        <w:rPr>
          <w:rFonts w:ascii="Times New Roman" w:hAnsi="Times New Roman" w:cs="Times New Roman" w:eastAsia="Times New Roman"/>
          <w:sz w:val="52"/>
          <w:szCs w:val="52"/>
          <w:color w:val="495275"/>
          <w:spacing w:val="-19"/>
          <w:w w:val="55"/>
          <w:position w:val="1"/>
        </w:rPr>
        <w:t>a</w:t>
      </w:r>
      <w:r>
        <w:rPr>
          <w:rFonts w:ascii="Times New Roman" w:hAnsi="Times New Roman" w:cs="Times New Roman" w:eastAsia="Times New Roman"/>
          <w:sz w:val="52"/>
          <w:szCs w:val="52"/>
          <w:color w:val="4B4B4B"/>
          <w:spacing w:val="-41"/>
          <w:w w:val="28"/>
          <w:position w:val="1"/>
        </w:rPr>
        <w:t>R</w:t>
      </w:r>
      <w:r>
        <w:rPr>
          <w:rFonts w:ascii="Times New Roman" w:hAnsi="Times New Roman" w:cs="Times New Roman" w:eastAsia="Times New Roman"/>
          <w:sz w:val="52"/>
          <w:szCs w:val="52"/>
          <w:color w:val="495275"/>
          <w:spacing w:val="-78"/>
          <w:w w:val="45"/>
          <w:position w:val="1"/>
        </w:rPr>
        <w:t>;</w:t>
      </w:r>
      <w:r>
        <w:rPr>
          <w:rFonts w:ascii="Times New Roman" w:hAnsi="Times New Roman" w:cs="Times New Roman" w:eastAsia="Times New Roman"/>
          <w:sz w:val="52"/>
          <w:szCs w:val="52"/>
          <w:color w:val="4B4B4B"/>
          <w:spacing w:val="0"/>
          <w:w w:val="29"/>
          <w:position w:val="1"/>
        </w:rPr>
        <w:t>o</w:t>
      </w:r>
      <w:r>
        <w:rPr>
          <w:rFonts w:ascii="Times New Roman" w:hAnsi="Times New Roman" w:cs="Times New Roman" w:eastAsia="Times New Roman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51" w:after="0" w:line="240" w:lineRule="auto"/>
        <w:ind w:right="2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46464"/>
          <w:w w:val="9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73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21"/>
          <w:w w:val="104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75"/>
          <w:w w:val="91"/>
        </w:rPr>
        <w:t>9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78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180" w:lineRule="exact"/>
        <w:ind w:right="62"/>
        <w:jc w:val="righ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3.688782pt;margin-top:-1.005328pt;width:3.27968pt;height:4pt;mso-position-horizontal-relative:page;mso-position-vertical-relative:paragraph;z-index:-16922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  <w:rPr/>
                  <w:r>
                    <w:rPr>
                      <w:rFonts w:ascii="Arial" w:hAnsi="Arial" w:cs="Arial" w:eastAsia="Arial"/>
                      <w:sz w:val="8"/>
                      <w:szCs w:val="8"/>
                      <w:color w:val="7C7C7C"/>
                      <w:spacing w:val="0"/>
                      <w:w w:val="294"/>
                    </w:rPr>
                    <w:t>.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5"/>
          <w:szCs w:val="15"/>
          <w:color w:val="7C7C7C"/>
          <w:spacing w:val="0"/>
          <w:w w:val="128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7C7C7C"/>
          <w:spacing w:val="-3"/>
          <w:w w:val="128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E9090"/>
          <w:spacing w:val="0"/>
          <w:w w:val="210"/>
          <w:position w:val="-2"/>
        </w:rPr>
        <w:t>\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82" w:after="0" w:line="398" w:lineRule="exact"/>
        <w:ind w:left="66" w:right="-20"/>
        <w:jc w:val="left"/>
        <w:rPr>
          <w:rFonts w:ascii="Times New Roman" w:hAnsi="Times New Roman" w:cs="Times New Roman" w:eastAsia="Times New Roman"/>
          <w:sz w:val="36"/>
          <w:szCs w:val="3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6"/>
          <w:szCs w:val="36"/>
          <w:color w:val="4B4B4B"/>
          <w:w w:val="48"/>
          <w:position w:val="-2"/>
        </w:rPr>
        <w:t>v</w:t>
      </w:r>
      <w:r>
        <w:rPr>
          <w:rFonts w:ascii="Times New Roman" w:hAnsi="Times New Roman" w:cs="Times New Roman" w:eastAsia="Times New Roman"/>
          <w:sz w:val="36"/>
          <w:szCs w:val="36"/>
          <w:color w:val="4B4B4B"/>
          <w:spacing w:val="-12"/>
          <w:w w:val="47"/>
          <w:position w:val="-2"/>
        </w:rPr>
        <w:t>a</w:t>
      </w:r>
      <w:r>
        <w:rPr>
          <w:rFonts w:ascii="Times New Roman" w:hAnsi="Times New Roman" w:cs="Times New Roman" w:eastAsia="Times New Roman"/>
          <w:sz w:val="36"/>
          <w:szCs w:val="36"/>
          <w:color w:val="8E9090"/>
          <w:spacing w:val="1"/>
          <w:w w:val="51"/>
          <w:position w:val="-2"/>
        </w:rPr>
        <w:t>·</w:t>
      </w:r>
      <w:r>
        <w:rPr>
          <w:rFonts w:ascii="Times New Roman" w:hAnsi="Times New Roman" w:cs="Times New Roman" w:eastAsia="Times New Roman"/>
          <w:sz w:val="36"/>
          <w:szCs w:val="36"/>
          <w:color w:val="4B4B4B"/>
          <w:spacing w:val="-19"/>
          <w:w w:val="39"/>
          <w:position w:val="-2"/>
        </w:rPr>
        <w:t>A</w:t>
      </w:r>
      <w:r>
        <w:rPr>
          <w:rFonts w:ascii="Times New Roman" w:hAnsi="Times New Roman" w:cs="Times New Roman" w:eastAsia="Times New Roman"/>
          <w:sz w:val="36"/>
          <w:szCs w:val="36"/>
          <w:color w:val="495275"/>
          <w:spacing w:val="-27"/>
          <w:w w:val="152"/>
          <w:position w:val="-2"/>
        </w:rPr>
        <w:t>;</w:t>
      </w:r>
      <w:r>
        <w:rPr>
          <w:rFonts w:ascii="Times New Roman" w:hAnsi="Times New Roman" w:cs="Times New Roman" w:eastAsia="Times New Roman"/>
          <w:sz w:val="36"/>
          <w:szCs w:val="36"/>
          <w:color w:val="363636"/>
          <w:spacing w:val="-30"/>
          <w:w w:val="54"/>
          <w:position w:val="-2"/>
        </w:rPr>
        <w:t>,</w:t>
      </w:r>
      <w:r>
        <w:rPr>
          <w:rFonts w:ascii="Times New Roman" w:hAnsi="Times New Roman" w:cs="Times New Roman" w:eastAsia="Times New Roman"/>
          <w:sz w:val="36"/>
          <w:szCs w:val="36"/>
          <w:color w:val="495275"/>
          <w:spacing w:val="0"/>
          <w:w w:val="107"/>
          <w:position w:val="-2"/>
        </w:rPr>
        <w:t>;</w:t>
      </w:r>
      <w:r>
        <w:rPr>
          <w:rFonts w:ascii="Times New Roman" w:hAnsi="Times New Roman" w:cs="Times New Roman" w:eastAsia="Times New Roman"/>
          <w:sz w:val="36"/>
          <w:szCs w:val="36"/>
          <w:color w:val="495275"/>
          <w:spacing w:val="-6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A3A5A8"/>
          <w:spacing w:val="0"/>
          <w:w w:val="64"/>
          <w:position w:val="-2"/>
        </w:rPr>
        <w:t>·</w:t>
      </w:r>
      <w:r>
        <w:rPr>
          <w:rFonts w:ascii="Times New Roman" w:hAnsi="Times New Roman" w:cs="Times New Roman" w:eastAsia="Times New Roman"/>
          <w:sz w:val="36"/>
          <w:szCs w:val="36"/>
          <w:color w:val="A3A5A8"/>
          <w:spacing w:val="-6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BABABA"/>
          <w:spacing w:val="0"/>
          <w:w w:val="37"/>
          <w:position w:val="-2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BABABA"/>
          <w:spacing w:val="24"/>
          <w:w w:val="37"/>
          <w:position w:val="-2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4B4B4B"/>
          <w:spacing w:val="-18"/>
          <w:w w:val="122"/>
          <w:position w:val="-2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A3A5A8"/>
          <w:spacing w:val="5"/>
          <w:w w:val="133"/>
          <w:position w:val="-2"/>
        </w:rPr>
        <w:t>'</w:t>
      </w:r>
      <w:r>
        <w:rPr>
          <w:rFonts w:ascii="Times New Roman" w:hAnsi="Times New Roman" w:cs="Times New Roman" w:eastAsia="Times New Roman"/>
          <w:sz w:val="36"/>
          <w:szCs w:val="36"/>
          <w:color w:val="7C7C7C"/>
          <w:spacing w:val="-107"/>
          <w:w w:val="89"/>
          <w:position w:val="-2"/>
        </w:rPr>
        <w:t>·</w:t>
      </w:r>
      <w:r>
        <w:rPr>
          <w:rFonts w:ascii="Times New Roman" w:hAnsi="Times New Roman" w:cs="Times New Roman" w:eastAsia="Times New Roman"/>
          <w:sz w:val="36"/>
          <w:szCs w:val="36"/>
          <w:color w:val="A3A5A8"/>
          <w:spacing w:val="0"/>
          <w:w w:val="35"/>
          <w:position w:val="-2"/>
        </w:rPr>
        <w:t>-</w:t>
      </w:r>
      <w:r>
        <w:rPr>
          <w:rFonts w:ascii="Times New Roman" w:hAnsi="Times New Roman" w:cs="Times New Roman" w:eastAsia="Times New Roman"/>
          <w:sz w:val="36"/>
          <w:szCs w:val="36"/>
          <w:color w:val="A3A5A8"/>
          <w:spacing w:val="-5"/>
          <w:w w:val="35"/>
          <w:position w:val="-2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A3BFCD"/>
          <w:spacing w:val="-33"/>
          <w:w w:val="47"/>
          <w:position w:val="-2"/>
        </w:rPr>
        <w:t>-</w:t>
      </w:r>
      <w:r>
        <w:rPr>
          <w:rFonts w:ascii="Times New Roman" w:hAnsi="Times New Roman" w:cs="Times New Roman" w:eastAsia="Times New Roman"/>
          <w:sz w:val="36"/>
          <w:szCs w:val="36"/>
          <w:color w:val="646464"/>
          <w:spacing w:val="-52"/>
          <w:w w:val="77"/>
          <w:position w:val="-2"/>
        </w:rPr>
        <w:t>·</w:t>
      </w:r>
      <w:r>
        <w:rPr>
          <w:rFonts w:ascii="Times New Roman" w:hAnsi="Times New Roman" w:cs="Times New Roman" w:eastAsia="Times New Roman"/>
          <w:sz w:val="36"/>
          <w:szCs w:val="36"/>
          <w:color w:val="BABABA"/>
          <w:spacing w:val="0"/>
          <w:w w:val="54"/>
          <w:position w:val="-2"/>
        </w:rPr>
        <w:t>,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366" w:lineRule="exact"/>
        <w:ind w:right="-20"/>
        <w:jc w:val="left"/>
        <w:rPr>
          <w:rFonts w:ascii="Arial" w:hAnsi="Arial" w:cs="Arial" w:eastAsia="Arial"/>
          <w:sz w:val="35"/>
          <w:szCs w:val="35"/>
        </w:rPr>
      </w:pPr>
      <w:rPr/>
      <w:r>
        <w:rPr>
          <w:rFonts w:ascii="Times New Roman" w:hAnsi="Times New Roman" w:cs="Times New Roman" w:eastAsia="Times New Roman"/>
          <w:sz w:val="38"/>
          <w:szCs w:val="38"/>
          <w:color w:val="7C7C7C"/>
          <w:spacing w:val="-37"/>
          <w:w w:val="72"/>
        </w:rPr>
        <w:t>g</w:t>
      </w:r>
      <w:r>
        <w:rPr>
          <w:rFonts w:ascii="Times New Roman" w:hAnsi="Times New Roman" w:cs="Times New Roman" w:eastAsia="Times New Roman"/>
          <w:sz w:val="38"/>
          <w:szCs w:val="38"/>
          <w:color w:val="363636"/>
          <w:spacing w:val="0"/>
          <w:w w:val="49"/>
        </w:rPr>
        <w:t>do</w:t>
      </w:r>
      <w:r>
        <w:rPr>
          <w:rFonts w:ascii="Times New Roman" w:hAnsi="Times New Roman" w:cs="Times New Roman" w:eastAsia="Times New Roman"/>
          <w:sz w:val="38"/>
          <w:szCs w:val="38"/>
          <w:color w:val="646464"/>
          <w:spacing w:val="0"/>
          <w:w w:val="40"/>
        </w:rPr>
        <w:t>q</w:t>
      </w:r>
      <w:r>
        <w:rPr>
          <w:rFonts w:ascii="Times New Roman" w:hAnsi="Times New Roman" w:cs="Times New Roman" w:eastAsia="Times New Roman"/>
          <w:sz w:val="38"/>
          <w:szCs w:val="38"/>
          <w:color w:val="646464"/>
          <w:spacing w:val="-41"/>
          <w:w w:val="100"/>
        </w:rPr>
        <w:t> </w:t>
      </w:r>
      <w:r>
        <w:rPr>
          <w:rFonts w:ascii="Arial" w:hAnsi="Arial" w:cs="Arial" w:eastAsia="Arial"/>
          <w:sz w:val="35"/>
          <w:szCs w:val="35"/>
          <w:color w:val="646464"/>
          <w:spacing w:val="-19"/>
          <w:w w:val="61"/>
        </w:rPr>
        <w:t>y</w:t>
      </w:r>
      <w:r>
        <w:rPr>
          <w:rFonts w:ascii="Arial" w:hAnsi="Arial" w:cs="Arial" w:eastAsia="Arial"/>
          <w:sz w:val="35"/>
          <w:szCs w:val="35"/>
          <w:color w:val="A3A5A8"/>
          <w:spacing w:val="0"/>
          <w:w w:val="61"/>
        </w:rPr>
        <w:t>.</w:t>
      </w:r>
      <w:r>
        <w:rPr>
          <w:rFonts w:ascii="Arial" w:hAnsi="Arial" w:cs="Arial" w:eastAsia="Arial"/>
          <w:sz w:val="35"/>
          <w:szCs w:val="35"/>
          <w:color w:val="A3A5A8"/>
          <w:spacing w:val="9"/>
          <w:w w:val="61"/>
        </w:rPr>
        <w:t> </w:t>
      </w:r>
      <w:r>
        <w:rPr>
          <w:rFonts w:ascii="Arial" w:hAnsi="Arial" w:cs="Arial" w:eastAsia="Arial"/>
          <w:sz w:val="35"/>
          <w:szCs w:val="35"/>
          <w:color w:val="A3A5A8"/>
          <w:spacing w:val="0"/>
          <w:w w:val="61"/>
        </w:rPr>
        <w:t>.</w:t>
      </w:r>
      <w:r>
        <w:rPr>
          <w:rFonts w:ascii="Arial" w:hAnsi="Arial" w:cs="Arial" w:eastAsia="Arial"/>
          <w:sz w:val="35"/>
          <w:szCs w:val="35"/>
          <w:color w:val="A3A5A8"/>
          <w:spacing w:val="0"/>
          <w:w w:val="61"/>
        </w:rPr>
        <w:t> </w:t>
      </w:r>
      <w:r>
        <w:rPr>
          <w:rFonts w:ascii="Arial" w:hAnsi="Arial" w:cs="Arial" w:eastAsia="Arial"/>
          <w:sz w:val="35"/>
          <w:szCs w:val="35"/>
          <w:color w:val="A3A5A8"/>
          <w:spacing w:val="59"/>
          <w:w w:val="61"/>
        </w:rPr>
        <w:t> </w:t>
      </w:r>
      <w:r>
        <w:rPr>
          <w:rFonts w:ascii="Arial" w:hAnsi="Arial" w:cs="Arial" w:eastAsia="Arial"/>
          <w:sz w:val="35"/>
          <w:szCs w:val="35"/>
          <w:color w:val="A3A5A8"/>
          <w:spacing w:val="0"/>
          <w:w w:val="49"/>
        </w:rPr>
        <w:t>:</w:t>
      </w:r>
      <w:r>
        <w:rPr>
          <w:rFonts w:ascii="Arial" w:hAnsi="Arial" w:cs="Arial" w:eastAsia="Arial"/>
          <w:sz w:val="35"/>
          <w:szCs w:val="35"/>
          <w:color w:val="A3A5A8"/>
          <w:spacing w:val="0"/>
          <w:w w:val="50"/>
        </w:rPr>
        <w:t>_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</w:rPr>
      </w:r>
    </w:p>
    <w:p>
      <w:pPr>
        <w:spacing w:before="0" w:after="0" w:line="278" w:lineRule="exact"/>
        <w:ind w:left="208" w:right="-20"/>
        <w:jc w:val="left"/>
        <w:tabs>
          <w:tab w:pos="660" w:val="left"/>
        </w:tabs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28"/>
          <w:szCs w:val="28"/>
          <w:color w:val="A3A5A8"/>
          <w:w w:val="151"/>
        </w:rPr>
        <w:t>.</w:t>
      </w:r>
      <w:r>
        <w:rPr>
          <w:rFonts w:ascii="Arial" w:hAnsi="Arial" w:cs="Arial" w:eastAsia="Arial"/>
          <w:sz w:val="28"/>
          <w:szCs w:val="28"/>
          <w:color w:val="A3A5A8"/>
          <w:spacing w:val="-49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7C7C7C"/>
          <w:spacing w:val="0"/>
          <w:w w:val="100"/>
          <w:i/>
          <w:position w:val="7"/>
        </w:rPr>
        <w:t>"'</w:t>
      </w:r>
      <w:r>
        <w:rPr>
          <w:rFonts w:ascii="Arial" w:hAnsi="Arial" w:cs="Arial" w:eastAsia="Arial"/>
          <w:sz w:val="8"/>
          <w:szCs w:val="8"/>
          <w:color w:val="7C7C7C"/>
          <w:spacing w:val="0"/>
          <w:w w:val="100"/>
          <w:i/>
          <w:position w:val="7"/>
        </w:rPr>
        <w:tab/>
      </w:r>
      <w:r>
        <w:rPr>
          <w:rFonts w:ascii="Arial" w:hAnsi="Arial" w:cs="Arial" w:eastAsia="Arial"/>
          <w:sz w:val="8"/>
          <w:szCs w:val="8"/>
          <w:color w:val="7C7C7C"/>
          <w:spacing w:val="0"/>
          <w:w w:val="100"/>
          <w:i/>
          <w:position w:val="7"/>
        </w:rPr>
      </w:r>
      <w:r>
        <w:rPr>
          <w:rFonts w:ascii="Arial" w:hAnsi="Arial" w:cs="Arial" w:eastAsia="Arial"/>
          <w:sz w:val="8"/>
          <w:szCs w:val="8"/>
          <w:color w:val="BABABA"/>
          <w:spacing w:val="0"/>
          <w:w w:val="151"/>
          <w:b/>
          <w:bCs/>
          <w:i/>
          <w:position w:val="7"/>
        </w:rPr>
        <w:t>1</w:t>
      </w:r>
      <w:r>
        <w:rPr>
          <w:rFonts w:ascii="Arial" w:hAnsi="Arial" w:cs="Arial" w:eastAsia="Arial"/>
          <w:sz w:val="8"/>
          <w:szCs w:val="8"/>
          <w:color w:val="BABABA"/>
          <w:spacing w:val="0"/>
          <w:w w:val="151"/>
          <w:b/>
          <w:bCs/>
          <w:i/>
          <w:position w:val="7"/>
        </w:rPr>
        <w:t>    </w:t>
      </w:r>
      <w:r>
        <w:rPr>
          <w:rFonts w:ascii="Arial" w:hAnsi="Arial" w:cs="Arial" w:eastAsia="Arial"/>
          <w:sz w:val="8"/>
          <w:szCs w:val="8"/>
          <w:color w:val="BABABA"/>
          <w:spacing w:val="21"/>
          <w:w w:val="151"/>
          <w:b/>
          <w:bCs/>
          <w:i/>
          <w:position w:val="7"/>
        </w:rPr>
        <w:t> </w:t>
      </w:r>
      <w:r>
        <w:rPr>
          <w:rFonts w:ascii="Arial" w:hAnsi="Arial" w:cs="Arial" w:eastAsia="Arial"/>
          <w:sz w:val="8"/>
          <w:szCs w:val="8"/>
          <w:color w:val="8E9090"/>
          <w:spacing w:val="0"/>
          <w:w w:val="353"/>
          <w:position w:val="7"/>
        </w:rPr>
        <w:t>.</w:t>
      </w:r>
      <w:r>
        <w:rPr>
          <w:rFonts w:ascii="Arial" w:hAnsi="Arial" w:cs="Arial" w:eastAsia="Arial"/>
          <w:sz w:val="8"/>
          <w:szCs w:val="8"/>
          <w:color w:val="8E9090"/>
          <w:spacing w:val="-20"/>
          <w:w w:val="353"/>
          <w:position w:val="7"/>
        </w:rPr>
        <w:t> </w:t>
      </w:r>
      <w:r>
        <w:rPr>
          <w:rFonts w:ascii="Arial" w:hAnsi="Arial" w:cs="Arial" w:eastAsia="Arial"/>
          <w:sz w:val="16"/>
          <w:szCs w:val="16"/>
          <w:color w:val="8E9090"/>
          <w:spacing w:val="0"/>
          <w:w w:val="95"/>
          <w:i/>
          <w:position w:val="-2"/>
        </w:rPr>
        <w:t>&lt;:.ı</w:t>
      </w:r>
      <w:r>
        <w:rPr>
          <w:rFonts w:ascii="Arial" w:hAnsi="Arial" w:cs="Arial" w:eastAsia="Arial"/>
          <w:sz w:val="16"/>
          <w:szCs w:val="16"/>
          <w:color w:val="8E9090"/>
          <w:spacing w:val="-39"/>
          <w:w w:val="95"/>
          <w:i/>
          <w:position w:val="-2"/>
        </w:rPr>
        <w:t>.</w:t>
      </w:r>
      <w:r>
        <w:rPr>
          <w:rFonts w:ascii="Arial" w:hAnsi="Arial" w:cs="Arial" w:eastAsia="Arial"/>
          <w:sz w:val="8"/>
          <w:szCs w:val="8"/>
          <w:color w:val="A3A5A8"/>
          <w:spacing w:val="0"/>
          <w:w w:val="411"/>
          <w:position w:val="7"/>
        </w:rPr>
        <w:t>'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00"/>
          <w:cols w:num="3" w:equalWidth="0">
            <w:col w:w="4754" w:space="458"/>
            <w:col w:w="4328" w:space="246"/>
            <w:col w:w="1734"/>
          </w:cols>
        </w:sectPr>
      </w:pPr>
      <w:rPr/>
    </w:p>
    <w:p>
      <w:pPr>
        <w:spacing w:before="0" w:after="0" w:line="186" w:lineRule="exact"/>
        <w:ind w:left="2466" w:right="-85"/>
        <w:jc w:val="left"/>
        <w:tabs>
          <w:tab w:pos="376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0"/>
          <w:w w:val="100"/>
          <w:position w:val="-9"/>
        </w:rPr>
        <w:t>ı</w:t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0"/>
          <w:w w:val="100"/>
          <w:position w:val="-9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7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7C7C7C"/>
          <w:spacing w:val="0"/>
          <w:w w:val="100"/>
          <w:position w:val="-9"/>
        </w:rPr>
        <w:t>Pos</w:t>
      </w:r>
      <w:r>
        <w:rPr>
          <w:rFonts w:ascii="Times New Roman" w:hAnsi="Times New Roman" w:cs="Times New Roman" w:eastAsia="Times New Roman"/>
          <w:sz w:val="30"/>
          <w:szCs w:val="30"/>
          <w:color w:val="7C7C7C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7C7C7C"/>
          <w:spacing w:val="0"/>
          <w:w w:val="100"/>
          <w:position w:val="-9"/>
        </w:rPr>
      </w:r>
      <w:r>
        <w:rPr>
          <w:rFonts w:ascii="Arial" w:hAnsi="Arial" w:cs="Arial" w:eastAsia="Arial"/>
          <w:sz w:val="20"/>
          <w:szCs w:val="20"/>
          <w:color w:val="7C7C7C"/>
          <w:spacing w:val="0"/>
          <w:w w:val="100"/>
          <w:i/>
          <w:position w:val="-9"/>
        </w:rPr>
        <w:t>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8E9090"/>
          <w:spacing w:val="0"/>
          <w:w w:val="279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8E9090"/>
          <w:spacing w:val="-90"/>
          <w:w w:val="279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3A5A8"/>
          <w:spacing w:val="0"/>
          <w:w w:val="100"/>
          <w:b/>
          <w:bCs/>
          <w:position w:val="-2"/>
        </w:rPr>
        <w:t>·r:;</w:t>
      </w:r>
      <w:r>
        <w:rPr>
          <w:rFonts w:ascii="Times New Roman" w:hAnsi="Times New Roman" w:cs="Times New Roman" w:eastAsia="Times New Roman"/>
          <w:sz w:val="17"/>
          <w:szCs w:val="17"/>
          <w:color w:val="A3A5A8"/>
          <w:spacing w:val="0"/>
          <w:w w:val="100"/>
          <w:b/>
          <w:bCs/>
          <w:position w:val="-2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A3A5A8"/>
          <w:spacing w:val="0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3A5A8"/>
          <w:spacing w:val="25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3A5A8"/>
          <w:spacing w:val="0"/>
          <w:w w:val="100"/>
          <w:position w:val="-2"/>
        </w:rPr>
        <w:t>,·.</w:t>
      </w:r>
      <w:r>
        <w:rPr>
          <w:rFonts w:ascii="Times New Roman" w:hAnsi="Times New Roman" w:cs="Times New Roman" w:eastAsia="Times New Roman"/>
          <w:sz w:val="17"/>
          <w:szCs w:val="17"/>
          <w:color w:val="A3A5A8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3A5A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A3A5A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-2"/>
          <w:w w:val="191"/>
          <w:position w:val="-2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52"/>
          <w:position w:val="-2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8" w:lineRule="exact"/>
        <w:ind w:left="1075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2.741791pt;margin-top:1.415995pt;width:25.478926pt;height:4pt;mso-position-horizontal-relative:page;mso-position-vertical-relative:paragraph;z-index:-16921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tabs>
                      <w:tab w:pos="340" w:val="left"/>
                    </w:tabs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  <w:rPr/>
                  <w:r>
                    <w:rPr>
                      <w:rFonts w:ascii="Arial" w:hAnsi="Arial" w:cs="Arial" w:eastAsia="Arial"/>
                      <w:sz w:val="8"/>
                      <w:szCs w:val="8"/>
                      <w:color w:val="A3A5A8"/>
                      <w:spacing w:val="0"/>
                      <w:w w:val="100"/>
                      <w:b/>
                      <w:bCs/>
                    </w:rPr>
                    <w:t>tı;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A3A5A8"/>
                      <w:spacing w:val="0"/>
                      <w:w w:val="100"/>
                      <w:b/>
                      <w:bCs/>
                    </w:rPr>
                    <w:tab/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A3A5A8"/>
                      <w:spacing w:val="0"/>
                      <w:w w:val="100"/>
                      <w:b/>
                      <w:bCs/>
                    </w:rPr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7C7C7C"/>
                      <w:spacing w:val="0"/>
                      <w:w w:val="100"/>
                    </w:rPr>
                    <w:t>•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7C7C7C"/>
                      <w:spacing w:val="0"/>
                      <w:w w:val="100"/>
                    </w:rPr>
                    <w:t>    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7C7C7C"/>
                      <w:spacing w:val="3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7C7C7C"/>
                      <w:spacing w:val="0"/>
                      <w:w w:val="100"/>
                    </w:rPr>
                    <w:t>•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A3A5A8"/>
          <w:spacing w:val="0"/>
          <w:w w:val="74"/>
          <w:position w:val="-7"/>
        </w:rPr>
        <w:t>\.+</w:t>
      </w:r>
      <w:r>
        <w:rPr>
          <w:rFonts w:ascii="Arial" w:hAnsi="Arial" w:cs="Arial" w:eastAsia="Arial"/>
          <w:sz w:val="14"/>
          <w:szCs w:val="14"/>
          <w:color w:val="A3A5A8"/>
          <w:spacing w:val="0"/>
          <w:w w:val="74"/>
          <w:position w:val="-7"/>
        </w:rPr>
        <w:t>  </w:t>
      </w:r>
      <w:r>
        <w:rPr>
          <w:rFonts w:ascii="Arial" w:hAnsi="Arial" w:cs="Arial" w:eastAsia="Arial"/>
          <w:sz w:val="14"/>
          <w:szCs w:val="14"/>
          <w:color w:val="A3A5A8"/>
          <w:spacing w:val="16"/>
          <w:w w:val="74"/>
          <w:position w:val="-7"/>
        </w:rPr>
        <w:t> </w:t>
      </w:r>
      <w:r>
        <w:rPr>
          <w:rFonts w:ascii="Arial" w:hAnsi="Arial" w:cs="Arial" w:eastAsia="Arial"/>
          <w:sz w:val="14"/>
          <w:szCs w:val="14"/>
          <w:color w:val="A3A5A8"/>
          <w:spacing w:val="0"/>
          <w:w w:val="201"/>
          <w:position w:val="-7"/>
        </w:rPr>
        <w:t>,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00"/>
          <w:cols w:num="2" w:equalWidth="0">
            <w:col w:w="3882" w:space="5616"/>
            <w:col w:w="2022"/>
          </w:cols>
        </w:sectPr>
      </w:pPr>
      <w:rPr/>
    </w:p>
    <w:p>
      <w:pPr>
        <w:spacing w:before="0" w:after="0" w:line="58" w:lineRule="exact"/>
        <w:ind w:left="3560" w:right="-20"/>
        <w:jc w:val="left"/>
        <w:tabs>
          <w:tab w:pos="9600" w:val="left"/>
          <w:tab w:pos="1050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13"/>
          <w:szCs w:val="13"/>
          <w:color w:val="495275"/>
          <w:w w:val="65"/>
          <w:position w:val="-17"/>
        </w:rPr>
        <w:t>r</w:t>
      </w:r>
      <w:r>
        <w:rPr>
          <w:rFonts w:ascii="Arial" w:hAnsi="Arial" w:cs="Arial" w:eastAsia="Arial"/>
          <w:sz w:val="13"/>
          <w:szCs w:val="13"/>
          <w:color w:val="495275"/>
          <w:spacing w:val="-22"/>
          <w:w w:val="100"/>
          <w:position w:val="-17"/>
        </w:rPr>
        <w:t> </w:t>
      </w:r>
      <w:r>
        <w:rPr>
          <w:rFonts w:ascii="Arial" w:hAnsi="Arial" w:cs="Arial" w:eastAsia="Arial"/>
          <w:sz w:val="13"/>
          <w:szCs w:val="13"/>
          <w:color w:val="646464"/>
          <w:spacing w:val="10"/>
          <w:w w:val="207"/>
          <w:position w:val="-17"/>
        </w:rPr>
        <w:t>n</w:t>
      </w:r>
      <w:r>
        <w:rPr>
          <w:rFonts w:ascii="Arial" w:hAnsi="Arial" w:cs="Arial" w:eastAsia="Arial"/>
          <w:sz w:val="13"/>
          <w:szCs w:val="13"/>
          <w:color w:val="8E9090"/>
          <w:spacing w:val="0"/>
          <w:w w:val="207"/>
          <w:position w:val="-17"/>
        </w:rPr>
        <w:t>w</w:t>
      </w:r>
      <w:r>
        <w:rPr>
          <w:rFonts w:ascii="Arial" w:hAnsi="Arial" w:cs="Arial" w:eastAsia="Arial"/>
          <w:sz w:val="13"/>
          <w:szCs w:val="13"/>
          <w:color w:val="8E9090"/>
          <w:spacing w:val="39"/>
          <w:w w:val="207"/>
          <w:position w:val="-1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C7C7C"/>
          <w:spacing w:val="0"/>
          <w:w w:val="80"/>
          <w:position w:val="-17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7C7C7C"/>
          <w:spacing w:val="-34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78"/>
          <w:position w:val="-17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1"/>
          <w:w w:val="78"/>
          <w:position w:val="-1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7"/>
        </w:rPr>
        <w:t>AMİRİ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40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7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7"/>
        </w:rPr>
      </w:r>
      <w:r>
        <w:rPr>
          <w:rFonts w:ascii="Times New Roman" w:hAnsi="Times New Roman" w:cs="Times New Roman" w:eastAsia="Times New Roman"/>
          <w:sz w:val="20"/>
          <w:szCs w:val="20"/>
          <w:color w:val="A3A5A8"/>
          <w:spacing w:val="0"/>
          <w:w w:val="191"/>
          <w:position w:val="-13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A3A5A8"/>
          <w:spacing w:val="53"/>
          <w:w w:val="191"/>
          <w:position w:val="-1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43"/>
          <w:position w:val="-13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2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3A5A8"/>
          <w:spacing w:val="0"/>
          <w:w w:val="100"/>
          <w:position w:val="-1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3A5A8"/>
          <w:spacing w:val="0"/>
          <w:w w:val="100"/>
          <w:position w:val="-1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A3A5A8"/>
          <w:spacing w:val="-20"/>
          <w:w w:val="100"/>
          <w:position w:val="-13"/>
        </w:rPr>
        <w:t> </w:t>
      </w:r>
      <w:r>
        <w:rPr>
          <w:rFonts w:ascii="Arial" w:hAnsi="Arial" w:cs="Arial" w:eastAsia="Arial"/>
          <w:sz w:val="21"/>
          <w:szCs w:val="21"/>
          <w:color w:val="A3A5A8"/>
          <w:spacing w:val="0"/>
          <w:w w:val="131"/>
          <w:position w:val="-13"/>
        </w:rPr>
        <w:t>ı·</w:t>
      </w:r>
      <w:r>
        <w:rPr>
          <w:rFonts w:ascii="Arial" w:hAnsi="Arial" w:cs="Arial" w:eastAsia="Arial"/>
          <w:sz w:val="21"/>
          <w:szCs w:val="21"/>
          <w:color w:val="A3A5A8"/>
          <w:spacing w:val="0"/>
          <w:w w:val="131"/>
          <w:position w:val="-13"/>
        </w:rPr>
        <w:t>(</w:t>
      </w:r>
      <w:r>
        <w:rPr>
          <w:rFonts w:ascii="Arial" w:hAnsi="Arial" w:cs="Arial" w:eastAsia="Arial"/>
          <w:sz w:val="21"/>
          <w:szCs w:val="21"/>
          <w:color w:val="A3A5A8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21"/>
          <w:szCs w:val="21"/>
          <w:color w:val="A3A5A8"/>
          <w:spacing w:val="0"/>
          <w:w w:val="131"/>
          <w:position w:val="-13"/>
        </w:rPr>
        <w:t>.</w:t>
      </w:r>
      <w:r>
        <w:rPr>
          <w:rFonts w:ascii="Arial" w:hAnsi="Arial" w:cs="Arial" w:eastAsia="Arial"/>
          <w:sz w:val="21"/>
          <w:szCs w:val="21"/>
          <w:color w:val="A3A5A8"/>
          <w:spacing w:val="13"/>
          <w:w w:val="131"/>
          <w:position w:val="-13"/>
        </w:rPr>
        <w:t> </w:t>
      </w:r>
      <w:r>
        <w:rPr>
          <w:rFonts w:ascii="Arial" w:hAnsi="Arial" w:cs="Arial" w:eastAsia="Arial"/>
          <w:sz w:val="21"/>
          <w:szCs w:val="21"/>
          <w:color w:val="A3A5A8"/>
          <w:spacing w:val="0"/>
          <w:w w:val="56"/>
          <w:position w:val="-13"/>
        </w:rPr>
        <w:t>.,.·.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00"/>
        </w:sectPr>
      </w:pPr>
      <w:rPr/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2518" w:right="-94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32A67"/>
          <w:spacing w:val="0"/>
          <w:w w:val="524"/>
        </w:rPr>
        <w:t>\</w:t>
      </w:r>
      <w:r>
        <w:rPr>
          <w:rFonts w:ascii="Times New Roman" w:hAnsi="Times New Roman" w:cs="Times New Roman" w:eastAsia="Times New Roman"/>
          <w:sz w:val="22"/>
          <w:szCs w:val="22"/>
          <w:color w:val="232A67"/>
          <w:spacing w:val="-97"/>
          <w:w w:val="52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7C7C7C"/>
          <w:spacing w:val="0"/>
          <w:w w:val="89"/>
        </w:rPr>
        <w:t>Ay</w:t>
      </w:r>
      <w:r>
        <w:rPr>
          <w:rFonts w:ascii="Times New Roman" w:hAnsi="Times New Roman" w:cs="Times New Roman" w:eastAsia="Times New Roman"/>
          <w:sz w:val="22"/>
          <w:szCs w:val="22"/>
          <w:color w:val="7C7C7C"/>
          <w:spacing w:val="9"/>
          <w:w w:val="8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46464"/>
          <w:spacing w:val="0"/>
          <w:w w:val="91"/>
        </w:rPr>
        <w:t>ıa</w:t>
      </w:r>
      <w:r>
        <w:rPr>
          <w:rFonts w:ascii="Times New Roman" w:hAnsi="Times New Roman" w:cs="Times New Roman" w:eastAsia="Times New Roman"/>
          <w:sz w:val="24"/>
          <w:szCs w:val="24"/>
          <w:color w:val="64646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4B4B4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81"/>
        </w:rPr>
        <w:t>BAYAM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27" w:after="0" w:line="355" w:lineRule="exact"/>
        <w:ind w:left="127" w:right="-20"/>
        <w:jc w:val="left"/>
        <w:tabs>
          <w:tab w:pos="332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0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6"/>
          <w:szCs w:val="26"/>
          <w:color w:val="363F80"/>
          <w:spacing w:val="0"/>
          <w:w w:val="36"/>
          <w:i/>
          <w:position w:val="-2"/>
        </w:rPr>
        <w:t>,....._</w:t>
      </w:r>
      <w:r>
        <w:rPr>
          <w:rFonts w:ascii="Times New Roman" w:hAnsi="Times New Roman" w:cs="Times New Roman" w:eastAsia="Times New Roman"/>
          <w:sz w:val="26"/>
          <w:szCs w:val="26"/>
          <w:color w:val="363F80"/>
          <w:spacing w:val="14"/>
          <w:w w:val="36"/>
          <w:i/>
          <w:position w:val="-2"/>
        </w:rPr>
        <w:t>_</w:t>
      </w:r>
      <w:r>
        <w:rPr>
          <w:rFonts w:ascii="Times New Roman" w:hAnsi="Times New Roman" w:cs="Times New Roman" w:eastAsia="Times New Roman"/>
          <w:sz w:val="26"/>
          <w:szCs w:val="26"/>
          <w:color w:val="4F5BA1"/>
          <w:spacing w:val="0"/>
          <w:w w:val="124"/>
          <w:i/>
          <w:position w:val="-2"/>
        </w:rPr>
        <w:t>r--J'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79" w:lineRule="exact"/>
        <w:ind w:left="2613" w:right="-76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A3A5A8"/>
          <w:spacing w:val="0"/>
          <w:w w:val="100"/>
          <w:b/>
          <w:bCs/>
          <w:position w:val="-1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7C7C7C"/>
          <w:spacing w:val="0"/>
          <w:w w:val="100"/>
          <w:b/>
          <w:bCs/>
          <w:position w:val="-1"/>
        </w:rPr>
        <w:t>sınail</w:t>
      </w:r>
      <w:r>
        <w:rPr>
          <w:rFonts w:ascii="Times New Roman" w:hAnsi="Times New Roman" w:cs="Times New Roman" w:eastAsia="Times New Roman"/>
          <w:sz w:val="30"/>
          <w:szCs w:val="30"/>
          <w:color w:val="7C7C7C"/>
          <w:spacing w:val="13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8E9090"/>
          <w:spacing w:val="0"/>
          <w:w w:val="104"/>
          <w:position w:val="-1"/>
        </w:rPr>
        <w:t>YAi</w:t>
      </w:r>
      <w:r>
        <w:rPr>
          <w:rFonts w:ascii="Times New Roman" w:hAnsi="Times New Roman" w:cs="Times New Roman" w:eastAsia="Times New Roman"/>
          <w:sz w:val="26"/>
          <w:szCs w:val="26"/>
          <w:color w:val="8E9090"/>
          <w:spacing w:val="6"/>
          <w:w w:val="105"/>
          <w:position w:val="-1"/>
        </w:rPr>
        <w:t>"</w:t>
      </w:r>
      <w:r>
        <w:rPr>
          <w:rFonts w:ascii="Times New Roman" w:hAnsi="Times New Roman" w:cs="Times New Roman" w:eastAsia="Times New Roman"/>
          <w:sz w:val="26"/>
          <w:szCs w:val="26"/>
          <w:color w:val="A3A5A8"/>
          <w:spacing w:val="-50"/>
          <w:w w:val="93"/>
          <w:position w:val="-1"/>
        </w:rPr>
        <w:t>}</w:t>
      </w:r>
      <w:r>
        <w:rPr>
          <w:rFonts w:ascii="Times New Roman" w:hAnsi="Times New Roman" w:cs="Times New Roman" w:eastAsia="Times New Roman"/>
          <w:sz w:val="26"/>
          <w:szCs w:val="26"/>
          <w:color w:val="A3A5A8"/>
          <w:spacing w:val="0"/>
          <w:w w:val="107"/>
          <w:position w:val="-1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A3A5A8"/>
          <w:spacing w:val="-20"/>
          <w:w w:val="107"/>
          <w:position w:val="-1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A3A5A8"/>
          <w:spacing w:val="0"/>
          <w:w w:val="53"/>
          <w:position w:val="-1"/>
        </w:rPr>
        <w:t>,.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left="294" w:right="-110"/>
        <w:jc w:val="left"/>
        <w:tabs>
          <w:tab w:pos="980" w:val="left"/>
        </w:tabs>
        <w:rPr>
          <w:rFonts w:ascii="Times New Roman" w:hAnsi="Times New Roman" w:cs="Times New Roman" w:eastAsia="Times New Roman"/>
          <w:sz w:val="47"/>
          <w:szCs w:val="47"/>
        </w:rPr>
      </w:pPr>
      <w:rPr/>
      <w:r>
        <w:rPr>
          <w:rFonts w:ascii="Times New Roman" w:hAnsi="Times New Roman" w:cs="Times New Roman" w:eastAsia="Times New Roman"/>
          <w:sz w:val="47"/>
          <w:szCs w:val="47"/>
          <w:color w:val="4F5BA1"/>
          <w:i/>
        </w:rPr>
      </w:r>
      <w:r>
        <w:rPr>
          <w:rFonts w:ascii="Times New Roman" w:hAnsi="Times New Roman" w:cs="Times New Roman" w:eastAsia="Times New Roman"/>
          <w:sz w:val="47"/>
          <w:szCs w:val="47"/>
          <w:color w:val="4F5BA1"/>
          <w:i/>
          <w:u w:val="single" w:color="4E5AA0"/>
        </w:rPr>
        <w:t> </w:t>
      </w:r>
      <w:r>
        <w:rPr>
          <w:rFonts w:ascii="Times New Roman" w:hAnsi="Times New Roman" w:cs="Times New Roman" w:eastAsia="Times New Roman"/>
          <w:sz w:val="47"/>
          <w:szCs w:val="47"/>
          <w:color w:val="4F5BA1"/>
          <w:i/>
          <w:u w:val="single" w:color="4E5AA0"/>
        </w:rPr>
        <w:tab/>
      </w:r>
      <w:r>
        <w:rPr>
          <w:rFonts w:ascii="Times New Roman" w:hAnsi="Times New Roman" w:cs="Times New Roman" w:eastAsia="Times New Roman"/>
          <w:sz w:val="47"/>
          <w:szCs w:val="47"/>
          <w:color w:val="4F5BA1"/>
          <w:i/>
          <w:u w:val="single" w:color="4E5AA0"/>
        </w:rPr>
      </w:r>
      <w:r>
        <w:rPr>
          <w:rFonts w:ascii="Times New Roman" w:hAnsi="Times New Roman" w:cs="Times New Roman" w:eastAsia="Times New Roman"/>
          <w:sz w:val="47"/>
          <w:szCs w:val="47"/>
          <w:color w:val="4F5BA1"/>
          <w:i/>
        </w:rPr>
      </w:r>
      <w:r>
        <w:rPr>
          <w:rFonts w:ascii="Times New Roman" w:hAnsi="Times New Roman" w:cs="Times New Roman" w:eastAsia="Times New Roman"/>
          <w:sz w:val="47"/>
          <w:szCs w:val="47"/>
          <w:color w:val="4F5BA1"/>
          <w:spacing w:val="0"/>
          <w:w w:val="148"/>
          <w:i/>
        </w:rPr>
        <w:t>t0-</w:t>
      </w:r>
      <w:r>
        <w:rPr>
          <w:rFonts w:ascii="Times New Roman" w:hAnsi="Times New Roman" w:cs="Times New Roman" w:eastAsia="Times New Roman"/>
          <w:sz w:val="47"/>
          <w:szCs w:val="47"/>
          <w:color w:val="000000"/>
          <w:spacing w:val="0"/>
          <w:w w:val="10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18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9"/>
          <w:position w:val="-2"/>
        </w:rPr>
        <w:t>Ne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10"/>
          <w:w w:val="99"/>
          <w:position w:val="-2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33659"/>
          <w:spacing w:val="0"/>
          <w:w w:val="99"/>
          <w:position w:val="-2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33659"/>
          <w:spacing w:val="-3"/>
          <w:w w:val="99"/>
          <w:position w:val="-2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9"/>
          <w:position w:val="-2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"/>
          <w:w w:val="99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2"/>
        </w:rPr>
        <w:t>B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2"/>
        </w:rPr>
        <w:t>O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326" w:lineRule="exact"/>
        <w:ind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/>
        <w:br w:type="column"/>
      </w:r>
      <w:r>
        <w:rPr>
          <w:rFonts w:ascii="Arial" w:hAnsi="Arial" w:cs="Arial" w:eastAsia="Arial"/>
          <w:sz w:val="29"/>
          <w:szCs w:val="29"/>
          <w:color w:val="7C7C7C"/>
          <w:w w:val="87"/>
        </w:rPr>
        <w:t>'</w:t>
      </w:r>
      <w:r>
        <w:rPr>
          <w:rFonts w:ascii="Arial" w:hAnsi="Arial" w:cs="Arial" w:eastAsia="Arial"/>
          <w:sz w:val="29"/>
          <w:szCs w:val="29"/>
          <w:color w:val="7C7C7C"/>
          <w:spacing w:val="-60"/>
          <w:w w:val="87"/>
        </w:rPr>
        <w:t>"</w:t>
      </w:r>
      <w:r>
        <w:rPr>
          <w:rFonts w:ascii="Arial" w:hAnsi="Arial" w:cs="Arial" w:eastAsia="Arial"/>
          <w:sz w:val="15"/>
          <w:szCs w:val="15"/>
          <w:color w:val="8E9090"/>
          <w:spacing w:val="0"/>
          <w:w w:val="57"/>
          <w:position w:val="-3"/>
        </w:rPr>
        <w:t>..</w:t>
      </w:r>
      <w:r>
        <w:rPr>
          <w:rFonts w:ascii="Arial" w:hAnsi="Arial" w:cs="Arial" w:eastAsia="Arial"/>
          <w:sz w:val="15"/>
          <w:szCs w:val="15"/>
          <w:color w:val="8E9090"/>
          <w:spacing w:val="-19"/>
          <w:w w:val="57"/>
          <w:position w:val="-3"/>
        </w:rPr>
        <w:t>.</w:t>
      </w:r>
      <w:r>
        <w:rPr>
          <w:rFonts w:ascii="Arial" w:hAnsi="Arial" w:cs="Arial" w:eastAsia="Arial"/>
          <w:sz w:val="29"/>
          <w:szCs w:val="29"/>
          <w:color w:val="7C7C7C"/>
          <w:spacing w:val="8"/>
          <w:w w:val="87"/>
          <w:position w:val="0"/>
        </w:rPr>
        <w:t>'</w:t>
      </w:r>
      <w:r>
        <w:rPr>
          <w:rFonts w:ascii="Arial" w:hAnsi="Arial" w:cs="Arial" w:eastAsia="Arial"/>
          <w:sz w:val="15"/>
          <w:szCs w:val="15"/>
          <w:color w:val="BABABA"/>
          <w:spacing w:val="-2"/>
          <w:w w:val="71"/>
          <w:position w:val="-3"/>
        </w:rPr>
        <w:t>,</w:t>
      </w:r>
      <w:r>
        <w:rPr>
          <w:rFonts w:ascii="Arial" w:hAnsi="Arial" w:cs="Arial" w:eastAsia="Arial"/>
          <w:sz w:val="15"/>
          <w:szCs w:val="15"/>
          <w:color w:val="BABABA"/>
          <w:spacing w:val="0"/>
          <w:w w:val="71"/>
          <w:position w:val="-3"/>
        </w:rPr>
        <w:t>.</w:t>
      </w:r>
      <w:r>
        <w:rPr>
          <w:rFonts w:ascii="Arial" w:hAnsi="Arial" w:cs="Arial" w:eastAsia="Arial"/>
          <w:sz w:val="15"/>
          <w:szCs w:val="15"/>
          <w:color w:val="BABABA"/>
          <w:spacing w:val="-6"/>
          <w:w w:val="71"/>
          <w:position w:val="-3"/>
        </w:rPr>
        <w:t>.</w:t>
      </w:r>
      <w:r>
        <w:rPr>
          <w:rFonts w:ascii="Arial" w:hAnsi="Arial" w:cs="Arial" w:eastAsia="Arial"/>
          <w:sz w:val="15"/>
          <w:szCs w:val="15"/>
          <w:color w:val="BABABA"/>
          <w:spacing w:val="4"/>
          <w:w w:val="72"/>
          <w:position w:val="-3"/>
        </w:rPr>
        <w:t>·</w:t>
      </w:r>
      <w:r>
        <w:rPr>
          <w:rFonts w:ascii="Arial" w:hAnsi="Arial" w:cs="Arial" w:eastAsia="Arial"/>
          <w:sz w:val="15"/>
          <w:szCs w:val="15"/>
          <w:color w:val="A3A5A8"/>
          <w:spacing w:val="0"/>
          <w:w w:val="76"/>
          <w:position w:val="-3"/>
        </w:rPr>
        <w:t>.::</w:t>
      </w:r>
      <w:r>
        <w:rPr>
          <w:rFonts w:ascii="Arial" w:hAnsi="Arial" w:cs="Arial" w:eastAsia="Arial"/>
          <w:sz w:val="15"/>
          <w:szCs w:val="15"/>
          <w:color w:val="A3A5A8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15"/>
          <w:szCs w:val="15"/>
          <w:color w:val="A3A5A8"/>
          <w:spacing w:val="-8"/>
          <w:w w:val="100"/>
          <w:position w:val="-3"/>
        </w:rPr>
        <w:t> </w:t>
      </w:r>
      <w:r>
        <w:rPr>
          <w:rFonts w:ascii="Arial" w:hAnsi="Arial" w:cs="Arial" w:eastAsia="Arial"/>
          <w:sz w:val="15"/>
          <w:szCs w:val="15"/>
          <w:color w:val="8E9090"/>
          <w:spacing w:val="0"/>
          <w:w w:val="156"/>
          <w:position w:val="-3"/>
        </w:rPr>
        <w:t>&lt;</w:t>
      </w:r>
      <w:r>
        <w:rPr>
          <w:rFonts w:ascii="Arial" w:hAnsi="Arial" w:cs="Arial" w:eastAsia="Arial"/>
          <w:sz w:val="15"/>
          <w:szCs w:val="15"/>
          <w:color w:val="8E9090"/>
          <w:spacing w:val="0"/>
          <w:w w:val="156"/>
          <w:position w:val="-3"/>
        </w:rPr>
        <w:t> </w:t>
      </w:r>
      <w:r>
        <w:rPr>
          <w:rFonts w:ascii="Arial" w:hAnsi="Arial" w:cs="Arial" w:eastAsia="Arial"/>
          <w:sz w:val="15"/>
          <w:szCs w:val="15"/>
          <w:color w:val="8E9090"/>
          <w:spacing w:val="0"/>
          <w:w w:val="156"/>
          <w:position w:val="-3"/>
        </w:rPr>
        <w:t>?</w:t>
      </w:r>
      <w:r>
        <w:rPr>
          <w:rFonts w:ascii="Arial" w:hAnsi="Arial" w:cs="Arial" w:eastAsia="Arial"/>
          <w:sz w:val="15"/>
          <w:szCs w:val="15"/>
          <w:color w:val="8E9090"/>
          <w:spacing w:val="25"/>
          <w:w w:val="156"/>
          <w:position w:val="-3"/>
        </w:rPr>
        <w:t> </w:t>
      </w:r>
      <w:r>
        <w:rPr>
          <w:rFonts w:ascii="Arial" w:hAnsi="Arial" w:cs="Arial" w:eastAsia="Arial"/>
          <w:sz w:val="32"/>
          <w:szCs w:val="32"/>
          <w:color w:val="A3A5A8"/>
          <w:spacing w:val="0"/>
          <w:w w:val="100"/>
          <w:position w:val="0"/>
        </w:rPr>
        <w:t>..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00"/>
          <w:cols w:num="3" w:equalWidth="0">
            <w:col w:w="4361" w:space="704"/>
            <w:col w:w="1772" w:space="2812"/>
            <w:col w:w="1871"/>
          </w:cols>
        </w:sectPr>
      </w:pPr>
      <w:rPr/>
    </w:p>
    <w:p>
      <w:pPr>
        <w:spacing w:before="0" w:after="0" w:line="244" w:lineRule="exact"/>
        <w:ind w:left="2551" w:right="-20"/>
        <w:jc w:val="left"/>
        <w:tabs>
          <w:tab w:pos="3800" w:val="left"/>
          <w:tab w:pos="4140" w:val="left"/>
          <w:tab w:pos="5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4.086873pt;margin-top:27.287758pt;width:566.789511pt;height:772.328141pt;mso-position-horizontal-relative:page;mso-position-vertical-relative:page;z-index:-16924" coordorigin="282,546" coordsize="11336,15447">
            <v:group style="position:absolute;left:289;top:567;width:469;height:2" coordorigin="289,567" coordsize="469,2">
              <v:shape style="position:absolute;left:289;top:567;width:469;height:2" coordorigin="289,567" coordsize="469,0" path="m289,567l758,567e" filled="f" stroked="t" strokeweight=".473508pt" strokecolor="#7C7C7C">
                <v:path arrowok="t"/>
              </v:shape>
            </v:group>
            <v:group style="position:absolute;left:2327;top:558;width:2;height:786" coordorigin="2327,558" coordsize="2,786">
              <v:shape style="position:absolute;left:2327;top:558;width:2;height:786" coordorigin="2327,558" coordsize="0,786" path="m2327,1344l2327,558e" filled="f" stroked="t" strokeweight=".947017pt" strokecolor="#545454">
                <v:path arrowok="t"/>
              </v:shape>
            </v:group>
            <v:group style="position:absolute;left:2287;top:565;width:672;height:2" coordorigin="2287,565" coordsize="672,2">
              <v:shape style="position:absolute;left:2287;top:565;width:672;height:2" coordorigin="2287,565" coordsize="672,0" path="m2287,565l2959,565e" filled="f" stroked="t" strokeweight=".473508pt" strokecolor="#777777">
                <v:path arrowok="t"/>
              </v:shape>
            </v:group>
            <v:group style="position:absolute;left:3381;top:565;width:459;height:2" coordorigin="3381,565" coordsize="459,2">
              <v:shape style="position:absolute;left:3381;top:565;width:459;height:2" coordorigin="3381,565" coordsize="459,0" path="m3381,565l3840,565e" filled="f" stroked="t" strokeweight=".473508pt" strokecolor="#777777">
                <v:path arrowok="t"/>
              </v:shape>
            </v:group>
            <v:group style="position:absolute;left:7713;top:560;width:554;height:2" coordorigin="7713,560" coordsize="554,2">
              <v:shape style="position:absolute;left:7713;top:560;width:554;height:2" coordorigin="7713,560" coordsize="554,0" path="m7713,560l8267,560e" filled="f" stroked="t" strokeweight=".473508pt" strokecolor="#838383">
                <v:path arrowok="t"/>
              </v:shape>
            </v:group>
            <v:group style="position:absolute;left:8499;top:562;width:582;height:2" coordorigin="8499,562" coordsize="582,2">
              <v:shape style="position:absolute;left:8499;top:562;width:582;height:2" coordorigin="8499,562" coordsize="582,0" path="m8499,562l9082,562e" filled="f" stroked="t" strokeweight=".473508pt" strokecolor="#777777">
                <v:path arrowok="t"/>
              </v:shape>
            </v:group>
            <v:group style="position:absolute;left:9058;top:553;width:2;height:791" coordorigin="9058,553" coordsize="2,791">
              <v:shape style="position:absolute;left:9058;top:553;width:2;height:791" coordorigin="9058,553" coordsize="0,791" path="m9058,1344l9058,553e" filled="f" stroked="t" strokeweight=".710263pt" strokecolor="#484848">
                <v:path arrowok="t"/>
              </v:shape>
            </v:group>
            <v:group style="position:absolute;left:9603;top:560;width:540;height:2" coordorigin="9603,560" coordsize="540,2">
              <v:shape style="position:absolute;left:9603;top:560;width:540;height:2" coordorigin="9603,560" coordsize="540,0" path="m9603,560l10143,560e" filled="f" stroked="t" strokeweight=".473508pt" strokecolor="#7C7C7C">
                <v:path arrowok="t"/>
              </v:shape>
            </v:group>
            <v:group style="position:absolute;left:289;top:562;width:11298;height:2" coordorigin="289,562" coordsize="11298,2">
              <v:shape style="position:absolute;left:289;top:562;width:11298;height:2" coordorigin="289,562" coordsize="11298,0" path="m289,562l11587,562e" filled="f" stroked="t" strokeweight=".710263pt" strokecolor="#878787">
                <v:path arrowok="t"/>
              </v:shape>
            </v:group>
            <v:group style="position:absolute;left:2330;top:1287;width:2;height:329" coordorigin="2330,1287" coordsize="2,329">
              <v:shape style="position:absolute;left:2330;top:1287;width:2;height:329" coordorigin="2330,1287" coordsize="0,329" path="m2330,1616l2330,1287e" filled="f" stroked="t" strokeweight=".473508pt" strokecolor="#2F2F2F">
                <v:path arrowok="t"/>
              </v:shape>
            </v:group>
            <v:group style="position:absolute;left:9061;top:1239;width:2;height:825" coordorigin="9061,1239" coordsize="2,825">
              <v:shape style="position:absolute;left:9061;top:1239;width:2;height:825" coordorigin="9061,1239" coordsize="0,825" path="m9061,2064l9061,1239e" filled="f" stroked="t" strokeweight=".947017pt" strokecolor="#5B5B5B">
                <v:path arrowok="t"/>
              </v:shape>
            </v:group>
            <v:group style="position:absolute;left:294;top:2059;width:3547;height:2" coordorigin="294,2059" coordsize="3547,2">
              <v:shape style="position:absolute;left:294;top:2059;width:3547;height:2" coordorigin="294,2059" coordsize="3547,0" path="m294,2059l3840,2059e" filled="f" stroked="t" strokeweight=".710263pt" strokecolor="#838383">
                <v:path arrowok="t"/>
              </v:shape>
            </v:group>
            <v:group style="position:absolute;left:303;top:1716;width:2;height:610" coordorigin="303,1716" coordsize="2,610">
              <v:shape style="position:absolute;left:303;top:1716;width:2;height:610" coordorigin="303,1716" coordsize="0,610" path="m303,2326l303,1716e" filled="f" stroked="t" strokeweight=".710263pt" strokecolor="#747474">
                <v:path arrowok="t"/>
              </v:shape>
            </v:group>
            <v:group style="position:absolute;left:2330;top:1558;width:2;height:510" coordorigin="2330,1558" coordsize="2,510">
              <v:shape style="position:absolute;left:2330;top:1558;width:2;height:510" coordorigin="2330,1558" coordsize="0,510" path="m2330,2068l2330,1558e" filled="f" stroked="t" strokeweight=".710263pt" strokecolor="#3F3F3F">
                <v:path arrowok="t"/>
              </v:shape>
            </v:group>
            <v:group style="position:absolute;left:3783;top:2059;width:241;height:2" coordorigin="3783,2059" coordsize="241,2">
              <v:shape style="position:absolute;left:3783;top:2059;width:241;height:2" coordorigin="3783,2059" coordsize="241,0" path="m3783,2059l4025,2059e" filled="f" stroked="t" strokeweight=".473508pt" strokecolor="#6B6B6B">
                <v:path arrowok="t"/>
              </v:shape>
            </v:group>
            <v:group style="position:absolute;left:7510;top:2059;width:260;height:2" coordorigin="7510,2059" coordsize="260,2">
              <v:shape style="position:absolute;left:7510;top:2059;width:260;height:2" coordorigin="7510,2059" coordsize="260,0" path="m7510,2059l7770,2059e" filled="f" stroked="t" strokeweight=".473508pt" strokecolor="#7C7C7C">
                <v:path arrowok="t"/>
              </v:shape>
            </v:group>
            <v:group style="position:absolute;left:8499;top:2059;width:582;height:2" coordorigin="8499,2059" coordsize="582,2">
              <v:shape style="position:absolute;left:8499;top:2059;width:582;height:2" coordorigin="8499,2059" coordsize="582,0" path="m8499,2059l9082,2059e" filled="f" stroked="t" strokeweight=".473508pt" strokecolor="#777777">
                <v:path arrowok="t"/>
              </v:shape>
            </v:group>
            <v:group style="position:absolute;left:3968;top:2057;width:7628;height:2" coordorigin="3968,2057" coordsize="7628,2">
              <v:shape style="position:absolute;left:3968;top:2057;width:7628;height:2" coordorigin="3968,2057" coordsize="7628,0" path="m3968,2057l11596,2057e" filled="f" stroked="t" strokeweight=".710263pt" strokecolor="#878787">
                <v:path arrowok="t"/>
              </v:shape>
            </v:group>
            <v:group style="position:absolute;left:294;top:2300;width:11298;height:2" coordorigin="294,2300" coordsize="11298,2">
              <v:shape style="position:absolute;left:294;top:2300;width:11298;height:2" coordorigin="294,2300" coordsize="11298,0" path="m294,2300l11591,2300e" filled="f" stroked="t" strokeweight=".947017pt" strokecolor="#4F4F4F">
                <v:path arrowok="t"/>
              </v:shape>
            </v:group>
            <v:group style="position:absolute;left:298;top:2540;width:11298;height:2" coordorigin="298,2540" coordsize="11298,2">
              <v:shape style="position:absolute;left:298;top:2540;width:11298;height:2" coordorigin="298,2540" coordsize="11298,0" path="m298,2540l11596,2540e" filled="f" stroked="t" strokeweight=".710263pt" strokecolor="#878787">
                <v:path arrowok="t"/>
              </v:shape>
            </v:group>
            <v:group style="position:absolute;left:303;top:2254;width:2;height:548" coordorigin="303,2254" coordsize="2,548">
              <v:shape style="position:absolute;left:303;top:2254;width:2;height:548" coordorigin="303,2254" coordsize="0,548" path="m303,2802l303,2254e" filled="f" stroked="t" strokeweight=".473508pt" strokecolor="#575757">
                <v:path arrowok="t"/>
              </v:shape>
            </v:group>
            <v:group style="position:absolute;left:4290;top:2540;width:313;height:2" coordorigin="4290,2540" coordsize="313,2">
              <v:shape style="position:absolute;left:4290;top:2540;width:313;height:2" coordorigin="4290,2540" coordsize="313,0" path="m4290,2540l4603,2540e" filled="f" stroked="t" strokeweight=".473508pt" strokecolor="#6B6B6B">
                <v:path arrowok="t"/>
              </v:shape>
            </v:group>
            <v:group style="position:absolute;left:9016;top:2540;width:313;height:2" coordorigin="9016,2540" coordsize="313,2">
              <v:shape style="position:absolute;left:9016;top:2540;width:313;height:2" coordorigin="9016,2540" coordsize="313,0" path="m9016,2540l9328,2540e" filled="f" stroked="t" strokeweight=".473508pt" strokecolor="#707070">
                <v:path arrowok="t"/>
              </v:shape>
            </v:group>
            <v:group style="position:absolute;left:289;top:2774;width:5834;height:2" coordorigin="289,2774" coordsize="5834,2">
              <v:shape style="position:absolute;left:289;top:2774;width:5834;height:2" coordorigin="289,2774" coordsize="5834,0" path="m289,2774l6122,2774e" filled="f" stroked="t" strokeweight=".473508pt" strokecolor="#838383">
                <v:path arrowok="t"/>
              </v:shape>
            </v:group>
            <v:group style="position:absolute;left:6066;top:2774;width:5540;height:2" coordorigin="6066,2774" coordsize="5540,2">
              <v:shape style="position:absolute;left:6066;top:2774;width:5540;height:2" coordorigin="6066,2774" coordsize="5540,0" path="m6066,2774l11606,2774e" filled="f" stroked="t" strokeweight=".710263pt" strokecolor="#8C8C8C">
                <v:path arrowok="t"/>
              </v:shape>
            </v:group>
            <v:group style="position:absolute;left:7510;top:2774;width:260;height:2" coordorigin="7510,2774" coordsize="260,2">
              <v:shape style="position:absolute;left:7510;top:2774;width:260;height:2" coordorigin="7510,2774" coordsize="260,0" path="m7510,2774l7770,2774e" filled="f" stroked="t" strokeweight=".473508pt" strokecolor="#707070">
                <v:path arrowok="t"/>
              </v:shape>
            </v:group>
            <v:group style="position:absolute;left:303;top:2702;width:2;height:581" coordorigin="303,2702" coordsize="2,581">
              <v:shape style="position:absolute;left:303;top:2702;width:2;height:581" coordorigin="303,2702" coordsize="0,581" path="m303,3284l303,2702e" filled="f" stroked="t" strokeweight=".947017pt" strokecolor="#7C7C7C">
                <v:path arrowok="t"/>
              </v:shape>
            </v:group>
            <v:group style="position:absolute;left:294;top:3019;width:11303;height:2" coordorigin="294,3019" coordsize="11303,2">
              <v:shape style="position:absolute;left:294;top:3019;width:11303;height:2" coordorigin="294,3019" coordsize="11303,0" path="m294,3019l11596,3019e" filled="f" stroked="t" strokeweight=".710263pt" strokecolor="#878787">
                <v:path arrowok="t"/>
              </v:shape>
            </v:group>
            <v:group style="position:absolute;left:294;top:3258;width:11298;height:2" coordorigin="294,3258" coordsize="11298,2">
              <v:shape style="position:absolute;left:294;top:3258;width:11298;height:2" coordorigin="294,3258" coordsize="11298,0" path="m294,3258l11591,3258e" filled="f" stroked="t" strokeweight=".710263pt" strokecolor="#4B4B4B">
                <v:path arrowok="t"/>
              </v:shape>
            </v:group>
            <v:group style="position:absolute;left:303;top:3212;width:2;height:529" coordorigin="303,3212" coordsize="2,529">
              <v:shape style="position:absolute;left:303;top:3212;width:2;height:529" coordorigin="303,3212" coordsize="0,529" path="m303,3741l303,3212e" filled="f" stroked="t" strokeweight=".473508pt" strokecolor="#575757">
                <v:path arrowok="t"/>
              </v:shape>
            </v:group>
            <v:group style="position:absolute;left:3816;top:3246;width:2;height:496" coordorigin="3816,3246" coordsize="2,496">
              <v:shape style="position:absolute;left:3816;top:3246;width:2;height:496" coordorigin="3816,3246" coordsize="0,496" path="m3816,3741l3816,3246e" filled="f" stroked="t" strokeweight=".473508pt" strokecolor="#2F2F2F">
                <v:path arrowok="t"/>
              </v:shape>
            </v:group>
            <v:group style="position:absolute;left:6904;top:3250;width:2;height:729" coordorigin="6904,3250" coordsize="2,729">
              <v:shape style="position:absolute;left:6904;top:3250;width:2;height:729" coordorigin="6904,3250" coordsize="0,729" path="m6904,3980l6904,3250e" filled="f" stroked="t" strokeweight=".710263pt" strokecolor="#484848">
                <v:path arrowok="t"/>
              </v:shape>
            </v:group>
            <v:group style="position:absolute;left:6885;top:3713;width:1354;height:2" coordorigin="6885,3713" coordsize="1354,2">
              <v:shape style="position:absolute;left:6885;top:3713;width:1354;height:2" coordorigin="6885,3713" coordsize="1354,0" path="m6885,3713l8239,3713e" filled="f" stroked="t" strokeweight=".236754pt" strokecolor="#6B6B6B">
                <v:path arrowok="t"/>
              </v:shape>
            </v:group>
            <v:group style="position:absolute;left:3812;top:3703;width:3101;height:2" coordorigin="3812,3703" coordsize="3101,2">
              <v:shape style="position:absolute;left:3812;top:3703;width:3101;height:2" coordorigin="3812,3703" coordsize="3101,0" path="m3812,3703l6913,3703e" filled="f" stroked="t" strokeweight=".710263pt" strokecolor="#5B5B5B">
                <v:path arrowok="t"/>
              </v:shape>
            </v:group>
            <v:group style="position:absolute;left:6901;top:3455;width:2;height:572" coordorigin="6901,3455" coordsize="2,572">
              <v:shape style="position:absolute;left:6901;top:3455;width:2;height:572" coordorigin="6901,3455" coordsize="0,572" path="m6901,4027l6901,3455e" filled="f" stroked="t" strokeweight=".947017pt" strokecolor="#545454">
                <v:path arrowok="t"/>
              </v:shape>
            </v:group>
            <v:group style="position:absolute;left:8239;top:3713;width:3357;height:2" coordorigin="8239,3713" coordsize="3357,2">
              <v:shape style="position:absolute;left:8239;top:3713;width:3357;height:2" coordorigin="8239,3713" coordsize="3357,0" path="m8239,3713l11596,3713e" filled="f" stroked="t" strokeweight=".236754pt" strokecolor="#000000">
                <v:path arrowok="t"/>
              </v:shape>
            </v:group>
            <v:group style="position:absolute;left:294;top:4018;width:819;height:2" coordorigin="294,4018" coordsize="819,2">
              <v:shape style="position:absolute;left:294;top:4018;width:819;height:2" coordorigin="294,4018" coordsize="819,0" path="m294,4018l1113,4018e" filled="f" stroked="t" strokeweight=".710263pt" strokecolor="#838383">
                <v:path arrowok="t"/>
              </v:shape>
            </v:group>
            <v:group style="position:absolute;left:1056;top:4018;width:630;height:2" coordorigin="1056,4018" coordsize="630,2">
              <v:shape style="position:absolute;left:1056;top:4018;width:630;height:2" coordorigin="1056,4018" coordsize="630,0" path="m1056,4018l1686,4018e" filled="f" stroked="t" strokeweight=".473508pt" strokecolor="#777777">
                <v:path arrowok="t"/>
              </v:shape>
            </v:group>
            <v:group style="position:absolute;left:1629;top:4018;width:1809;height:2" coordorigin="1629,4018" coordsize="1809,2">
              <v:shape style="position:absolute;left:1629;top:4018;width:1809;height:2" coordorigin="1629,4018" coordsize="1809,0" path="m1629,4018l3438,4018e" filled="f" stroked="t" strokeweight=".710263pt" strokecolor="#838383">
                <v:path arrowok="t"/>
              </v:shape>
            </v:group>
            <v:group style="position:absolute;left:3381;top:4015;width:469;height:2" coordorigin="3381,4015" coordsize="469,2">
              <v:shape style="position:absolute;left:3381;top:4015;width:469;height:2" coordorigin="3381,4015" coordsize="469,0" path="m3381,4015l3850,4015e" filled="f" stroked="t" strokeweight=".473508pt" strokecolor="#606060">
                <v:path arrowok="t"/>
              </v:shape>
            </v:group>
            <v:group style="position:absolute;left:3816;top:3684;width:2;height:334" coordorigin="3816,3684" coordsize="2,334">
              <v:shape style="position:absolute;left:3816;top:3684;width:2;height:334" coordorigin="3816,3684" coordsize="0,334" path="m3816,4018l3816,3684e" filled="f" stroked="t" strokeweight=".947017pt" strokecolor="#4F4F4F">
                <v:path arrowok="t"/>
              </v:shape>
            </v:group>
            <v:group style="position:absolute;left:3779;top:4008;width:246;height:2" coordorigin="3779,4008" coordsize="246,2">
              <v:shape style="position:absolute;left:3779;top:4008;width:246;height:2" coordorigin="3779,4008" coordsize="246,0" path="m3779,4008l4025,4008e" filled="f" stroked="t" strokeweight=".947017pt" strokecolor="#282828">
                <v:path arrowok="t"/>
              </v:shape>
            </v:group>
            <v:group style="position:absolute;left:3807;top:4008;width:1629;height:2" coordorigin="3807,4008" coordsize="1629,2">
              <v:shape style="position:absolute;left:3807;top:4008;width:1629;height:2" coordorigin="3807,4008" coordsize="1629,0" path="m3807,4008l5436,4008e" filled="f" stroked="t" strokeweight="1.183771pt" strokecolor="#3B3B3B">
                <v:path arrowok="t"/>
              </v:shape>
            </v:group>
            <v:group style="position:absolute;left:3807;top:4011;width:3201;height:2" coordorigin="3807,4011" coordsize="3201,2">
              <v:shape style="position:absolute;left:3807;top:4011;width:3201;height:2" coordorigin="3807,4011" coordsize="3201,0" path="m3807,4011l7008,4011e" filled="f" stroked="t" strokeweight="1.183771pt" strokecolor="#575757">
                <v:path arrowok="t"/>
              </v:shape>
            </v:group>
            <v:group style="position:absolute;left:6856;top:4018;width:4749;height:2" coordorigin="6856,4018" coordsize="4749,2">
              <v:shape style="position:absolute;left:6856;top:4018;width:4749;height:2" coordorigin="6856,4018" coordsize="4749,0" path="m6856,4018l11606,4018e" filled="f" stroked="t" strokeweight=".710263pt" strokecolor="#878787">
                <v:path arrowok="t"/>
              </v:shape>
            </v:group>
            <v:group style="position:absolute;left:2332;top:4013;width:2;height:782" coordorigin="2332,4013" coordsize="2,782">
              <v:shape style="position:absolute;left:2332;top:4013;width:2;height:782" coordorigin="2332,4013" coordsize="0,782" path="m2332,4795l2332,4013e" filled="f" stroked="t" strokeweight=".947017pt" strokecolor="#545454">
                <v:path arrowok="t"/>
              </v:shape>
            </v:group>
            <v:group style="position:absolute;left:298;top:4294;width:11298;height:2" coordorigin="298,4294" coordsize="11298,2">
              <v:shape style="position:absolute;left:298;top:4294;width:11298;height:2" coordorigin="298,4294" coordsize="11298,0" path="m298,4294l11596,4294e" filled="f" stroked="t" strokeweight=".947017pt" strokecolor="#4F4F4F">
                <v:path arrowok="t"/>
              </v:shape>
            </v:group>
            <v:group style="position:absolute;left:5175;top:4294;width:260;height:2" coordorigin="5175,4294" coordsize="260,2">
              <v:shape style="position:absolute;left:5175;top:4294;width:260;height:2" coordorigin="5175,4294" coordsize="260,0" path="m5175,4294l5436,4294e" filled="f" stroked="t" strokeweight=".473508pt" strokecolor="#181818">
                <v:path arrowok="t"/>
              </v:shape>
            </v:group>
            <v:group style="position:absolute;left:303;top:4266;width:2;height:529" coordorigin="303,4266" coordsize="2,529">
              <v:shape style="position:absolute;left:303;top:4266;width:2;height:529" coordorigin="303,4266" coordsize="0,529" path="m303,4795l303,4266e" filled="f" stroked="t" strokeweight=".473508pt" strokecolor="#545454">
                <v:path arrowok="t"/>
              </v:shape>
            </v:group>
            <v:group style="position:absolute;left:2325;top:4532;width:9271;height:2" coordorigin="2325,4532" coordsize="9271,2">
              <v:shape style="position:absolute;left:2325;top:4532;width:9271;height:2" coordorigin="2325,4532" coordsize="9271,0" path="m2325,4532l11596,4532e" filled="f" stroked="t" strokeweight=".947017pt" strokecolor="#4F4F4F">
                <v:path arrowok="t"/>
              </v:shape>
            </v:group>
            <v:group style="position:absolute;left:9016;top:4532;width:313;height:2" coordorigin="9016,4532" coordsize="313,2">
              <v:shape style="position:absolute;left:9016;top:4532;width:313;height:2" coordorigin="9016,4532" coordsize="313,0" path="m9016,4532l9328,4532e" filled="f" stroked="t" strokeweight=".473508pt" strokecolor="#2F2F2F">
                <v:path arrowok="t"/>
              </v:shape>
            </v:group>
            <v:group style="position:absolute;left:4858;top:4776;width:6738;height:2" coordorigin="4858,4776" coordsize="6738,2">
              <v:shape style="position:absolute;left:4858;top:4776;width:6738;height:2" coordorigin="4858,4776" coordsize="6738,0" path="m4858,4776l11596,4776e" filled="f" stroked="t" strokeweight=".947017pt" strokecolor="#4F4F4F">
                <v:path arrowok="t"/>
              </v:shape>
            </v:group>
            <v:group style="position:absolute;left:7754;top:4523;width:2;height:257" coordorigin="7754,4523" coordsize="2,257">
              <v:shape style="position:absolute;left:7754;top:4523;width:2;height:257" coordorigin="7754,4523" coordsize="0,257" path="m7754,4780l7754,4523e" filled="f" stroked="t" strokeweight=".947017pt" strokecolor="#5B5B5B">
                <v:path arrowok="t"/>
              </v:shape>
            </v:group>
            <v:group style="position:absolute;left:11004;top:4778;width:592;height:2" coordorigin="11004,4778" coordsize="592,2">
              <v:shape style="position:absolute;left:11004;top:4778;width:592;height:2" coordorigin="11004,4778" coordsize="592,0" path="m11004,4778l11596,4778e" filled="f" stroked="t" strokeweight=".710263pt" strokecolor="#444444">
                <v:path arrowok="t"/>
              </v:shape>
            </v:group>
            <v:group style="position:absolute;left:2334;top:4737;width:2;height:291" coordorigin="2334,4737" coordsize="2,291">
              <v:shape style="position:absolute;left:2334;top:4737;width:2;height:291" coordorigin="2334,4737" coordsize="0,291" path="m2334,5028l2334,4737e" filled="f" stroked="t" strokeweight=".473508pt" strokecolor="#2B2B2B">
                <v:path arrowok="t"/>
              </v:shape>
            </v:group>
            <v:group style="position:absolute;left:4858;top:5014;width:6733;height:2" coordorigin="4858,5014" coordsize="6733,2">
              <v:shape style="position:absolute;left:4858;top:5014;width:6733;height:2" coordorigin="4858,5014" coordsize="6733,0" path="m4858,5014l11591,5014e" filled="f" stroked="t" strokeweight=".947017pt" strokecolor="#575757">
                <v:path arrowok="t"/>
              </v:shape>
            </v:group>
            <v:group style="position:absolute;left:2332;top:4971;width:2;height:786" coordorigin="2332,4971" coordsize="2,786">
              <v:shape style="position:absolute;left:2332;top:4971;width:2;height:786" coordorigin="2332,4971" coordsize="0,786" path="m2332,5757l2332,4971e" filled="f" stroked="t" strokeweight=".947017pt" strokecolor="#545454">
                <v:path arrowok="t"/>
              </v:shape>
            </v:group>
            <v:group style="position:absolute;left:4863;top:5250;width:6733;height:2" coordorigin="4863,5250" coordsize="6733,2">
              <v:shape style="position:absolute;left:4863;top:5250;width:6733;height:2" coordorigin="4863,5250" coordsize="6733,0" path="m4863,5250l11596,5250e" filled="f" stroked="t" strokeweight=".710263pt" strokecolor="#4F4F4F">
                <v:path arrowok="t"/>
              </v:shape>
            </v:group>
            <v:group style="position:absolute;left:8499;top:5252;width:573;height:2" coordorigin="8499,5252" coordsize="573,2">
              <v:shape style="position:absolute;left:8499;top:5252;width:573;height:2" coordorigin="8499,5252" coordsize="573,0" path="m8499,5252l9072,5252e" filled="f" stroked="t" strokeweight=".473508pt" strokecolor="#2F2F2F">
                <v:path arrowok="t"/>
              </v:shape>
            </v:group>
            <v:group style="position:absolute;left:9603;top:5250;width:540;height:2" coordorigin="9603,5250" coordsize="540,2">
              <v:shape style="position:absolute;left:9603;top:5250;width:540;height:2" coordorigin="9603,5250" coordsize="540,0" path="m9603,5250l10143,5250e" filled="f" stroked="t" strokeweight=".473508pt" strokecolor="#3B3B3B">
                <v:path arrowok="t"/>
              </v:shape>
            </v:group>
            <v:group style="position:absolute;left:303;top:5243;width:2;height:515" coordorigin="303,5243" coordsize="2,515">
              <v:shape style="position:absolute;left:303;top:5243;width:2;height:515" coordorigin="303,5243" coordsize="0,515" path="m303,5757l303,5243e" filled="f" stroked="t" strokeweight=".473508pt" strokecolor="#575757">
                <v:path arrowok="t"/>
              </v:shape>
            </v:group>
            <v:group style="position:absolute;left:2325;top:5495;width:9267;height:2" coordorigin="2325,5495" coordsize="9267,2">
              <v:shape style="position:absolute;left:2325;top:5495;width:9267;height:2" coordorigin="2325,5495" coordsize="9267,0" path="m2325,5495l11591,5495e" filled="f" stroked="t" strokeweight=".947017pt" strokecolor="#4F4F4F">
                <v:path arrowok="t"/>
              </v:shape>
            </v:group>
            <v:group style="position:absolute;left:4868;top:5243;width:2;height:300" coordorigin="4868,5243" coordsize="2,300">
              <v:shape style="position:absolute;left:4868;top:5243;width:2;height:300" coordorigin="4868,5243" coordsize="0,300" path="m4868,5543l4868,5243e" filled="f" stroked="t" strokeweight=".473508pt" strokecolor="#2B2B2B">
                <v:path arrowok="t"/>
              </v:shape>
            </v:group>
            <v:group style="position:absolute;left:298;top:5726;width:3542;height:2" coordorigin="298,5726" coordsize="3542,2">
              <v:shape style="position:absolute;left:298;top:5726;width:3542;height:2" coordorigin="298,5726" coordsize="3542,0" path="m298,5726l3840,5726e" filled="f" stroked="t" strokeweight=".947017pt" strokecolor="#545454">
                <v:path arrowok="t"/>
              </v:shape>
            </v:group>
            <v:group style="position:absolute;left:3783;top:5729;width:241;height:2" coordorigin="3783,5729" coordsize="241,2">
              <v:shape style="position:absolute;left:3783;top:5729;width:241;height:2" coordorigin="3783,5729" coordsize="241,0" path="m3783,5729l4025,5729e" filled="f" stroked="t" strokeweight=".473508pt" strokecolor="#1F1F1F">
                <v:path arrowok="t"/>
              </v:shape>
            </v:group>
            <v:group style="position:absolute;left:3968;top:5731;width:7623;height:2" coordorigin="3968,5731" coordsize="7623,2">
              <v:shape style="position:absolute;left:3968;top:5731;width:7623;height:2" coordorigin="3968,5731" coordsize="7623,0" path="m3968,5731l11591,5731e" filled="f" stroked="t" strokeweight=".947017pt" strokecolor="#4F4F4F">
                <v:path arrowok="t"/>
              </v:shape>
            </v:group>
            <v:group style="position:absolute;left:4865;top:4475;width:2;height:1973" coordorigin="4865,4475" coordsize="2,1973">
              <v:shape style="position:absolute;left:4865;top:4475;width:2;height:1973" coordorigin="4865,4475" coordsize="0,1973" path="m4865,6448l4865,4475e" filled="f" stroked="t" strokeweight=".947017pt" strokecolor="#4B4B4B">
                <v:path arrowok="t"/>
              </v:shape>
            </v:group>
            <v:group style="position:absolute;left:7273;top:5731;width:294;height:2" coordorigin="7273,5731" coordsize="294,2">
              <v:shape style="position:absolute;left:7273;top:5731;width:294;height:2" coordorigin="7273,5731" coordsize="294,0" path="m7273,5731l7567,5731e" filled="f" stroked="t" strokeweight=".710263pt" strokecolor="#383838">
                <v:path arrowok="t"/>
              </v:shape>
            </v:group>
            <v:group style="position:absolute;left:8211;top:5731;width:346;height:2" coordorigin="8211,5731" coordsize="346,2">
              <v:shape style="position:absolute;left:8211;top:5731;width:346;height:2" coordorigin="8211,5731" coordsize="346,0" path="m8211,5731l8556,5731e" filled="f" stroked="t" strokeweight=".710263pt" strokecolor="#484848">
                <v:path arrowok="t"/>
              </v:shape>
            </v:group>
            <v:group style="position:absolute;left:9016;top:5734;width:313;height:2" coordorigin="9016,5734" coordsize="313,2">
              <v:shape style="position:absolute;left:9016;top:5734;width:313;height:2" coordorigin="9016,5734" coordsize="313,0" path="m9016,5734l9328,5734e" filled="f" stroked="t" strokeweight=".473508pt" strokecolor="#3F3F3F">
                <v:path arrowok="t"/>
              </v:shape>
            </v:group>
            <v:group style="position:absolute;left:9603;top:5734;width:1993;height:2" coordorigin="9603,5734" coordsize="1993,2">
              <v:shape style="position:absolute;left:9603;top:5734;width:1993;height:2" coordorigin="9603,5734" coordsize="1993,0" path="m9603,5734l11596,5734e" filled="f" stroked="t" strokeweight=".710263pt" strokecolor="#545454">
                <v:path arrowok="t"/>
              </v:shape>
            </v:group>
            <v:group style="position:absolute;left:2334;top:5686;width:2;height:353" coordorigin="2334,5686" coordsize="2,353">
              <v:shape style="position:absolute;left:2334;top:5686;width:2;height:353" coordorigin="2334,5686" coordsize="0,353" path="m2334,6039l2334,5686e" filled="f" stroked="t" strokeweight=".473508pt" strokecolor="#2F2F2F">
                <v:path arrowok="t"/>
              </v:shape>
            </v:group>
            <v:group style="position:absolute;left:7756;top:5724;width:2;height:505" coordorigin="7756,5724" coordsize="2,505">
              <v:shape style="position:absolute;left:7756;top:5724;width:2;height:505" coordorigin="7756,5724" coordsize="0,505" path="m7756,6229l7756,5724e" filled="f" stroked="t" strokeweight=".947017pt" strokecolor="#4F4F4F">
                <v:path arrowok="t"/>
              </v:shape>
            </v:group>
            <v:group style="position:absolute;left:2334;top:5981;width:2;height:734" coordorigin="2334,5981" coordsize="2,734">
              <v:shape style="position:absolute;left:2334;top:5981;width:2;height:734" coordorigin="2334,5981" coordsize="0,734" path="m2334,6715l2334,5981e" filled="f" stroked="t" strokeweight=".947017pt" strokecolor="#545454">
                <v:path arrowok="t"/>
              </v:shape>
            </v:group>
            <v:group style="position:absolute;left:2320;top:6205;width:9276;height:2" coordorigin="2320,6205" coordsize="9276,2">
              <v:shape style="position:absolute;left:2320;top:6205;width:9276;height:2" coordorigin="2320,6205" coordsize="9276,0" path="m2320,6205l11596,6205e" filled="f" stroked="t" strokeweight=".947017pt" strokecolor="#545454">
                <v:path arrowok="t"/>
              </v:shape>
            </v:group>
            <v:group style="position:absolute;left:11004;top:6208;width:592;height:2" coordorigin="11004,6208" coordsize="592,2">
              <v:shape style="position:absolute;left:11004;top:6208;width:592;height:2" coordorigin="11004,6208" coordsize="592,0" path="m11004,6208l11596,6208e" filled="f" stroked="t" strokeweight=".710263pt" strokecolor="#4F4F4F">
                <v:path arrowok="t"/>
              </v:shape>
            </v:group>
            <v:group style="position:absolute;left:2325;top:6441;width:2571;height:2" coordorigin="2325,6441" coordsize="2571,2">
              <v:shape style="position:absolute;left:2325;top:6441;width:2571;height:2" coordorigin="2325,6441" coordsize="2571,0" path="m2325,6441l4896,6441e" filled="f" stroked="t" strokeweight=".710263pt" strokecolor="#4F4F4F">
                <v:path arrowok="t"/>
              </v:shape>
            </v:group>
            <v:group style="position:absolute;left:4868;top:6158;width:2;height:291" coordorigin="4868,6158" coordsize="2,291">
              <v:shape style="position:absolute;left:4868;top:6158;width:2;height:291" coordorigin="4868,6158" coordsize="0,291" path="m4868,6448l4868,6158e" filled="f" stroked="t" strokeweight=".473508pt" strokecolor="#383838">
                <v:path arrowok="t"/>
              </v:shape>
            </v:group>
            <v:group style="position:absolute;left:4825;top:6441;width:407;height:2" coordorigin="4825,6441" coordsize="407,2">
              <v:shape style="position:absolute;left:4825;top:6441;width:407;height:2" coordorigin="4825,6441" coordsize="407,0" path="m4825,6441l5232,6441e" filled="f" stroked="t" strokeweight=".710263pt" strokecolor="#3B3B3B">
                <v:path arrowok="t"/>
              </v:shape>
            </v:group>
            <v:group style="position:absolute;left:4996;top:6441;width:2571;height:2" coordorigin="4996,6441" coordsize="2571,2">
              <v:shape style="position:absolute;left:4996;top:6441;width:2571;height:2" coordorigin="4996,6441" coordsize="2571,0" path="m4996,6441l7567,6441e" filled="f" stroked="t" strokeweight=".947017pt" strokecolor="#4F4F4F">
                <v:path arrowok="t"/>
              </v:shape>
            </v:group>
            <v:group style="position:absolute;left:7510;top:6444;width:270;height:2" coordorigin="7510,6444" coordsize="270,2">
              <v:shape style="position:absolute;left:7510;top:6444;width:270;height:2" coordorigin="7510,6444" coordsize="270,0" path="m7510,6444l7780,6444e" filled="f" stroked="t" strokeweight=".473508pt" strokecolor="#282828">
                <v:path arrowok="t"/>
              </v:shape>
            </v:group>
            <v:group style="position:absolute;left:7756;top:6143;width:2;height:315" coordorigin="7756,6143" coordsize="2,315">
              <v:shape style="position:absolute;left:7756;top:6143;width:2;height:315" coordorigin="7756,6143" coordsize="0,315" path="m7756,6458l7756,6143e" filled="f" stroked="t" strokeweight=".473508pt" strokecolor="#343434">
                <v:path arrowok="t"/>
              </v:shape>
            </v:group>
            <v:group style="position:absolute;left:7709;top:6446;width:3888;height:2" coordorigin="7709,6446" coordsize="3888,2">
              <v:shape style="position:absolute;left:7709;top:6446;width:3888;height:2" coordorigin="7709,6446" coordsize="3888,0" path="m7709,6446l11596,6446e" filled="f" stroked="t" strokeweight=".947017pt" strokecolor="#545454">
                <v:path arrowok="t"/>
              </v:shape>
            </v:group>
            <v:group style="position:absolute;left:298;top:6684;width:4934;height:2" coordorigin="298,6684" coordsize="4934,2">
              <v:shape style="position:absolute;left:298;top:6684;width:4934;height:2" coordorigin="298,6684" coordsize="4934,0" path="m298,6684l5232,6684e" filled="f" stroked="t" strokeweight=".947017pt" strokecolor="#4F4F4F">
                <v:path arrowok="t"/>
              </v:shape>
            </v:group>
            <v:group style="position:absolute;left:303;top:6401;width:2;height:315" coordorigin="303,6401" coordsize="2,315">
              <v:shape style="position:absolute;left:303;top:6401;width:2;height:315" coordorigin="303,6401" coordsize="0,315" path="m303,6715l303,6401e" filled="f" stroked="t" strokeweight=".473508pt" strokecolor="#444444">
                <v:path arrowok="t"/>
              </v:shape>
            </v:group>
            <v:group style="position:absolute;left:5175;top:6687;width:260;height:2" coordorigin="5175,6687" coordsize="260,2">
              <v:shape style="position:absolute;left:5175;top:6687;width:260;height:2" coordorigin="5175,6687" coordsize="260,0" path="m5175,6687l5436,6687e" filled="f" stroked="t" strokeweight=".473508pt" strokecolor="#383838">
                <v:path arrowok="t"/>
              </v:shape>
            </v:group>
            <v:group style="position:absolute;left:5379;top:6689;width:5682;height:2" coordorigin="5379,6689" coordsize="5682,2">
              <v:shape style="position:absolute;left:5379;top:6689;width:5682;height:2" coordorigin="5379,6689" coordsize="5682,0" path="m5379,6689l11061,6689e" filled="f" stroked="t" strokeweight=".710263pt" strokecolor="#4B4B4B">
                <v:path arrowok="t"/>
              </v:shape>
            </v:group>
            <v:group style="position:absolute;left:11004;top:6691;width:592;height:2" coordorigin="11004,6691" coordsize="592,2">
              <v:shape style="position:absolute;left:11004;top:6691;width:592;height:2" coordorigin="11004,6691" coordsize="592,0" path="m11004,6691l11596,6691e" filled="f" stroked="t" strokeweight=".947017pt" strokecolor="#606060">
                <v:path arrowok="t"/>
              </v:shape>
            </v:group>
            <v:group style="position:absolute;left:2334;top:6644;width:2;height:534" coordorigin="2334,6644" coordsize="2,534">
              <v:shape style="position:absolute;left:2334;top:6644;width:2;height:534" coordorigin="2334,6644" coordsize="0,534" path="m2334,7178l2334,6644e" filled="f" stroked="t" strokeweight=".473508pt" strokecolor="#343434">
                <v:path arrowok="t"/>
              </v:shape>
            </v:group>
            <v:group style="position:absolute;left:294;top:7154;width:11303;height:2" coordorigin="294,7154" coordsize="11303,2">
              <v:shape style="position:absolute;left:294;top:7154;width:11303;height:2" coordorigin="294,7154" coordsize="11303,0" path="m294,7154l11596,7154e" filled="f" stroked="t" strokeweight=".947017pt" strokecolor="#4F4F4F">
                <v:path arrowok="t"/>
              </v:shape>
            </v:group>
            <v:group style="position:absolute;left:301;top:3684;width:2;height:3732" coordorigin="301,3684" coordsize="2,3732">
              <v:shape style="position:absolute;left:301;top:3684;width:2;height:3732" coordorigin="301,3684" coordsize="0,3732" path="m301,7416l301,3684e" filled="f" stroked="t" strokeweight=".710263pt" strokecolor="#6B6B6B">
                <v:path arrowok="t"/>
              </v:shape>
            </v:group>
            <v:group style="position:absolute;left:5175;top:7154;width:260;height:2" coordorigin="5175,7154" coordsize="260,2">
              <v:shape style="position:absolute;left:5175;top:7154;width:260;height:2" coordorigin="5175,7154" coordsize="260,0" path="m5175,7154l5436,7154e" filled="f" stroked="t" strokeweight=".473508pt" strokecolor="#2B2B2B">
                <v:path arrowok="t"/>
              </v:shape>
            </v:group>
            <v:group style="position:absolute;left:9603;top:7156;width:540;height:2" coordorigin="9603,7156" coordsize="540,2">
              <v:shape style="position:absolute;left:9603;top:7156;width:540;height:2" coordorigin="9603,7156" coordsize="540,0" path="m9603,7156l10143,7156e" filled="f" stroked="t" strokeweight=".473508pt" strokecolor="#383838">
                <v:path arrowok="t"/>
              </v:shape>
            </v:group>
            <v:group style="position:absolute;left:2334;top:7106;width:2;height:553" coordorigin="2334,7106" coordsize="2,553">
              <v:shape style="position:absolute;left:2334;top:7106;width:2;height:553" coordorigin="2334,7106" coordsize="0,553" path="m2334,7659l2334,7106e" filled="f" stroked="t" strokeweight=".947017pt" strokecolor="#545454">
                <v:path arrowok="t"/>
              </v:shape>
            </v:group>
            <v:group style="position:absolute;left:4868;top:7144;width:2;height:272" coordorigin="4868,7144" coordsize="2,272">
              <v:shape style="position:absolute;left:4868;top:7144;width:2;height:272" coordorigin="4868,7144" coordsize="0,272" path="m4868,7416l4868,7144e" filled="f" stroked="t" strokeweight=".473508pt" strokecolor="#2F2F2F">
                <v:path arrowok="t"/>
              </v:shape>
            </v:group>
            <v:group style="position:absolute;left:4863;top:7399;width:6724;height:2" coordorigin="4863,7399" coordsize="6724,2">
              <v:shape style="position:absolute;left:4863;top:7399;width:6724;height:2" coordorigin="4863,7399" coordsize="6724,0" path="m4863,7399l11587,7399e" filled="f" stroked="t" strokeweight=".710263pt" strokecolor="#878787">
                <v:path arrowok="t"/>
              </v:shape>
            </v:group>
            <v:group style="position:absolute;left:11004;top:7402;width:582;height:2" coordorigin="11004,7402" coordsize="582,2">
              <v:shape style="position:absolute;left:11004;top:7402;width:582;height:2" coordorigin="11004,7402" coordsize="582,0" path="m11004,7402l11587,7402e" filled="f" stroked="t" strokeweight=".473508pt" strokecolor="#838383">
                <v:path arrowok="t"/>
              </v:shape>
            </v:group>
            <v:group style="position:absolute;left:303;top:7359;width:2;height:300" coordorigin="303,7359" coordsize="2,300">
              <v:shape style="position:absolute;left:303;top:7359;width:2;height:300" coordorigin="303,7359" coordsize="0,300" path="m303,7659l303,7359e" filled="f" stroked="t" strokeweight=".473508pt" strokecolor="#545454">
                <v:path arrowok="t"/>
              </v:shape>
            </v:group>
            <v:group style="position:absolute;left:4865;top:7144;width:2;height:743" coordorigin="4865,7144" coordsize="2,743">
              <v:shape style="position:absolute;left:4865;top:7144;width:2;height:743" coordorigin="4865,7144" coordsize="0,743" path="m4865,7888l4865,7144e" filled="f" stroked="t" strokeweight=".947017pt" strokecolor="#545454">
                <v:path arrowok="t"/>
              </v:shape>
            </v:group>
            <v:group style="position:absolute;left:4853;top:7640;width:6738;height:2" coordorigin="4853,7640" coordsize="6738,2">
              <v:shape style="position:absolute;left:4853;top:7640;width:6738;height:2" coordorigin="4853,7640" coordsize="6738,0" path="m4853,7640l11591,7640e" filled="f" stroked="t" strokeweight=".947017pt" strokecolor="#545454">
                <v:path arrowok="t"/>
              </v:shape>
            </v:group>
            <v:group style="position:absolute;left:294;top:7873;width:464;height:2" coordorigin="294,7873" coordsize="464,2">
              <v:shape style="position:absolute;left:294;top:7873;width:464;height:2" coordorigin="294,7873" coordsize="464,0" path="m294,7873l758,7873e" filled="f" stroked="t" strokeweight=".947017pt" strokecolor="#909090">
                <v:path arrowok="t"/>
              </v:shape>
            </v:group>
            <v:group style="position:absolute;left:303;top:7602;width:2;height:724" coordorigin="303,7602" coordsize="2,724">
              <v:shape style="position:absolute;left:303;top:7602;width:2;height:724" coordorigin="303,7602" coordsize="0,724" path="m303,8326l303,7602e" filled="f" stroked="t" strokeweight=".710263pt" strokecolor="#777777">
                <v:path arrowok="t"/>
              </v:shape>
            </v:group>
            <v:group style="position:absolute;left:701;top:7873;width:412;height:2" coordorigin="701,7873" coordsize="412,2">
              <v:shape style="position:absolute;left:701;top:7873;width:412;height:2" coordorigin="701,7873" coordsize="412,0" path="m701,7873l1113,7873e" filled="f" stroked="t" strokeweight=".473508pt" strokecolor="#7C7C7C">
                <v:path arrowok="t"/>
              </v:shape>
            </v:group>
            <v:group style="position:absolute;left:1056;top:7876;width:3291;height:2" coordorigin="1056,7876" coordsize="3291,2">
              <v:shape style="position:absolute;left:1056;top:7876;width:3291;height:2" coordorigin="1056,7876" coordsize="3291,0" path="m1056,7876l4347,7876e" filled="f" stroked="t" strokeweight=".710263pt" strokecolor="#878787">
                <v:path arrowok="t"/>
              </v:shape>
            </v:group>
            <v:group style="position:absolute;left:2334;top:7602;width:2;height:338" coordorigin="2334,7602" coordsize="2,338">
              <v:shape style="position:absolute;left:2334;top:7602;width:2;height:338" coordorigin="2334,7602" coordsize="0,338" path="m2334,7940l2334,7602e" filled="f" stroked="t" strokeweight=".473508pt" strokecolor="#343434">
                <v:path arrowok="t"/>
              </v:shape>
            </v:group>
            <v:group style="position:absolute;left:4290;top:7878;width:313;height:2" coordorigin="4290,7878" coordsize="313,2">
              <v:shape style="position:absolute;left:4290;top:7878;width:313;height:2" coordorigin="4290,7878" coordsize="313,0" path="m4290,7878l4603,7878e" filled="f" stroked="t" strokeweight=".473508pt" strokecolor="#676767">
                <v:path arrowok="t"/>
              </v:shape>
            </v:group>
            <v:group style="position:absolute;left:4546;top:7878;width:687;height:2" coordorigin="4546,7878" coordsize="687,2">
              <v:shape style="position:absolute;left:4546;top:7878;width:687;height:2" coordorigin="4546,7878" coordsize="687,0" path="m4546,7878l5232,7878e" filled="f" stroked="t" strokeweight=".710263pt" strokecolor="#878787">
                <v:path arrowok="t"/>
              </v:shape>
            </v:group>
            <v:group style="position:absolute;left:5175;top:7878;width:260;height:2" coordorigin="5175,7878" coordsize="260,2">
              <v:shape style="position:absolute;left:5175;top:7878;width:260;height:2" coordorigin="5175,7878" coordsize="260,0" path="m5175,7878l5436,7878e" filled="f" stroked="t" strokeweight=".473508pt" strokecolor="#606060">
                <v:path arrowok="t"/>
              </v:shape>
            </v:group>
            <v:group style="position:absolute;left:5379;top:7881;width:6212;height:2" coordorigin="5379,7881" coordsize="6212,2">
              <v:shape style="position:absolute;left:5379;top:7881;width:6212;height:2" coordorigin="5379,7881" coordsize="6212,0" path="m5379,7881l11591,7881e" filled="f" stroked="t" strokeweight=".710263pt" strokecolor="#878787">
                <v:path arrowok="t"/>
              </v:shape>
            </v:group>
            <v:group style="position:absolute;left:2334;top:7869;width:2;height:839" coordorigin="2334,7869" coordsize="2,839">
              <v:shape style="position:absolute;left:2334;top:7869;width:2;height:839" coordorigin="2334,7869" coordsize="0,839" path="m2334,8708l2334,7869e" filled="f" stroked="t" strokeweight=".947017pt" strokecolor="#575757">
                <v:path arrowok="t"/>
              </v:shape>
            </v:group>
            <v:group style="position:absolute;left:298;top:8681;width:11303;height:2" coordorigin="298,8681" coordsize="11303,2">
              <v:shape style="position:absolute;left:298;top:8681;width:11303;height:2" coordorigin="298,8681" coordsize="11303,0" path="m298,8681l11601,8681e" filled="f" stroked="t" strokeweight=".710263pt" strokecolor="#878787">
                <v:path arrowok="t"/>
              </v:shape>
            </v:group>
            <v:group style="position:absolute;left:303;top:8269;width:2;height:438" coordorigin="303,8269" coordsize="2,438">
              <v:shape style="position:absolute;left:303;top:8269;width:2;height:438" coordorigin="303,8269" coordsize="0,438" path="m303,8708l303,8269e" filled="f" stroked="t" strokeweight=".473508pt" strokecolor="#545454">
                <v:path arrowok="t"/>
              </v:shape>
            </v:group>
            <v:group style="position:absolute;left:5175;top:8679;width:260;height:2" coordorigin="5175,8679" coordsize="260,2">
              <v:shape style="position:absolute;left:5175;top:8679;width:260;height:2" coordorigin="5175,8679" coordsize="260,0" path="m5175,8679l5436,8679e" filled="f" stroked="t" strokeweight=".473508pt" strokecolor="#777777">
                <v:path arrowok="t"/>
              </v:shape>
            </v:group>
            <v:group style="position:absolute;left:7510;top:8684;width:260;height:2" coordorigin="7510,8684" coordsize="260,2">
              <v:shape style="position:absolute;left:7510;top:8684;width:260;height:2" coordorigin="7510,8684" coordsize="260,0" path="m7510,8684l7770,8684e" filled="f" stroked="t" strokeweight=".473508pt" strokecolor="#676767">
                <v:path arrowok="t"/>
              </v:shape>
            </v:group>
            <v:group style="position:absolute;left:8499;top:8684;width:573;height:2" coordorigin="8499,8684" coordsize="573,2">
              <v:shape style="position:absolute;left:8499;top:8684;width:573;height:2" coordorigin="8499,8684" coordsize="573,0" path="m8499,8684l9072,8684e" filled="f" stroked="t" strokeweight=".473508pt" strokecolor="#7C7C7C">
                <v:path arrowok="t"/>
              </v:shape>
            </v:group>
            <v:group style="position:absolute;left:303;top:8636;width:2;height:572" coordorigin="303,8636" coordsize="2,572">
              <v:shape style="position:absolute;left:303;top:8636;width:2;height:572" coordorigin="303,8636" coordsize="0,572" path="m303,9208l303,8636e" filled="f" stroked="t" strokeweight=".947017pt" strokecolor="#777777">
                <v:path arrowok="t"/>
              </v:shape>
            </v:group>
            <v:group style="position:absolute;left:2334;top:8636;width:2;height:334" coordorigin="2334,8636" coordsize="2,334">
              <v:shape style="position:absolute;left:2334;top:8636;width:2;height:334" coordorigin="2334,8636" coordsize="0,334" path="m2334,8970l2334,8636e" filled="f" stroked="t" strokeweight=".473508pt" strokecolor="#2F2F2F">
                <v:path arrowok="t"/>
              </v:shape>
            </v:group>
            <v:group style="position:absolute;left:2334;top:8912;width:2;height:295" coordorigin="2334,8912" coordsize="2,295">
              <v:shape style="position:absolute;left:2334;top:8912;width:2;height:295" coordorigin="2334,8912" coordsize="0,295" path="m2334,9208l2334,8912e" filled="f" stroked="t" strokeweight=".710263pt" strokecolor="#444444">
                <v:path arrowok="t"/>
              </v:shape>
            </v:group>
            <v:group style="position:absolute;left:303;top:9151;width:2;height:405" coordorigin="303,9151" coordsize="2,405">
              <v:shape style="position:absolute;left:303;top:9151;width:2;height:405" coordorigin="303,9151" coordsize="0,405" path="m303,9556l303,9151e" filled="f" stroked="t" strokeweight=".473508pt" strokecolor="#4B4B4B">
                <v:path arrowok="t"/>
              </v:shape>
            </v:group>
            <v:group style="position:absolute;left:298;top:9525;width:11298;height:2" coordorigin="298,9525" coordsize="11298,2">
              <v:shape style="position:absolute;left:298;top:9525;width:11298;height:2" coordorigin="298,9525" coordsize="11298,0" path="m298,9525l11596,9525e" filled="f" stroked="t" strokeweight=".947017pt" strokecolor="#545454">
                <v:path arrowok="t"/>
              </v:shape>
            </v:group>
            <v:group style="position:absolute;left:2337;top:9151;width:2;height:662" coordorigin="2337,9151" coordsize="2,662">
              <v:shape style="position:absolute;left:2337;top:9151;width:2;height:662" coordorigin="2337,9151" coordsize="0,662" path="m2337,9813l2337,9151e" filled="f" stroked="t" strokeweight=".947017pt" strokecolor="#575757">
                <v:path arrowok="t"/>
              </v:shape>
            </v:group>
            <v:group style="position:absolute;left:8211;top:9527;width:346;height:2" coordorigin="8211,9527" coordsize="346,2">
              <v:shape style="position:absolute;left:8211;top:9527;width:346;height:2" coordorigin="8211,9527" coordsize="346,0" path="m8211,9527l8556,9527e" filled="f" stroked="t" strokeweight=".473508pt" strokecolor="#3B3B3B">
                <v:path arrowok="t"/>
              </v:shape>
            </v:group>
            <v:group style="position:absolute;left:9016;top:9527;width:313;height:2" coordorigin="9016,9527" coordsize="313,2">
              <v:shape style="position:absolute;left:9016;top:9527;width:313;height:2" coordorigin="9016,9527" coordsize="313,0" path="m9016,9527l9328,9527e" filled="f" stroked="t" strokeweight=".473508pt" strokecolor="#232323">
                <v:path arrowok="t"/>
              </v:shape>
            </v:group>
            <v:group style="position:absolute;left:294;top:9766;width:11307;height:2" coordorigin="294,9766" coordsize="11307,2">
              <v:shape style="position:absolute;left:294;top:9766;width:11307;height:2" coordorigin="294,9766" coordsize="11307,0" path="m294,9766l11601,9766e" filled="f" stroked="t" strokeweight=".710263pt" strokecolor="#838383">
                <v:path arrowok="t"/>
              </v:shape>
            </v:group>
            <v:group style="position:absolute;left:5175;top:9766;width:260;height:2" coordorigin="5175,9766" coordsize="260,2">
              <v:shape style="position:absolute;left:5175;top:9766;width:260;height:2" coordorigin="5175,9766" coordsize="260,0" path="m5175,9766l5436,9766e" filled="f" stroked="t" strokeweight=".473508pt" strokecolor="#676767">
                <v:path arrowok="t"/>
              </v:shape>
            </v:group>
            <v:group style="position:absolute;left:6861;top:9768;width:478;height:2" coordorigin="6861,9768" coordsize="478,2">
              <v:shape style="position:absolute;left:6861;top:9768;width:478;height:2" coordorigin="6861,9768" coordsize="478,0" path="m6861,9768l7339,9768e" filled="f" stroked="t" strokeweight=".473508pt" strokecolor="#707070">
                <v:path arrowok="t"/>
              </v:shape>
            </v:group>
            <v:group style="position:absolute;left:7316;top:9522;width:2;height:248" coordorigin="7316,9522" coordsize="2,248">
              <v:shape style="position:absolute;left:7316;top:9522;width:2;height:248" coordorigin="7316,9522" coordsize="0,248" path="m7316,9770l7316,9522e" filled="f" stroked="t" strokeweight=".473508pt" strokecolor="#444444">
                <v:path arrowok="t"/>
              </v:shape>
            </v:group>
            <v:group style="position:absolute;left:7268;top:9768;width:999;height:2" coordorigin="7268,9768" coordsize="999,2">
              <v:shape style="position:absolute;left:7268;top:9768;width:999;height:2" coordorigin="7268,9768" coordsize="999,0" path="m7268,9768l8267,9768e" filled="f" stroked="t" strokeweight=".473508pt" strokecolor="#838383">
                <v:path arrowok="t"/>
              </v:shape>
            </v:group>
            <v:group style="position:absolute;left:9016;top:9766;width:313;height:2" coordorigin="9016,9766" coordsize="313,2">
              <v:shape style="position:absolute;left:9016;top:9766;width:313;height:2" coordorigin="9016,9766" coordsize="313,0" path="m9016,9766l9328,9766e" filled="f" stroked="t" strokeweight=".473508pt" strokecolor="#7C7C7C">
                <v:path arrowok="t"/>
              </v:shape>
            </v:group>
            <v:group style="position:absolute;left:9243;top:9768;width:1179;height:2" coordorigin="9243,9768" coordsize="1179,2">
              <v:shape style="position:absolute;left:9243;top:9768;width:1179;height:2" coordorigin="9243,9768" coordsize="1179,0" path="m9243,9768l10422,9768e" filled="f" stroked="t" strokeweight=".473508pt" strokecolor="#909090">
                <v:path arrowok="t"/>
              </v:shape>
            </v:group>
            <v:group style="position:absolute;left:294;top:10004;width:11317;height:2" coordorigin="294,10004" coordsize="11317,2">
              <v:shape style="position:absolute;left:294;top:10004;width:11317;height:2" coordorigin="294,10004" coordsize="11317,0" path="m294,10004l11610,10004e" filled="f" stroked="t" strokeweight=".710263pt" strokecolor="#878787">
                <v:path arrowok="t"/>
              </v:shape>
            </v:group>
            <v:group style="position:absolute;left:303;top:9484;width:2;height:786" coordorigin="303,9484" coordsize="2,786">
              <v:shape style="position:absolute;left:303;top:9484;width:2;height:786" coordorigin="303,9484" coordsize="0,786" path="m303,10271l303,9484e" filled="f" stroked="t" strokeweight=".710263pt" strokecolor="#747474">
                <v:path arrowok="t"/>
              </v:shape>
            </v:group>
            <v:group style="position:absolute;left:2334;top:9742;width:2;height:291" coordorigin="2334,9742" coordsize="2,291">
              <v:shape style="position:absolute;left:2334;top:9742;width:2;height:291" coordorigin="2334,9742" coordsize="0,291" path="m2334,10032l2334,9742e" filled="f" stroked="t" strokeweight=".473508pt" strokecolor="#282828">
                <v:path arrowok="t"/>
              </v:shape>
            </v:group>
            <v:group style="position:absolute;left:4290;top:10004;width:313;height:2" coordorigin="4290,10004" coordsize="313,2">
              <v:shape style="position:absolute;left:4290;top:10004;width:313;height:2" coordorigin="4290,10004" coordsize="313,0" path="m4290,10004l4603,10004e" filled="f" stroked="t" strokeweight=".473508pt" strokecolor="#7C7C7C">
                <v:path arrowok="t"/>
              </v:shape>
            </v:group>
            <v:group style="position:absolute;left:5175;top:10004;width:260;height:2" coordorigin="5175,10004" coordsize="260,2">
              <v:shape style="position:absolute;left:5175;top:10004;width:260;height:2" coordorigin="5175,10004" coordsize="260,0" path="m5175,10004l5436,10004e" filled="f" stroked="t" strokeweight=".473508pt" strokecolor="#707070">
                <v:path arrowok="t"/>
              </v:shape>
            </v:group>
            <v:group style="position:absolute;left:7713;top:10006;width:554;height:2" coordorigin="7713,10006" coordsize="554,2">
              <v:shape style="position:absolute;left:7713;top:10006;width:554;height:2" coordorigin="7713,10006" coordsize="554,0" path="m7713,10006l8267,10006e" filled="f" stroked="t" strokeweight=".473508pt" strokecolor="#747474">
                <v:path arrowok="t"/>
              </v:shape>
            </v:group>
            <v:group style="position:absolute;left:8499;top:10006;width:3111;height:2" coordorigin="8499,10006" coordsize="3111,2">
              <v:shape style="position:absolute;left:8499;top:10006;width:3111;height:2" coordorigin="8499,10006" coordsize="3111,0" path="m8499,10006l11610,10006e" filled="f" stroked="t" strokeweight=".473508pt" strokecolor="#878787">
                <v:path arrowok="t"/>
              </v:shape>
            </v:group>
            <v:group style="position:absolute;left:298;top:10480;width:11303;height:2" coordorigin="298,10480" coordsize="11303,2">
              <v:shape style="position:absolute;left:298;top:10480;width:11303;height:2" coordorigin="298,10480" coordsize="11303,0" path="m298,10480l11601,10480e" filled="f" stroked="t" strokeweight=".947017pt" strokecolor="#4F4F4F">
                <v:path arrowok="t"/>
              </v:shape>
            </v:group>
            <v:group style="position:absolute;left:305;top:10214;width:2;height:543" coordorigin="305,10214" coordsize="2,543">
              <v:shape style="position:absolute;left:305;top:10214;width:2;height:543" coordorigin="305,10214" coordsize="0,543" path="m305,10757l305,10214e" filled="f" stroked="t" strokeweight=".473508pt" strokecolor="#545454">
                <v:path arrowok="t"/>
              </v:shape>
            </v:group>
            <v:group style="position:absolute;left:2337;top:9961;width:2;height:4080" coordorigin="2337,9961" coordsize="2,4080">
              <v:shape style="position:absolute;left:2337;top:9961;width:2;height:4080" coordorigin="2337,9961" coordsize="0,4080" path="m2337,14041l2337,9961e" filled="f" stroked="t" strokeweight=".710263pt" strokecolor="#4F4F4F">
                <v:path arrowok="t"/>
              </v:shape>
            </v:group>
            <v:group style="position:absolute;left:4290;top:10480;width:313;height:2" coordorigin="4290,10480" coordsize="313,2">
              <v:shape style="position:absolute;left:4290;top:10480;width:313;height:2" coordorigin="4290,10480" coordsize="313,0" path="m4290,10480l4603,10480e" filled="f" stroked="t" strokeweight=".473508pt" strokecolor="#282828">
                <v:path arrowok="t"/>
              </v:shape>
            </v:group>
            <v:group style="position:absolute;left:4830;top:10483;width:402;height:2" coordorigin="4830,10483" coordsize="402,2">
              <v:shape style="position:absolute;left:4830;top:10483;width:402;height:2" coordorigin="4830,10483" coordsize="402,0" path="m4830,10483l5232,10483e" filled="f" stroked="t" strokeweight=".710263pt" strokecolor="#444444">
                <v:path arrowok="t"/>
              </v:shape>
            </v:group>
            <v:group style="position:absolute;left:5175;top:10480;width:260;height:2" coordorigin="5175,10480" coordsize="260,2">
              <v:shape style="position:absolute;left:5175;top:10480;width:260;height:2" coordorigin="5175,10480" coordsize="260,0" path="m5175,10480l5436,10480e" filled="f" stroked="t" strokeweight=".473508pt" strokecolor="#232323">
                <v:path arrowok="t"/>
              </v:shape>
            </v:group>
            <v:group style="position:absolute;left:814;top:10724;width:10787;height:2" coordorigin="814,10724" coordsize="10787,2">
              <v:shape style="position:absolute;left:814;top:10724;width:10787;height:2" coordorigin="814,10724" coordsize="10787,0" path="m814,10724l11601,10724e" filled="f" stroked="t" strokeweight=".710263pt" strokecolor="#878787">
                <v:path arrowok="t"/>
              </v:shape>
            </v:group>
            <v:group style="position:absolute;left:7316;top:10476;width:2;height:257" coordorigin="7316,10476" coordsize="2,257">
              <v:shape style="position:absolute;left:7316;top:10476;width:2;height:257" coordorigin="7316,10476" coordsize="0,257" path="m7316,10733l7316,10476e" filled="f" stroked="t" strokeweight=".473508pt" strokecolor="#4B4B4B">
                <v:path arrowok="t"/>
              </v:shape>
            </v:group>
            <v:group style="position:absolute;left:9726;top:10726;width:1880;height:2" coordorigin="9726,10726" coordsize="1880,2">
              <v:shape style="position:absolute;left:9726;top:10726;width:1880;height:2" coordorigin="9726,10726" coordsize="1880,0" path="m9726,10726l11606,10726e" filled="f" stroked="t" strokeweight=".710263pt" strokecolor="#8C8C8C">
                <v:path arrowok="t"/>
              </v:shape>
            </v:group>
            <v:group style="position:absolute;left:294;top:10962;width:11303;height:2" coordorigin="294,10962" coordsize="11303,2">
              <v:shape style="position:absolute;left:294;top:10962;width:11303;height:2" coordorigin="294,10962" coordsize="11303,0" path="m294,10962l11596,10962e" filled="f" stroked="t" strokeweight=".710263pt" strokecolor="#4F4F4F">
                <v:path arrowok="t"/>
              </v:shape>
            </v:group>
            <v:group style="position:absolute;left:308;top:10700;width:2;height:5286" coordorigin="308,10700" coordsize="2,5286">
              <v:shape style="position:absolute;left:308;top:10700;width:2;height:5286" coordorigin="308,10700" coordsize="0,5286" path="m308,15985l308,10700e" filled="f" stroked="t" strokeweight=".710263pt" strokecolor="#707070">
                <v:path arrowok="t"/>
              </v:shape>
            </v:group>
            <v:group style="position:absolute;left:1091;top:10709;width:2;height:996" coordorigin="1091,10709" coordsize="2,996">
              <v:shape style="position:absolute;left:1091;top:10709;width:2;height:996" coordorigin="1091,10709" coordsize="0,996" path="m1091,11705l1091,10709e" filled="f" stroked="t" strokeweight=".947017pt" strokecolor="#4F4F4F">
                <v:path arrowok="t"/>
              </v:shape>
            </v:group>
            <v:group style="position:absolute;left:1669;top:10714;width:2;height:1854" coordorigin="1669,10714" coordsize="2,1854">
              <v:shape style="position:absolute;left:1669;top:10714;width:2;height:1854" coordorigin="1669,10714" coordsize="0,1854" path="m1669,12568l1669,10714e" filled="f" stroked="t" strokeweight=".710263pt" strokecolor="#4B4B4B">
                <v:path arrowok="t"/>
              </v:shape>
            </v:group>
            <v:group style="position:absolute;left:7306;top:10714;width:2;height:276" coordorigin="7306,10714" coordsize="2,276">
              <v:shape style="position:absolute;left:7306;top:10714;width:2;height:276" coordorigin="7306,10714" coordsize="0,276" path="m7306,10990l7306,10714e" filled="f" stroked="t" strokeweight=".473508pt" strokecolor="#484848">
                <v:path arrowok="t"/>
              </v:shape>
            </v:group>
            <v:group style="position:absolute;left:7311;top:10919;width:2;height:4323" coordorigin="7311,10919" coordsize="2,4323">
              <v:shape style="position:absolute;left:7311;top:10919;width:2;height:4323" coordorigin="7311,10919" coordsize="0,4323" path="m7311,15242l7311,10919e" filled="f" stroked="t" strokeweight=".710263pt" strokecolor="#646464">
                <v:path arrowok="t"/>
              </v:shape>
            </v:group>
            <v:group style="position:absolute;left:305;top:11419;width:2;height:562" coordorigin="305,11419" coordsize="2,562">
              <v:shape style="position:absolute;left:305;top:11419;width:2;height:562" coordorigin="305,11419" coordsize="0,562" path="m305,11982l305,11419e" filled="f" stroked="t" strokeweight=".473508pt" strokecolor="#5B5B5B">
                <v:path arrowok="t"/>
              </v:shape>
            </v:group>
            <v:group style="position:absolute;left:1094;top:11648;width:2;height:334" coordorigin="1094,11648" coordsize="2,334">
              <v:shape style="position:absolute;left:1094;top:11648;width:2;height:334" coordorigin="1094,11648" coordsize="0,334" path="m1094,11982l1094,11648e" filled="f" stroked="t" strokeweight=".473508pt" strokecolor="#232323">
                <v:path arrowok="t"/>
              </v:shape>
            </v:group>
            <v:group style="position:absolute;left:1094;top:11925;width:2;height:791" coordorigin="1094,11925" coordsize="2,791">
              <v:shape style="position:absolute;left:1094;top:11925;width:2;height:791" coordorigin="1094,11925" coordsize="0,791" path="m1094,12716l1094,11925e" filled="f" stroked="t" strokeweight=".710263pt" strokecolor="#4F4F4F">
                <v:path arrowok="t"/>
              </v:shape>
            </v:group>
            <v:group style="position:absolute;left:7311;top:11925;width:2;height:643" coordorigin="7311,11925" coordsize="2,643">
              <v:shape style="position:absolute;left:7311;top:11925;width:2;height:643" coordorigin="7311,11925" coordsize="0,643" path="m7311,12568l7311,11925e" filled="f" stroked="t" strokeweight=".473508pt" strokecolor="#575757">
                <v:path arrowok="t"/>
              </v:shape>
            </v:group>
            <v:group style="position:absolute;left:308;top:12511;width:2;height:434" coordorigin="308,12511" coordsize="2,434">
              <v:shape style="position:absolute;left:308;top:12511;width:2;height:434" coordorigin="308,12511" coordsize="0,434" path="m308,12944l308,12511e" filled="f" stroked="t" strokeweight=".473508pt" strokecolor="#545454">
                <v:path arrowok="t"/>
              </v:shape>
            </v:group>
            <v:group style="position:absolute;left:1671;top:12511;width:2;height:434" coordorigin="1671,12511" coordsize="2,434">
              <v:shape style="position:absolute;left:1671;top:12511;width:2;height:434" coordorigin="1671,12511" coordsize="0,434" path="m1671,12944l1671,12511e" filled="f" stroked="t" strokeweight=".473508pt" strokecolor="#343434">
                <v:path arrowok="t"/>
              </v:shape>
            </v:group>
            <v:group style="position:absolute;left:294;top:12911;width:436;height:2" coordorigin="294,12911" coordsize="436,2">
              <v:shape style="position:absolute;left:294;top:12911;width:436;height:2" coordorigin="294,12911" coordsize="436,0" path="m294,12911l729,12911e" filled="f" stroked="t" strokeweight=".236754pt" strokecolor="#5B5B5B">
                <v:path arrowok="t"/>
              </v:shape>
            </v:group>
            <v:group style="position:absolute;left:729;top:12911;width:365;height:2" coordorigin="729,12911" coordsize="365,2">
              <v:shape style="position:absolute;left:729;top:12911;width:365;height:2" coordorigin="729,12911" coordsize="365,0" path="m729,12911l1094,12911e" filled="f" stroked="t" strokeweight=".236754pt" strokecolor="#232323">
                <v:path arrowok="t"/>
              </v:shape>
            </v:group>
            <v:group style="position:absolute;left:1094;top:12659;width:2;height:286" coordorigin="1094,12659" coordsize="2,286">
              <v:shape style="position:absolute;left:1094;top:12659;width:2;height:286" coordorigin="1094,12659" coordsize="0,286" path="m1094,12944l1094,12659e" filled="f" stroked="t" strokeweight=".473508pt" strokecolor="#181818">
                <v:path arrowok="t"/>
              </v:shape>
            </v:group>
            <v:group style="position:absolute;left:1080;top:12911;width:1250;height:2" coordorigin="1080,12911" coordsize="1250,2">
              <v:shape style="position:absolute;left:1080;top:12911;width:1250;height:2" coordorigin="1080,12911" coordsize="1250,0" path="m1080,12911l2330,12911e" filled="f" stroked="t" strokeweight=".236754pt" strokecolor="#444444">
                <v:path arrowok="t"/>
              </v:shape>
            </v:group>
            <v:group style="position:absolute;left:9016;top:12911;width:635;height:2" coordorigin="9016,12911" coordsize="635,2">
              <v:shape style="position:absolute;left:9016;top:12911;width:635;height:2" coordorigin="9016,12911" coordsize="635,0" path="m9016,12911l9650,12911e" filled="f" stroked="t" strokeweight="2.84105pt" strokecolor="#545B7C">
                <v:path arrowok="t"/>
              </v:shape>
            </v:group>
            <v:group style="position:absolute;left:9631;top:12911;width:1965;height:2" coordorigin="9631,12911" coordsize="1965,2">
              <v:shape style="position:absolute;left:9631;top:12911;width:1965;height:2" coordorigin="9631,12911" coordsize="1965,0" path="m9631,12911l11596,12911e" filled="f" stroked="t" strokeweight=".710263pt" strokecolor="#646B80">
                <v:path arrowok="t"/>
              </v:shape>
            </v:group>
            <v:group style="position:absolute;left:1096;top:12883;width:2;height:3098" coordorigin="1096,12883" coordsize="2,3098">
              <v:shape style="position:absolute;left:1096;top:12883;width:2;height:3098" coordorigin="1096,12883" coordsize="0,3098" path="m1096,15980l1096,12883e" filled="f" stroked="t" strokeweight=".710263pt" strokecolor="#4F4F4F">
                <v:path arrowok="t"/>
              </v:shape>
            </v:group>
            <v:group style="position:absolute;left:1669;top:12883;width:2;height:763" coordorigin="1669,12883" coordsize="2,763">
              <v:shape style="position:absolute;left:1669;top:12883;width:2;height:763" coordorigin="1669,12883" coordsize="0,763" path="m1669,13645l1669,12883e" filled="f" stroked="t" strokeweight=".947017pt" strokecolor="#545454">
                <v:path arrowok="t"/>
              </v:shape>
            </v:group>
            <v:group style="position:absolute;left:7311;top:12883;width:2;height:348" coordorigin="7311,12883" coordsize="2,348">
              <v:shape style="position:absolute;left:7311;top:12883;width:2;height:348" coordorigin="7311,12883" coordsize="0,348" path="m7311,13230l7311,12883e" filled="f" stroked="t" strokeweight=".473508pt" strokecolor="#4F4F4F">
                <v:path arrowok="t"/>
              </v:shape>
            </v:group>
            <v:group style="position:absolute;left:308;top:13588;width:2;height:310" coordorigin="308,13588" coordsize="2,310">
              <v:shape style="position:absolute;left:308;top:13588;width:2;height:310" coordorigin="308,13588" coordsize="0,310" path="m308,13898l308,13588e" filled="f" stroked="t" strokeweight=".473508pt" strokecolor="#484848">
                <v:path arrowok="t"/>
              </v:shape>
            </v:group>
            <v:group style="position:absolute;left:1671;top:13588;width:2;height:310" coordorigin="1671,13588" coordsize="2,310">
              <v:shape style="position:absolute;left:1671;top:13588;width:2;height:310" coordorigin="1671,13588" coordsize="0,310" path="m1671,13898l1671,13588e" filled="f" stroked="t" strokeweight=".473508pt" strokecolor="#232323">
                <v:path arrowok="t"/>
              </v:shape>
            </v:group>
            <v:group style="position:absolute;left:308;top:13841;width:2;height:200" coordorigin="308,13841" coordsize="2,200">
              <v:shape style="position:absolute;left:308;top:13841;width:2;height:200" coordorigin="308,13841" coordsize="0,200" path="m308,14041l308,13841e" filled="f" stroked="t" strokeweight=".473508pt" strokecolor="#5B5B5B">
                <v:path arrowok="t"/>
              </v:shape>
            </v:group>
            <v:group style="position:absolute;left:1671;top:13841;width:2;height:834" coordorigin="1671,13841" coordsize="2,834">
              <v:shape style="position:absolute;left:1671;top:13841;width:2;height:834" coordorigin="1671,13841" coordsize="0,834" path="m1671,14675l1671,13841e" filled="f" stroked="t" strokeweight=".947017pt" strokecolor="#575757">
                <v:path arrowok="t"/>
              </v:shape>
            </v:group>
            <v:group style="position:absolute;left:2339;top:13983;width:2;height:148" coordorigin="2339,13983" coordsize="2,148">
              <v:shape style="position:absolute;left:2339;top:13983;width:2;height:148" coordorigin="2339,13983" coordsize="0,148" path="m2339,14131l2339,13983e" filled="f" stroked="t" strokeweight=".473508pt" strokecolor="#3B3B3B">
                <v:path arrowok="t"/>
              </v:shape>
            </v:group>
            <v:group style="position:absolute;left:2339;top:14074;width:2;height:253" coordorigin="2339,14074" coordsize="2,253">
              <v:shape style="position:absolute;left:2339;top:14074;width:2;height:253" coordorigin="2339,14074" coordsize="0,253" path="m2339,14327l2339,14074e" filled="f" stroked="t" strokeweight=".473508pt" strokecolor="#282828">
                <v:path arrowok="t"/>
              </v:shape>
            </v:group>
            <v:group style="position:absolute;left:7313;top:14074;width:2;height:601" coordorigin="7313,14074" coordsize="2,601">
              <v:shape style="position:absolute;left:7313;top:14074;width:2;height:601" coordorigin="7313,14074" coordsize="0,601" path="m7313,14675l7313,14074e" filled="f" stroked="t" strokeweight=".473508pt" strokecolor="#4F4F4F">
                <v:path arrowok="t"/>
              </v:shape>
            </v:group>
            <v:group style="position:absolute;left:2339;top:14269;width:2;height:291" coordorigin="2339,14269" coordsize="2,291">
              <v:shape style="position:absolute;left:2339;top:14269;width:2;height:291" coordorigin="2339,14269" coordsize="0,291" path="m2339,14560l2339,14269e" filled="f" stroked="t" strokeweight=".473508pt" strokecolor="#3F3F3F">
                <v:path arrowok="t"/>
              </v:shape>
            </v:group>
            <v:group style="position:absolute;left:2341;top:14489;width:2;height:753" coordorigin="2341,14489" coordsize="2,753">
              <v:shape style="position:absolute;left:2341;top:14489;width:2;height:753" coordorigin="2341,14489" coordsize="0,753" path="m2341,15242l2341,14489e" filled="f" stroked="t" strokeweight=".947017pt" strokecolor="#545454">
                <v:path arrowok="t"/>
              </v:shape>
            </v:group>
            <v:group style="position:absolute;left:5204;top:14646;width:204;height:2" coordorigin="5204,14646" coordsize="204,2">
              <v:shape style="position:absolute;left:5204;top:14646;width:204;height:2" coordorigin="5204,14646" coordsize="204,0" path="m5204,14646l5407,14646e" filled="f" stroked="t" strokeweight=".236754pt" strokecolor="#000000">
                <v:path arrowok="t"/>
              </v:shape>
            </v:group>
            <v:group style="position:absolute;left:308;top:14617;width:2;height:300" coordorigin="308,14617" coordsize="2,300">
              <v:shape style="position:absolute;left:308;top:14617;width:2;height:300" coordorigin="308,14617" coordsize="0,300" path="m308,14918l308,14617e" filled="f" stroked="t" strokeweight=".473508pt" strokecolor="#4F4F4F">
                <v:path arrowok="t"/>
              </v:shape>
            </v:group>
            <v:group style="position:absolute;left:1671;top:14617;width:2;height:300" coordorigin="1671,14617" coordsize="2,300">
              <v:shape style="position:absolute;left:1671;top:14617;width:2;height:300" coordorigin="1671,14617" coordsize="0,300" path="m1671,14918l1671,14617e" filled="f" stroked="t" strokeweight=".473508pt" strokecolor="#1F1F1F">
                <v:path arrowok="t"/>
              </v:shape>
            </v:group>
            <v:group style="position:absolute;left:2415;top:14922;width:545;height:2" coordorigin="2415,14922" coordsize="545,2">
              <v:shape style="position:absolute;left:2415;top:14922;width:545;height:2" coordorigin="2415,14922" coordsize="545,0" path="m2415,14922l2959,14922e" filled="f" stroked="t" strokeweight=".710263pt" strokecolor="#444B90">
                <v:path arrowok="t"/>
              </v:shape>
            </v:group>
            <v:group style="position:absolute;left:2931;top:14889;width:478;height:2" coordorigin="2931,14889" coordsize="478,2">
              <v:shape style="position:absolute;left:2931;top:14889;width:478;height:2" coordorigin="2931,14889" coordsize="478,0" path="m2931,14889l3409,14889e" filled="f" stroked="t" strokeweight="2.604296pt" strokecolor="#3B4893">
                <v:path arrowok="t"/>
              </v:shape>
            </v:group>
            <v:group style="position:absolute;left:3381;top:14906;width:1222;height:2" coordorigin="3381,14906" coordsize="1222,2">
              <v:shape style="position:absolute;left:3381;top:14906;width:1222;height:2" coordorigin="3381,14906" coordsize="1222,0" path="m3381,14906l4603,14906e" filled="f" stroked="t" strokeweight=".947017pt" strokecolor="#3F489C">
                <v:path arrowok="t"/>
              </v:shape>
            </v:group>
            <v:group style="position:absolute;left:4546;top:14918;width:559;height:2" coordorigin="4546,14918" coordsize="559,2">
              <v:shape style="position:absolute;left:4546;top:14918;width:559;height:2" coordorigin="4546,14918" coordsize="559,0" path="m4546,14918l5104,14918e" filled="f" stroked="t" strokeweight="1.183771pt" strokecolor="#4B57B3">
                <v:path arrowok="t"/>
              </v:shape>
            </v:group>
            <v:group style="position:absolute;left:310;top:14860;width:2;height:381" coordorigin="310,14860" coordsize="2,381">
              <v:shape style="position:absolute;left:310;top:14860;width:2;height:381" coordorigin="310,14860" coordsize="0,381" path="m310,15242l310,14860e" filled="f" stroked="t" strokeweight=".710263pt" strokecolor="#747474">
                <v:path arrowok="t"/>
              </v:shape>
            </v:group>
            <v:group style="position:absolute;left:1671;top:14860;width:2;height:381" coordorigin="1671,14860" coordsize="2,381">
              <v:shape style="position:absolute;left:1671;top:14860;width:2;height:381" coordorigin="1671,14860" coordsize="0,381" path="m1671,15242l1671,14860e" filled="f" stroked="t" strokeweight=".710263pt" strokecolor="#484848">
                <v:path arrowok="t"/>
              </v:shape>
            </v:group>
            <v:group style="position:absolute;left:1671;top:15042;width:2;height:467" coordorigin="1671,15042" coordsize="2,467">
              <v:shape style="position:absolute;left:1671;top:15042;width:2;height:467" coordorigin="1671,15042" coordsize="0,467" path="m1671,15509l1671,15042e" filled="f" stroked="t" strokeweight=".947017pt" strokecolor="#5B5B5B">
                <v:path arrowok="t"/>
              </v:shape>
            </v:group>
            <v:group style="position:absolute;left:2339;top:15185;width:2;height:214" coordorigin="2339,15185" coordsize="2,214">
              <v:shape style="position:absolute;left:2339;top:15185;width:2;height:214" coordorigin="2339,15185" coordsize="0,214" path="m2339,15399l2339,15185e" filled="f" stroked="t" strokeweight=".473508pt" strokecolor="#282828">
                <v:path arrowok="t"/>
              </v:shape>
            </v:group>
            <v:group style="position:absolute;left:7313;top:15185;width:2;height:801" coordorigin="7313,15185" coordsize="2,801">
              <v:shape style="position:absolute;left:7313;top:15185;width:2;height:801" coordorigin="7313,15185" coordsize="0,801" path="m7313,15985l7313,15185e" filled="f" stroked="t" strokeweight=".473508pt" strokecolor="#5B5B5B">
                <v:path arrowok="t"/>
              </v:shape>
            </v:group>
            <v:group style="position:absolute;left:303;top:15978;width:11293;height:2" coordorigin="303,15978" coordsize="11293,2">
              <v:shape style="position:absolute;left:303;top:15978;width:11293;height:2" coordorigin="303,15978" coordsize="11293,0" path="m303,15978l11596,15978e" filled="f" stroked="t" strokeweight=".710263pt" strokecolor="#939393">
                <v:path arrowok="t"/>
              </v:shape>
            </v:group>
            <v:group style="position:absolute;left:310;top:15342;width:2;height:643" coordorigin="310,15342" coordsize="2,643">
              <v:shape style="position:absolute;left:310;top:15342;width:2;height:643" coordorigin="310,15342" coordsize="0,643" path="m310,15985l310,15342e" filled="f" stroked="t" strokeweight=".710263pt" strokecolor="#777777">
                <v:path arrowok="t"/>
              </v:shape>
            </v:group>
            <v:group style="position:absolute;left:701;top:15976;width:421;height:2" coordorigin="701,15976" coordsize="421,2">
              <v:shape style="position:absolute;left:701;top:15976;width:421;height:2" coordorigin="701,15976" coordsize="421,0" path="m701,15976l1122,15976e" filled="f" stroked="t" strokeweight=".473508pt" strokecolor="#808080">
                <v:path arrowok="t"/>
              </v:shape>
            </v:group>
            <v:group style="position:absolute;left:1671;top:15342;width:2;height:643" coordorigin="1671,15342" coordsize="2,643">
              <v:shape style="position:absolute;left:1671;top:15342;width:2;height:643" coordorigin="1671,15342" coordsize="0,643" path="m1671,15985l1671,15342e" filled="f" stroked="t" strokeweight=".473508pt" strokecolor="#444444">
                <v:path arrowok="t"/>
              </v:shape>
            </v:group>
            <v:group style="position:absolute;left:2339;top:15342;width:2;height:643" coordorigin="2339,15342" coordsize="2,643">
              <v:shape style="position:absolute;left:2339;top:15342;width:2;height:643" coordorigin="2339,15342" coordsize="0,643" path="m2339,15985l2339,15342e" filled="f" stroked="t" strokeweight=".710263pt" strokecolor="#575757">
                <v:path arrowok="t"/>
              </v:shape>
            </v:group>
            <v:group style="position:absolute;left:4290;top:15980;width:313;height:2" coordorigin="4290,15980" coordsize="313,2">
              <v:shape style="position:absolute;left:4290;top:15980;width:313;height:2" coordorigin="4290,15980" coordsize="313,0" path="m4290,15980l4603,15980e" filled="f" stroked="t" strokeweight=".473508pt" strokecolor="#939393">
                <v:path arrowok="t"/>
              </v:shape>
            </v:group>
            <v:group style="position:absolute;left:7268;top:15980;width:298;height:2" coordorigin="7268,15980" coordsize="298,2">
              <v:shape style="position:absolute;left:7268;top:15980;width:298;height:2" coordorigin="7268,15980" coordsize="298,0" path="m7268,15980l7567,15980e" filled="f" stroked="t" strokeweight=".473508pt" strokecolor="#7C7C7C">
                <v:path arrowok="t"/>
              </v:shape>
            </v:group>
            <v:group style="position:absolute;left:8211;top:15980;width:346;height:2" coordorigin="8211,15980" coordsize="346,2">
              <v:shape style="position:absolute;left:8211;top:15980;width:346;height:2" coordorigin="8211,15980" coordsize="346,0" path="m8211,15980l8556,15980e" filled="f" stroked="t" strokeweight=".473508pt" strokecolor="#7C7C7C">
                <v:path arrowok="t"/>
              </v:shape>
            </v:group>
            <v:group style="position:absolute;left:9016;top:15980;width:313;height:2" coordorigin="9016,15980" coordsize="313,2">
              <v:shape style="position:absolute;left:9016;top:15980;width:313;height:2" coordorigin="9016,15980" coordsize="313,0" path="m9016,15980l9328,15980e" filled="f" stroked="t" strokeweight=".473508pt" strokecolor="#77777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5"/>
          <w:szCs w:val="15"/>
          <w:color w:val="8E9090"/>
          <w:spacing w:val="0"/>
          <w:w w:val="51"/>
          <w:i/>
          <w:position w:val="7"/>
        </w:rPr>
        <w:t>1,1</w:t>
      </w:r>
      <w:r>
        <w:rPr>
          <w:rFonts w:ascii="Times New Roman" w:hAnsi="Times New Roman" w:cs="Times New Roman" w:eastAsia="Times New Roman"/>
          <w:sz w:val="15"/>
          <w:szCs w:val="15"/>
          <w:color w:val="8E9090"/>
          <w:spacing w:val="18"/>
          <w:w w:val="51"/>
          <w:i/>
          <w:position w:val="7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8E9090"/>
          <w:spacing w:val="0"/>
          <w:w w:val="81"/>
          <w:position w:val="7"/>
        </w:rPr>
        <w:t>"'</w:t>
      </w:r>
      <w:r>
        <w:rPr>
          <w:rFonts w:ascii="Times New Roman" w:hAnsi="Times New Roman" w:cs="Times New Roman" w:eastAsia="Times New Roman"/>
          <w:sz w:val="15"/>
          <w:szCs w:val="15"/>
          <w:color w:val="8E9090"/>
          <w:spacing w:val="7"/>
          <w:w w:val="81"/>
          <w:position w:val="7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A3A5A8"/>
          <w:spacing w:val="-8"/>
          <w:w w:val="115"/>
          <w:position w:val="7"/>
        </w:rPr>
        <w:t>:</w:t>
      </w:r>
      <w:r>
        <w:rPr>
          <w:rFonts w:ascii="Times New Roman" w:hAnsi="Times New Roman" w:cs="Times New Roman" w:eastAsia="Times New Roman"/>
          <w:sz w:val="15"/>
          <w:szCs w:val="15"/>
          <w:color w:val="A3A5A8"/>
          <w:spacing w:val="0"/>
          <w:w w:val="141"/>
          <w:position w:val="7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A3A5A8"/>
          <w:spacing w:val="2"/>
          <w:w w:val="141"/>
          <w:position w:val="7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8E9090"/>
          <w:spacing w:val="0"/>
          <w:w w:val="56"/>
          <w:position w:val="7"/>
        </w:rPr>
        <w:t>,....</w:t>
      </w:r>
      <w:r>
        <w:rPr>
          <w:rFonts w:ascii="Times New Roman" w:hAnsi="Times New Roman" w:cs="Times New Roman" w:eastAsia="Times New Roman"/>
          <w:sz w:val="15"/>
          <w:szCs w:val="15"/>
          <w:color w:val="8E9090"/>
          <w:spacing w:val="1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3A5A8"/>
          <w:spacing w:val="0"/>
          <w:w w:val="70"/>
          <w:position w:val="7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A3A5A8"/>
          <w:spacing w:val="15"/>
          <w:w w:val="70"/>
          <w:position w:val="7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3A5A8"/>
          <w:spacing w:val="0"/>
          <w:w w:val="70"/>
          <w:position w:val="7"/>
        </w:rPr>
        <w:t>...</w:t>
      </w:r>
      <w:r>
        <w:rPr>
          <w:rFonts w:ascii="Times New Roman" w:hAnsi="Times New Roman" w:cs="Times New Roman" w:eastAsia="Times New Roman"/>
          <w:sz w:val="15"/>
          <w:szCs w:val="15"/>
          <w:color w:val="A3A5A8"/>
          <w:spacing w:val="22"/>
          <w:w w:val="70"/>
          <w:position w:val="7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8E9090"/>
          <w:spacing w:val="0"/>
          <w:w w:val="100"/>
          <w:position w:val="7"/>
        </w:rPr>
        <w:t>''</w:t>
      </w:r>
      <w:r>
        <w:rPr>
          <w:rFonts w:ascii="Times New Roman" w:hAnsi="Times New Roman" w:cs="Times New Roman" w:eastAsia="Times New Roman"/>
          <w:sz w:val="15"/>
          <w:szCs w:val="15"/>
          <w:color w:val="8E9090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8E9090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4"/>
          <w:szCs w:val="4"/>
          <w:color w:val="A3A5A8"/>
          <w:spacing w:val="0"/>
          <w:w w:val="136"/>
          <w:position w:val="7"/>
        </w:rPr>
        <w:t>1</w:t>
      </w:r>
      <w:r>
        <w:rPr>
          <w:rFonts w:ascii="Times New Roman" w:hAnsi="Times New Roman" w:cs="Times New Roman" w:eastAsia="Times New Roman"/>
          <w:sz w:val="4"/>
          <w:szCs w:val="4"/>
          <w:color w:val="A3A5A8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4"/>
          <w:szCs w:val="4"/>
          <w:color w:val="A3A5A8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8"/>
          <w:szCs w:val="18"/>
          <w:color w:val="8E9090"/>
          <w:spacing w:val="0"/>
          <w:w w:val="213"/>
          <w:position w:val="4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8E9090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8E9090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535" w:lineRule="exact"/>
        <w:ind w:left="2641" w:right="-20"/>
        <w:jc w:val="left"/>
        <w:rPr>
          <w:rFonts w:ascii="Times New Roman" w:hAnsi="Times New Roman" w:cs="Times New Roman" w:eastAsia="Times New Roman"/>
          <w:sz w:val="51"/>
          <w:szCs w:val="51"/>
        </w:rPr>
      </w:pPr>
      <w:rPr/>
      <w:r>
        <w:rPr>
          <w:rFonts w:ascii="Times New Roman" w:hAnsi="Times New Roman" w:cs="Times New Roman" w:eastAsia="Times New Roman"/>
          <w:sz w:val="51"/>
          <w:szCs w:val="51"/>
          <w:color w:val="363F80"/>
          <w:spacing w:val="0"/>
          <w:w w:val="100"/>
          <w:b/>
          <w:bCs/>
        </w:rPr>
        <w:t>ö</w:t>
      </w:r>
      <w:r>
        <w:rPr>
          <w:rFonts w:ascii="Times New Roman" w:hAnsi="Times New Roman" w:cs="Times New Roman" w:eastAsia="Times New Roman"/>
          <w:sz w:val="51"/>
          <w:szCs w:val="51"/>
          <w:color w:val="363F80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51"/>
          <w:szCs w:val="51"/>
          <w:color w:val="363F80"/>
          <w:spacing w:val="0"/>
          <w:w w:val="100"/>
          <w:b/>
          <w:bCs/>
        </w:rPr>
        <w:t>\</w:t>
      </w:r>
      <w:r>
        <w:rPr>
          <w:rFonts w:ascii="Times New Roman" w:hAnsi="Times New Roman" w:cs="Times New Roman" w:eastAsia="Times New Roman"/>
          <w:sz w:val="51"/>
          <w:szCs w:val="51"/>
          <w:color w:val="363F80"/>
          <w:spacing w:val="0"/>
          <w:w w:val="100"/>
          <w:b/>
          <w:bCs/>
        </w:rPr>
        <w:t>os-</w:t>
      </w:r>
      <w:r>
        <w:rPr>
          <w:rFonts w:ascii="Times New Roman" w:hAnsi="Times New Roman" w:cs="Times New Roman" w:eastAsia="Times New Roman"/>
          <w:sz w:val="51"/>
          <w:szCs w:val="5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00"/>
        </w:sectPr>
      </w:pPr>
      <w:rPr/>
    </w:p>
    <w:p>
      <w:pPr>
        <w:spacing w:before="44" w:after="0" w:line="250" w:lineRule="atLeast"/>
        <w:ind w:left="3731" w:right="4254" w:firstLine="-3619"/>
        <w:jc w:val="left"/>
        <w:tabs>
          <w:tab w:pos="3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4.617615pt;margin-top:9.483445pt;width:500.806534pt;height:56.191921pt;mso-position-horizontal-relative:page;mso-position-vertical-relative:paragraph;z-index:-16917" type="#_x0000_t202" filled="f" stroked="f">
            <v:textbox inset="0,0,0,0">
              <w:txbxContent>
                <w:p>
                  <w:pPr>
                    <w:spacing w:before="0" w:after="0" w:line="1124" w:lineRule="exact"/>
                    <w:ind w:right="-209"/>
                    <w:jc w:val="left"/>
                    <w:tabs>
                      <w:tab w:pos="8740" w:val="left"/>
                    </w:tabs>
                    <w:rPr>
                      <w:rFonts w:ascii="Times New Roman" w:hAnsi="Times New Roman" w:cs="Times New Roman" w:eastAsia="Times New Roman"/>
                      <w:sz w:val="110"/>
                      <w:szCs w:val="110"/>
                    </w:rPr>
                  </w:pPr>
                  <w:rPr/>
                  <w:r>
                    <w:rPr>
                      <w:rFonts w:ascii="Arial" w:hAnsi="Arial" w:cs="Arial" w:eastAsia="Arial"/>
                      <w:sz w:val="82"/>
                      <w:szCs w:val="82"/>
                      <w:color w:val="212323"/>
                      <w:spacing w:val="0"/>
                      <w:w w:val="480"/>
                      <w:position w:val="23"/>
                    </w:rPr>
                    <w:t>!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212323"/>
                      <w:spacing w:val="0"/>
                      <w:w w:val="100"/>
                      <w:position w:val="23"/>
                    </w:rPr>
                    <w:tab/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212323"/>
                      <w:spacing w:val="0"/>
                      <w:w w:val="100"/>
                      <w:position w:val="23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10"/>
                      <w:szCs w:val="110"/>
                      <w:color w:val="727272"/>
                      <w:spacing w:val="0"/>
                      <w:w w:val="232"/>
                      <w:position w:val="-1"/>
                    </w:rPr>
                    <w:t>8</w:t>
                  </w:r>
                  <w:r>
                    <w:rPr>
                      <w:rFonts w:ascii="Times New Roman" w:hAnsi="Times New Roman" w:cs="Times New Roman" w:eastAsia="Times New Roman"/>
                      <w:sz w:val="110"/>
                      <w:szCs w:val="11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7.231873pt;margin-top:41.190739pt;width:2.63704pt;height:14pt;mso-position-horizontal-relative:page;mso-position-vertical-relative:paragraph;z-index:-16916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979799"/>
                      <w:spacing w:val="0"/>
                      <w:w w:val="67"/>
                    </w:rPr>
                    <w:t>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0"/>
          <w:szCs w:val="40"/>
          <w:color w:val="D4D4D4"/>
          <w:spacing w:val="0"/>
          <w:w w:val="53"/>
          <w:position w:val="20"/>
        </w:rPr>
        <w:t>ı</w:t>
      </w:r>
      <w:r>
        <w:rPr>
          <w:rFonts w:ascii="Arial" w:hAnsi="Arial" w:cs="Arial" w:eastAsia="Arial"/>
          <w:sz w:val="40"/>
          <w:szCs w:val="40"/>
          <w:color w:val="D4D4D4"/>
          <w:spacing w:val="0"/>
          <w:w w:val="100"/>
          <w:position w:val="20"/>
        </w:rPr>
        <w:tab/>
      </w:r>
      <w:r>
        <w:rPr>
          <w:rFonts w:ascii="Arial" w:hAnsi="Arial" w:cs="Arial" w:eastAsia="Arial"/>
          <w:sz w:val="40"/>
          <w:szCs w:val="40"/>
          <w:color w:val="D4D4D4"/>
          <w:spacing w:val="0"/>
          <w:w w:val="100"/>
          <w:position w:val="2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7"/>
          <w:position w:val="0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6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2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5"/>
          <w:position w:val="0"/>
        </w:rPr>
        <w:t>LEDİYESİ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İTFAİYE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DAİ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7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7"/>
          <w:position w:val="0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69" w:lineRule="exact"/>
        <w:ind w:left="878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B3B3B"/>
          <w:spacing w:val="2"/>
          <w:w w:val="143"/>
        </w:rPr>
        <w:t>I</w:t>
      </w:r>
      <w:r>
        <w:rPr>
          <w:rFonts w:ascii="Arial" w:hAnsi="Arial" w:cs="Arial" w:eastAsia="Arial"/>
          <w:sz w:val="14"/>
          <w:szCs w:val="14"/>
          <w:color w:val="565656"/>
          <w:spacing w:val="0"/>
          <w:w w:val="102"/>
        </w:rPr>
        <w:t>Z</w:t>
      </w:r>
      <w:r>
        <w:rPr>
          <w:rFonts w:ascii="Arial" w:hAnsi="Arial" w:cs="Arial" w:eastAsia="Arial"/>
          <w:sz w:val="14"/>
          <w:szCs w:val="14"/>
          <w:color w:val="565656"/>
          <w:spacing w:val="-20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21"/>
        </w:rPr>
        <w:t>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86" w:lineRule="exact"/>
        <w:ind w:left="605" w:right="-20"/>
        <w:jc w:val="left"/>
        <w:tabs>
          <w:tab w:pos="3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3B3B3B"/>
          <w:spacing w:val="0"/>
          <w:w w:val="106"/>
        </w:rPr>
        <w:t>BÜYÜKŞEHIR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Müda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100"/>
          <w:position w:val="1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8"/>
          <w:position w:val="1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left="653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515.504944pt;margin-top:1.155231pt;width:20.581907pt;height:.1pt;mso-position-horizontal-relative:page;mso-position-vertical-relative:paragraph;z-index:-16919" coordorigin="10310,23" coordsize="412,2">
            <v:shape style="position:absolute;left:10310;top:23;width:412;height:2" coordorigin="10310,23" coordsize="412,0" path="m10310,23l10722,23e" filled="f" stroked="t" strokeweight="2.153920pt" strokecolor="#909393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9"/>
        </w:rPr>
        <w:t>BE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9"/>
        </w:rPr>
        <w:t>L</w:t>
      </w:r>
      <w:r>
        <w:rPr>
          <w:rFonts w:ascii="Arial" w:hAnsi="Arial" w:cs="Arial" w:eastAsia="Arial"/>
          <w:sz w:val="14"/>
          <w:szCs w:val="14"/>
          <w:color w:val="3B3B3B"/>
          <w:spacing w:val="7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565656"/>
          <w:spacing w:val="0"/>
          <w:w w:val="100"/>
          <w:position w:val="9"/>
        </w:rPr>
        <w:t>E</w:t>
      </w:r>
      <w:r>
        <w:rPr>
          <w:rFonts w:ascii="Arial" w:hAnsi="Arial" w:cs="Arial" w:eastAsia="Arial"/>
          <w:sz w:val="14"/>
          <w:szCs w:val="14"/>
          <w:color w:val="565656"/>
          <w:spacing w:val="0"/>
          <w:w w:val="100"/>
          <w:position w:val="9"/>
        </w:rPr>
        <w:t>D</w:t>
      </w:r>
      <w:r>
        <w:rPr>
          <w:rFonts w:ascii="Arial" w:hAnsi="Arial" w:cs="Arial" w:eastAsia="Arial"/>
          <w:sz w:val="14"/>
          <w:szCs w:val="14"/>
          <w:color w:val="565656"/>
          <w:spacing w:val="-5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7"/>
          <w:position w:val="9"/>
        </w:rPr>
        <w:t>I</w:t>
      </w:r>
      <w:r>
        <w:rPr>
          <w:rFonts w:ascii="Arial" w:hAnsi="Arial" w:cs="Arial" w:eastAsia="Arial"/>
          <w:sz w:val="14"/>
          <w:szCs w:val="14"/>
          <w:color w:val="3B3B3B"/>
          <w:spacing w:val="-20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565656"/>
          <w:spacing w:val="0"/>
          <w:w w:val="87"/>
          <w:position w:val="9"/>
        </w:rPr>
        <w:t>Y</w:t>
      </w:r>
      <w:r>
        <w:rPr>
          <w:rFonts w:ascii="Arial" w:hAnsi="Arial" w:cs="Arial" w:eastAsia="Arial"/>
          <w:sz w:val="14"/>
          <w:szCs w:val="14"/>
          <w:color w:val="565656"/>
          <w:spacing w:val="-22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89"/>
          <w:position w:val="9"/>
        </w:rPr>
        <w:t>E</w:t>
      </w:r>
      <w:r>
        <w:rPr>
          <w:rFonts w:ascii="Arial" w:hAnsi="Arial" w:cs="Arial" w:eastAsia="Arial"/>
          <w:sz w:val="14"/>
          <w:szCs w:val="14"/>
          <w:color w:val="3B3B3B"/>
          <w:spacing w:val="-18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565656"/>
          <w:spacing w:val="0"/>
          <w:w w:val="95"/>
          <w:position w:val="9"/>
        </w:rPr>
        <w:t>S</w:t>
      </w:r>
      <w:r>
        <w:rPr>
          <w:rFonts w:ascii="Arial" w:hAnsi="Arial" w:cs="Arial" w:eastAsia="Arial"/>
          <w:sz w:val="14"/>
          <w:szCs w:val="14"/>
          <w:color w:val="565656"/>
          <w:spacing w:val="-20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9"/>
        </w:rPr>
        <w:t>I</w:t>
      </w:r>
      <w:r>
        <w:rPr>
          <w:rFonts w:ascii="Arial" w:hAnsi="Arial" w:cs="Arial" w:eastAsia="Arial"/>
          <w:sz w:val="14"/>
          <w:szCs w:val="14"/>
          <w:color w:val="3B3B3B"/>
          <w:spacing w:val="-36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5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72" w:lineRule="auto"/>
        <w:ind w:left="141" w:right="8774" w:firstLine="-14"/>
        <w:jc w:val="left"/>
        <w:tabs>
          <w:tab w:pos="1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2.228226pt;margin-top:.143701pt;width:411.96286pt;height:25.169875pt;mso-position-horizontal-relative:page;mso-position-vertical-relative:paragraph;z-index:-16918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249" w:hRule="exact"/>
                    </w:trPr>
                    <w:tc>
                      <w:tcPr>
                        <w:tcW w:w="2183" w:type="dxa"/>
                        <w:tcBorders>
                          <w:top w:val="single" w:sz="5.743784" w:space="0" w:color="747474"/>
                          <w:bottom w:val="single" w:sz="3.829192" w:space="0" w:color="5B5B5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5" w:after="0" w:line="240" w:lineRule="auto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-10"/>
                            <w:w w:val="87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87"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-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42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12"/>
                            <w:w w:val="4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100"/>
                          </w:rPr>
                          <w:t>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-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100"/>
                          </w:rPr>
                          <w:t>Sıra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10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101"/>
                          </w:rPr>
                          <w:t>43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316" w:type="dxa"/>
                        <w:tcBorders>
                          <w:top w:val="nil" w:sz="6" w:space="0" w:color="auto"/>
                          <w:bottom w:val="single" w:sz="5.743784" w:space="0" w:color="74747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12" w:after="0" w:line="227" w:lineRule="exact"/>
                          <w:ind w:left="26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w w:val="75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w w:val="74"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-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52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-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100"/>
                          </w:rPr>
                          <w:t>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-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100"/>
                          </w:rPr>
                          <w:t>:2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100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100"/>
                          </w:rPr>
                          <w:t>.58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734" w:type="dxa"/>
                        <w:tcBorders>
                          <w:top w:val="single" w:sz="7.658384" w:space="0" w:color="7C7C7C"/>
                          <w:bottom w:val="single" w:sz="5.743784" w:space="0" w:color="747474"/>
                          <w:left w:val="nil" w:sz="6" w:space="0" w:color="auto"/>
                          <w:right w:val="single" w:sz="5.743784" w:space="0" w:color="6B6B6B"/>
                        </w:tcBorders>
                      </w:tcPr>
                      <w:p>
                        <w:pPr>
                          <w:spacing w:before="12" w:after="0" w:line="218" w:lineRule="exact"/>
                          <w:ind w:left="9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w w:val="197"/>
                            <w:position w:val="-1"/>
                          </w:rPr>
                          <w:t>cl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-33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727272"/>
                            <w:spacing w:val="0"/>
                            <w:w w:val="131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2183" w:type="dxa"/>
                        <w:tcBorders>
                          <w:top w:val="single" w:sz="3.829192" w:space="0" w:color="5B5B5B"/>
                          <w:bottom w:val="single" w:sz="5.743784" w:space="0" w:color="8C8C8C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10" w:after="0" w:line="220" w:lineRule="exact"/>
                          <w:ind w:left="40" w:right="-20"/>
                          <w:jc w:val="left"/>
                          <w:tabs>
                            <w:tab w:pos="1400" w:val="left"/>
                          </w:tabs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8"/>
                            <w:w w:val="34"/>
                            <w:position w:val="-1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4"/>
                            <w:w w:val="84"/>
                            <w:position w:val="-1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98"/>
                            <w:position w:val="-1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99"/>
                            <w:position w:val="-1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-29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81"/>
                            <w:position w:val="-1"/>
                          </w:rPr>
                          <w:t>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20"/>
                            <w:w w:val="81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100"/>
                            <w:position w:val="-1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00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-2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100"/>
                            <w:position w:val="-1"/>
                          </w:rPr>
                          <w:t>2765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2316" w:type="dxa"/>
                        <w:tcBorders>
                          <w:top w:val="single" w:sz="5.743784" w:space="0" w:color="747474"/>
                          <w:bottom w:val="single" w:sz="5.743784" w:space="0" w:color="8C8C8C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2" w:after="0" w:line="225" w:lineRule="exact"/>
                          <w:ind w:left="26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93"/>
                            <w:position w:val="-1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22"/>
                            <w:w w:val="93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100"/>
                            <w:position w:val="-1"/>
                          </w:rPr>
                          <w:t>Ala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100"/>
                            <w:position w:val="-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-11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100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12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100"/>
                            <w:position w:val="-1"/>
                          </w:rPr>
                          <w:t>Merkez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3734" w:type="dxa"/>
                        <w:tcBorders>
                          <w:top w:val="single" w:sz="5.743784" w:space="0" w:color="747474"/>
                          <w:bottom w:val="single" w:sz="5.743784" w:space="0" w:color="8C8C8C"/>
                          <w:left w:val="nil" w:sz="6" w:space="0" w:color="auto"/>
                          <w:right w:val="single" w:sz="5.743784" w:space="0" w:color="6B6B6B"/>
                        </w:tcBorders>
                      </w:tcPr>
                      <w:p>
                        <w:pPr/>
                        <w:r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565656"/>
          <w:w w:val="96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2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rihi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0"/>
          <w:w w:val="13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-23"/>
          <w:w w:val="13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31"/>
        </w:rPr>
        <w:t>05/05/20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6"/>
          <w:w w:val="13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0"/>
          <w:w w:val="43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15"/>
          <w:w w:val="4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323"/>
          <w:spacing w:val="-7"/>
          <w:w w:val="5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8"/>
        </w:rPr>
        <w:t>(ny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323"/>
          <w:spacing w:val="0"/>
          <w:w w:val="4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12323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9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2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05/05/20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0"/>
          <w:w w:val="43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15"/>
          <w:w w:val="4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14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1645/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82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4"/>
          <w:w w:val="99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9"/>
          <w:w w:val="8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565656"/>
          <w:spacing w:val="-1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2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rakit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136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9"/>
          <w:w w:val="10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Adr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4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645/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6"/>
        </w:rPr>
        <w:t>ze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arsada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87"/>
        </w:rPr>
        <w:t> 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87"/>
          <w:i/>
        </w:rPr>
        <w:t>1</w:t>
      </w:r>
      <w:r>
        <w:rPr>
          <w:rFonts w:ascii="Arial" w:hAnsi="Arial" w:cs="Arial" w:eastAsia="Arial"/>
          <w:sz w:val="19"/>
          <w:szCs w:val="19"/>
          <w:color w:val="565656"/>
          <w:spacing w:val="6"/>
          <w:w w:val="87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Bayrakit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41" w:right="-20"/>
        <w:jc w:val="left"/>
        <w:tabs>
          <w:tab w:pos="1520" w:val="left"/>
          <w:tab w:pos="4100" w:val="left"/>
          <w:tab w:pos="7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w w:val="88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Tüıii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Sebebi: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Ateş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8" w:after="0" w:line="164" w:lineRule="auto"/>
        <w:ind w:left="3568" w:right="3298" w:firstLine="-3437"/>
        <w:jc w:val="left"/>
        <w:tabs>
          <w:tab w:pos="3560" w:val="left"/>
          <w:tab w:pos="6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9.085175pt;margin-top:16.553896pt;width:87.029952pt;height:26pt;mso-position-horizontal-relative:page;mso-position-vertical-relative:paragraph;z-index:-16915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600" w:val="left"/>
                      <w:tab w:pos="166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565656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6565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65656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6565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65656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12323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8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6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95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94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pını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8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kli: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  <w:position w:val="-7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5"/>
          <w:w w:val="95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0"/>
          <w:w w:val="109"/>
          <w:position w:val="-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0"/>
          <w:w w:val="109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[)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etonarme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93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3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4"/>
          <w:w w:val="93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0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91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8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Diğer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left="670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Yangıııı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Alına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97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4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6" w:after="0" w:line="240" w:lineRule="auto"/>
        <w:ind w:left="131" w:right="-20"/>
        <w:jc w:val="left"/>
        <w:tabs>
          <w:tab w:pos="2060" w:val="left"/>
          <w:tab w:pos="5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2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26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9"/>
          <w:w w:val="96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reni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95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medi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</w:rPr>
        <w:t>IKi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8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5"/>
        </w:rPr>
        <w:t>ac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2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4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9"/>
          <w:w w:val="10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7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nilemedi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3" w:after="0" w:line="240" w:lineRule="auto"/>
        <w:ind w:left="206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6"/>
          <w:w w:val="8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miri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0"/>
          <w:w w:val="13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-28"/>
          <w:w w:val="13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7"/>
        </w:rPr>
        <w:t>Çv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9"/>
          <w:w w:val="98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0"/>
          <w:w w:val="6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Abdulkadi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323"/>
          <w:spacing w:val="0"/>
          <w:w w:val="4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12323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7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40" w:lineRule="auto"/>
        <w:ind w:left="2065" w:right="-20"/>
        <w:jc w:val="left"/>
        <w:tabs>
          <w:tab w:pos="4620" w:val="left"/>
          <w:tab w:pos="7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6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21.59</w:t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8"/>
        </w:rPr>
        <w:t>Saa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22.04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left="127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6"/>
          <w:w w:val="85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iden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  <w:position w:val="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4"/>
          <w:w w:val="89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  <w:position w:val="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1"/>
          <w:position w:val="0"/>
        </w:rPr>
        <w:t>646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9" w:lineRule="exact"/>
        <w:ind w:left="131" w:right="-20"/>
        <w:jc w:val="left"/>
        <w:tabs>
          <w:tab w:pos="4640" w:val="left"/>
          <w:tab w:pos="7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5"/>
          <w:w w:val="100"/>
          <w:position w:val="3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3"/>
        </w:rPr>
        <w:t>kibin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lektri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  <w:position w:val="-1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4659" w:right="-20"/>
        <w:jc w:val="left"/>
        <w:tabs>
          <w:tab w:pos="7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8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8"/>
          <w:w w:val="4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1"/>
          <w:w w:val="4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0"/>
          <w:w w:val="13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-27"/>
          <w:w w:val="13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26" w:lineRule="exact"/>
        <w:ind w:left="464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4"/>
          <w:w w:val="92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-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6"/>
          <w:position w:val="-1"/>
        </w:rPr>
        <w:t>iye</w:t>
      </w:r>
      <w:r>
        <w:rPr>
          <w:rFonts w:ascii="Times New Roman" w:hAnsi="Times New Roman" w:cs="Times New Roman" w:eastAsia="Times New Roman"/>
          <w:sz w:val="20"/>
          <w:szCs w:val="20"/>
          <w:color w:val="212323"/>
          <w:spacing w:val="7"/>
          <w:w w:val="70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7"/>
          <w:w w:val="104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79"/>
          <w:position w:val="-1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7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  <w:position w:val="-1"/>
        </w:rPr>
        <w:t>nd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3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5"/>
          <w:position w:val="-1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8" w:after="0" w:line="276" w:lineRule="exact"/>
        <w:ind w:left="160" w:right="-20"/>
        <w:jc w:val="left"/>
        <w:tabs>
          <w:tab w:pos="2060" w:val="left"/>
          <w:tab w:pos="3540" w:val="left"/>
          <w:tab w:pos="4640" w:val="left"/>
          <w:tab w:pos="7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3"/>
          <w:szCs w:val="23"/>
          <w:color w:val="979799"/>
          <w:spacing w:val="0"/>
          <w:w w:val="165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979799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3"/>
          <w:szCs w:val="23"/>
          <w:color w:val="979799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212323"/>
          <w:spacing w:val="2"/>
          <w:w w:val="94"/>
          <w:position w:val="4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4"/>
        </w:rPr>
        <w:t>ersonel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0"/>
          <w:w w:val="94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9"/>
          <w:position w:val="4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9"/>
          <w:w w:val="93"/>
          <w:position w:val="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  <w:position w:val="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position w:val="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2"/>
          <w:w w:val="94"/>
          <w:position w:val="4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2"/>
          <w:position w:val="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3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212323"/>
          <w:spacing w:val="0"/>
          <w:w w:val="100"/>
          <w:position w:val="3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3"/>
        </w:rPr>
        <w:t>oğalg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100"/>
          <w:position w:val="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3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3"/>
          <w:position w:val="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3"/>
        </w:rPr>
        <w:t>kibi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  <w:position w:val="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4"/>
          <w:position w:val="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0"/>
          <w:position w:val="3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3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3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5" w:lineRule="exact"/>
        <w:ind w:left="447" w:right="-20"/>
        <w:jc w:val="left"/>
        <w:tabs>
          <w:tab w:pos="2060" w:val="left"/>
          <w:tab w:pos="4700" w:val="left"/>
          <w:tab w:pos="7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jımcı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kip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69"/>
          <w:position w:val="0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6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  <w:position w:val="0"/>
        </w:rPr>
        <w:t>Sayı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1"/>
          <w:w w:val="102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-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0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93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3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0"/>
          <w:w w:val="93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0"/>
        </w:rPr>
        <w:t>nel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9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4"/>
          <w:w w:val="103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2"/>
          <w:w w:val="88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0"/>
        </w:rPr>
        <w:t>ısı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0"/>
          <w:w w:val="131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0" w:lineRule="exact"/>
        <w:ind w:left="107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6"/>
          <w:w w:val="51"/>
        </w:rPr>
        <w:t>I&lt;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w w:val="52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ıtmi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şs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12323"/>
          <w:spacing w:val="6"/>
          <w:w w:val="86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önü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9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7"/>
          <w:w w:val="9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207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Yardı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93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2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6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207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5" w:after="0" w:line="226" w:lineRule="exact"/>
        <w:ind w:left="131" w:right="2438" w:firstLine="-24"/>
        <w:jc w:val="left"/>
        <w:tabs>
          <w:tab w:pos="2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6"/>
          <w:w w:val="148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iayı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Gö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rüldüğü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rine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duma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görüldii.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left="4591" w:right="390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Söndürmedc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8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9" w:lineRule="exact"/>
        <w:ind w:left="122" w:right="-20"/>
        <w:jc w:val="left"/>
        <w:tabs>
          <w:tab w:pos="2500" w:val="left"/>
          <w:tab w:pos="4620" w:val="left"/>
          <w:tab w:pos="6540" w:val="left"/>
          <w:tab w:pos="8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Söndürmc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5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üıti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Söndürüldü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  <w:position w:val="-1"/>
        </w:rPr>
        <w:t>IKöpük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3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-2"/>
        </w:rPr>
        <w:t>IK.K.T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3"/>
          <w:w w:val="9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08" w:lineRule="exact"/>
        <w:ind w:left="5133" w:right="-20"/>
        <w:jc w:val="left"/>
        <w:tabs>
          <w:tab w:pos="6540" w:val="left"/>
          <w:tab w:pos="814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3"/>
        </w:rPr>
        <w:t>0.5</w:t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3"/>
        </w:rPr>
      </w:r>
      <w:r>
        <w:rPr>
          <w:rFonts w:ascii="Arial" w:hAnsi="Arial" w:cs="Arial" w:eastAsia="Arial"/>
          <w:sz w:val="31"/>
          <w:szCs w:val="31"/>
          <w:color w:val="212323"/>
          <w:spacing w:val="0"/>
          <w:w w:val="52"/>
          <w:position w:val="1"/>
        </w:rPr>
        <w:t>ı</w:t>
      </w:r>
      <w:r>
        <w:rPr>
          <w:rFonts w:ascii="Arial" w:hAnsi="Arial" w:cs="Arial" w:eastAsia="Arial"/>
          <w:sz w:val="31"/>
          <w:szCs w:val="31"/>
          <w:color w:val="21232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1"/>
          <w:szCs w:val="31"/>
          <w:color w:val="212323"/>
          <w:spacing w:val="0"/>
          <w:w w:val="100"/>
          <w:position w:val="1"/>
        </w:rPr>
      </w:r>
      <w:r>
        <w:rPr>
          <w:rFonts w:ascii="Arial" w:hAnsi="Arial" w:cs="Arial" w:eastAsia="Arial"/>
          <w:sz w:val="31"/>
          <w:szCs w:val="31"/>
          <w:color w:val="3B3B3B"/>
          <w:spacing w:val="0"/>
          <w:w w:val="52"/>
          <w:position w:val="1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01" w:lineRule="auto"/>
        <w:ind w:left="131" w:right="1004" w:firstLine="-24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4"/>
        </w:rPr>
        <w:t>öndürme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4"/>
        </w:rPr>
        <w:t>Sonundaki</w:t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erinde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boş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arsa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içindeki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çöp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89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0"/>
          <w:w w:val="102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  <w:position w:val="0"/>
        </w:rPr>
        <w:t>tikl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6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yanmıştır.Herhangi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maddi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6"/>
          <w:w w:val="100"/>
          <w:position w:val="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ara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ziya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0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2" w:lineRule="auto"/>
        <w:ind w:left="92" w:right="96" w:firstLine="2039"/>
        <w:jc w:val="right"/>
        <w:tabs>
          <w:tab w:pos="2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8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rinde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tetkikt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6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92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0"/>
          <w:w w:val="97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6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ngıcını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arsa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içeri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1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indeki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öbc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halinde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bulu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9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8"/>
        </w:rPr>
        <w:t>ve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0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5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astiklerde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kimli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2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5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lııdırıll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9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45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4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yakılan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kağıt,plasti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v.b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gibi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mal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emeleri;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çakma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ve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9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9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kibritle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tutuşturarak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8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</w:rPr>
        <w:t>çıktı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4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3" w:lineRule="exact"/>
        <w:ind w:left="206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12323"/>
          <w:spacing w:val="9"/>
          <w:w w:val="77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9"/>
        </w:rPr>
        <w:t>anaatine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varılmı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117" w:right="-20"/>
        <w:jc w:val="left"/>
        <w:tabs>
          <w:tab w:pos="2060" w:val="left"/>
          <w:tab w:pos="6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w w:val="98"/>
          <w:position w:val="1"/>
        </w:rPr>
        <w:t>Sigor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98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1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0"/>
          <w:position w:val="1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8"/>
          <w:w w:val="8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2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1"/>
        </w:rPr>
        <w:t>se</w:t>
        <w:tab/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3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2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94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77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eti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  <w:position w:val="1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0"/>
          <w:w w:val="65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3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72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9"/>
          <w:w w:val="107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97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2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63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9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5" w:lineRule="auto"/>
        <w:ind w:left="127" w:right="9656" w:firstLine="65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67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8"/>
          <w:w w:val="16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9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4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565656"/>
          <w:spacing w:val="-2"/>
          <w:w w:val="109"/>
        </w:rPr>
        <w:t>"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9"/>
        </w:rPr>
        <w:t>Ilgı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9"/>
        </w:rPr>
        <w:t>n</w:t>
      </w:r>
      <w:r>
        <w:rPr>
          <w:rFonts w:ascii="Arial" w:hAnsi="Arial" w:cs="Arial" w:eastAsia="Arial"/>
          <w:sz w:val="18"/>
          <w:szCs w:val="18"/>
          <w:color w:val="3B3B3B"/>
          <w:spacing w:val="6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cr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6" w:lineRule="exact"/>
        <w:ind w:left="37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9"/>
          <w:w w:val="6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5"/>
          <w:w w:val="8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</w:rPr>
        <w:t>dildi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9"/>
          <w:w w:val="101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3" w:after="0" w:line="240" w:lineRule="auto"/>
        <w:ind w:left="127" w:right="-20"/>
        <w:jc w:val="left"/>
        <w:tabs>
          <w:tab w:pos="2080" w:val="left"/>
          <w:tab w:pos="5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1"/>
        </w:rPr>
        <w:t>Dönü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6"/>
          <w:w w:val="91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  <w:position w:val="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7"/>
          <w:w w:val="127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1"/>
        </w:rPr>
        <w:t>ırilı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05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"/>
          <w:w w:val="100"/>
          <w:position w:val="1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6"/>
          <w:w w:val="100"/>
          <w:position w:val="1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17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1"/>
          <w:position w:val="0"/>
        </w:rPr>
        <w:t>ISaa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3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52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5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8"/>
          <w:w w:val="5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22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1" w:lineRule="exact"/>
        <w:ind w:left="217" w:right="-20"/>
        <w:jc w:val="left"/>
        <w:tabs>
          <w:tab w:pos="880" w:val="left"/>
          <w:tab w:pos="1420" w:val="left"/>
          <w:tab w:pos="8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w w:val="82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8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7"/>
        </w:rPr>
        <w:t>sa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41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</w:rPr>
        <w:t>lü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Bayrakit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  <w:position w:val="-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9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340" w:bottom="280" w:left="400" w:right="120"/>
        </w:sectPr>
      </w:pPr>
      <w:rPr/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60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5.133896pt;margin-top:7.999151pt;width:49.44691pt;height:27pt;mso-position-horizontal-relative:page;mso-position-vertical-relative:paragraph;z-index:-16913" type="#_x0000_t202" filled="f" stroked="f">
            <v:textbox inset="0,0,0,0">
              <w:txbxContent>
                <w:p>
                  <w:pPr>
                    <w:spacing w:before="0" w:after="0" w:line="540" w:lineRule="exact"/>
                    <w:ind w:right="-121"/>
                    <w:jc w:val="left"/>
                    <w:tabs>
                      <w:tab w:pos="460" w:val="left"/>
                    </w:tabs>
                    <w:rPr>
                      <w:rFonts w:ascii="Times New Roman" w:hAnsi="Times New Roman" w:cs="Times New Roman" w:eastAsia="Times New Roman"/>
                      <w:sz w:val="54"/>
                      <w:szCs w:val="5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525E95"/>
                      <w:spacing w:val="0"/>
                      <w:w w:val="73"/>
                      <w:i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525E95"/>
                      <w:spacing w:val="0"/>
                      <w:w w:val="100"/>
                      <w:i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525E95"/>
                      <w:spacing w:val="0"/>
                      <w:w w:val="100"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54"/>
                      <w:szCs w:val="54"/>
                      <w:color w:val="414675"/>
                      <w:spacing w:val="0"/>
                      <w:w w:val="73"/>
                      <w:i/>
                    </w:rPr>
                    <w:t>ld4</w:t>
                  </w:r>
                  <w:r>
                    <w:rPr>
                      <w:rFonts w:ascii="Times New Roman" w:hAnsi="Times New Roman" w:cs="Times New Roman" w:eastAsia="Times New Roman"/>
                      <w:sz w:val="54"/>
                      <w:szCs w:val="5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57"/>
          <w:position w:val="-5"/>
        </w:rPr>
        <w:t>;;;&gt;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right="-74"/>
        <w:jc w:val="left"/>
        <w:tabs>
          <w:tab w:pos="2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Gitmiş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9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1"/>
          <w:w w:val="7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2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5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Ko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right="334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43" w:lineRule="exact"/>
        <w:ind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36"/>
          <w:szCs w:val="36"/>
          <w:color w:val="3B3B3B"/>
          <w:w w:val="52"/>
          <w:position w:val="-6"/>
        </w:rPr>
        <w:t>o</w:t>
      </w:r>
      <w:r>
        <w:rPr>
          <w:rFonts w:ascii="Times New Roman" w:hAnsi="Times New Roman" w:cs="Times New Roman" w:eastAsia="Times New Roman"/>
          <w:sz w:val="36"/>
          <w:szCs w:val="36"/>
          <w:color w:val="3B3B3B"/>
          <w:spacing w:val="-5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56"/>
          <w:position w:val="-6"/>
        </w:rPr>
        <w:t>,g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56"/>
          <w:position w:val="-6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26"/>
          <w:w w:val="56"/>
          <w:position w:val="-6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0"/>
          <w:w w:val="60"/>
          <w:position w:val="-6"/>
        </w:rPr>
        <w:t>Mill</w:t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0"/>
          <w:w w:val="51"/>
          <w:position w:val="-6"/>
        </w:rPr>
        <w:t>ıZi117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120"/>
          <w:cols w:num="3" w:equalWidth="0">
            <w:col w:w="510" w:space="1693"/>
            <w:col w:w="4028" w:space="2506"/>
            <w:col w:w="2663"/>
          </w:cols>
        </w:sectPr>
      </w:pPr>
      <w:rPr/>
    </w:p>
    <w:p>
      <w:pPr>
        <w:spacing w:before="45" w:after="0" w:line="173" w:lineRule="exact"/>
        <w:ind w:left="318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B3B3B"/>
          <w:w w:val="53"/>
          <w:position w:val="-3"/>
        </w:rPr>
        <w:t>&lt;-&lt;</w:t>
      </w:r>
      <w:r>
        <w:rPr>
          <w:rFonts w:ascii="Arial" w:hAnsi="Arial" w:cs="Arial" w:eastAsia="Arial"/>
          <w:sz w:val="18"/>
          <w:szCs w:val="18"/>
          <w:color w:val="3B3B3B"/>
          <w:spacing w:val="-31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29"/>
          <w:position w:val="-3"/>
        </w:rPr>
        <w:t>"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left="31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.978523pt;margin-top:4.806597pt;width:9.44482pt;height:9.5pt;mso-position-horizontal-relative:page;mso-position-vertical-relative:paragraph;z-index:-16914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8"/>
                    <w:jc w:val="lef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565656"/>
                      <w:spacing w:val="0"/>
                      <w:w w:val="185"/>
                    </w:rPr>
                    <w:t>-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565656"/>
                      <w:spacing w:val="-62"/>
                      <w:w w:val="185"/>
                    </w:rPr>
                    <w:t>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727272"/>
                      <w:spacing w:val="0"/>
                      <w:w w:val="101"/>
                    </w:rPr>
                    <w:t>·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7"/>
          <w:szCs w:val="7"/>
          <w:color w:val="3B3B3B"/>
          <w:spacing w:val="-45"/>
          <w:w w:val="192"/>
          <w:i/>
          <w:position w:val="3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color w:val="3B3B3B"/>
          <w:spacing w:val="-63"/>
          <w:w w:val="83"/>
          <w:position w:val="1"/>
        </w:rPr>
        <w:t>"</w:t>
      </w:r>
      <w:r>
        <w:rPr>
          <w:rFonts w:ascii="Arial" w:hAnsi="Arial" w:cs="Arial" w:eastAsia="Arial"/>
          <w:sz w:val="7"/>
          <w:szCs w:val="7"/>
          <w:color w:val="3B3B3B"/>
          <w:spacing w:val="-15"/>
          <w:w w:val="190"/>
          <w:i/>
          <w:position w:val="3"/>
        </w:rPr>
        <w:t>'</w:t>
      </w:r>
      <w:r>
        <w:rPr>
          <w:rFonts w:ascii="Arial" w:hAnsi="Arial" w:cs="Arial" w:eastAsia="Arial"/>
          <w:sz w:val="7"/>
          <w:szCs w:val="7"/>
          <w:color w:val="3B3B3B"/>
          <w:spacing w:val="-23"/>
          <w:w w:val="192"/>
          <w:i/>
          <w:position w:val="3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color w:val="3B3B3B"/>
          <w:spacing w:val="0"/>
          <w:w w:val="83"/>
          <w:position w:val="1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327" w:lineRule="exact"/>
        <w:ind w:right="-20"/>
        <w:jc w:val="left"/>
        <w:tabs>
          <w:tab w:pos="560" w:val="left"/>
        </w:tabs>
        <w:rPr>
          <w:rFonts w:ascii="Arial" w:hAnsi="Arial" w:cs="Arial" w:eastAsia="Arial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iC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-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24"/>
          <w:w w:val="100"/>
          <w:position w:val="-1"/>
        </w:rPr>
        <w:t> </w:t>
      </w:r>
      <w:r>
        <w:rPr>
          <w:rFonts w:ascii="Arial" w:hAnsi="Arial" w:cs="Arial" w:eastAsia="Arial"/>
          <w:sz w:val="29"/>
          <w:szCs w:val="29"/>
          <w:color w:val="414675"/>
          <w:spacing w:val="0"/>
          <w:w w:val="117"/>
          <w:i/>
          <w:position w:val="-1"/>
        </w:rPr>
        <w:t>f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120"/>
          <w:cols w:num="2" w:equalWidth="0">
            <w:col w:w="3892" w:space="4639"/>
            <w:col w:w="2869"/>
          </w:cols>
        </w:sectPr>
      </w:pPr>
      <w:rPr/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120"/>
        </w:sectPr>
      </w:pPr>
      <w:rPr/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71" w:lineRule="exact"/>
        <w:ind w:left="217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w w:val="103"/>
          <w:position w:val="-5"/>
        </w:rPr>
        <w:t>Itfai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w w:val="104"/>
          <w:position w:val="-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-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3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-5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-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-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5"/>
        </w:rPr>
        <w:t>kez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83"/>
          <w:position w:val="-5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0"/>
          <w:w w:val="111"/>
          <w:position w:val="-5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-3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52"/>
          <w:position w:val="-5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52"/>
          <w:position w:val="-5"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8"/>
          <w:w w:val="52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26"/>
          <w:position w:val="-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4" w:after="0" w:line="248" w:lineRule="exact"/>
        <w:ind w:right="-83"/>
        <w:jc w:val="left"/>
        <w:tabs>
          <w:tab w:pos="514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Abdülkadi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YİGİT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</w:r>
      <w:r>
        <w:rPr>
          <w:rFonts w:ascii="Arial" w:hAnsi="Arial" w:cs="Arial" w:eastAsia="Arial"/>
          <w:sz w:val="11"/>
          <w:szCs w:val="11"/>
          <w:color w:val="3B3B3B"/>
          <w:spacing w:val="0"/>
          <w:w w:val="389"/>
          <w:position w:val="6"/>
        </w:rPr>
        <w:t>'</w:t>
      </w:r>
      <w:r>
        <w:rPr>
          <w:rFonts w:ascii="Arial" w:hAnsi="Arial" w:cs="Arial" w:eastAsia="Arial"/>
          <w:sz w:val="11"/>
          <w:szCs w:val="11"/>
          <w:color w:val="3B3B3B"/>
          <w:spacing w:val="5"/>
          <w:w w:val="389"/>
          <w:position w:val="6"/>
        </w:rPr>
        <w:t> </w:t>
      </w:r>
      <w:r>
        <w:rPr>
          <w:rFonts w:ascii="Arial" w:hAnsi="Arial" w:cs="Arial" w:eastAsia="Arial"/>
          <w:sz w:val="11"/>
          <w:szCs w:val="11"/>
          <w:color w:val="31365B"/>
          <w:spacing w:val="0"/>
          <w:w w:val="78"/>
          <w:position w:val="6"/>
        </w:rPr>
        <w:t>..ı</w:t>
      </w:r>
      <w:r>
        <w:rPr>
          <w:rFonts w:ascii="Arial" w:hAnsi="Arial" w:cs="Arial" w:eastAsia="Arial"/>
          <w:sz w:val="11"/>
          <w:szCs w:val="11"/>
          <w:color w:val="31365B"/>
          <w:spacing w:val="-19"/>
          <w:w w:val="78"/>
          <w:position w:val="6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727272"/>
          <w:spacing w:val="-33"/>
          <w:w w:val="78"/>
          <w:position w:val="-7"/>
        </w:rPr>
        <w:t>,</w:t>
      </w:r>
      <w:r>
        <w:rPr>
          <w:rFonts w:ascii="Arial" w:hAnsi="Arial" w:cs="Arial" w:eastAsia="Arial"/>
          <w:sz w:val="11"/>
          <w:szCs w:val="11"/>
          <w:color w:val="31365B"/>
          <w:spacing w:val="0"/>
          <w:w w:val="78"/>
          <w:position w:val="6"/>
        </w:rPr>
        <w:t>j</w:t>
      </w:r>
      <w:r>
        <w:rPr>
          <w:rFonts w:ascii="Arial" w:hAnsi="Arial" w:cs="Arial" w:eastAsia="Arial"/>
          <w:sz w:val="11"/>
          <w:szCs w:val="11"/>
          <w:color w:val="31365B"/>
          <w:spacing w:val="0"/>
          <w:w w:val="78"/>
          <w:position w:val="6"/>
        </w:rPr>
        <w:t>  </w:t>
      </w:r>
      <w:r>
        <w:rPr>
          <w:rFonts w:ascii="Arial" w:hAnsi="Arial" w:cs="Arial" w:eastAsia="Arial"/>
          <w:sz w:val="11"/>
          <w:szCs w:val="11"/>
          <w:color w:val="31365B"/>
          <w:spacing w:val="13"/>
          <w:w w:val="78"/>
          <w:position w:val="6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727272"/>
          <w:spacing w:val="-35"/>
          <w:w w:val="32"/>
          <w:position w:val="-7"/>
        </w:rPr>
        <w:t>_</w:t>
      </w:r>
      <w:r>
        <w:rPr>
          <w:rFonts w:ascii="Times New Roman" w:hAnsi="Times New Roman" w:cs="Times New Roman" w:eastAsia="Times New Roman"/>
          <w:sz w:val="29"/>
          <w:szCs w:val="29"/>
          <w:color w:val="565656"/>
          <w:spacing w:val="0"/>
          <w:w w:val="54"/>
          <w:position w:val="-7"/>
        </w:rPr>
        <w:t>cı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56" w:after="0" w:line="240" w:lineRule="auto"/>
        <w:ind w:right="-20"/>
        <w:jc w:val="left"/>
        <w:rPr>
          <w:rFonts w:ascii="Arial" w:hAnsi="Arial" w:cs="Arial" w:eastAsia="Arial"/>
          <w:sz w:val="11"/>
          <w:szCs w:val="11"/>
        </w:rPr>
      </w:pPr>
      <w:rPr/>
      <w:r>
        <w:rPr/>
        <w:br w:type="column"/>
      </w:r>
      <w:r>
        <w:rPr>
          <w:rFonts w:ascii="Arial" w:hAnsi="Arial" w:cs="Arial" w:eastAsia="Arial"/>
          <w:sz w:val="11"/>
          <w:szCs w:val="11"/>
          <w:color w:val="565656"/>
          <w:spacing w:val="0"/>
          <w:w w:val="126"/>
        </w:rPr>
        <w:t>.;,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120"/>
          <w:cols w:num="3" w:equalWidth="0">
            <w:col w:w="4083" w:space="504"/>
            <w:col w:w="5716" w:space="267"/>
            <w:col w:w="830"/>
          </w:cols>
        </w:sectPr>
      </w:pPr>
      <w:rPr/>
    </w:p>
    <w:p>
      <w:pPr>
        <w:spacing w:before="0" w:after="0" w:line="275" w:lineRule="exact"/>
        <w:ind w:left="2132" w:right="-20"/>
        <w:jc w:val="left"/>
        <w:tabs>
          <w:tab w:pos="5140" w:val="left"/>
          <w:tab w:pos="9420" w:val="left"/>
          <w:tab w:pos="1072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11"/>
          <w:position w:val="-2"/>
        </w:rPr>
        <w:t>1.P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11"/>
          <w:position w:val="-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"/>
          <w:w w:val="111"/>
          <w:position w:val="-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11"/>
          <w:position w:val="-2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4"/>
          <w:w w:val="111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11"/>
          <w:position w:val="-2"/>
        </w:rPr>
        <w:t>Grupla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11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111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95"/>
          <w:position w:val="-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0"/>
          <w:w w:val="106"/>
          <w:position w:val="-2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-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65B"/>
          <w:spacing w:val="0"/>
          <w:w w:val="97"/>
          <w:position w:val="-2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31365B"/>
          <w:spacing w:val="-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9"/>
          <w:w w:val="87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3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>itf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5"/>
          <w:w w:val="100"/>
          <w:position w:val="2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0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0"/>
          <w:w w:val="100"/>
          <w:position w:val="2"/>
        </w:rPr>
      </w:r>
      <w:r>
        <w:rPr>
          <w:rFonts w:ascii="Arial" w:hAnsi="Arial" w:cs="Arial" w:eastAsia="Arial"/>
          <w:sz w:val="19"/>
          <w:szCs w:val="19"/>
          <w:color w:val="21237B"/>
          <w:spacing w:val="0"/>
          <w:w w:val="100"/>
          <w:i/>
          <w:position w:val="3"/>
        </w:rPr>
        <w:t>l</w:t>
      </w:r>
      <w:r>
        <w:rPr>
          <w:rFonts w:ascii="Arial" w:hAnsi="Arial" w:cs="Arial" w:eastAsia="Arial"/>
          <w:sz w:val="19"/>
          <w:szCs w:val="19"/>
          <w:color w:val="21237B"/>
          <w:spacing w:val="-11"/>
          <w:w w:val="100"/>
          <w:i/>
          <w:position w:val="3"/>
        </w:rPr>
        <w:t>f</w:t>
      </w:r>
      <w:r>
        <w:rPr>
          <w:rFonts w:ascii="Arial" w:hAnsi="Arial" w:cs="Arial" w:eastAsia="Arial"/>
          <w:sz w:val="19"/>
          <w:szCs w:val="19"/>
          <w:color w:val="414675"/>
          <w:spacing w:val="0"/>
          <w:w w:val="100"/>
          <w:i/>
          <w:position w:val="3"/>
        </w:rPr>
        <w:t>'.i:</w:t>
      </w:r>
      <w:r>
        <w:rPr>
          <w:rFonts w:ascii="Arial" w:hAnsi="Arial" w:cs="Arial" w:eastAsia="Arial"/>
          <w:sz w:val="19"/>
          <w:szCs w:val="19"/>
          <w:color w:val="414675"/>
          <w:spacing w:val="16"/>
          <w:w w:val="100"/>
          <w:i/>
          <w:position w:val="3"/>
        </w:rPr>
        <w:t> </w:t>
      </w:r>
      <w:r>
        <w:rPr>
          <w:rFonts w:ascii="Arial" w:hAnsi="Arial" w:cs="Arial" w:eastAsia="Arial"/>
          <w:sz w:val="23"/>
          <w:szCs w:val="23"/>
          <w:color w:val="3B3F90"/>
          <w:spacing w:val="-29"/>
          <w:w w:val="165"/>
          <w:position w:val="3"/>
        </w:rPr>
        <w:t>ı</w:t>
      </w:r>
      <w:r>
        <w:rPr>
          <w:rFonts w:ascii="Arial" w:hAnsi="Arial" w:cs="Arial" w:eastAsia="Arial"/>
          <w:sz w:val="23"/>
          <w:szCs w:val="23"/>
          <w:color w:val="31365B"/>
          <w:spacing w:val="0"/>
          <w:w w:val="114"/>
          <w:position w:val="3"/>
        </w:rPr>
        <w:t>ı</w:t>
      </w:r>
      <w:r>
        <w:rPr>
          <w:rFonts w:ascii="Arial" w:hAnsi="Arial" w:cs="Arial" w:eastAsia="Arial"/>
          <w:sz w:val="23"/>
          <w:szCs w:val="23"/>
          <w:color w:val="31365B"/>
          <w:spacing w:val="-18"/>
          <w:w w:val="114"/>
          <w:position w:val="3"/>
        </w:rPr>
        <w:t>A</w:t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73"/>
          <w:position w:val="3"/>
        </w:rPr>
        <w:t>(</w:t>
      </w:r>
      <w:r>
        <w:rPr>
          <w:rFonts w:ascii="Arial" w:hAnsi="Arial" w:cs="Arial" w:eastAsia="Arial"/>
          <w:sz w:val="23"/>
          <w:szCs w:val="23"/>
          <w:color w:val="565656"/>
          <w:spacing w:val="-1"/>
          <w:w w:val="72"/>
          <w:position w:val="3"/>
        </w:rPr>
        <w:t>ı</w:t>
      </w:r>
      <w:r>
        <w:rPr>
          <w:rFonts w:ascii="Times New Roman" w:hAnsi="Times New Roman" w:cs="Times New Roman" w:eastAsia="Times New Roman"/>
          <w:sz w:val="24"/>
          <w:szCs w:val="24"/>
          <w:color w:val="3B3B3B"/>
          <w:spacing w:val="-63"/>
          <w:w w:val="69"/>
          <w:position w:val="3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565656"/>
          <w:spacing w:val="0"/>
          <w:w w:val="98"/>
          <w:position w:val="3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color w:val="565656"/>
          <w:spacing w:val="-14"/>
          <w:w w:val="99"/>
          <w:position w:val="3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color w:val="3B3B3B"/>
          <w:spacing w:val="0"/>
          <w:w w:val="60"/>
          <w:position w:val="3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3B3B3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4"/>
          <w:szCs w:val="24"/>
          <w:color w:val="828282"/>
          <w:spacing w:val="0"/>
          <w:w w:val="100"/>
          <w:position w:val="3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120"/>
        </w:sectPr>
      </w:pPr>
      <w:rPr/>
    </w:p>
    <w:p>
      <w:pPr>
        <w:spacing w:before="13" w:after="0" w:line="319" w:lineRule="exact"/>
        <w:ind w:right="-20"/>
        <w:jc w:val="right"/>
        <w:rPr>
          <w:rFonts w:ascii="Arial" w:hAnsi="Arial" w:cs="Arial" w:eastAsia="Arial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9.60321pt;margin-top:8.053954pt;width:6.07392pt;height:9.5pt;mso-position-horizontal-relative:page;mso-position-vertical-relative:paragraph;z-index:-16912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979799"/>
                      <w:spacing w:val="0"/>
                      <w:w w:val="100"/>
                    </w:rPr>
                    <w:t>--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3B3F90"/>
          <w:spacing w:val="0"/>
          <w:w w:val="69"/>
          <w:position w:val="4"/>
        </w:rPr>
        <w:t>I</w:t>
      </w:r>
      <w:r>
        <w:rPr>
          <w:rFonts w:ascii="Arial" w:hAnsi="Arial" w:cs="Arial" w:eastAsia="Arial"/>
          <w:sz w:val="23"/>
          <w:szCs w:val="23"/>
          <w:color w:val="3B3F90"/>
          <w:spacing w:val="0"/>
          <w:w w:val="69"/>
          <w:position w:val="4"/>
        </w:rPr>
        <w:t>J</w:t>
      </w:r>
      <w:r>
        <w:rPr>
          <w:rFonts w:ascii="Arial" w:hAnsi="Arial" w:cs="Arial" w:eastAsia="Arial"/>
          <w:sz w:val="23"/>
          <w:szCs w:val="23"/>
          <w:color w:val="3B3F90"/>
          <w:spacing w:val="0"/>
          <w:w w:val="69"/>
          <w:position w:val="4"/>
        </w:rPr>
        <w:t> </w:t>
      </w:r>
      <w:r>
        <w:rPr>
          <w:rFonts w:ascii="Arial" w:hAnsi="Arial" w:cs="Arial" w:eastAsia="Arial"/>
          <w:sz w:val="23"/>
          <w:szCs w:val="23"/>
          <w:color w:val="3B3F90"/>
          <w:spacing w:val="8"/>
          <w:w w:val="69"/>
          <w:position w:val="4"/>
        </w:rPr>
        <w:t> 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69"/>
          <w:position w:val="-5"/>
        </w:rPr>
        <w:t>'</w:t>
      </w:r>
      <w:r>
        <w:rPr>
          <w:rFonts w:ascii="Arial" w:hAnsi="Arial" w:cs="Arial" w:eastAsia="Arial"/>
          <w:sz w:val="19"/>
          <w:szCs w:val="19"/>
          <w:color w:val="565656"/>
          <w:spacing w:val="8"/>
          <w:w w:val="69"/>
          <w:position w:val="-5"/>
        </w:rPr>
        <w:t> </w:t>
      </w:r>
      <w:r>
        <w:rPr>
          <w:rFonts w:ascii="Arial" w:hAnsi="Arial" w:cs="Arial" w:eastAsia="Arial"/>
          <w:sz w:val="23"/>
          <w:szCs w:val="23"/>
          <w:color w:val="ACACAC"/>
          <w:spacing w:val="-89"/>
          <w:w w:val="63"/>
          <w:position w:val="4"/>
        </w:rPr>
        <w:t>_</w:t>
      </w:r>
      <w:r>
        <w:rPr>
          <w:rFonts w:ascii="Arial" w:hAnsi="Arial" w:cs="Arial" w:eastAsia="Arial"/>
          <w:sz w:val="15"/>
          <w:szCs w:val="15"/>
          <w:color w:val="ACACAC"/>
          <w:spacing w:val="-17"/>
          <w:w w:val="159"/>
          <w:position w:val="10"/>
        </w:rPr>
        <w:t>.</w:t>
      </w:r>
      <w:r>
        <w:rPr>
          <w:rFonts w:ascii="Arial" w:hAnsi="Arial" w:cs="Arial" w:eastAsia="Arial"/>
          <w:sz w:val="15"/>
          <w:szCs w:val="15"/>
          <w:color w:val="828282"/>
          <w:spacing w:val="-16"/>
          <w:w w:val="156"/>
          <w:position w:val="10"/>
        </w:rPr>
        <w:t>;</w:t>
      </w:r>
      <w:r>
        <w:rPr>
          <w:rFonts w:ascii="Arial" w:hAnsi="Arial" w:cs="Arial" w:eastAsia="Arial"/>
          <w:sz w:val="23"/>
          <w:szCs w:val="23"/>
          <w:color w:val="ACACAC"/>
          <w:spacing w:val="-48"/>
          <w:w w:val="62"/>
          <w:position w:val="4"/>
        </w:rPr>
        <w:t>;</w:t>
      </w:r>
      <w:r>
        <w:rPr>
          <w:rFonts w:ascii="Arial" w:hAnsi="Arial" w:cs="Arial" w:eastAsia="Arial"/>
          <w:sz w:val="15"/>
          <w:szCs w:val="15"/>
          <w:color w:val="828282"/>
          <w:spacing w:val="-57"/>
          <w:w w:val="156"/>
          <w:position w:val="10"/>
        </w:rPr>
        <w:t>.</w:t>
      </w:r>
      <w:r>
        <w:rPr>
          <w:rFonts w:ascii="Arial" w:hAnsi="Arial" w:cs="Arial" w:eastAsia="Arial"/>
          <w:sz w:val="23"/>
          <w:szCs w:val="23"/>
          <w:color w:val="ACACAC"/>
          <w:spacing w:val="0"/>
          <w:w w:val="62"/>
          <w:position w:val="4"/>
        </w:rPr>
        <w:t>\</w:t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82"/>
          <w:position w:val="4"/>
        </w:rPr>
        <w:t>.</w:t>
      </w:r>
      <w:r>
        <w:rPr>
          <w:rFonts w:ascii="Arial" w:hAnsi="Arial" w:cs="Arial" w:eastAsia="Arial"/>
          <w:sz w:val="23"/>
          <w:szCs w:val="23"/>
          <w:color w:val="565656"/>
          <w:spacing w:val="-31"/>
          <w:w w:val="100"/>
          <w:position w:val="4"/>
        </w:rPr>
        <w:t> </w:t>
      </w:r>
      <w:r>
        <w:rPr>
          <w:rFonts w:ascii="Arial" w:hAnsi="Arial" w:cs="Arial" w:eastAsia="Arial"/>
          <w:sz w:val="28"/>
          <w:szCs w:val="28"/>
          <w:color w:val="565656"/>
          <w:spacing w:val="0"/>
          <w:w w:val="119"/>
          <w:position w:val="-5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right="-75"/>
        <w:jc w:val="left"/>
        <w:rPr>
          <w:rFonts w:ascii="Arial" w:hAnsi="Arial" w:cs="Arial" w:eastAsia="Arial"/>
          <w:sz w:val="5"/>
          <w:szCs w:val="5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727272"/>
          <w:spacing w:val="-21"/>
          <w:w w:val="103"/>
          <w:position w:val="-6"/>
        </w:rPr>
        <w:t>'</w:t>
      </w:r>
      <w:r>
        <w:rPr>
          <w:rFonts w:ascii="Arial" w:hAnsi="Arial" w:cs="Arial" w:eastAsia="Arial"/>
          <w:sz w:val="15"/>
          <w:szCs w:val="15"/>
          <w:color w:val="828282"/>
          <w:spacing w:val="0"/>
          <w:w w:val="133"/>
          <w:position w:val="0"/>
        </w:rPr>
        <w:t>'</w:t>
      </w:r>
      <w:r>
        <w:rPr>
          <w:rFonts w:ascii="Arial" w:hAnsi="Arial" w:cs="Arial" w:eastAsia="Arial"/>
          <w:sz w:val="15"/>
          <w:szCs w:val="15"/>
          <w:color w:val="828282"/>
          <w:spacing w:val="10"/>
          <w:w w:val="133"/>
          <w:position w:val="0"/>
        </w:rPr>
        <w:t>"</w:t>
      </w:r>
      <w:r>
        <w:rPr>
          <w:rFonts w:ascii="Arial" w:hAnsi="Arial" w:cs="Arial" w:eastAsia="Arial"/>
          <w:sz w:val="23"/>
          <w:szCs w:val="23"/>
          <w:color w:val="727272"/>
          <w:spacing w:val="0"/>
          <w:w w:val="103"/>
          <w:position w:val="-6"/>
        </w:rPr>
        <w:t>'</w:t>
      </w:r>
      <w:r>
        <w:rPr>
          <w:rFonts w:ascii="Arial" w:hAnsi="Arial" w:cs="Arial" w:eastAsia="Arial"/>
          <w:sz w:val="23"/>
          <w:szCs w:val="23"/>
          <w:color w:val="727272"/>
          <w:spacing w:val="-35"/>
          <w:w w:val="100"/>
          <w:position w:val="-6"/>
        </w:rPr>
        <w:t> </w:t>
      </w:r>
      <w:r>
        <w:rPr>
          <w:rFonts w:ascii="Arial" w:hAnsi="Arial" w:cs="Arial" w:eastAsia="Arial"/>
          <w:sz w:val="15"/>
          <w:szCs w:val="15"/>
          <w:color w:val="ACACAC"/>
          <w:spacing w:val="0"/>
          <w:w w:val="188"/>
          <w:position w:val="0"/>
        </w:rPr>
        <w:t>.</w:t>
      </w:r>
      <w:r>
        <w:rPr>
          <w:rFonts w:ascii="Arial" w:hAnsi="Arial" w:cs="Arial" w:eastAsia="Arial"/>
          <w:sz w:val="15"/>
          <w:szCs w:val="15"/>
          <w:color w:val="ACACAC"/>
          <w:spacing w:val="13"/>
          <w:w w:val="188"/>
          <w:position w:val="0"/>
        </w:rPr>
        <w:t> </w:t>
      </w:r>
      <w:r>
        <w:rPr>
          <w:rFonts w:ascii="Arial" w:hAnsi="Arial" w:cs="Arial" w:eastAsia="Arial"/>
          <w:sz w:val="5"/>
          <w:szCs w:val="5"/>
          <w:color w:val="3B3B3B"/>
          <w:spacing w:val="0"/>
          <w:w w:val="188"/>
          <w:position w:val="-6"/>
        </w:rPr>
        <w:t>f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  <w:position w:val="0"/>
        </w:rPr>
      </w:r>
    </w:p>
    <w:p>
      <w:pPr>
        <w:spacing w:before="31" w:after="0" w:line="147" w:lineRule="exact"/>
        <w:ind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565656"/>
          <w:spacing w:val="-26"/>
          <w:w w:val="114"/>
          <w:position w:val="-2"/>
        </w:rPr>
        <w:t>u</w:t>
      </w:r>
      <w:r>
        <w:rPr>
          <w:rFonts w:ascii="Arial" w:hAnsi="Arial" w:cs="Arial" w:eastAsia="Arial"/>
          <w:sz w:val="15"/>
          <w:szCs w:val="15"/>
          <w:color w:val="979799"/>
          <w:spacing w:val="0"/>
          <w:w w:val="123"/>
          <w:position w:val="-2"/>
        </w:rPr>
        <w:t>';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55" w:lineRule="exact"/>
        <w:ind w:left="40" w:right="-79"/>
        <w:jc w:val="left"/>
        <w:rPr>
          <w:rFonts w:ascii="Arial" w:hAnsi="Arial" w:cs="Arial" w:eastAsia="Arial"/>
          <w:sz w:val="5"/>
          <w:szCs w:val="5"/>
        </w:rPr>
      </w:pPr>
      <w:rPr/>
      <w:r>
        <w:rPr>
          <w:rFonts w:ascii="Arial" w:hAnsi="Arial" w:cs="Arial" w:eastAsia="Arial"/>
          <w:sz w:val="26"/>
          <w:szCs w:val="26"/>
          <w:color w:val="979799"/>
          <w:spacing w:val="-53"/>
          <w:w w:val="169"/>
          <w:i/>
          <w:position w:val="-6"/>
        </w:rPr>
        <w:t>,</w:t>
      </w:r>
      <w:r>
        <w:rPr>
          <w:rFonts w:ascii="Arial" w:hAnsi="Arial" w:cs="Arial" w:eastAsia="Arial"/>
          <w:sz w:val="26"/>
          <w:szCs w:val="26"/>
          <w:color w:val="727272"/>
          <w:spacing w:val="-65"/>
          <w:w w:val="44"/>
          <w:i/>
          <w:position w:val="-6"/>
        </w:rPr>
        <w:t>1</w:t>
      </w:r>
      <w:r>
        <w:rPr>
          <w:rFonts w:ascii="Arial" w:hAnsi="Arial" w:cs="Arial" w:eastAsia="Arial"/>
          <w:sz w:val="5"/>
          <w:szCs w:val="5"/>
          <w:color w:val="565656"/>
          <w:spacing w:val="-65"/>
          <w:w w:val="450"/>
          <w:position w:val="7"/>
        </w:rPr>
      </w:r>
      <w:r>
        <w:rPr>
          <w:rFonts w:ascii="Arial" w:hAnsi="Arial" w:cs="Arial" w:eastAsia="Arial"/>
          <w:sz w:val="5"/>
          <w:szCs w:val="5"/>
          <w:color w:val="565656"/>
          <w:spacing w:val="0"/>
          <w:w w:val="450"/>
          <w:emboss/>
          <w:position w:val="7"/>
        </w:rPr>
        <w:t>,</w:t>
      </w:r>
      <w:r>
        <w:rPr>
          <w:rFonts w:ascii="Arial" w:hAnsi="Arial" w:cs="Arial" w:eastAsia="Arial"/>
          <w:sz w:val="5"/>
          <w:szCs w:val="5"/>
          <w:color w:val="565656"/>
          <w:spacing w:val="0"/>
          <w:w w:val="450"/>
          <w:position w:val="7"/>
        </w:rPr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  <w:position w:val="0"/>
        </w:rPr>
      </w:r>
    </w:p>
    <w:p>
      <w:pPr>
        <w:spacing w:before="98" w:after="0" w:line="235" w:lineRule="exact"/>
        <w:ind w:right="-83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565656"/>
          <w:spacing w:val="-57"/>
          <w:w w:val="91"/>
          <w:position w:val="-8"/>
        </w:rPr>
        <w:t>.</w:t>
      </w:r>
      <w:r>
        <w:rPr>
          <w:rFonts w:ascii="Arial" w:hAnsi="Arial" w:cs="Arial" w:eastAsia="Arial"/>
          <w:sz w:val="23"/>
          <w:szCs w:val="23"/>
          <w:color w:val="565656"/>
          <w:spacing w:val="-67"/>
          <w:w w:val="83"/>
          <w:position w:val="-3"/>
        </w:rPr>
        <w:t>·</w:t>
      </w:r>
      <w:r>
        <w:rPr>
          <w:rFonts w:ascii="Arial" w:hAnsi="Arial" w:cs="Arial" w:eastAsia="Arial"/>
          <w:sz w:val="26"/>
          <w:szCs w:val="26"/>
          <w:color w:val="727272"/>
          <w:spacing w:val="-3"/>
          <w:w w:val="36"/>
          <w:position w:val="-8"/>
        </w:rPr>
        <w:t>.</w:t>
      </w:r>
      <w:r>
        <w:rPr>
          <w:rFonts w:ascii="Arial" w:hAnsi="Arial" w:cs="Arial" w:eastAsia="Arial"/>
          <w:sz w:val="26"/>
          <w:szCs w:val="26"/>
          <w:color w:val="565656"/>
          <w:spacing w:val="-17"/>
          <w:w w:val="36"/>
          <w:position w:val="-8"/>
        </w:rPr>
        <w:t>.</w:t>
      </w:r>
      <w:r>
        <w:rPr>
          <w:rFonts w:ascii="Arial" w:hAnsi="Arial" w:cs="Arial" w:eastAsia="Arial"/>
          <w:sz w:val="26"/>
          <w:szCs w:val="26"/>
          <w:color w:val="727272"/>
          <w:spacing w:val="0"/>
          <w:w w:val="16"/>
          <w:position w:val="-8"/>
        </w:rPr>
        <w:t>..</w:t>
      </w:r>
      <w:r>
        <w:rPr>
          <w:rFonts w:ascii="Arial" w:hAnsi="Arial" w:cs="Arial" w:eastAsia="Arial"/>
          <w:sz w:val="26"/>
          <w:szCs w:val="26"/>
          <w:color w:val="727272"/>
          <w:spacing w:val="12"/>
          <w:w w:val="16"/>
          <w:position w:val="-8"/>
        </w:rPr>
        <w:t>.</w:t>
      </w:r>
      <w:r>
        <w:rPr>
          <w:rFonts w:ascii="Arial" w:hAnsi="Arial" w:cs="Arial" w:eastAsia="Arial"/>
          <w:sz w:val="26"/>
          <w:szCs w:val="26"/>
          <w:color w:val="727272"/>
          <w:spacing w:val="0"/>
          <w:w w:val="30"/>
          <w:position w:val="-8"/>
        </w:rPr>
        <w:t>•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828282"/>
          <w:spacing w:val="0"/>
          <w:w w:val="57"/>
          <w:i/>
        </w:rPr>
        <w:t>-.ı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26" w:after="0" w:line="54" w:lineRule="exact"/>
        <w:ind w:left="10" w:right="-20"/>
        <w:jc w:val="left"/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9"/>
          <w:szCs w:val="9"/>
          <w:color w:val="979799"/>
          <w:spacing w:val="0"/>
          <w:w w:val="125"/>
          <w:position w:val="-4"/>
        </w:rPr>
        <w:t>t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120"/>
          <w:cols w:num="5" w:equalWidth="0">
            <w:col w:w="9927" w:space="136"/>
            <w:col w:w="414" w:space="126"/>
            <w:col w:w="196" w:space="107"/>
            <w:col w:w="129" w:space="128"/>
            <w:col w:w="237"/>
          </w:cols>
        </w:sectPr>
      </w:pPr>
      <w:rPr/>
    </w:p>
    <w:p>
      <w:pPr>
        <w:spacing w:before="0" w:after="0" w:line="211" w:lineRule="exact"/>
        <w:ind w:left="356" w:right="-20"/>
        <w:jc w:val="left"/>
        <w:tabs>
          <w:tab w:pos="9520" w:val="left"/>
          <w:tab w:pos="10200" w:val="left"/>
        </w:tabs>
        <w:rPr>
          <w:rFonts w:ascii="Arial" w:hAnsi="Arial" w:cs="Arial" w:eastAsia="Arial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8.189148pt;margin-top:3.602828pt;width:50.75780pt;height:15.587435pt;mso-position-horizontal-relative:page;mso-position-vertical-relative:paragraph;z-index:-16911" type="#_x0000_t202" filled="f" stroked="f">
            <v:textbox inset="0,0,0,0">
              <w:txbxContent>
                <w:p>
                  <w:pPr>
                    <w:spacing w:before="0" w:after="0" w:line="312" w:lineRule="exact"/>
                    <w:ind w:right="-87"/>
                    <w:jc w:val="left"/>
                    <w:rPr>
                      <w:rFonts w:ascii="Times New Roman" w:hAnsi="Times New Roman" w:cs="Times New Roman" w:eastAsia="Times New Roman"/>
                      <w:sz w:val="31"/>
                      <w:szCs w:val="31"/>
                    </w:rPr>
                  </w:pPr>
                  <w:rPr/>
                  <w:r>
                    <w:rPr>
                      <w:rFonts w:ascii="Arial" w:hAnsi="Arial" w:cs="Arial" w:eastAsia="Arial"/>
                      <w:sz w:val="27"/>
                      <w:szCs w:val="27"/>
                      <w:color w:val="727272"/>
                      <w:spacing w:val="0"/>
                      <w:w w:val="34"/>
                    </w:rPr>
                    <w:t>.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727272"/>
                      <w:spacing w:val="0"/>
                      <w:w w:val="34"/>
                    </w:rPr>
                    <w:t>   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727272"/>
                      <w:spacing w:val="1"/>
                      <w:w w:val="34"/>
                    </w:rPr>
                    <w:t> 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ACACAC"/>
                      <w:spacing w:val="-10"/>
                      <w:w w:val="159"/>
                    </w:rPr>
                    <w:t>.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727272"/>
                      <w:spacing w:val="-4"/>
                      <w:w w:val="54"/>
                    </w:rPr>
                    <w:t>_</w:t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828282"/>
                      <w:spacing w:val="-56"/>
                      <w:w w:val="153"/>
                    </w:rPr>
                    <w:t>.</w:t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ACACAC"/>
                      <w:spacing w:val="0"/>
                      <w:w w:val="76"/>
                    </w:rPr>
                    <w:t>.</w:t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ACACAC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ACACAC"/>
                      <w:spacing w:val="-17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979799"/>
                      <w:spacing w:val="0"/>
                      <w:w w:val="61"/>
                    </w:rPr>
                    <w:t>.;""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979799"/>
                      <w:spacing w:val="0"/>
                      <w:w w:val="6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979799"/>
                      <w:spacing w:val="9"/>
                      <w:w w:val="6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ACACAC"/>
                      <w:spacing w:val="0"/>
                      <w:w w:val="61"/>
                    </w:rPr>
                    <w:t>"'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600"/>
          <w:position w:val="-6"/>
        </w:rPr>
        <w:t>I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7"/>
          <w:szCs w:val="7"/>
          <w:color w:val="3B3B3B"/>
          <w:spacing w:val="0"/>
          <w:w w:val="100"/>
          <w:position w:val="2"/>
        </w:rPr>
        <w:t>1</w:t>
      </w:r>
      <w:r>
        <w:rPr>
          <w:rFonts w:ascii="Times New Roman" w:hAnsi="Times New Roman" w:cs="Times New Roman" w:eastAsia="Times New Roman"/>
          <w:sz w:val="7"/>
          <w:szCs w:val="7"/>
          <w:color w:val="3B3B3B"/>
          <w:spacing w:val="-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3B3B3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7"/>
          <w:szCs w:val="7"/>
          <w:color w:val="727272"/>
          <w:spacing w:val="0"/>
          <w:w w:val="186"/>
          <w:position w:val="2"/>
        </w:rPr>
        <w:t>...:.:;</w:t>
      </w:r>
      <w:r>
        <w:rPr>
          <w:rFonts w:ascii="Times New Roman" w:hAnsi="Times New Roman" w:cs="Times New Roman" w:eastAsia="Times New Roman"/>
          <w:sz w:val="7"/>
          <w:szCs w:val="7"/>
          <w:color w:val="727272"/>
          <w:spacing w:val="-9"/>
          <w:w w:val="187"/>
          <w:position w:val="2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979799"/>
          <w:spacing w:val="0"/>
          <w:w w:val="326"/>
          <w:position w:val="2"/>
        </w:rPr>
        <w:t>;</w:t>
      </w:r>
      <w:r>
        <w:rPr>
          <w:rFonts w:ascii="Times New Roman" w:hAnsi="Times New Roman" w:cs="Times New Roman" w:eastAsia="Times New Roman"/>
          <w:sz w:val="7"/>
          <w:szCs w:val="7"/>
          <w:color w:val="979799"/>
          <w:spacing w:val="0"/>
          <w:w w:val="100"/>
          <w:position w:val="2"/>
        </w:rPr>
        <w:t>     </w:t>
      </w:r>
      <w:r>
        <w:rPr>
          <w:rFonts w:ascii="Times New Roman" w:hAnsi="Times New Roman" w:cs="Times New Roman" w:eastAsia="Times New Roman"/>
          <w:sz w:val="7"/>
          <w:szCs w:val="7"/>
          <w:color w:val="979799"/>
          <w:spacing w:val="-6"/>
          <w:w w:val="100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727272"/>
          <w:spacing w:val="0"/>
          <w:w w:val="100"/>
          <w:i/>
          <w:position w:val="2"/>
        </w:rPr>
        <w:t>(</w:t>
      </w:r>
      <w:r>
        <w:rPr>
          <w:rFonts w:ascii="Arial" w:hAnsi="Arial" w:cs="Arial" w:eastAsia="Arial"/>
          <w:sz w:val="18"/>
          <w:szCs w:val="18"/>
          <w:color w:val="727272"/>
          <w:spacing w:val="-31"/>
          <w:w w:val="100"/>
          <w:i/>
          <w:position w:val="2"/>
        </w:rPr>
        <w:t>•</w:t>
      </w:r>
      <w:r>
        <w:rPr>
          <w:rFonts w:ascii="Arial" w:hAnsi="Arial" w:cs="Arial" w:eastAsia="Arial"/>
          <w:sz w:val="18"/>
          <w:szCs w:val="18"/>
          <w:color w:val="979799"/>
          <w:spacing w:val="0"/>
          <w:w w:val="100"/>
          <w:i/>
          <w:position w:val="2"/>
        </w:rPr>
        <w:t>,!</w:t>
      </w:r>
      <w:r>
        <w:rPr>
          <w:rFonts w:ascii="Arial" w:hAnsi="Arial" w:cs="Arial" w:eastAsia="Arial"/>
          <w:sz w:val="18"/>
          <w:szCs w:val="18"/>
          <w:color w:val="979799"/>
          <w:spacing w:val="26"/>
          <w:w w:val="100"/>
          <w:i/>
          <w:position w:val="2"/>
        </w:rPr>
        <w:t> </w:t>
      </w:r>
      <w:r>
        <w:rPr>
          <w:rFonts w:ascii="Arial" w:hAnsi="Arial" w:cs="Arial" w:eastAsia="Arial"/>
          <w:sz w:val="13"/>
          <w:szCs w:val="13"/>
          <w:color w:val="828282"/>
          <w:spacing w:val="0"/>
          <w:w w:val="69"/>
          <w:position w:val="2"/>
        </w:rPr>
        <w:t>&lt;</w:t>
      </w:r>
      <w:r>
        <w:rPr>
          <w:rFonts w:ascii="Arial" w:hAnsi="Arial" w:cs="Arial" w:eastAsia="Arial"/>
          <w:sz w:val="13"/>
          <w:szCs w:val="13"/>
          <w:color w:val="828282"/>
          <w:spacing w:val="0"/>
          <w:w w:val="69"/>
          <w:position w:val="2"/>
        </w:rPr>
        <w:t>      </w:t>
      </w:r>
      <w:r>
        <w:rPr>
          <w:rFonts w:ascii="Arial" w:hAnsi="Arial" w:cs="Arial" w:eastAsia="Arial"/>
          <w:sz w:val="13"/>
          <w:szCs w:val="13"/>
          <w:color w:val="828282"/>
          <w:spacing w:val="12"/>
          <w:w w:val="69"/>
          <w:position w:val="2"/>
        </w:rPr>
        <w:t> </w:t>
      </w:r>
      <w:r>
        <w:rPr>
          <w:rFonts w:ascii="Arial" w:hAnsi="Arial" w:cs="Arial" w:eastAsia="Arial"/>
          <w:sz w:val="8"/>
          <w:szCs w:val="8"/>
          <w:color w:val="979799"/>
          <w:spacing w:val="0"/>
          <w:w w:val="127"/>
          <w:i/>
          <w:position w:val="2"/>
        </w:rPr>
        <w:t>1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142" w:lineRule="exact"/>
        <w:ind w:left="356" w:right="-20"/>
        <w:jc w:val="left"/>
        <w:tabs>
          <w:tab w:pos="1840" w:val="left"/>
          <w:tab w:pos="1054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3B3B3B"/>
          <w:spacing w:val="0"/>
          <w:w w:val="54"/>
          <w:position w:val="-1"/>
        </w:rPr>
        <w:t>Po&gt;</w:t>
      </w:r>
      <w:r>
        <w:rPr>
          <w:rFonts w:ascii="Times New Roman" w:hAnsi="Times New Roman" w:cs="Times New Roman" w:eastAsia="Times New Roman"/>
          <w:sz w:val="11"/>
          <w:szCs w:val="11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3B3B3B"/>
          <w:spacing w:val="0"/>
          <w:w w:val="100"/>
          <w:position w:val="-1"/>
        </w:rPr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100"/>
          <w:position w:val="-2"/>
        </w:rPr>
        <w:t>A</w:t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2"/>
          <w:szCs w:val="12"/>
          <w:color w:val="727272"/>
          <w:spacing w:val="0"/>
          <w:w w:val="177"/>
          <w:position w:val="0"/>
        </w:rPr>
        <w:t>.;·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5" w:lineRule="atLeast"/>
        <w:ind w:left="356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5.045105pt;margin-top:4.747538pt;width:8.58pt;height:19.5pt;mso-position-horizontal-relative:page;mso-position-vertical-relative:paragraph;z-index:-16910" type="#_x0000_t202" filled="f" stroked="f">
            <v:textbox inset="0,0,0,0">
              <w:txbxContent>
                <w:p>
                  <w:pPr>
                    <w:spacing w:before="0" w:after="0" w:line="390" w:lineRule="exact"/>
                    <w:ind w:right="-98"/>
                    <w:jc w:val="left"/>
                    <w:rPr>
                      <w:rFonts w:ascii="Times New Roman" w:hAnsi="Times New Roman" w:cs="Times New Roman" w:eastAsia="Times New Roman"/>
                      <w:sz w:val="39"/>
                      <w:szCs w:val="3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979799"/>
                      <w:spacing w:val="0"/>
                      <w:w w:val="100"/>
                    </w:rPr>
                    <w:t>,.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52"/>
        </w:rPr>
        <w:t>:;;:::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120"/>
        </w:sectPr>
      </w:pPr>
      <w:rPr/>
    </w:p>
    <w:p>
      <w:pPr>
        <w:spacing w:before="0" w:after="0" w:line="191" w:lineRule="exact"/>
        <w:ind w:right="-20"/>
        <w:jc w:val="right"/>
        <w:rPr>
          <w:rFonts w:ascii="Arial" w:hAnsi="Arial" w:cs="Arial" w:eastAsia="Arial"/>
          <w:sz w:val="27"/>
          <w:szCs w:val="27"/>
        </w:rPr>
      </w:pPr>
      <w:rPr/>
      <w:r>
        <w:rPr/>
        <w:pict>
          <v:group style="position:absolute;margin-left:24.052113pt;margin-top:24.692633pt;width:561.096272pt;height:781.986223pt;mso-position-horizontal-relative:page;mso-position-vertical-relative:page;z-index:-16920" coordorigin="481,494" coordsize="11222,15640">
            <v:group style="position:absolute;left:503;top:513;width:684;height:2" coordorigin="503,513" coordsize="684,2">
              <v:shape style="position:absolute;left:503;top:513;width:684;height:2" coordorigin="503,513" coordsize="684,0" path="m503,513l1187,513e" filled="f" stroked="t" strokeweight=".478649pt" strokecolor="#A3A3A3">
                <v:path arrowok="t"/>
              </v:shape>
            </v:group>
            <v:group style="position:absolute;left:1130;top:515;width:10545;height:2" coordorigin="1130,515" coordsize="10545,2">
              <v:shape style="position:absolute;left:1130;top:515;width:10545;height:2" coordorigin="1130,515" coordsize="10545,0" path="m1130,515l11674,515e" filled="f" stroked="t" strokeweight=".717973pt" strokecolor="#808080">
                <v:path arrowok="t"/>
              </v:shape>
            </v:group>
            <v:group style="position:absolute;left:3906;top:515;width:3609;height:2" coordorigin="3906,515" coordsize="3609,2">
              <v:shape style="position:absolute;left:3906;top:515;width:3609;height:2" coordorigin="3906,515" coordsize="3609,0" path="m3906,515l7515,515e" filled="f" stroked="t" strokeweight=".478649pt" strokecolor="#6B6B6B">
                <v:path arrowok="t"/>
              </v:shape>
            </v:group>
            <v:group style="position:absolute;left:9243;top:513;width:603;height:2" coordorigin="9243,513" coordsize="603,2">
              <v:shape style="position:absolute;left:9243;top:513;width:603;height:2" coordorigin="9243,513" coordsize="603,0" path="m9243,513l9846,513e" filled="f" stroked="t" strokeweight=".478649pt" strokecolor="#545454">
                <v:path arrowok="t"/>
              </v:shape>
            </v:group>
            <v:group style="position:absolute;left:11677;top:503;width:2;height:3970" coordorigin="11677,503" coordsize="2,3970">
              <v:shape style="position:absolute;left:11677;top:503;width:2;height:3970" coordorigin="11677,503" coordsize="0,3970" path="m11677,4473l11677,503e" filled="f" stroked="t" strokeweight=".717973pt" strokecolor="#6B6B6B">
                <v:path arrowok="t"/>
              </v:shape>
            </v:group>
            <v:group style="position:absolute;left:9288;top:508;width:2;height:853" coordorigin="9288,508" coordsize="2,853">
              <v:shape style="position:absolute;left:9288;top:508;width:2;height:853" coordorigin="9288,508" coordsize="0,853" path="m9288,1362l9288,508e" filled="f" stroked="t" strokeweight=".957298pt" strokecolor="#777777">
                <v:path arrowok="t"/>
              </v:shape>
            </v:group>
            <v:group style="position:absolute;left:2453;top:503;width:2;height:1074" coordorigin="2453,503" coordsize="2,1074">
              <v:shape style="position:absolute;left:2453;top:503;width:2;height:1074" coordorigin="2453,503" coordsize="0,1074" path="m2453,1577l2453,503e" filled="f" stroked="t" strokeweight=".957298pt" strokecolor="#C8C8C8">
                <v:path arrowok="t"/>
              </v:shape>
            </v:group>
            <v:group style="position:absolute;left:9291;top:1304;width:2;height:738" coordorigin="9291,1304" coordsize="2,738">
              <v:shape style="position:absolute;left:9291;top:1304;width:2;height:738" coordorigin="9291,1304" coordsize="0,738" path="m9291,2042l9291,1304e" filled="f" stroked="t" strokeweight=".478649pt" strokecolor="#606060">
                <v:path arrowok="t"/>
              </v:shape>
            </v:group>
            <v:group style="position:absolute;left:507;top:2028;width:129;height:2" coordorigin="507,2028" coordsize="129,2">
              <v:shape style="position:absolute;left:507;top:2028;width:129;height:2" coordorigin="507,2028" coordsize="129,0" path="m507,2028l637,2028e" filled="f" stroked="t" strokeweight=".478649pt" strokecolor="#747474">
                <v:path arrowok="t"/>
              </v:shape>
            </v:group>
            <v:group style="position:absolute;left:515;top:1592;width:2;height:4392" coordorigin="515,1592" coordsize="2,4392">
              <v:shape style="position:absolute;left:515;top:1592;width:2;height:4392" coordorigin="515,1592" coordsize="0,4392" path="m515,5984l515,1592e" filled="f" stroked="t" strokeweight=".717973pt" strokecolor="#7C7C7C">
                <v:path arrowok="t"/>
              </v:shape>
            </v:group>
            <v:group style="position:absolute;left:579;top:2030;width:1685;height:2" coordorigin="579,2030" coordsize="1685,2">
              <v:shape style="position:absolute;left:579;top:2030;width:1685;height:2" coordorigin="579,2030" coordsize="1685,0" path="m579,2030l2264,2030e" filled="f" stroked="t" strokeweight=".478649pt" strokecolor="#606060">
                <v:path arrowok="t"/>
              </v:shape>
            </v:group>
            <v:group style="position:absolute;left:2207;top:2033;width:1120;height:2" coordorigin="2207,2033" coordsize="1120,2">
              <v:shape style="position:absolute;left:2207;top:2033;width:1120;height:2" coordorigin="2207,2033" coordsize="1120,0" path="m2207,2033l3327,2033e" filled="f" stroked="t" strokeweight=".478649pt" strokecolor="#4B4B4B">
                <v:path arrowok="t"/>
              </v:shape>
            </v:group>
            <v:group style="position:absolute;left:2451;top:1309;width:2;height:729" coordorigin="2451,1309" coordsize="2,729">
              <v:shape style="position:absolute;left:2451;top:1309;width:2;height:729" coordorigin="2451,1309" coordsize="0,729" path="m2451,2038l2451,1309e" filled="f" stroked="t" strokeweight=".957298pt" strokecolor="#A0A0A0">
                <v:path arrowok="t"/>
              </v:shape>
            </v:group>
            <v:group style="position:absolute;left:3269;top:2033;width:292;height:2" coordorigin="3269,2033" coordsize="292,2">
              <v:shape style="position:absolute;left:3269;top:2033;width:292;height:2" coordorigin="3269,2033" coordsize="292,0" path="m3269,2033l3561,2033e" filled="f" stroked="t" strokeweight=".478649pt" strokecolor="#676767">
                <v:path arrowok="t"/>
              </v:shape>
            </v:group>
            <v:group style="position:absolute;left:507;top:2277;width:3188;height:2" coordorigin="507,2277" coordsize="3188,2">
              <v:shape style="position:absolute;left:507;top:2277;width:3188;height:2" coordorigin="507,2277" coordsize="3188,0" path="m507,2277l3695,2277e" filled="f" stroked="t" strokeweight=".957298pt" strokecolor="#808080">
                <v:path arrowok="t"/>
              </v:shape>
            </v:group>
            <v:group style="position:absolute;left:507;top:2520;width:11176;height:2" coordorigin="507,2520" coordsize="11176,2">
              <v:shape style="position:absolute;left:507;top:2520;width:11176;height:2" coordorigin="507,2520" coordsize="11176,0" path="m507,2520l11684,2520e" filled="f" stroked="t" strokeweight=".717973pt" strokecolor="#8C8C8C">
                <v:path arrowok="t"/>
              </v:shape>
            </v:group>
            <v:group style="position:absolute;left:507;top:2764;width:6419;height:2" coordorigin="507,2764" coordsize="6419,2">
              <v:shape style="position:absolute;left:507;top:2764;width:6419;height:2" coordorigin="507,2764" coordsize="6419,0" path="m507,2764l6926,2764e" filled="f" stroked="t" strokeweight=".717973pt" strokecolor="#777C7C">
                <v:path arrowok="t"/>
              </v:shape>
            </v:group>
            <v:group style="position:absolute;left:6869;top:2762;width:1020;height:2" coordorigin="6869,2762" coordsize="1020,2">
              <v:shape style="position:absolute;left:6869;top:2762;width:1020;height:2" coordorigin="6869,2762" coordsize="1020,0" path="m6869,2762l7888,2762e" filled="f" stroked="t" strokeweight=".478649pt" strokecolor="#4F4F4F">
                <v:path arrowok="t"/>
              </v:shape>
            </v:group>
            <v:group style="position:absolute;left:7831;top:2762;width:641;height:2" coordorigin="7831,2762" coordsize="641,2">
              <v:shape style="position:absolute;left:7831;top:2762;width:641;height:2" coordorigin="7831,2762" coordsize="641,0" path="m7831,2762l8472,2762e" filled="f" stroked="t" strokeweight=".478649pt" strokecolor="#646464">
                <v:path arrowok="t"/>
              </v:shape>
            </v:group>
            <v:group style="position:absolute;left:8415;top:2762;width:2613;height:2" coordorigin="8415,2762" coordsize="2613,2">
              <v:shape style="position:absolute;left:8415;top:2762;width:2613;height:2" coordorigin="8415,2762" coordsize="2613,0" path="m8415,2762l11028,2762e" filled="f" stroked="t" strokeweight=".957298pt" strokecolor="#7C7C7C">
                <v:path arrowok="t"/>
              </v:shape>
            </v:group>
            <v:group style="position:absolute;left:10928;top:2762;width:761;height:2" coordorigin="10928,2762" coordsize="761,2">
              <v:shape style="position:absolute;left:10928;top:2762;width:761;height:2" coordorigin="10928,2762" coordsize="761,0" path="m10928,2762l11689,2762e" filled="f" stroked="t" strokeweight=".478649pt" strokecolor="#676767">
                <v:path arrowok="t"/>
              </v:shape>
            </v:group>
            <v:group style="position:absolute;left:507;top:3004;width:7007;height:2" coordorigin="507,3004" coordsize="7007,2">
              <v:shape style="position:absolute;left:507;top:3004;width:7007;height:2" coordorigin="507,3004" coordsize="7007,0" path="m507,3004l7515,3004e" filled="f" stroked="t" strokeweight=".717973pt" strokecolor="#777777">
                <v:path arrowok="t"/>
              </v:shape>
            </v:group>
            <v:group style="position:absolute;left:7457;top:3004;width:2714;height:2" coordorigin="7457,3004" coordsize="2714,2">
              <v:shape style="position:absolute;left:7457;top:3004;width:2714;height:2" coordorigin="7457,3004" coordsize="2714,0" path="m7457,3004l10171,3004e" filled="f" stroked="t" strokeweight=".478649pt" strokecolor="#575757">
                <v:path arrowok="t"/>
              </v:shape>
            </v:group>
            <v:group style="position:absolute;left:10114;top:3004;width:1575;height:2" coordorigin="10114,3004" coordsize="1575,2">
              <v:shape style="position:absolute;left:10114;top:3004;width:1575;height:2" coordorigin="10114,3004" coordsize="1575,0" path="m10114,3004l11689,3004e" filled="f" stroked="t" strokeweight=".957298pt" strokecolor="#808080">
                <v:path arrowok="t"/>
              </v:shape>
            </v:group>
            <v:group style="position:absolute;left:507;top:3248;width:9664;height:2" coordorigin="507,3248" coordsize="9664,2">
              <v:shape style="position:absolute;left:507;top:3248;width:9664;height:2" coordorigin="507,3248" coordsize="9664,0" path="m507,3248l10171,3248e" filled="f" stroked="t" strokeweight=".717973pt" strokecolor="#747474">
                <v:path arrowok="t"/>
              </v:shape>
            </v:group>
            <v:group style="position:absolute;left:4078;top:3251;width:388;height:2" coordorigin="4078,3251" coordsize="388,2">
              <v:shape style="position:absolute;left:4078;top:3251;width:388;height:2" coordorigin="4078,3251" coordsize="388,0" path="m4078,3251l4466,3251e" filled="f" stroked="t" strokeweight=".957298pt" strokecolor="#878787">
                <v:path arrowok="t"/>
              </v:shape>
            </v:group>
            <v:group style="position:absolute;left:10114;top:3246;width:871;height:2" coordorigin="10114,3246" coordsize="871,2">
              <v:shape style="position:absolute;left:10114;top:3246;width:871;height:2" coordorigin="10114,3246" coordsize="871,0" path="m10114,3246l10985,3246e" filled="f" stroked="t" strokeweight=".478649pt" strokecolor="#5B5B5B">
                <v:path arrowok="t"/>
              </v:shape>
            </v:group>
            <v:group style="position:absolute;left:10928;top:3246;width:761;height:2" coordorigin="10928,3246" coordsize="761,2">
              <v:shape style="position:absolute;left:10928;top:3246;width:761;height:2" coordorigin="10928,3246" coordsize="761,0" path="m10928,3246l11689,3246e" filled="f" stroked="t" strokeweight=".957298pt" strokecolor="#838383">
                <v:path arrowok="t"/>
              </v:shape>
            </v:group>
            <v:group style="position:absolute;left:7070;top:3486;width:1374;height:2" coordorigin="7070,3486" coordsize="1374,2">
              <v:shape style="position:absolute;left:7070;top:3486;width:1374;height:2" coordorigin="7070,3486" coordsize="1374,0" path="m7070,3486l8443,3486e" filled="f" stroked="t" strokeweight=".717973pt" strokecolor="#4B4B4B">
                <v:path arrowok="t"/>
              </v:shape>
            </v:group>
            <v:group style="position:absolute;left:8443;top:3486;width:2513;height:2" coordorigin="8443,3486" coordsize="2513,2">
              <v:shape style="position:absolute;left:8443;top:3486;width:2513;height:2" coordorigin="8443,3486" coordsize="2513,0" path="m8443,3486l10956,3486e" filled="f" stroked="t" strokeweight=".239324pt" strokecolor="#000000">
                <v:path arrowok="t"/>
              </v:shape>
            </v:group>
            <v:group style="position:absolute;left:10956;top:3486;width:718;height:2" coordorigin="10956,3486" coordsize="718,2">
              <v:shape style="position:absolute;left:10956;top:3486;width:718;height:2" coordorigin="10956,3486" coordsize="718,0" path="m10956,3486l11674,3486e" filled="f" stroked="t" strokeweight=".239324pt" strokecolor="#838383">
                <v:path arrowok="t"/>
              </v:shape>
            </v:group>
            <v:group style="position:absolute;left:515;top:3375;width:2;height:384" coordorigin="515,3375" coordsize="2,384">
              <v:shape style="position:absolute;left:515;top:3375;width:2;height:384" coordorigin="515,3375" coordsize="0,384" path="m515,3759l515,3375e" filled="f" stroked="t" strokeweight=".957298pt" strokecolor="#939393">
                <v:path arrowok="t"/>
              </v:shape>
            </v:group>
            <v:group style="position:absolute;left:512;top:4006;width:1264;height:2" coordorigin="512,4006" coordsize="1264,2">
              <v:shape style="position:absolute;left:512;top:4006;width:1264;height:2" coordorigin="512,4006" coordsize="1264,0" path="m512,4006l1776,4006e" filled="f" stroked="t" strokeweight=".478649pt" strokecolor="#747474">
                <v:path arrowok="t"/>
              </v:shape>
            </v:group>
            <v:group style="position:absolute;left:1335;top:4008;width:1594;height:2" coordorigin="1335,4008" coordsize="1594,2">
              <v:shape style="position:absolute;left:1335;top:4008;width:1594;height:2" coordorigin="1335,4008" coordsize="1594,0" path="m1335,4008l2929,4008e" filled="f" stroked="t" strokeweight=".478649pt" strokecolor="#5B5B5B">
                <v:path arrowok="t"/>
              </v:shape>
            </v:group>
            <v:group style="position:absolute;left:2848;top:4003;width:828;height:2" coordorigin="2848,4003" coordsize="828,2">
              <v:shape style="position:absolute;left:2848;top:4003;width:828;height:2" coordorigin="2848,4003" coordsize="828,0" path="m2848,4003l3676,4003e" filled="f" stroked="t" strokeweight=".957298pt" strokecolor="#7C7C7C">
                <v:path arrowok="t"/>
              </v:shape>
            </v:group>
            <v:group style="position:absolute;left:3930;top:3677;width:2968;height:2" coordorigin="3930,3677" coordsize="2968,2">
              <v:shape style="position:absolute;left:3930;top:3677;width:2968;height:2" coordorigin="3930,3677" coordsize="2968,0" path="m3930,3677l6897,3677e" filled="f" stroked="t" strokeweight=".717973pt" strokecolor="#7C7C7C">
                <v:path arrowok="t"/>
              </v:shape>
            </v:group>
            <v:group style="position:absolute;left:3724;top:4008;width:2321;height:2" coordorigin="3724,4008" coordsize="2321,2">
              <v:shape style="position:absolute;left:3724;top:4008;width:2321;height:2" coordorigin="3724,4008" coordsize="2321,0" path="m3724,4008l6045,4008e" filled="f" stroked="t" strokeweight=".957298pt" strokecolor="#383838">
                <v:path arrowok="t"/>
              </v:shape>
            </v:group>
            <v:group style="position:absolute;left:3946;top:3241;width:2;height:767" coordorigin="3946,3241" coordsize="2,767">
              <v:shape style="position:absolute;left:3946;top:3241;width:2;height:767" coordorigin="3946,3241" coordsize="0,767" path="m3946,4008l3946,3241e" filled="f" stroked="t" strokeweight=".478649pt" strokecolor="#545454">
                <v:path arrowok="t"/>
              </v:shape>
            </v:group>
            <v:group style="position:absolute;left:1335;top:3999;width:2800;height:2" coordorigin="1335,3999" coordsize="2800,2">
              <v:shape style="position:absolute;left:1335;top:3999;width:2800;height:2" coordorigin="1335,3999" coordsize="2800,0" path="m1335,3999l4136,3999e" filled="f" stroked="t" strokeweight=".957298pt" strokecolor="#676767">
                <v:path arrowok="t"/>
              </v:shape>
            </v:group>
            <v:group style="position:absolute;left:2776;top:4003;width:4150;height:2" coordorigin="2776,4003" coordsize="4150,2">
              <v:shape style="position:absolute;left:2776;top:4003;width:4150;height:2" coordorigin="2776,4003" coordsize="4150,0" path="m2776,4003l6926,4003e" filled="f" stroked="t" strokeweight=".717973pt" strokecolor="#545454">
                <v:path arrowok="t"/>
              </v:shape>
            </v:group>
            <v:group style="position:absolute;left:6869;top:4008;width:244;height:2" coordorigin="6869,4008" coordsize="244,2">
              <v:shape style="position:absolute;left:6869;top:4008;width:244;height:2" coordorigin="6869,4008" coordsize="244,0" path="m6869,4008l7113,4008e" filled="f" stroked="t" strokeweight=".478649pt" strokecolor="#4B4B4B">
                <v:path arrowok="t"/>
              </v:shape>
            </v:group>
            <v:group style="position:absolute;left:7082;top:3236;width:2;height:777" coordorigin="7082,3236" coordsize="2,777">
              <v:shape style="position:absolute;left:7082;top:3236;width:2;height:777" coordorigin="7082,3236" coordsize="0,777" path="m7082,4013l7082,3236e" filled="f" stroked="t" strokeweight=".957298pt" strokecolor="#6B6B6B">
                <v:path arrowok="t"/>
              </v:shape>
            </v:group>
            <v:group style="position:absolute;left:6266;top:4008;width:5404;height:2" coordorigin="6266,4008" coordsize="5404,2">
              <v:shape style="position:absolute;left:6266;top:4008;width:5404;height:2" coordorigin="6266,4008" coordsize="5404,0" path="m6266,4008l11669,4008e" filled="f" stroked="t" strokeweight=".717973pt" strokecolor="#747474">
                <v:path arrowok="t"/>
              </v:shape>
            </v:group>
            <v:group style="position:absolute;left:10928;top:4008;width:761;height:2" coordorigin="10928,4008" coordsize="761,2">
              <v:shape style="position:absolute;left:10928;top:4008;width:761;height:2" coordorigin="10928,4008" coordsize="761,0" path="m10928,4008l11689,4008e" filled="f" stroked="t" strokeweight=".478649pt" strokecolor="#646464">
                <v:path arrowok="t"/>
              </v:shape>
            </v:group>
            <v:group style="position:absolute;left:512;top:4284;width:1264;height:2" coordorigin="512,4284" coordsize="1264,2">
              <v:shape style="position:absolute;left:512;top:4284;width:1264;height:2" coordorigin="512,4284" coordsize="1264,0" path="m512,4284l1776,4284e" filled="f" stroked="t" strokeweight=".478649pt" strokecolor="#777777">
                <v:path arrowok="t"/>
              </v:shape>
            </v:group>
            <v:group style="position:absolute;left:1718;top:4286;width:756;height:2" coordorigin="1718,4286" coordsize="756,2">
              <v:shape style="position:absolute;left:1718;top:4286;width:756;height:2" coordorigin="1718,4286" coordsize="756,0" path="m1718,4286l2475,4286e" filled="f" stroked="t" strokeweight=".478649pt" strokecolor="#5B5B5B">
                <v:path arrowok="t"/>
              </v:shape>
            </v:group>
            <v:group style="position:absolute;left:2451;top:3994;width:2;height:1525" coordorigin="2451,3994" coordsize="2,1525">
              <v:shape style="position:absolute;left:2451;top:3994;width:2;height:1525" coordorigin="2451,3994" coordsize="0,1525" path="m2451,5519l2451,3994e" filled="f" stroked="t" strokeweight=".478649pt" strokecolor="#484848">
                <v:path arrowok="t"/>
              </v:shape>
            </v:group>
            <v:group style="position:absolute;left:2403;top:4286;width:3724;height:2" coordorigin="2403,4286" coordsize="3724,2">
              <v:shape style="position:absolute;left:2403;top:4286;width:3724;height:2" coordorigin="2403,4286" coordsize="3724,0" path="m2403,4286l6127,4286e" filled="f" stroked="t" strokeweight=".717973pt" strokecolor="#777777">
                <v:path arrowok="t"/>
              </v:shape>
            </v:group>
            <v:group style="position:absolute;left:5500;top:4284;width:2388;height:2" coordorigin="5500,4284" coordsize="2388,2">
              <v:shape style="position:absolute;left:5500;top:4284;width:2388;height:2" coordorigin="5500,4284" coordsize="2388,0" path="m5500,4284l7888,4284e" filled="f" stroked="t" strokeweight=".478649pt" strokecolor="#646464">
                <v:path arrowok="t"/>
              </v:shape>
            </v:group>
            <v:group style="position:absolute;left:7611;top:4284;width:4059;height:2" coordorigin="7611,4284" coordsize="4059,2">
              <v:shape style="position:absolute;left:7611;top:4284;width:4059;height:2" coordorigin="7611,4284" coordsize="4059,0" path="m7611,4284l11669,4284e" filled="f" stroked="t" strokeweight=".717973pt" strokecolor="#7C7C7C">
                <v:path arrowok="t"/>
              </v:shape>
            </v:group>
            <v:group style="position:absolute;left:10928;top:4286;width:756;height:2" coordorigin="10928,4286" coordsize="756,2">
              <v:shape style="position:absolute;left:10928;top:4286;width:756;height:2" coordorigin="10928,4286" coordsize="756,0" path="m10928,4286l11684,4286e" filled="f" stroked="t" strokeweight=".478649pt" strokecolor="#646464">
                <v:path arrowok="t"/>
              </v:shape>
            </v:group>
            <v:group style="position:absolute;left:8415;top:4531;width:1757;height:2" coordorigin="8415,4531" coordsize="1757,2">
              <v:shape style="position:absolute;left:8415;top:4531;width:1757;height:2" coordorigin="8415,4531" coordsize="1757,0" path="m8415,4531l10171,4531e" filled="f" stroked="t" strokeweight=".478649pt" strokecolor="#5B5B5B">
                <v:path arrowok="t"/>
              </v:shape>
            </v:group>
            <v:group style="position:absolute;left:2446;top:4528;width:9224;height:2" coordorigin="2446,4528" coordsize="9224,2">
              <v:shape style="position:absolute;left:2446;top:4528;width:9224;height:2" coordorigin="2446,4528" coordsize="9224,0" path="m2446,4528l11669,4528e" filled="f" stroked="t" strokeweight=".717973pt" strokecolor="#747474">
                <v:path arrowok="t"/>
              </v:shape>
            </v:group>
            <v:group style="position:absolute;left:10291;top:4528;width:1398;height:2" coordorigin="10291,4528" coordsize="1398,2">
              <v:shape style="position:absolute;left:10291;top:4528;width:1398;height:2" coordorigin="10291,4528" coordsize="1398,0" path="m10291,4528l11689,4528e" filled="f" stroked="t" strokeweight=".957298pt" strokecolor="#878787">
                <v:path arrowok="t"/>
              </v:shape>
            </v:group>
            <v:group style="position:absolute;left:11679;top:4090;width:2;height:465" coordorigin="11679,4090" coordsize="2,465">
              <v:shape style="position:absolute;left:11679;top:4090;width:2;height:465" coordorigin="11679,4090" coordsize="0,465" path="m11679,4555l11679,4090e" filled="f" stroked="t" strokeweight=".478649pt" strokecolor="#545454">
                <v:path arrowok="t"/>
              </v:shape>
            </v:group>
            <v:group style="position:absolute;left:517;top:4488;width:2;height:307" coordorigin="517,4488" coordsize="2,307">
              <v:shape style="position:absolute;left:517;top:4488;width:2;height:307" coordorigin="517,4488" coordsize="0,307" path="m517,4795l517,4488e" filled="f" stroked="t" strokeweight=".478649pt" strokecolor="#606060">
                <v:path arrowok="t"/>
              </v:shape>
            </v:group>
            <v:group style="position:absolute;left:5011;top:5017;width:4293;height:2" coordorigin="5011,5017" coordsize="4293,2">
              <v:shape style="position:absolute;left:5011;top:5017;width:4293;height:2" coordorigin="5011,5017" coordsize="4293,0" path="m5011,5017l9305,5017e" filled="f" stroked="t" strokeweight=".717973pt" strokecolor="#7C7C7C">
                <v:path arrowok="t"/>
              </v:shape>
            </v:group>
            <v:group style="position:absolute;left:7859;top:4512;width:2;height:508" coordorigin="7859,4512" coordsize="2,508">
              <v:shape style="position:absolute;left:7859;top:4512;width:2;height:508" coordorigin="7859,4512" coordsize="0,508" path="m7859,5020l7859,4512e" filled="f" stroked="t" strokeweight=".239324pt" strokecolor="#646464">
                <v:path arrowok="t"/>
              </v:shape>
            </v:group>
            <v:group style="position:absolute;left:11684;top:4483;width:2;height:2042" coordorigin="11684,4483" coordsize="2,2042">
              <v:shape style="position:absolute;left:11684;top:4483;width:2;height:2042" coordorigin="11684,4483" coordsize="0,2042" path="m11684,6525l11684,4483e" filled="f" stroked="t" strokeweight=".957298pt" strokecolor="#707070">
                <v:path arrowok="t"/>
              </v:shape>
            </v:group>
            <v:group style="position:absolute;left:9247;top:5020;width:1297;height:2" coordorigin="9247,5020" coordsize="1297,2">
              <v:shape style="position:absolute;left:9247;top:5020;width:1297;height:2" coordorigin="9247,5020" coordsize="1297,0" path="m9247,5020l10545,5020e" filled="f" stroked="t" strokeweight=".478649pt" strokecolor="#5B5B5B">
                <v:path arrowok="t"/>
              </v:shape>
            </v:group>
            <v:group style="position:absolute;left:10449;top:5017;width:1240;height:2" coordorigin="10449,5017" coordsize="1240,2">
              <v:shape style="position:absolute;left:10449;top:5017;width:1240;height:2" coordorigin="10449,5017" coordsize="1240,0" path="m10449,5017l11689,5017e" filled="f" stroked="t" strokeweight=".957298pt" strokecolor="#8C8C8C">
                <v:path arrowok="t"/>
              </v:shape>
            </v:group>
            <v:group style="position:absolute;left:5011;top:5264;width:4293;height:2" coordorigin="5011,5264" coordsize="4293,2">
              <v:shape style="position:absolute;left:5011;top:5264;width:4293;height:2" coordorigin="5011,5264" coordsize="4293,0" path="m5011,5264l9305,5264e" filled="f" stroked="t" strokeweight=".478649pt" strokecolor="#606060">
                <v:path arrowok="t"/>
              </v:shape>
            </v:group>
            <v:group style="position:absolute;left:9056;top:5267;width:2637;height:2" coordorigin="9056,5267" coordsize="2637,2">
              <v:shape style="position:absolute;left:9056;top:5267;width:2637;height:2" coordorigin="9056,5267" coordsize="2637,0" path="m9056,5267l11693,5267e" filled="f" stroked="t" strokeweight=".957298pt" strokecolor="#838383">
                <v:path arrowok="t"/>
              </v:shape>
            </v:group>
            <v:group style="position:absolute;left:5011;top:5504;width:5533;height:2" coordorigin="5011,5504" coordsize="5533,2">
              <v:shape style="position:absolute;left:5011;top:5504;width:5533;height:2" coordorigin="5011,5504" coordsize="5533,0" path="m5011,5504l10545,5504e" filled="f" stroked="t" strokeweight=".478649pt" strokecolor="#646464">
                <v:path arrowok="t"/>
              </v:shape>
            </v:group>
            <v:group style="position:absolute;left:10358;top:5507;width:1335;height:2" coordorigin="10358,5507" coordsize="1335,2">
              <v:shape style="position:absolute;left:10358;top:5507;width:1335;height:2" coordorigin="10358,5507" coordsize="1335,0" path="m10358,5507l11693,5507e" filled="f" stroked="t" strokeweight=".957298pt" strokecolor="#878787">
                <v:path arrowok="t"/>
              </v:shape>
            </v:group>
            <v:group style="position:absolute;left:2451;top:5461;width:2;height:805" coordorigin="2451,5461" coordsize="2,805">
              <v:shape style="position:absolute;left:2451;top:5461;width:2;height:805" coordorigin="2451,5461" coordsize="0,805" path="m2451,6266l2451,5461e" filled="f" stroked="t" strokeweight=".478649pt" strokecolor="#606060">
                <v:path arrowok="t"/>
              </v:shape>
            </v:group>
            <v:group style="position:absolute;left:2446;top:5751;width:9247;height:2" coordorigin="2446,5751" coordsize="9247,2">
              <v:shape style="position:absolute;left:2446;top:5751;width:9247;height:2" coordorigin="2446,5751" coordsize="9247,0" path="m2446,5751l11693,5751e" filled="f" stroked="t" strokeweight=".717973pt" strokecolor="#747474">
                <v:path arrowok="t"/>
              </v:shape>
            </v:group>
            <v:group style="position:absolute;left:3724;top:5749;width:1321;height:2" coordorigin="3724,5749" coordsize="1321,2">
              <v:shape style="position:absolute;left:3724;top:5749;width:1321;height:2" coordorigin="3724,5749" coordsize="1321,0" path="m3724,5749l5045,5749e" filled="f" stroked="t" strokeweight=".478649pt" strokecolor="#5B5B5B">
                <v:path arrowok="t"/>
              </v:shape>
            </v:group>
            <v:group style="position:absolute;left:4973;top:5991;width:2542;height:2" coordorigin="4973,5991" coordsize="2542,2">
              <v:shape style="position:absolute;left:4973;top:5991;width:2542;height:2" coordorigin="4973,5991" coordsize="2542,0" path="m4973,5991l7515,5991e" filled="f" stroked="t" strokeweight=".478649pt" strokecolor="#6B6B6B">
                <v:path arrowok="t"/>
              </v:shape>
            </v:group>
            <v:group style="position:absolute;left:517;top:5916;width:2;height:67" coordorigin="517,5916" coordsize="2,67">
              <v:shape style="position:absolute;left:517;top:5916;width:2;height:67" coordorigin="517,5916" coordsize="0,67" path="m517,5984l517,5916e" filled="f" stroked="t" strokeweight=".478649pt" strokecolor="#909090">
                <v:path arrowok="t"/>
              </v:shape>
            </v:group>
            <v:group style="position:absolute;left:785;top:5986;width:2996;height:2" coordorigin="785,5986" coordsize="2996,2">
              <v:shape style="position:absolute;left:785;top:5986;width:2996;height:2" coordorigin="785,5986" coordsize="2996,0" path="m785,5986l3781,5986e" filled="f" stroked="t" strokeweight=".957298pt" strokecolor="#838383">
                <v:path arrowok="t"/>
              </v:shape>
            </v:group>
            <v:group style="position:absolute;left:3724;top:5988;width:239;height:2" coordorigin="3724,5988" coordsize="239,2">
              <v:shape style="position:absolute;left:3724;top:5988;width:239;height:2" coordorigin="3724,5988" coordsize="239,0" path="m3724,5988l3963,5988e" filled="f" stroked="t" strokeweight=".478649pt" strokecolor="#777777">
                <v:path arrowok="t"/>
              </v:shape>
            </v:group>
            <v:group style="position:absolute;left:3906;top:5993;width:230;height:2" coordorigin="3906,5993" coordsize="230,2">
              <v:shape style="position:absolute;left:3906;top:5993;width:230;height:2" coordorigin="3906,5993" coordsize="230,0" path="m3906,5993l4136,5993e" filled="f" stroked="t" strokeweight=".717973pt" strokecolor="#8C8C8C">
                <v:path arrowok="t"/>
              </v:shape>
            </v:group>
            <v:group style="position:absolute;left:4078;top:5988;width:972;height:2" coordorigin="4078,5988" coordsize="972,2">
              <v:shape style="position:absolute;left:4078;top:5988;width:972;height:2" coordorigin="4078,5988" coordsize="972,0" path="m4078,5988l5050,5988e" filled="f" stroked="t" strokeweight=".478649pt" strokecolor="#4F4F4F">
                <v:path arrowok="t"/>
              </v:shape>
            </v:group>
            <v:group style="position:absolute;left:7457;top:5991;width:4207;height:2" coordorigin="7457,5991" coordsize="4207,2">
              <v:shape style="position:absolute;left:7457;top:5991;width:4207;height:2" coordorigin="7457,5991" coordsize="4207,0" path="m7457,5991l11665,5991e" filled="f" stroked="t" strokeweight=".717973pt" strokecolor="#808080">
                <v:path arrowok="t"/>
              </v:shape>
            </v:group>
            <v:group style="position:absolute;left:7859;top:5945;width:2;height:62" coordorigin="7859,5945" coordsize="2,62">
              <v:shape style="position:absolute;left:7859;top:5945;width:2;height:62" coordorigin="7859,5945" coordsize="0,62" path="m7859,6008l7859,5945e" filled="f" stroked="t" strokeweight=".717973pt" strokecolor="#838383">
                <v:path arrowok="t"/>
              </v:shape>
            </v:group>
            <v:group style="position:absolute;left:10928;top:5993;width:766;height:2" coordorigin="10928,5993" coordsize="766,2">
              <v:shape style="position:absolute;left:10928;top:5993;width:766;height:2" coordorigin="10928,5993" coordsize="766,0" path="m10928,5993l11693,5993e" filled="f" stroked="t" strokeweight=".478649pt" strokecolor="#747474">
                <v:path arrowok="t"/>
              </v:shape>
            </v:group>
            <v:group style="position:absolute;left:5019;top:4526;width:2;height:2177" coordorigin="5019,4526" coordsize="2,2177">
              <v:shape style="position:absolute;left:5019;top:4526;width:2;height:2177" coordorigin="5019,4526" coordsize="0,2177" path="m5019,6703l5019,4526e" filled="f" stroked="t" strokeweight=".957298pt" strokecolor="#646464">
                <v:path arrowok="t"/>
              </v:shape>
            </v:group>
            <v:group style="position:absolute;left:7859;top:5993;width:2;height:245" coordorigin="7859,5993" coordsize="2,245">
              <v:shape style="position:absolute;left:7859;top:5993;width:2;height:245" coordorigin="7859,5993" coordsize="0,245" path="m7859,6238l7859,5993e" filled="f" stroked="t" strokeweight=".239324pt" strokecolor="#777777">
                <v:path arrowok="t"/>
              </v:shape>
            </v:group>
            <v:group style="position:absolute;left:2441;top:6461;width:3116;height:2" coordorigin="2441,6461" coordsize="3116,2">
              <v:shape style="position:absolute;left:2441;top:6461;width:3116;height:2" coordorigin="2441,6461" coordsize="3116,0" path="m2441,6461l5557,6461e" filled="f" stroked="t" strokeweight=".957298pt" strokecolor="#777777">
                <v:path arrowok="t"/>
              </v:shape>
            </v:group>
            <v:group style="position:absolute;left:5500;top:6461;width:1426;height:2" coordorigin="5500,6461" coordsize="1426,2">
              <v:shape style="position:absolute;left:5500;top:6461;width:1426;height:2" coordorigin="5500,6461" coordsize="1426,0" path="m5500,6461l6926,6461e" filled="f" stroked="t" strokeweight=".478649pt" strokecolor="#646464">
                <v:path arrowok="t"/>
              </v:shape>
            </v:group>
            <v:group style="position:absolute;left:6869;top:6463;width:1024;height:2" coordorigin="6869,6463" coordsize="1024,2">
              <v:shape style="position:absolute;left:6869;top:6463;width:1024;height:2" coordorigin="6869,6463" coordsize="1024,0" path="m6869,6463l7893,6463e" filled="f" stroked="t" strokeweight=".478649pt" strokecolor="#4F4F4F">
                <v:path arrowok="t"/>
              </v:shape>
            </v:group>
            <v:group style="position:absolute;left:7859;top:6238;width:2;height:460" coordorigin="7859,6238" coordsize="2,460">
              <v:shape style="position:absolute;left:7859;top:6238;width:2;height:460" coordorigin="7859,6238" coordsize="0,460" path="m7859,6698l7859,6238e" filled="f" stroked="t" strokeweight=".239324pt" strokecolor="#646464">
                <v:path arrowok="t"/>
              </v:shape>
            </v:group>
            <v:group style="position:absolute;left:7831;top:6461;width:3863;height:2" coordorigin="7831,6461" coordsize="3863,2">
              <v:shape style="position:absolute;left:7831;top:6461;width:3863;height:2" coordorigin="7831,6461" coordsize="3863,0" path="m7831,6461l11693,6461e" filled="f" stroked="t" strokeweight=".957298pt" strokecolor="#808080">
                <v:path arrowok="t"/>
              </v:shape>
            </v:group>
            <v:group style="position:absolute;left:2441;top:6703;width:4485;height:2" coordorigin="2441,6703" coordsize="4485,2">
              <v:shape style="position:absolute;left:2441;top:6703;width:4485;height:2" coordorigin="2441,6703" coordsize="4485,0" path="m2441,6703l6926,6703e" filled="f" stroked="t" strokeweight=".717973pt" strokecolor="#777777">
                <v:path arrowok="t"/>
              </v:shape>
            </v:group>
            <v:group style="position:absolute;left:6869;top:6703;width:1024;height:2" coordorigin="6869,6703" coordsize="1024,2">
              <v:shape style="position:absolute;left:6869;top:6703;width:1024;height:2" coordorigin="6869,6703" coordsize="1024,0" path="m6869,6703l7893,6703e" filled="f" stroked="t" strokeweight=".478649pt" strokecolor="#4F4F4F">
                <v:path arrowok="t"/>
              </v:shape>
            </v:group>
            <v:group style="position:absolute;left:7831;top:6700;width:3197;height:2" coordorigin="7831,6700" coordsize="3197,2">
              <v:shape style="position:absolute;left:7831;top:6700;width:3197;height:2" coordorigin="7831,6700" coordsize="3197,0" path="m7831,6700l11028,6700e" filled="f" stroked="t" strokeweight=".957298pt" strokecolor="#808080">
                <v:path arrowok="t"/>
              </v:shape>
            </v:group>
            <v:group style="position:absolute;left:10928;top:6703;width:761;height:2" coordorigin="10928,6703" coordsize="761,2">
              <v:shape style="position:absolute;left:10928;top:6703;width:761;height:2" coordorigin="10928,6703" coordsize="761,0" path="m10928,6703l11689,6703e" filled="f" stroked="t" strokeweight=".478649pt" strokecolor="#6B6B6B">
                <v:path arrowok="t"/>
              </v:shape>
            </v:group>
            <v:group style="position:absolute;left:11684;top:6453;width:2;height:2234" coordorigin="11684,6453" coordsize="2,2234">
              <v:shape style="position:absolute;left:11684;top:6453;width:2;height:2234" coordorigin="11684,6453" coordsize="0,2234" path="m11684,8688l11684,6453e" filled="f" stroked="t" strokeweight=".478649pt" strokecolor="#4B4B4B">
                <v:path arrowok="t"/>
              </v:shape>
            </v:group>
            <v:group style="position:absolute;left:507;top:6942;width:6419;height:2" coordorigin="507,6942" coordsize="6419,2">
              <v:shape style="position:absolute;left:507;top:6942;width:6419;height:2" coordorigin="507,6942" coordsize="6419,0" path="m507,6942l6926,6942e" filled="f" stroked="t" strokeweight=".717973pt" strokecolor="#707070">
                <v:path arrowok="t"/>
              </v:shape>
            </v:group>
            <v:group style="position:absolute;left:6869;top:6942;width:1603;height:2" coordorigin="6869,6942" coordsize="1603,2">
              <v:shape style="position:absolute;left:6869;top:6942;width:1603;height:2" coordorigin="6869,6942" coordsize="1603,0" path="m6869,6942l8472,6942e" filled="f" stroked="t" strokeweight=".478649pt" strokecolor="#575757">
                <v:path arrowok="t"/>
              </v:shape>
            </v:group>
            <v:group style="position:absolute;left:8415;top:6945;width:3274;height:2" coordorigin="8415,6945" coordsize="3274,2">
              <v:shape style="position:absolute;left:8415;top:6945;width:3274;height:2" coordorigin="8415,6945" coordsize="3274,0" path="m8415,6945l11689,6945e" filled="f" stroked="t" strokeweight=".957298pt" strokecolor="#7C7C7C">
                <v:path arrowok="t"/>
              </v:shape>
            </v:group>
            <v:group style="position:absolute;left:507;top:7417;width:10492;height:2" coordorigin="507,7417" coordsize="10492,2">
              <v:shape style="position:absolute;left:507;top:7417;width:10492;height:2" coordorigin="507,7417" coordsize="10492,0" path="m507,7417l10999,7417e" filled="f" stroked="t" strokeweight=".717973pt" strokecolor="#777777">
                <v:path arrowok="t"/>
              </v:shape>
            </v:group>
            <v:group style="position:absolute;left:3724;top:7417;width:1833;height:2" coordorigin="3724,7417" coordsize="1833,2">
              <v:shape style="position:absolute;left:3724;top:7417;width:1833;height:2" coordorigin="3724,7417" coordsize="1833,0" path="m3724,7417l5557,7417e" filled="f" stroked="t" strokeweight=".478649pt" strokecolor="#4B4B4B">
                <v:path arrowok="t"/>
              </v:shape>
            </v:group>
            <v:group style="position:absolute;left:10928;top:7422;width:761;height:2" coordorigin="10928,7422" coordsize="761,2">
              <v:shape style="position:absolute;left:10928;top:7422;width:761;height:2" coordorigin="10928,7422" coordsize="761,0" path="m10928,7422l11689,7422e" filled="f" stroked="t" strokeweight=".478649pt" strokecolor="#6B6B6B">
                <v:path arrowok="t"/>
              </v:shape>
            </v:group>
            <v:group style="position:absolute;left:5021;top:7412;width:2;height:738" coordorigin="5021,7412" coordsize="2,738">
              <v:shape style="position:absolute;left:5021;top:7412;width:2;height:738" coordorigin="5021,7412" coordsize="0,738" path="m5021,8151l5021,7412e" filled="f" stroked="t" strokeweight=".478649pt" strokecolor="#3B3B3B">
                <v:path arrowok="t"/>
              </v:shape>
            </v:group>
            <v:group style="position:absolute;left:5016;top:7662;width:5155;height:2" coordorigin="5016,7662" coordsize="5155,2">
              <v:shape style="position:absolute;left:5016;top:7662;width:5155;height:2" coordorigin="5016,7662" coordsize="5155,0" path="m5016,7662l10171,7662e" filled="f" stroked="t" strokeweight=".478649pt" strokecolor="#646464">
                <v:path arrowok="t"/>
              </v:shape>
            </v:group>
            <v:group style="position:absolute;left:8597;top:7662;width:3068;height:2" coordorigin="8597,7662" coordsize="3068,2">
              <v:shape style="position:absolute;left:8597;top:7662;width:3068;height:2" coordorigin="8597,7662" coordsize="3068,0" path="m8597,7662l11665,7662e" filled="f" stroked="t" strokeweight=".957298pt" strokecolor="#7C7C7C">
                <v:path arrowok="t"/>
              </v:shape>
            </v:group>
            <v:group style="position:absolute;left:10210;top:7664;width:1479;height:2" coordorigin="10210,7664" coordsize="1479,2">
              <v:shape style="position:absolute;left:10210;top:7664;width:1479;height:2" coordorigin="10210,7664" coordsize="1479,0" path="m10210,7664l11689,7664e" filled="f" stroked="t" strokeweight=".957298pt" strokecolor="#909090">
                <v:path arrowok="t"/>
              </v:shape>
            </v:group>
            <v:group style="position:absolute;left:5016;top:7906;width:541;height:2" coordorigin="5016,7906" coordsize="541,2">
              <v:shape style="position:absolute;left:5016;top:7906;width:541;height:2" coordorigin="5016,7906" coordsize="541,0" path="m5016,7906l5557,7906e" filled="f" stroked="t" strokeweight=".478649pt" strokecolor="#606060">
                <v:path arrowok="t"/>
              </v:shape>
            </v:group>
            <v:group style="position:absolute;left:5500;top:7906;width:4346;height:2" coordorigin="5500,7906" coordsize="4346,2">
              <v:shape style="position:absolute;left:5500;top:7906;width:4346;height:2" coordorigin="5500,7906" coordsize="4346,0" path="m5500,7906l9846,7906e" filled="f" stroked="t" strokeweight=".957298pt" strokecolor="#777777">
                <v:path arrowok="t"/>
              </v:shape>
            </v:group>
            <v:group style="position:absolute;left:9788;top:7909;width:1900;height:2" coordorigin="9788,7909" coordsize="1900,2">
              <v:shape style="position:absolute;left:9788;top:7909;width:1900;height:2" coordorigin="9788,7909" coordsize="1900,0" path="m9788,7909l11689,7909e" filled="f" stroked="t" strokeweight=".478649pt" strokecolor="#6B6B6B">
                <v:path arrowok="t"/>
              </v:shape>
            </v:group>
            <v:group style="position:absolute;left:503;top:8144;width:1761;height:2" coordorigin="503,8144" coordsize="1761,2">
              <v:shape style="position:absolute;left:503;top:8144;width:1761;height:2" coordorigin="503,8144" coordsize="1761,0" path="m503,8144l2264,8144e" filled="f" stroked="t" strokeweight=".957298pt" strokecolor="#8C8C8C">
                <v:path arrowok="t"/>
              </v:shape>
            </v:group>
            <v:group style="position:absolute;left:2207;top:8144;width:3351;height:2" coordorigin="2207,8144" coordsize="3351,2">
              <v:shape style="position:absolute;left:2207;top:8144;width:3351;height:2" coordorigin="2207,8144" coordsize="3351,0" path="m2207,8144l5557,8144e" filled="f" stroked="t" strokeweight=".478649pt" strokecolor="#5B5B5B">
                <v:path arrowok="t"/>
              </v:shape>
            </v:group>
            <v:group style="position:absolute;left:5500;top:8146;width:5083;height:2" coordorigin="5500,8146" coordsize="5083,2">
              <v:shape style="position:absolute;left:5500;top:8146;width:5083;height:2" coordorigin="5500,8146" coordsize="5083,0" path="m5500,8146l10583,8146e" filled="f" stroked="t" strokeweight=".957298pt" strokecolor="#7C7C7C">
                <v:path arrowok="t"/>
              </v:shape>
            </v:group>
            <v:group style="position:absolute;left:10396;top:8148;width:632;height:2" coordorigin="10396,8148" coordsize="632,2">
              <v:shape style="position:absolute;left:10396;top:8148;width:632;height:2" coordorigin="10396,8148" coordsize="632,0" path="m10396,8148l11028,8148e" filled="f" stroked="t" strokeweight=".717973pt" strokecolor="#7C7C7C">
                <v:path arrowok="t"/>
              </v:shape>
            </v:group>
            <v:group style="position:absolute;left:10928;top:8151;width:761;height:2" coordorigin="10928,8151" coordsize="761,2">
              <v:shape style="position:absolute;left:10928;top:8151;width:761;height:2" coordorigin="10928,8151" coordsize="761,0" path="m10928,8151l11689,8151e" filled="f" stroked="t" strokeweight=".478649pt" strokecolor="#676767">
                <v:path arrowok="t"/>
              </v:shape>
            </v:group>
            <v:group style="position:absolute;left:2448;top:6079;width:2;height:5121" coordorigin="2448,6079" coordsize="2,5121">
              <v:shape style="position:absolute;left:2448;top:6079;width:2;height:5121" coordorigin="2448,6079" coordsize="0,5121" path="m2448,11200l2448,6079e" filled="f" stroked="t" strokeweight=".957298pt" strokecolor="#777777">
                <v:path arrowok="t"/>
              </v:shape>
            </v:group>
            <v:group style="position:absolute;left:503;top:8951;width:4360;height:2" coordorigin="503,8951" coordsize="4360,2">
              <v:shape style="position:absolute;left:503;top:8951;width:4360;height:2" coordorigin="503,8951" coordsize="4360,0" path="m503,8951l4863,8951e" filled="f" stroked="t" strokeweight=".957298pt" strokecolor="#878787">
                <v:path arrowok="t"/>
              </v:shape>
            </v:group>
            <v:group style="position:absolute;left:505;top:6166;width:2;height:4296" coordorigin="505,6166" coordsize="2,4296">
              <v:shape style="position:absolute;left:505;top:6166;width:2;height:4296" coordorigin="505,6166" coordsize="0,4296" path="m505,10462l505,6166e" filled="f" stroked="t" strokeweight=".717973pt" strokecolor="#747474">
                <v:path arrowok="t"/>
              </v:shape>
            </v:group>
            <v:group style="position:absolute;left:4657;top:8956;width:378;height:2" coordorigin="4657,8956" coordsize="378,2">
              <v:shape style="position:absolute;left:4657;top:8956;width:378;height:2" coordorigin="4657,8956" coordsize="378,0" path="m4657,8956l5035,8956e" filled="f" stroked="t" strokeweight=".717973pt" strokecolor="#747474">
                <v:path arrowok="t"/>
              </v:shape>
            </v:group>
            <v:group style="position:absolute;left:4978;top:8954;width:1948;height:2" coordorigin="4978,8954" coordsize="1948,2">
              <v:shape style="position:absolute;left:4978;top:8954;width:1948;height:2" coordorigin="4978,8954" coordsize="1948,0" path="m4978,8954l6926,8954e" filled="f" stroked="t" strokeweight=".478649pt" strokecolor="#606060">
                <v:path arrowok="t"/>
              </v:shape>
            </v:group>
            <v:group style="position:absolute;left:6869;top:8956;width:1020;height:2" coordorigin="6869,8956" coordsize="1020,2">
              <v:shape style="position:absolute;left:6869;top:8956;width:1020;height:2" coordorigin="6869,8956" coordsize="1020,0" path="m6869,8956l7888,8956e" filled="f" stroked="t" strokeweight=".478649pt" strokecolor="#444444">
                <v:path arrowok="t"/>
              </v:shape>
            </v:group>
            <v:group style="position:absolute;left:7831;top:8956;width:641;height:2" coordorigin="7831,8956" coordsize="641,2">
              <v:shape style="position:absolute;left:7831;top:8956;width:641;height:2" coordorigin="7831,8956" coordsize="641,0" path="m7831,8956l8472,8956e" filled="f" stroked="t" strokeweight=".478649pt" strokecolor="#5B5B5B">
                <v:path arrowok="t"/>
              </v:shape>
            </v:group>
            <v:group style="position:absolute;left:8415;top:8959;width:3279;height:2" coordorigin="8415,8959" coordsize="3279,2">
              <v:shape style="position:absolute;left:8415;top:8959;width:3279;height:2" coordorigin="8415,8959" coordsize="3279,0" path="m8415,8959l11693,8959e" filled="f" stroked="t" strokeweight=".957298pt" strokecolor="#808080">
                <v:path arrowok="t"/>
              </v:shape>
            </v:group>
            <v:group style="position:absolute;left:11684;top:8630;width:2;height:2824" coordorigin="11684,8630" coordsize="2,2824">
              <v:shape style="position:absolute;left:11684;top:8630;width:2;height:2824" coordorigin="11684,8630" coordsize="0,2824" path="m11684,11454l11684,8630e" filled="f" stroked="t" strokeweight=".957298pt" strokecolor="#747474">
                <v:path arrowok="t"/>
              </v:shape>
            </v:group>
            <v:group style="position:absolute;left:503;top:9889;width:2350;height:2" coordorigin="503,9889" coordsize="2350,2">
              <v:shape style="position:absolute;left:503;top:9889;width:2350;height:2" coordorigin="503,9889" coordsize="2350,0" path="m503,9889l2853,9889e" filled="f" stroked="t" strokeweight=".957298pt" strokecolor="#878787">
                <v:path arrowok="t"/>
              </v:shape>
            </v:group>
            <v:group style="position:absolute;left:2403;top:9894;width:8659;height:2" coordorigin="2403,9894" coordsize="8659,2">
              <v:shape style="position:absolute;left:2403;top:9894;width:8659;height:2" coordorigin="2403,9894" coordsize="8659,0" path="m2403,9894l11062,9894e" filled="f" stroked="t" strokeweight=".717973pt" strokecolor="#747474">
                <v:path arrowok="t"/>
              </v:shape>
            </v:group>
            <v:group style="position:absolute;left:3767;top:9891;width:1790;height:2" coordorigin="3767,9891" coordsize="1790,2">
              <v:shape style="position:absolute;left:3767;top:9891;width:1790;height:2" coordorigin="3767,9891" coordsize="1790,0" path="m3767,9891l5557,9891e" filled="f" stroked="t" strokeweight=".478649pt" strokecolor="#545454">
                <v:path arrowok="t"/>
              </v:shape>
            </v:group>
            <v:group style="position:absolute;left:10928;top:9896;width:766;height:2" coordorigin="10928,9896" coordsize="766,2">
              <v:shape style="position:absolute;left:10928;top:9896;width:766;height:2" coordorigin="10928,9896" coordsize="766,0" path="m10928,9896l11693,9896e" filled="f" stroked="t" strokeweight=".478649pt" strokecolor="#6B6B6B">
                <v:path arrowok="t"/>
              </v:shape>
            </v:group>
            <v:group style="position:absolute;left:1288;top:10136;width:1187;height:2" coordorigin="1288,10136" coordsize="1187,2">
              <v:shape style="position:absolute;left:1288;top:10136;width:1187;height:2" coordorigin="1288,10136" coordsize="1187,0" path="m1288,10136l2475,10136e" filled="f" stroked="t" strokeweight=".478649pt" strokecolor="#6B6B6B">
                <v:path arrowok="t"/>
              </v:shape>
            </v:group>
            <v:group style="position:absolute;left:503;top:10136;width:11191;height:2" coordorigin="503,10136" coordsize="11191,2">
              <v:shape style="position:absolute;left:503;top:10136;width:11191;height:2" coordorigin="503,10136" coordsize="11191,0" path="m503,10136l11693,10136e" filled="f" stroked="t" strokeweight=".717973pt" strokecolor="#7C7C7C">
                <v:path arrowok="t"/>
              </v:shape>
            </v:group>
            <v:group style="position:absolute;left:503;top:10373;width:1761;height:2" coordorigin="503,10373" coordsize="1761,2">
              <v:shape style="position:absolute;left:503;top:10373;width:1761;height:2" coordorigin="503,10373" coordsize="1761,0" path="m503,10373l2264,10373e" filled="f" stroked="t" strokeweight=".478649pt" strokecolor="#707070">
                <v:path arrowok="t"/>
              </v:shape>
            </v:group>
            <v:group style="position:absolute;left:2207;top:10375;width:1479;height:2" coordorigin="2207,10375" coordsize="1479,2">
              <v:shape style="position:absolute;left:2207;top:10375;width:1479;height:2" coordorigin="2207,10375" coordsize="1479,0" path="m2207,10375l3686,10375e" filled="f" stroked="t" strokeweight=".478649pt" strokecolor="#5B5B5B">
                <v:path arrowok="t"/>
              </v:shape>
            </v:group>
            <v:group style="position:absolute;left:4078;top:10380;width:637;height:2" coordorigin="4078,10380" coordsize="637,2">
              <v:shape style="position:absolute;left:4078;top:10380;width:637;height:2" coordorigin="4078,10380" coordsize="637,0" path="m4078,10380l4715,10380e" filled="f" stroked="t" strokeweight=".478649pt" strokecolor="#646464">
                <v:path arrowok="t"/>
              </v:shape>
            </v:group>
            <v:group style="position:absolute;left:3628;top:10378;width:7338;height:2" coordorigin="3628,10378" coordsize="7338,2">
              <v:shape style="position:absolute;left:3628;top:10378;width:7338;height:2" coordorigin="3628,10378" coordsize="7338,0" path="m3628,10378l10966,10378e" filled="f" stroked="t" strokeweight=".717973pt" strokecolor="#747474">
                <v:path arrowok="t"/>
              </v:shape>
            </v:group>
            <v:group style="position:absolute;left:8415;top:10380;width:2589;height:2" coordorigin="8415,10380" coordsize="2589,2">
              <v:shape style="position:absolute;left:8415;top:10380;width:2589;height:2" coordorigin="8415,10380" coordsize="2589,0" path="m8415,10380l11004,10380e" filled="f" stroked="t" strokeweight=".478649pt" strokecolor="#646464">
                <v:path arrowok="t"/>
              </v:shape>
            </v:group>
            <v:group style="position:absolute;left:10928;top:10385;width:766;height:2" coordorigin="10928,10385" coordsize="766,2">
              <v:shape style="position:absolute;left:10928;top:10385;width:766;height:2" coordorigin="10928,10385" coordsize="766,0" path="m10928,10385l11693,10385e" filled="f" stroked="t" strokeweight=".478649pt" strokecolor="#7C7C7C">
                <v:path arrowok="t"/>
              </v:shape>
            </v:group>
            <v:group style="position:absolute;left:498;top:10857;width:3188;height:2" coordorigin="498,10857" coordsize="3188,2">
              <v:shape style="position:absolute;left:498;top:10857;width:3188;height:2" coordorigin="498,10857" coordsize="3188,0" path="m498,10857l3686,10857e" filled="f" stroked="t" strokeweight=".957298pt" strokecolor="#838383">
                <v:path arrowok="t"/>
              </v:shape>
            </v:group>
            <v:group style="position:absolute;left:3628;top:10860;width:598;height:2" coordorigin="3628,10860" coordsize="598,2">
              <v:shape style="position:absolute;left:3628;top:10860;width:598;height:2" coordorigin="3628,10860" coordsize="598,0" path="m3628,10860l4226,10860e" filled="f" stroked="t" strokeweight=".478649pt" strokecolor="#646464">
                <v:path arrowok="t"/>
              </v:shape>
            </v:group>
            <v:group style="position:absolute;left:4169;top:10860;width:1388;height:2" coordorigin="4169,10860" coordsize="1388,2">
              <v:shape style="position:absolute;left:4169;top:10860;width:1388;height:2" coordorigin="4169,10860" coordsize="1388,0" path="m4169,10860l5557,10860e" filled="f" stroked="t" strokeweight=".478649pt" strokecolor="#4B4B4B">
                <v:path arrowok="t"/>
              </v:shape>
            </v:group>
            <v:group style="position:absolute;left:5500;top:10862;width:2388;height:2" coordorigin="5500,10862" coordsize="2388,2">
              <v:shape style="position:absolute;left:5500;top:10862;width:2388;height:2" coordorigin="5500,10862" coordsize="2388,0" path="m5500,10862l7888,10862e" filled="f" stroked="t" strokeweight=".478649pt" strokecolor="#646464">
                <v:path arrowok="t"/>
              </v:shape>
            </v:group>
            <v:group style="position:absolute;left:7831;top:10864;width:3863;height:2" coordorigin="7831,10864" coordsize="3863,2">
              <v:shape style="position:absolute;left:7831;top:10864;width:3863;height:2" coordorigin="7831,10864" coordsize="3863,0" path="m7831,10864l11693,10864e" filled="f" stroked="t" strokeweight=".957298pt" strokecolor="#878787">
                <v:path arrowok="t"/>
              </v:shape>
            </v:group>
            <v:group style="position:absolute;left:498;top:11097;width:2963;height:2" coordorigin="498,11097" coordsize="2963,2">
              <v:shape style="position:absolute;left:498;top:11097;width:2963;height:2" coordorigin="498,11097" coordsize="2963,0" path="m498,11097l3461,11097e" filled="f" stroked="t" strokeweight=".957298pt" strokecolor="#838383">
                <v:path arrowok="t"/>
              </v:shape>
            </v:group>
            <v:group style="position:absolute;left:505;top:10788;width:2;height:2527" coordorigin="505,10788" coordsize="2,2527">
              <v:shape style="position:absolute;left:505;top:10788;width:2;height:2527" coordorigin="505,10788" coordsize="0,2527" path="m505,13314l505,10788e" filled="f" stroked="t" strokeweight=".478649pt" strokecolor="#606060">
                <v:path arrowok="t"/>
              </v:shape>
            </v:group>
            <v:group style="position:absolute;left:2872;top:11099;width:3255;height:2" coordorigin="2872,11099" coordsize="3255,2">
              <v:shape style="position:absolute;left:2872;top:11099;width:3255;height:2" coordorigin="2872,11099" coordsize="3255,0" path="m2872,11099l6127,11099e" filled="f" stroked="t" strokeweight=".717973pt" strokecolor="#6B6B6B">
                <v:path arrowok="t"/>
              </v:shape>
            </v:group>
            <v:group style="position:absolute;left:4078;top:11102;width:3810;height:2" coordorigin="4078,11102" coordsize="3810,2">
              <v:shape style="position:absolute;left:4078;top:11102;width:3810;height:2" coordorigin="4078,11102" coordsize="3810,0" path="m4078,11102l7888,11102e" filled="f" stroked="t" strokeweight=".478649pt" strokecolor="#575757">
                <v:path arrowok="t"/>
              </v:shape>
            </v:group>
            <v:group style="position:absolute;left:7831;top:11104;width:3863;height:2" coordorigin="7831,11104" coordsize="3863,2">
              <v:shape style="position:absolute;left:7831;top:11104;width:3863;height:2" coordorigin="7831,11104" coordsize="3863,0" path="m7831,11104l11693,11104e" filled="f" stroked="t" strokeweight=".957298pt" strokecolor="#878787">
                <v:path arrowok="t"/>
              </v:shape>
            </v:group>
            <v:group style="position:absolute;left:498;top:11339;width:139;height:2" coordorigin="498,11339" coordsize="139,2">
              <v:shape style="position:absolute;left:498;top:11339;width:139;height:2" coordorigin="498,11339" coordsize="139,0" path="m498,11339l637,11339e" filled="f" stroked="t" strokeweight=".478649pt" strokecolor="#646464">
                <v:path arrowok="t"/>
              </v:shape>
            </v:group>
            <v:group style="position:absolute;left:579;top:11339;width:617;height:2" coordorigin="579,11339" coordsize="617,2">
              <v:shape style="position:absolute;left:579;top:11339;width:617;height:2" coordorigin="579,11339" coordsize="617,0" path="m579,11339l1197,11339e" filled="f" stroked="t" strokeweight=".478649pt" strokecolor="#7C7C7C">
                <v:path arrowok="t"/>
              </v:shape>
            </v:group>
            <v:group style="position:absolute;left:1761;top:11090;width:2;height:1237" coordorigin="1761,11090" coordsize="2,1237">
              <v:shape style="position:absolute;left:1761;top:11090;width:2;height:1237" coordorigin="1761,11090" coordsize="0,1237" path="m1761,12327l1761,11090e" filled="f" stroked="t" strokeweight=".478649pt" strokecolor="#6B6B6B">
                <v:path arrowok="t"/>
              </v:shape>
            </v:group>
            <v:group style="position:absolute;left:1125;top:11341;width:5801;height:2" coordorigin="1125,11341" coordsize="5801,2">
              <v:shape style="position:absolute;left:1125;top:11341;width:5801;height:2" coordorigin="1125,11341" coordsize="5801,0" path="m1125,11341l6926,11341e" filled="f" stroked="t" strokeweight=".717973pt" strokecolor="#7C7C7C">
                <v:path arrowok="t"/>
              </v:shape>
            </v:group>
            <v:group style="position:absolute;left:2446;top:11056;width:2;height:312" coordorigin="2446,11056" coordsize="2,312">
              <v:shape style="position:absolute;left:2446;top:11056;width:2;height:312" coordorigin="2446,11056" coordsize="0,312" path="m2446,11368l2446,11056e" filled="f" stroked="t" strokeweight=".478649pt" strokecolor="#6B6B6B">
                <v:path arrowok="t"/>
              </v:shape>
            </v:group>
            <v:group style="position:absolute;left:6869;top:11344;width:1603;height:2" coordorigin="6869,11344" coordsize="1603,2">
              <v:shape style="position:absolute;left:6869;top:11344;width:1603;height:2" coordorigin="6869,11344" coordsize="1603,0" path="m6869,11344l8472,11344e" filled="f" stroked="t" strokeweight=".478649pt" strokecolor="#545454">
                <v:path arrowok="t"/>
              </v:shape>
            </v:group>
            <v:group style="position:absolute;left:7496;top:11099;width:2;height:2215" coordorigin="7496,11099" coordsize="2,2215">
              <v:shape style="position:absolute;left:7496;top:11099;width:2;height:2215" coordorigin="7496,11099" coordsize="0,2215" path="m7496,13314l7496,11099e" filled="f" stroked="t" strokeweight=".957298pt" strokecolor="#646464">
                <v:path arrowok="t"/>
              </v:shape>
            </v:group>
            <v:group style="position:absolute;left:8415;top:11346;width:3279;height:2" coordorigin="8415,11346" coordsize="3279,2">
              <v:shape style="position:absolute;left:8415;top:11346;width:3279;height:2" coordorigin="8415,11346" coordsize="3279,0" path="m8415,11346l11693,11346e" filled="f" stroked="t" strokeweight=".957298pt" strokecolor="#878787">
                <v:path arrowok="t"/>
              </v:shape>
            </v:group>
            <v:group style="position:absolute;left:2441;top:11258;width:2;height:3131" coordorigin="2441,11258" coordsize="2,3131">
              <v:shape style="position:absolute;left:2441;top:11258;width:2;height:3131" coordorigin="2441,11258" coordsize="0,3131" path="m2441,14388l2441,11258e" filled="f" stroked="t" strokeweight=".478649pt" strokecolor="#676767">
                <v:path arrowok="t"/>
              </v:shape>
            </v:group>
            <v:group style="position:absolute;left:11686;top:11296;width:2;height:1179" coordorigin="11686,11296" coordsize="2,1179">
              <v:shape style="position:absolute;left:11686;top:11296;width:2;height:1179" coordorigin="11686,11296" coordsize="0,1179" path="m11686,12475l11686,11296e" filled="f" stroked="t" strokeweight=".478649pt" strokecolor="#606060">
                <v:path arrowok="t"/>
              </v:shape>
            </v:group>
            <v:group style="position:absolute;left:3777;top:12092;width:2;height:139" coordorigin="3777,12092" coordsize="2,139">
              <v:shape style="position:absolute;left:3777;top:12092;width:2;height:139" coordorigin="3777,12092" coordsize="0,139" path="m3777,12231l3777,12092e" filled="f" stroked="t" strokeweight=".957298pt" strokecolor="#8080B3">
                <v:path arrowok="t"/>
              </v:shape>
            </v:group>
            <v:group style="position:absolute;left:3753;top:12092;width:2;height:235" coordorigin="3753,12092" coordsize="2,235">
              <v:shape style="position:absolute;left:3753;top:12092;width:2;height:235" coordorigin="3753,12092" coordsize="0,235" path="m3753,12327l3753,12092e" filled="f" stroked="t" strokeweight=".957298pt" strokecolor="#5B5B93">
                <v:path arrowok="t"/>
              </v:shape>
            </v:group>
            <v:group style="position:absolute;left:1163;top:11353;width:2;height:1434" coordorigin="1163,11353" coordsize="2,1434">
              <v:shape style="position:absolute;left:1163;top:11353;width:2;height:1434" coordorigin="1163,11353" coordsize="0,1434" path="m1163,12787l1163,11353e" filled="f" stroked="t" strokeweight=".478649pt" strokecolor="#7C7C7C">
                <v:path arrowok="t"/>
              </v:shape>
            </v:group>
            <v:group style="position:absolute;left:1757;top:12269;width:2;height:518" coordorigin="1757,12269" coordsize="2,518">
              <v:shape style="position:absolute;left:1757;top:12269;width:2;height:518" coordorigin="1757,12269" coordsize="0,518" path="m1757,12787l1757,12269e" filled="f" stroked="t" strokeweight=".478649pt" strokecolor="#5B5B5B">
                <v:path arrowok="t"/>
              </v:shape>
            </v:group>
            <v:group style="position:absolute;left:3130;top:12298;width:2;height:149" coordorigin="3130,12298" coordsize="2,149">
              <v:shape style="position:absolute;left:3130;top:12298;width:2;height:149" coordorigin="3130,12298" coordsize="0,149" path="m3130,12447l3130,12298e" filled="f" stroked="t" strokeweight=".717973pt" strokecolor="#000000">
                <v:path arrowok="t"/>
              </v:shape>
            </v:group>
            <v:group style="position:absolute;left:3324;top:12336;width:2;height:139" coordorigin="3324,12336" coordsize="2,139">
              <v:shape style="position:absolute;left:3324;top:12336;width:2;height:139" coordorigin="3324,12336" coordsize="0,139" path="m3324,12475l3324,12336e" filled="f" stroked="t" strokeweight=".717973pt" strokecolor="#707CAF">
                <v:path arrowok="t"/>
              </v:shape>
            </v:group>
            <v:group style="position:absolute;left:1163;top:12418;width:2;height:182" coordorigin="1163,12418" coordsize="2,182">
              <v:shape style="position:absolute;left:1163;top:12418;width:2;height:182" coordorigin="1163,12418" coordsize="0,182" path="m1163,12600l1163,12418e" filled="f" stroked="t" strokeweight=".478649pt" strokecolor="#646464">
                <v:path arrowok="t"/>
              </v:shape>
            </v:group>
            <v:group style="position:absolute;left:3150;top:12418;width:2;height:182" coordorigin="3150,12418" coordsize="2,182">
              <v:shape style="position:absolute;left:3150;top:12418;width:2;height:182" coordorigin="3150,12418" coordsize="0,182" path="m3150,12600l3150,12418e" filled="f" stroked="t" strokeweight="1.435947pt" strokecolor="#48548C">
                <v:path arrowok="t"/>
              </v:shape>
            </v:group>
            <v:group style="position:absolute;left:3319;top:12418;width:2;height:182" coordorigin="3319,12418" coordsize="2,182">
              <v:shape style="position:absolute;left:3319;top:12418;width:2;height:182" coordorigin="3319,12418" coordsize="0,182" path="m3319,12600l3319,12418e" filled="f" stroked="t" strokeweight="1.196622pt" strokecolor="#4F5B93">
                <v:path arrowok="t"/>
              </v:shape>
            </v:group>
            <v:group style="position:absolute;left:3130;top:12571;width:2;height:187" coordorigin="3130,12571" coordsize="2,187">
              <v:shape style="position:absolute;left:3130;top:12571;width:2;height:187" coordorigin="3130,12571" coordsize="0,187" path="m3130,12758l3130,12571e" filled="f" stroked="t" strokeweight="1.914596pt" strokecolor="#5B6093">
                <v:path arrowok="t"/>
              </v:shape>
            </v:group>
            <v:group style="position:absolute;left:3312;top:12432;width:2;height:446" coordorigin="3312,12432" coordsize="2,446">
              <v:shape style="position:absolute;left:3312;top:12432;width:2;height:446" coordorigin="3312,12432" coordsize="0,446" path="m3312,12878l3312,12432e" filled="f" stroked="t" strokeweight="1.914596pt" strokecolor="#484F8C">
                <v:path arrowok="t"/>
              </v:shape>
            </v:group>
            <v:group style="position:absolute;left:9812;top:13185;width:38;height:2" coordorigin="9812,13185" coordsize="38,2">
              <v:shape style="position:absolute;left:9812;top:13185;width:38;height:2" coordorigin="9812,13185" coordsize="38,0" path="m9812,13185l9851,13185e" filled="f" stroked="t" strokeweight="1.196622pt" strokecolor="#4F5B80">
                <v:path arrowok="t"/>
              </v:shape>
            </v:group>
            <v:group style="position:absolute;left:10109;top:13175;width:2;height:139" coordorigin="10109,13175" coordsize="2,139">
              <v:shape style="position:absolute;left:10109;top:13175;width:2;height:139" coordorigin="10109,13175" coordsize="0,139" path="m10109,13314l10109,13175e" filled="f" stroked="t" strokeweight=".957298pt" strokecolor="#2F3490">
                <v:path arrowok="t"/>
              </v:shape>
            </v:group>
            <v:group style="position:absolute;left:483;top:13468;width:1752;height:2" coordorigin="483,13468" coordsize="1752,2">
              <v:shape style="position:absolute;left:483;top:13468;width:1752;height:2" coordorigin="483,13468" coordsize="1752,0" path="m483,13468l2235,13468e" filled="f" stroked="t" strokeweight=".239324pt" strokecolor="#909090">
                <v:path arrowok="t"/>
              </v:shape>
            </v:group>
            <v:group style="position:absolute;left:2235;top:13468;width:211;height:2" coordorigin="2235,13468" coordsize="211,2">
              <v:shape style="position:absolute;left:2235;top:13468;width:211;height:2" coordorigin="2235,13468" coordsize="211,0" path="m2235,13468l2446,13468e" filled="f" stroked="t" strokeweight=".239324pt" strokecolor="#606060">
                <v:path arrowok="t"/>
              </v:shape>
            </v:group>
            <v:group style="position:absolute;left:7498;top:13257;width:2;height:829" coordorigin="7498,13257" coordsize="2,829">
              <v:shape style="position:absolute;left:7498;top:13257;width:2;height:829" coordorigin="7498,13257" coordsize="0,829" path="m7498,14086l7498,13257e" filled="f" stroked="t" strokeweight=".717973pt" strokecolor="#4F4F4F">
                <v:path arrowok="t"/>
              </v:shape>
            </v:group>
            <v:group style="position:absolute;left:9817;top:13300;width:2;height:384" coordorigin="9817,13300" coordsize="2,384">
              <v:shape style="position:absolute;left:9817;top:13300;width:2;height:384" coordorigin="9817,13300" coordsize="0,384" path="m9817,13684l9817,13300e" filled="f" stroked="t" strokeweight="2.632569pt" strokecolor="#484F7C">
                <v:path arrowok="t"/>
              </v:shape>
            </v:group>
            <v:group style="position:absolute;left:9760;top:13468;width:445;height:2" coordorigin="9760,13468" coordsize="445,2">
              <v:shape style="position:absolute;left:9760;top:13468;width:445;height:2" coordorigin="9760,13468" coordsize="445,0" path="m9760,13468l10205,13468e" filled="f" stroked="t" strokeweight="3.589867pt" strokecolor="#444B80">
                <v:path arrowok="t"/>
              </v:shape>
            </v:group>
            <v:group style="position:absolute;left:10143;top:13286;width:2;height:221" coordorigin="10143,13286" coordsize="2,221">
              <v:shape style="position:absolute;left:10143;top:13286;width:2;height:221" coordorigin="10143,13286" coordsize="0,221" path="m10143,13506l10143,13286e" filled="f" stroked="t" strokeweight="3.589867pt" strokecolor="#384477">
                <v:path arrowok="t"/>
              </v:shape>
            </v:group>
            <v:group style="position:absolute;left:500;top:13257;width:2;height:829" coordorigin="500,13257" coordsize="2,829">
              <v:shape style="position:absolute;left:500;top:13257;width:2;height:829" coordorigin="500,13257" coordsize="0,829" path="m500,14086l500,13257e" filled="f" stroked="t" strokeweight=".478649pt" strokecolor="#808080">
                <v:path arrowok="t"/>
              </v:shape>
            </v:group>
            <v:group style="position:absolute;left:1166;top:11085;width:2;height:5020" coordorigin="1166,11085" coordsize="2,5020">
              <v:shape style="position:absolute;left:1166;top:11085;width:2;height:5020" coordorigin="1166,11085" coordsize="0,5020" path="m1166,16105l1166,11085e" filled="f" stroked="t" strokeweight=".957298pt" strokecolor="#878787">
                <v:path arrowok="t"/>
              </v:shape>
            </v:group>
            <v:group style="position:absolute;left:1759;top:12729;width:2;height:3375" coordorigin="1759,12729" coordsize="2,3375">
              <v:shape style="position:absolute;left:1759;top:12729;width:2;height:3375" coordorigin="1759,12729" coordsize="0,3375" path="m1759,16105l1759,12729e" filled="f" stroked="t" strokeweight=".957298pt" strokecolor="#838383">
                <v:path arrowok="t"/>
              </v:shape>
            </v:group>
            <v:group style="position:absolute;left:3657;top:13919;width:2;height:139" coordorigin="3657,13919" coordsize="2,139">
              <v:shape style="position:absolute;left:3657;top:13919;width:2;height:139" coordorigin="3657,13919" coordsize="0,139" path="m3657,14058l3657,13919e" filled="f" stroked="t" strokeweight="1.914596pt" strokecolor="#6070A8">
                <v:path arrowok="t"/>
              </v:shape>
            </v:group>
            <v:group style="position:absolute;left:9798;top:13938;width:38;height:2" coordorigin="9798,13938" coordsize="38,2">
              <v:shape style="position:absolute;left:9798;top:13938;width:38;height:2" coordorigin="9798,13938" coordsize="38,0" path="m9798,13938l9836,13938e" filled="f" stroked="t" strokeweight="2.397265pt" strokecolor="#000000">
                <v:path arrowok="t"/>
              </v:shape>
            </v:group>
            <v:group style="position:absolute;left:498;top:14029;width:2;height:681" coordorigin="498,14029" coordsize="2,681">
              <v:shape style="position:absolute;left:498;top:14029;width:2;height:681" coordorigin="498,14029" coordsize="0,681" path="m498,14710l498,14029e" filled="f" stroked="t" strokeweight=".478649pt" strokecolor="#676767">
                <v:path arrowok="t"/>
              </v:shape>
            </v:group>
            <v:group style="position:absolute;left:1311;top:16105;width:9951;height:2" coordorigin="1311,16105" coordsize="9951,2">
              <v:shape style="position:absolute;left:1311;top:16105;width:9951;height:2" coordorigin="1311,16105" coordsize="9951,0" path="m1311,16105l11263,16105e" filled="f" stroked="t" strokeweight=".957298pt" strokecolor="#878787">
                <v:path arrowok="t"/>
              </v:shape>
            </v:group>
            <v:group style="position:absolute;left:7496;top:14029;width:2;height:681" coordorigin="7496,14029" coordsize="2,681">
              <v:shape style="position:absolute;left:7496;top:14029;width:2;height:681" coordorigin="7496,14029" coordsize="0,681" path="m7496,14710l7496,14029e" filled="f" stroked="t" strokeweight=".478649pt" strokecolor="#343434">
                <v:path arrowok="t"/>
              </v:shape>
            </v:group>
            <v:group style="position:absolute;left:5007;top:14360;width:522;height:2" coordorigin="5007,14360" coordsize="522,2">
              <v:shape style="position:absolute;left:5007;top:14360;width:522;height:2" coordorigin="5007,14360" coordsize="522,0" path="m5007,14360l5528,14360e" filled="f" stroked="t" strokeweight=".239324pt" strokecolor="#000000">
                <v:path arrowok="t"/>
              </v:shape>
            </v:group>
            <v:group style="position:absolute;left:2441;top:14331;width:2;height:268" coordorigin="2441,14331" coordsize="2,268">
              <v:shape style="position:absolute;left:2441;top:14331;width:2;height:268" coordorigin="2441,14331" coordsize="0,268" path="m2441,14599l2441,14331e" filled="f" stroked="t" strokeweight=".478649pt" strokecolor="#484848">
                <v:path arrowok="t"/>
              </v:shape>
            </v:group>
            <v:group style="position:absolute;left:2451;top:14503;width:2;height:96" coordorigin="2451,14503" coordsize="2,96">
              <v:shape style="position:absolute;left:2451;top:14503;width:2;height:96" coordorigin="2451,14503" coordsize="0,96" path="m2451,14599l2451,14503e" filled="f" stroked="t" strokeweight=".957298pt" strokecolor="#4F5454">
                <v:path arrowok="t"/>
              </v:shape>
            </v:group>
            <v:group style="position:absolute;left:503;top:14652;width:2;height:168" coordorigin="503,14652" coordsize="2,168">
              <v:shape style="position:absolute;left:503;top:14652;width:2;height:168" coordorigin="503,14652" coordsize="0,168" path="m503,14820l503,14652e" filled="f" stroked="t" strokeweight=".717973pt" strokecolor="#7C7C7C">
                <v:path arrowok="t"/>
              </v:shape>
            </v:group>
            <v:group style="position:absolute;left:2441;top:14652;width:2;height:168" coordorigin="2441,14652" coordsize="2,168">
              <v:shape style="position:absolute;left:2441;top:14652;width:2;height:168" coordorigin="2441,14652" coordsize="0,168" path="m2441,14820l2441,14652e" filled="f" stroked="t" strokeweight=".478649pt" strokecolor="#575757">
                <v:path arrowok="t"/>
              </v:shape>
            </v:group>
            <v:group style="position:absolute;left:7498;top:14652;width:2;height:168" coordorigin="7498,14652" coordsize="2,168">
              <v:shape style="position:absolute;left:7498;top:14652;width:2;height:168" coordorigin="7498,14652" coordsize="0,168" path="m7498,14820l7498,14652e" filled="f" stroked="t" strokeweight=".717973pt" strokecolor="#484848">
                <v:path arrowok="t"/>
              </v:shape>
            </v:group>
            <v:group style="position:absolute;left:488;top:16098;width:1776;height:2" coordorigin="488,16098" coordsize="1776,2">
              <v:shape style="position:absolute;left:488;top:16098;width:1776;height:2" coordorigin="488,16098" coordsize="1776,0" path="m488,16098l2264,16098e" filled="f" stroked="t" strokeweight=".478649pt" strokecolor="#7C7C7C">
                <v:path arrowok="t"/>
              </v:shape>
            </v:group>
            <v:group style="position:absolute;left:503;top:14729;width:2;height:1371" coordorigin="503,14729" coordsize="2,1371">
              <v:shape style="position:absolute;left:503;top:14729;width:2;height:1371" coordorigin="503,14729" coordsize="0,1371" path="m503,16100l503,14729e" filled="f" stroked="t" strokeweight=".957298pt" strokecolor="#979797">
                <v:path arrowok="t"/>
              </v:shape>
            </v:group>
            <v:group style="position:absolute;left:2207;top:16100;width:268;height:2" coordorigin="2207,16100" coordsize="268,2">
              <v:shape style="position:absolute;left:2207;top:16100;width:268;height:2" coordorigin="2207,16100" coordsize="268,0" path="m2207,16100l2475,16100e" filled="f" stroked="t" strokeweight=".478649pt" strokecolor="#676767">
                <v:path arrowok="t"/>
              </v:shape>
            </v:group>
            <v:group style="position:absolute;left:2446;top:14762;width:2;height:1352" coordorigin="2446,14762" coordsize="2,1352">
              <v:shape style="position:absolute;left:2446;top:14762;width:2;height:1352" coordorigin="2446,14762" coordsize="0,1352" path="m2446,16114l2446,14762e" filled="f" stroked="t" strokeweight=".717973pt" strokecolor="#808080">
                <v:path arrowok="t"/>
              </v:shape>
            </v:group>
            <v:group style="position:absolute;left:7500;top:14710;width:2;height:1405" coordorigin="7500,14710" coordsize="2,1405">
              <v:shape style="position:absolute;left:7500;top:14710;width:2;height:1405" coordorigin="7500,14710" coordsize="0,1405" path="m7500,16114l7500,14710e" filled="f" stroked="t" strokeweight=".957298pt" strokecolor="#6B6B6B">
                <v:path arrowok="t"/>
              </v:shape>
            </v:group>
            <v:group style="position:absolute;left:4806;top:16114;width:6888;height:2" coordorigin="4806,16114" coordsize="6888,2">
              <v:shape style="position:absolute;left:4806;top:16114;width:6888;height:2" coordorigin="4806,16114" coordsize="6888,0" path="m4806,16114l11693,16114e" filled="f" stroked="t" strokeweight=".957298pt" strokecolor="#878787">
                <v:path arrowok="t"/>
              </v:shape>
            </v:group>
            <v:group style="position:absolute;left:11686;top:12293;width:2;height:3831" coordorigin="11686,12293" coordsize="2,3831">
              <v:shape style="position:absolute;left:11686;top:12293;width:2;height:3831" coordorigin="11686,12293" coordsize="0,3831" path="m11686,16124l11686,12293e" filled="f" stroked="t" strokeweight=".957298pt" strokecolor="#77777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34"/>
          <w:szCs w:val="34"/>
          <w:color w:val="565656"/>
          <w:position w:val="4"/>
        </w:rPr>
        <w:t>t</w:t>
      </w:r>
      <w:r>
        <w:rPr>
          <w:rFonts w:ascii="Times New Roman" w:hAnsi="Times New Roman" w:cs="Times New Roman" w:eastAsia="Times New Roman"/>
          <w:sz w:val="34"/>
          <w:szCs w:val="34"/>
          <w:color w:val="565656"/>
          <w:spacing w:val="-51"/>
          <w:w w:val="101"/>
          <w:position w:val="4"/>
        </w:rPr>
        <w:t>r</w:t>
      </w:r>
      <w:r>
        <w:rPr>
          <w:rFonts w:ascii="Arial" w:hAnsi="Arial" w:cs="Arial" w:eastAsia="Arial"/>
          <w:sz w:val="27"/>
          <w:szCs w:val="27"/>
          <w:color w:val="565656"/>
          <w:spacing w:val="0"/>
          <w:w w:val="173"/>
          <w:position w:val="3"/>
        </w:rPr>
        <w:t>;</w:t>
      </w:r>
      <w:r>
        <w:rPr>
          <w:rFonts w:ascii="Arial" w:hAnsi="Arial" w:cs="Arial" w:eastAsia="Arial"/>
          <w:sz w:val="27"/>
          <w:szCs w:val="27"/>
          <w:color w:val="565656"/>
          <w:spacing w:val="0"/>
          <w:w w:val="100"/>
          <w:position w:val="3"/>
        </w:rPr>
        <w:t> </w:t>
      </w:r>
      <w:r>
        <w:rPr>
          <w:rFonts w:ascii="Arial" w:hAnsi="Arial" w:cs="Arial" w:eastAsia="Arial"/>
          <w:sz w:val="27"/>
          <w:szCs w:val="27"/>
          <w:color w:val="565656"/>
          <w:spacing w:val="-24"/>
          <w:w w:val="100"/>
          <w:position w:val="3"/>
        </w:rPr>
        <w:t> </w:t>
      </w:r>
      <w:r>
        <w:rPr>
          <w:rFonts w:ascii="Arial" w:hAnsi="Arial" w:cs="Arial" w:eastAsia="Arial"/>
          <w:sz w:val="27"/>
          <w:szCs w:val="27"/>
          <w:color w:val="414675"/>
          <w:spacing w:val="0"/>
          <w:w w:val="167"/>
          <w:position w:val="3"/>
        </w:rPr>
        <w:t>.:</w:t>
      </w:r>
      <w:r>
        <w:rPr>
          <w:rFonts w:ascii="Arial" w:hAnsi="Arial" w:cs="Arial" w:eastAsia="Arial"/>
          <w:sz w:val="27"/>
          <w:szCs w:val="27"/>
          <w:color w:val="414675"/>
          <w:spacing w:val="17"/>
          <w:w w:val="167"/>
          <w:position w:val="3"/>
        </w:rPr>
        <w:t>;</w:t>
      </w:r>
      <w:r>
        <w:rPr>
          <w:rFonts w:ascii="Arial" w:hAnsi="Arial" w:cs="Arial" w:eastAsia="Arial"/>
          <w:sz w:val="27"/>
          <w:szCs w:val="27"/>
          <w:color w:val="2F3FAA"/>
          <w:spacing w:val="0"/>
          <w:w w:val="82"/>
          <w:i/>
          <w:position w:val="3"/>
        </w:rPr>
        <w:t>y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7" w:lineRule="exact"/>
        <w:ind w:right="237"/>
        <w:jc w:val="right"/>
        <w:tabs>
          <w:tab w:pos="70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979799"/>
          <w:spacing w:val="8"/>
          <w:w w:val="237"/>
          <w:position w:val="3"/>
        </w:rPr>
        <w:t>'</w:t>
      </w:r>
      <w:r>
        <w:rPr>
          <w:rFonts w:ascii="Arial" w:hAnsi="Arial" w:cs="Arial" w:eastAsia="Arial"/>
          <w:sz w:val="16"/>
          <w:szCs w:val="16"/>
          <w:color w:val="565656"/>
          <w:spacing w:val="0"/>
          <w:w w:val="132"/>
          <w:position w:val="3"/>
        </w:rPr>
        <w:t>-</w:t>
      </w:r>
      <w:r>
        <w:rPr>
          <w:rFonts w:ascii="Arial" w:hAnsi="Arial" w:cs="Arial" w:eastAsia="Arial"/>
          <w:sz w:val="16"/>
          <w:szCs w:val="16"/>
          <w:color w:val="565656"/>
          <w:spacing w:val="-4"/>
          <w:w w:val="131"/>
          <w:position w:val="3"/>
        </w:rPr>
        <w:t>!</w:t>
      </w:r>
      <w:r>
        <w:rPr>
          <w:rFonts w:ascii="Arial" w:hAnsi="Arial" w:cs="Arial" w:eastAsia="Arial"/>
          <w:sz w:val="16"/>
          <w:szCs w:val="16"/>
          <w:color w:val="565656"/>
          <w:spacing w:val="0"/>
          <w:w w:val="96"/>
          <w:position w:val="3"/>
        </w:rPr>
        <w:t>0</w:t>
      </w:r>
      <w:r>
        <w:rPr>
          <w:rFonts w:ascii="Arial" w:hAnsi="Arial" w:cs="Arial" w:eastAsia="Arial"/>
          <w:sz w:val="16"/>
          <w:szCs w:val="16"/>
          <w:color w:val="565656"/>
          <w:spacing w:val="-2"/>
          <w:w w:val="100"/>
          <w:position w:val="3"/>
        </w:rPr>
        <w:t> </w:t>
      </w:r>
      <w:r>
        <w:rPr>
          <w:rFonts w:ascii="Arial" w:hAnsi="Arial" w:cs="Arial" w:eastAsia="Arial"/>
          <w:sz w:val="16"/>
          <w:szCs w:val="16"/>
          <w:color w:val="565656"/>
          <w:spacing w:val="0"/>
          <w:w w:val="96"/>
          <w:position w:val="3"/>
        </w:rPr>
        <w:t>)</w:t>
      </w:r>
      <w:r>
        <w:rPr>
          <w:rFonts w:ascii="Arial" w:hAnsi="Arial" w:cs="Arial" w:eastAsia="Arial"/>
          <w:sz w:val="16"/>
          <w:szCs w:val="16"/>
          <w:color w:val="565656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6"/>
          <w:szCs w:val="16"/>
          <w:color w:val="565656"/>
          <w:spacing w:val="0"/>
          <w:w w:val="100"/>
          <w:position w:val="3"/>
        </w:rPr>
      </w:r>
      <w:r>
        <w:rPr>
          <w:rFonts w:ascii="Arial" w:hAnsi="Arial" w:cs="Arial" w:eastAsia="Arial"/>
          <w:sz w:val="16"/>
          <w:szCs w:val="16"/>
          <w:color w:val="979799"/>
          <w:spacing w:val="0"/>
          <w:w w:val="237"/>
          <w:position w:val="3"/>
        </w:rPr>
        <w:t>,</w:t>
      </w:r>
      <w:r>
        <w:rPr>
          <w:rFonts w:ascii="Arial" w:hAnsi="Arial" w:cs="Arial" w:eastAsia="Arial"/>
          <w:sz w:val="16"/>
          <w:szCs w:val="16"/>
          <w:color w:val="979799"/>
          <w:spacing w:val="9"/>
          <w:w w:val="237"/>
          <w:position w:val="3"/>
        </w:rPr>
        <w:t> </w:t>
      </w:r>
      <w:r>
        <w:rPr>
          <w:rFonts w:ascii="Arial" w:hAnsi="Arial" w:cs="Arial" w:eastAsia="Arial"/>
          <w:sz w:val="16"/>
          <w:szCs w:val="16"/>
          <w:color w:val="727272"/>
          <w:spacing w:val="0"/>
          <w:w w:val="237"/>
          <w:position w:val="3"/>
        </w:rPr>
        <w:t>'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96" w:lineRule="exact"/>
        <w:ind w:left="-64" w:right="260"/>
        <w:jc w:val="right"/>
        <w:tabs>
          <w:tab w:pos="556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w w:val="95"/>
          <w:position w:val="2"/>
        </w:rPr>
        <w:t>M.Fati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675"/>
          <w:spacing w:val="0"/>
          <w:w w:val="100"/>
          <w:position w:val="2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414675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14675"/>
          <w:spacing w:val="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65B"/>
          <w:spacing w:val="0"/>
          <w:w w:val="113"/>
          <w:position w:val="2"/>
        </w:rPr>
        <w:t>ESiM[j</w:t>
      </w:r>
      <w:r>
        <w:rPr>
          <w:rFonts w:ascii="Times New Roman" w:hAnsi="Times New Roman" w:cs="Times New Roman" w:eastAsia="Times New Roman"/>
          <w:sz w:val="20"/>
          <w:szCs w:val="20"/>
          <w:color w:val="31365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65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9"/>
          <w:szCs w:val="29"/>
          <w:color w:val="ACACAC"/>
          <w:spacing w:val="0"/>
          <w:w w:val="65"/>
          <w:i/>
          <w:position w:val="0"/>
        </w:rPr>
        <w:t>···</w:t>
      </w:r>
      <w:r>
        <w:rPr>
          <w:rFonts w:ascii="Times New Roman" w:hAnsi="Times New Roman" w:cs="Times New Roman" w:eastAsia="Times New Roman"/>
          <w:sz w:val="29"/>
          <w:szCs w:val="29"/>
          <w:color w:val="ACACAC"/>
          <w:spacing w:val="-3"/>
          <w:w w:val="65"/>
          <w:i/>
          <w:position w:val="0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828282"/>
          <w:spacing w:val="0"/>
          <w:w w:val="33"/>
          <w:i/>
          <w:position w:val="0"/>
        </w:rPr>
        <w:t>:.</w:t>
      </w:r>
      <w:r>
        <w:rPr>
          <w:rFonts w:ascii="Times New Roman" w:hAnsi="Times New Roman" w:cs="Times New Roman" w:eastAsia="Times New Roman"/>
          <w:sz w:val="29"/>
          <w:szCs w:val="29"/>
          <w:color w:val="828282"/>
          <w:spacing w:val="0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828282"/>
          <w:spacing w:val="-22"/>
          <w:w w:val="100"/>
          <w:i/>
          <w:position w:val="0"/>
        </w:rPr>
        <w:t> </w:t>
      </w:r>
      <w:r>
        <w:rPr>
          <w:rFonts w:ascii="Arial" w:hAnsi="Arial" w:cs="Arial" w:eastAsia="Arial"/>
          <w:sz w:val="11"/>
          <w:szCs w:val="11"/>
          <w:color w:val="828282"/>
          <w:spacing w:val="0"/>
          <w:w w:val="100"/>
          <w:position w:val="8"/>
        </w:rPr>
        <w:t>"</w:t>
      </w:r>
      <w:r>
        <w:rPr>
          <w:rFonts w:ascii="Arial" w:hAnsi="Arial" w:cs="Arial" w:eastAsia="Arial"/>
          <w:sz w:val="11"/>
          <w:szCs w:val="11"/>
          <w:color w:val="828282"/>
          <w:spacing w:val="0"/>
          <w:w w:val="100"/>
          <w:position w:val="8"/>
        </w:rPr>
        <w:t>1</w:t>
      </w:r>
      <w:r>
        <w:rPr>
          <w:rFonts w:ascii="Arial" w:hAnsi="Arial" w:cs="Arial" w:eastAsia="Arial"/>
          <w:sz w:val="11"/>
          <w:szCs w:val="11"/>
          <w:color w:val="828282"/>
          <w:spacing w:val="7"/>
          <w:w w:val="100"/>
          <w:position w:val="8"/>
        </w:rPr>
        <w:t> </w:t>
      </w:r>
      <w:r>
        <w:rPr>
          <w:rFonts w:ascii="Arial" w:hAnsi="Arial" w:cs="Arial" w:eastAsia="Arial"/>
          <w:sz w:val="13"/>
          <w:szCs w:val="13"/>
          <w:color w:val="979799"/>
          <w:spacing w:val="0"/>
          <w:w w:val="100"/>
          <w:position w:val="8"/>
        </w:rPr>
        <w:t>'b</w:t>
      </w:r>
      <w:r>
        <w:rPr>
          <w:rFonts w:ascii="Arial" w:hAnsi="Arial" w:cs="Arial" w:eastAsia="Arial"/>
          <w:sz w:val="13"/>
          <w:szCs w:val="13"/>
          <w:color w:val="979799"/>
          <w:spacing w:val="0"/>
          <w:w w:val="100"/>
          <w:position w:val="8"/>
        </w:rPr>
        <w:t>    </w:t>
      </w:r>
      <w:r>
        <w:rPr>
          <w:rFonts w:ascii="Arial" w:hAnsi="Arial" w:cs="Arial" w:eastAsia="Arial"/>
          <w:sz w:val="13"/>
          <w:szCs w:val="13"/>
          <w:color w:val="979799"/>
          <w:spacing w:val="14"/>
          <w:w w:val="100"/>
          <w:position w:val="8"/>
        </w:rPr>
        <w:t> </w:t>
      </w:r>
      <w:r>
        <w:rPr>
          <w:rFonts w:ascii="Arial" w:hAnsi="Arial" w:cs="Arial" w:eastAsia="Arial"/>
          <w:sz w:val="13"/>
          <w:szCs w:val="13"/>
          <w:color w:val="979799"/>
          <w:spacing w:val="0"/>
          <w:w w:val="89"/>
          <w:position w:val="8"/>
        </w:rPr>
        <w:t>•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left="51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0"/>
          <w:w w:val="8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120"/>
          <w:cols w:num="2" w:equalWidth="0">
            <w:col w:w="2840" w:space="1796"/>
            <w:col w:w="6764"/>
          </w:cols>
        </w:sectPr>
      </w:pPr>
      <w:rPr/>
    </w:p>
    <w:p>
      <w:pPr>
        <w:spacing w:before="86" w:after="0" w:line="215" w:lineRule="auto"/>
        <w:ind w:left="602" w:right="-159" w:firstLine="112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93"/>
          <w:szCs w:val="93"/>
          <w:color w:val="262626"/>
          <w:spacing w:val="-401"/>
          <w:w w:val="112"/>
          <w:b/>
          <w:bCs/>
          <w:i/>
          <w:position w:val="13"/>
        </w:rPr>
        <w:t>l</w:t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12"/>
          <w:position w:val="0"/>
        </w:rPr>
        <w:t>IZMIA</w:t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12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262626"/>
          <w:spacing w:val="0"/>
          <w:w w:val="76"/>
          <w:b/>
          <w:bCs/>
          <w:position w:val="0"/>
        </w:rPr>
        <w:t>BOYOKSEHIR</w:t>
      </w:r>
      <w:r>
        <w:rPr>
          <w:rFonts w:ascii="Arial" w:hAnsi="Arial" w:cs="Arial" w:eastAsia="Arial"/>
          <w:sz w:val="18"/>
          <w:szCs w:val="18"/>
          <w:color w:val="262626"/>
          <w:spacing w:val="0"/>
          <w:w w:val="76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04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27" w:right="4704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480.959991pt;margin-top:-3.586209pt;width:47.040001pt;height:44.16pt;mso-position-horizontal-relative:page;mso-position-vertical-relative:paragraph;z-index:-16909" type="#_x0000_t75">
            <v:imagedata r:id="rId39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6" w:after="0" w:line="240" w:lineRule="auto"/>
        <w:ind w:left="444" w:right="4850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2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1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6" w:after="0" w:line="237" w:lineRule="exact"/>
        <w:ind w:left="1089" w:right="556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60" w:bottom="280" w:left="200" w:right="160"/>
          <w:cols w:num="2" w:equalWidth="0">
            <w:col w:w="1534" w:space="1499"/>
            <w:col w:w="8527"/>
          </w:cols>
        </w:sectPr>
      </w:pPr>
      <w:rPr/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1.234484" w:type="dxa"/>
      </w:tblPr>
      <w:tblGrid/>
      <w:tr>
        <w:trPr>
          <w:trHeight w:val="239" w:hRule="exact"/>
        </w:trPr>
        <w:tc>
          <w:tcPr>
            <w:tcW w:w="1227" w:type="dxa"/>
            <w:tcBorders>
              <w:top w:val="single" w:sz="5.695696" w:space="0" w:color="484848"/>
              <w:bottom w:val="single" w:sz="5.695696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89"/>
              </w:rPr>
              <w:t>[Ola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89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9"/>
                <w:w w:val="8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331" w:type="dxa"/>
            <w:tcBorders>
              <w:top w:val="single" w:sz="5.695696" w:space="0" w:color="484848"/>
              <w:bottom w:val="single" w:sz="5.695696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6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4"/>
              </w:rPr>
              <w:t>:05.05.2017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02" w:type="dxa"/>
            <w:tcBorders>
              <w:top w:val="single" w:sz="5.695696" w:space="0" w:color="484848"/>
              <w:bottom w:val="single" w:sz="5.695696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20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3"/>
              </w:rPr>
              <w:t>No:42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349" w:type="dxa"/>
            <w:gridSpan w:val="2"/>
            <w:tcBorders>
              <w:top w:val="single" w:sz="5.695696" w:space="0" w:color="484848"/>
              <w:bottom w:val="single" w:sz="5.695696" w:space="0" w:color="4B4B4B"/>
              <w:left w:val="nil" w:sz="6" w:space="0" w:color="auto"/>
              <w:right w:val="single" w:sz="7.594256" w:space="0" w:color="484848"/>
            </w:tcBorders>
          </w:tcPr>
          <w:p>
            <w:pPr>
              <w:spacing w:before="4" w:after="0" w:line="240" w:lineRule="auto"/>
              <w:ind w:left="278" w:right="-20"/>
              <w:jc w:val="left"/>
              <w:tabs>
                <w:tab w:pos="22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:21:52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rrel: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9" w:hRule="exact"/>
        </w:trPr>
        <w:tc>
          <w:tcPr>
            <w:tcW w:w="1227" w:type="dxa"/>
            <w:tcBorders>
              <w:top w:val="single" w:sz="5.695696" w:space="0" w:color="4B4B4B"/>
              <w:bottom w:val="single" w:sz="5.695696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16" w:lineRule="exact"/>
              <w:ind w:left="5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331" w:type="dxa"/>
            <w:tcBorders>
              <w:top w:val="single" w:sz="5.695696" w:space="0" w:color="4B4B4B"/>
              <w:bottom w:val="single" w:sz="5.695696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16" w:lineRule="exact"/>
              <w:ind w:left="17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4"/>
              </w:rPr>
              <w:t>:05.05.2017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02" w:type="dxa"/>
            <w:tcBorders>
              <w:top w:val="single" w:sz="5.695696" w:space="0" w:color="4B4B4B"/>
              <w:bottom w:val="single" w:sz="5.695696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16" w:lineRule="exact"/>
              <w:ind w:left="202" w:right="-20"/>
              <w:jc w:val="left"/>
              <w:tabs>
                <w:tab w:pos="15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4"/>
              </w:rPr>
              <w:t>:2764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349" w:type="dxa"/>
            <w:gridSpan w:val="2"/>
            <w:tcBorders>
              <w:top w:val="single" w:sz="5.695696" w:space="0" w:color="4B4B4B"/>
              <w:bottom w:val="single" w:sz="5.695696" w:space="0" w:color="484848"/>
              <w:left w:val="nil" w:sz="6" w:space="0" w:color="auto"/>
              <w:right w:val="single" w:sz="7.594256" w:space="0" w:color="484848"/>
            </w:tcBorders>
          </w:tcPr>
          <w:p>
            <w:pPr>
              <w:spacing w:before="9" w:after="0" w:line="216" w:lineRule="exact"/>
              <w:ind w:left="27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15"/>
              </w:rPr>
              <w:t>Alan: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8"/>
                <w:w w:val="11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Tahi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SARIKAYA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3" w:hRule="exact"/>
        </w:trPr>
        <w:tc>
          <w:tcPr>
            <w:tcW w:w="11208" w:type="dxa"/>
            <w:gridSpan w:val="5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40" w:lineRule="auto"/>
              <w:ind w:left="5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:Zafe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8"/>
              </w:rPr>
              <w:t>Karaaslano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Ödemi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5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0"/>
                <w:w w:val="100"/>
              </w:rPr>
              <w:t>/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İZMİR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6" w:hRule="exact"/>
        </w:trPr>
        <w:tc>
          <w:tcPr>
            <w:tcW w:w="1227" w:type="dxa"/>
            <w:tcBorders>
              <w:top w:val="single" w:sz="5.695696" w:space="0" w:color="484848"/>
              <w:bottom w:val="single" w:sz="5.695696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18" w:lineRule="exact"/>
              <w:ind w:left="6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Do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2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651" w:type="dxa"/>
            <w:gridSpan w:val="3"/>
            <w:tcBorders>
              <w:top w:val="single" w:sz="5.695696" w:space="0" w:color="484848"/>
              <w:bottom w:val="single" w:sz="5.695696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18" w:lineRule="exact"/>
              <w:ind w:left="18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:Zafe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8"/>
              </w:rPr>
              <w:t>Karaaslano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3"/>
              </w:rPr>
              <w:t>Ödemi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"/>
                <w:w w:val="104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0"/>
                <w:w w:val="104"/>
              </w:rPr>
              <w:t>/İ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-3"/>
                <w:w w:val="104"/>
              </w:rPr>
              <w:t>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1"/>
              </w:rPr>
              <w:t>MİR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331" w:type="dxa"/>
            <w:tcBorders>
              <w:top w:val="single" w:sz="5.695696" w:space="0" w:color="484848"/>
              <w:bottom w:val="single" w:sz="5.695696" w:space="0" w:color="484848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39" w:hRule="exact"/>
        </w:trPr>
        <w:tc>
          <w:tcPr>
            <w:tcW w:w="1227" w:type="dxa"/>
            <w:tcBorders>
              <w:top w:val="single" w:sz="5.695696" w:space="0" w:color="484848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90"/>
              </w:rPr>
              <w:t>IYangm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8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1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651" w:type="dxa"/>
            <w:gridSpan w:val="3"/>
            <w:tcBorders>
              <w:top w:val="single" w:sz="5.695696" w:space="0" w:color="484848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40" w:lineRule="auto"/>
              <w:ind w:left="166" w:right="-20"/>
              <w:jc w:val="left"/>
              <w:tabs>
                <w:tab w:pos="31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:Çö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Yangmı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3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331" w:type="dxa"/>
            <w:tcBorders>
              <w:top w:val="single" w:sz="5.695696" w:space="0" w:color="484848"/>
              <w:bottom w:val="single" w:sz="5.695696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40" w:lineRule="auto"/>
              <w:ind w:left="63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:Açı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1"/>
              </w:rPr>
              <w:t>Ateş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6" w:after="0" w:line="184" w:lineRule="exact"/>
        <w:ind w:left="151" w:right="-20"/>
        <w:jc w:val="left"/>
        <w:tabs>
          <w:tab w:pos="3340" w:val="left"/>
          <w:tab w:pos="6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2"/>
          <w:position w:val="-3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2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9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Is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7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8"/>
          <w:position w:val="-3"/>
        </w:rPr>
        <w:t>Yapım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8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88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2" w:lineRule="exact"/>
        <w:ind w:left="3350" w:right="-20"/>
        <w:jc w:val="left"/>
        <w:rPr>
          <w:rFonts w:ascii="Arial" w:hAnsi="Arial" w:cs="Arial" w:eastAsia="Arial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7.622971pt;margin-top:.57177pt;width:62.58022pt;height:26pt;mso-position-horizontal-relative:page;mso-position-vertical-relative:paragraph;z-index:-16906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600" w:val="left"/>
                      <w:tab w:pos="110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262626"/>
                      <w:w w:val="51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62626"/>
                      <w:w w:val="51"/>
                      <w:strike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62626"/>
                      <w:w w:val="51"/>
                      <w:strike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62626"/>
                      <w:w w:val="99"/>
                      <w:strike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62626"/>
                      <w:w w:val="99"/>
                      <w:strike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62626"/>
                      <w:w w:val="99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62626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62626"/>
                      <w:w w:val="4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62626"/>
                      <w:w w:val="40"/>
                      <w:strike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62626"/>
                      <w:w w:val="40"/>
                      <w:strike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62626"/>
                      <w:w w:val="4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62626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62626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26262"/>
                      <w:w w:val="23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26262"/>
                      <w:w w:val="23"/>
                      <w:strike/>
                      <w:position w:val="-1"/>
                    </w:rPr>
                    <w:t>[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26262"/>
                      <w:w w:val="23"/>
                      <w:strike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26262"/>
                      <w:spacing w:val="-38"/>
                      <w:w w:val="99"/>
                      <w:strike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26262"/>
                      <w:spacing w:val="-38"/>
                      <w:w w:val="99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62626"/>
          <w:w w:val="103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u w:val="single" w:color="000000"/>
          <w:position w:val="1"/>
        </w:rPr>
        <w:t>Betonarm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u w:val="single" w:color="0000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u w:val="single" w:color="0000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u w:val="single" w:color="000000"/>
          <w:position w:val="1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u w:val="single" w:color="0000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u w:val="single" w:color="0000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u w:val="single" w:color="0000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u w:val="single" w:color="000000"/>
          <w:position w:val="1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u w:val="single" w:color="0000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u w:val="single" w:color="0000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u w:val="single" w:color="000000"/>
          <w:position w:val="1"/>
        </w:rPr>
        <w:t>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u w:val="single" w:color="0000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u w:val="single" w:color="0000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7E8080"/>
          <w:spacing w:val="-17"/>
          <w:w w:val="150"/>
          <w:u w:val="single" w:color="000000"/>
          <w:position w:val="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7E8080"/>
          <w:spacing w:val="-17"/>
          <w:w w:val="150"/>
          <w:u w:val="single" w:color="0000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7E8080"/>
          <w:spacing w:val="-58"/>
          <w:w w:val="150"/>
          <w:u w:val="single" w:color="000000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7E8080"/>
          <w:spacing w:val="-58"/>
          <w:w w:val="150"/>
          <w:u w:val="single" w:color="0000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7E8080"/>
          <w:spacing w:val="-27"/>
          <w:w w:val="100"/>
          <w:u w:val="single" w:color="0000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8080"/>
          <w:spacing w:val="-27"/>
          <w:w w:val="100"/>
          <w:u w:val="single" w:color="0000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7E8080"/>
          <w:spacing w:val="-27"/>
          <w:w w:val="100"/>
          <w:u w:val="single" w:color="0000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77"/>
          <w:u w:val="single" w:color="0000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77"/>
          <w:u w:val="single" w:color="0000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76"/>
          <w:u w:val="single" w:color="000000"/>
          <w:position w:val="1"/>
        </w:rPr>
        <w:t>ig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76"/>
          <w:u w:val="single" w:color="0000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6"/>
          <w:w w:val="76"/>
          <w:u w:val="single" w:color="0000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6"/>
          <w:w w:val="76"/>
          <w:u w:val="single" w:color="0000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6"/>
          <w:w w:val="76"/>
          <w:u w:val="single" w:color="0000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7"/>
          <w:w w:val="54"/>
          <w:u w:val="single" w:color="000000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7"/>
          <w:w w:val="54"/>
          <w:u w:val="single" w:color="0000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7"/>
          <w:w w:val="54"/>
          <w:u w:val="single" w:color="0000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7"/>
          <w:w w:val="90"/>
          <w:u w:val="single" w:color="0000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7"/>
          <w:w w:val="90"/>
          <w:u w:val="single" w:color="0000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7"/>
          <w:w w:val="90"/>
          <w:u w:val="single" w:color="0000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53"/>
          <w:u w:val="single" w:color="000000"/>
          <w:position w:val="1"/>
        </w:rPr>
        <w:t>:_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53"/>
          <w:u w:val="single" w:color="0000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53"/>
          <w:u w:val="single" w:color="000000"/>
          <w:position w:val="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53"/>
          <w:u w:val="single" w:color="0000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u w:val="single" w:color="0000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9"/>
          <w:w w:val="100"/>
          <w:u w:val="single" w:color="0000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9"/>
          <w:w w:val="100"/>
          <w:u w:val="single" w:color="0000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9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9"/>
          <w:w w:val="100"/>
          <w:position w:val="1"/>
        </w:rPr>
      </w:r>
      <w:r>
        <w:rPr>
          <w:rFonts w:ascii="Arial" w:hAnsi="Arial" w:cs="Arial" w:eastAsia="Arial"/>
          <w:sz w:val="30"/>
          <w:szCs w:val="30"/>
          <w:color w:val="262626"/>
          <w:spacing w:val="0"/>
          <w:w w:val="228"/>
          <w:position w:val="1"/>
        </w:rPr>
        <w:t>r--------------------ı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5733" w:right="-20"/>
        <w:jc w:val="left"/>
        <w:tabs>
          <w:tab w:pos="6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161616"/>
          <w:spacing w:val="0"/>
          <w:w w:val="51"/>
        </w:rPr>
        <w:t>1</w:t>
      </w:r>
      <w:r>
        <w:rPr>
          <w:rFonts w:ascii="Arial" w:hAnsi="Arial" w:cs="Arial" w:eastAsia="Arial"/>
          <w:sz w:val="14"/>
          <w:szCs w:val="14"/>
          <w:color w:val="161616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16161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tyangını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:22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60"/>
        </w:sectPr>
      </w:pPr>
      <w:rPr/>
    </w:p>
    <w:p>
      <w:pPr>
        <w:spacing w:before="87" w:after="0" w:line="240" w:lineRule="auto"/>
        <w:ind w:left="15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1"/>
        </w:rPr>
        <w:t>!Yana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7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8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1"/>
          <w:w w:val="13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Erca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-1"/>
        </w:rPr>
        <w:t>ÇALJŞKAN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!Kiracı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60"/>
          <w:cols w:num="3" w:equalWidth="0">
            <w:col w:w="1224" w:space="655"/>
            <w:col w:w="2431" w:space="1129"/>
            <w:col w:w="6121"/>
          </w:cols>
        </w:sectPr>
      </w:pPr>
      <w:rPr/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7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tabs>
          <w:tab w:pos="2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58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5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9"/>
          <w:w w:val="15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:21:53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5297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4" w:after="0" w:line="240" w:lineRule="auto"/>
        <w:ind w:left="25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6"/>
        </w:rPr>
        <w:t>!Elektri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25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6"/>
          <w:w w:val="5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253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0"/>
        </w:rPr>
        <w:t>21:57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60"/>
          <w:cols w:num="3" w:equalWidth="0">
            <w:col w:w="682" w:space="1197"/>
            <w:col w:w="5061" w:space="468"/>
            <w:col w:w="4152"/>
          </w:cols>
        </w:sectPr>
      </w:pPr>
      <w:rPr/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137" w:lineRule="exact"/>
        <w:ind w:left="151" w:right="-20"/>
        <w:jc w:val="left"/>
        <w:tabs>
          <w:tab w:pos="116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-2"/>
        </w:rPr>
        <w:t>1----</w:t>
      </w:r>
      <w:r>
        <w:rPr>
          <w:rFonts w:ascii="Arial" w:hAnsi="Arial" w:cs="Arial" w:eastAsia="Arial"/>
          <w:sz w:val="14"/>
          <w:szCs w:val="14"/>
          <w:color w:val="3D3D3D"/>
          <w:spacing w:val="-18"/>
          <w:w w:val="100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-2"/>
        </w:rPr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35"/>
          <w:position w:val="-2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left="170" w:right="-68"/>
        <w:jc w:val="left"/>
        <w:tabs>
          <w:tab w:pos="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4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1cı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1"/>
        </w:rPr>
        <w:t>Ekıp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1"/>
        </w:rPr>
        <w:t>pitmişse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1" w:lineRule="auto"/>
        <w:ind w:left="5" w:right="1067" w:firstLine="-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0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3"/>
          <w:position w:val="-1"/>
        </w:rPr>
        <w:t>Adı-Soy_adı: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0"/>
        </w:rPr>
        <w:t>pogalgaz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84"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76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5"/>
          <w:w w:val="1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60"/>
          <w:cols w:num="3" w:equalWidth="0">
            <w:col w:w="1315" w:space="564"/>
            <w:col w:w="2149" w:space="376"/>
            <w:col w:w="7156"/>
          </w:cols>
        </w:sectPr>
      </w:pPr>
      <w:rPr/>
    </w:p>
    <w:p>
      <w:pPr>
        <w:spacing w:before="29" w:after="0" w:line="240" w:lineRule="auto"/>
        <w:ind w:left="151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Görüldügü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varıldıgında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çöpteri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9"/>
          <w:position w:val="-1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9"/>
          <w:w w:val="11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60"/>
          <w:cols w:num="2" w:equalWidth="0">
            <w:col w:w="1581" w:space="298"/>
            <w:col w:w="9681"/>
          </w:cols>
        </w:sectPr>
      </w:pPr>
      <w:rPr/>
    </w:p>
    <w:p>
      <w:pPr>
        <w:spacing w:before="19" w:after="0" w:line="240" w:lineRule="auto"/>
        <w:ind w:left="21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işlenerek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180" w:lineRule="exact"/>
        <w:ind w:right="-106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245"/>
          <w:position w:val="-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61"/>
          <w:w w:val="24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5"/>
          <w:position w:val="-3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9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2" w:lineRule="exact"/>
        <w:ind w:right="795"/>
        <w:jc w:val="righ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262626"/>
          <w:spacing w:val="0"/>
          <w:w w:val="7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spacing w:before="24" w:after="0" w:line="208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7"/>
          <w:w w:val="44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7"/>
          <w:position w:val="-1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8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-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7" w:lineRule="exact"/>
        <w:ind w:left="9" w:right="-20"/>
        <w:jc w:val="left"/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31"/>
          <w:szCs w:val="31"/>
          <w:color w:val="262626"/>
          <w:spacing w:val="0"/>
          <w:w w:val="51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60"/>
          <w:cols w:num="4" w:equalWidth="0">
            <w:col w:w="1466" w:space="660"/>
            <w:col w:w="991" w:space="1287"/>
            <w:col w:w="2799" w:space="671"/>
            <w:col w:w="3686"/>
          </w:cols>
        </w:sectPr>
      </w:pPr>
      <w:rPr/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40" w:lineRule="auto"/>
        <w:ind w:left="187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51" w:lineRule="auto"/>
        <w:ind w:left="1879" w:right="195" w:firstLine="-170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firaştırma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hıdrellez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sebebiyle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kimligi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çıktıgı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60"/>
        </w:sectPr>
      </w:pPr>
      <w:rPr/>
    </w:p>
    <w:p>
      <w:pPr>
        <w:spacing w:before="33" w:after="0" w:line="240" w:lineRule="auto"/>
        <w:ind w:left="1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5"/>
        </w:rPr>
        <w:t>Sigarta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5"/>
        </w:rPr>
        <w:t>h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52" w:lineRule="auto"/>
        <w:ind w:left="170" w:right="6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 </w:t>
      </w:r>
      <w:r>
        <w:rPr>
          <w:rFonts w:ascii="Arial" w:hAnsi="Arial" w:cs="Arial" w:eastAsia="Arial"/>
          <w:sz w:val="18"/>
          <w:szCs w:val="18"/>
          <w:color w:val="262626"/>
          <w:spacing w:val="0"/>
          <w:w w:val="100"/>
          <w:i/>
        </w:rPr>
        <w:t>Y?</w:t>
      </w:r>
      <w:r>
        <w:rPr>
          <w:rFonts w:ascii="Arial" w:hAnsi="Arial" w:cs="Arial" w:eastAsia="Arial"/>
          <w:sz w:val="18"/>
          <w:szCs w:val="18"/>
          <w:color w:val="262626"/>
          <w:spacing w:val="0"/>
          <w:w w:val="100"/>
          <w:i/>
        </w:rPr>
        <w:t>  </w:t>
      </w:r>
      <w:r>
        <w:rPr>
          <w:rFonts w:ascii="Arial" w:hAnsi="Arial" w:cs="Arial" w:eastAsia="Arial"/>
          <w:sz w:val="18"/>
          <w:szCs w:val="18"/>
          <w:color w:val="262626"/>
          <w:spacing w:val="21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262626"/>
          <w:spacing w:val="0"/>
          <w:w w:val="100"/>
          <w:i/>
        </w:rPr>
        <w:t>ı</w:t>
      </w:r>
      <w:r>
        <w:rPr>
          <w:rFonts w:ascii="Arial" w:hAnsi="Arial" w:cs="Arial" w:eastAsia="Arial"/>
          <w:sz w:val="18"/>
          <w:szCs w:val="18"/>
          <w:color w:val="262626"/>
          <w:spacing w:val="0"/>
          <w:w w:val="100"/>
          <w:i/>
        </w:rPr>
        <w:t>n</w:t>
      </w:r>
      <w:r>
        <w:rPr>
          <w:rFonts w:ascii="Arial" w:hAnsi="Arial" w:cs="Arial" w:eastAsia="Arial"/>
          <w:sz w:val="18"/>
          <w:szCs w:val="18"/>
          <w:color w:val="262626"/>
          <w:spacing w:val="2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3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72"/>
        </w:rPr>
        <w:t>T..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72"/>
        </w:rPr>
        <w:t>  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7"/>
          <w:w w:val="7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72"/>
        </w:rPr>
        <w:t>_ı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72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18"/>
          <w:w w:val="7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Edildigi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14" w:lineRule="exact"/>
        <w:ind w:left="754" w:right="-68"/>
        <w:jc w:val="left"/>
        <w:tabs>
          <w:tab w:pos="1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rrarih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:05.05.2017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5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Pf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76"/>
          <w:b/>
          <w:bCs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76"/>
          <w:b/>
          <w:bCs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262626"/>
          <w:spacing w:val="33"/>
          <w:w w:val="76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-1"/>
        </w:rPr>
        <w:t>Posta/Ödemiş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7" w:after="0" w:line="240" w:lineRule="auto"/>
        <w:ind w:left="66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w w:val="91"/>
        </w:rPr>
        <w:t>IBedel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7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5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:22:53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60"/>
          <w:cols w:num="4" w:equalWidth="0">
            <w:col w:w="1717" w:space="161"/>
            <w:col w:w="2529" w:space="1416"/>
            <w:col w:w="1283" w:space="1417"/>
            <w:col w:w="3037"/>
          </w:cols>
        </w:sectPr>
      </w:pPr>
      <w:rPr/>
    </w:p>
    <w:p>
      <w:pPr>
        <w:spacing w:before="62" w:after="0" w:line="214" w:lineRule="exact"/>
        <w:ind w:left="17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60"/>
        </w:sectPr>
      </w:pPr>
      <w:rPr/>
    </w:p>
    <w:p>
      <w:pPr>
        <w:spacing w:before="35" w:after="0" w:line="240" w:lineRule="auto"/>
        <w:ind w:left="20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6.37512pt;margin-top:30.914555pt;width:561.61915pt;height:779.133479pt;mso-position-horizontal-relative:page;mso-position-vertical-relative:page;z-index:-16907" coordorigin="328,618" coordsize="11232,15583">
            <v:group style="position:absolute;left:346;top:647;width:11164;height:2" coordorigin="346,647" coordsize="11164,2">
              <v:shape style="position:absolute;left:346;top:647;width:11164;height:2" coordorigin="346,647" coordsize="11164,0" path="m346,647l11510,647e" filled="f" stroked="t" strokeweight=".711962pt" strokecolor="#4B4B4B">
                <v:path arrowok="t"/>
              </v:shape>
            </v:group>
            <v:group style="position:absolute;left:358;top:625;width:2;height:15568" coordorigin="358,625" coordsize="2,15568">
              <v:shape style="position:absolute;left:358;top:625;width:2;height:15568" coordorigin="358,625" coordsize="0,15568" path="m358,16194l358,625e" filled="f" stroked="t" strokeweight=".711962pt" strokecolor="#545454">
                <v:path arrowok="t"/>
              </v:shape>
            </v:group>
            <v:group style="position:absolute;left:2065;top:635;width:2;height:1461" coordorigin="2065,635" coordsize="2,1461">
              <v:shape style="position:absolute;left:2065;top:635;width:2;height:1461" coordorigin="2065,635" coordsize="0,1461" path="m2065,2096l2065,635e" filled="f" stroked="t" strokeweight=".711962pt" strokecolor="#575757">
                <v:path arrowok="t"/>
              </v:shape>
            </v:group>
            <v:group style="position:absolute;left:8800;top:640;width:2;height:1461" coordorigin="8800,640" coordsize="2,1461">
              <v:shape style="position:absolute;left:8800;top:640;width:2;height:1461" coordorigin="8800,640" coordsize="0,1461" path="m8800,2101l8800,640e" filled="f" stroked="t" strokeweight=".711962pt" strokecolor="#444444">
                <v:path arrowok="t"/>
              </v:shape>
            </v:group>
            <v:group style="position:absolute;left:11520;top:630;width:2;height:15545" coordorigin="11520,630" coordsize="2,15545">
              <v:shape style="position:absolute;left:11520;top:630;width:2;height:15545" coordorigin="11520,630" coordsize="0,15545" path="m11520,16175l11520,630e" filled="f" stroked="t" strokeweight=".949282pt" strokecolor="#484848">
                <v:path arrowok="t"/>
              </v:shape>
            </v:group>
            <v:group style="position:absolute;left:337;top:4046;width:11206;height:2" coordorigin="337,4046" coordsize="11206,2">
              <v:shape style="position:absolute;left:337;top:4046;width:11206;height:2" coordorigin="337,4046" coordsize="11206,0" path="m337,4046l11543,4046e" filled="f" stroked="t" strokeweight=".949282pt" strokecolor="#484848">
                <v:path arrowok="t"/>
              </v:shape>
            </v:group>
            <v:group style="position:absolute;left:2077;top:4034;width:2;height:12155" coordorigin="2077,4034" coordsize="2,12155">
              <v:shape style="position:absolute;left:2077;top:4034;width:2;height:12155" coordorigin="2077,4034" coordsize="0,12155" path="m2077,16189l2077,4034e" filled="f" stroked="t" strokeweight=".711962pt" strokecolor="#4B4B4B">
                <v:path arrowok="t"/>
              </v:shape>
            </v:group>
            <v:group style="position:absolute;left:346;top:4325;width:11183;height:2" coordorigin="346,4325" coordsize="11183,2">
              <v:shape style="position:absolute;left:346;top:4325;width:11183;height:2" coordorigin="346,4325" coordsize="11183,0" path="m346,4325l11529,4325e" filled="f" stroked="t" strokeweight=".711962pt" strokecolor="#484848">
                <v:path arrowok="t"/>
              </v:shape>
            </v:group>
            <v:group style="position:absolute;left:2060;top:4564;width:9469;height:2" coordorigin="2060,4564" coordsize="9469,2">
              <v:shape style="position:absolute;left:2060;top:4564;width:9469;height:2" coordorigin="2060,4564" coordsize="9469,0" path="m2060,4564l11529,4564e" filled="f" stroked="t" strokeweight=".711962pt" strokecolor="#4B4B4B">
                <v:path arrowok="t"/>
              </v:shape>
            </v:group>
            <v:group style="position:absolute;left:4602;top:4559;width:2;height:2172" coordorigin="4602,4559" coordsize="2,2172">
              <v:shape style="position:absolute;left:4602;top:4559;width:2;height:2172" coordorigin="4602,4559" coordsize="0,2172" path="m4602,6732l4602,4559e" filled="f" stroked="t" strokeweight=".711962pt" strokecolor="#3F3F3F">
                <v:path arrowok="t"/>
              </v:shape>
            </v:group>
            <v:group style="position:absolute;left:4595;top:5051;width:6939;height:2" coordorigin="4595,5051" coordsize="6939,2">
              <v:shape style="position:absolute;left:4595;top:5051;width:6939;height:2" coordorigin="4595,5051" coordsize="6939,0" path="m4595,5051l11534,5051e" filled="f" stroked="t" strokeweight=".711962pt" strokecolor="#4F4F4F">
                <v:path arrowok="t"/>
              </v:shape>
            </v:group>
            <v:group style="position:absolute;left:4590;top:5290;width:6944;height:2" coordorigin="4590,5290" coordsize="6944,2">
              <v:shape style="position:absolute;left:4590;top:5290;width:6944;height:2" coordorigin="4590,5290" coordsize="6944,0" path="m4590,5290l11534,5290e" filled="f" stroked="t" strokeweight=".711962pt" strokecolor="#484848">
                <v:path arrowok="t"/>
              </v:shape>
            </v:group>
            <v:group style="position:absolute;left:4599;top:5528;width:6935;height:2" coordorigin="4599,5528" coordsize="6935,2">
              <v:shape style="position:absolute;left:4599;top:5528;width:6935;height:2" coordorigin="4599,5528" coordsize="6935,0" path="m4599,5528l11534,5528e" filled="f" stroked="t" strokeweight=".711962pt" strokecolor="#484848">
                <v:path arrowok="t"/>
              </v:shape>
            </v:group>
            <v:group style="position:absolute;left:2060;top:5767;width:9479;height:2" coordorigin="2060,5767" coordsize="9479,2">
              <v:shape style="position:absolute;left:2060;top:5767;width:9479;height:2" coordorigin="2060,5767" coordsize="9479,0" path="m2060,5767l11539,5767e" filled="f" stroked="t" strokeweight=".711962pt" strokecolor="#484B4B">
                <v:path arrowok="t"/>
              </v:shape>
            </v:group>
            <v:group style="position:absolute;left:7485;top:5996;width:2;height:730" coordorigin="7485,5996" coordsize="2,730">
              <v:shape style="position:absolute;left:7485;top:5996;width:2;height:730" coordorigin="7485,5996" coordsize="0,730" path="m7485,6727l7485,5996e" filled="f" stroked="t" strokeweight=".711962pt" strokecolor="#4F4F4F">
                <v:path arrowok="t"/>
              </v:shape>
            </v:group>
            <v:group style="position:absolute;left:2055;top:6478;width:9483;height:2" coordorigin="2055,6478" coordsize="9483,2">
              <v:shape style="position:absolute;left:2055;top:6478;width:9483;height:2" coordorigin="2055,6478" coordsize="9483,0" path="m2055,6478l11539,6478e" filled="f" stroked="t" strokeweight=".711962pt" strokecolor="#484848">
                <v:path arrowok="t"/>
              </v:shape>
            </v:group>
            <v:group style="position:absolute;left:346;top:6956;width:11192;height:2" coordorigin="346,6956" coordsize="11192,2">
              <v:shape style="position:absolute;left:346;top:6956;width:11192;height:2" coordorigin="346,6956" coordsize="11192,0" path="m346,6956l11539,6956e" filled="f" stroked="t" strokeweight=".711962pt" strokecolor="#4B4B4B">
                <v:path arrowok="t"/>
              </v:shape>
            </v:group>
            <v:group style="position:absolute;left:2055;top:6717;width:9483;height:2" coordorigin="2055,6717" coordsize="9483,2">
              <v:shape style="position:absolute;left:2055;top:6717;width:9483;height:2" coordorigin="2055,6717" coordsize="9483,0" path="m2055,6717l11539,6717e" filled="f" stroked="t" strokeweight=".711962pt" strokecolor="#4B4B4B">
                <v:path arrowok="t"/>
              </v:shape>
            </v:group>
            <v:group style="position:absolute;left:342;top:7429;width:11202;height:2" coordorigin="342,7429" coordsize="11202,2">
              <v:shape style="position:absolute;left:342;top:7429;width:11202;height:2" coordorigin="342,7429" coordsize="11202,0" path="m342,7429l11543,7429e" filled="f" stroked="t" strokeweight=".711962pt" strokecolor="#4B4B4B">
                <v:path arrowok="t"/>
              </v:shape>
            </v:group>
            <v:group style="position:absolute;left:4618;top:7424;width:2;height:740" coordorigin="4618,7424" coordsize="2,740">
              <v:shape style="position:absolute;left:4618;top:7424;width:2;height:740" coordorigin="4618,7424" coordsize="0,740" path="m4618,8164l4618,7424e" filled="f" stroked="t" strokeweight="1.186603pt" strokecolor="#444444">
                <v:path arrowok="t"/>
              </v:shape>
            </v:group>
            <v:group style="position:absolute;left:4599;top:7667;width:6944;height:2" coordorigin="4599,7667" coordsize="6944,2">
              <v:shape style="position:absolute;left:4599;top:7667;width:6944;height:2" coordorigin="4599,7667" coordsize="6944,0" path="m4599,7667l11543,7667e" filled="f" stroked="t" strokeweight=".711962pt" strokecolor="#484848">
                <v:path arrowok="t"/>
              </v:shape>
            </v:group>
            <v:group style="position:absolute;left:4599;top:7911;width:6939;height:2" coordorigin="4599,7911" coordsize="6939,2">
              <v:shape style="position:absolute;left:4599;top:7911;width:6939;height:2" coordorigin="4599,7911" coordsize="6939,0" path="m4599,7911l11539,7911e" filled="f" stroked="t" strokeweight=".711962pt" strokecolor="#4B4B4B">
                <v:path arrowok="t"/>
              </v:shape>
            </v:group>
            <v:group style="position:absolute;left:351;top:9887;width:11202;height:2" coordorigin="351,9887" coordsize="11202,2">
              <v:shape style="position:absolute;left:351;top:9887;width:11202;height:2" coordorigin="351,9887" coordsize="11202,0" path="m351,9887l11553,9887e" filled="f" stroked="t" strokeweight=".711962pt" strokecolor="#484848">
                <v:path arrowok="t"/>
              </v:shape>
            </v:group>
            <v:group style="position:absolute;left:346;top:8149;width:11192;height:2" coordorigin="346,8149" coordsize="11192,2">
              <v:shape style="position:absolute;left:346;top:8149;width:11192;height:2" coordorigin="346,8149" coordsize="11192,0" path="m346,8149l11539,8149e" filled="f" stroked="t" strokeweight=".711962pt" strokecolor="#4B4B4B">
                <v:path arrowok="t"/>
              </v:shape>
            </v:group>
            <v:group style="position:absolute;left:346;top:8959;width:11202;height:2" coordorigin="346,8959" coordsize="11202,2">
              <v:shape style="position:absolute;left:346;top:8959;width:11202;height:2" coordorigin="346,8959" coordsize="11202,0" path="m346,8959l11548,8959e" filled="f" stroked="t" strokeweight=".711962pt" strokecolor="#4B4B4B">
                <v:path arrowok="t"/>
              </v:shape>
            </v:group>
            <v:group style="position:absolute;left:346;top:10126;width:11206;height:2" coordorigin="346,10126" coordsize="11206,2">
              <v:shape style="position:absolute;left:346;top:10126;width:11206;height:2" coordorigin="346,10126" coordsize="11206,0" path="m346,10126l11553,10126e" filled="f" stroked="t" strokeweight=".711962pt" strokecolor="#4B4B4B">
                <v:path arrowok="t"/>
              </v:shape>
            </v:group>
            <v:group style="position:absolute;left:346;top:10362;width:11202;height:2" coordorigin="346,10362" coordsize="11202,2">
              <v:shape style="position:absolute;left:346;top:10362;width:11202;height:2" coordorigin="346,10362" coordsize="11202,0" path="m346,10362l11548,10362e" filled="f" stroked="t" strokeweight=".711962pt" strokecolor="#4B4B4B">
                <v:path arrowok="t"/>
              </v:shape>
            </v:group>
            <v:group style="position:absolute;left:351;top:10842;width:11202;height:2" coordorigin="351,10842" coordsize="11202,2">
              <v:shape style="position:absolute;left:351;top:10842;width:11202;height:2" coordorigin="351,10842" coordsize="11202,0" path="m351,10842l11553,10842e" filled="f" stroked="t" strokeweight=".711962pt" strokecolor="#4F4F4F">
                <v:path arrowok="t"/>
              </v:shape>
            </v:group>
            <v:group style="position:absolute;left:1410;top:11023;width:2;height:5166" coordorigin="1410,11023" coordsize="2,5166">
              <v:shape style="position:absolute;left:1410;top:11023;width:2;height:5166" coordorigin="1410,11023" coordsize="0,5166" path="m1410,16189l1410,11023e" filled="f" stroked="t" strokeweight=".711962pt" strokecolor="#484848">
                <v:path arrowok="t"/>
              </v:shape>
            </v:group>
            <v:group style="position:absolute;left:351;top:11083;width:11202;height:2" coordorigin="351,11083" coordsize="11202,2">
              <v:shape style="position:absolute;left:351;top:11083;width:11202;height:2" coordorigin="351,11083" coordsize="11202,0" path="m351,11083l11553,11083e" filled="f" stroked="t" strokeweight=".711962pt" strokecolor="#4F4F4F">
                <v:path arrowok="t"/>
              </v:shape>
            </v:group>
            <v:group style="position:absolute;left:831;top:11081;width:2;height:5108" coordorigin="831,11081" coordsize="2,5108">
              <v:shape style="position:absolute;left:831;top:11081;width:2;height:5108" coordorigin="831,11081" coordsize="0,5108" path="m831,16189l831,11081e" filled="f" stroked="t" strokeweight=".711962pt" strokecolor="#3F3F3F">
                <v:path arrowok="t"/>
              </v:shape>
            </v:group>
            <v:group style="position:absolute;left:7075;top:11071;width:2;height:5104" coordorigin="7075,11071" coordsize="2,5104">
              <v:shape style="position:absolute;left:7075;top:11071;width:2;height:5104" coordorigin="7075,11071" coordsize="0,5104" path="m7075,16175l7075,11071e" filled="f" stroked="t" strokeweight=".711962pt" strokecolor="#4F4F4F">
                <v:path arrowok="t"/>
              </v:shape>
            </v:group>
            <v:group style="position:absolute;left:356;top:11599;width:11197;height:2" coordorigin="356,11599" coordsize="11197,2">
              <v:shape style="position:absolute;left:356;top:11599;width:11197;height:2" coordorigin="356,11599" coordsize="11197,0" path="m356,11599l11553,11599e" filled="f" stroked="t" strokeweight=".711962pt" strokecolor="#4B4F4F">
                <v:path arrowok="t"/>
              </v:shape>
            </v:group>
            <v:group style="position:absolute;left:361;top:13687;width:1728;height:2" coordorigin="361,13687" coordsize="1728,2">
              <v:shape style="position:absolute;left:361;top:13687;width:1728;height:2" coordorigin="361,13687" coordsize="1728,0" path="m361,13687l2088,13687e" filled="f" stroked="t" strokeweight=".711962pt" strokecolor="#4F4F4F">
                <v:path arrowok="t"/>
              </v:shape>
            </v:group>
            <v:group style="position:absolute;left:361;top:16165;width:7257;height:2" coordorigin="361,16165" coordsize="7257,2">
              <v:shape style="position:absolute;left:361;top:16165;width:7257;height:2" coordorigin="361,16165" coordsize="7257,0" path="m361,16165l7618,16165e" filled="f" stroked="t" strokeweight=".949282pt" strokecolor="#5B5B5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280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pict>
          <v:shape style="width:12.48pt;height:33.599998pt;mso-position-horizontal-relative:char;mso-position-vertical-relative:line" type="#_x0000_t75">
            <v:imagedata r:id="rId4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position w:val="0"/>
        </w:rPr>
        <w:t>                               </w:t>
      </w:r>
      <w:r>
        <w:rPr>
          <w:rFonts w:ascii="Arial" w:hAnsi="Arial" w:cs="Arial" w:eastAsia="Arial"/>
          <w:sz w:val="25"/>
          <w:szCs w:val="25"/>
          <w:color w:val="262626"/>
          <w:spacing w:val="0"/>
          <w:w w:val="100"/>
          <w:position w:val="0"/>
        </w:rPr>
        <w:t>ULAR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77" w:lineRule="exact"/>
        <w:ind w:left="1960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262626"/>
          <w:spacing w:val="0"/>
          <w:w w:val="84"/>
          <w:b/>
          <w:bCs/>
        </w:rPr>
        <w:t>Güne</w:t>
      </w:r>
      <w:r>
        <w:rPr>
          <w:rFonts w:ascii="Arial" w:hAnsi="Arial" w:cs="Arial" w:eastAsia="Arial"/>
          <w:sz w:val="25"/>
          <w:szCs w:val="25"/>
          <w:color w:val="262626"/>
          <w:spacing w:val="0"/>
          <w:w w:val="84"/>
          <w:b/>
          <w:bCs/>
        </w:rPr>
        <w:t>y</w:t>
      </w:r>
      <w:r>
        <w:rPr>
          <w:rFonts w:ascii="Arial" w:hAnsi="Arial" w:cs="Arial" w:eastAsia="Arial"/>
          <w:sz w:val="25"/>
          <w:szCs w:val="25"/>
          <w:color w:val="262626"/>
          <w:spacing w:val="-12"/>
          <w:w w:val="84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262626"/>
          <w:spacing w:val="0"/>
          <w:w w:val="84"/>
          <w:b/>
          <w:bCs/>
        </w:rPr>
        <w:t>Bölg</w:t>
      </w:r>
      <w:r>
        <w:rPr>
          <w:rFonts w:ascii="Arial" w:hAnsi="Arial" w:cs="Arial" w:eastAsia="Arial"/>
          <w:sz w:val="25"/>
          <w:szCs w:val="25"/>
          <w:color w:val="262626"/>
          <w:spacing w:val="0"/>
          <w:w w:val="84"/>
          <w:b/>
          <w:bCs/>
        </w:rPr>
        <w:t>e</w:t>
      </w:r>
      <w:r>
        <w:rPr>
          <w:rFonts w:ascii="Arial" w:hAnsi="Arial" w:cs="Arial" w:eastAsia="Arial"/>
          <w:sz w:val="25"/>
          <w:szCs w:val="25"/>
          <w:color w:val="262626"/>
          <w:spacing w:val="-7"/>
          <w:w w:val="84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262626"/>
          <w:spacing w:val="0"/>
          <w:w w:val="84"/>
          <w:b/>
          <w:bCs/>
          <w:i/>
        </w:rPr>
        <w:t>2</w:t>
      </w:r>
      <w:r>
        <w:rPr>
          <w:rFonts w:ascii="Arial" w:hAnsi="Arial" w:cs="Arial" w:eastAsia="Arial"/>
          <w:sz w:val="25"/>
          <w:szCs w:val="25"/>
          <w:color w:val="262626"/>
          <w:spacing w:val="0"/>
          <w:w w:val="84"/>
          <w:b/>
          <w:bCs/>
          <w:i/>
        </w:rPr>
        <w:t>.</w:t>
      </w:r>
      <w:r>
        <w:rPr>
          <w:rFonts w:ascii="Arial" w:hAnsi="Arial" w:cs="Arial" w:eastAsia="Arial"/>
          <w:sz w:val="25"/>
          <w:szCs w:val="25"/>
          <w:color w:val="262626"/>
          <w:spacing w:val="5"/>
          <w:w w:val="84"/>
          <w:b/>
          <w:bCs/>
          <w:i/>
        </w:rPr>
        <w:t> </w:t>
      </w:r>
      <w:r>
        <w:rPr>
          <w:rFonts w:ascii="Arial" w:hAnsi="Arial" w:cs="Arial" w:eastAsia="Arial"/>
          <w:sz w:val="25"/>
          <w:szCs w:val="25"/>
          <w:color w:val="262626"/>
          <w:spacing w:val="0"/>
          <w:w w:val="84"/>
          <w:b/>
          <w:bCs/>
        </w:rPr>
        <w:t>Posta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282" w:lineRule="exact"/>
        <w:ind w:left="2368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262626"/>
          <w:spacing w:val="0"/>
          <w:w w:val="82"/>
          <w:b/>
          <w:bCs/>
        </w:rPr>
        <w:t>Grupla</w:t>
      </w:r>
      <w:r>
        <w:rPr>
          <w:rFonts w:ascii="Arial" w:hAnsi="Arial" w:cs="Arial" w:eastAsia="Arial"/>
          <w:sz w:val="25"/>
          <w:szCs w:val="25"/>
          <w:color w:val="262626"/>
          <w:spacing w:val="0"/>
          <w:w w:val="82"/>
          <w:b/>
          <w:bCs/>
        </w:rPr>
        <w:t>r</w:t>
      </w:r>
      <w:r>
        <w:rPr>
          <w:rFonts w:ascii="Arial" w:hAnsi="Arial" w:cs="Arial" w:eastAsia="Arial"/>
          <w:sz w:val="25"/>
          <w:szCs w:val="25"/>
          <w:color w:val="262626"/>
          <w:spacing w:val="1"/>
          <w:w w:val="82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262626"/>
          <w:spacing w:val="0"/>
          <w:w w:val="82"/>
          <w:b/>
          <w:bCs/>
        </w:rPr>
        <w:t>Amiri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434"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626262"/>
          <w:spacing w:val="-32"/>
          <w:w w:val="95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0"/>
          <w:w w:val="95"/>
        </w:rPr>
        <w:t>Er1"'ü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7E8080"/>
          <w:spacing w:val="0"/>
          <w:w w:val="100"/>
          <w:b/>
          <w:bCs/>
        </w:rPr>
        <w:t>K</w:t>
      </w:r>
      <w:r>
        <w:rPr>
          <w:rFonts w:ascii="Times New Roman" w:hAnsi="Times New Roman" w:cs="Times New Roman" w:eastAsia="Times New Roman"/>
          <w:sz w:val="27"/>
          <w:szCs w:val="27"/>
          <w:color w:val="7E8080"/>
          <w:spacing w:val="-2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7E8080"/>
          <w:spacing w:val="0"/>
          <w:w w:val="100"/>
          <w:b/>
          <w:bCs/>
        </w:rPr>
        <w:t>YA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241" w:lineRule="exact"/>
        <w:ind w:left="2213" w:right="-5"/>
        <w:jc w:val="center"/>
        <w:rPr>
          <w:rFonts w:ascii="Arial" w:hAnsi="Arial" w:cs="Arial" w:eastAsia="Arial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6.156937pt;margin-top:4.130178pt;width:70.752003pt;height:44pt;mso-position-horizontal-relative:page;mso-position-vertical-relative:paragraph;z-index:-16905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Courier New" w:hAnsi="Courier New" w:cs="Courier New" w:eastAsia="Courier New"/>
                      <w:sz w:val="88"/>
                      <w:szCs w:val="88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88"/>
                      <w:szCs w:val="88"/>
                      <w:color w:val="313DB8"/>
                      <w:spacing w:val="0"/>
                      <w:w w:val="134"/>
                      <w:i/>
                      <w:position w:val="6"/>
                    </w:rPr>
                    <w:t>%$</w:t>
                  </w:r>
                  <w:r>
                    <w:rPr>
                      <w:rFonts w:ascii="Courier New" w:hAnsi="Courier New" w:cs="Courier New" w:eastAsia="Courier New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262626"/>
          <w:spacing w:val="0"/>
          <w:w w:val="80"/>
        </w:rPr>
        <w:t>Itfaiy</w:t>
      </w:r>
      <w:r>
        <w:rPr>
          <w:rFonts w:ascii="Arial" w:hAnsi="Arial" w:cs="Arial" w:eastAsia="Arial"/>
          <w:sz w:val="22"/>
          <w:szCs w:val="22"/>
          <w:color w:val="262626"/>
          <w:spacing w:val="0"/>
          <w:w w:val="80"/>
        </w:rPr>
        <w:t>e</w:t>
      </w:r>
      <w:r>
        <w:rPr>
          <w:rFonts w:ascii="Arial" w:hAnsi="Arial" w:cs="Arial" w:eastAsia="Arial"/>
          <w:sz w:val="22"/>
          <w:szCs w:val="22"/>
          <w:color w:val="262626"/>
          <w:spacing w:val="25"/>
          <w:w w:val="80"/>
        </w:rPr>
        <w:t> </w:t>
      </w:r>
      <w:r>
        <w:rPr>
          <w:rFonts w:ascii="Arial" w:hAnsi="Arial" w:cs="Arial" w:eastAsia="Arial"/>
          <w:sz w:val="22"/>
          <w:szCs w:val="22"/>
          <w:color w:val="262626"/>
          <w:spacing w:val="0"/>
          <w:w w:val="80"/>
        </w:rPr>
        <w:t>Güne</w:t>
      </w:r>
      <w:r>
        <w:rPr>
          <w:rFonts w:ascii="Arial" w:hAnsi="Arial" w:cs="Arial" w:eastAsia="Arial"/>
          <w:sz w:val="22"/>
          <w:szCs w:val="22"/>
          <w:color w:val="262626"/>
          <w:spacing w:val="0"/>
          <w:w w:val="80"/>
        </w:rPr>
        <w:t>y</w:t>
      </w:r>
      <w:r>
        <w:rPr>
          <w:rFonts w:ascii="Arial" w:hAnsi="Arial" w:cs="Arial" w:eastAsia="Arial"/>
          <w:sz w:val="22"/>
          <w:szCs w:val="22"/>
          <w:color w:val="262626"/>
          <w:spacing w:val="-6"/>
          <w:w w:val="80"/>
        </w:rPr>
        <w:t> </w:t>
      </w:r>
      <w:r>
        <w:rPr>
          <w:rFonts w:ascii="Arial" w:hAnsi="Arial" w:cs="Arial" w:eastAsia="Arial"/>
          <w:sz w:val="22"/>
          <w:szCs w:val="22"/>
          <w:color w:val="262626"/>
          <w:spacing w:val="0"/>
          <w:w w:val="80"/>
        </w:rPr>
        <w:t>Bölg</w:t>
      </w:r>
      <w:r>
        <w:rPr>
          <w:rFonts w:ascii="Arial" w:hAnsi="Arial" w:cs="Arial" w:eastAsia="Arial"/>
          <w:sz w:val="22"/>
          <w:szCs w:val="22"/>
          <w:color w:val="262626"/>
          <w:spacing w:val="0"/>
          <w:w w:val="80"/>
        </w:rPr>
        <w:t>e</w:t>
      </w:r>
      <w:r>
        <w:rPr>
          <w:rFonts w:ascii="Arial" w:hAnsi="Arial" w:cs="Arial" w:eastAsia="Arial"/>
          <w:sz w:val="22"/>
          <w:szCs w:val="22"/>
          <w:color w:val="262626"/>
          <w:spacing w:val="-6"/>
          <w:w w:val="80"/>
        </w:rPr>
        <w:t> </w:t>
      </w:r>
      <w:r>
        <w:rPr>
          <w:rFonts w:ascii="Arial" w:hAnsi="Arial" w:cs="Arial" w:eastAsia="Arial"/>
          <w:sz w:val="22"/>
          <w:szCs w:val="22"/>
          <w:color w:val="262626"/>
          <w:spacing w:val="0"/>
          <w:w w:val="84"/>
        </w:rPr>
        <w:t>Amiri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42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08.959991pt;margin-top:28.799995pt;width:152.639999pt;height:136.320007pt;mso-position-horizontal-relative:page;mso-position-vertical-relative:paragraph;z-index:-16908" type="#_x0000_t75">
            <v:imagedata r:id="rId41" o:title=""/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9.693787pt;margin-top:35.836826pt;width:54.695253pt;height:36.5pt;mso-position-horizontal-relative:page;mso-position-vertical-relative:paragraph;z-index:-16904" type="#_x0000_t202" filled="f" stroked="f">
            <v:textbox inset="0,0,0,0">
              <w:txbxContent>
                <w:p>
                  <w:pPr>
                    <w:spacing w:before="0" w:after="0" w:line="730" w:lineRule="exact"/>
                    <w:ind w:right="-150"/>
                    <w:jc w:val="left"/>
                    <w:rPr>
                      <w:rFonts w:ascii="Times New Roman" w:hAnsi="Times New Roman" w:cs="Times New Roman" w:eastAsia="Times New Roman"/>
                      <w:sz w:val="73"/>
                      <w:szCs w:val="7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3"/>
                      <w:szCs w:val="73"/>
                      <w:color w:val="232A89"/>
                      <w:spacing w:val="0"/>
                      <w:w w:val="149"/>
                      <w:i/>
                    </w:rPr>
                    <w:t>vY</w:t>
                  </w:r>
                  <w:r>
                    <w:rPr>
                      <w:rFonts w:ascii="Times New Roman" w:hAnsi="Times New Roman" w:cs="Times New Roman" w:eastAsia="Times New Roman"/>
                      <w:sz w:val="73"/>
                      <w:szCs w:val="7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shape style="width:61.439999pt;height:14.4pt;mso-position-horizontal-relative:char;mso-position-vertical-relative:line" type="#_x0000_t75">
            <v:imagedata r:id="rId4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7" w:lineRule="auto"/>
        <w:ind w:left="460" w:right="5282" w:firstLine="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102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4"/>
          <w:w w:val="10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ÇALıŞKAN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İtfaiye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669" w:lineRule="exact"/>
        <w:ind w:left="916" w:right="-20"/>
        <w:jc w:val="left"/>
        <w:rPr>
          <w:rFonts w:ascii="Times New Roman" w:hAnsi="Times New Roman" w:cs="Times New Roman" w:eastAsia="Times New Roman"/>
          <w:sz w:val="68"/>
          <w:szCs w:val="68"/>
        </w:rPr>
      </w:pPr>
      <w:rPr/>
      <w:r>
        <w:rPr>
          <w:rFonts w:ascii="Times New Roman" w:hAnsi="Times New Roman" w:cs="Times New Roman" w:eastAsia="Times New Roman"/>
          <w:sz w:val="68"/>
          <w:szCs w:val="68"/>
          <w:color w:val="626BC1"/>
          <w:spacing w:val="0"/>
          <w:w w:val="221"/>
          <w:position w:val="1"/>
        </w:rPr>
        <w:t>-</w:t>
      </w:r>
      <w:r>
        <w:rPr>
          <w:rFonts w:ascii="Times New Roman" w:hAnsi="Times New Roman" w:cs="Times New Roman" w:eastAsia="Times New Roman"/>
          <w:sz w:val="68"/>
          <w:szCs w:val="6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4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Yaşa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İNCESU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4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60"/>
          <w:cols w:num="2" w:equalWidth="0">
            <w:col w:w="4339" w:space="193"/>
            <w:col w:w="7028"/>
          </w:cols>
        </w:sectPr>
      </w:pPr>
      <w:rPr/>
    </w:p>
    <w:p>
      <w:pPr>
        <w:spacing w:before="55" w:after="0" w:line="224" w:lineRule="auto"/>
        <w:ind w:left="601" w:right="-152" w:firstLine="-77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88"/>
          <w:szCs w:val="88"/>
          <w:color w:val="212121"/>
          <w:spacing w:val="-437"/>
          <w:w w:val="192"/>
          <w:i/>
          <w:position w:val="13"/>
        </w:rPr>
        <w:t>l</w:t>
      </w:r>
      <w:r>
        <w:rPr>
          <w:rFonts w:ascii="Arial" w:hAnsi="Arial" w:cs="Arial" w:eastAsia="Arial"/>
          <w:sz w:val="14"/>
          <w:szCs w:val="14"/>
          <w:color w:val="3B3B3B"/>
          <w:spacing w:val="5"/>
          <w:w w:val="122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22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22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5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5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14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7" w:lineRule="auto"/>
        <w:ind w:left="36" w:right="479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501.107666pt;margin-top:7.681203pt;width:35.913114pt;height:.1pt;mso-position-horizontal-relative:page;mso-position-vertical-relative:paragraph;z-index:-16900" coordorigin="10022,154" coordsize="718,2">
            <v:shape style="position:absolute;left:10022;top:154;width:718;height:2" coordorigin="10022,154" coordsize="718,0" path="m10022,154l10740,154e" filled="f" stroked="t" strokeweight="4.548994pt" strokecolor="#60676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left="718" w:right="553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98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260" w:bottom="280" w:left="280" w:right="200"/>
          <w:cols w:num="2" w:equalWidth="0">
            <w:col w:w="1634" w:space="1806"/>
            <w:col w:w="8000"/>
          </w:cols>
        </w:sectPr>
      </w:pPr>
      <w:rPr/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5" w:after="0" w:line="247" w:lineRule="auto"/>
        <w:ind w:left="137" w:right="3480" w:firstLine="59"/>
        <w:jc w:val="left"/>
        <w:tabs>
          <w:tab w:pos="1500" w:val="left"/>
          <w:tab w:pos="3100" w:val="left"/>
          <w:tab w:pos="4480" w:val="left"/>
          <w:tab w:pos="548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74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7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1"/>
          <w:w w:val="17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05.05.2Q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83"/>
        </w:rPr>
        <w:t>!Bi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6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41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7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21:48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3B3B3B"/>
          <w:spacing w:val="0"/>
          <w:w w:val="52"/>
        </w:rPr>
        <w:t>tr</w:t>
      </w:r>
      <w:r>
        <w:rPr>
          <w:rFonts w:ascii="Arial" w:hAnsi="Arial" w:cs="Arial" w:eastAsia="Arial"/>
          <w:sz w:val="27"/>
          <w:szCs w:val="27"/>
          <w:color w:val="3B3B3B"/>
          <w:spacing w:val="6"/>
          <w:w w:val="52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B6D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D6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4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3"/>
          <w:w w:val="104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6B6D6B"/>
          <w:spacing w:val="-17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05.20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:2763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3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Biidirü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9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6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diri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1"/>
          <w:w w:val="6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sitesi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5743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D6B"/>
          <w:spacing w:val="-3"/>
          <w:w w:val="12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32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B6D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D6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sitesi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5743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D6B"/>
          <w:spacing w:val="2"/>
          <w:w w:val="12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27" w:right="-20"/>
        <w:jc w:val="left"/>
        <w:tabs>
          <w:tab w:pos="1500" w:val="left"/>
          <w:tab w:pos="4040" w:val="left"/>
          <w:tab w:pos="538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18"/>
          <w:position w:val="-1"/>
        </w:rPr>
        <w:t>:Çö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18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7"/>
          <w:w w:val="11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-1"/>
        </w:rPr>
        <w:t>:Açı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  <w:position w:val="-1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00"/>
        </w:sectPr>
      </w:pPr>
      <w:rPr/>
    </w:p>
    <w:p>
      <w:pPr>
        <w:spacing w:before="30" w:after="0" w:line="214" w:lineRule="exact"/>
        <w:ind w:left="132" w:right="-69"/>
        <w:jc w:val="left"/>
        <w:tabs>
          <w:tab w:pos="3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8"/>
          <w:position w:val="-1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  <w:position w:val="-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w w:val="94"/>
          <w:position w:val="-1"/>
        </w:rPr>
        <w:t>Ku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55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lanım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D6B"/>
          <w:spacing w:val="0"/>
          <w:w w:val="11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00"/>
          <w:cols w:num="2" w:equalWidth="0">
            <w:col w:w="4739" w:space="1977"/>
            <w:col w:w="4724"/>
          </w:cols>
        </w:sectPr>
      </w:pPr>
      <w:rPr/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4"/>
          <w:position w:val="-1"/>
        </w:rPr>
        <w:t>allibi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9"/>
          <w:w w:val="12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D6B"/>
          <w:spacing w:val="0"/>
          <w:w w:val="12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3" w:after="0" w:line="172" w:lineRule="exact"/>
        <w:ind w:right="-20"/>
        <w:jc w:val="left"/>
        <w:tabs>
          <w:tab w:pos="208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3B3B3B"/>
          <w:w w:val="90"/>
          <w:position w:val="-3"/>
        </w:rPr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90"/>
          <w:u w:val="single" w:color="000000"/>
          <w:position w:val="-3"/>
        </w:rPr>
        <w:t>Betonarm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90"/>
          <w:u w:val="single" w:color="000000"/>
          <w:position w:val="-3"/>
        </w:rPr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90"/>
          <w:u w:val="single" w:color="000000"/>
          <w:position w:val="-3"/>
        </w:rPr>
        <w:t>e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90"/>
          <w:u w:val="single" w:color="0000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2"/>
          <w:w w:val="90"/>
          <w:u w:val="single" w:color="0000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u w:val="single" w:color="000000"/>
          <w:position w:val="-3"/>
        </w:rPr>
        <w:t>Kaııi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u w:val="single" w:color="000000"/>
          <w:position w:val="-3"/>
        </w:rPr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u w:val="single" w:color="000000"/>
          <w:position w:val="-3"/>
        </w:rPr>
        <w:t>r</w:t>
      </w:r>
      <w:r>
        <w:rPr>
          <w:rFonts w:ascii="Arial" w:hAnsi="Arial" w:cs="Arial" w:eastAsia="Arial"/>
          <w:sz w:val="18"/>
          <w:szCs w:val="18"/>
          <w:color w:val="3B3B3B"/>
          <w:spacing w:val="34"/>
          <w:w w:val="100"/>
          <w:u w:val="single" w:color="0000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u w:val="single" w:color="000000"/>
          <w:position w:val="-3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4"/>
          <w:w w:val="100"/>
          <w:u w:val="single" w:color="0000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4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3"/>
        </w:rPr>
      </w:r>
      <w:r>
        <w:rPr>
          <w:rFonts w:ascii="Arial" w:hAnsi="Arial" w:cs="Arial" w:eastAsia="Arial"/>
          <w:sz w:val="18"/>
          <w:szCs w:val="18"/>
          <w:color w:val="505252"/>
          <w:spacing w:val="-3"/>
          <w:w w:val="84"/>
          <w:position w:val="-3"/>
        </w:rPr>
        <w:t>e</w:t>
      </w:r>
      <w:r>
        <w:rPr>
          <w:rFonts w:ascii="Arial" w:hAnsi="Arial" w:cs="Arial" w:eastAsia="Arial"/>
          <w:sz w:val="18"/>
          <w:szCs w:val="18"/>
          <w:color w:val="505252"/>
          <w:spacing w:val="0"/>
          <w:w w:val="106"/>
          <w:position w:val="-3"/>
        </w:rPr>
        <w:t>li</w:t>
      </w:r>
      <w:r>
        <w:rPr>
          <w:rFonts w:ascii="Arial" w:hAnsi="Arial" w:cs="Arial" w:eastAsia="Arial"/>
          <w:sz w:val="18"/>
          <w:szCs w:val="18"/>
          <w:color w:val="505252"/>
          <w:spacing w:val="-78"/>
          <w:w w:val="106"/>
          <w:position w:val="-3"/>
        </w:rPr>
        <w:t>k</w:t>
      </w:r>
      <w:r>
        <w:rPr>
          <w:rFonts w:ascii="Arial" w:hAnsi="Arial" w:cs="Arial" w:eastAsia="Arial"/>
          <w:sz w:val="18"/>
          <w:szCs w:val="18"/>
          <w:color w:val="959595"/>
          <w:spacing w:val="0"/>
          <w:w w:val="55"/>
          <w:position w:val="-3"/>
        </w:rPr>
        <w:t>:.:......</w:t>
      </w:r>
      <w:r>
        <w:rPr>
          <w:rFonts w:ascii="Arial" w:hAnsi="Arial" w:cs="Arial" w:eastAsia="Arial"/>
          <w:sz w:val="18"/>
          <w:szCs w:val="18"/>
          <w:color w:val="959595"/>
          <w:spacing w:val="-16"/>
          <w:w w:val="55"/>
          <w:position w:val="-3"/>
        </w:rPr>
        <w:t>.</w:t>
      </w:r>
      <w:r>
        <w:rPr>
          <w:rFonts w:ascii="Arial" w:hAnsi="Arial" w:cs="Arial" w:eastAsia="Arial"/>
          <w:sz w:val="18"/>
          <w:szCs w:val="18"/>
          <w:color w:val="3B3B3B"/>
          <w:spacing w:val="-119"/>
          <w:w w:val="99"/>
          <w:position w:val="-3"/>
        </w:rPr>
        <w:t>D</w:t>
      </w:r>
      <w:r>
        <w:rPr>
          <w:rFonts w:ascii="Arial" w:hAnsi="Arial" w:cs="Arial" w:eastAsia="Arial"/>
          <w:sz w:val="18"/>
          <w:szCs w:val="18"/>
          <w:color w:val="959595"/>
          <w:spacing w:val="0"/>
          <w:w w:val="55"/>
          <w:position w:val="-3"/>
        </w:rPr>
        <w:t>T</w:t>
      </w:r>
      <w:r>
        <w:rPr>
          <w:rFonts w:ascii="Arial" w:hAnsi="Arial" w:cs="Arial" w:eastAsia="Arial"/>
          <w:sz w:val="18"/>
          <w:szCs w:val="18"/>
          <w:color w:val="959595"/>
          <w:spacing w:val="-14"/>
          <w:w w:val="55"/>
          <w:position w:val="-3"/>
        </w:rPr>
        <w:t>'</w:t>
      </w:r>
      <w:r>
        <w:rPr>
          <w:rFonts w:ascii="Arial" w:hAnsi="Arial" w:cs="Arial" w:eastAsia="Arial"/>
          <w:sz w:val="18"/>
          <w:szCs w:val="18"/>
          <w:color w:val="6B6D6B"/>
          <w:spacing w:val="-24"/>
          <w:w w:val="140"/>
          <w:position w:val="-3"/>
        </w:rPr>
        <w:t>"</w:t>
      </w:r>
      <w:r>
        <w:rPr>
          <w:rFonts w:ascii="Arial" w:hAnsi="Arial" w:cs="Arial" w:eastAsia="Arial"/>
          <w:sz w:val="18"/>
          <w:szCs w:val="18"/>
          <w:color w:val="505252"/>
          <w:spacing w:val="0"/>
          <w:w w:val="80"/>
          <w:position w:val="-3"/>
        </w:rPr>
        <w:t>i</w:t>
      </w:r>
      <w:r>
        <w:rPr>
          <w:rFonts w:ascii="Arial" w:hAnsi="Arial" w:cs="Arial" w:eastAsia="Arial"/>
          <w:sz w:val="18"/>
          <w:szCs w:val="18"/>
          <w:color w:val="505252"/>
          <w:spacing w:val="-95"/>
          <w:w w:val="80"/>
          <w:position w:val="-3"/>
        </w:rPr>
        <w:t>g</w:t>
      </w:r>
      <w:r>
        <w:rPr>
          <w:rFonts w:ascii="Arial" w:hAnsi="Arial" w:cs="Arial" w:eastAsia="Arial"/>
          <w:sz w:val="18"/>
          <w:szCs w:val="18"/>
          <w:color w:val="3B3B3B"/>
          <w:spacing w:val="-16"/>
          <w:w w:val="59"/>
          <w:position w:val="-3"/>
        </w:rPr>
        <w:t>l</w:t>
      </w:r>
      <w:r>
        <w:rPr>
          <w:rFonts w:ascii="Arial" w:hAnsi="Arial" w:cs="Arial" w:eastAsia="Arial"/>
          <w:sz w:val="18"/>
          <w:szCs w:val="18"/>
          <w:color w:val="6B6D6B"/>
          <w:spacing w:val="-19"/>
          <w:w w:val="140"/>
          <w:position w:val="-3"/>
        </w:rPr>
        <w:t>'</w:t>
      </w:r>
      <w:r>
        <w:rPr>
          <w:rFonts w:ascii="Arial" w:hAnsi="Arial" w:cs="Arial" w:eastAsia="Arial"/>
          <w:sz w:val="18"/>
          <w:szCs w:val="18"/>
          <w:color w:val="3B3B3B"/>
          <w:spacing w:val="-63"/>
          <w:w w:val="59"/>
          <w:position w:val="-3"/>
        </w:rPr>
        <w:t>e</w:t>
      </w:r>
      <w:r>
        <w:rPr>
          <w:rFonts w:ascii="Arial" w:hAnsi="Arial" w:cs="Arial" w:eastAsia="Arial"/>
          <w:sz w:val="18"/>
          <w:szCs w:val="18"/>
          <w:color w:val="959595"/>
          <w:spacing w:val="-9"/>
          <w:w w:val="83"/>
          <w:position w:val="-3"/>
        </w:rPr>
        <w:t>,</w:t>
      </w:r>
      <w:r>
        <w:rPr>
          <w:rFonts w:ascii="Arial" w:hAnsi="Arial" w:cs="Arial" w:eastAsia="Arial"/>
          <w:sz w:val="18"/>
          <w:szCs w:val="18"/>
          <w:color w:val="505252"/>
          <w:spacing w:val="-59"/>
          <w:w w:val="113"/>
          <w:position w:val="-3"/>
        </w:rPr>
        <w:t>r</w:t>
      </w:r>
      <w:r>
        <w:rPr>
          <w:rFonts w:ascii="Arial" w:hAnsi="Arial" w:cs="Arial" w:eastAsia="Arial"/>
          <w:sz w:val="18"/>
          <w:szCs w:val="18"/>
          <w:color w:val="505252"/>
          <w:spacing w:val="-47"/>
          <w:w w:val="79"/>
          <w:position w:val="-3"/>
        </w:rPr>
        <w:t>,</w:t>
      </w:r>
      <w:r>
        <w:rPr>
          <w:rFonts w:ascii="Arial" w:hAnsi="Arial" w:cs="Arial" w:eastAsia="Arial"/>
          <w:sz w:val="18"/>
          <w:szCs w:val="18"/>
          <w:color w:val="959595"/>
          <w:spacing w:val="-2"/>
          <w:w w:val="84"/>
          <w:position w:val="-3"/>
        </w:rPr>
        <w:t>_</w:t>
      </w:r>
      <w:r>
        <w:rPr>
          <w:rFonts w:ascii="Arial" w:hAnsi="Arial" w:cs="Arial" w:eastAsia="Arial"/>
          <w:sz w:val="18"/>
          <w:szCs w:val="18"/>
          <w:color w:val="959595"/>
          <w:spacing w:val="0"/>
          <w:w w:val="110"/>
          <w:position w:val="-3"/>
        </w:rPr>
        <w:t>-1</w:t>
      </w:r>
      <w:r>
        <w:rPr>
          <w:rFonts w:ascii="Arial" w:hAnsi="Arial" w:cs="Arial" w:eastAsia="Arial"/>
          <w:sz w:val="18"/>
          <w:szCs w:val="18"/>
          <w:color w:val="959595"/>
          <w:spacing w:val="-12"/>
          <w:w w:val="110"/>
          <w:position w:val="-3"/>
        </w:rPr>
        <w:t>-</w:t>
      </w:r>
      <w:r>
        <w:rPr>
          <w:rFonts w:ascii="Arial" w:hAnsi="Arial" w:cs="Arial" w:eastAsia="Arial"/>
          <w:sz w:val="18"/>
          <w:szCs w:val="18"/>
          <w:color w:val="B8BAB8"/>
          <w:spacing w:val="0"/>
          <w:w w:val="389"/>
          <w:position w:val="-3"/>
        </w:rPr>
        <w:t>------------</w:t>
      </w:r>
      <w:r>
        <w:rPr>
          <w:rFonts w:ascii="Arial" w:hAnsi="Arial" w:cs="Arial" w:eastAsia="Arial"/>
          <w:sz w:val="18"/>
          <w:szCs w:val="18"/>
          <w:color w:val="B8BAB8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B8BAB8"/>
          <w:spacing w:val="-3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959595"/>
          <w:spacing w:val="0"/>
          <w:w w:val="469"/>
          <w:position w:val="-3"/>
        </w:rPr>
        <w:t>-</w:t>
      </w:r>
      <w:r>
        <w:rPr>
          <w:rFonts w:ascii="Arial" w:hAnsi="Arial" w:cs="Arial" w:eastAsia="Arial"/>
          <w:sz w:val="18"/>
          <w:szCs w:val="18"/>
          <w:color w:val="959595"/>
          <w:spacing w:val="0"/>
          <w:w w:val="100"/>
          <w:position w:val="-3"/>
        </w:rPr>
        <w:t>  </w:t>
      </w:r>
      <w:r>
        <w:rPr>
          <w:rFonts w:ascii="Arial" w:hAnsi="Arial" w:cs="Arial" w:eastAsia="Arial"/>
          <w:sz w:val="18"/>
          <w:szCs w:val="18"/>
          <w:color w:val="959595"/>
          <w:spacing w:val="-12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B8BAB8"/>
          <w:spacing w:val="0"/>
          <w:w w:val="368"/>
          <w:position w:val="-3"/>
        </w:rPr>
        <w:t>-------</w:t>
      </w:r>
      <w:r>
        <w:rPr>
          <w:rFonts w:ascii="Arial" w:hAnsi="Arial" w:cs="Arial" w:eastAsia="Arial"/>
          <w:sz w:val="18"/>
          <w:szCs w:val="18"/>
          <w:color w:val="B8BAB8"/>
          <w:spacing w:val="-1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505252"/>
          <w:spacing w:val="0"/>
          <w:w w:val="121"/>
          <w:position w:val="-3"/>
        </w:rPr>
        <w:t>l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71" w:lineRule="exact"/>
        <w:ind w:left="824" w:right="-20"/>
        <w:jc w:val="left"/>
        <w:tabs>
          <w:tab w:pos="1420" w:val="left"/>
          <w:tab w:pos="1920" w:val="left"/>
          <w:tab w:pos="2540" w:val="left"/>
          <w:tab w:pos="3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212121"/>
          <w:spacing w:val="0"/>
          <w:w w:val="52"/>
          <w:position w:val="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21212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212121"/>
          <w:spacing w:val="0"/>
          <w:w w:val="100"/>
          <w:position w:val="1"/>
        </w:rPr>
        <w:t>[</w:t>
      </w:r>
      <w:r>
        <w:rPr>
          <w:rFonts w:ascii="Times New Roman" w:hAnsi="Times New Roman" w:cs="Times New Roman" w:eastAsia="Times New Roman"/>
          <w:sz w:val="14"/>
          <w:szCs w:val="14"/>
          <w:color w:val="21212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212121"/>
          <w:spacing w:val="0"/>
          <w:w w:val="100"/>
          <w:position w:val="1"/>
        </w:rPr>
      </w:r>
      <w:r>
        <w:rPr>
          <w:rFonts w:ascii="Arial" w:hAnsi="Arial" w:cs="Arial" w:eastAsia="Arial"/>
          <w:sz w:val="29"/>
          <w:szCs w:val="29"/>
          <w:color w:val="B8BAB8"/>
          <w:spacing w:val="0"/>
          <w:w w:val="58"/>
          <w:position w:val="1"/>
        </w:rPr>
        <w:t>j</w:t>
      </w:r>
      <w:r>
        <w:rPr>
          <w:rFonts w:ascii="Arial" w:hAnsi="Arial" w:cs="Arial" w:eastAsia="Arial"/>
          <w:sz w:val="29"/>
          <w:szCs w:val="29"/>
          <w:color w:val="B8BAB8"/>
          <w:spacing w:val="-42"/>
          <w:w w:val="58"/>
          <w:position w:val="1"/>
        </w:rPr>
        <w:t> </w:t>
      </w:r>
      <w:r>
        <w:rPr>
          <w:rFonts w:ascii="Arial" w:hAnsi="Arial" w:cs="Arial" w:eastAsia="Arial"/>
          <w:sz w:val="29"/>
          <w:szCs w:val="29"/>
          <w:color w:val="B8BAB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9"/>
          <w:szCs w:val="29"/>
          <w:color w:val="B8BAB8"/>
          <w:spacing w:val="0"/>
          <w:w w:val="58"/>
          <w:position w:val="1"/>
        </w:rPr>
        <w:t>]</w:t>
      </w:r>
      <w:r>
        <w:rPr>
          <w:rFonts w:ascii="Arial" w:hAnsi="Arial" w:cs="Arial" w:eastAsia="Arial"/>
          <w:sz w:val="29"/>
          <w:szCs w:val="29"/>
          <w:color w:val="B8BAB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9"/>
          <w:szCs w:val="29"/>
          <w:color w:val="B8BAB8"/>
          <w:spacing w:val="0"/>
          <w:w w:val="100"/>
          <w:position w:val="1"/>
        </w:rPr>
      </w:r>
      <w:r>
        <w:rPr>
          <w:rFonts w:ascii="Arial" w:hAnsi="Arial" w:cs="Arial" w:eastAsia="Arial"/>
          <w:sz w:val="30"/>
          <w:szCs w:val="30"/>
          <w:color w:val="3B3B3B"/>
          <w:spacing w:val="0"/>
          <w:w w:val="76"/>
          <w:position w:val="1"/>
        </w:rPr>
        <w:t>r</w:t>
      </w:r>
      <w:r>
        <w:rPr>
          <w:rFonts w:ascii="Arial" w:hAnsi="Arial" w:cs="Arial" w:eastAsia="Arial"/>
          <w:sz w:val="30"/>
          <w:szCs w:val="30"/>
          <w:color w:val="3B3B3B"/>
          <w:spacing w:val="3"/>
          <w:w w:val="76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3"/>
          <w:position w:val="1"/>
        </w:rPr>
        <w:t>:2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9"/>
          <w:w w:val="104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4"/>
          <w:position w:val="1"/>
        </w:rPr>
        <w:t>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6" w:after="0" w:line="240" w:lineRule="auto"/>
        <w:ind w:left="209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252"/>
          <w:w w:val="98"/>
        </w:rPr>
        <w:t>!Kira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1"/>
          <w:w w:val="98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6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00"/>
          <w:cols w:num="3" w:equalWidth="0">
            <w:col w:w="1196" w:space="934"/>
            <w:col w:w="706" w:space="748"/>
            <w:col w:w="7856"/>
          </w:cols>
        </w:sectPr>
      </w:pPr>
      <w:rPr/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5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4" w:after="0" w:line="240" w:lineRule="auto"/>
        <w:ind w:right="-20"/>
        <w:jc w:val="left"/>
        <w:tabs>
          <w:tab w:pos="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Çvş: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Hilmi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</w:rPr>
        <w:t>DiLEK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right="-69"/>
        <w:jc w:val="left"/>
        <w:tabs>
          <w:tab w:pos="2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6"/>
        </w:rPr>
        <w:t>Çı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14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:49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8"/>
          <w:position w:val="-1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Vaıı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6"/>
        </w:rPr>
        <w:t>2ı:53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00"/>
          <w:cols w:num="3" w:equalWidth="0">
            <w:col w:w="602" w:space="1464"/>
            <w:col w:w="4085" w:space="1422"/>
            <w:col w:w="3867"/>
          </w:cols>
        </w:sectPr>
      </w:pPr>
      <w:rPr/>
    </w:p>
    <w:p>
      <w:pPr>
        <w:spacing w:before="9" w:after="0" w:line="240" w:lineRule="auto"/>
        <w:ind w:left="132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6"/>
          <w:position w:val="0"/>
        </w:rPr>
        <w:t>Elektr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10"/>
          <w:w w:val="9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B8BAB8"/>
          <w:spacing w:val="-8"/>
          <w:w w:val="96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6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635" w:right="454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4627" w:right="417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6"/>
          <w:position w:val="-1"/>
        </w:rPr>
        <w:t>Emniyet-landaıma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4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55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1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80" w:right="200"/>
        </w:sectPr>
      </w:pPr>
      <w:rPr/>
    </w:p>
    <w:p>
      <w:pPr>
        <w:spacing w:before="30" w:after="0" w:line="240" w:lineRule="auto"/>
        <w:ind w:left="2090" w:right="-20"/>
        <w:jc w:val="left"/>
        <w:tabs>
          <w:tab w:pos="3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7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ersonel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7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7" w:lineRule="auto"/>
        <w:ind w:left="2090" w:right="1115" w:firstLine="-195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6"/>
        </w:rPr>
        <w:t>Y&lt;&gt;··rfımcı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0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B6D6B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0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090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4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B6D6B"/>
          <w:spacing w:val="0"/>
          <w:w w:val="138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D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D6B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D6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B6D6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B6D6B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00"/>
          <w:cols w:num="2" w:equalWidth="0">
            <w:col w:w="4294" w:space="358"/>
            <w:col w:w="6788"/>
          </w:cols>
        </w:sectPr>
      </w:pPr>
      <w:rPr/>
    </w:p>
    <w:p>
      <w:pPr>
        <w:spacing w:before="34" w:after="0" w:line="258" w:lineRule="auto"/>
        <w:ind w:left="137" w:right="2632" w:firstLine="-24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00"/>
        </w:sectPr>
      </w:pPr>
      <w:rPr/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2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Tüıii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9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179" w:lineRule="exact"/>
        <w:ind w:right="-20"/>
        <w:jc w:val="left"/>
        <w:tabs>
          <w:tab w:pos="1920" w:val="left"/>
          <w:tab w:pos="3500" w:val="left"/>
          <w:tab w:pos="4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242"/>
          <w:position w:val="-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4"/>
          <w:w w:val="242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6B6D6B"/>
          <w:spacing w:val="3"/>
          <w:w w:val="44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-4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7"/>
          <w:position w:val="-4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7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1"/>
          <w:w w:val="97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</w:r>
      <w:r>
        <w:rPr>
          <w:rFonts w:ascii="Arial" w:hAnsi="Arial" w:cs="Arial" w:eastAsia="Arial"/>
          <w:sz w:val="10"/>
          <w:szCs w:val="10"/>
          <w:color w:val="3B3B3B"/>
          <w:spacing w:val="0"/>
          <w:w w:val="54"/>
          <w:position w:val="-4"/>
        </w:rPr>
        <w:t>1</w:t>
      </w:r>
      <w:r>
        <w:rPr>
          <w:rFonts w:ascii="Arial" w:hAnsi="Arial" w:cs="Arial" w:eastAsia="Arial"/>
          <w:sz w:val="10"/>
          <w:szCs w:val="10"/>
          <w:color w:val="3B3B3B"/>
          <w:spacing w:val="0"/>
          <w:w w:val="54"/>
          <w:position w:val="-4"/>
        </w:rPr>
        <w:t>  </w:t>
      </w:r>
      <w:r>
        <w:rPr>
          <w:rFonts w:ascii="Arial" w:hAnsi="Arial" w:cs="Arial" w:eastAsia="Arial"/>
          <w:sz w:val="10"/>
          <w:szCs w:val="10"/>
          <w:color w:val="3B3B3B"/>
          <w:spacing w:val="2"/>
          <w:w w:val="54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C0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9" w:lineRule="exact"/>
        <w:ind w:left="827" w:right="1821"/>
        <w:jc w:val="center"/>
        <w:tabs>
          <w:tab w:pos="1860" w:val="left"/>
          <w:tab w:pos="3440" w:val="left"/>
          <w:tab w:pos="478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25"/>
          <w:szCs w:val="25"/>
          <w:color w:val="3B3B3B"/>
          <w:spacing w:val="0"/>
          <w:w w:val="195"/>
          <w:position w:val="1"/>
        </w:rPr>
        <w:t>ı</w: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6B6D6B"/>
          <w:spacing w:val="0"/>
          <w:w w:val="52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6B6D6B"/>
          <w:spacing w:val="-51"/>
          <w:w w:val="52"/>
          <w:position w:val="1"/>
        </w:rPr>
        <w:t> </w:t>
      </w:r>
      <w:r>
        <w:rPr>
          <w:rFonts w:ascii="Arial" w:hAnsi="Arial" w:cs="Arial" w:eastAsia="Arial"/>
          <w:sz w:val="38"/>
          <w:szCs w:val="38"/>
          <w:color w:val="6B6D6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6B6D6B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505252"/>
          <w:spacing w:val="0"/>
          <w:w w:val="52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505252"/>
          <w:spacing w:val="-51"/>
          <w:w w:val="52"/>
          <w:position w:val="-1"/>
        </w:rPr>
        <w:t> </w:t>
      </w:r>
      <w:r>
        <w:rPr>
          <w:rFonts w:ascii="Arial" w:hAnsi="Arial" w:cs="Arial" w:eastAsia="Arial"/>
          <w:sz w:val="38"/>
          <w:szCs w:val="38"/>
          <w:color w:val="505252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505252"/>
          <w:spacing w:val="0"/>
          <w:w w:val="100"/>
          <w:position w:val="-1"/>
        </w:rPr>
      </w:r>
      <w:r>
        <w:rPr>
          <w:rFonts w:ascii="Arial" w:hAnsi="Arial" w:cs="Arial" w:eastAsia="Arial"/>
          <w:sz w:val="31"/>
          <w:szCs w:val="31"/>
          <w:color w:val="3B3B3B"/>
          <w:spacing w:val="0"/>
          <w:w w:val="52"/>
          <w:position w:val="-1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80" w:right="200"/>
          <w:cols w:num="3" w:equalWidth="0">
            <w:col w:w="1387" w:space="1201"/>
            <w:col w:w="1315" w:space="748"/>
            <w:col w:w="6789"/>
          </w:cols>
        </w:sectPr>
      </w:pPr>
      <w:rPr/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72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2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5"/>
          <w:w w:val="1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4" w:lineRule="exact"/>
        <w:ind w:left="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hurd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lastikleri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yanmıştır.Zarar-ziya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auto"/>
        <w:ind w:right="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</w:rPr>
        <w:t>başlangıcının;soka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4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üzerinde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birikmi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2"/>
        </w:rPr>
        <w:t>yapılan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>araştırom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7"/>
        </w:rPr>
        <w:t>soruşturınada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14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Hıdırellez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kutlaması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>amaçlı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</w:rPr>
        <w:t>çöpleri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2" w:lineRule="exact"/>
        <w:ind w:left="2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:utuşturrnası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neticesinde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cıkmı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  <w:position w:val="-1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00"/>
          <w:cols w:num="2" w:equalWidth="0">
            <w:col w:w="1908" w:space="178"/>
            <w:col w:w="935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00"/>
        </w:sectPr>
      </w:pPr>
      <w:rPr/>
    </w:p>
    <w:p>
      <w:pPr>
        <w:spacing w:before="40" w:after="0" w:line="240" w:lineRule="auto"/>
        <w:ind w:left="1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5"/>
        </w:rPr>
        <w:t>ISigortalı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56" w:lineRule="auto"/>
        <w:ind w:left="113" w:right="-56"/>
        <w:jc w:val="left"/>
        <w:tabs>
          <w:tab w:pos="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 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75"/>
        </w:rPr>
        <w:t>Y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505252"/>
          <w:spacing w:val="0"/>
          <w:w w:val="100"/>
        </w:rPr>
        <w:t>ı</w:t>
      </w:r>
      <w:r>
        <w:rPr>
          <w:rFonts w:ascii="Arial" w:hAnsi="Arial" w:cs="Arial" w:eastAsia="Arial"/>
          <w:sz w:val="18"/>
          <w:szCs w:val="18"/>
          <w:color w:val="505252"/>
          <w:spacing w:val="0"/>
          <w:w w:val="100"/>
        </w:rPr>
        <w:t>n</w:t>
      </w:r>
      <w:r>
        <w:rPr>
          <w:rFonts w:ascii="Arial" w:hAnsi="Arial" w:cs="Arial" w:eastAsia="Arial"/>
          <w:sz w:val="18"/>
          <w:szCs w:val="18"/>
          <w:color w:val="50525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tieslim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1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5"/>
          <w:position w:val="0"/>
        </w:rPr>
        <w:t>]Bed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9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66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7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B6D6B"/>
          <w:spacing w:val="0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14" w:lineRule="exact"/>
        <w:ind w:right="-20"/>
        <w:jc w:val="left"/>
        <w:tabs>
          <w:tab w:pos="3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14"/>
          <w:position w:val="-1"/>
        </w:rPr>
        <w:t>:0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2"/>
          <w:w w:val="114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6B6D6B"/>
          <w:spacing w:val="-13"/>
          <w:w w:val="114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  <w:position w:val="-1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2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57"/>
          <w:position w:val="-1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18"/>
          <w:w w:val="15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D6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D6B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  <w:position w:val="-1"/>
        </w:rPr>
        <w:t>22:12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00"/>
          <w:cols w:num="2" w:equalWidth="0">
            <w:col w:w="1608" w:space="477"/>
            <w:col w:w="9355"/>
          </w:cols>
        </w:sectPr>
      </w:pPr>
      <w:rPr/>
    </w:p>
    <w:p>
      <w:pPr>
        <w:spacing w:before="11" w:after="0" w:line="240" w:lineRule="auto"/>
        <w:ind w:left="223" w:right="-68"/>
        <w:jc w:val="left"/>
        <w:tabs>
          <w:tab w:pos="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right="-20"/>
        <w:jc w:val="left"/>
        <w:tabs>
          <w:tab w:pos="3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Çamdibi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Post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37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52"/>
        </w:rPr>
        <w:t>!.</w:t>
      </w:r>
      <w:r>
        <w:rPr>
          <w:rFonts w:ascii="Arial" w:hAnsi="Arial" w:cs="Arial" w:eastAsia="Arial"/>
          <w:sz w:val="18"/>
          <w:szCs w:val="18"/>
          <w:color w:val="3B3B3B"/>
          <w:spacing w:val="-20"/>
          <w:w w:val="15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771" w:right="-73"/>
        <w:jc w:val="left"/>
        <w:tabs>
          <w:tab w:pos="3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338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25.92pt;margin-top:12.923513pt;width:12.48pt;height:33.599998pt;mso-position-horizontal-relative:page;mso-position-vertical-relative:paragraph;z-index:-16903" type="#_x0000_t75">
            <v:imagedata r:id="rId43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-34" w:right="151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w w:val="103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311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67"/>
          <w:i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16"/>
          <w:w w:val="67"/>
          <w:i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67"/>
          <w:i/>
        </w:rPr>
        <w:t>2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17"/>
          <w:w w:val="67"/>
          <w:i/>
        </w:rPr>
        <w:t> </w: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52"/>
        </w:rPr>
        <w:t>Mar1s</w: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52"/>
        </w:rPr>
        <w:t> </w:t>
      </w:r>
      <w:r>
        <w:rPr>
          <w:rFonts w:ascii="Arial" w:hAnsi="Arial" w:cs="Arial" w:eastAsia="Arial"/>
          <w:sz w:val="25"/>
          <w:szCs w:val="25"/>
          <w:color w:val="3B3B3B"/>
          <w:spacing w:val="2"/>
          <w:w w:val="5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66"/>
          <w:i/>
        </w:rPr>
        <w:t>2011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15" w:lineRule="exact"/>
        <w:ind w:left="29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i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i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47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0"/>
          <w:position w:val="-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00"/>
          <w:cols w:num="3" w:equalWidth="0">
            <w:col w:w="1235" w:space="233"/>
            <w:col w:w="4805" w:space="2324"/>
            <w:col w:w="2843"/>
          </w:cols>
        </w:sectPr>
      </w:pPr>
      <w:rPr/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00"/>
        </w:sectPr>
      </w:pPr>
      <w:rPr/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77" w:lineRule="exact"/>
        <w:ind w:left="2334" w:right="-20"/>
        <w:jc w:val="left"/>
        <w:rPr>
          <w:rFonts w:ascii="Arial" w:hAnsi="Arial" w:cs="Arial" w:eastAsia="Arial"/>
          <w:sz w:val="53"/>
          <w:szCs w:val="53"/>
        </w:rPr>
      </w:pPr>
      <w:rPr/>
      <w:r>
        <w:rPr>
          <w:rFonts w:ascii="Arial" w:hAnsi="Arial" w:cs="Arial" w:eastAsia="Arial"/>
          <w:sz w:val="53"/>
          <w:szCs w:val="53"/>
          <w:color w:val="6B6D6B"/>
          <w:w w:val="52"/>
          <w:position w:val="-4"/>
        </w:rPr>
        <w:t>A</w:t>
      </w:r>
      <w:r>
        <w:rPr>
          <w:rFonts w:ascii="Arial" w:hAnsi="Arial" w:cs="Arial" w:eastAsia="Arial"/>
          <w:sz w:val="53"/>
          <w:szCs w:val="53"/>
          <w:color w:val="6B6D6B"/>
          <w:spacing w:val="-110"/>
          <w:w w:val="53"/>
          <w:position w:val="-4"/>
        </w:rPr>
        <w:t>y</w:t>
      </w:r>
      <w:r>
        <w:rPr>
          <w:rFonts w:ascii="Arial" w:hAnsi="Arial" w:cs="Arial" w:eastAsia="Arial"/>
          <w:sz w:val="53"/>
          <w:szCs w:val="53"/>
          <w:color w:val="444B70"/>
          <w:spacing w:val="0"/>
          <w:w w:val="69"/>
          <w:position w:val="-4"/>
        </w:rPr>
        <w:t>\</w:t>
      </w:r>
      <w:r>
        <w:rPr>
          <w:rFonts w:ascii="Arial" w:hAnsi="Arial" w:cs="Arial" w:eastAsia="Arial"/>
          <w:sz w:val="53"/>
          <w:szCs w:val="53"/>
          <w:color w:val="444B70"/>
          <w:spacing w:val="0"/>
          <w:w w:val="70"/>
          <w:position w:val="-4"/>
        </w:rPr>
        <w:t>J</w:t>
      </w:r>
      <w:r>
        <w:rPr>
          <w:rFonts w:ascii="Arial" w:hAnsi="Arial" w:cs="Arial" w:eastAsia="Arial"/>
          <w:sz w:val="53"/>
          <w:szCs w:val="53"/>
          <w:color w:val="444B70"/>
          <w:spacing w:val="-9"/>
          <w:w w:val="100"/>
          <w:position w:val="-4"/>
        </w:rPr>
        <w:t> </w:t>
      </w:r>
      <w:r>
        <w:rPr>
          <w:rFonts w:ascii="Arial" w:hAnsi="Arial" w:cs="Arial" w:eastAsia="Arial"/>
          <w:sz w:val="53"/>
          <w:szCs w:val="53"/>
          <w:color w:val="2B335D"/>
          <w:spacing w:val="0"/>
          <w:w w:val="180"/>
          <w:position w:val="-4"/>
        </w:rPr>
        <w:t>'</w:t>
      </w:r>
      <w:r>
        <w:rPr>
          <w:rFonts w:ascii="Arial" w:hAnsi="Arial" w:cs="Arial" w:eastAsia="Arial"/>
          <w:sz w:val="53"/>
          <w:szCs w:val="53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left="2291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B3B3B"/>
          <w:spacing w:val="0"/>
          <w:w w:val="116"/>
          <w:position w:val="1"/>
        </w:rPr>
        <w:t>itfaiy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16"/>
          <w:position w:val="1"/>
        </w:rPr>
        <w:t>e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16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1"/>
        </w:rPr>
        <w:t>Merkez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10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1"/>
        </w:rPr>
        <w:t>Bö\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1"/>
        </w:rPr>
        <w:t>ç</w:t>
      </w:r>
      <w:r>
        <w:rPr>
          <w:rFonts w:ascii="Arial" w:hAnsi="Arial" w:cs="Arial" w:eastAsia="Arial"/>
          <w:sz w:val="19"/>
          <w:szCs w:val="19"/>
          <w:color w:val="3B3B3B"/>
          <w:spacing w:val="3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505252"/>
          <w:spacing w:val="0"/>
          <w:w w:val="106"/>
          <w:position w:val="1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14" w:lineRule="exact"/>
        <w:ind w:left="2253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-1"/>
        </w:rPr>
        <w:t>1.Post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3B3B3B"/>
          <w:spacing w:val="4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-1"/>
        </w:rPr>
        <w:t>Grupla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1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15"/>
          <w:position w:val="-1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8" w:lineRule="auto"/>
        <w:ind w:right="-53" w:firstLine="1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B6D6B"/>
          <w:w w:val="45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6B6D6B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</w:rPr>
        <w:t>DiLEK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Çvş: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58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00"/>
          <w:cols w:num="3" w:equalWidth="0">
            <w:col w:w="4262" w:space="811"/>
            <w:col w:w="979" w:space="1924"/>
            <w:col w:w="3464"/>
          </w:cols>
        </w:sectPr>
      </w:pPr>
      <w:rPr/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/>
        <w:pict>
          <v:group style="position:absolute;margin-left:18.794531pt;margin-top:19.053185pt;width:561.202264pt;height:778.648836pt;mso-position-horizontal-relative:page;mso-position-vertical-relative:page;z-index:-16901" coordorigin="376,381" coordsize="11224,15573">
            <v:group style="position:absolute;left:383;top:398;width:11186;height:2" coordorigin="383,398" coordsize="11186,2">
              <v:shape style="position:absolute;left:383;top:398;width:11186;height:2" coordorigin="383,398" coordsize="11186,0" path="m383,398l11569,398e" filled="f" stroked="t" strokeweight=".718262pt" strokecolor="#646464">
                <v:path arrowok="t"/>
              </v:shape>
            </v:group>
            <v:group style="position:absolute;left:393;top:388;width:2;height:15559" coordorigin="393,388" coordsize="2,15559">
              <v:shape style="position:absolute;left:393;top:388;width:2;height:15559" coordorigin="393,388" coordsize="0,15559" path="m393,15947l393,388e" filled="f" stroked="t" strokeweight=".718262pt" strokecolor="#4F4F4F">
                <v:path arrowok="t"/>
              </v:shape>
            </v:group>
            <v:group style="position:absolute;left:2351;top:393;width:2;height:1515" coordorigin="2351,393" coordsize="2,1515">
              <v:shape style="position:absolute;left:2351;top:393;width:2;height:1515" coordorigin="2351,393" coordsize="0,1515" path="m2351,1908l2351,393e" filled="f" stroked="t" strokeweight=".718262pt" strokecolor="#838383">
                <v:path arrowok="t"/>
              </v:shape>
            </v:group>
            <v:group style="position:absolute;left:9167;top:388;width:2;height:1515" coordorigin="9167,388" coordsize="2,1515">
              <v:shape style="position:absolute;left:9167;top:388;width:2;height:1515" coordorigin="9167,388" coordsize="0,1515" path="m9167,1903l9167,388e" filled="f" stroked="t" strokeweight=".718262pt" strokecolor="#5B5B5B">
                <v:path arrowok="t"/>
              </v:shape>
            </v:group>
            <v:group style="position:absolute;left:11571;top:393;width:2;height:3528" coordorigin="11571,393" coordsize="2,3528">
              <v:shape style="position:absolute;left:11571;top:393;width:2;height:3528" coordorigin="11571,393" coordsize="0,3528" path="m11571,3921l11571,393e" filled="f" stroked="t" strokeweight=".478842pt" strokecolor="#5B5B5B">
                <v:path arrowok="t"/>
              </v:shape>
            </v:group>
            <v:group style="position:absolute;left:388;top:1898;width:11186;height:2" coordorigin="388,1898" coordsize="11186,2">
              <v:shape style="position:absolute;left:388;top:1898;width:11186;height:2" coordorigin="388,1898" coordsize="11186,0" path="m388,1898l11574,1898e" filled="f" stroked="t" strokeweight=".718262pt" strokecolor="#676767">
                <v:path arrowok="t"/>
              </v:shape>
            </v:group>
            <v:group style="position:absolute;left:388;top:2140;width:11186;height:2" coordorigin="388,2140" coordsize="11186,2">
              <v:shape style="position:absolute;left:388;top:2140;width:11186;height:2" coordorigin="388,2140" coordsize="11186,0" path="m388,2140l11574,2140e" filled="f" stroked="t" strokeweight=".957683pt" strokecolor="#6B6B6B">
                <v:path arrowok="t"/>
              </v:shape>
            </v:group>
            <v:group style="position:absolute;left:388;top:2382;width:11186;height:2" coordorigin="388,2382" coordsize="11186,2">
              <v:shape style="position:absolute;left:388;top:2382;width:11186;height:2" coordorigin="388,2382" coordsize="11186,0" path="m388,2382l11574,2382e" filled="f" stroked="t" strokeweight=".718262pt" strokecolor="#646464">
                <v:path arrowok="t"/>
              </v:shape>
            </v:group>
            <v:group style="position:absolute;left:388;top:2624;width:11186;height:2" coordorigin="388,2624" coordsize="11186,2">
              <v:shape style="position:absolute;left:388;top:2624;width:11186;height:2" coordorigin="388,2624" coordsize="11186,0" path="m388,2624l11574,2624e" filled="f" stroked="t" strokeweight=".718262pt" strokecolor="#646464">
                <v:path arrowok="t"/>
              </v:shape>
            </v:group>
            <v:group style="position:absolute;left:388;top:2866;width:11186;height:2" coordorigin="388,2866" coordsize="11186,2">
              <v:shape style="position:absolute;left:388;top:2866;width:11186;height:2" coordorigin="388,2866" coordsize="11186,0" path="m388,2866l11574,2866e" filled="f" stroked="t" strokeweight=".718262pt" strokecolor="#646464">
                <v:path arrowok="t"/>
              </v:shape>
            </v:group>
            <v:group style="position:absolute;left:388;top:3106;width:11191;height:2" coordorigin="388,3106" coordsize="11191,2">
              <v:shape style="position:absolute;left:388;top:3106;width:11191;height:2" coordorigin="388,3106" coordsize="11191,0" path="m388,3106l11578,3106e" filled="f" stroked="t" strokeweight=".718262pt" strokecolor="#606060">
                <v:path arrowok="t"/>
              </v:shape>
            </v:group>
            <v:group style="position:absolute;left:3845;top:3092;width:2;height:781" coordorigin="3845,3092" coordsize="2,781">
              <v:shape style="position:absolute;left:3845;top:3092;width:2;height:781" coordorigin="3845,3092" coordsize="0,781" path="m3845,3873l3845,3092e" filled="f" stroked="t" strokeweight=".957683pt" strokecolor="#676767">
                <v:path arrowok="t"/>
              </v:shape>
            </v:group>
            <v:group style="position:absolute;left:6977;top:3096;width:2;height:776" coordorigin="6977,3096" coordsize="2,776">
              <v:shape style="position:absolute;left:6977;top:3096;width:2;height:776" coordorigin="6977,3096" coordsize="0,776" path="m6977,3873l6977,3096e" filled="f" stroked="t" strokeweight=".957683pt" strokecolor="#707070">
                <v:path arrowok="t"/>
              </v:shape>
            </v:group>
            <v:group style="position:absolute;left:383;top:3870;width:11195;height:2" coordorigin="383,3870" coordsize="11195,2">
              <v:shape style="position:absolute;left:383;top:3870;width:11195;height:2" coordorigin="383,3870" coordsize="11195,0" path="m383,3870l11578,3870e" filled="f" stroked="t" strokeweight=".478842pt" strokecolor="#545454">
                <v:path arrowok="t"/>
              </v:shape>
            </v:group>
            <v:group style="position:absolute;left:2354;top:3863;width:2;height:12079" coordorigin="2354,3863" coordsize="2,12079">
              <v:shape style="position:absolute;left:2354;top:3863;width:2;height:12079" coordorigin="2354,3863" coordsize="0,12079" path="m2354,15942l2354,3863e" filled="f" stroked="t" strokeweight=".718262pt" strokecolor="#4B4B4B">
                <v:path arrowok="t"/>
              </v:shape>
            </v:group>
            <v:group style="position:absolute;left:11583;top:3959;width:2;height:11973" coordorigin="11583,3959" coordsize="2,11973">
              <v:shape style="position:absolute;left:11583;top:3959;width:2;height:11973" coordorigin="11583,3959" coordsize="0,11973" path="m11583,15932l11583,3959e" filled="f" stroked="t" strokeweight=".718262pt" strokecolor="#5B5B5B">
                <v:path arrowok="t"/>
              </v:shape>
            </v:group>
            <v:group style="position:absolute;left:383;top:4146;width:11205;height:2" coordorigin="383,4146" coordsize="11205,2">
              <v:shape style="position:absolute;left:383;top:4146;width:11205;height:2" coordorigin="383,4146" coordsize="11205,0" path="m383,4146l11588,4146e" filled="f" stroked="t" strokeweight=".718262pt" strokecolor="#575757">
                <v:path arrowok="t"/>
              </v:shape>
            </v:group>
            <v:group style="position:absolute;left:2346;top:4386;width:9242;height:2" coordorigin="2346,4386" coordsize="9242,2">
              <v:shape style="position:absolute;left:2346;top:4386;width:9242;height:2" coordorigin="2346,4386" coordsize="9242,0" path="m2346,4386l11588,4386e" filled="f" stroked="t" strokeweight=".718262pt" strokecolor="#606060">
                <v:path arrowok="t"/>
              </v:shape>
            </v:group>
            <v:group style="position:absolute;left:4922;top:4376;width:2;height:2186" coordorigin="4922,4376" coordsize="2,2186">
              <v:shape style="position:absolute;left:4922;top:4376;width:2;height:2186" coordorigin="4922,4376" coordsize="0,2186" path="m4922,6562l4922,4376e" filled="f" stroked="t" strokeweight=".957683pt" strokecolor="#646464">
                <v:path arrowok="t"/>
              </v:shape>
            </v:group>
            <v:group style="position:absolute;left:4913;top:4875;width:6675;height:2" coordorigin="4913,4875" coordsize="6675,2">
              <v:shape style="position:absolute;left:4913;top:4875;width:6675;height:2" coordorigin="4913,4875" coordsize="6675,0" path="m4913,4875l11588,4875e" filled="f" stroked="t" strokeweight=".718262pt" strokecolor="#606060">
                <v:path arrowok="t"/>
              </v:shape>
            </v:group>
            <v:group style="position:absolute;left:4913;top:5117;width:6675;height:2" coordorigin="4913,5117" coordsize="6675,2">
              <v:shape style="position:absolute;left:4913;top:5117;width:6675;height:2" coordorigin="4913,5117" coordsize="6675,0" path="m4913,5117l11588,5117e" filled="f" stroked="t" strokeweight=".718262pt" strokecolor="#5B5B5B">
                <v:path arrowok="t"/>
              </v:shape>
            </v:group>
            <v:group style="position:absolute;left:4913;top:5356;width:6675;height:2" coordorigin="4913,5356" coordsize="6675,2">
              <v:shape style="position:absolute;left:4913;top:5356;width:6675;height:2" coordorigin="4913,5356" coordsize="6675,0" path="m4913,5356l11588,5356e" filled="f" stroked="t" strokeweight=".718262pt" strokecolor="#646464">
                <v:path arrowok="t"/>
              </v:shape>
            </v:group>
            <v:group style="position:absolute;left:2337;top:5596;width:9251;height:2" coordorigin="2337,5596" coordsize="9251,2">
              <v:shape style="position:absolute;left:2337;top:5596;width:9251;height:2" coordorigin="2337,5596" coordsize="9251,0" path="m2337,5596l11588,5596e" filled="f" stroked="t" strokeweight=".718262pt" strokecolor="#646464">
                <v:path arrowok="t"/>
              </v:shape>
            </v:group>
            <v:group style="position:absolute;left:383;top:5838;width:11205;height:2" coordorigin="383,5838" coordsize="11205,2">
              <v:shape style="position:absolute;left:383;top:5838;width:11205;height:2" coordorigin="383,5838" coordsize="11205,0" path="m383,5838l11588,5838e" filled="f" stroked="t" strokeweight=".718262pt" strokecolor="#606060">
                <v:path arrowok="t"/>
              </v:shape>
            </v:group>
            <v:group style="position:absolute;left:7841;top:5828;width:2;height:729" coordorigin="7841,5828" coordsize="2,729">
              <v:shape style="position:absolute;left:7841;top:5828;width:2;height:729" coordorigin="7841,5828" coordsize="0,729" path="m7841,6557l7841,5828e" filled="f" stroked="t" strokeweight=".718262pt" strokecolor="#545454">
                <v:path arrowok="t"/>
              </v:shape>
            </v:group>
            <v:group style="position:absolute;left:2342;top:6310;width:9242;height:2" coordorigin="2342,6310" coordsize="9242,2">
              <v:shape style="position:absolute;left:2342;top:6310;width:9242;height:2" coordorigin="2342,6310" coordsize="9242,0" path="m2342,6310l11583,6310e" filled="f" stroked="t" strokeweight=".718262pt" strokecolor="#5B5B5B">
                <v:path arrowok="t"/>
              </v:shape>
            </v:group>
            <v:group style="position:absolute;left:2342;top:6552;width:9242;height:2" coordorigin="2342,6552" coordsize="9242,2">
              <v:shape style="position:absolute;left:2342;top:6552;width:9242;height:2" coordorigin="2342,6552" coordsize="9242,0" path="m2342,6552l11583,6552e" filled="f" stroked="t" strokeweight=".718262pt" strokecolor="#606060">
                <v:path arrowok="t"/>
              </v:shape>
            </v:group>
            <v:group style="position:absolute;left:388;top:6797;width:11195;height:2" coordorigin="388,6797" coordsize="11195,2">
              <v:shape style="position:absolute;left:388;top:6797;width:11195;height:2" coordorigin="388,6797" coordsize="11195,0" path="m388,6797l11583,6797e" filled="f" stroked="t" strokeweight=".718262pt" strokecolor="#5B5B5B">
                <v:path arrowok="t"/>
              </v:shape>
            </v:group>
            <v:group style="position:absolute;left:388;top:7271;width:11195;height:2" coordorigin="388,7271" coordsize="11195,2">
              <v:shape style="position:absolute;left:388;top:7271;width:11195;height:2" coordorigin="388,7271" coordsize="11195,0" path="m388,7271l11583,7271e" filled="f" stroked="t" strokeweight=".718262pt" strokecolor="#575757">
                <v:path arrowok="t"/>
              </v:shape>
            </v:group>
            <v:group style="position:absolute;left:4927;top:7262;width:2;height:738" coordorigin="4927,7262" coordsize="2,738">
              <v:shape style="position:absolute;left:4927;top:7262;width:2;height:738" coordorigin="4927,7262" coordsize="0,738" path="m4927,8000l4927,7262e" filled="f" stroked="t" strokeweight=".957683pt" strokecolor="#5B5B5B">
                <v:path arrowok="t"/>
              </v:shape>
            </v:group>
            <v:group style="position:absolute;left:4918;top:7511;width:6665;height:2" coordorigin="4918,7511" coordsize="6665,2">
              <v:shape style="position:absolute;left:4918;top:7511;width:6665;height:2" coordorigin="4918,7511" coordsize="6665,0" path="m4918,7511l11583,7511e" filled="f" stroked="t" strokeweight=".718262pt" strokecolor="#5B5B5B">
                <v:path arrowok="t"/>
              </v:shape>
            </v:group>
            <v:group style="position:absolute;left:4918;top:7755;width:6670;height:2" coordorigin="4918,7755" coordsize="6670,2">
              <v:shape style="position:absolute;left:4918;top:7755;width:6670;height:2" coordorigin="4918,7755" coordsize="6670,0" path="m4918,7755l11588,7755e" filled="f" stroked="t" strokeweight=".718262pt" strokecolor="#646464">
                <v:path arrowok="t"/>
              </v:shape>
            </v:group>
            <v:group style="position:absolute;left:383;top:7997;width:11205;height:2" coordorigin="383,7997" coordsize="11205,2">
              <v:shape style="position:absolute;left:383;top:7997;width:11205;height:2" coordorigin="383,7997" coordsize="11205,0" path="m383,7997l11588,7997e" filled="f" stroked="t" strokeweight=".478842pt" strokecolor="#606060">
                <v:path arrowok="t"/>
              </v:shape>
            </v:group>
            <v:group style="position:absolute;left:383;top:8810;width:11205;height:2" coordorigin="383,8810" coordsize="11205,2">
              <v:shape style="position:absolute;left:383;top:8810;width:11205;height:2" coordorigin="383,8810" coordsize="11205,0" path="m383,8810l11588,8810e" filled="f" stroked="t" strokeweight=".718262pt" strokecolor="#646464">
                <v:path arrowok="t"/>
              </v:shape>
            </v:group>
            <v:group style="position:absolute;left:383;top:9922;width:11205;height:2" coordorigin="383,9922" coordsize="11205,2">
              <v:shape style="position:absolute;left:383;top:9922;width:11205;height:2" coordorigin="383,9922" coordsize="11205,0" path="m383,9922l11588,9922e" filled="f" stroked="t" strokeweight=".718262pt" strokecolor="#676767">
                <v:path arrowok="t"/>
              </v:shape>
            </v:group>
            <v:group style="position:absolute;left:383;top:10257;width:11210;height:2" coordorigin="383,10257" coordsize="11210,2">
              <v:shape style="position:absolute;left:383;top:10257;width:11210;height:2" coordorigin="383,10257" coordsize="11210,0" path="m383,10257l11593,10257e" filled="f" stroked="t" strokeweight=".718262pt" strokecolor="#5B5B5B">
                <v:path arrowok="t"/>
              </v:shape>
            </v:group>
            <v:group style="position:absolute;left:383;top:10497;width:11210;height:2" coordorigin="383,10497" coordsize="11210,2">
              <v:shape style="position:absolute;left:383;top:10497;width:11210;height:2" coordorigin="383,10497" coordsize="11210,0" path="m383,10497l11593,10497e" filled="f" stroked="t" strokeweight=".718262pt" strokecolor="#646464">
                <v:path arrowok="t"/>
              </v:shape>
            </v:group>
            <v:group style="position:absolute;left:383;top:10981;width:11210;height:2" coordorigin="383,10981" coordsize="11210,2">
              <v:shape style="position:absolute;left:383;top:10981;width:11210;height:2" coordorigin="383,10981" coordsize="11210,0" path="m383,10981l11593,10981e" filled="f" stroked="t" strokeweight=".718262pt" strokecolor="#646464">
                <v:path arrowok="t"/>
              </v:shape>
            </v:group>
            <v:group style="position:absolute;left:388;top:11223;width:11205;height:2" coordorigin="388,11223" coordsize="11205,2">
              <v:shape style="position:absolute;left:388;top:11223;width:11205;height:2" coordorigin="388,11223" coordsize="11205,0" path="m388,11223l11593,11223e" filled="f" stroked="t" strokeweight=".718262pt" strokecolor="#646464">
                <v:path arrowok="t"/>
              </v:shape>
            </v:group>
            <v:group style="position:absolute;left:1104;top:11221;width:2;height:4726" coordorigin="1104,11221" coordsize="2,4726">
              <v:shape style="position:absolute;left:1104;top:11221;width:2;height:4726" coordorigin="1104,11221" coordsize="0,4726" path="m1104,15947l1104,11221e" filled="f" stroked="t" strokeweight=".478842pt" strokecolor="#444444">
                <v:path arrowok="t"/>
              </v:shape>
            </v:group>
            <v:group style="position:absolute;left:1688;top:11216;width:2;height:4726" coordorigin="1688,11216" coordsize="2,4726">
              <v:shape style="position:absolute;left:1688;top:11216;width:2;height:4726" coordorigin="1688,11216" coordsize="0,4726" path="m1688,15942l1688,11216e" filled="f" stroked="t" strokeweight=".478842pt" strokecolor="#575757">
                <v:path arrowok="t"/>
              </v:shape>
            </v:group>
            <v:group style="position:absolute;left:7400;top:11216;width:2;height:4716" coordorigin="7400,11216" coordsize="2,4716">
              <v:shape style="position:absolute;left:7400;top:11216;width:2;height:4716" coordorigin="7400,11216" coordsize="0,4716" path="m7400,15932l7400,11216e" filled="f" stroked="t" strokeweight=".957683pt" strokecolor="#646464">
                <v:path arrowok="t"/>
              </v:shape>
            </v:group>
            <v:group style="position:absolute;left:388;top:11468;width:11205;height:2" coordorigin="388,11468" coordsize="11205,2">
              <v:shape style="position:absolute;left:388;top:11468;width:11205;height:2" coordorigin="388,11468" coordsize="11205,0" path="m388,11468l11593,11468e" filled="f" stroked="t" strokeweight=".478842pt" strokecolor="#5B5B5B">
                <v:path arrowok="t"/>
              </v:shape>
            </v:group>
            <v:group style="position:absolute;left:388;top:13560;width:1978;height:2" coordorigin="388,13560" coordsize="1978,2">
              <v:shape style="position:absolute;left:388;top:13560;width:1978;height:2" coordorigin="388,13560" coordsize="1978,0" path="m388,13560l2365,13560e" filled="f" stroked="t" strokeweight=".718262pt" strokecolor="#646464">
                <v:path arrowok="t"/>
              </v:shape>
            </v:group>
            <v:group style="position:absolute;left:393;top:15928;width:11200;height:2" coordorigin="393,15928" coordsize="11200,2">
              <v:shape style="position:absolute;left:393;top:15928;width:11200;height:2" coordorigin="393,15928" coordsize="11200,0" path="m393,15928l11593,15928e" filled="f" stroked="t" strokeweight=".718262pt" strokecolor="#777C7C">
                <v:path arrowok="t"/>
              </v:shape>
            </v:group>
            <w10:wrap type="none"/>
          </v:group>
        </w:pict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377" w:lineRule="exact"/>
        <w:ind w:left="2909" w:right="-20"/>
        <w:jc w:val="left"/>
        <w:rPr>
          <w:rFonts w:ascii="Arial" w:hAnsi="Arial" w:cs="Arial" w:eastAsia="Arial"/>
          <w:sz w:val="35"/>
          <w:szCs w:val="35"/>
        </w:rPr>
      </w:pPr>
      <w:rPr/>
      <w:r>
        <w:rPr/>
        <w:pict>
          <v:shape style="position:absolute;margin-left:412.799988pt;margin-top:-74.888847pt;width:133.440002pt;height:92.160004pt;mso-position-horizontal-relative:page;mso-position-vertical-relative:paragraph;z-index:-16902" type="#_x0000_t75">
            <v:imagedata r:id="rId44" o:title=""/>
          </v:shape>
        </w:pict>
      </w:r>
      <w:r>
        <w:rPr>
          <w:rFonts w:ascii="Arial" w:hAnsi="Arial" w:cs="Arial" w:eastAsia="Arial"/>
          <w:sz w:val="35"/>
          <w:szCs w:val="35"/>
          <w:color w:val="3B3B3B"/>
          <w:w w:val="70"/>
          <w:position w:val="-3"/>
        </w:rPr>
        <w:t>·ov</w:t>
      </w:r>
      <w:r>
        <w:rPr>
          <w:rFonts w:ascii="Arial" w:hAnsi="Arial" w:cs="Arial" w:eastAsia="Arial"/>
          <w:sz w:val="35"/>
          <w:szCs w:val="35"/>
          <w:color w:val="3B3B3B"/>
          <w:spacing w:val="6"/>
          <w:w w:val="70"/>
          <w:position w:val="-3"/>
        </w:rPr>
        <w:t>ç</w:t>
      </w:r>
      <w:r>
        <w:rPr>
          <w:rFonts w:ascii="Arial" w:hAnsi="Arial" w:cs="Arial" w:eastAsia="Arial"/>
          <w:sz w:val="35"/>
          <w:szCs w:val="35"/>
          <w:color w:val="444B70"/>
          <w:spacing w:val="0"/>
          <w:w w:val="132"/>
          <w:position w:val="-3"/>
        </w:rPr>
        <w:t>ilf,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3450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505252"/>
          <w:spacing w:val="-2"/>
          <w:w w:val="76"/>
        </w:rPr>
        <w:t>e</w:t>
      </w:r>
      <w:r>
        <w:rPr>
          <w:rFonts w:ascii="Arial" w:hAnsi="Arial" w:cs="Arial" w:eastAsia="Arial"/>
          <w:sz w:val="23"/>
          <w:szCs w:val="23"/>
          <w:color w:val="6B6D6B"/>
          <w:spacing w:val="0"/>
          <w:w w:val="76"/>
        </w:rPr>
        <w:t>z</w:t>
      </w:r>
      <w:r>
        <w:rPr>
          <w:rFonts w:ascii="Arial" w:hAnsi="Arial" w:cs="Arial" w:eastAsia="Arial"/>
          <w:sz w:val="23"/>
          <w:szCs w:val="23"/>
          <w:color w:val="6B6D6B"/>
          <w:spacing w:val="17"/>
          <w:w w:val="76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B6D6B"/>
          <w:spacing w:val="-6"/>
          <w:w w:val="76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color w:val="505252"/>
          <w:spacing w:val="0"/>
          <w:w w:val="76"/>
        </w:rPr>
        <w:t>ö</w:t>
      </w:r>
      <w:r>
        <w:rPr>
          <w:rFonts w:ascii="Times New Roman" w:hAnsi="Times New Roman" w:cs="Times New Roman" w:eastAsia="Times New Roman"/>
          <w:sz w:val="24"/>
          <w:szCs w:val="24"/>
          <w:color w:val="505252"/>
          <w:spacing w:val="0"/>
          <w:w w:val="76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505252"/>
          <w:spacing w:val="0"/>
          <w:w w:val="76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05252"/>
          <w:spacing w:val="1"/>
          <w:w w:val="76"/>
        </w:rPr>
        <w:t> </w:t>
      </w:r>
      <w:r>
        <w:rPr>
          <w:rFonts w:ascii="Arial" w:hAnsi="Arial" w:cs="Arial" w:eastAsia="Arial"/>
          <w:sz w:val="23"/>
          <w:szCs w:val="23"/>
          <w:color w:val="505252"/>
          <w:spacing w:val="0"/>
          <w:w w:val="87"/>
        </w:rPr>
        <w:t>e</w:t>
      </w:r>
      <w:r>
        <w:rPr>
          <w:rFonts w:ascii="Arial" w:hAnsi="Arial" w:cs="Arial" w:eastAsia="Arial"/>
          <w:sz w:val="23"/>
          <w:szCs w:val="23"/>
          <w:color w:val="505252"/>
          <w:spacing w:val="-27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77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194" w:lineRule="exact"/>
        <w:ind w:left="3918" w:right="5175"/>
        <w:jc w:val="center"/>
        <w:tabs>
          <w:tab w:pos="4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959595"/>
          <w:spacing w:val="0"/>
          <w:w w:val="66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95959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959595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B8BAB8"/>
          <w:spacing w:val="0"/>
          <w:w w:val="57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B8BAB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  <w:t>nıhinı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ŞENGÜL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3" w:after="0" w:line="240" w:lineRule="auto"/>
        <w:ind w:left="5135" w:right="567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80" w:right="200"/>
        </w:sectPr>
      </w:pPr>
      <w:rPr/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8" w:lineRule="auto"/>
        <w:ind w:left="632" w:right="-161" w:firstLine="55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94"/>
          <w:szCs w:val="94"/>
          <w:color w:val="262828"/>
          <w:spacing w:val="-591"/>
          <w:w w:val="136"/>
          <w:b/>
          <w:bCs/>
          <w:position w:val="12"/>
        </w:rPr>
        <w:t>1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6"/>
          <w:position w:val="0"/>
        </w:rPr>
        <w:t>IZMIR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6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4"/>
          <w:b/>
          <w:bCs/>
          <w:position w:val="0"/>
        </w:rPr>
        <w:t>BOVüKŞEHIR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4"/>
          <w:b/>
          <w:bCs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1"/>
          <w:position w:val="0"/>
        </w:rPr>
        <w:t>BELEDIYESI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-15" w:right="5198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DAİRE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6"/>
        </w:rPr>
        <w:t>S</w:t>
      </w:r>
      <w:r>
        <w:rPr>
          <w:rFonts w:ascii="Arial" w:hAnsi="Arial" w:cs="Arial" w:eastAsia="Arial"/>
          <w:sz w:val="17"/>
          <w:szCs w:val="17"/>
          <w:color w:val="3D3D3D"/>
          <w:spacing w:val="10"/>
          <w:w w:val="205"/>
        </w:rPr>
        <w:t>İ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BAŞKANLIÖI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" w:after="0" w:line="240" w:lineRule="auto"/>
        <w:ind w:left="3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192" w:lineRule="exact"/>
        <w:ind w:left="593" w:right="588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YANGIN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360" w:bottom="280" w:left="280" w:right="160"/>
          <w:cols w:num="2" w:equalWidth="0">
            <w:col w:w="1664" w:space="1784"/>
            <w:col w:w="8032"/>
          </w:cols>
        </w:sectPr>
      </w:pPr>
      <w:rPr/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9.575005" w:type="dxa"/>
      </w:tblPr>
      <w:tblGrid/>
      <w:tr>
        <w:trPr>
          <w:trHeight w:val="218" w:hRule="exact"/>
        </w:trPr>
        <w:tc>
          <w:tcPr>
            <w:tcW w:w="1088" w:type="dxa"/>
            <w:tcBorders>
              <w:top w:val="single" w:sz="5.727664" w:space="0" w:color="5B5B5B"/>
              <w:bottom w:val="single" w:sz="5.72766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4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75757"/>
                <w:spacing w:val="5"/>
                <w:w w:val="101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54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75757"/>
                <w:spacing w:val="0"/>
                <w:w w:val="88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75757"/>
                <w:spacing w:val="0"/>
                <w:w w:val="88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75757"/>
                <w:spacing w:val="6"/>
                <w:w w:val="88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533" w:type="dxa"/>
            <w:tcBorders>
              <w:top w:val="single" w:sz="5.727664" w:space="0" w:color="5B5B5B"/>
              <w:bottom w:val="single" w:sz="5.72766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195" w:lineRule="exact"/>
              <w:ind w:left="183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75757"/>
                <w:spacing w:val="0"/>
                <w:w w:val="117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75757"/>
                <w:spacing w:val="-11"/>
                <w:w w:val="117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17"/>
              </w:rPr>
              <w:t>05.05.2017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507" w:type="dxa"/>
            <w:tcBorders>
              <w:top w:val="single" w:sz="5.727664" w:space="0" w:color="5B5B5B"/>
              <w:bottom w:val="single" w:sz="5.72766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195" w:lineRule="exact"/>
              <w:ind w:left="483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75757"/>
                <w:spacing w:val="7"/>
                <w:w w:val="40"/>
              </w:rPr>
              <w:t>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Bildiriı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1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4"/>
              </w:rPr>
              <w:t>2762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6114" w:type="dxa"/>
            <w:tcBorders>
              <w:top w:val="single" w:sz="5.727664" w:space="0" w:color="5B5B5B"/>
              <w:bottom w:val="single" w:sz="5.727664" w:space="0" w:color="5B5B5B"/>
              <w:left w:val="nil" w:sz="6" w:space="0" w:color="auto"/>
              <w:right w:val="single" w:sz="5.727664" w:space="0" w:color="646464"/>
            </w:tcBorders>
          </w:tcPr>
          <w:p>
            <w:pPr>
              <w:spacing w:before="0" w:after="0" w:line="204" w:lineRule="exact"/>
              <w:ind w:left="353" w:right="-20"/>
              <w:jc w:val="left"/>
              <w:tabs>
                <w:tab w:pos="238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21:43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75757"/>
                <w:spacing w:val="0"/>
                <w:w w:val="110"/>
              </w:rPr>
              <w:t>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75757"/>
                <w:spacing w:val="-16"/>
                <w:w w:val="110"/>
              </w:rPr>
              <w:t>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10"/>
              </w:rPr>
              <w:t>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0"/>
                <w:w w:val="110"/>
              </w:rPr>
              <w:t>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75757"/>
                <w:spacing w:val="0"/>
                <w:w w:val="11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75757"/>
                <w:spacing w:val="0"/>
                <w:w w:val="11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93"/>
              </w:rPr>
              <w:t>Ilçe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2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76767"/>
                <w:spacing w:val="10"/>
                <w:w w:val="88"/>
              </w:rPr>
              <w:t>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99"/>
              </w:rPr>
              <w:t>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75757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75757"/>
                <w:spacing w:val="-3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et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13" w:hRule="exact"/>
        </w:trPr>
        <w:tc>
          <w:tcPr>
            <w:tcW w:w="1088" w:type="dxa"/>
            <w:tcBorders>
              <w:top w:val="single" w:sz="5.727664" w:space="0" w:color="5B5B5B"/>
              <w:bottom w:val="single" w:sz="5.72766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192" w:lineRule="exact"/>
              <w:ind w:left="59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w w:val="93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w w:val="92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75757"/>
                <w:spacing w:val="0"/>
                <w:w w:val="92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75757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ıt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533" w:type="dxa"/>
            <w:tcBorders>
              <w:top w:val="single" w:sz="5.727664" w:space="0" w:color="5B5B5B"/>
              <w:bottom w:val="single" w:sz="5.72766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192" w:lineRule="exact"/>
              <w:ind w:left="193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676767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76767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6"/>
              </w:rPr>
              <w:t>05.05.2017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507" w:type="dxa"/>
            <w:tcBorders>
              <w:top w:val="single" w:sz="5.727664" w:space="0" w:color="5B5B5B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435" w:right="-20"/>
              <w:jc w:val="left"/>
              <w:tabs>
                <w:tab w:pos="170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_lKa.yılNo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77777"/>
                <w:spacing w:val="0"/>
                <w:w w:val="117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77777"/>
                <w:spacing w:val="-12"/>
                <w:w w:val="117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17"/>
              </w:rPr>
              <w:t>40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6114" w:type="dxa"/>
            <w:tcBorders>
              <w:top w:val="single" w:sz="5.727664" w:space="0" w:color="5B5B5B"/>
              <w:bottom w:val="nil" w:sz="6" w:space="0" w:color="auto"/>
              <w:left w:val="nil" w:sz="6" w:space="0" w:color="auto"/>
              <w:right w:val="single" w:sz="5.727664" w:space="0" w:color="646464"/>
            </w:tcBorders>
          </w:tcPr>
          <w:p>
            <w:pPr>
              <w:spacing w:before="6" w:after="0" w:line="240" w:lineRule="auto"/>
              <w:ind w:left="353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16"/>
              </w:rPr>
              <w:t>Alan: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17"/>
                <w:w w:val="116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Nihat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5"/>
              </w:rPr>
              <w:t>YILDIZ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</w:tbl>
    <w:p>
      <w:pPr>
        <w:jc w:val="left"/>
        <w:spacing w:after="0"/>
        <w:sectPr>
          <w:type w:val="continuous"/>
          <w:pgSz w:w="11920" w:h="16840"/>
          <w:pgMar w:top="620" w:bottom="280" w:left="280" w:right="160"/>
        </w:sectPr>
      </w:pPr>
      <w:rPr/>
    </w:p>
    <w:p>
      <w:pPr>
        <w:spacing w:before="0" w:after="0" w:line="190" w:lineRule="exact"/>
        <w:ind w:left="16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5"/>
          <w:w w:val="103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7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</w:rPr>
        <w:t>ldirilenAdre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3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13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ur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biye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9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3"/>
          <w:w w:val="10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4"/>
        </w:rPr>
        <w:t>N0:3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4"/>
        </w:rPr>
        <w:t>9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2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2"/>
        </w:rPr>
        <w:t>ÖnU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7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1"/>
          <w:w w:val="108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</w:rPr>
        <w:t>eferihisarliZMiR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67" w:lineRule="auto"/>
        <w:ind w:left="169" w:right="273"/>
        <w:jc w:val="left"/>
        <w:tabs>
          <w:tab w:pos="1400" w:val="left"/>
          <w:tab w:pos="1600" w:val="left"/>
          <w:tab w:pos="3660" w:val="left"/>
          <w:tab w:pos="41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93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34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9"/>
        </w:rPr>
        <w:t>ru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25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Tmabiye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Gazi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9"/>
          <w:w w:val="119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18"/>
          <w:w w:val="11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9"/>
        </w:rPr>
        <w:t>39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6"/>
          <w:w w:val="11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Önll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5"/>
          <w:w w:val="120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9"/>
          <w:w w:val="115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3"/>
          <w:w w:val="11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7"/>
          <w:w w:val="113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7"/>
          <w:w w:val="11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9"/>
        </w:rPr>
        <w:t>rilıi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6"/>
        </w:rPr>
        <w:t>ar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10"/>
          <w:w w:val="106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4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7"/>
          <w:w w:val="107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9"/>
        </w:rPr>
        <w:t>MIR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Lasti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</w:rPr>
        <w:t>Sınıf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6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34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i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9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pınııı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4" w:lineRule="exact"/>
        <w:ind w:left="3663" w:right="-53"/>
        <w:jc w:val="center"/>
        <w:tabs>
          <w:tab w:pos="5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w w:val="99"/>
        </w:rPr>
        <w:t>Beto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1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2"/>
          <w:w w:val="11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4"/>
        </w:rPr>
        <w:t>lik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358" w:lineRule="exact"/>
        <w:ind w:right="857"/>
        <w:jc w:val="right"/>
        <w:tabs>
          <w:tab w:pos="600" w:val="left"/>
        </w:tabs>
        <w:rPr>
          <w:rFonts w:ascii="Arial" w:hAnsi="Arial" w:cs="Arial" w:eastAsia="Arial"/>
          <w:sz w:val="33"/>
          <w:szCs w:val="33"/>
        </w:rPr>
      </w:pPr>
      <w:rPr/>
      <w:r>
        <w:rPr>
          <w:rFonts w:ascii="Arial" w:hAnsi="Arial" w:cs="Arial" w:eastAsia="Arial"/>
          <w:sz w:val="33"/>
          <w:szCs w:val="33"/>
          <w:color w:val="3D3D3D"/>
          <w:w w:val="41"/>
          <w:b/>
          <w:bCs/>
          <w:position w:val="-2"/>
        </w:rPr>
        <w:t>ı</w:t>
      </w:r>
      <w:r>
        <w:rPr>
          <w:rFonts w:ascii="Arial" w:hAnsi="Arial" w:cs="Arial" w:eastAsia="Arial"/>
          <w:sz w:val="33"/>
          <w:szCs w:val="33"/>
          <w:color w:val="3D3D3D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33"/>
          <w:szCs w:val="33"/>
          <w:color w:val="3D3D3D"/>
          <w:w w:val="100"/>
          <w:b/>
          <w:bCs/>
          <w:position w:val="-2"/>
        </w:rPr>
      </w:r>
      <w:r>
        <w:rPr>
          <w:rFonts w:ascii="Arial" w:hAnsi="Arial" w:cs="Arial" w:eastAsia="Arial"/>
          <w:sz w:val="33"/>
          <w:szCs w:val="33"/>
          <w:color w:val="575757"/>
          <w:spacing w:val="0"/>
          <w:w w:val="41"/>
          <w:b/>
          <w:bCs/>
          <w:position w:val="-2"/>
        </w:rPr>
        <w:t>ı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70" w:lineRule="auto"/>
        <w:ind w:left="620" w:right="1395" w:firstLine="-272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9"/>
          <w:w w:val="10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Açı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ate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Hıdırellez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Kutlaması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7"/>
        </w:rPr>
        <w:t>Kull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nım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2" w:lineRule="exact"/>
        <w:ind w:left="15" w:right="769"/>
        <w:jc w:val="center"/>
        <w:tabs>
          <w:tab w:pos="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2.897186pt;margin-top:3.851326pt;width:5.65775pt;height:17.5pt;mso-position-horizontal-relative:page;mso-position-vertical-relative:paragraph;z-index:-16897" type="#_x0000_t202" filled="f" stroked="f">
            <v:textbox inset="0,0,0,0">
              <w:txbxContent>
                <w:p>
                  <w:pPr>
                    <w:spacing w:before="0" w:after="0" w:line="350" w:lineRule="exact"/>
                    <w:ind w:right="-93"/>
                    <w:jc w:val="left"/>
                    <w:rPr>
                      <w:rFonts w:ascii="Arial" w:hAnsi="Arial" w:cs="Arial" w:eastAsia="Arial"/>
                      <w:sz w:val="35"/>
                      <w:szCs w:val="35"/>
                    </w:rPr>
                  </w:pPr>
                  <w:rPr/>
                  <w:r>
                    <w:rPr>
                      <w:rFonts w:ascii="Arial" w:hAnsi="Arial" w:cs="Arial" w:eastAsia="Arial"/>
                      <w:sz w:val="35"/>
                      <w:szCs w:val="35"/>
                      <w:color w:val="BABABA"/>
                      <w:spacing w:val="0"/>
                      <w:w w:val="52"/>
                    </w:rPr>
                    <w:t>T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D3D3D"/>
          <w:w w:val="94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9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69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6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8"/>
          <w:w w:val="13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62828"/>
          <w:spacing w:val="0"/>
          <w:w w:val="106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262828"/>
          <w:spacing w:val="-8"/>
          <w:w w:val="10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19"/>
          <w:w w:val="15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6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1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8"/>
          <w:w w:val="11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08"/>
        </w:rPr>
        <w:t>...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-3"/>
          <w:w w:val="10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7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4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5"/>
        </w:rPr>
        <w:t>.....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8"/>
          <w:w w:val="10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6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8"/>
        </w:rPr>
        <w:t>...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8"/>
          <w:w w:val="10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8"/>
        </w:rPr>
        <w:t>...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1"/>
          <w:w w:val="10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2"/>
          <w:w w:val="13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19"/>
          <w:w w:val="15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6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8"/>
        </w:rPr>
        <w:t>.....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1"/>
          <w:w w:val="10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4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6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19"/>
          <w:w w:val="15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6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08"/>
        </w:rPr>
        <w:t>......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-14"/>
          <w:w w:val="10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7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15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-19"/>
          <w:w w:val="11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17"/>
          <w:w w:val="13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-19"/>
          <w:w w:val="15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4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62828"/>
          <w:spacing w:val="-6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-8"/>
          <w:w w:val="13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6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-8"/>
          <w:w w:val="13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8"/>
          <w:w w:val="13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6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6"/>
        </w:rPr>
        <w:t>.......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6"/>
          <w:w w:val="10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9"/>
          <w:w w:val="15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4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6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15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-12"/>
          <w:w w:val="11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2"/>
          <w:w w:val="13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4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637" w:right="1533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6"/>
        </w:rPr>
        <w:t>aııgıı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6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2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5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:48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80" w:right="160"/>
          <w:cols w:num="2" w:equalWidth="0">
            <w:col w:w="6025" w:space="153"/>
            <w:col w:w="5302"/>
          </w:cols>
        </w:sectPr>
      </w:pPr>
      <w:rPr/>
    </w:p>
    <w:p>
      <w:pPr>
        <w:spacing w:before="0" w:after="0" w:line="178" w:lineRule="exact"/>
        <w:ind w:left="150" w:right="-20"/>
        <w:jc w:val="left"/>
        <w:tabs>
          <w:tab w:pos="2240" w:val="left"/>
          <w:tab w:pos="5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2"/>
          <w:position w:val="1"/>
        </w:rPr>
        <w:t>!Yana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44"/>
          <w:position w:val="0"/>
        </w:rPr>
        <w:t>ahibi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4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44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-56"/>
          <w:w w:val="14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BABABA"/>
          <w:spacing w:val="0"/>
          <w:w w:val="10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BABABA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4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3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5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acı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  <w:position w:val="1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2" w:after="0" w:line="192" w:lineRule="exact"/>
        <w:ind w:left="219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\miri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28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18"/>
          <w:w w:val="12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Hüseyi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  <w:position w:val="-1"/>
        </w:rPr>
        <w:t>KOÇ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160"/>
        </w:sectPr>
      </w:pPr>
      <w:rPr/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5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4"/>
        </w:rPr>
        <w:t>piden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40" w:lineRule="auto"/>
        <w:ind w:left="169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76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9"/>
          <w:w w:val="17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75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76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5"/>
          <w:w w:val="17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8"/>
        </w:rPr>
        <w:t>094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3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49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kı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21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Grup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2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2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7"/>
        </w:rPr>
        <w:t>44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4" w:after="0" w:line="240" w:lineRule="auto"/>
        <w:ind w:left="3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8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9"/>
          <w:w w:val="89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8" w:after="0" w:line="192" w:lineRule="exact"/>
        <w:ind w:left="14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8"/>
          <w:position w:val="-1"/>
        </w:rPr>
        <w:t>21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  <w:position w:val="-1"/>
        </w:rPr>
        <w:t>:45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8"/>
        </w:rPr>
        <w:t>21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:45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160"/>
          <w:cols w:num="4" w:equalWidth="0">
            <w:col w:w="631" w:space="1637"/>
            <w:col w:w="1842" w:space="622"/>
            <w:col w:w="2747" w:space="275"/>
            <w:col w:w="3726"/>
          </w:cols>
        </w:sectPr>
      </w:pPr>
      <w:rPr/>
    </w:p>
    <w:p>
      <w:pPr>
        <w:spacing w:before="23" w:after="0" w:line="240" w:lineRule="auto"/>
        <w:ind w:left="2207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6282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26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6282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26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9" w:after="0" w:line="252" w:lineRule="auto"/>
        <w:ind w:left="2207" w:right="2622" w:firstLine="-2043"/>
        <w:jc w:val="left"/>
        <w:tabs>
          <w:tab w:pos="2260" w:val="left"/>
          <w:tab w:pos="4740" w:val="left"/>
          <w:tab w:pos="7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59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59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6"/>
          <w:w w:val="15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82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26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220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221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Adı-Soyad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192" w:lineRule="exact"/>
        <w:ind w:left="117" w:right="2645"/>
        <w:jc w:val="center"/>
        <w:tabs>
          <w:tab w:pos="2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9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9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9"/>
          <w:w w:val="109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9"/>
          <w:position w:val="-1"/>
        </w:rPr>
        <w:t>yı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9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Durum</w:t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Ola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  <w:position w:val="-1"/>
        </w:rPr>
        <w:t>varıldığında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35"/>
          <w:position w:val="-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\astikleri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  <w:position w:val="-1"/>
        </w:rPr>
        <w:t>görüldü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160"/>
        </w:sectPr>
      </w:pPr>
      <w:rPr/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04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6"/>
        </w:rPr>
        <w:t>öndüıme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2"/>
          <w:w w:val="12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40" w:lineRule="auto"/>
        <w:ind w:left="253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3"/>
        </w:rPr>
        <w:t>öndünnede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8"/>
          <w:w w:val="12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auto"/>
        <w:ind w:right="-65"/>
        <w:jc w:val="left"/>
        <w:tabs>
          <w:tab w:pos="2480" w:val="left"/>
          <w:tab w:pos="44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8"/>
        </w:rPr>
        <w:t>söndünn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işlemi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yapıldı.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263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65"/>
          <w:w w:val="26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8"/>
          <w:w w:val="4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Köpük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9" w:after="0" w:line="240" w:lineRule="auto"/>
        <w:ind w:left="2539" w:right="-20"/>
        <w:jc w:val="left"/>
        <w:tabs>
          <w:tab w:pos="440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0.5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575757"/>
          <w:spacing w:val="0"/>
          <w:w w:val="52"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175" w:lineRule="exact"/>
        <w:ind w:right="-92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3"/>
          <w:position w:val="-2"/>
        </w:rPr>
        <w:t>IK.K.T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3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  <w:position w:val="-2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80" w:lineRule="exact"/>
        <w:ind w:right="-20"/>
        <w:jc w:val="left"/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0"/>
          <w:szCs w:val="30"/>
          <w:color w:val="3D3D3D"/>
          <w:spacing w:val="0"/>
          <w:w w:val="71"/>
        </w:rPr>
        <w:t>ı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3"/>
          <w:szCs w:val="23"/>
          <w:color w:val="3D3D3D"/>
          <w:w w:val="66"/>
        </w:rPr>
        <w:t>K::o2</w:t>
      </w:r>
      <w:r>
        <w:rPr>
          <w:rFonts w:ascii="Arial" w:hAnsi="Arial" w:cs="Arial" w:eastAsia="Arial"/>
          <w:sz w:val="23"/>
          <w:szCs w:val="23"/>
          <w:color w:val="3D3D3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3" w:after="0" w:line="240" w:lineRule="auto"/>
        <w:ind w:right="-20"/>
        <w:jc w:val="lef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575757"/>
          <w:spacing w:val="0"/>
          <w:w w:val="51"/>
          <w:b/>
          <w:bCs/>
        </w:rPr>
        <w:t>1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160"/>
          <w:cols w:num="4" w:equalWidth="0">
            <w:col w:w="1334" w:space="915"/>
            <w:col w:w="5222" w:space="754"/>
            <w:col w:w="808" w:space="767"/>
            <w:col w:w="1680"/>
          </w:cols>
        </w:sectPr>
      </w:pPr>
      <w:rPr/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38" w:after="0" w:line="240" w:lineRule="auto"/>
        <w:ind w:left="150" w:right="-20"/>
        <w:jc w:val="left"/>
        <w:tabs>
          <w:tab w:pos="24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75757"/>
          <w:w w:val="263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ndünn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lastikle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sureti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görmüştür.,talıınini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yoktur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16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221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Hıdı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llez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eğlencesinde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vatandaşları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lastikleri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yakmış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92" w:lineRule="exact"/>
        <w:ind w:left="164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plduğ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soruşturmuda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vatandaşı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eğlence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nedeniyle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bilinçli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yaktığı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  <w:position w:val="-1"/>
        </w:rPr>
        <w:t>varılmıştı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1"/>
          <w:w w:val="105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4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160"/>
        </w:sectPr>
      </w:pPr>
      <w:rPr/>
    </w:p>
    <w:p>
      <w:pPr>
        <w:spacing w:before="38" w:after="0" w:line="240" w:lineRule="auto"/>
        <w:ind w:left="15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73" w:lineRule="auto"/>
        <w:ind w:left="159" w:right="-49" w:firstLine="-1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3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resliı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1" w:after="0" w:line="240" w:lineRule="auto"/>
        <w:ind w:left="16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ABABA"/>
          <w:spacing w:val="2"/>
          <w:w w:val="191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7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DöııüşU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7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5" w:after="0" w:line="480" w:lineRule="atLeast"/>
        <w:ind w:left="43" w:right="-49" w:firstLine="57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Çevredeki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vatandaşiara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edilmişti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6"/>
          <w:w w:val="106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5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5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rarih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</w:rPr>
        <w:t>05.05.2017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40" w:lineRule="auto"/>
        <w:ind w:left="7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-22"/>
          <w:w w:val="11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8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14"/>
          <w:w w:val="11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2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9"/>
          <w:szCs w:val="19"/>
          <w:color w:val="575757"/>
          <w:w w:val="68"/>
          <w:position w:val="-1"/>
        </w:rPr>
        <w:t>!</w:t>
      </w:r>
      <w:r>
        <w:rPr>
          <w:rFonts w:ascii="Arial" w:hAnsi="Arial" w:cs="Arial" w:eastAsia="Arial"/>
          <w:sz w:val="19"/>
          <w:szCs w:val="19"/>
          <w:color w:val="575757"/>
          <w:spacing w:val="11"/>
          <w:w w:val="68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8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5"/>
          <w:w w:val="98"/>
          <w:position w:val="-1"/>
        </w:rPr>
        <w:t>a</w:t>
      </w:r>
      <w:r>
        <w:rPr>
          <w:rFonts w:ascii="Arial" w:hAnsi="Arial" w:cs="Arial" w:eastAsia="Arial"/>
          <w:sz w:val="20"/>
          <w:szCs w:val="20"/>
          <w:color w:val="262828"/>
          <w:spacing w:val="-13"/>
          <w:w w:val="162"/>
          <w:position w:val="-1"/>
        </w:rPr>
        <w:t>ı</w:t>
      </w:r>
      <w:r>
        <w:rPr>
          <w:rFonts w:ascii="Arial" w:hAnsi="Arial" w:cs="Arial" w:eastAsia="Arial"/>
          <w:sz w:val="18"/>
          <w:szCs w:val="18"/>
          <w:color w:val="3D3D3D"/>
          <w:spacing w:val="12"/>
          <w:w w:val="211"/>
          <w:position w:val="-1"/>
        </w:rPr>
        <w:t>i</w:t>
      </w:r>
      <w:r>
        <w:rPr>
          <w:rFonts w:ascii="Arial" w:hAnsi="Arial" w:cs="Arial" w:eastAsia="Arial"/>
          <w:sz w:val="18"/>
          <w:szCs w:val="18"/>
          <w:color w:val="777777"/>
          <w:spacing w:val="0"/>
          <w:w w:val="132"/>
          <w:position w:val="-1"/>
        </w:rPr>
        <w:t>:</w:t>
      </w:r>
      <w:r>
        <w:rPr>
          <w:rFonts w:ascii="Arial" w:hAnsi="Arial" w:cs="Arial" w:eastAsia="Arial"/>
          <w:sz w:val="18"/>
          <w:szCs w:val="18"/>
          <w:color w:val="777777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777777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  <w:position w:val="-1"/>
        </w:rPr>
        <w:t>21:03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160"/>
          <w:cols w:num="3" w:equalWidth="0">
            <w:col w:w="1677" w:space="515"/>
            <w:col w:w="3055" w:space="854"/>
            <w:col w:w="5379"/>
          </w:cols>
        </w:sectPr>
      </w:pPr>
      <w:rPr/>
    </w:p>
    <w:p>
      <w:pPr>
        <w:spacing w:before="18" w:after="0" w:line="240" w:lineRule="auto"/>
        <w:ind w:left="293" w:right="-66"/>
        <w:jc w:val="left"/>
        <w:tabs>
          <w:tab w:pos="10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20.404812pt;margin-top:25.974426pt;width:563.220541pt;height:742.810982pt;mso-position-horizontal-relative:page;mso-position-vertical-relative:page;z-index:-16898" coordorigin="408,519" coordsize="11264,14856">
            <v:group style="position:absolute;left:420;top:539;width:11217;height:2" coordorigin="420,539" coordsize="11217,2">
              <v:shape style="position:absolute;left:420;top:539;width:11217;height:2" coordorigin="420,539" coordsize="11217,0" path="m420,539l11637,539e" filled="f" stroked="t" strokeweight=".715958pt" strokecolor="#575757">
                <v:path arrowok="t"/>
              </v:shape>
            </v:group>
            <v:group style="position:absolute;left:425;top:527;width:2;height:14842" coordorigin="425,527" coordsize="2,14842">
              <v:shape style="position:absolute;left:425;top:527;width:2;height:14842" coordorigin="425,527" coordsize="0,14842" path="m425,15369l425,527e" filled="f" stroked="t" strokeweight=".715958pt" strokecolor="#5B5B5B">
                <v:path arrowok="t"/>
              </v:shape>
            </v:group>
            <v:group style="position:absolute;left:2468;top:527;width:2;height:1513" coordorigin="2468,527" coordsize="2,1513">
              <v:shape style="position:absolute;left:2468;top:527;width:2;height:1513" coordorigin="2468,527" coordsize="0,1513" path="m2468,2040l2468,527e" filled="f" stroked="t" strokeweight=".715958pt" strokecolor="#4F4F4F">
                <v:path arrowok="t"/>
              </v:shape>
            </v:group>
            <v:group style="position:absolute;left:420;top:2676;width:11221;height:2" coordorigin="420,2676" coordsize="11221,2">
              <v:shape style="position:absolute;left:420;top:2676;width:11221;height:2" coordorigin="420,2676" coordsize="11221,0" path="m420,2676l11641,2676e" filled="f" stroked="t" strokeweight=".715958pt" strokecolor="#5B5B5B">
                <v:path arrowok="t"/>
              </v:shape>
            </v:group>
            <v:group style="position:absolute;left:420;top:2894;width:11226;height:2" coordorigin="420,2894" coordsize="11226,2">
              <v:shape style="position:absolute;left:420;top:2894;width:11226;height:2" coordorigin="420,2894" coordsize="11226,0" path="m420,2894l11646,2894e" filled="f" stroked="t" strokeweight=".715958pt" strokecolor="#5B5B5B">
                <v:path arrowok="t"/>
              </v:shape>
            </v:group>
            <v:group style="position:absolute;left:9226;top:531;width:2;height:1508" coordorigin="9226,531" coordsize="2,1508">
              <v:shape style="position:absolute;left:9226;top:531;width:2;height:1508" coordorigin="9226,531" coordsize="0,1508" path="m9226,2040l9226,531e" filled="f" stroked="t" strokeweight=".715958pt" strokecolor="#545454">
                <v:path arrowok="t"/>
              </v:shape>
            </v:group>
            <v:group style="position:absolute;left:11632;top:527;width:2;height:3332" coordorigin="11632,527" coordsize="2,3332">
              <v:shape style="position:absolute;left:11632;top:527;width:2;height:3332" coordorigin="11632,527" coordsize="0,3332" path="m11632,3859l11632,527e" filled="f" stroked="t" strokeweight=".715958pt" strokecolor="#646464">
                <v:path arrowok="t"/>
              </v:shape>
            </v:group>
            <v:group style="position:absolute;left:415;top:3112;width:11231;height:2" coordorigin="415,3112" coordsize="11231,2">
              <v:shape style="position:absolute;left:415;top:3112;width:11231;height:2" coordorigin="415,3112" coordsize="11231,0" path="m415,3112l11646,3112e" filled="f" stroked="t" strokeweight=".715958pt" strokecolor="#575757">
                <v:path arrowok="t"/>
              </v:shape>
            </v:group>
            <v:group style="position:absolute;left:3962;top:3107;width:2;height:747" coordorigin="3962,3107" coordsize="2,747">
              <v:shape style="position:absolute;left:3962;top:3107;width:2;height:747" coordorigin="3962,3107" coordsize="0,747" path="m3962,3854l3962,3107e" filled="f" stroked="t" strokeweight=".477306pt" strokecolor="#343434">
                <v:path arrowok="t"/>
              </v:shape>
            </v:group>
            <v:group style="position:absolute;left:7064;top:3102;width:2;height:756" coordorigin="7064,3102" coordsize="2,756">
              <v:shape style="position:absolute;left:7064;top:3102;width:2;height:756" coordorigin="7064,3102" coordsize="0,756" path="m7064,3859l7064,3102e" filled="f" stroked="t" strokeweight=".477306pt" strokecolor="#3F3F3F">
                <v:path arrowok="t"/>
              </v:shape>
            </v:group>
            <v:group style="position:absolute;left:2472;top:3840;width:2;height:9863" coordorigin="2472,3840" coordsize="2,9863">
              <v:shape style="position:absolute;left:2472;top:3840;width:2;height:9863" coordorigin="2472,3840" coordsize="0,9863" path="m2472,13702l2472,3840e" filled="f" stroked="t" strokeweight=".715958pt" strokecolor="#4F4F4F">
                <v:path arrowok="t"/>
              </v:shape>
            </v:group>
            <v:group style="position:absolute;left:425;top:3845;width:11221;height:2" coordorigin="425,3845" coordsize="11221,2">
              <v:shape style="position:absolute;left:425;top:3845;width:11221;height:2" coordorigin="425,3845" coordsize="11221,0" path="m425,3845l11646,3845e" filled="f" stroked="t" strokeweight=".715958pt" strokecolor="#545454">
                <v:path arrowok="t"/>
              </v:shape>
            </v:group>
            <v:group style="position:absolute;left:420;top:4122;width:11221;height:2" coordorigin="420,4122" coordsize="11221,2">
              <v:shape style="position:absolute;left:420;top:4122;width:11221;height:2" coordorigin="420,4122" coordsize="11221,0" path="m420,4122l11641,4122e" filled="f" stroked="t" strokeweight=".715958pt" strokecolor="#575757">
                <v:path arrowok="t"/>
              </v:shape>
            </v:group>
            <v:group style="position:absolute;left:11644;top:4113;width:2;height:11256" coordorigin="11644,4113" coordsize="2,11256">
              <v:shape style="position:absolute;left:11644;top:4113;width:2;height:11256" coordorigin="11644,4113" coordsize="0,11256" path="m11644,15369l11644,4113e" filled="f" stroked="t" strokeweight=".715958pt" strokecolor="#646464">
                <v:path arrowok="t"/>
              </v:shape>
            </v:group>
            <v:group style="position:absolute;left:2463;top:4342;width:9183;height:2" coordorigin="2463,4342" coordsize="9183,2">
              <v:shape style="position:absolute;left:2463;top:4342;width:9183;height:2" coordorigin="2463,4342" coordsize="9183,0" path="m2463,4342l11646,4342e" filled="f" stroked="t" strokeweight=".715958pt" strokecolor="#575757">
                <v:path arrowok="t"/>
              </v:shape>
            </v:group>
            <v:group style="position:absolute;left:5012;top:4338;width:2;height:2068" coordorigin="5012,4338" coordsize="2,2068">
              <v:shape style="position:absolute;left:5012;top:4338;width:2;height:2068" coordorigin="5012,4338" coordsize="0,2068" path="m5012,6406l5012,4338e" filled="f" stroked="t" strokeweight=".715958pt" strokecolor="#4F4F4F">
                <v:path arrowok="t"/>
              </v:shape>
            </v:group>
            <v:group style="position:absolute;left:5002;top:4824;width:6644;height:2" coordorigin="5002,4824" coordsize="6644,2">
              <v:shape style="position:absolute;left:5002;top:4824;width:6644;height:2" coordorigin="5002,4824" coordsize="6644,0" path="m5002,4824l11646,4824e" filled="f" stroked="t" strokeweight=".477306pt" strokecolor="#6B6B6B">
                <v:path arrowok="t"/>
              </v:shape>
            </v:group>
            <v:group style="position:absolute;left:5002;top:5065;width:6644;height:2" coordorigin="5002,5065" coordsize="6644,2">
              <v:shape style="position:absolute;left:5002;top:5065;width:6644;height:2" coordorigin="5002,5065" coordsize="6644,0" path="m5002,5065l11646,5065e" filled="f" stroked="t" strokeweight=".715958pt" strokecolor="#6B6B6B">
                <v:path arrowok="t"/>
              </v:shape>
            </v:group>
            <v:group style="position:absolute;left:5012;top:5305;width:6635;height:2" coordorigin="5012,5305" coordsize="6635,2">
              <v:shape style="position:absolute;left:5012;top:5305;width:6635;height:2" coordorigin="5012,5305" coordsize="6635,0" path="m5012,5305l11646,5305e" filled="f" stroked="t" strokeweight=".715958pt" strokecolor="#5B5B5B">
                <v:path arrowok="t"/>
              </v:shape>
            </v:group>
            <v:group style="position:absolute;left:2458;top:5525;width:9188;height:2" coordorigin="2458,5525" coordsize="9188,2">
              <v:shape style="position:absolute;left:2458;top:5525;width:9188;height:2" coordorigin="2458,5525" coordsize="9188,0" path="m2458,5525l11646,5525e" filled="f" stroked="t" strokeweight=".715958pt" strokecolor="#575757">
                <v:path arrowok="t"/>
              </v:shape>
            </v:group>
            <v:group style="position:absolute;left:7923;top:5745;width:2;height:661" coordorigin="7923,5745" coordsize="2,661">
              <v:shape style="position:absolute;left:7923;top:5745;width:2;height:661" coordorigin="7923,5745" coordsize="0,661" path="m7923,6406l7923,5745e" filled="f" stroked="t" strokeweight=".477306pt" strokecolor="#383838">
                <v:path arrowok="t"/>
              </v:shape>
            </v:group>
            <v:group style="position:absolute;left:415;top:5755;width:11231;height:2" coordorigin="415,5755" coordsize="11231,2">
              <v:shape style="position:absolute;left:415;top:5755;width:11231;height:2" coordorigin="415,5755" coordsize="11231,0" path="m415,5755l11646,5755e" filled="f" stroked="t" strokeweight=".715958pt" strokecolor="#575757">
                <v:path arrowok="t"/>
              </v:shape>
            </v:group>
            <v:group style="position:absolute;left:2458;top:6183;width:9193;height:2" coordorigin="2458,6183" coordsize="9193,2">
              <v:shape style="position:absolute;left:2458;top:6183;width:9193;height:2" coordorigin="2458,6183" coordsize="9193,0" path="m2458,6183l11651,6183e" filled="f" stroked="t" strokeweight=".715958pt" strokecolor="#575757">
                <v:path arrowok="t"/>
              </v:shape>
            </v:group>
            <v:group style="position:absolute;left:2463;top:6401;width:9188;height:2" coordorigin="2463,6401" coordsize="9188,2">
              <v:shape style="position:absolute;left:2463;top:6401;width:9188;height:2" coordorigin="2463,6401" coordsize="9188,0" path="m2463,6401l11651,6401e" filled="f" stroked="t" strokeweight=".715958pt" strokecolor="#5B5B5B">
                <v:path arrowok="t"/>
              </v:shape>
            </v:group>
            <v:group style="position:absolute;left:5016;top:7038;width:2;height:661" coordorigin="5016,7038" coordsize="2,661">
              <v:shape style="position:absolute;left:5016;top:7038;width:2;height:661" coordorigin="5016,7038" coordsize="0,661" path="m5016,7699l5016,7038e" filled="f" stroked="t" strokeweight=".715958pt" strokecolor="#383838">
                <v:path arrowok="t"/>
              </v:shape>
            </v:group>
            <v:group style="position:absolute;left:5012;top:7265;width:6635;height:2" coordorigin="5012,7265" coordsize="6635,2">
              <v:shape style="position:absolute;left:5012;top:7265;width:6635;height:2" coordorigin="5012,7265" coordsize="6635,0" path="m5012,7265l11646,7265e" filled="f" stroked="t" strokeweight=".715958pt" strokecolor="#5B5B5B">
                <v:path arrowok="t"/>
              </v:shape>
            </v:group>
            <v:group style="position:absolute;left:420;top:9389;width:11231;height:2" coordorigin="420,9389" coordsize="11231,2">
              <v:shape style="position:absolute;left:420;top:9389;width:11231;height:2" coordorigin="420,9389" coordsize="11231,0" path="m420,9389l11651,9389e" filled="f" stroked="t" strokeweight=".715958pt" strokecolor="#5B5B5B">
                <v:path arrowok="t"/>
              </v:shape>
            </v:group>
            <v:group style="position:absolute;left:420;top:6617;width:11231;height:2" coordorigin="420,6617" coordsize="11231,2">
              <v:shape style="position:absolute;left:420;top:6617;width:11231;height:2" coordorigin="420,6617" coordsize="11231,0" path="m420,6617l11651,6617e" filled="f" stroked="t" strokeweight=".715958pt" strokecolor="#5B5B5B">
                <v:path arrowok="t"/>
              </v:shape>
            </v:group>
            <v:group style="position:absolute;left:420;top:7043;width:11226;height:2" coordorigin="420,7043" coordsize="11226,2">
              <v:shape style="position:absolute;left:420;top:7043;width:11226;height:2" coordorigin="420,7043" coordsize="11226,0" path="m420,7043l11646,7043e" filled="f" stroked="t" strokeweight=".715958pt" strokecolor="#5B5B5B">
                <v:path arrowok="t"/>
              </v:shape>
            </v:group>
            <v:group style="position:absolute;left:420;top:7696;width:11226;height:2" coordorigin="420,7696" coordsize="11226,2">
              <v:shape style="position:absolute;left:420;top:7696;width:11226;height:2" coordorigin="420,7696" coordsize="11226,0" path="m420,7696l11646,7696e" filled="f" stroked="t" strokeweight=".715958pt" strokecolor="#5B5B5B">
                <v:path arrowok="t"/>
              </v:shape>
            </v:group>
            <v:group style="position:absolute;left:415;top:8505;width:11236;height:2" coordorigin="415,8505" coordsize="11236,2">
              <v:shape style="position:absolute;left:415;top:8505;width:11236;height:2" coordorigin="415,8505" coordsize="11236,0" path="m415,8505l11651,8505e" filled="f" stroked="t" strokeweight=".715958pt" strokecolor="#5B5B5B">
                <v:path arrowok="t"/>
              </v:shape>
            </v:group>
            <v:group style="position:absolute;left:420;top:9729;width:11231;height:2" coordorigin="420,9729" coordsize="11231,2">
              <v:shape style="position:absolute;left:420;top:9729;width:11231;height:2" coordorigin="420,9729" coordsize="11231,0" path="m420,9729l11651,9729e" filled="f" stroked="t" strokeweight=".715958pt" strokecolor="#5B5B5B">
                <v:path arrowok="t"/>
              </v:shape>
            </v:group>
            <v:group style="position:absolute;left:420;top:9963;width:11236;height:2" coordorigin="420,9963" coordsize="11236,2">
              <v:shape style="position:absolute;left:420;top:9963;width:11236;height:2" coordorigin="420,9963" coordsize="11236,0" path="m420,9963l11656,9963e" filled="f" stroked="t" strokeweight=".715958pt" strokecolor="#5B5B5B">
                <v:path arrowok="t"/>
              </v:shape>
            </v:group>
            <v:group style="position:absolute;left:415;top:10442;width:11241;height:2" coordorigin="415,10442" coordsize="11241,2">
              <v:shape style="position:absolute;left:415;top:10442;width:11241;height:2" coordorigin="415,10442" coordsize="11241,0" path="m415,10442l11656,10442e" filled="f" stroked="t" strokeweight=".715958pt" strokecolor="#5B5B5B">
                <v:path arrowok="t"/>
              </v:shape>
            </v:group>
            <v:group style="position:absolute;left:1222;top:10811;width:2;height:4553" coordorigin="1222,10811" coordsize="2,4553">
              <v:shape style="position:absolute;left:1222;top:10811;width:2;height:4553" coordorigin="1222,10811" coordsize="0,4553" path="m1222,15364l1222,10811e" filled="f" stroked="t" strokeweight=".715958pt" strokecolor="#4F4F4F">
                <v:path arrowok="t"/>
              </v:shape>
            </v:group>
            <v:group style="position:absolute;left:1802;top:10643;width:2;height:4721" coordorigin="1802,10643" coordsize="2,4721">
              <v:shape style="position:absolute;left:1802;top:10643;width:2;height:4721" coordorigin="1802,10643" coordsize="0,4721" path="m1802,15364l1802,10643e" filled="f" stroked="t" strokeweight=".715958pt" strokecolor="#4F4F4F">
                <v:path arrowok="t"/>
              </v:shape>
            </v:group>
            <v:group style="position:absolute;left:415;top:10892;width:11236;height:2" coordorigin="415,10892" coordsize="11236,2">
              <v:shape style="position:absolute;left:415;top:10892;width:11236;height:2" coordorigin="415,10892" coordsize="11236,0" path="m415,10892l11651,10892e" filled="f" stroked="t" strokeweight=".715958pt" strokecolor="#606060">
                <v:path arrowok="t"/>
              </v:shape>
            </v:group>
            <v:group style="position:absolute;left:415;top:12979;width:2062;height:2" coordorigin="415,12979" coordsize="2062,2">
              <v:shape style="position:absolute;left:415;top:12979;width:2062;height:2" coordorigin="415,12979" coordsize="2062,0" path="m415,12979l2477,12979e" filled="f" stroked="t" strokeweight=".715958pt" strokecolor="#707070">
                <v:path arrowok="t"/>
              </v:shape>
            </v:group>
            <v:group style="position:absolute;left:415;top:15359;width:11250;height:2" coordorigin="415,15359" coordsize="11250,2">
              <v:shape style="position:absolute;left:415;top:15359;width:11250;height:2" coordorigin="415,15359" coordsize="11250,0" path="m415,15359l11665,15359e" filled="f" stroked="t" strokeweight=".715958pt" strokecolor="#707074">
                <v:path arrowok="t"/>
              </v:shape>
            </v:group>
            <v:group style="position:absolute;left:4659;top:12415;width:678;height:2" coordorigin="4659,12415" coordsize="678,2">
              <v:shape style="position:absolute;left:4659;top:12415;width:678;height:2" coordorigin="4659,12415" coordsize="678,0" path="m4659,12415l5336,12415e" filled="f" stroked="t" strokeweight=".954611pt" strokecolor="#838CBC">
                <v:path arrowok="t"/>
              </v:shape>
            </v:group>
            <v:group style="position:absolute;left:7479;top:10648;width:2;height:4721" coordorigin="7479,10648" coordsize="2,4721">
              <v:shape style="position:absolute;left:7479;top:10648;width:2;height:4721" coordorigin="7479,10648" coordsize="0,4721" path="m7479,15369l7479,10648e" filled="f" stroked="t" strokeweight=".715958pt" strokecolor="#545454">
                <v:path arrowok="t"/>
              </v:shape>
            </v:group>
            <v:group style="position:absolute;left:6056;top:3845;width:2;height:229" coordorigin="6056,3845" coordsize="2,229">
              <v:shape style="position:absolute;left:6056;top:3845;width:2;height:229" coordorigin="6056,3845" coordsize="0,229" path="m6056,4074l6056,3845e" filled="f" stroked="t" strokeweight=".38305pt" strokecolor="#DFDFD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12"/>
          <w:w w:val="7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</w:rPr>
        <w:t>ısa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ÖlU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240" w:lineRule="auto"/>
        <w:ind w:left="-46" w:right="652"/>
        <w:jc w:val="right"/>
        <w:tabs>
          <w:tab w:pos="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9"/>
        </w:rPr>
        <w:t>piDE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6"/>
          <w:w w:val="10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9"/>
        </w:rPr>
        <w:t>EKİP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"/>
          <w:w w:val="10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9"/>
        </w:rPr>
        <w:t>!.Posta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7"/>
          <w:w w:val="10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Seferibisa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Gurubu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764" w:right="-69"/>
        <w:jc w:val="left"/>
        <w:tabs>
          <w:tab w:pos="3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auto"/>
        <w:ind w:right="274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8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4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9.919998pt;height:36.480pt;mso-position-horizontal-relative:char;mso-position-vertical-relative:line" type="#_x0000_t75">
            <v:imagedata r:id="rId4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596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İtf.Eri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240" w:lineRule="auto"/>
        <w:ind w:left="71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4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832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pict>
          <v:shape style="position:absolute;margin-left:415.679993pt;margin-top:22.089005pt;width:162.240005pt;height:111.360001pt;mso-position-horizontal-relative:page;mso-position-vertical-relative:paragraph;z-index:-16899" type="#_x0000_t75">
            <v:imagedata r:id="rId46" o:title=""/>
          </v:shape>
        </w:pict>
      </w:r>
      <w:r>
        <w:rPr>
          <w:rFonts w:ascii="Arial" w:hAnsi="Arial" w:cs="Arial" w:eastAsia="Arial"/>
          <w:sz w:val="27"/>
          <w:szCs w:val="27"/>
          <w:color w:val="3D3D3D"/>
          <w:spacing w:val="0"/>
          <w:w w:val="54"/>
          <w:b/>
          <w:bCs/>
        </w:rPr>
        <w:t>O</w:t>
      </w:r>
      <w:r>
        <w:rPr>
          <w:rFonts w:ascii="Arial" w:hAnsi="Arial" w:cs="Arial" w:eastAsia="Arial"/>
          <w:sz w:val="27"/>
          <w:szCs w:val="27"/>
          <w:color w:val="3D3D3D"/>
          <w:spacing w:val="5"/>
          <w:w w:val="54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3D3D3D"/>
          <w:spacing w:val="0"/>
          <w:w w:val="54"/>
          <w:b/>
          <w:bCs/>
        </w:rPr>
        <w:t>9</w:t>
      </w:r>
      <w:r>
        <w:rPr>
          <w:rFonts w:ascii="Arial" w:hAnsi="Arial" w:cs="Arial" w:eastAsia="Arial"/>
          <w:sz w:val="27"/>
          <w:szCs w:val="27"/>
          <w:color w:val="3D3D3D"/>
          <w:spacing w:val="0"/>
          <w:w w:val="54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3D3D3D"/>
          <w:spacing w:val="19"/>
          <w:w w:val="54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3D3D3D"/>
          <w:spacing w:val="0"/>
          <w:w w:val="51"/>
        </w:rPr>
        <w:t>MaYı</w:t>
      </w:r>
      <w:r>
        <w:rPr>
          <w:rFonts w:ascii="Arial" w:hAnsi="Arial" w:cs="Arial" w:eastAsia="Arial"/>
          <w:sz w:val="24"/>
          <w:szCs w:val="24"/>
          <w:color w:val="3D3D3D"/>
          <w:spacing w:val="0"/>
          <w:w w:val="51"/>
        </w:rPr>
        <w:t>s</w:t>
      </w:r>
      <w:r>
        <w:rPr>
          <w:rFonts w:ascii="Arial" w:hAnsi="Arial" w:cs="Arial" w:eastAsia="Arial"/>
          <w:sz w:val="24"/>
          <w:szCs w:val="24"/>
          <w:color w:val="3D3D3D"/>
          <w:spacing w:val="25"/>
          <w:w w:val="51"/>
        </w:rPr>
        <w:t> </w:t>
      </w:r>
      <w:r>
        <w:rPr>
          <w:rFonts w:ascii="Arial" w:hAnsi="Arial" w:cs="Arial" w:eastAsia="Arial"/>
          <w:sz w:val="26"/>
          <w:szCs w:val="26"/>
          <w:color w:val="3D3D3D"/>
          <w:spacing w:val="0"/>
          <w:w w:val="51"/>
          <w:b/>
          <w:bCs/>
          <w:i/>
        </w:rPr>
        <w:t>7.D17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160"/>
          <w:cols w:num="3" w:equalWidth="0">
            <w:col w:w="1317" w:space="250"/>
            <w:col w:w="4332" w:space="2134"/>
            <w:col w:w="3447"/>
          </w:cols>
        </w:sectPr>
      </w:pPr>
      <w:rPr/>
    </w:p>
    <w:p>
      <w:pPr>
        <w:spacing w:before="96" w:after="0" w:line="212" w:lineRule="auto"/>
        <w:ind w:left="590" w:right="-149" w:firstLine="-49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86"/>
          <w:szCs w:val="86"/>
          <w:color w:val="2A2A2A"/>
          <w:spacing w:val="-415"/>
          <w:w w:val="173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5"/>
          <w:szCs w:val="15"/>
          <w:color w:val="5B5B5B"/>
          <w:spacing w:val="0"/>
          <w:w w:val="111"/>
          <w:position w:val="0"/>
        </w:rPr>
        <w:t>IZ</w:t>
      </w:r>
      <w:r>
        <w:rPr>
          <w:rFonts w:ascii="Arial" w:hAnsi="Arial" w:cs="Arial" w:eastAsia="Arial"/>
          <w:sz w:val="15"/>
          <w:szCs w:val="15"/>
          <w:color w:val="5B5B5B"/>
          <w:spacing w:val="-29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10"/>
          <w:position w:val="0"/>
        </w:rPr>
        <w:t>MIR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1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2"/>
          <w:position w:val="0"/>
        </w:rPr>
        <w:t>BELE</w:t>
      </w:r>
      <w:r>
        <w:rPr>
          <w:rFonts w:ascii="Arial" w:hAnsi="Arial" w:cs="Arial" w:eastAsia="Arial"/>
          <w:sz w:val="15"/>
          <w:szCs w:val="15"/>
          <w:color w:val="3A3A3A"/>
          <w:spacing w:val="5"/>
          <w:w w:val="103"/>
          <w:position w:val="0"/>
        </w:rPr>
        <w:t>D</w:t>
      </w:r>
      <w:r>
        <w:rPr>
          <w:rFonts w:ascii="Arial" w:hAnsi="Arial" w:cs="Arial" w:eastAsia="Arial"/>
          <w:sz w:val="15"/>
          <w:szCs w:val="15"/>
          <w:color w:val="5B5B5B"/>
          <w:spacing w:val="6"/>
          <w:w w:val="128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99"/>
          <w:position w:val="0"/>
        </w:rPr>
        <w:t>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14" w:lineRule="exact"/>
        <w:ind w:left="-38" w:right="1033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w w:val="68"/>
          <w:position w:val="-1"/>
        </w:rPr>
        <w:t>]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6"/>
          <w:w w:val="87"/>
          <w:position w:val="-1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  <w:position w:val="-1"/>
        </w:rPr>
        <w:t>MiR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4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1"/>
          <w:position w:val="-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9"/>
          <w:w w:val="88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8"/>
          <w:position w:val="-1"/>
        </w:rPr>
        <w:t>YÜKŞEHIR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8"/>
          <w:position w:val="-1"/>
        </w:rPr>
        <w:t>BELEDl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8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7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-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49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61" w:right="1317"/>
        <w:jc w:val="center"/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6"/>
        </w:rPr>
        <w:t>fTFAl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6"/>
        </w:rPr>
        <w:t>DAI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5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C8E8E"/>
          <w:spacing w:val="0"/>
          <w:w w:val="236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8C8E8E"/>
          <w:spacing w:val="-83"/>
          <w:w w:val="236"/>
        </w:rPr>
        <w:t> </w:t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175"/>
        </w:rPr>
        <w:t>i</w:t>
      </w:r>
      <w:r>
        <w:rPr>
          <w:rFonts w:ascii="Arial" w:hAnsi="Arial" w:cs="Arial" w:eastAsia="Arial"/>
          <w:sz w:val="21"/>
          <w:szCs w:val="21"/>
          <w:color w:val="3A3A3A"/>
          <w:spacing w:val="-67"/>
          <w:w w:val="1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9"/>
        </w:rPr>
        <w:t>BAŞKANL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90"/>
        </w:rPr>
        <w:t>I</w:t>
      </w:r>
      <w:r>
        <w:rPr>
          <w:rFonts w:ascii="Arial" w:hAnsi="Arial" w:cs="Arial" w:eastAsia="Arial"/>
          <w:sz w:val="21"/>
          <w:szCs w:val="21"/>
          <w:color w:val="4B4B4B"/>
          <w:spacing w:val="0"/>
          <w:w w:val="83"/>
        </w:rPr>
        <w:t>CI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199" w:lineRule="exact"/>
        <w:ind w:left="31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87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7"/>
        </w:rPr>
        <w:t>aiye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7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8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"/>
          <w:w w:val="8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7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7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8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2"/>
        </w:rPr>
        <w:t>MOda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83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5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8" w:lineRule="exact"/>
        <w:ind w:left="570" w:right="171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52"/>
        </w:rPr>
        <w:t>      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5"/>
          <w:w w:val="5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8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7"/>
          <w:szCs w:val="7"/>
        </w:rPr>
      </w:pPr>
      <w:rPr/>
      <w:r>
        <w:rPr/>
        <w:pict>
          <v:group style="position:absolute;margin-left:497.459961pt;margin-top:14.088709pt;width:30.659024pt;height:.1pt;mso-position-horizontal-relative:page;mso-position-vertical-relative:paragraph;z-index:-16895" coordorigin="9949,282" coordsize="613,2">
            <v:shape style="position:absolute;left:9949;top:282;width:613;height:2" coordorigin="9949,282" coordsize="613,0" path="m9949,282l10562,282e" filled="f" stroked="t" strokeweight="3.688304pt" strokecolor="#646B6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7"/>
          <w:szCs w:val="7"/>
          <w:color w:val="5B5B5B"/>
          <w:w w:val="108"/>
          <w:b/>
          <w:bCs/>
        </w:rPr>
        <w:t>t</w:t>
      </w:r>
      <w:r>
        <w:rPr>
          <w:rFonts w:ascii="Arial" w:hAnsi="Arial" w:cs="Arial" w:eastAsia="Arial"/>
          <w:sz w:val="7"/>
          <w:szCs w:val="7"/>
          <w:color w:val="5B5B5B"/>
          <w:spacing w:val="-12"/>
          <w:w w:val="100"/>
          <w:b/>
          <w:bCs/>
        </w:rPr>
        <w:t> </w:t>
      </w:r>
      <w:r>
        <w:rPr>
          <w:rFonts w:ascii="Arial" w:hAnsi="Arial" w:cs="Arial" w:eastAsia="Arial"/>
          <w:sz w:val="7"/>
          <w:szCs w:val="7"/>
          <w:color w:val="2A2A2A"/>
          <w:spacing w:val="0"/>
          <w:w w:val="191"/>
          <w:b/>
          <w:bCs/>
        </w:rPr>
        <w:t>ı</w:t>
      </w:r>
      <w:r>
        <w:rPr>
          <w:rFonts w:ascii="Arial" w:hAnsi="Arial" w:cs="Arial" w:eastAsia="Arial"/>
          <w:sz w:val="7"/>
          <w:szCs w:val="7"/>
          <w:color w:val="2A2A2A"/>
          <w:spacing w:val="-14"/>
          <w:w w:val="191"/>
          <w:b/>
          <w:bCs/>
        </w:rPr>
        <w:t> </w:t>
      </w:r>
      <w:r>
        <w:rPr>
          <w:rFonts w:ascii="Arial" w:hAnsi="Arial" w:cs="Arial" w:eastAsia="Arial"/>
          <w:sz w:val="7"/>
          <w:szCs w:val="7"/>
          <w:color w:val="6B6B6B"/>
          <w:spacing w:val="0"/>
          <w:w w:val="191"/>
          <w:b/>
          <w:bCs/>
        </w:rPr>
        <w:t>A</w:t>
      </w:r>
      <w:r>
        <w:rPr>
          <w:rFonts w:ascii="Arial" w:hAnsi="Arial" w:cs="Arial" w:eastAsia="Arial"/>
          <w:sz w:val="7"/>
          <w:szCs w:val="7"/>
          <w:color w:val="6B6B6B"/>
          <w:spacing w:val="-14"/>
          <w:w w:val="191"/>
          <w:b/>
          <w:bCs/>
        </w:rPr>
        <w:t> </w:t>
      </w:r>
      <w:r>
        <w:rPr>
          <w:rFonts w:ascii="Arial" w:hAnsi="Arial" w:cs="Arial" w:eastAsia="Arial"/>
          <w:sz w:val="7"/>
          <w:szCs w:val="7"/>
          <w:color w:val="4B4B4B"/>
          <w:spacing w:val="0"/>
          <w:w w:val="191"/>
          <w:b/>
          <w:bCs/>
        </w:rPr>
        <w:t>ı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480" w:bottom="280" w:left="360" w:right="420"/>
          <w:cols w:num="3" w:equalWidth="0">
            <w:col w:w="1581" w:space="1742"/>
            <w:col w:w="3783" w:space="2598"/>
            <w:col w:w="1436"/>
          </w:cols>
        </w:sectPr>
      </w:pPr>
      <w:rPr/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420"/>
        </w:sectPr>
      </w:pPr>
      <w:rPr/>
    </w:p>
    <w:p>
      <w:pPr>
        <w:spacing w:before="61" w:after="0" w:line="240" w:lineRule="auto"/>
        <w:ind w:left="129" w:right="-69"/>
        <w:jc w:val="left"/>
        <w:tabs>
          <w:tab w:pos="1300" w:val="left"/>
          <w:tab w:pos="3080" w:val="left"/>
          <w:tab w:pos="54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</w:rPr>
        <w:t>05.0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4"/>
          <w:w w:val="102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-19"/>
          <w:w w:val="15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2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</w:rPr>
        <w:t>!Oildirim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1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8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39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6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5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34"/>
          <w:w w:val="13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8"/>
        </w:rPr>
        <w:t>21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:36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2" w:after="0" w:line="248" w:lineRule="exact"/>
        <w:ind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4B4B4B"/>
          <w:spacing w:val="0"/>
          <w:w w:val="79"/>
          <w:position w:val="-1"/>
        </w:rPr>
        <w:t>rıcı:</w:t>
      </w:r>
      <w:r>
        <w:rPr>
          <w:rFonts w:ascii="Arial" w:hAnsi="Arial" w:cs="Arial" w:eastAsia="Arial"/>
          <w:sz w:val="22"/>
          <w:szCs w:val="22"/>
          <w:color w:val="4B4B4B"/>
          <w:spacing w:val="0"/>
          <w:w w:val="79"/>
          <w:position w:val="-1"/>
        </w:rPr>
        <w:t>  </w:t>
      </w:r>
      <w:r>
        <w:rPr>
          <w:rFonts w:ascii="Arial" w:hAnsi="Arial" w:cs="Arial" w:eastAsia="Arial"/>
          <w:sz w:val="22"/>
          <w:szCs w:val="22"/>
          <w:color w:val="4B4B4B"/>
          <w:spacing w:val="4"/>
          <w:w w:val="79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4B4B4B"/>
          <w:spacing w:val="0"/>
          <w:w w:val="104"/>
          <w:position w:val="-1"/>
        </w:rPr>
        <w:t>ııo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420"/>
          <w:cols w:num="2" w:equalWidth="0">
            <w:col w:w="6952" w:space="424"/>
            <w:col w:w="3764"/>
          </w:cols>
        </w:sectPr>
      </w:pPr>
      <w:rPr/>
    </w:p>
    <w:p>
      <w:pPr>
        <w:spacing w:before="0" w:after="0" w:line="211" w:lineRule="exact"/>
        <w:ind w:left="138" w:right="-20"/>
        <w:jc w:val="left"/>
        <w:tabs>
          <w:tab w:pos="1320" w:val="left"/>
          <w:tab w:pos="3080" w:val="left"/>
          <w:tab w:pos="42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Kayıı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5"/>
          <w:w w:val="13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7"/>
          <w:w w:val="10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-6"/>
          <w:w w:val="100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5.2017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2"/>
        </w:rPr>
        <w:t>!Ka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7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4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</w:rPr>
        <w:t>2761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240" w:lineRule="auto"/>
        <w:ind w:left="138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9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Karşıyaka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lmbatlı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6075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left="138" w:right="-56"/>
        <w:jc w:val="left"/>
        <w:tabs>
          <w:tab w:pos="1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w w:val="87"/>
          <w:position w:val="-1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67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67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1"/>
          <w:w w:val="16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Karşıyaka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lmbatlı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6075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sk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6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6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7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420"/>
          <w:cols w:num="2" w:equalWidth="0">
            <w:col w:w="4789" w:space="619"/>
            <w:col w:w="5732"/>
          </w:cols>
        </w:sectPr>
      </w:pPr>
      <w:rPr/>
    </w:p>
    <w:p>
      <w:pPr>
        <w:spacing w:before="9" w:after="0" w:line="212" w:lineRule="exact"/>
        <w:ind w:left="138" w:right="-58" w:firstLine="-9"/>
        <w:jc w:val="left"/>
        <w:tabs>
          <w:tab w:pos="1300" w:val="left"/>
          <w:tab w:pos="1980" w:val="left"/>
          <w:tab w:pos="3540" w:val="left"/>
          <w:tab w:pos="4660" w:val="left"/>
          <w:tab w:pos="5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3A3A3A"/>
          <w:spacing w:val="0"/>
          <w:w w:val="89"/>
        </w:rPr>
        <w:t>rı'aııgııı</w:t>
      </w:r>
      <w:r>
        <w:rPr>
          <w:rFonts w:ascii="Arial" w:hAnsi="Arial" w:cs="Arial" w:eastAsia="Arial"/>
          <w:sz w:val="17"/>
          <w:szCs w:val="17"/>
          <w:color w:val="3A3A3A"/>
          <w:spacing w:val="-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0"/>
        </w:rPr>
        <w:t>öpYangını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4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8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6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8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0"/>
          <w:w w:val="56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0"/>
          <w:w w:val="5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10"/>
          <w:w w:val="5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5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5" w:lineRule="exact"/>
        <w:ind w:left="35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1"/>
          <w:position w:val="-6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6"/>
          <w:w w:val="91"/>
          <w:position w:val="-6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A3A3A"/>
          <w:spacing w:val="0"/>
          <w:w w:val="51"/>
          <w:position w:val="-6"/>
        </w:rPr>
        <w:t>J</w:t>
      </w:r>
      <w:r>
        <w:rPr>
          <w:rFonts w:ascii="Times New Roman" w:hAnsi="Times New Roman" w:cs="Times New Roman" w:eastAsia="Times New Roman"/>
          <w:sz w:val="15"/>
          <w:szCs w:val="15"/>
          <w:color w:val="3A3A3A"/>
          <w:spacing w:val="0"/>
          <w:w w:val="51"/>
          <w:position w:val="-6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A3A3A"/>
          <w:spacing w:val="1"/>
          <w:w w:val="51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8"/>
          <w:position w:val="-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88"/>
          <w:position w:val="-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8"/>
          <w:position w:val="-6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8"/>
          <w:position w:val="-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4"/>
          <w:w w:val="88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6"/>
        </w:rPr>
        <w:t>Jhşap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  <w:position w:val="-6"/>
        </w:rPr>
        <w:t> </w:t>
      </w:r>
      <w:r>
        <w:rPr>
          <w:rFonts w:ascii="Arial" w:hAnsi="Arial" w:cs="Arial" w:eastAsia="Arial"/>
          <w:sz w:val="35"/>
          <w:szCs w:val="35"/>
          <w:color w:val="B5B5B5"/>
          <w:spacing w:val="-14"/>
          <w:w w:val="50"/>
          <w:position w:val="-6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0"/>
          <w:position w:val="-6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1"/>
          <w:position w:val="-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C6C6C6"/>
          <w:spacing w:val="0"/>
          <w:w w:val="14"/>
          <w:position w:val="-6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12" w:lineRule="exact"/>
        <w:ind w:right="1537" w:firstLine="102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3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8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7"/>
          <w:w w:val="8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4"/>
        </w:rPr>
        <w:t>\çı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6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4"/>
        </w:rPr>
        <w:t>Ateş_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420"/>
          <w:cols w:num="2" w:equalWidth="0">
            <w:col w:w="6043" w:space="540"/>
            <w:col w:w="4557"/>
          </w:cols>
        </w:sectPr>
      </w:pPr>
      <w:rPr/>
    </w:p>
    <w:p>
      <w:pPr>
        <w:spacing w:before="0" w:after="0" w:line="235" w:lineRule="exact"/>
        <w:ind w:left="5956" w:right="-20"/>
        <w:jc w:val="left"/>
        <w:tabs>
          <w:tab w:pos="658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C6C6C6"/>
          <w:spacing w:val="0"/>
          <w:w w:val="75"/>
        </w:rPr>
        <w:t>_i</w:t>
      </w:r>
      <w:r>
        <w:rPr>
          <w:rFonts w:ascii="Times New Roman" w:hAnsi="Times New Roman" w:cs="Times New Roman" w:eastAsia="Times New Roman"/>
          <w:sz w:val="16"/>
          <w:szCs w:val="16"/>
          <w:color w:val="C6C6C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C6C6C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8"/>
          <w:w w:val="7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9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4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</w:rPr>
        <w:t>Alına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9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7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A3A3A"/>
          <w:spacing w:val="-11"/>
          <w:w w:val="158"/>
        </w:rPr>
        <w:t>ı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87"/>
        </w:rPr>
        <w:t>:</w:t>
      </w:r>
      <w:r>
        <w:rPr>
          <w:rFonts w:ascii="Arial" w:hAnsi="Arial" w:cs="Arial" w:eastAsia="Arial"/>
          <w:sz w:val="18"/>
          <w:szCs w:val="18"/>
          <w:color w:val="3A3A3A"/>
          <w:spacing w:val="11"/>
          <w:w w:val="87"/>
        </w:rPr>
        <w:t>4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158"/>
        </w:rPr>
        <w:t>ı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88" w:after="0" w:line="240" w:lineRule="auto"/>
        <w:ind w:left="138" w:right="-20"/>
        <w:jc w:val="left"/>
        <w:tabs>
          <w:tab w:pos="2140" w:val="left"/>
          <w:tab w:pos="5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4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8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3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52"/>
        </w:rPr>
        <w:t>lJ&lt;-i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</w:rPr>
        <w:t>racı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9" w:after="0" w:line="214" w:lineRule="exact"/>
        <w:ind w:left="2102" w:right="-20"/>
        <w:jc w:val="left"/>
        <w:tabs>
          <w:tab w:pos="3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0"/>
          <w:position w:val="-1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8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  <w:position w:val="-1"/>
        </w:rPr>
        <w:t>Behçet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420"/>
        </w:sectPr>
      </w:pPr>
      <w:rPr/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7" w:lineRule="exact"/>
        <w:ind w:left="14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0"/>
          <w:w w:val="8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6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5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55"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78"/>
        </w:rPr>
        <w:t>1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7" w:lineRule="exact"/>
        <w:ind w:right="-6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1"/>
        </w:rPr>
        <w:t>!Anıç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8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</w:rPr>
        <w:t>6155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B5B5B"/>
          <w:w w:val="87"/>
        </w:rPr>
        <w:t>Çı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w w:val="8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</w:rPr>
        <w:t>21:37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"/>
          <w:w w:val="8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5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0"/>
        </w:rPr>
        <w:t>ektri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8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8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3" w:lineRule="exact"/>
        <w:ind w:left="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2A2A2A"/>
          <w:spacing w:val="-14"/>
          <w:w w:val="136"/>
        </w:rPr>
        <w:t>ı</w:t>
      </w:r>
      <w:r>
        <w:rPr>
          <w:rFonts w:ascii="Arial" w:hAnsi="Arial" w:cs="Arial" w:eastAsia="Arial"/>
          <w:sz w:val="23"/>
          <w:szCs w:val="23"/>
          <w:color w:val="3A3A3A"/>
          <w:spacing w:val="-8"/>
          <w:w w:val="18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9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8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8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7"/>
          <w:w w:val="8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8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14" w:lineRule="exact"/>
        <w:ind w:left="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w w:val="85"/>
          <w:position w:val="-1"/>
        </w:rPr>
        <w:t>Eın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w w:val="86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  <w:position w:val="-1"/>
        </w:rPr>
        <w:t>iyet-Jmıdanna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6"/>
          <w:position w:val="-1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53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3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9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60" w:lineRule="auto"/>
        <w:ind w:left="5" w:right="-53" w:firstLine="-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9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9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</w:rPr>
        <w:t>rı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</w:rPr>
        <w:t>21.40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420"/>
          <w:cols w:num="5" w:equalWidth="0">
            <w:col w:w="591" w:space="1511"/>
            <w:col w:w="1768" w:space="721"/>
            <w:col w:w="2212" w:space="89"/>
            <w:col w:w="621" w:space="2"/>
            <w:col w:w="3625"/>
          </w:cols>
        </w:sectPr>
      </w:pPr>
      <w:rPr/>
    </w:p>
    <w:p>
      <w:pPr>
        <w:spacing w:before="0" w:after="0" w:line="189" w:lineRule="exact"/>
        <w:ind w:left="2120" w:right="-69"/>
        <w:jc w:val="left"/>
        <w:tabs>
          <w:tab w:pos="4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</w:rPr>
        <w:t>Per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8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"/>
          <w:w w:val="87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</w:rPr>
        <w:t>nel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2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5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"/>
          <w:w w:val="9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5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8"/>
        </w:rPr>
        <w:t>Dogalgaz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2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8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8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8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6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9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420"/>
          <w:cols w:num="2" w:equalWidth="0">
            <w:col w:w="6475" w:space="435"/>
            <w:col w:w="4230"/>
          </w:cols>
        </w:sectPr>
      </w:pPr>
      <w:rPr/>
    </w:p>
    <w:p>
      <w:pPr>
        <w:spacing w:before="11" w:after="0" w:line="240" w:lineRule="auto"/>
        <w:ind w:left="14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8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8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8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8"/>
        </w:rPr>
        <w:t>Gitrnişse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9" w:after="0" w:line="198" w:lineRule="exact"/>
        <w:ind w:left="5" w:right="954" w:firstLine="4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4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4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4"/>
          <w:w w:val="14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8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3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w w:val="85"/>
        </w:rPr>
        <w:t>Vardıı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85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5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7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8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8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5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2" w:lineRule="exact"/>
        <w:ind w:left="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8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8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8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8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  <w:position w:val="-1"/>
        </w:rPr>
        <w:t>Adı-So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91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1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64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1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4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8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8"/>
          <w:w w:val="14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5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w w:val="85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8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4"/>
        </w:rPr>
        <w:t>son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"/>
          <w:w w:val="9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5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420"/>
          <w:cols w:num="4" w:equalWidth="0">
            <w:col w:w="1806" w:space="314"/>
            <w:col w:w="1892" w:space="588"/>
            <w:col w:w="916" w:space="1901"/>
            <w:col w:w="3723"/>
          </w:cols>
        </w:sectPr>
      </w:pPr>
      <w:rPr/>
    </w:p>
    <w:p>
      <w:pPr>
        <w:spacing w:before="1" w:after="0" w:line="240" w:lineRule="auto"/>
        <w:ind w:left="14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8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9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8"/>
        </w:rPr>
        <w:t>Görüldüğ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8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8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5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4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  <w:position w:val="-1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26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9"/>
          <w:position w:val="-1"/>
        </w:rPr>
        <w:t>duma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3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position w:val="-1"/>
        </w:rPr>
        <w:t>l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position w:val="-1"/>
        </w:rPr>
        <w:t>ı</w:t>
      </w:r>
      <w:r>
        <w:rPr>
          <w:rFonts w:ascii="Arial" w:hAnsi="Arial" w:cs="Arial" w:eastAsia="Arial"/>
          <w:sz w:val="20"/>
          <w:szCs w:val="20"/>
          <w:color w:val="3A3A3A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  <w:position w:val="-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420"/>
          <w:cols w:num="3" w:equalWidth="0">
            <w:col w:w="1938" w:space="183"/>
            <w:col w:w="2053" w:space="118"/>
            <w:col w:w="6848"/>
          </w:cols>
        </w:sectPr>
      </w:pPr>
      <w:rPr/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420"/>
        </w:sectPr>
      </w:pPr>
      <w:rPr/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43" w:lineRule="exact"/>
        <w:ind w:left="147" w:right="-72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w w:val="91"/>
          <w:position w:val="-8"/>
        </w:rPr>
        <w:t>Sönd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3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2"/>
          <w:position w:val="-8"/>
        </w:rPr>
        <w:t>ürıııe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82"/>
          <w:position w:val="-8"/>
        </w:rPr>
        <w:t> </w:t>
      </w:r>
      <w:r>
        <w:rPr>
          <w:rFonts w:ascii="Arial" w:hAnsi="Arial" w:cs="Arial" w:eastAsia="Arial"/>
          <w:sz w:val="21"/>
          <w:szCs w:val="21"/>
          <w:color w:val="4B4B4B"/>
          <w:spacing w:val="0"/>
          <w:w w:val="82"/>
          <w:position w:val="-8"/>
        </w:rPr>
        <w:t>Turu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35" w:after="0" w:line="209" w:lineRule="exact"/>
        <w:ind w:right="-20"/>
        <w:jc w:val="left"/>
        <w:tabs>
          <w:tab w:pos="2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83"/>
          <w:position w:val="-1"/>
        </w:rPr>
        <w:t>S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83"/>
          <w:position w:val="-1"/>
        </w:rPr>
        <w:t>u</w:t>
      </w:r>
      <w:r>
        <w:rPr>
          <w:rFonts w:ascii="Arial" w:hAnsi="Arial" w:cs="Arial" w:eastAsia="Arial"/>
          <w:sz w:val="18"/>
          <w:szCs w:val="18"/>
          <w:color w:val="4B4B4B"/>
          <w:spacing w:val="-2"/>
          <w:w w:val="83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-2"/>
          <w:w w:val="154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3"/>
          <w:position w:val="-1"/>
        </w:rPr>
        <w:t>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söndtirllldU.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5"/>
          <w:position w:val="-1"/>
        </w:rPr>
        <w:t>IS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6"/>
          <w:w w:val="85"/>
          <w:position w:val="-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5"/>
          <w:position w:val="-1"/>
        </w:rPr>
        <w:t>ndürı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85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"/>
          <w:w w:val="85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85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5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5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5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8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6" w:lineRule="exact"/>
        <w:ind w:left="2471" w:right="-20"/>
        <w:jc w:val="left"/>
        <w:tabs>
          <w:tab w:pos="4320" w:val="left"/>
          <w:tab w:pos="5840" w:val="left"/>
          <w:tab w:pos="7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4"/>
          <w:szCs w:val="24"/>
          <w:color w:val="4B4B4B"/>
          <w:spacing w:val="0"/>
          <w:w w:val="65"/>
          <w:position w:val="-9"/>
        </w:rPr>
        <w:t>Su</w:t>
      </w:r>
      <w:r>
        <w:rPr>
          <w:rFonts w:ascii="Arial" w:hAnsi="Arial" w:cs="Arial" w:eastAsia="Arial"/>
          <w:sz w:val="24"/>
          <w:szCs w:val="24"/>
          <w:color w:val="4B4B4B"/>
          <w:spacing w:val="-2"/>
          <w:w w:val="65"/>
          <w:position w:val="-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9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9"/>
        </w:rPr>
      </w:r>
      <w:r>
        <w:rPr>
          <w:rFonts w:ascii="Arial" w:hAnsi="Arial" w:cs="Arial" w:eastAsia="Arial"/>
          <w:sz w:val="15"/>
          <w:szCs w:val="15"/>
          <w:color w:val="4B4B4B"/>
          <w:spacing w:val="0"/>
          <w:w w:val="100"/>
          <w:position w:val="-9"/>
        </w:rPr>
        <w:t>IKöpUk</w:t>
      </w:r>
      <w:r>
        <w:rPr>
          <w:rFonts w:ascii="Arial" w:hAnsi="Arial" w:cs="Arial" w:eastAsia="Arial"/>
          <w:sz w:val="15"/>
          <w:szCs w:val="15"/>
          <w:color w:val="4B4B4B"/>
          <w:spacing w:val="1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75"/>
          <w:position w:val="-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8"/>
          <w:w w:val="97"/>
          <w:position w:val="-9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35"/>
          <w:position w:val="-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68"/>
          <w:position w:val="-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68"/>
          <w:position w:val="-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-12"/>
          <w:w w:val="135"/>
          <w:position w:val="-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4"/>
          <w:position w:val="-9"/>
        </w:rPr>
        <w:t>K.T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5"/>
          <w:position w:val="-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9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9"/>
        </w:rPr>
      </w:r>
      <w:r>
        <w:rPr>
          <w:rFonts w:ascii="Arial" w:hAnsi="Arial" w:cs="Arial" w:eastAsia="Arial"/>
          <w:sz w:val="21"/>
          <w:szCs w:val="21"/>
          <w:color w:val="5B5B5B"/>
          <w:spacing w:val="0"/>
          <w:w w:val="73"/>
          <w:position w:val="-9"/>
        </w:rPr>
        <w:t>K';0</w:t>
      </w:r>
      <w:r>
        <w:rPr>
          <w:rFonts w:ascii="Arial" w:hAnsi="Arial" w:cs="Arial" w:eastAsia="Arial"/>
          <w:sz w:val="21"/>
          <w:szCs w:val="21"/>
          <w:color w:val="5B5B5B"/>
          <w:spacing w:val="0"/>
          <w:w w:val="73"/>
          <w:position w:val="-9"/>
        </w:rPr>
        <w:t>2</w:t>
      </w:r>
      <w:r>
        <w:rPr>
          <w:rFonts w:ascii="Arial" w:hAnsi="Arial" w:cs="Arial" w:eastAsia="Arial"/>
          <w:sz w:val="21"/>
          <w:szCs w:val="21"/>
          <w:color w:val="5B5B5B"/>
          <w:spacing w:val="10"/>
          <w:w w:val="73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2"/>
          <w:w w:val="100"/>
          <w:position w:val="-9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-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420"/>
          <w:cols w:num="2" w:equalWidth="0">
            <w:col w:w="1249" w:space="872"/>
            <w:col w:w="9019"/>
          </w:cols>
        </w:sectPr>
      </w:pPr>
      <w:rPr/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97" w:right="-73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4B4B4B"/>
          <w:w w:val="104"/>
        </w:rPr>
        <w:t>örıdün</w:t>
      </w:r>
      <w:r>
        <w:rPr>
          <w:rFonts w:ascii="Arial" w:hAnsi="Arial" w:cs="Arial" w:eastAsia="Arial"/>
          <w:sz w:val="17"/>
          <w:szCs w:val="17"/>
          <w:color w:val="4B4B4B"/>
          <w:spacing w:val="-15"/>
          <w:w w:val="104"/>
        </w:rPr>
        <w:t>ı</w:t>
      </w:r>
      <w:r>
        <w:rPr>
          <w:rFonts w:ascii="Arial" w:hAnsi="Arial" w:cs="Arial" w:eastAsia="Arial"/>
          <w:sz w:val="17"/>
          <w:szCs w:val="17"/>
          <w:color w:val="6B6B6B"/>
          <w:spacing w:val="-77"/>
          <w:w w:val="91"/>
        </w:rPr>
        <w:t>e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4"/>
        </w:rPr>
        <w:t>ı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3" w:lineRule="exact"/>
        <w:ind w:left="1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w w:val="86"/>
        </w:rPr>
        <w:t>on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6"/>
        </w:rPr>
        <w:t>undaki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6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88" w:lineRule="exact"/>
        <w:ind w:left="2536" w:right="-20"/>
        <w:jc w:val="left"/>
        <w:tabs>
          <w:tab w:pos="4200" w:val="left"/>
          <w:tab w:pos="5720" w:val="left"/>
          <w:tab w:pos="726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0.5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198"/>
        </w:rPr>
        <w:t>ı</w:t>
      </w:r>
      <w:r>
        <w:rPr>
          <w:rFonts w:ascii="Arial" w:hAnsi="Arial" w:cs="Arial" w:eastAsia="Arial"/>
          <w:sz w:val="38"/>
          <w:szCs w:val="38"/>
          <w:color w:val="4B4B4B"/>
          <w:spacing w:val="-186"/>
          <w:w w:val="198"/>
        </w:rPr>
        <w:t> </w:t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4B4B4B"/>
          <w:spacing w:val="0"/>
          <w:w w:val="198"/>
          <w:position w:val="2"/>
        </w:rPr>
        <w:t>j</w:t>
      </w:r>
      <w:r>
        <w:rPr>
          <w:rFonts w:ascii="Arial" w:hAnsi="Arial" w:cs="Arial" w:eastAsia="Arial"/>
          <w:sz w:val="21"/>
          <w:szCs w:val="21"/>
          <w:color w:val="4B4B4B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1"/>
          <w:szCs w:val="21"/>
          <w:color w:val="4B4B4B"/>
          <w:spacing w:val="0"/>
          <w:w w:val="100"/>
          <w:position w:val="2"/>
        </w:rPr>
      </w:r>
      <w:r>
        <w:rPr>
          <w:rFonts w:ascii="Arial" w:hAnsi="Arial" w:cs="Arial" w:eastAsia="Arial"/>
          <w:sz w:val="27"/>
          <w:szCs w:val="27"/>
          <w:color w:val="5B5B5B"/>
          <w:spacing w:val="0"/>
          <w:w w:val="116"/>
          <w:position w:val="-3"/>
        </w:rPr>
        <w:t>1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yok.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420"/>
          <w:cols w:num="3" w:equalWidth="0">
            <w:col w:w="802" w:space="203"/>
            <w:col w:w="1088" w:space="106"/>
            <w:col w:w="8941"/>
          </w:cols>
        </w:sectPr>
      </w:pPr>
      <w:rPr/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420"/>
        </w:sectPr>
      </w:pPr>
      <w:rPr/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0"/>
          <w:w w:val="8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8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"/>
          <w:w w:val="8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</w:rPr>
        <w:t>ın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7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7" w:lineRule="auto"/>
        <w:ind w:right="54" w:firstLine="7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8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ır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yakılması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7"/>
        </w:rPr>
        <w:t>çı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3"/>
        </w:rPr>
        <w:t>tı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gı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9"/>
        </w:rPr>
        <w:t>anaatine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4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420"/>
          <w:cols w:num="2" w:equalWidth="0">
            <w:col w:w="1593" w:space="528"/>
            <w:col w:w="9019"/>
          </w:cols>
        </w:sectPr>
      </w:pPr>
      <w:rPr/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420"/>
        </w:sectPr>
      </w:pPr>
      <w:rPr/>
    </w:p>
    <w:p>
      <w:pPr>
        <w:spacing w:before="35" w:after="0" w:line="240" w:lineRule="auto"/>
        <w:ind w:left="1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6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7"/>
          <w:w w:val="9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79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9"/>
          <w:w w:val="8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77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5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9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8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8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9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7"/>
          <w:w w:val="88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7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192" w:lineRule="exact"/>
        <w:ind w:left="16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5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5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8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5"/>
          <w:position w:val="-2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5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8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19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4"/>
          <w:w w:val="48"/>
          <w:position w:val="-2"/>
        </w:rPr>
        <w:t>ı</w:t>
      </w:r>
      <w:r>
        <w:rPr>
          <w:rFonts w:ascii="Times New Roman" w:hAnsi="Times New Roman" w:cs="Times New Roman" w:eastAsia="Times New Roman"/>
          <w:sz w:val="26"/>
          <w:szCs w:val="26"/>
          <w:color w:val="5B5B5B"/>
          <w:spacing w:val="0"/>
          <w:w w:val="48"/>
          <w:position w:val="-2"/>
        </w:rPr>
        <w:t>-e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0"/>
          <w:w w:val="48"/>
          <w:position w:val="-2"/>
        </w:rPr>
        <w:t>ı:&lt;ıı.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0"/>
          <w:w w:val="48"/>
          <w:position w:val="-2"/>
        </w:rPr>
        <w:t>  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12"/>
          <w:w w:val="48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0" w:after="0" w:line="240" w:lineRule="auto"/>
        <w:ind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7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77"/>
        </w:rPr>
        <w:t>!13edeli: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420"/>
          <w:cols w:num="3" w:equalWidth="0">
            <w:col w:w="1622" w:space="499"/>
            <w:col w:w="793" w:space="3707"/>
            <w:col w:w="4519"/>
          </w:cols>
        </w:sectPr>
      </w:pPr>
      <w:rPr/>
    </w:p>
    <w:p>
      <w:pPr>
        <w:spacing w:before="0" w:after="0" w:line="299" w:lineRule="exact"/>
        <w:ind w:left="115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22.936638pt;margin-top:28.552279pt;width:547.943621pt;height:744.401107pt;mso-position-horizontal-relative:page;mso-position-vertical-relative:page;z-index:-16896" coordorigin="459,571" coordsize="10959,14888">
            <v:shape style="position:absolute;left:8506;top:12902;width:2880;height:1958" type="#_x0000_t75">
              <v:imagedata r:id="rId47" o:title=""/>
            </v:shape>
            <v:group style="position:absolute;left:466;top:608;width:10899;height:2" coordorigin="466,608" coordsize="10899,2">
              <v:shape style="position:absolute;left:466;top:608;width:10899;height:2" coordorigin="466,608" coordsize="10899,0" path="m466,608l11365,608e" filled="f" stroked="t" strokeweight=".691557pt" strokecolor="#5B5B5B">
                <v:path arrowok="t"/>
              </v:shape>
            </v:group>
            <v:group style="position:absolute;left:516;top:583;width:2;height:14865" coordorigin="516,583" coordsize="2,14865">
              <v:shape style="position:absolute;left:516;top:583;width:2;height:14865" coordorigin="516,583" coordsize="0,14865" path="m516,15448l516,583e" filled="f" stroked="t" strokeweight="1.152595pt" strokecolor="#545454">
                <v:path arrowok="t"/>
              </v:shape>
            </v:group>
            <v:group style="position:absolute;left:2448;top:601;width:2;height:1475" coordorigin="2448,601" coordsize="2,1475">
              <v:shape style="position:absolute;left:2448;top:601;width:2;height:1475" coordorigin="2448,601" coordsize="0,1475" path="m2448,2077l2448,601e" filled="f" stroked="t" strokeweight=".691557pt" strokecolor="#545454">
                <v:path arrowok="t"/>
              </v:shape>
            </v:group>
            <v:group style="position:absolute;left:475;top:2070;width:10890;height:2" coordorigin="475,2070" coordsize="10890,2">
              <v:shape style="position:absolute;left:475;top:2070;width:10890;height:2" coordorigin="475,2070" coordsize="10890,0" path="m475,2070l11365,2070e" filled="f" stroked="t" strokeweight=".691557pt" strokecolor="#606060">
                <v:path arrowok="t"/>
              </v:shape>
            </v:group>
            <v:group style="position:absolute;left:470;top:2283;width:10899;height:2" coordorigin="470,2283" coordsize="10899,2">
              <v:shape style="position:absolute;left:470;top:2283;width:10899;height:2" coordorigin="470,2283" coordsize="10899,0" path="m470,2283l11369,2283e" filled="f" stroked="t" strokeweight=".691557pt" strokecolor="#5B5B5B">
                <v:path arrowok="t"/>
              </v:shape>
            </v:group>
            <v:group style="position:absolute;left:475;top:2497;width:10894;height:2" coordorigin="475,2497" coordsize="10894,2">
              <v:shape style="position:absolute;left:475;top:2497;width:10894;height:2" coordorigin="475,2497" coordsize="10894,0" path="m475,2497l11369,2497e" filled="f" stroked="t" strokeweight=".691557pt" strokecolor="#5B5B5B">
                <v:path arrowok="t"/>
              </v:shape>
            </v:group>
            <v:group style="position:absolute;left:475;top:2734;width:10890;height:2" coordorigin="475,2734" coordsize="10890,2">
              <v:shape style="position:absolute;left:475;top:2734;width:10890;height:2" coordorigin="475,2734" coordsize="10890,0" path="m475,2734l11365,2734e" filled="f" stroked="t" strokeweight=".691557pt" strokecolor="#5B5B5B">
                <v:path arrowok="t"/>
              </v:shape>
            </v:group>
            <v:group style="position:absolute;left:470;top:2969;width:10899;height:2" coordorigin="470,2969" coordsize="10899,2">
              <v:shape style="position:absolute;left:470;top:2969;width:10899;height:2" coordorigin="470,2969" coordsize="10899,0" path="m470,2969l11369,2969e" filled="f" stroked="t" strokeweight=".691557pt" strokecolor="#575757">
                <v:path arrowok="t"/>
              </v:shape>
            </v:group>
            <v:group style="position:absolute;left:479;top:3183;width:10890;height:2" coordorigin="479,3183" coordsize="10890,2">
              <v:shape style="position:absolute;left:479;top:3183;width:10890;height:2" coordorigin="479,3183" coordsize="10890,0" path="m479,3183l11369,3183e" filled="f" stroked="t" strokeweight=".691557pt" strokecolor="#5B5B5B">
                <v:path arrowok="t"/>
              </v:shape>
            </v:group>
            <v:group style="position:absolute;left:3910;top:3171;width:2;height:742" coordorigin="3910,3171" coordsize="2,742">
              <v:shape style="position:absolute;left:3910;top:3171;width:2;height:742" coordorigin="3910,3171" coordsize="0,742" path="m3910,3914l3910,3171e" filled="f" stroked="t" strokeweight=".691557pt" strokecolor="#545454">
                <v:path arrowok="t"/>
              </v:shape>
            </v:group>
            <v:group style="position:absolute;left:6925;top:3176;width:2;height:733" coordorigin="6925,3176" coordsize="2,733">
              <v:shape style="position:absolute;left:6925;top:3176;width:2;height:733" coordorigin="6925,3176" coordsize="0,733" path="m6925,3909l6925,3176e" filled="f" stroked="t" strokeweight=".691557pt" strokecolor="#545454">
                <v:path arrowok="t"/>
              </v:shape>
            </v:group>
            <v:group style="position:absolute;left:9032;top:601;width:2;height:1480" coordorigin="9032,601" coordsize="2,1480">
              <v:shape style="position:absolute;left:9032;top:601;width:2;height:1480" coordorigin="9032,601" coordsize="0,1480" path="m9032,2081l9032,601e" filled="f" stroked="t" strokeweight=".691557pt" strokecolor="#5B5B5B">
                <v:path arrowok="t"/>
              </v:shape>
            </v:group>
            <v:group style="position:absolute;left:11358;top:601;width:2;height:3308" coordorigin="11358,601" coordsize="2,3308">
              <v:shape style="position:absolute;left:11358;top:601;width:2;height:3308" coordorigin="11358,601" coordsize="0,3308" path="m11358,3909l11358,601e" filled="f" stroked="t" strokeweight=".691557pt" strokecolor="#606060">
                <v:path arrowok="t"/>
              </v:shape>
            </v:group>
            <v:group style="position:absolute;left:2490;top:3890;width:2;height:11557" coordorigin="2490,3890" coordsize="2,11557">
              <v:shape style="position:absolute;left:2490;top:3890;width:2;height:11557" coordorigin="2490,3890" coordsize="0,11557" path="m2490,15448l2490,3890e" filled="f" stroked="t" strokeweight="1.152595pt" strokecolor="#545454">
                <v:path arrowok="t"/>
              </v:shape>
            </v:group>
            <v:group style="position:absolute;left:479;top:3902;width:10894;height:2" coordorigin="479,3902" coordsize="10894,2">
              <v:shape style="position:absolute;left:479;top:3902;width:10894;height:2" coordorigin="479,3902" coordsize="10894,0" path="m479,3902l11374,3902e" filled="f" stroked="t" strokeweight=".691557pt" strokecolor="#575757">
                <v:path arrowok="t"/>
              </v:shape>
            </v:group>
            <v:group style="position:absolute;left:479;top:4172;width:10899;height:2" coordorigin="479,4172" coordsize="10899,2">
              <v:shape style="position:absolute;left:479;top:4172;width:10899;height:2" coordorigin="479,4172" coordsize="10899,0" path="m479,4172l11378,4172e" filled="f" stroked="t" strokeweight=".691557pt" strokecolor="#5B5B5B">
                <v:path arrowok="t"/>
              </v:shape>
            </v:group>
            <v:group style="position:absolute;left:11378;top:4153;width:2;height:11294" coordorigin="11378,4153" coordsize="2,11294">
              <v:shape style="position:absolute;left:11378;top:4153;width:2;height:11294" coordorigin="11378,4153" coordsize="0,11294" path="m11378,15448l11378,4153e" filled="f" stroked="t" strokeweight=".691557pt" strokecolor="#606060">
                <v:path arrowok="t"/>
              </v:shape>
            </v:group>
            <v:group style="position:absolute;left:2457;top:4388;width:8921;height:2" coordorigin="2457,4388" coordsize="8921,2">
              <v:shape style="position:absolute;left:2457;top:4388;width:8921;height:2" coordorigin="2457,4388" coordsize="8921,0" path="m2457,4388l11378,4388e" filled="f" stroked="t" strokeweight=".691557pt" strokecolor="#5B5B5B">
                <v:path arrowok="t"/>
              </v:shape>
            </v:group>
            <v:group style="position:absolute;left:4947;top:4383;width:2;height:2039" coordorigin="4947,4383" coordsize="2,2039">
              <v:shape style="position:absolute;left:4947;top:4383;width:2;height:2039" coordorigin="4947,4383" coordsize="0,2039" path="m4947,6422l4947,4383e" filled="f" stroked="t" strokeweight=".691557pt" strokecolor="#575757">
                <v:path arrowok="t"/>
              </v:shape>
            </v:group>
            <v:group style="position:absolute;left:4938;top:4863;width:6441;height:2" coordorigin="4938,4863" coordsize="6441,2">
              <v:shape style="position:absolute;left:4938;top:4863;width:6441;height:2" coordorigin="4938,4863" coordsize="6441,0" path="m4938,4863l11378,4863e" filled="f" stroked="t" strokeweight=".691557pt" strokecolor="#707070">
                <v:path arrowok="t"/>
              </v:shape>
            </v:group>
            <v:group style="position:absolute;left:4933;top:5102;width:6445;height:2" coordorigin="4933,5102" coordsize="6445,2">
              <v:shape style="position:absolute;left:4933;top:5102;width:6445;height:2" coordorigin="4933,5102" coordsize="6445,0" path="m4933,5102l11378,5102e" filled="f" stroked="t" strokeweight=".691557pt" strokecolor="#646464">
                <v:path arrowok="t"/>
              </v:shape>
            </v:group>
            <v:group style="position:absolute;left:4933;top:5337;width:6441;height:2" coordorigin="4933,5337" coordsize="6441,2">
              <v:shape style="position:absolute;left:4933;top:5337;width:6441;height:2" coordorigin="4933,5337" coordsize="6441,0" path="m4933,5337l11374,5337e" filled="f" stroked="t" strokeweight=".691557pt" strokecolor="#5B5B5B">
                <v:path arrowok="t"/>
              </v:shape>
            </v:group>
            <v:group style="position:absolute;left:2457;top:5549;width:8926;height:2" coordorigin="2457,5549" coordsize="8926,2">
              <v:shape style="position:absolute;left:2457;top:5549;width:8926;height:2" coordorigin="2457,5549" coordsize="8926,0" path="m2457,5549l11383,5549e" filled="f" stroked="t" strokeweight=".691557pt" strokecolor="#606060">
                <v:path arrowok="t"/>
              </v:shape>
            </v:group>
            <v:group style="position:absolute;left:7764;top:5769;width:2;height:653" coordorigin="7764,5769" coordsize="2,653">
              <v:shape style="position:absolute;left:7764;top:5769;width:2;height:653" coordorigin="7764,5769" coordsize="0,653" path="m7764,6422l7764,5769e" filled="f" stroked="t" strokeweight=".691557pt" strokecolor="#606060">
                <v:path arrowok="t"/>
              </v:shape>
            </v:group>
            <v:group style="position:absolute;left:2457;top:6197;width:8926;height:2" coordorigin="2457,6197" coordsize="8926,2">
              <v:shape style="position:absolute;left:2457;top:6197;width:8926;height:2" coordorigin="2457,6197" coordsize="8926,0" path="m2457,6197l11383,6197e" filled="f" stroked="t" strokeweight=".691557pt" strokecolor="#606060">
                <v:path arrowok="t"/>
              </v:shape>
            </v:group>
            <v:group style="position:absolute;left:2462;top:6411;width:8916;height:2" coordorigin="2462,6411" coordsize="8916,2">
              <v:shape style="position:absolute;left:2462;top:6411;width:8916;height:2" coordorigin="2462,6411" coordsize="8916,0" path="m2462,6411l11378,6411e" filled="f" stroked="t" strokeweight=".691557pt" strokecolor="#5B5B5B">
                <v:path arrowok="t"/>
              </v:shape>
            </v:group>
            <v:group style="position:absolute;left:489;top:5779;width:10890;height:2" coordorigin="489,5779" coordsize="10890,2">
              <v:shape style="position:absolute;left:489;top:5779;width:10890;height:2" coordorigin="489,5779" coordsize="10890,0" path="m489,5779l11378,5779e" filled="f" stroked="t" strokeweight=".691557pt" strokecolor="#606060">
                <v:path arrowok="t"/>
              </v:shape>
            </v:group>
            <v:group style="position:absolute;left:493;top:6624;width:10890;height:2" coordorigin="493,6624" coordsize="10890,2">
              <v:shape style="position:absolute;left:493;top:6624;width:10890;height:2" coordorigin="493,6624" coordsize="10890,0" path="m493,6624l11383,6624e" filled="f" stroked="t" strokeweight=".691557pt" strokecolor="#606060">
                <v:path arrowok="t"/>
              </v:shape>
            </v:group>
            <v:group style="position:absolute;left:4949;top:7061;width:2;height:677" coordorigin="4949,7061" coordsize="2,677">
              <v:shape style="position:absolute;left:4949;top:7061;width:2;height:677" coordorigin="4949,7061" coordsize="0,677" path="m4949,7738l4949,7061e" filled="f" stroked="t" strokeweight=".691557pt" strokecolor="#575757">
                <v:path arrowok="t"/>
              </v:shape>
            </v:group>
            <v:group style="position:absolute;left:4942;top:7282;width:6445;height:2" coordorigin="4942,7282" coordsize="6445,2">
              <v:shape style="position:absolute;left:4942;top:7282;width:6445;height:2" coordorigin="4942,7282" coordsize="6445,0" path="m4942,7282l11388,7282e" filled="f" stroked="t" strokeweight=".691557pt" strokecolor="#5B5B5B">
                <v:path arrowok="t"/>
              </v:shape>
            </v:group>
            <v:group style="position:absolute;left:4938;top:7494;width:6445;height:2" coordorigin="4938,7494" coordsize="6445,2">
              <v:shape style="position:absolute;left:4938;top:7494;width:6445;height:2" coordorigin="4938,7494" coordsize="6445,0" path="m4938,7494l11383,7494e" filled="f" stroked="t" strokeweight=".691557pt" strokecolor="#5B5B5B">
                <v:path arrowok="t"/>
              </v:shape>
            </v:group>
            <v:group style="position:absolute;left:503;top:9561;width:10894;height:2" coordorigin="503,9561" coordsize="10894,2">
              <v:shape style="position:absolute;left:503;top:9561;width:10894;height:2" coordorigin="503,9561" coordsize="10894,0" path="m503,9561l11397,9561e" filled="f" stroked="t" strokeweight=".691557pt" strokecolor="#606060">
                <v:path arrowok="t"/>
              </v:shape>
            </v:group>
            <v:group style="position:absolute;left:489;top:7066;width:10899;height:2" coordorigin="489,7066" coordsize="10899,2">
              <v:shape style="position:absolute;left:489;top:7066;width:10899;height:2" coordorigin="489,7066" coordsize="10899,0" path="m489,7066l11388,7066e" filled="f" stroked="t" strokeweight=".691557pt" strokecolor="#5B5B5B">
                <v:path arrowok="t"/>
              </v:shape>
            </v:group>
            <v:group style="position:absolute;left:489;top:7733;width:10899;height:2" coordorigin="489,7733" coordsize="10899,2">
              <v:shape style="position:absolute;left:489;top:7733;width:10899;height:2" coordorigin="489,7733" coordsize="10899,0" path="m489,7733l11388,7733e" filled="f" stroked="t" strokeweight=".691557pt" strokecolor="#5B5B5B">
                <v:path arrowok="t"/>
              </v:shape>
            </v:group>
            <v:group style="position:absolute;left:503;top:8527;width:10890;height:2" coordorigin="503,8527" coordsize="10890,2">
              <v:shape style="position:absolute;left:503;top:8527;width:10890;height:2" coordorigin="503,8527" coordsize="10890,0" path="m503,8527l11392,8527e" filled="f" stroked="t" strokeweight=".691557pt" strokecolor="#5B5B5B">
                <v:path arrowok="t"/>
              </v:shape>
            </v:group>
            <v:group style="position:absolute;left:503;top:9894;width:10894;height:2" coordorigin="503,9894" coordsize="10894,2">
              <v:shape style="position:absolute;left:503;top:9894;width:10894;height:2" coordorigin="503,9894" coordsize="10894,0" path="m503,9894l11397,9894e" filled="f" stroked="t" strokeweight=".691557pt" strokecolor="#606060">
                <v:path arrowok="t"/>
              </v:shape>
            </v:group>
            <v:group style="position:absolute;left:503;top:10125;width:10890;height:2" coordorigin="503,10125" coordsize="10890,2">
              <v:shape style="position:absolute;left:503;top:10125;width:10890;height:2" coordorigin="503,10125" coordsize="10890,0" path="m503,10125l11392,10125e" filled="f" stroked="t" strokeweight=".691557pt" strokecolor="#606060">
                <v:path arrowok="t"/>
              </v:shape>
            </v:group>
            <v:group style="position:absolute;left:512;top:10810;width:10890;height:2" coordorigin="512,10810" coordsize="10890,2">
              <v:shape style="position:absolute;left:512;top:10810;width:10890;height:2" coordorigin="512,10810" coordsize="10890,0" path="m512,10810l11401,10810e" filled="f" stroked="t" strokeweight=".691557pt" strokecolor="#606060">
                <v:path arrowok="t"/>
              </v:shape>
            </v:group>
            <v:group style="position:absolute;left:1293;top:10759;width:2;height:4679" coordorigin="1293,10759" coordsize="2,4679">
              <v:shape style="position:absolute;left:1293;top:10759;width:2;height:4679" coordorigin="1293,10759" coordsize="0,4679" path="m1293,15438l1293,10759e" filled="f" stroked="t" strokeweight=".691557pt" strokecolor="#545454">
                <v:path arrowok="t"/>
              </v:shape>
            </v:group>
            <v:group style="position:absolute;left:1853;top:10806;width:2;height:4632" coordorigin="1853,10806" coordsize="2,4632">
              <v:shape style="position:absolute;left:1853;top:10806;width:2;height:4632" coordorigin="1853,10806" coordsize="0,4632" path="m1853,15438l1853,10806e" filled="f" stroked="t" strokeweight=".691557pt" strokecolor="#545454">
                <v:path arrowok="t"/>
              </v:shape>
            </v:group>
            <v:group style="position:absolute;left:512;top:11045;width:10890;height:2" coordorigin="512,11045" coordsize="10890,2">
              <v:shape style="position:absolute;left:512;top:11045;width:10890;height:2" coordorigin="512,11045" coordsize="10890,0" path="m512,11045l11401,11045e" filled="f" stroked="t" strokeweight=".691557pt" strokecolor="#606060">
                <v:path arrowok="t"/>
              </v:shape>
            </v:group>
            <v:group style="position:absolute;left:516;top:13089;width:1992;height:2" coordorigin="516,13089" coordsize="1992,2">
              <v:shape style="position:absolute;left:516;top:13089;width:1992;height:2" coordorigin="516,13089" coordsize="1992,0" path="m516,13089l2508,13089e" filled="f" stroked="t" strokeweight=".691557pt" strokecolor="#676767">
                <v:path arrowok="t"/>
              </v:shape>
            </v:group>
            <v:group style="position:absolute;left:526;top:15429;width:10885;height:2" coordorigin="526,15429" coordsize="10885,2">
              <v:shape style="position:absolute;left:526;top:15429;width:10885;height:2" coordorigin="526,15429" coordsize="10885,0" path="m526,15429l11411,15429e" filled="f" stroked="t" strokeweight=".691557pt" strokecolor="#676767">
                <v:path arrowok="t"/>
              </v:shape>
            </v:group>
            <v:group style="position:absolute;left:7347;top:10801;width:2;height:4632" coordorigin="7347,10801" coordsize="2,4632">
              <v:shape style="position:absolute;left:7347;top:10801;width:2;height:4632" coordorigin="7347,10801" coordsize="0,4632" path="m7347,15433l7347,10801e" filled="f" stroked="t" strokeweight=".691557pt" strokecolor="#5B5B5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2"/>
          <w:szCs w:val="22"/>
          <w:color w:val="5B5B5B"/>
          <w:spacing w:val="-161"/>
          <w:w w:val="132"/>
          <w:position w:val="6"/>
        </w:rPr>
        <w:t>=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5"/>
          <w:w w:val="84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4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0"/>
          <w:w w:val="84"/>
          <w:position w:val="-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"/>
          <w:w w:val="100"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32"/>
          <w:position w:val="-2"/>
        </w:rPr>
        <w:t>.ı</w:t>
      </w:r>
      <w:r>
        <w:rPr>
          <w:rFonts w:ascii="Arial" w:hAnsi="Arial" w:cs="Arial" w:eastAsia="Arial"/>
          <w:sz w:val="15"/>
          <w:szCs w:val="15"/>
          <w:color w:val="3A3A3A"/>
          <w:spacing w:val="-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79"/>
          <w:position w:val="-2"/>
        </w:rPr>
        <w:t>Dönt!ş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86"/>
          <w:w w:val="80"/>
          <w:position w:val="-2"/>
        </w:rPr>
        <w:t>U</w:t>
      </w:r>
      <w:r>
        <w:rPr>
          <w:rFonts w:ascii="Arial" w:hAnsi="Arial" w:cs="Arial" w:eastAsia="Arial"/>
          <w:sz w:val="22"/>
          <w:szCs w:val="22"/>
          <w:color w:val="6B6B6B"/>
          <w:spacing w:val="0"/>
          <w:w w:val="104"/>
          <w:position w:val="6"/>
        </w:rPr>
        <w:t>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249" w:right="-68"/>
        <w:jc w:val="left"/>
        <w:tabs>
          <w:tab w:pos="1040" w:val="left"/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00"/>
        </w:rPr>
        <w:t>Ölü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4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5" w:after="0" w:line="240" w:lineRule="auto"/>
        <w:ind w:left="37" w:right="-69"/>
        <w:jc w:val="left"/>
        <w:tabs>
          <w:tab w:pos="38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2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16"/>
          <w:w w:val="12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0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"/>
          <w:w w:val="12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-13"/>
          <w:w w:val="12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0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5"/>
          <w:w w:val="12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-2"/>
          <w:w w:val="12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0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1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-18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7"/>
        </w:rPr>
        <w:t>22.45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240" w:lineRule="auto"/>
        <w:ind w:left="37" w:right="-20"/>
        <w:jc w:val="left"/>
        <w:tabs>
          <w:tab w:pos="2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w w:val="7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5"/>
        </w:rPr>
        <w:t>DE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8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Karşıyaka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66" w:right="-20"/>
        <w:jc w:val="left"/>
        <w:tabs>
          <w:tab w:pos="2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4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2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4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2" w:lineRule="exact"/>
        <w:ind w:left="25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4.603271pt;margin-top:7.736368pt;width:35.251022pt;height:63pt;mso-position-horizontal-relative:page;mso-position-vertical-relative:paragraph;z-index:-16894" type="#_x0000_t202" filled="f" stroked="f">
            <v:textbox inset="0,0,0,0">
              <w:txbxContent>
                <w:p>
                  <w:pPr>
                    <w:spacing w:before="0" w:after="0" w:line="1260" w:lineRule="exact"/>
                    <w:ind w:right="-229"/>
                    <w:jc w:val="left"/>
                    <w:rPr>
                      <w:rFonts w:ascii="Arial" w:hAnsi="Arial" w:cs="Arial" w:eastAsia="Arial"/>
                      <w:sz w:val="126"/>
                      <w:szCs w:val="126"/>
                    </w:rPr>
                  </w:pPr>
                  <w:rPr/>
                  <w:r>
                    <w:rPr>
                      <w:rFonts w:ascii="Arial" w:hAnsi="Arial" w:cs="Arial" w:eastAsia="Arial"/>
                      <w:sz w:val="126"/>
                      <w:szCs w:val="126"/>
                      <w:color w:val="2F3880"/>
                      <w:spacing w:val="0"/>
                      <w:w w:val="201"/>
                      <w:position w:val="-1"/>
                    </w:rPr>
                    <w:t>t</w:t>
                  </w:r>
                  <w:r>
                    <w:rPr>
                      <w:rFonts w:ascii="Arial" w:hAnsi="Arial" w:cs="Arial" w:eastAsia="Arial"/>
                      <w:sz w:val="126"/>
                      <w:szCs w:val="12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741" w:lineRule="exact"/>
        <w:ind w:left="433" w:right="-20"/>
        <w:jc w:val="left"/>
        <w:tabs>
          <w:tab w:pos="2400" w:val="left"/>
          <w:tab w:pos="3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9"/>
          <w:szCs w:val="29"/>
          <w:color w:val="414980"/>
          <w:spacing w:val="0"/>
          <w:w w:val="100"/>
          <w:position w:val="-6"/>
        </w:rPr>
        <w:t>f'</w:t>
      </w:r>
      <w:r>
        <w:rPr>
          <w:rFonts w:ascii="Arial" w:hAnsi="Arial" w:cs="Arial" w:eastAsia="Arial"/>
          <w:sz w:val="29"/>
          <w:szCs w:val="29"/>
          <w:color w:val="414980"/>
          <w:spacing w:val="-1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3880"/>
          <w:spacing w:val="0"/>
          <w:w w:val="50"/>
          <w:position w:val="-6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2F3880"/>
          <w:spacing w:val="0"/>
          <w:w w:val="50"/>
          <w:position w:val="-6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2F3880"/>
          <w:spacing w:val="3"/>
          <w:w w:val="5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195CA"/>
          <w:spacing w:val="0"/>
          <w:w w:val="100"/>
          <w:position w:val="-6"/>
        </w:rPr>
        <w:t>\</w:t>
      </w:r>
      <w:r>
        <w:rPr>
          <w:rFonts w:ascii="Times New Roman" w:hAnsi="Times New Roman" w:cs="Times New Roman" w:eastAsia="Times New Roman"/>
          <w:sz w:val="21"/>
          <w:szCs w:val="21"/>
          <w:color w:val="9195CA"/>
          <w:spacing w:val="0"/>
          <w:w w:val="100"/>
          <w:position w:val="-6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9195CA"/>
          <w:spacing w:val="27"/>
          <w:w w:val="100"/>
          <w:position w:val="-6"/>
        </w:rPr>
        <w:t> </w:t>
      </w:r>
      <w:r>
        <w:rPr>
          <w:rFonts w:ascii="Arial" w:hAnsi="Arial" w:cs="Arial" w:eastAsia="Arial"/>
          <w:sz w:val="70"/>
          <w:szCs w:val="70"/>
          <w:color w:val="414980"/>
          <w:spacing w:val="0"/>
          <w:w w:val="82"/>
          <w:position w:val="-6"/>
        </w:rPr>
        <w:t>u</w:t>
      </w:r>
      <w:r>
        <w:rPr>
          <w:rFonts w:ascii="Arial" w:hAnsi="Arial" w:cs="Arial" w:eastAsia="Arial"/>
          <w:sz w:val="70"/>
          <w:szCs w:val="70"/>
          <w:color w:val="414980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70"/>
          <w:szCs w:val="70"/>
          <w:color w:val="414980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6"/>
        </w:rPr>
        <w:t>Bohç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8"/>
          <w:szCs w:val="18"/>
          <w:color w:val="8C8E8E"/>
          <w:spacing w:val="0"/>
          <w:w w:val="310"/>
          <w:position w:val="-6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8C8E8E"/>
          <w:spacing w:val="-2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6"/>
        </w:rPr>
        <w:t>LİK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54" w:lineRule="exact"/>
        <w:ind w:left="433" w:right="-20"/>
        <w:jc w:val="left"/>
        <w:tabs>
          <w:tab w:pos="2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6.697754pt;margin-top:4.517231pt;width:84.763563pt;height:12.5pt;mso-position-horizontal-relative:page;mso-position-vertical-relative:paragraph;z-index:-16893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rPr>
                      <w:rFonts w:ascii="Times New Roman" w:hAnsi="Times New Roman" w:cs="Times New Roman" w:eastAsia="Times New Roman"/>
                      <w:sz w:val="25"/>
                      <w:szCs w:val="2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6B6B6B"/>
                      <w:spacing w:val="0"/>
                      <w:w w:val="100"/>
                      <w:b/>
                      <w:bCs/>
                    </w:rPr>
                    <w:t>Ay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6B6B6B"/>
                      <w:spacing w:val="0"/>
                      <w:w w:val="100"/>
                      <w:b/>
                      <w:bCs/>
                    </w:rPr>
                    <w:t>c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6B6B6B"/>
                      <w:spacing w:val="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6B6B6B"/>
                      <w:spacing w:val="1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3A3A3A"/>
                      <w:spacing w:val="0"/>
                      <w:w w:val="143"/>
                      <w:b/>
                      <w:bCs/>
                    </w:rPr>
                    <w:t>n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3A3A3A"/>
                      <w:spacing w:val="-36"/>
                      <w:w w:val="143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3A3A3A"/>
                      <w:spacing w:val="0"/>
                      <w:w w:val="103"/>
                    </w:rPr>
                    <w:t>MUTLU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Courier New" w:hAnsi="Courier New" w:cs="Courier New" w:eastAsia="Courier New"/>
          <w:sz w:val="26"/>
          <w:szCs w:val="26"/>
          <w:color w:val="414980"/>
          <w:spacing w:val="0"/>
          <w:w w:val="100"/>
        </w:rPr>
        <w:t>w</w:t>
      </w:r>
      <w:r>
        <w:rPr>
          <w:rFonts w:ascii="Courier New" w:hAnsi="Courier New" w:cs="Courier New" w:eastAsia="Courier New"/>
          <w:sz w:val="26"/>
          <w:szCs w:val="26"/>
          <w:color w:val="414980"/>
          <w:spacing w:val="0"/>
          <w:w w:val="100"/>
        </w:rPr>
        <w:tab/>
      </w:r>
      <w:r>
        <w:rPr>
          <w:rFonts w:ascii="Courier New" w:hAnsi="Courier New" w:cs="Courier New" w:eastAsia="Courier New"/>
          <w:sz w:val="26"/>
          <w:szCs w:val="26"/>
          <w:color w:val="414980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34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6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299" w:lineRule="exact"/>
        <w:ind w:left="184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32"/>
          <w:szCs w:val="132"/>
          <w:color w:val="414980"/>
          <w:spacing w:val="-317"/>
          <w:w w:val="69"/>
          <w:position w:val="3"/>
        </w:rPr>
        <w:t>: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11"/>
          <w:position w:val="69"/>
        </w:rPr>
        <w:t>it</w:t>
      </w:r>
      <w:r>
        <w:rPr>
          <w:rFonts w:ascii="Arial" w:hAnsi="Arial" w:cs="Arial" w:eastAsia="Arial"/>
          <w:sz w:val="19"/>
          <w:szCs w:val="19"/>
          <w:color w:val="3A3A3A"/>
          <w:spacing w:val="-8"/>
          <w:w w:val="111"/>
          <w:position w:val="69"/>
        </w:rPr>
        <w:t>f</w:t>
      </w:r>
      <w:r>
        <w:rPr>
          <w:rFonts w:ascii="Arial" w:hAnsi="Arial" w:cs="Arial" w:eastAsia="Arial"/>
          <w:sz w:val="19"/>
          <w:szCs w:val="19"/>
          <w:color w:val="3A3A3A"/>
          <w:spacing w:val="-107"/>
          <w:w w:val="112"/>
          <w:position w:val="69"/>
        </w:rPr>
        <w:t>a</w:t>
      </w:r>
      <w:r>
        <w:rPr>
          <w:rFonts w:ascii="Times New Roman" w:hAnsi="Times New Roman" w:cs="Times New Roman" w:eastAsia="Times New Roman"/>
          <w:sz w:val="132"/>
          <w:szCs w:val="132"/>
          <w:color w:val="414980"/>
          <w:spacing w:val="-331"/>
          <w:w w:val="108"/>
          <w:position w:val="3"/>
        </w:rPr>
        <w:t>:</w:t>
      </w:r>
      <w:r>
        <w:rPr>
          <w:rFonts w:ascii="Times New Roman" w:hAnsi="Times New Roman" w:cs="Times New Roman" w:eastAsia="Times New Roman"/>
          <w:sz w:val="132"/>
          <w:szCs w:val="132"/>
          <w:color w:val="3A3A3A"/>
          <w:spacing w:val="-127"/>
          <w:w w:val="15"/>
          <w:position w:val="3"/>
        </w:rPr>
        <w:t>P</w:t>
      </w:r>
      <w:r>
        <w:rPr>
          <w:rFonts w:ascii="Arial" w:hAnsi="Arial" w:cs="Arial" w:eastAsia="Arial"/>
          <w:sz w:val="19"/>
          <w:szCs w:val="19"/>
          <w:color w:val="3A3A3A"/>
          <w:spacing w:val="-37"/>
          <w:w w:val="112"/>
          <w:position w:val="69"/>
        </w:rPr>
        <w:t>i</w:t>
      </w:r>
      <w:r>
        <w:rPr>
          <w:rFonts w:ascii="Times New Roman" w:hAnsi="Times New Roman" w:cs="Times New Roman" w:eastAsia="Times New Roman"/>
          <w:sz w:val="132"/>
          <w:szCs w:val="132"/>
          <w:color w:val="2F3880"/>
          <w:spacing w:val="-259"/>
          <w:w w:val="64"/>
          <w:position w:val="3"/>
        </w:rPr>
        <w:t>.</w:t>
      </w:r>
      <w:r>
        <w:rPr>
          <w:rFonts w:ascii="Arial" w:hAnsi="Arial" w:cs="Arial" w:eastAsia="Arial"/>
          <w:sz w:val="19"/>
          <w:szCs w:val="19"/>
          <w:color w:val="3A3A3A"/>
          <w:spacing w:val="-45"/>
          <w:w w:val="112"/>
          <w:position w:val="69"/>
        </w:rPr>
        <w:t>y</w:t>
      </w:r>
      <w:r>
        <w:rPr>
          <w:rFonts w:ascii="Times New Roman" w:hAnsi="Times New Roman" w:cs="Times New Roman" w:eastAsia="Times New Roman"/>
          <w:sz w:val="132"/>
          <w:szCs w:val="132"/>
          <w:color w:val="4B4B4B"/>
          <w:spacing w:val="-142"/>
          <w:w w:val="18"/>
          <w:position w:val="3"/>
        </w:rPr>
        <w:t>s</w:t>
      </w:r>
      <w:r>
        <w:rPr>
          <w:rFonts w:ascii="Arial" w:hAnsi="Arial" w:cs="Arial" w:eastAsia="Arial"/>
          <w:sz w:val="19"/>
          <w:szCs w:val="19"/>
          <w:color w:val="3A3A3A"/>
          <w:spacing w:val="-88"/>
          <w:w w:val="112"/>
          <w:position w:val="69"/>
        </w:rPr>
        <w:t>e</w:t>
      </w:r>
      <w:r>
        <w:rPr>
          <w:rFonts w:ascii="Times New Roman" w:hAnsi="Times New Roman" w:cs="Times New Roman" w:eastAsia="Times New Roman"/>
          <w:sz w:val="132"/>
          <w:szCs w:val="132"/>
          <w:color w:val="414980"/>
          <w:spacing w:val="-239"/>
          <w:w w:val="26"/>
          <w:position w:val="3"/>
        </w:rPr>
        <w:t>;</w:t>
      </w:r>
      <w:r>
        <w:rPr>
          <w:rFonts w:ascii="Times New Roman" w:hAnsi="Times New Roman" w:cs="Times New Roman" w:eastAsia="Times New Roman"/>
          <w:sz w:val="132"/>
          <w:szCs w:val="132"/>
          <w:color w:val="4B4B4B"/>
          <w:spacing w:val="-264"/>
          <w:w w:val="17"/>
          <w:position w:val="3"/>
        </w:rPr>
        <w:t>t</w:t>
      </w:r>
      <w:r>
        <w:rPr>
          <w:rFonts w:ascii="Times New Roman" w:hAnsi="Times New Roman" w:cs="Times New Roman" w:eastAsia="Times New Roman"/>
          <w:sz w:val="132"/>
          <w:szCs w:val="132"/>
          <w:color w:val="3A3A3A"/>
          <w:spacing w:val="-750"/>
          <w:w w:val="17"/>
          <w:position w:val="3"/>
        </w:rPr>
        <w:t>A</w:t>
      </w:r>
      <w:r>
        <w:rPr>
          <w:rFonts w:ascii="Times New Roman" w:hAnsi="Times New Roman" w:cs="Times New Roman" w:eastAsia="Times New Roman"/>
          <w:sz w:val="132"/>
          <w:szCs w:val="132"/>
          <w:color w:val="2F3880"/>
          <w:spacing w:val="-275"/>
          <w:w w:val="63"/>
          <w:position w:val="3"/>
        </w:rPr>
        <w:t>;</w:t>
      </w:r>
      <w:r>
        <w:rPr>
          <w:rFonts w:ascii="Times New Roman" w:hAnsi="Times New Roman" w:cs="Times New Roman" w:eastAsia="Times New Roman"/>
          <w:sz w:val="132"/>
          <w:szCs w:val="132"/>
          <w:color w:val="414980"/>
          <w:spacing w:val="-351"/>
          <w:w w:val="49"/>
          <w:position w:val="3"/>
        </w:rPr>
        <w:t>/</w:t>
      </w:r>
      <w:r>
        <w:rPr>
          <w:rFonts w:ascii="Times New Roman" w:hAnsi="Times New Roman" w:cs="Times New Roman" w:eastAsia="Times New Roman"/>
          <w:sz w:val="132"/>
          <w:szCs w:val="132"/>
          <w:color w:val="414980"/>
          <w:spacing w:val="-163"/>
          <w:w w:val="27"/>
          <w:position w:val="3"/>
        </w:rPr>
        <w:t>I</w:t>
      </w:r>
      <w:r>
        <w:rPr>
          <w:rFonts w:ascii="Arial" w:hAnsi="Arial" w:cs="Arial" w:eastAsia="Arial"/>
          <w:sz w:val="19"/>
          <w:szCs w:val="19"/>
          <w:color w:val="3A3A3A"/>
          <w:spacing w:val="-134"/>
          <w:w w:val="104"/>
          <w:position w:val="69"/>
        </w:rPr>
        <w:t>M</w:t>
      </w:r>
      <w:r>
        <w:rPr>
          <w:rFonts w:ascii="Times New Roman" w:hAnsi="Times New Roman" w:cs="Times New Roman" w:eastAsia="Times New Roman"/>
          <w:sz w:val="132"/>
          <w:szCs w:val="132"/>
          <w:color w:val="3A3A3A"/>
          <w:spacing w:val="0"/>
          <w:w w:val="17"/>
          <w:position w:val="3"/>
        </w:rPr>
        <w:t>n</w:t>
      </w:r>
      <w:r>
        <w:rPr>
          <w:rFonts w:ascii="Times New Roman" w:hAnsi="Times New Roman" w:cs="Times New Roman" w:eastAsia="Times New Roman"/>
          <w:sz w:val="132"/>
          <w:szCs w:val="132"/>
          <w:color w:val="3A3A3A"/>
          <w:spacing w:val="-125"/>
          <w:w w:val="16"/>
          <w:position w:val="3"/>
        </w:rPr>
        <w:t>i</w:t>
      </w:r>
      <w:r>
        <w:rPr>
          <w:rFonts w:ascii="Arial" w:hAnsi="Arial" w:cs="Arial" w:eastAsia="Arial"/>
          <w:sz w:val="19"/>
          <w:szCs w:val="19"/>
          <w:color w:val="3A3A3A"/>
          <w:spacing w:val="-72"/>
          <w:w w:val="104"/>
          <w:position w:val="69"/>
        </w:rPr>
        <w:t>e</w:t>
      </w:r>
      <w:r>
        <w:rPr>
          <w:rFonts w:ascii="Times New Roman" w:hAnsi="Times New Roman" w:cs="Times New Roman" w:eastAsia="Times New Roman"/>
          <w:sz w:val="132"/>
          <w:szCs w:val="132"/>
          <w:color w:val="3A3A3A"/>
          <w:spacing w:val="-62"/>
          <w:w w:val="16"/>
          <w:position w:val="3"/>
        </w:rPr>
        <w:t>c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4"/>
          <w:position w:val="69"/>
        </w:rPr>
        <w:t>rkez</w:t>
      </w:r>
      <w:r>
        <w:rPr>
          <w:rFonts w:ascii="Arial" w:hAnsi="Arial" w:cs="Arial" w:eastAsia="Arial"/>
          <w:sz w:val="19"/>
          <w:szCs w:val="19"/>
          <w:color w:val="3A3A3A"/>
          <w:spacing w:val="10"/>
          <w:w w:val="100"/>
          <w:position w:val="69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69"/>
        </w:rPr>
        <w:t>Böl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69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9"/>
          <w:w w:val="100"/>
          <w:position w:val="69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20"/>
          <w:position w:val="69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55" w:right="-20"/>
        <w:jc w:val="left"/>
        <w:tabs>
          <w:tab w:pos="2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4"/>
          <w:szCs w:val="24"/>
          <w:color w:val="8C8E8E"/>
          <w:w w:val="77"/>
          <w:b/>
          <w:bCs/>
        </w:rPr>
        <w:t>!</w:t>
      </w:r>
      <w:r>
        <w:rPr>
          <w:rFonts w:ascii="Arial" w:hAnsi="Arial" w:cs="Arial" w:eastAsia="Arial"/>
          <w:sz w:val="24"/>
          <w:szCs w:val="24"/>
          <w:color w:val="8C8E8E"/>
          <w:spacing w:val="-5"/>
          <w:w w:val="76"/>
          <w:b/>
          <w:bCs/>
        </w:rPr>
        <w:t>\</w:t>
      </w:r>
      <w:r>
        <w:rPr>
          <w:rFonts w:ascii="Arial" w:hAnsi="Arial" w:cs="Arial" w:eastAsia="Arial"/>
          <w:sz w:val="24"/>
          <w:szCs w:val="24"/>
          <w:color w:val="7C7C7C"/>
          <w:spacing w:val="0"/>
          <w:w w:val="101"/>
          <w:b/>
          <w:bCs/>
        </w:rPr>
        <w:t>nT</w:t>
      </w:r>
      <w:r>
        <w:rPr>
          <w:rFonts w:ascii="Arial" w:hAnsi="Arial" w:cs="Arial" w:eastAsia="Arial"/>
          <w:sz w:val="24"/>
          <w:szCs w:val="24"/>
          <w:color w:val="7C7C7C"/>
          <w:spacing w:val="-5"/>
          <w:w w:val="100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5B5B5B"/>
          <w:spacing w:val="-25"/>
          <w:w w:val="118"/>
          <w:b/>
          <w:bCs/>
        </w:rPr>
        <w:t>)</w:t>
      </w:r>
      <w:r>
        <w:rPr>
          <w:rFonts w:ascii="Arial" w:hAnsi="Arial" w:cs="Arial" w:eastAsia="Arial"/>
          <w:sz w:val="25"/>
          <w:szCs w:val="25"/>
          <w:color w:val="596477"/>
          <w:spacing w:val="0"/>
          <w:w w:val="75"/>
          <w:b/>
          <w:bCs/>
        </w:rPr>
        <w:t>PÇ</w:t>
      </w:r>
      <w:r>
        <w:rPr>
          <w:rFonts w:ascii="Arial" w:hAnsi="Arial" w:cs="Arial" w:eastAsia="Arial"/>
          <w:sz w:val="25"/>
          <w:szCs w:val="25"/>
          <w:color w:val="596477"/>
          <w:spacing w:val="0"/>
          <w:w w:val="76"/>
          <w:b/>
          <w:bCs/>
        </w:rPr>
        <w:t>U</w:t>
      </w:r>
      <w:r>
        <w:rPr>
          <w:rFonts w:ascii="Arial" w:hAnsi="Arial" w:cs="Arial" w:eastAsia="Arial"/>
          <w:sz w:val="25"/>
          <w:szCs w:val="25"/>
          <w:color w:val="596477"/>
          <w:spacing w:val="-45"/>
          <w:w w:val="100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34469E"/>
          <w:spacing w:val="0"/>
          <w:w w:val="63"/>
          <w:b/>
          <w:bCs/>
        </w:rPr>
        <w:t>Y</w:t>
      </w:r>
      <w:r>
        <w:rPr>
          <w:rFonts w:ascii="Arial" w:hAnsi="Arial" w:cs="Arial" w:eastAsia="Arial"/>
          <w:sz w:val="25"/>
          <w:szCs w:val="25"/>
          <w:color w:val="34469E"/>
          <w:spacing w:val="32"/>
          <w:w w:val="63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34469E"/>
          <w:spacing w:val="0"/>
          <w:w w:val="63"/>
        </w:rPr>
        <w:t>_..</w:t>
      </w:r>
      <w:r>
        <w:rPr>
          <w:rFonts w:ascii="Arial" w:hAnsi="Arial" w:cs="Arial" w:eastAsia="Arial"/>
          <w:sz w:val="25"/>
          <w:szCs w:val="25"/>
          <w:color w:val="34469E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34469E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8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8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8C8E8E"/>
          <w:spacing w:val="0"/>
          <w:w w:val="50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8C8E8E"/>
          <w:spacing w:val="0"/>
          <w:w w:val="5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C8E8E"/>
          <w:spacing w:val="23"/>
          <w:w w:val="50"/>
        </w:rPr>
        <w:t> </w:t>
      </w:r>
      <w:r>
        <w:rPr>
          <w:rFonts w:ascii="Arial" w:hAnsi="Arial" w:cs="Arial" w:eastAsia="Arial"/>
          <w:sz w:val="23"/>
          <w:szCs w:val="23"/>
          <w:color w:val="5B5B5B"/>
          <w:spacing w:val="6"/>
          <w:w w:val="52"/>
        </w:rPr>
        <w:t>f</w:t>
      </w:r>
      <w:r>
        <w:rPr>
          <w:rFonts w:ascii="Arial" w:hAnsi="Arial" w:cs="Arial" w:eastAsia="Arial"/>
          <w:sz w:val="23"/>
          <w:szCs w:val="23"/>
          <w:color w:val="7C7C7C"/>
          <w:spacing w:val="-13"/>
          <w:w w:val="75"/>
        </w:rPr>
        <w:t>a</w:t>
      </w:r>
      <w:r>
        <w:rPr>
          <w:rFonts w:ascii="Arial" w:hAnsi="Arial" w:cs="Arial" w:eastAsia="Arial"/>
          <w:sz w:val="23"/>
          <w:szCs w:val="23"/>
          <w:color w:val="5B5B5B"/>
          <w:spacing w:val="0"/>
          <w:w w:val="74"/>
        </w:rPr>
        <w:t>ı</w:t>
      </w:r>
      <w:r>
        <w:rPr>
          <w:rFonts w:ascii="Arial" w:hAnsi="Arial" w:cs="Arial" w:eastAsia="Arial"/>
          <w:sz w:val="23"/>
          <w:szCs w:val="23"/>
          <w:color w:val="5B5B5B"/>
          <w:spacing w:val="0"/>
          <w:w w:val="75"/>
        </w:rPr>
        <w:t>y</w:t>
      </w:r>
      <w:r>
        <w:rPr>
          <w:rFonts w:ascii="Arial" w:hAnsi="Arial" w:cs="Arial" w:eastAsia="Arial"/>
          <w:sz w:val="23"/>
          <w:szCs w:val="23"/>
          <w:color w:val="5B5B5B"/>
          <w:spacing w:val="-41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8C8E8E"/>
          <w:spacing w:val="0"/>
          <w:w w:val="100"/>
        </w:rPr>
        <w:t>·</w:t>
      </w:r>
      <w:r>
        <w:rPr>
          <w:rFonts w:ascii="Arial" w:hAnsi="Arial" w:cs="Arial" w:eastAsia="Arial"/>
          <w:sz w:val="23"/>
          <w:szCs w:val="23"/>
          <w:color w:val="8C8E8E"/>
          <w:spacing w:val="-25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76"/>
        </w:rPr>
        <w:t>Merk</w:t>
      </w:r>
      <w:r>
        <w:rPr>
          <w:rFonts w:ascii="Arial" w:hAnsi="Arial" w:cs="Arial" w:eastAsia="Arial"/>
          <w:sz w:val="23"/>
          <w:szCs w:val="23"/>
          <w:color w:val="3A3A3A"/>
          <w:spacing w:val="-13"/>
          <w:w w:val="76"/>
        </w:rPr>
        <w:t>e</w:t>
      </w:r>
      <w:r>
        <w:rPr>
          <w:rFonts w:ascii="Arial" w:hAnsi="Arial" w:cs="Arial" w:eastAsia="Arial"/>
          <w:sz w:val="23"/>
          <w:szCs w:val="23"/>
          <w:color w:val="5B5B5B"/>
          <w:spacing w:val="0"/>
          <w:w w:val="76"/>
        </w:rPr>
        <w:t>r</w:t>
      </w:r>
      <w:r>
        <w:rPr>
          <w:rFonts w:ascii="Arial" w:hAnsi="Arial" w:cs="Arial" w:eastAsia="Arial"/>
          <w:sz w:val="23"/>
          <w:szCs w:val="23"/>
          <w:color w:val="5B5B5B"/>
          <w:spacing w:val="0"/>
          <w:w w:val="76"/>
        </w:rPr>
        <w:t>.</w:t>
      </w:r>
      <w:r>
        <w:rPr>
          <w:rFonts w:ascii="Arial" w:hAnsi="Arial" w:cs="Arial" w:eastAsia="Arial"/>
          <w:sz w:val="23"/>
          <w:szCs w:val="23"/>
          <w:color w:val="5B5B5B"/>
          <w:spacing w:val="9"/>
          <w:w w:val="76"/>
        </w:rPr>
        <w:t> </w:t>
      </w:r>
      <w:r>
        <w:rPr>
          <w:rFonts w:ascii="Arial" w:hAnsi="Arial" w:cs="Arial" w:eastAsia="Arial"/>
          <w:sz w:val="23"/>
          <w:szCs w:val="23"/>
          <w:color w:val="8C8E8E"/>
          <w:spacing w:val="0"/>
          <w:w w:val="76"/>
        </w:rPr>
        <w:t>f</w:t>
      </w:r>
      <w:r>
        <w:rPr>
          <w:rFonts w:ascii="Arial" w:hAnsi="Arial" w:cs="Arial" w:eastAsia="Arial"/>
          <w:sz w:val="23"/>
          <w:szCs w:val="23"/>
          <w:color w:val="8C8E8E"/>
          <w:spacing w:val="-10"/>
          <w:w w:val="76"/>
        </w:rPr>
        <w:t> </w:t>
      </w:r>
      <w:r>
        <w:rPr>
          <w:rFonts w:ascii="Arial" w:hAnsi="Arial" w:cs="Arial" w:eastAsia="Arial"/>
          <w:sz w:val="23"/>
          <w:szCs w:val="23"/>
          <w:color w:val="8C8E8E"/>
          <w:spacing w:val="0"/>
          <w:w w:val="76"/>
        </w:rPr>
        <w:t>1'</w:t>
      </w:r>
      <w:r>
        <w:rPr>
          <w:rFonts w:ascii="Arial" w:hAnsi="Arial" w:cs="Arial" w:eastAsia="Arial"/>
          <w:sz w:val="23"/>
          <w:szCs w:val="23"/>
          <w:color w:val="8C8E8E"/>
          <w:spacing w:val="0"/>
          <w:w w:val="76"/>
        </w:rPr>
        <w:t>?</w:t>
      </w:r>
      <w:r>
        <w:rPr>
          <w:rFonts w:ascii="Arial" w:hAnsi="Arial" w:cs="Arial" w:eastAsia="Arial"/>
          <w:sz w:val="23"/>
          <w:szCs w:val="23"/>
          <w:color w:val="8C8E8E"/>
          <w:spacing w:val="0"/>
          <w:w w:val="76"/>
        </w:rPr>
        <w:t>  </w:t>
      </w:r>
      <w:r>
        <w:rPr>
          <w:rFonts w:ascii="Arial" w:hAnsi="Arial" w:cs="Arial" w:eastAsia="Arial"/>
          <w:sz w:val="23"/>
          <w:szCs w:val="23"/>
          <w:color w:val="8C8E8E"/>
          <w:spacing w:val="1"/>
          <w:w w:val="76"/>
        </w:rPr>
        <w:t> 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82"/>
        </w:rPr>
        <w:t>/\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83"/>
        </w:rPr>
        <w:t>m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78"/>
        </w:rPr>
        <w:t>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left="12" w:right="153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w w:val="85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"/>
          <w:w w:val="8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80" w:right="1432"/>
        <w:jc w:val="center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5"/>
          <w:szCs w:val="25"/>
          <w:color w:val="3A3A3A"/>
          <w:spacing w:val="0"/>
          <w:w w:val="53"/>
          <w:b/>
          <w:bCs/>
          <w:i/>
        </w:rPr>
        <w:t>1</w:t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53"/>
          <w:b/>
          <w:bCs/>
          <w:i/>
        </w:rPr>
        <w:t> </w:t>
      </w:r>
      <w:r>
        <w:rPr>
          <w:rFonts w:ascii="Arial" w:hAnsi="Arial" w:cs="Arial" w:eastAsia="Arial"/>
          <w:sz w:val="25"/>
          <w:szCs w:val="25"/>
          <w:color w:val="3A3A3A"/>
          <w:spacing w:val="10"/>
          <w:w w:val="53"/>
          <w:b/>
          <w:bCs/>
          <w:i/>
        </w:rPr>
        <w:t> </w:t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53"/>
          <w:i/>
        </w:rPr>
        <w:t>2</w:t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53"/>
          <w:i/>
        </w:rPr>
        <w:t> </w:t>
      </w:r>
      <w:r>
        <w:rPr>
          <w:rFonts w:ascii="Arial" w:hAnsi="Arial" w:cs="Arial" w:eastAsia="Arial"/>
          <w:sz w:val="26"/>
          <w:szCs w:val="26"/>
          <w:color w:val="3A3A3A"/>
          <w:spacing w:val="10"/>
          <w:w w:val="53"/>
          <w:i/>
        </w:rPr>
        <w:t> </w:t>
      </w:r>
      <w:r>
        <w:rPr>
          <w:rFonts w:ascii="Arial" w:hAnsi="Arial" w:cs="Arial" w:eastAsia="Arial"/>
          <w:sz w:val="24"/>
          <w:szCs w:val="24"/>
          <w:color w:val="3A3A3A"/>
          <w:spacing w:val="0"/>
          <w:w w:val="53"/>
        </w:rPr>
        <w:t>MaYı</w:t>
      </w:r>
      <w:r>
        <w:rPr>
          <w:rFonts w:ascii="Arial" w:hAnsi="Arial" w:cs="Arial" w:eastAsia="Arial"/>
          <w:sz w:val="24"/>
          <w:szCs w:val="24"/>
          <w:color w:val="3A3A3A"/>
          <w:spacing w:val="0"/>
          <w:w w:val="53"/>
        </w:rPr>
        <w:t>s</w:t>
      </w:r>
      <w:r>
        <w:rPr>
          <w:rFonts w:ascii="Arial" w:hAnsi="Arial" w:cs="Arial" w:eastAsia="Arial"/>
          <w:sz w:val="24"/>
          <w:szCs w:val="24"/>
          <w:color w:val="3A3A3A"/>
          <w:spacing w:val="11"/>
          <w:w w:val="53"/>
        </w:rPr>
        <w:t> </w:t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57"/>
          <w:i/>
        </w:rPr>
        <w:t>2017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67" w:after="0" w:line="240" w:lineRule="auto"/>
        <w:ind w:left="249" w:right="1665"/>
        <w:jc w:val="center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4B4B4B"/>
          <w:spacing w:val="0"/>
          <w:w w:val="100"/>
          <w:i/>
        </w:rPr>
        <w:t>1</w:t>
      </w:r>
      <w:r>
        <w:rPr>
          <w:rFonts w:ascii="Arial" w:hAnsi="Arial" w:cs="Arial" w:eastAsia="Arial"/>
          <w:sz w:val="16"/>
          <w:szCs w:val="16"/>
          <w:color w:val="4B4B4B"/>
          <w:spacing w:val="0"/>
          <w:w w:val="100"/>
          <w:i/>
        </w:rPr>
        <w:t> </w:t>
      </w:r>
      <w:r>
        <w:rPr>
          <w:rFonts w:ascii="Arial" w:hAnsi="Arial" w:cs="Arial" w:eastAsia="Arial"/>
          <w:sz w:val="16"/>
          <w:szCs w:val="16"/>
          <w:color w:val="4B4B4B"/>
          <w:spacing w:val="43"/>
          <w:w w:val="100"/>
          <w:i/>
        </w:rPr>
        <w:t> </w:t>
      </w:r>
      <w:r>
        <w:rPr>
          <w:rFonts w:ascii="Arial" w:hAnsi="Arial" w:cs="Arial" w:eastAsia="Arial"/>
          <w:sz w:val="16"/>
          <w:szCs w:val="16"/>
          <w:color w:val="4B4B4B"/>
          <w:spacing w:val="0"/>
          <w:w w:val="100"/>
          <w:i/>
        </w:rPr>
        <w:t>12017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-34" w:right="129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6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6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360" w:right="420"/>
          <w:cols w:num="3" w:equalWidth="0">
            <w:col w:w="1929" w:space="173"/>
            <w:col w:w="4729" w:space="1619"/>
            <w:col w:w="2690"/>
          </w:cols>
        </w:sectPr>
      </w:pPr>
      <w:rPr/>
    </w:p>
    <w:p>
      <w:pPr>
        <w:spacing w:before="0" w:after="0" w:line="665" w:lineRule="exact"/>
        <w:ind w:left="867" w:right="-20"/>
        <w:jc w:val="left"/>
        <w:tabs>
          <w:tab w:pos="3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87"/>
          <w:szCs w:val="87"/>
          <w:color w:val="333434"/>
          <w:spacing w:val="0"/>
          <w:w w:val="167"/>
          <w:b/>
          <w:bCs/>
          <w:position w:val="-27"/>
        </w:rPr>
        <w:t>1</w:t>
      </w:r>
      <w:r>
        <w:rPr>
          <w:rFonts w:ascii="Arial" w:hAnsi="Arial" w:cs="Arial" w:eastAsia="Arial"/>
          <w:sz w:val="87"/>
          <w:szCs w:val="87"/>
          <w:color w:val="333434"/>
          <w:spacing w:val="0"/>
          <w:w w:val="100"/>
          <w:b/>
          <w:bCs/>
          <w:position w:val="-27"/>
        </w:rPr>
        <w:tab/>
      </w:r>
      <w:r>
        <w:rPr>
          <w:rFonts w:ascii="Arial" w:hAnsi="Arial" w:cs="Arial" w:eastAsia="Arial"/>
          <w:sz w:val="87"/>
          <w:szCs w:val="87"/>
          <w:color w:val="333434"/>
          <w:spacing w:val="0"/>
          <w:w w:val="100"/>
          <w:b/>
          <w:bCs/>
          <w:position w:val="-27"/>
        </w:rPr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3"/>
          <w:position w:val="-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6"/>
          <w:w w:val="11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3"/>
          <w:position w:val="-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2"/>
          <w:w w:val="11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3"/>
          <w:position w:val="-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00" w:bottom="280" w:left="320" w:right="400"/>
        </w:sectPr>
      </w:pPr>
      <w:rPr/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126" w:lineRule="exact"/>
        <w:ind w:left="877" w:right="-63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33434"/>
          <w:spacing w:val="0"/>
          <w:w w:val="113"/>
          <w:position w:val="-4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right="-20"/>
        <w:jc w:val="left"/>
        <w:tabs>
          <w:tab w:pos="612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2"/>
          <w:position w:val="2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7"/>
          <w:w w:val="112"/>
          <w:position w:val="2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2"/>
          <w:position w:val="2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2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31"/>
          <w:w w:val="11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2"/>
          <w:position w:val="2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7"/>
          <w:w w:val="112"/>
          <w:position w:val="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2"/>
          <w:position w:val="2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8"/>
          <w:w w:val="11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2"/>
          <w:position w:val="2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1"/>
          <w:w w:val="112"/>
          <w:position w:val="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2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2"/>
        </w:rPr>
      </w:r>
      <w:r>
        <w:rPr>
          <w:rFonts w:ascii="Arial" w:hAnsi="Arial" w:cs="Arial" w:eastAsia="Arial"/>
          <w:sz w:val="16"/>
          <w:szCs w:val="16"/>
          <w:color w:val="333434"/>
          <w:spacing w:val="0"/>
          <w:w w:val="157"/>
          <w:position w:val="-1"/>
        </w:rPr>
        <w:t>'</w:t>
      </w:r>
      <w:r>
        <w:rPr>
          <w:rFonts w:ascii="Arial" w:hAnsi="Arial" w:cs="Arial" w:eastAsia="Arial"/>
          <w:sz w:val="16"/>
          <w:szCs w:val="16"/>
          <w:color w:val="333434"/>
          <w:spacing w:val="0"/>
          <w:w w:val="157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333434"/>
          <w:spacing w:val="2"/>
          <w:w w:val="157"/>
          <w:position w:val="-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33434"/>
          <w:spacing w:val="0"/>
          <w:w w:val="157"/>
          <w:position w:val="2"/>
        </w:rPr>
        <w:t>"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400"/>
          <w:cols w:num="2" w:equalWidth="0">
            <w:col w:w="1342" w:space="2346"/>
            <w:col w:w="7512"/>
          </w:cols>
        </w:sectPr>
      </w:pPr>
      <w:rPr/>
    </w:p>
    <w:p>
      <w:pPr>
        <w:spacing w:before="0" w:after="0" w:line="202" w:lineRule="exact"/>
        <w:ind w:left="601" w:right="-20"/>
        <w:jc w:val="left"/>
        <w:tabs>
          <w:tab w:pos="3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33434"/>
          <w:spacing w:val="0"/>
          <w:w w:val="100"/>
          <w:b/>
          <w:bCs/>
          <w:position w:val="-2"/>
        </w:rPr>
        <w:t>BÜYÜKf,EHIR</w:t>
      </w:r>
      <w:r>
        <w:rPr>
          <w:rFonts w:ascii="Arial" w:hAnsi="Arial" w:cs="Arial" w:eastAsia="Arial"/>
          <w:sz w:val="15"/>
          <w:szCs w:val="15"/>
          <w:color w:val="333434"/>
          <w:spacing w:val="-2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333434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333434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5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7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5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1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4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2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left="644" w:right="-20"/>
        <w:jc w:val="left"/>
        <w:tabs>
          <w:tab w:pos="4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33434"/>
          <w:spacing w:val="0"/>
          <w:w w:val="100"/>
          <w:position w:val="9"/>
        </w:rPr>
        <w:t>BELE</w:t>
      </w:r>
      <w:r>
        <w:rPr>
          <w:rFonts w:ascii="Arial" w:hAnsi="Arial" w:cs="Arial" w:eastAsia="Arial"/>
          <w:sz w:val="15"/>
          <w:szCs w:val="15"/>
          <w:color w:val="333434"/>
          <w:spacing w:val="0"/>
          <w:w w:val="100"/>
          <w:position w:val="9"/>
        </w:rPr>
        <w:t>D</w:t>
      </w:r>
      <w:r>
        <w:rPr>
          <w:rFonts w:ascii="Arial" w:hAnsi="Arial" w:cs="Arial" w:eastAsia="Arial"/>
          <w:sz w:val="15"/>
          <w:szCs w:val="15"/>
          <w:color w:val="333434"/>
          <w:spacing w:val="0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333434"/>
          <w:spacing w:val="19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333434"/>
          <w:spacing w:val="0"/>
          <w:w w:val="100"/>
          <w:position w:val="9"/>
        </w:rPr>
        <w:t>YESI</w:t>
      </w:r>
      <w:r>
        <w:rPr>
          <w:rFonts w:ascii="Arial" w:hAnsi="Arial" w:cs="Arial" w:eastAsia="Arial"/>
          <w:sz w:val="15"/>
          <w:szCs w:val="15"/>
          <w:color w:val="333434"/>
          <w:spacing w:val="-31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333434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333434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0"/>
          <w:w w:val="111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1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8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1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6" w:lineRule="auto"/>
        <w:ind w:left="136" w:right="3372" w:firstLine="-9"/>
        <w:jc w:val="left"/>
        <w:tabs>
          <w:tab w:pos="1500" w:val="left"/>
          <w:tab w:pos="3040" w:val="left"/>
          <w:tab w:pos="4160" w:val="left"/>
          <w:tab w:pos="5380" w:val="left"/>
          <w:tab w:pos="7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9"/>
        </w:rPr>
        <w:t>:05.05.20ı7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18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No:38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8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5"/>
        </w:rPr>
        <w:t>2ı:30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!Tel: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5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yıt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:05.0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5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6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5"/>
        </w:rPr>
        <w:t>:2760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6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w w:val="97"/>
        </w:rPr>
        <w:t>Bil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w w:val="9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rile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:Buca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357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36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3"/>
          <w:w w:val="9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96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11"/>
          <w:w w:val="9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96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8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357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ilzeri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31" w:right="-20"/>
        <w:jc w:val="left"/>
        <w:tabs>
          <w:tab w:pos="1480" w:val="left"/>
          <w:tab w:pos="4640" w:val="left"/>
          <w:tab w:pos="7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w w:val="96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w w:val="9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Türil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29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4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3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ın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0"/>
          <w:w w:val="9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7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9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4"/>
        </w:rPr>
        <w:t>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3" w:after="0" w:line="181" w:lineRule="auto"/>
        <w:ind w:left="3531" w:right="3220" w:firstLine="-3400"/>
        <w:jc w:val="left"/>
        <w:tabs>
          <w:tab w:pos="3520" w:val="left"/>
          <w:tab w:pos="5540" w:val="left"/>
          <w:tab w:pos="6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0.77655pt;margin-top:12.91665pt;width:3.74504pt;height:26pt;mso-position-horizontal-relative:page;mso-position-vertical-relative:paragraph;z-index:-16891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161616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İs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91"/>
          <w:position w:val="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91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"/>
          <w:w w:val="9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2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7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7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89"/>
          <w:position w:val="0"/>
        </w:rPr>
        <w:t>Bcto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2"/>
          <w:w w:val="9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85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0"/>
        </w:rPr>
        <w:t>rn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3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5"/>
          <w:w w:val="84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5"/>
          <w:w w:val="98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5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85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8"/>
          <w:w w:val="88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88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10"/>
          <w:w w:val="8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88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41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909090"/>
          <w:spacing w:val="3"/>
          <w:w w:val="208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8"/>
          <w:w w:val="9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89"/>
          <w:position w:val="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0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2" w:lineRule="exact"/>
        <w:ind w:left="4105" w:right="-20"/>
        <w:jc w:val="left"/>
        <w:tabs>
          <w:tab w:pos="4580" w:val="left"/>
          <w:tab w:pos="5080" w:val="left"/>
          <w:tab w:pos="6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1"/>
          <w:szCs w:val="41"/>
          <w:color w:val="707070"/>
          <w:spacing w:val="0"/>
          <w:w w:val="52"/>
        </w:rPr>
        <w:t>ı</w:t>
      </w:r>
      <w:r>
        <w:rPr>
          <w:rFonts w:ascii="Arial" w:hAnsi="Arial" w:cs="Arial" w:eastAsia="Arial"/>
          <w:sz w:val="41"/>
          <w:szCs w:val="41"/>
          <w:color w:val="707070"/>
          <w:spacing w:val="0"/>
          <w:w w:val="100"/>
        </w:rPr>
        <w:tab/>
      </w:r>
      <w:r>
        <w:rPr>
          <w:rFonts w:ascii="Arial" w:hAnsi="Arial" w:cs="Arial" w:eastAsia="Arial"/>
          <w:sz w:val="41"/>
          <w:szCs w:val="41"/>
          <w:color w:val="707070"/>
          <w:spacing w:val="0"/>
          <w:w w:val="100"/>
        </w:rPr>
      </w:r>
      <w:r>
        <w:rPr>
          <w:rFonts w:ascii="Arial" w:hAnsi="Arial" w:cs="Arial" w:eastAsia="Arial"/>
          <w:sz w:val="39"/>
          <w:szCs w:val="39"/>
          <w:color w:val="BFBFBF"/>
          <w:spacing w:val="0"/>
          <w:w w:val="52"/>
        </w:rPr>
        <w:t>ı</w:t>
      </w:r>
      <w:r>
        <w:rPr>
          <w:rFonts w:ascii="Arial" w:hAnsi="Arial" w:cs="Arial" w:eastAsia="Arial"/>
          <w:sz w:val="39"/>
          <w:szCs w:val="39"/>
          <w:color w:val="BFBFBF"/>
          <w:spacing w:val="-54"/>
          <w:w w:val="52"/>
        </w:rPr>
        <w:t> </w:t>
      </w:r>
      <w:r>
        <w:rPr>
          <w:rFonts w:ascii="Arial" w:hAnsi="Arial" w:cs="Arial" w:eastAsia="Arial"/>
          <w:sz w:val="39"/>
          <w:szCs w:val="39"/>
          <w:color w:val="BFBFBF"/>
          <w:spacing w:val="0"/>
          <w:w w:val="100"/>
        </w:rPr>
        <w:tab/>
      </w:r>
      <w:r>
        <w:rPr>
          <w:rFonts w:ascii="Arial" w:hAnsi="Arial" w:cs="Arial" w:eastAsia="Arial"/>
          <w:sz w:val="39"/>
          <w:szCs w:val="39"/>
          <w:color w:val="BFBFBF"/>
          <w:spacing w:val="0"/>
          <w:w w:val="100"/>
        </w:rPr>
      </w:r>
      <w:r>
        <w:rPr>
          <w:rFonts w:ascii="Arial" w:hAnsi="Arial" w:cs="Arial" w:eastAsia="Arial"/>
          <w:sz w:val="39"/>
          <w:szCs w:val="39"/>
          <w:color w:val="333434"/>
          <w:spacing w:val="0"/>
          <w:w w:val="52"/>
        </w:rPr>
        <w:t>r</w:t>
      </w:r>
      <w:r>
        <w:rPr>
          <w:rFonts w:ascii="Arial" w:hAnsi="Arial" w:cs="Arial" w:eastAsia="Arial"/>
          <w:sz w:val="39"/>
          <w:szCs w:val="39"/>
          <w:color w:val="333434"/>
          <w:spacing w:val="0"/>
          <w:w w:val="100"/>
        </w:rPr>
        <w:tab/>
      </w:r>
      <w:r>
        <w:rPr>
          <w:rFonts w:ascii="Arial" w:hAnsi="Arial" w:cs="Arial" w:eastAsia="Arial"/>
          <w:sz w:val="39"/>
          <w:szCs w:val="39"/>
          <w:color w:val="33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99"/>
          <w:position w:val="1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7"/>
          <w:w w:val="100"/>
          <w:position w:val="1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77"/>
          <w:position w:val="1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9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2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6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1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7"/>
          <w:w w:val="100"/>
          <w:position w:val="1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1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4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27"/>
          <w:w w:val="100"/>
          <w:position w:val="1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BFBFBF"/>
          <w:spacing w:val="-36"/>
          <w:w w:val="100"/>
          <w:position w:val="1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11"/>
        </w:rPr>
        <w:t>aat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17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66"/>
          <w:position w:val="1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7"/>
          <w:w w:val="66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19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88"/>
          <w:position w:val="1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20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9"/>
          <w:w w:val="114"/>
          <w:position w:val="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5"/>
          <w:position w:val="11"/>
        </w:rPr>
        <w:t>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131" w:right="-20"/>
        <w:jc w:val="left"/>
        <w:tabs>
          <w:tab w:pos="2040" w:val="left"/>
          <w:tab w:pos="5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59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-4"/>
          <w:w w:val="45"/>
          <w:position w:val="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98"/>
          <w:position w:val="1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1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7" w:after="0" w:line="240" w:lineRule="auto"/>
        <w:ind w:left="20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Bar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6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2"/>
        </w:rPr>
        <w:t>CAN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054" w:right="-20"/>
        <w:jc w:val="left"/>
        <w:tabs>
          <w:tab w:pos="4560" w:val="left"/>
          <w:tab w:pos="7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6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97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17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8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:31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7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4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7"/>
        </w:rPr>
        <w:t>37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22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1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8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0"/>
        </w:rPr>
        <w:t>Plakas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27"/>
          <w:position w:val="0"/>
        </w:rPr>
        <w:t>8ı3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136" w:right="-20"/>
        <w:jc w:val="left"/>
        <w:tabs>
          <w:tab w:pos="4560" w:val="left"/>
          <w:tab w:pos="7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10"/>
          <w:w w:val="87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65"/>
          <w:position w:val="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2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2"/>
        </w:rPr>
        <w:t>ktri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2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2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0"/>
          <w:w w:val="55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15"/>
          <w:position w:val="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3"/>
          <w:position w:val="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4580" w:right="-20"/>
        <w:jc w:val="left"/>
        <w:tabs>
          <w:tab w:pos="7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1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9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4"/>
          <w:w w:val="9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2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7" w:lineRule="auto"/>
        <w:ind w:left="2059" w:right="3295" w:firstLine="2517"/>
        <w:jc w:val="left"/>
        <w:tabs>
          <w:tab w:pos="4560" w:val="left"/>
          <w:tab w:pos="7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mni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3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t-Jandarma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2"/>
        </w:rPr>
        <w:t>:Gelmed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8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3"/>
          <w:w w:val="8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1"/>
          <w:w w:val="11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"/>
          <w:w w:val="9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6"/>
          <w:w w:val="11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9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6"/>
          <w:w w:val="9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7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4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1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9" w:lineRule="exact"/>
        <w:ind w:left="122" w:right="-20"/>
        <w:jc w:val="left"/>
        <w:tabs>
          <w:tab w:pos="2040" w:val="left"/>
          <w:tab w:pos="4540" w:val="left"/>
          <w:tab w:pos="7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0"/>
        </w:rPr>
        <w:t>Çık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0"/>
        </w:rPr>
        <w:t>Saati:-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94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4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4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26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2"/>
          <w:szCs w:val="12"/>
          <w:color w:val="333434"/>
          <w:spacing w:val="0"/>
          <w:w w:val="209"/>
          <w:i/>
          <w:position w:val="6"/>
        </w:rPr>
        <w:t>(</w:t>
      </w:r>
      <w:r>
        <w:rPr>
          <w:rFonts w:ascii="Arial" w:hAnsi="Arial" w:cs="Arial" w:eastAsia="Arial"/>
          <w:sz w:val="12"/>
          <w:szCs w:val="12"/>
          <w:color w:val="333434"/>
          <w:spacing w:val="0"/>
          <w:w w:val="209"/>
          <w:i/>
          <w:position w:val="6"/>
        </w:rPr>
        <w:t>"</w:t>
      </w:r>
      <w:r>
        <w:rPr>
          <w:rFonts w:ascii="Arial" w:hAnsi="Arial" w:cs="Arial" w:eastAsia="Arial"/>
          <w:sz w:val="12"/>
          <w:szCs w:val="12"/>
          <w:color w:val="333434"/>
          <w:spacing w:val="0"/>
          <w:w w:val="209"/>
          <w:i/>
          <w:position w:val="6"/>
        </w:rPr>
        <w:t> </w:t>
      </w:r>
      <w:r>
        <w:rPr>
          <w:rFonts w:ascii="Arial" w:hAnsi="Arial" w:cs="Arial" w:eastAsia="Arial"/>
          <w:sz w:val="12"/>
          <w:szCs w:val="12"/>
          <w:color w:val="333434"/>
          <w:spacing w:val="30"/>
          <w:w w:val="209"/>
          <w:i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0"/>
        </w:rPr>
        <w:t>ıişse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6"/>
          <w:w w:val="100"/>
          <w:position w:val="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0"/>
          <w:w w:val="100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2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1"/>
          <w:w w:val="102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4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9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20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5"/>
          <w:w w:val="9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rdı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6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9"/>
          <w:w w:val="9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9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2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7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98"/>
        </w:rPr>
        <w:t>Plak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4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1"/>
          <w:w w:val="139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1" w:after="0" w:line="240" w:lineRule="auto"/>
        <w:ind w:left="20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3"/>
        </w:rPr>
        <w:t>Adı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2"/>
          <w:w w:val="10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4"/>
          <w:w w:val="10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"/>
          <w:w w:val="11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2"/>
          <w:w w:val="9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4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6" w:lineRule="auto"/>
        <w:ind w:left="131" w:right="1886" w:firstLine="-14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ağacı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duma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left="4537" w:right="379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98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left="126" w:right="-20"/>
        <w:jc w:val="left"/>
        <w:tabs>
          <w:tab w:pos="2120" w:val="left"/>
          <w:tab w:pos="4560" w:val="left"/>
          <w:tab w:pos="6460" w:val="left"/>
          <w:tab w:pos="7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5"/>
          <w:szCs w:val="15"/>
          <w:color w:val="333434"/>
          <w:spacing w:val="0"/>
          <w:w w:val="100"/>
          <w:position w:val="6"/>
        </w:rPr>
        <w:t>Su</w:t>
      </w:r>
      <w:r>
        <w:rPr>
          <w:rFonts w:ascii="Times New Roman" w:hAnsi="Times New Roman" w:cs="Times New Roman" w:eastAsia="Times New Roman"/>
          <w:sz w:val="15"/>
          <w:szCs w:val="15"/>
          <w:color w:val="333434"/>
          <w:spacing w:val="3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33434"/>
          <w:spacing w:val="0"/>
          <w:w w:val="100"/>
          <w:position w:val="6"/>
        </w:rPr>
        <w:t>ile</w:t>
      </w:r>
      <w:r>
        <w:rPr>
          <w:rFonts w:ascii="Times New Roman" w:hAnsi="Times New Roman" w:cs="Times New Roman" w:eastAsia="Times New Roman"/>
          <w:sz w:val="15"/>
          <w:szCs w:val="15"/>
          <w:color w:val="333434"/>
          <w:spacing w:val="-3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33434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333434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4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95"/>
          <w:position w:val="-3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9"/>
          <w:w w:val="9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5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9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7"/>
          <w:w w:val="44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98"/>
          <w:position w:val="-3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7"/>
          <w:w w:val="98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6"/>
          <w:w w:val="93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5"/>
          <w:w w:val="107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39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3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9"/>
          <w:w w:val="103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39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5" w:lineRule="exact"/>
        <w:ind w:left="4609" w:right="-20"/>
        <w:jc w:val="left"/>
        <w:tabs>
          <w:tab w:pos="6440" w:val="left"/>
          <w:tab w:pos="8000" w:val="left"/>
        </w:tabs>
        <w:rPr>
          <w:rFonts w:ascii="Arial" w:hAnsi="Arial" w:cs="Arial" w:eastAsia="Arial"/>
          <w:sz w:val="42"/>
          <w:szCs w:val="4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8"/>
        </w:rPr>
        <w:t>200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8"/>
        </w:rPr>
        <w:t>lt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8"/>
        </w:rPr>
      </w:r>
      <w:r>
        <w:rPr>
          <w:rFonts w:ascii="Arial" w:hAnsi="Arial" w:cs="Arial" w:eastAsia="Arial"/>
          <w:sz w:val="42"/>
          <w:szCs w:val="42"/>
          <w:color w:val="333434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33343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333434"/>
          <w:spacing w:val="0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4D4D4F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left="20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5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400"/>
        </w:sectPr>
      </w:pPr>
      <w:rPr/>
    </w:p>
    <w:p>
      <w:pPr>
        <w:spacing w:before="14" w:after="0" w:line="240" w:lineRule="auto"/>
        <w:ind w:left="122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4"/>
          <w:position w:val="-1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400"/>
          <w:cols w:num="2" w:equalWidth="0">
            <w:col w:w="1835" w:space="257"/>
            <w:col w:w="9108"/>
          </w:cols>
        </w:sectPr>
      </w:pPr>
      <w:rPr/>
    </w:p>
    <w:p>
      <w:pPr>
        <w:spacing w:before="14" w:after="0" w:line="240" w:lineRule="auto"/>
        <w:ind w:left="126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7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apıla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kişilerle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kağıt,çö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vb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3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1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015" w:right="322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w w:val="98"/>
        </w:rPr>
        <w:t>mal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1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1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leri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54" w:lineRule="auto"/>
        <w:ind w:left="122" w:right="3746"/>
        <w:jc w:val="left"/>
        <w:tabs>
          <w:tab w:pos="2040" w:val="left"/>
          <w:tab w:pos="662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w w:val="107"/>
        </w:rPr>
        <w:t>Sl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34"/>
          <w:w w:val="10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46"/>
          <w:w w:val="68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3"/>
        </w:rPr>
        <w:t>ortalı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>Şir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8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9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6"/>
          <w:w w:val="91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"/>
          <w:w w:val="96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2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9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7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89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5"/>
          <w:w w:val="89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59"/>
          <w:position w:val="0"/>
        </w:rPr>
        <w:t>:-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5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1"/>
          <w:szCs w:val="31"/>
          <w:color w:val="4D4D4F"/>
          <w:spacing w:val="0"/>
          <w:w w:val="73"/>
          <w:position w:val="-2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126" w:right="-20"/>
        <w:jc w:val="left"/>
        <w:tabs>
          <w:tab w:pos="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33434"/>
          <w:spacing w:val="0"/>
          <w:w w:val="144"/>
          <w:position w:val="4"/>
        </w:rPr>
        <w:t>y</w:t>
      </w:r>
      <w:r>
        <w:rPr>
          <w:rFonts w:ascii="Arial" w:hAnsi="Arial" w:cs="Arial" w:eastAsia="Arial"/>
          <w:sz w:val="18"/>
          <w:szCs w:val="18"/>
          <w:color w:val="33343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8"/>
          <w:szCs w:val="18"/>
          <w:color w:val="333434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1"/>
          <w:szCs w:val="21"/>
          <w:color w:val="4D4D4F"/>
          <w:spacing w:val="0"/>
          <w:w w:val="43"/>
          <w:position w:val="0"/>
        </w:rPr>
        <w:t>-ı</w:t>
      </w:r>
      <w:r>
        <w:rPr>
          <w:rFonts w:ascii="Times New Roman" w:hAnsi="Times New Roman" w:cs="Times New Roman" w:eastAsia="Times New Roman"/>
          <w:sz w:val="21"/>
          <w:szCs w:val="21"/>
          <w:color w:val="4D4D4F"/>
          <w:spacing w:val="11"/>
          <w:w w:val="43"/>
          <w:position w:val="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333434"/>
          <w:spacing w:val="0"/>
          <w:w w:val="87"/>
          <w:position w:val="0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333434"/>
          <w:spacing w:val="0"/>
          <w:w w:val="88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3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2"/>
          <w:position w:val="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0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909090"/>
          <w:w w:val="49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90909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6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4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26" w:right="-20"/>
        <w:jc w:val="left"/>
        <w:tabs>
          <w:tab w:pos="2040" w:val="left"/>
          <w:tab w:pos="5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>05.05.2017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6"/>
          <w:w w:val="4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2"/>
          <w:position w:val="0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8"/>
          <w:w w:val="10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89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0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0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14" w:lineRule="exact"/>
        <w:ind w:left="212" w:right="-20"/>
        <w:jc w:val="left"/>
        <w:tabs>
          <w:tab w:pos="1020" w:val="left"/>
          <w:tab w:pos="8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400"/>
        </w:sectPr>
      </w:pPr>
      <w:rPr/>
    </w:p>
    <w:p>
      <w:pPr>
        <w:spacing w:before="40" w:after="0" w:line="240" w:lineRule="auto"/>
        <w:ind w:left="2197" w:right="-73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8"/>
          <w:w w:val="9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9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right="33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8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61" w:lineRule="exact"/>
        <w:ind w:right="-20"/>
        <w:jc w:val="left"/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2"/>
          <w:szCs w:val="32"/>
          <w:color w:val="333434"/>
          <w:w w:val="60"/>
          <w:position w:val="-1"/>
        </w:rPr>
        <w:t>rr</w:t>
      </w:r>
      <w:r>
        <w:rPr>
          <w:rFonts w:ascii="Arial" w:hAnsi="Arial" w:cs="Arial" w:eastAsia="Arial"/>
          <w:sz w:val="32"/>
          <w:szCs w:val="32"/>
          <w:color w:val="333434"/>
          <w:spacing w:val="-47"/>
          <w:w w:val="100"/>
          <w:position w:val="-1"/>
        </w:rPr>
        <w:t> </w:t>
      </w:r>
      <w:r>
        <w:rPr>
          <w:rFonts w:ascii="Arial" w:hAnsi="Arial" w:cs="Arial" w:eastAsia="Arial"/>
          <w:sz w:val="30"/>
          <w:szCs w:val="30"/>
          <w:color w:val="333434"/>
          <w:spacing w:val="0"/>
          <w:w w:val="67"/>
          <w:b/>
          <w:bCs/>
          <w:position w:val="-1"/>
        </w:rPr>
        <w:t>8</w:t>
      </w:r>
      <w:r>
        <w:rPr>
          <w:rFonts w:ascii="Arial" w:hAnsi="Arial" w:cs="Arial" w:eastAsia="Arial"/>
          <w:sz w:val="30"/>
          <w:szCs w:val="30"/>
          <w:color w:val="333434"/>
          <w:spacing w:val="-43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30"/>
          <w:szCs w:val="30"/>
          <w:color w:val="333434"/>
          <w:spacing w:val="0"/>
          <w:w w:val="59"/>
          <w:b/>
          <w:bCs/>
          <w:position w:val="-1"/>
        </w:rPr>
        <w:t>MMgl't1ft17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400"/>
          <w:cols w:num="2" w:equalWidth="0">
            <w:col w:w="6181" w:space="2464"/>
            <w:col w:w="2555"/>
          </w:cols>
        </w:sectPr>
      </w:pPr>
      <w:rPr/>
    </w:p>
    <w:p>
      <w:pPr>
        <w:spacing w:before="48" w:after="0" w:line="81" w:lineRule="exact"/>
        <w:ind w:left="150" w:right="-20"/>
        <w:jc w:val="left"/>
        <w:tabs>
          <w:tab w:pos="8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1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28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2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9"/>
          <w:w w:val="100"/>
          <w:position w:val="-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21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2"/>
          <w:w w:val="100"/>
          <w:position w:val="-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2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400"/>
        </w:sectPr>
      </w:pPr>
      <w:rPr/>
    </w:p>
    <w:p>
      <w:pPr>
        <w:spacing w:before="0" w:after="0" w:line="693" w:lineRule="exact"/>
        <w:ind w:left="2149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73"/>
          <w:szCs w:val="73"/>
          <w:color w:val="707070"/>
          <w:spacing w:val="-108"/>
          <w:w w:val="46"/>
          <w:position w:val="-3"/>
        </w:rPr>
        <w:t>A</w:t>
      </w:r>
      <w:r>
        <w:rPr>
          <w:rFonts w:ascii="Times New Roman" w:hAnsi="Times New Roman" w:cs="Times New Roman" w:eastAsia="Times New Roman"/>
          <w:sz w:val="73"/>
          <w:szCs w:val="73"/>
          <w:color w:val="3F487E"/>
          <w:spacing w:val="0"/>
          <w:w w:val="69"/>
          <w:position w:val="-3"/>
        </w:rPr>
        <w:t>ıJ</w:t>
      </w:r>
      <w:r>
        <w:rPr>
          <w:rFonts w:ascii="Times New Roman" w:hAnsi="Times New Roman" w:cs="Times New Roman" w:eastAsia="Times New Roman"/>
          <w:sz w:val="73"/>
          <w:szCs w:val="73"/>
          <w:color w:val="3F487E"/>
          <w:spacing w:val="-127"/>
          <w:w w:val="100"/>
          <w:position w:val="-3"/>
        </w:rPr>
        <w:t> </w:t>
      </w:r>
      <w:r>
        <w:rPr>
          <w:rFonts w:ascii="Arial" w:hAnsi="Arial" w:cs="Arial" w:eastAsia="Arial"/>
          <w:sz w:val="64"/>
          <w:szCs w:val="64"/>
          <w:color w:val="3F487E"/>
          <w:spacing w:val="0"/>
          <w:w w:val="51"/>
          <w:position w:val="-3"/>
        </w:rPr>
        <w:t>ıUıt</w:t>
      </w:r>
      <w:r>
        <w:rPr>
          <w:rFonts w:ascii="Arial" w:hAnsi="Arial" w:cs="Arial" w:eastAsia="Arial"/>
          <w:sz w:val="64"/>
          <w:szCs w:val="64"/>
          <w:color w:val="3F487E"/>
          <w:spacing w:val="8"/>
          <w:w w:val="51"/>
          <w:position w:val="-3"/>
        </w:rPr>
        <w:t>ı</w:t>
      </w:r>
      <w:r>
        <w:rPr>
          <w:rFonts w:ascii="Arial" w:hAnsi="Arial" w:cs="Arial" w:eastAsia="Arial"/>
          <w:sz w:val="26"/>
          <w:szCs w:val="26"/>
          <w:color w:val="707070"/>
          <w:spacing w:val="0"/>
          <w:w w:val="118"/>
          <w:position w:val="-3"/>
        </w:rPr>
        <w:t>!TL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41" w:lineRule="exact"/>
        <w:ind w:left="21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4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5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4"/>
          <w:position w:val="1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9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4"/>
          <w:position w:val="1"/>
        </w:rPr>
        <w:t>Bolge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4" w:lineRule="exact"/>
        <w:ind w:left="2116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3"/>
          <w:position w:val="-14"/>
        </w:rPr>
        <w:t>1.Posta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48"/>
          <w:w w:val="113"/>
          <w:position w:val="-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3"/>
          <w:position w:val="-14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3"/>
          <w:position w:val="-1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32"/>
          <w:w w:val="113"/>
          <w:position w:val="-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3"/>
          <w:position w:val="-14"/>
        </w:rPr>
        <w:t>Arniri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62" w:lineRule="exact"/>
        <w:ind w:left="456" w:right="5523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333434"/>
          <w:spacing w:val="0"/>
          <w:w w:val="156"/>
          <w:position w:val="-1"/>
        </w:rPr>
        <w:t>7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right="-20"/>
        <w:jc w:val="left"/>
        <w:tabs>
          <w:tab w:pos="4060" w:val="left"/>
          <w:tab w:pos="548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5"/>
        </w:rPr>
        <w:t>Barı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5"/>
        </w:rPr>
        <w:t>CAN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3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5"/>
        </w:rPr>
      </w:r>
      <w:r>
        <w:rPr>
          <w:rFonts w:ascii="Arial" w:hAnsi="Arial" w:cs="Arial" w:eastAsia="Arial"/>
          <w:sz w:val="23"/>
          <w:szCs w:val="23"/>
          <w:color w:val="707070"/>
          <w:spacing w:val="0"/>
          <w:w w:val="100"/>
          <w:position w:val="-2"/>
        </w:rPr>
        <w:t>n</w:t>
      </w:r>
      <w:r>
        <w:rPr>
          <w:rFonts w:ascii="Arial" w:hAnsi="Arial" w:cs="Arial" w:eastAsia="Arial"/>
          <w:sz w:val="23"/>
          <w:szCs w:val="23"/>
          <w:color w:val="707070"/>
          <w:spacing w:val="0"/>
          <w:w w:val="100"/>
          <w:position w:val="-2"/>
        </w:rPr>
        <w:t>ı</w:t>
      </w:r>
      <w:r>
        <w:rPr>
          <w:rFonts w:ascii="Arial" w:hAnsi="Arial" w:cs="Arial" w:eastAsia="Arial"/>
          <w:sz w:val="23"/>
          <w:szCs w:val="23"/>
          <w:color w:val="707070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707070"/>
          <w:spacing w:val="0"/>
          <w:w w:val="57"/>
          <w:i/>
          <w:position w:val="-2"/>
        </w:rPr>
        <w:t>.,.e</w:t>
      </w:r>
      <w:r>
        <w:rPr>
          <w:rFonts w:ascii="Times New Roman" w:hAnsi="Times New Roman" w:cs="Times New Roman" w:eastAsia="Times New Roman"/>
          <w:sz w:val="23"/>
          <w:szCs w:val="23"/>
          <w:color w:val="707070"/>
          <w:spacing w:val="0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707070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23"/>
          <w:szCs w:val="23"/>
          <w:color w:val="707070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31" w:lineRule="exact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3"/>
          <w:position w:val="-3"/>
        </w:rPr>
        <w:t>Çavuşu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400"/>
          <w:cols w:num="2" w:equalWidth="0">
            <w:col w:w="4104" w:space="818"/>
            <w:col w:w="6278"/>
          </w:cols>
        </w:sectPr>
      </w:pPr>
      <w:rPr/>
    </w:p>
    <w:p>
      <w:pPr>
        <w:spacing w:before="2" w:after="0" w:line="92" w:lineRule="exact"/>
        <w:ind w:right="1415"/>
        <w:jc w:val="right"/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9"/>
          <w:szCs w:val="9"/>
          <w:color w:val="0F247C"/>
          <w:spacing w:val="0"/>
          <w:w w:val="526"/>
          <w:position w:val="-1"/>
        </w:rPr>
        <w:t>.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31" w:lineRule="exact"/>
        <w:ind w:right="-20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D4D4F"/>
          <w:w w:val="90"/>
          <w:position w:val="-9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4D4D4F"/>
          <w:w w:val="89"/>
          <w:position w:val="-9"/>
        </w:rPr>
        <w:t>\l</w:t>
      </w:r>
      <w:r>
        <w:rPr>
          <w:rFonts w:ascii="Times New Roman" w:hAnsi="Times New Roman" w:cs="Times New Roman" w:eastAsia="Times New Roman"/>
          <w:sz w:val="16"/>
          <w:szCs w:val="16"/>
          <w:color w:val="4D4D4F"/>
          <w:spacing w:val="-26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07070"/>
          <w:spacing w:val="0"/>
          <w:w w:val="63"/>
          <w:position w:val="-9"/>
        </w:rPr>
        <w:t>i:</w:t>
      </w:r>
      <w:r>
        <w:rPr>
          <w:rFonts w:ascii="Times New Roman" w:hAnsi="Times New Roman" w:cs="Times New Roman" w:eastAsia="Times New Roman"/>
          <w:sz w:val="16"/>
          <w:szCs w:val="16"/>
          <w:color w:val="707070"/>
          <w:spacing w:val="5"/>
          <w:w w:val="64"/>
          <w:position w:val="-9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333434"/>
          <w:spacing w:val="9"/>
          <w:w w:val="73"/>
          <w:position w:val="-9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606060"/>
          <w:spacing w:val="0"/>
          <w:w w:val="198"/>
          <w:position w:val="-9"/>
        </w:rPr>
        <w:t>Jl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24" w:lineRule="exact"/>
        <w:ind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333434"/>
          <w:spacing w:val="0"/>
          <w:w w:val="103"/>
          <w:position w:val="-11"/>
        </w:rPr>
        <w:t>1</w:t>
      </w:r>
      <w:r>
        <w:rPr>
          <w:rFonts w:ascii="Arial" w:hAnsi="Arial" w:cs="Arial" w:eastAsia="Arial"/>
          <w:sz w:val="12"/>
          <w:szCs w:val="12"/>
          <w:color w:val="333434"/>
          <w:spacing w:val="-4"/>
          <w:w w:val="103"/>
          <w:position w:val="-11"/>
        </w:rPr>
        <w:t>1</w:t>
      </w:r>
      <w:r>
        <w:rPr>
          <w:rFonts w:ascii="Arial" w:hAnsi="Arial" w:cs="Arial" w:eastAsia="Arial"/>
          <w:sz w:val="17"/>
          <w:szCs w:val="17"/>
          <w:color w:val="4D4D4F"/>
          <w:spacing w:val="0"/>
          <w:w w:val="103"/>
          <w:i/>
          <w:position w:val="-11"/>
        </w:rPr>
        <w:t>!»"</w:t>
      </w:r>
      <w:r>
        <w:rPr>
          <w:rFonts w:ascii="Arial" w:hAnsi="Arial" w:cs="Arial" w:eastAsia="Arial"/>
          <w:sz w:val="17"/>
          <w:szCs w:val="17"/>
          <w:color w:val="4D4D4F"/>
          <w:spacing w:val="-11"/>
          <w:w w:val="103"/>
          <w:i/>
          <w:position w:val="-11"/>
        </w:rPr>
        <w:t> </w:t>
      </w:r>
      <w:r>
        <w:rPr>
          <w:rFonts w:ascii="Arial" w:hAnsi="Arial" w:cs="Arial" w:eastAsia="Arial"/>
          <w:sz w:val="17"/>
          <w:szCs w:val="17"/>
          <w:color w:val="707070"/>
          <w:spacing w:val="0"/>
          <w:w w:val="100"/>
          <w:i/>
          <w:position w:val="-11"/>
        </w:rPr>
        <w:t>\</w:t>
      </w:r>
      <w:r>
        <w:rPr>
          <w:rFonts w:ascii="Arial" w:hAnsi="Arial" w:cs="Arial" w:eastAsia="Arial"/>
          <w:sz w:val="17"/>
          <w:szCs w:val="17"/>
          <w:color w:val="707070"/>
          <w:spacing w:val="0"/>
          <w:w w:val="100"/>
          <w:i/>
          <w:position w:val="-11"/>
        </w:rPr>
        <w:t>le</w:t>
      </w:r>
      <w:r>
        <w:rPr>
          <w:rFonts w:ascii="Arial" w:hAnsi="Arial" w:cs="Arial" w:eastAsia="Arial"/>
          <w:sz w:val="17"/>
          <w:szCs w:val="17"/>
          <w:color w:val="707070"/>
          <w:spacing w:val="-14"/>
          <w:w w:val="100"/>
          <w:i/>
          <w:position w:val="-11"/>
        </w:rPr>
        <w:t> </w:t>
      </w:r>
      <w:r>
        <w:rPr>
          <w:rFonts w:ascii="Arial" w:hAnsi="Arial" w:cs="Arial" w:eastAsia="Arial"/>
          <w:sz w:val="15"/>
          <w:szCs w:val="15"/>
          <w:color w:val="707070"/>
          <w:spacing w:val="0"/>
          <w:w w:val="161"/>
          <w:position w:val="-11"/>
        </w:rPr>
        <w:t>ACI</w:t>
      </w:r>
      <w:r>
        <w:rPr>
          <w:rFonts w:ascii="Arial" w:hAnsi="Arial" w:cs="Arial" w:eastAsia="Arial"/>
          <w:sz w:val="15"/>
          <w:szCs w:val="15"/>
          <w:color w:val="707070"/>
          <w:spacing w:val="0"/>
          <w:w w:val="161"/>
          <w:position w:val="-11"/>
        </w:rPr>
        <w:t> </w:t>
      </w:r>
      <w:r>
        <w:rPr>
          <w:rFonts w:ascii="Arial" w:hAnsi="Arial" w:cs="Arial" w:eastAsia="Arial"/>
          <w:sz w:val="15"/>
          <w:szCs w:val="15"/>
          <w:color w:val="707070"/>
          <w:spacing w:val="51"/>
          <w:w w:val="161"/>
          <w:position w:val="-11"/>
        </w:rPr>
        <w:t> </w:t>
      </w:r>
      <w:r>
        <w:rPr>
          <w:rFonts w:ascii="Arial" w:hAnsi="Arial" w:cs="Arial" w:eastAsia="Arial"/>
          <w:sz w:val="26"/>
          <w:szCs w:val="26"/>
          <w:color w:val="4D4D4F"/>
          <w:spacing w:val="0"/>
          <w:w w:val="64"/>
          <w:position w:val="-11"/>
        </w:rPr>
        <w:t>":ıı</w:t>
      </w:r>
      <w:r>
        <w:rPr>
          <w:rFonts w:ascii="Arial" w:hAnsi="Arial" w:cs="Arial" w:eastAsia="Arial"/>
          <w:sz w:val="26"/>
          <w:szCs w:val="26"/>
          <w:color w:val="909090"/>
          <w:spacing w:val="0"/>
          <w:w w:val="600"/>
          <w:position w:val="-11"/>
        </w:rPr>
        <w:t>'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400"/>
          <w:cols w:num="2" w:equalWidth="0">
            <w:col w:w="9110" w:space="157"/>
            <w:col w:w="1933"/>
          </w:cols>
        </w:sectPr>
      </w:pPr>
      <w:rPr/>
    </w:p>
    <w:p>
      <w:pPr>
        <w:spacing w:before="0" w:after="0" w:line="118" w:lineRule="exact"/>
        <w:ind w:right="211"/>
        <w:jc w:val="right"/>
        <w:tabs>
          <w:tab w:pos="1460" w:val="left"/>
          <w:tab w:pos="27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D3895"/>
          <w:spacing w:val="0"/>
          <w:w w:val="367"/>
          <w:position w:val="-28"/>
        </w:rPr>
        <w:t>7</w:t>
      </w:r>
      <w:r>
        <w:rPr>
          <w:rFonts w:ascii="Arial" w:hAnsi="Arial" w:cs="Arial" w:eastAsia="Arial"/>
          <w:sz w:val="24"/>
          <w:szCs w:val="24"/>
          <w:color w:val="2D3895"/>
          <w:spacing w:val="-45"/>
          <w:w w:val="367"/>
          <w:position w:val="-28"/>
        </w:rPr>
        <w:t> </w:t>
      </w:r>
      <w:r>
        <w:rPr>
          <w:rFonts w:ascii="Arial" w:hAnsi="Arial" w:cs="Arial" w:eastAsia="Arial"/>
          <w:sz w:val="24"/>
          <w:szCs w:val="24"/>
          <w:color w:val="707070"/>
          <w:spacing w:val="0"/>
          <w:w w:val="72"/>
          <w:position w:val="-28"/>
        </w:rPr>
        <w:t>Mndah</w:t>
      </w:r>
      <w:r>
        <w:rPr>
          <w:rFonts w:ascii="Arial" w:hAnsi="Arial" w:cs="Arial" w:eastAsia="Arial"/>
          <w:sz w:val="24"/>
          <w:szCs w:val="24"/>
          <w:color w:val="707070"/>
          <w:spacing w:val="-6"/>
          <w:w w:val="72"/>
          <w:position w:val="-28"/>
        </w:rPr>
        <w:t>a</w:t>
      </w:r>
      <w:r>
        <w:rPr>
          <w:rFonts w:ascii="Arial" w:hAnsi="Arial" w:cs="Arial" w:eastAsia="Arial"/>
          <w:sz w:val="24"/>
          <w:szCs w:val="24"/>
          <w:color w:val="707070"/>
          <w:spacing w:val="0"/>
          <w:w w:val="72"/>
          <w:position w:val="-28"/>
        </w:rPr>
        <w:t>l</w:t>
      </w:r>
      <w:r>
        <w:rPr>
          <w:rFonts w:ascii="Arial" w:hAnsi="Arial" w:cs="Arial" w:eastAsia="Arial"/>
          <w:sz w:val="24"/>
          <w:szCs w:val="24"/>
          <w:color w:val="707070"/>
          <w:spacing w:val="0"/>
          <w:w w:val="71"/>
          <w:position w:val="-28"/>
        </w:rPr>
        <w:t>'</w:t>
      </w:r>
      <w:r>
        <w:rPr>
          <w:rFonts w:ascii="Arial" w:hAnsi="Arial" w:cs="Arial" w:eastAsia="Arial"/>
          <w:sz w:val="24"/>
          <w:szCs w:val="24"/>
          <w:color w:val="707070"/>
          <w:spacing w:val="0"/>
          <w:w w:val="100"/>
          <w:position w:val="-28"/>
        </w:rPr>
        <w:tab/>
      </w:r>
      <w:r>
        <w:rPr>
          <w:rFonts w:ascii="Arial" w:hAnsi="Arial" w:cs="Arial" w:eastAsia="Arial"/>
          <w:sz w:val="24"/>
          <w:szCs w:val="24"/>
          <w:color w:val="707070"/>
          <w:spacing w:val="0"/>
          <w:w w:val="100"/>
          <w:position w:val="-28"/>
        </w:rPr>
      </w:r>
      <w:r>
        <w:rPr>
          <w:rFonts w:ascii="Arial" w:hAnsi="Arial" w:cs="Arial" w:eastAsia="Arial"/>
          <w:sz w:val="46"/>
          <w:szCs w:val="46"/>
          <w:color w:val="707070"/>
          <w:spacing w:val="0"/>
          <w:w w:val="223"/>
          <w:position w:val="-28"/>
        </w:rPr>
        <w:t>jf</w:t>
      </w:r>
      <w:r>
        <w:rPr>
          <w:rFonts w:ascii="Arial" w:hAnsi="Arial" w:cs="Arial" w:eastAsia="Arial"/>
          <w:sz w:val="46"/>
          <w:szCs w:val="46"/>
          <w:color w:val="909090"/>
          <w:spacing w:val="-28"/>
          <w:w w:val="125"/>
          <w:position w:val="-28"/>
        </w:rPr>
        <w:t>\</w:t>
      </w:r>
      <w:r>
        <w:rPr>
          <w:rFonts w:ascii="Arial" w:hAnsi="Arial" w:cs="Arial" w:eastAsia="Arial"/>
          <w:sz w:val="46"/>
          <w:szCs w:val="46"/>
          <w:color w:val="606060"/>
          <w:spacing w:val="-4"/>
          <w:w w:val="34"/>
          <w:position w:val="-28"/>
        </w:rPr>
        <w:t>:</w:t>
      </w:r>
      <w:r>
        <w:rPr>
          <w:rFonts w:ascii="Arial" w:hAnsi="Arial" w:cs="Arial" w:eastAsia="Arial"/>
          <w:sz w:val="46"/>
          <w:szCs w:val="46"/>
          <w:color w:val="606060"/>
          <w:spacing w:val="0"/>
          <w:w w:val="34"/>
          <w:position w:val="-28"/>
        </w:rPr>
        <w:t>:,</w:t>
      </w:r>
      <w:r>
        <w:rPr>
          <w:rFonts w:ascii="Arial" w:hAnsi="Arial" w:cs="Arial" w:eastAsia="Arial"/>
          <w:sz w:val="46"/>
          <w:szCs w:val="46"/>
          <w:color w:val="606060"/>
          <w:spacing w:val="-88"/>
          <w:w w:val="100"/>
          <w:position w:val="-28"/>
        </w:rPr>
        <w:t> </w:t>
      </w:r>
      <w:r>
        <w:rPr>
          <w:rFonts w:ascii="Arial" w:hAnsi="Arial" w:cs="Arial" w:eastAsia="Arial"/>
          <w:sz w:val="46"/>
          <w:szCs w:val="46"/>
          <w:color w:val="909090"/>
          <w:spacing w:val="0"/>
          <w:w w:val="80"/>
          <w:position w:val="-28"/>
        </w:rPr>
        <w:t>;,</w:t>
      </w:r>
      <w:r>
        <w:rPr>
          <w:rFonts w:ascii="Arial" w:hAnsi="Arial" w:cs="Arial" w:eastAsia="Arial"/>
          <w:sz w:val="46"/>
          <w:szCs w:val="46"/>
          <w:color w:val="909090"/>
          <w:spacing w:val="0"/>
          <w:w w:val="100"/>
          <w:position w:val="-28"/>
        </w:rPr>
        <w:tab/>
      </w:r>
      <w:r>
        <w:rPr>
          <w:rFonts w:ascii="Arial" w:hAnsi="Arial" w:cs="Arial" w:eastAsia="Arial"/>
          <w:sz w:val="46"/>
          <w:szCs w:val="46"/>
          <w:color w:val="909090"/>
          <w:spacing w:val="0"/>
          <w:w w:val="100"/>
          <w:position w:val="-28"/>
        </w:rPr>
      </w:r>
      <w:r>
        <w:rPr>
          <w:rFonts w:ascii="Times New Roman" w:hAnsi="Times New Roman" w:cs="Times New Roman" w:eastAsia="Times New Roman"/>
          <w:sz w:val="24"/>
          <w:szCs w:val="24"/>
          <w:color w:val="A8A8A8"/>
          <w:spacing w:val="0"/>
          <w:w w:val="142"/>
          <w:i/>
          <w:position w:val="-28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A8A8A8"/>
          <w:spacing w:val="-29"/>
          <w:w w:val="142"/>
          <w:i/>
          <w:position w:val="-28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06060"/>
          <w:spacing w:val="0"/>
          <w:w w:val="81"/>
          <w:position w:val="-28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320" w:right="400"/>
        </w:sectPr>
      </w:pPr>
      <w:rPr/>
    </w:p>
    <w:p>
      <w:pPr>
        <w:spacing w:before="0" w:after="0" w:line="340" w:lineRule="exact"/>
        <w:ind w:left="2282" w:right="-176"/>
        <w:jc w:val="left"/>
        <w:tabs>
          <w:tab w:pos="2820" w:val="left"/>
          <w:tab w:pos="8920" w:val="left"/>
        </w:tabs>
        <w:rPr>
          <w:rFonts w:ascii="Arial" w:hAnsi="Arial" w:cs="Arial" w:eastAsia="Arial"/>
          <w:sz w:val="58"/>
          <w:szCs w:val="5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9.616272pt;margin-top:17.016609pt;width:7.927626pt;height:8pt;mso-position-horizontal-relative:page;mso-position-vertical-relative:paragraph;z-index:-16890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909090"/>
                      <w:spacing w:val="0"/>
                      <w:w w:val="147"/>
                    </w:rPr>
                    <w:t>'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909090"/>
                      <w:spacing w:val="22"/>
                      <w:w w:val="147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BFBFBF"/>
                      <w:spacing w:val="0"/>
                      <w:w w:val="48"/>
                    </w:rPr>
                    <w:t>•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3F487E"/>
          <w:spacing w:val="0"/>
          <w:w w:val="131"/>
          <w:position w:val="-47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3F487E"/>
          <w:spacing w:val="0"/>
          <w:w w:val="131"/>
          <w:position w:val="-47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color w:val="3F487E"/>
          <w:spacing w:val="-71"/>
          <w:w w:val="131"/>
          <w:position w:val="-4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F487E"/>
          <w:spacing w:val="0"/>
          <w:w w:val="100"/>
          <w:position w:val="-47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F487E"/>
          <w:spacing w:val="0"/>
          <w:w w:val="100"/>
          <w:position w:val="-47"/>
        </w:rPr>
      </w:r>
      <w:r>
        <w:rPr>
          <w:rFonts w:ascii="Times New Roman" w:hAnsi="Times New Roman" w:cs="Times New Roman" w:eastAsia="Times New Roman"/>
          <w:sz w:val="84"/>
          <w:szCs w:val="84"/>
          <w:color w:val="4B609A"/>
          <w:spacing w:val="20"/>
          <w:w w:val="31"/>
          <w:position w:val="-47"/>
        </w:rPr>
        <w:t>!</w:t>
      </w:r>
      <w:r>
        <w:rPr>
          <w:rFonts w:ascii="Times New Roman" w:hAnsi="Times New Roman" w:cs="Times New Roman" w:eastAsia="Times New Roman"/>
          <w:sz w:val="84"/>
          <w:szCs w:val="84"/>
          <w:color w:val="2D3895"/>
          <w:spacing w:val="0"/>
          <w:w w:val="44"/>
          <w:position w:val="-47"/>
        </w:rPr>
        <w:t>ııJ</w:t>
      </w:r>
      <w:r>
        <w:rPr>
          <w:rFonts w:ascii="Times New Roman" w:hAnsi="Times New Roman" w:cs="Times New Roman" w:eastAsia="Times New Roman"/>
          <w:sz w:val="84"/>
          <w:szCs w:val="84"/>
          <w:color w:val="2D3895"/>
          <w:spacing w:val="-251"/>
          <w:w w:val="45"/>
          <w:position w:val="-47"/>
        </w:rPr>
        <w:t>!</w:t>
      </w:r>
      <w:r>
        <w:rPr>
          <w:rFonts w:ascii="Times New Roman" w:hAnsi="Times New Roman" w:cs="Times New Roman" w:eastAsia="Times New Roman"/>
          <w:sz w:val="84"/>
          <w:szCs w:val="84"/>
          <w:color w:val="3F487E"/>
          <w:spacing w:val="-210"/>
          <w:w w:val="140"/>
          <w:position w:val="-47"/>
        </w:rPr>
        <w:t>r</w:t>
      </w:r>
      <w:r>
        <w:rPr>
          <w:rFonts w:ascii="Times New Roman" w:hAnsi="Times New Roman" w:cs="Times New Roman" w:eastAsia="Times New Roman"/>
          <w:sz w:val="84"/>
          <w:szCs w:val="84"/>
          <w:color w:val="2D3895"/>
          <w:spacing w:val="0"/>
          <w:w w:val="45"/>
          <w:position w:val="-47"/>
        </w:rPr>
        <w:t>,</w:t>
      </w:r>
      <w:r>
        <w:rPr>
          <w:rFonts w:ascii="Times New Roman" w:hAnsi="Times New Roman" w:cs="Times New Roman" w:eastAsia="Times New Roman"/>
          <w:sz w:val="84"/>
          <w:szCs w:val="84"/>
          <w:color w:val="2D3895"/>
          <w:spacing w:val="29"/>
          <w:w w:val="44"/>
          <w:position w:val="-47"/>
        </w:rPr>
        <w:t>;</w:t>
      </w:r>
      <w:r>
        <w:rPr>
          <w:rFonts w:ascii="Times New Roman" w:hAnsi="Times New Roman" w:cs="Times New Roman" w:eastAsia="Times New Roman"/>
          <w:sz w:val="84"/>
          <w:szCs w:val="84"/>
          <w:color w:val="606060"/>
          <w:spacing w:val="0"/>
          <w:w w:val="93"/>
          <w:position w:val="-47"/>
        </w:rPr>
        <w:t>\</w:t>
      </w:r>
      <w:r>
        <w:rPr>
          <w:rFonts w:ascii="Times New Roman" w:hAnsi="Times New Roman" w:cs="Times New Roman" w:eastAsia="Times New Roman"/>
          <w:sz w:val="84"/>
          <w:szCs w:val="84"/>
          <w:color w:val="606060"/>
          <w:spacing w:val="55"/>
          <w:w w:val="100"/>
          <w:position w:val="-47"/>
        </w:rPr>
        <w:t> </w:t>
      </w:r>
      <w:r>
        <w:rPr>
          <w:rFonts w:ascii="Arial" w:hAnsi="Arial" w:cs="Arial" w:eastAsia="Arial"/>
          <w:sz w:val="32"/>
          <w:szCs w:val="32"/>
          <w:color w:val="2D3895"/>
          <w:spacing w:val="0"/>
          <w:w w:val="100"/>
          <w:position w:val="-47"/>
        </w:rPr>
        <w:t>y-</w:t>
      </w:r>
      <w:r>
        <w:rPr>
          <w:rFonts w:ascii="Arial" w:hAnsi="Arial" w:cs="Arial" w:eastAsia="Arial"/>
          <w:sz w:val="32"/>
          <w:szCs w:val="32"/>
          <w:color w:val="2D3895"/>
          <w:spacing w:val="-25"/>
          <w:w w:val="100"/>
          <w:position w:val="-47"/>
        </w:rPr>
        <w:t> </w:t>
      </w:r>
      <w:r>
        <w:rPr>
          <w:rFonts w:ascii="Arial" w:hAnsi="Arial" w:cs="Arial" w:eastAsia="Arial"/>
          <w:sz w:val="32"/>
          <w:szCs w:val="32"/>
          <w:color w:val="2D3895"/>
          <w:spacing w:val="0"/>
          <w:w w:val="100"/>
          <w:position w:val="-47"/>
        </w:rPr>
        <w:tab/>
      </w:r>
      <w:r>
        <w:rPr>
          <w:rFonts w:ascii="Arial" w:hAnsi="Arial" w:cs="Arial" w:eastAsia="Arial"/>
          <w:sz w:val="32"/>
          <w:szCs w:val="32"/>
          <w:color w:val="2D3895"/>
          <w:spacing w:val="0"/>
          <w:w w:val="100"/>
          <w:position w:val="-47"/>
        </w:rPr>
      </w:r>
      <w:r>
        <w:rPr>
          <w:rFonts w:ascii="Arial" w:hAnsi="Arial" w:cs="Arial" w:eastAsia="Arial"/>
          <w:sz w:val="58"/>
          <w:szCs w:val="58"/>
          <w:color w:val="707070"/>
          <w:spacing w:val="0"/>
          <w:w w:val="129"/>
          <w:position w:val="-20"/>
        </w:rPr>
        <w:t>ı</w:t>
      </w:r>
      <w:r>
        <w:rPr>
          <w:rFonts w:ascii="Arial" w:hAnsi="Arial" w:cs="Arial" w:eastAsia="Arial"/>
          <w:sz w:val="58"/>
          <w:szCs w:val="58"/>
          <w:color w:val="000000"/>
          <w:spacing w:val="0"/>
          <w:w w:val="100"/>
          <w:position w:val="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60" w:lineRule="atLeast"/>
        <w:ind w:right="-60"/>
        <w:jc w:val="left"/>
        <w:tabs>
          <w:tab w:pos="34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4D4D4F"/>
          <w:spacing w:val="0"/>
          <w:w w:val="145"/>
        </w:rPr>
        <w:t>.</w:t>
      </w:r>
      <w:r>
        <w:rPr>
          <w:rFonts w:ascii="Arial" w:hAnsi="Arial" w:cs="Arial" w:eastAsia="Arial"/>
          <w:sz w:val="13"/>
          <w:szCs w:val="13"/>
          <w:color w:val="4D4D4F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4D4D4F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909090"/>
          <w:spacing w:val="0"/>
          <w:w w:val="100"/>
        </w:rPr>
        <w:t>•</w:t>
      </w:r>
      <w:r>
        <w:rPr>
          <w:rFonts w:ascii="Arial" w:hAnsi="Arial" w:cs="Arial" w:eastAsia="Arial"/>
          <w:sz w:val="13"/>
          <w:szCs w:val="13"/>
          <w:color w:val="909090"/>
          <w:spacing w:val="-6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BFBFBF"/>
          <w:spacing w:val="0"/>
          <w:w w:val="79"/>
        </w:rPr>
        <w:t>.</w:t>
      </w:r>
      <w:r>
        <w:rPr>
          <w:rFonts w:ascii="Arial" w:hAnsi="Arial" w:cs="Arial" w:eastAsia="Arial"/>
          <w:sz w:val="13"/>
          <w:szCs w:val="13"/>
          <w:color w:val="BFBFBF"/>
          <w:spacing w:val="-17"/>
          <w:w w:val="79"/>
        </w:rPr>
        <w:t>.</w:t>
      </w:r>
      <w:r>
        <w:rPr>
          <w:rFonts w:ascii="Arial" w:hAnsi="Arial" w:cs="Arial" w:eastAsia="Arial"/>
          <w:sz w:val="13"/>
          <w:szCs w:val="13"/>
          <w:color w:val="A8A8A8"/>
          <w:spacing w:val="0"/>
          <w:w w:val="79"/>
        </w:rPr>
        <w:t>\</w:t>
      </w:r>
      <w:r>
        <w:rPr>
          <w:rFonts w:ascii="Arial" w:hAnsi="Arial" w:cs="Arial" w:eastAsia="Arial"/>
          <w:sz w:val="13"/>
          <w:szCs w:val="13"/>
          <w:color w:val="A8A8A8"/>
          <w:spacing w:val="16"/>
          <w:w w:val="79"/>
        </w:rPr>
        <w:t> </w:t>
      </w:r>
      <w:r>
        <w:rPr>
          <w:rFonts w:ascii="Arial" w:hAnsi="Arial" w:cs="Arial" w:eastAsia="Arial"/>
          <w:sz w:val="13"/>
          <w:szCs w:val="13"/>
          <w:color w:val="A8A8A8"/>
          <w:spacing w:val="0"/>
          <w:w w:val="79"/>
          <w:b/>
          <w:bCs/>
          <w:i/>
        </w:rPr>
        <w:t>""rf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7" w:lineRule="atLeast"/>
        <w:ind w:right="-20"/>
        <w:jc w:val="lef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707070"/>
          <w:spacing w:val="-8"/>
          <w:w w:val="118"/>
        </w:rPr>
        <w:t>:</w:t>
      </w:r>
      <w:r>
        <w:rPr>
          <w:rFonts w:ascii="Arial" w:hAnsi="Arial" w:cs="Arial" w:eastAsia="Arial"/>
          <w:sz w:val="8"/>
          <w:szCs w:val="8"/>
          <w:color w:val="4D4D4F"/>
          <w:spacing w:val="-2"/>
          <w:w w:val="269"/>
        </w:rPr>
        <w:t>ı</w:t>
      </w:r>
      <w:r>
        <w:rPr>
          <w:rFonts w:ascii="Arial" w:hAnsi="Arial" w:cs="Arial" w:eastAsia="Arial"/>
          <w:sz w:val="8"/>
          <w:szCs w:val="8"/>
          <w:color w:val="606060"/>
          <w:spacing w:val="0"/>
          <w:w w:val="93"/>
        </w:rPr>
        <w:t>..</w:t>
      </w:r>
      <w:r>
        <w:rPr>
          <w:rFonts w:ascii="Arial" w:hAnsi="Arial" w:cs="Arial" w:eastAsia="Arial"/>
          <w:sz w:val="8"/>
          <w:szCs w:val="8"/>
          <w:color w:val="606060"/>
          <w:spacing w:val="0"/>
          <w:w w:val="100"/>
        </w:rPr>
        <w:t>   </w:t>
      </w:r>
      <w:r>
        <w:rPr>
          <w:rFonts w:ascii="Arial" w:hAnsi="Arial" w:cs="Arial" w:eastAsia="Arial"/>
          <w:sz w:val="8"/>
          <w:szCs w:val="8"/>
          <w:color w:val="606060"/>
          <w:spacing w:val="-7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A8A8A8"/>
          <w:spacing w:val="0"/>
          <w:w w:val="100"/>
        </w:rPr>
        <w:t>.</w:t>
      </w:r>
      <w:r>
        <w:rPr>
          <w:rFonts w:ascii="Arial" w:hAnsi="Arial" w:cs="Arial" w:eastAsia="Arial"/>
          <w:sz w:val="8"/>
          <w:szCs w:val="8"/>
          <w:color w:val="A8A8A8"/>
          <w:spacing w:val="0"/>
          <w:w w:val="100"/>
        </w:rPr>
        <w:t>  </w:t>
      </w:r>
      <w:r>
        <w:rPr>
          <w:rFonts w:ascii="Arial" w:hAnsi="Arial" w:cs="Arial" w:eastAsia="Arial"/>
          <w:sz w:val="8"/>
          <w:szCs w:val="8"/>
          <w:color w:val="A8A8A8"/>
          <w:spacing w:val="1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A8A8A8"/>
          <w:spacing w:val="0"/>
          <w:w w:val="472"/>
        </w:rPr>
        <w:t>'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400"/>
          <w:cols w:num="3" w:equalWidth="0">
            <w:col w:w="9144" w:space="360"/>
            <w:col w:w="688" w:space="153"/>
            <w:col w:w="855"/>
          </w:cols>
        </w:sectPr>
      </w:pPr>
      <w:rPr/>
    </w:p>
    <w:p>
      <w:pPr>
        <w:spacing w:before="0" w:after="0" w:line="96" w:lineRule="atLeast"/>
        <w:ind w:right="-20"/>
        <w:jc w:val="right"/>
        <w:tabs>
          <w:tab w:pos="86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909090"/>
          <w:w w:val="88"/>
          <w:position w:val="-5"/>
        </w:rPr>
        <w:t>,.</w:t>
      </w:r>
      <w:r>
        <w:rPr>
          <w:rFonts w:ascii="Times New Roman" w:hAnsi="Times New Roman" w:cs="Times New Roman" w:eastAsia="Times New Roman"/>
          <w:sz w:val="13"/>
          <w:szCs w:val="13"/>
          <w:color w:val="90909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909090"/>
          <w:w w:val="100"/>
          <w:position w:val="-5"/>
        </w:rPr>
      </w:r>
      <w:r>
        <w:rPr>
          <w:rFonts w:ascii="Times New Roman" w:hAnsi="Times New Roman" w:cs="Times New Roman" w:eastAsia="Times New Roman"/>
          <w:sz w:val="14"/>
          <w:szCs w:val="14"/>
          <w:color w:val="909090"/>
          <w:w w:val="107"/>
          <w:i/>
          <w:position w:val="0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909090"/>
          <w:spacing w:val="2"/>
          <w:w w:val="107"/>
          <w:i/>
          <w:position w:val="0"/>
        </w:rPr>
        <w:t>_</w:t>
      </w:r>
      <w:r>
        <w:rPr>
          <w:rFonts w:ascii="Times New Roman" w:hAnsi="Times New Roman" w:cs="Times New Roman" w:eastAsia="Times New Roman"/>
          <w:sz w:val="13"/>
          <w:szCs w:val="13"/>
          <w:color w:val="A8A8A8"/>
          <w:spacing w:val="2"/>
          <w:w w:val="77"/>
          <w:position w:val="-5"/>
        </w:rPr>
      </w:r>
      <w:r>
        <w:rPr>
          <w:rFonts w:ascii="Times New Roman" w:hAnsi="Times New Roman" w:cs="Times New Roman" w:eastAsia="Times New Roman"/>
          <w:sz w:val="13"/>
          <w:szCs w:val="13"/>
          <w:color w:val="A8A8A8"/>
          <w:spacing w:val="0"/>
          <w:w w:val="77"/>
          <w:emboss/>
          <w:position w:val="-5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A8A8A8"/>
          <w:spacing w:val="0"/>
          <w:w w:val="77"/>
          <w:emboss/>
          <w:position w:val="-5"/>
        </w:rPr>
      </w:r>
      <w:r>
        <w:rPr>
          <w:rFonts w:ascii="Times New Roman" w:hAnsi="Times New Roman" w:cs="Times New Roman" w:eastAsia="Times New Roman"/>
          <w:sz w:val="13"/>
          <w:szCs w:val="13"/>
          <w:color w:val="A8A8A8"/>
          <w:spacing w:val="0"/>
          <w:w w:val="77"/>
          <w:position w:val="-5"/>
        </w:rPr>
      </w:r>
      <w:r>
        <w:rPr>
          <w:rFonts w:ascii="Times New Roman" w:hAnsi="Times New Roman" w:cs="Times New Roman" w:eastAsia="Times New Roman"/>
          <w:sz w:val="13"/>
          <w:szCs w:val="13"/>
          <w:color w:val="A8A8A8"/>
          <w:spacing w:val="0"/>
          <w:w w:val="77"/>
          <w:position w:val="-5"/>
        </w:rPr>
        <w:t>-</w:t>
      </w:r>
      <w:r>
        <w:rPr>
          <w:rFonts w:ascii="Times New Roman" w:hAnsi="Times New Roman" w:cs="Times New Roman" w:eastAsia="Times New Roman"/>
          <w:sz w:val="13"/>
          <w:szCs w:val="13"/>
          <w:color w:val="A8A8A8"/>
          <w:spacing w:val="-1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09090"/>
          <w:spacing w:val="0"/>
          <w:w w:val="100"/>
          <w:i/>
          <w:position w:val="0"/>
        </w:rPr>
        <w:t>l</w:t>
      </w:r>
      <w:r>
        <w:rPr>
          <w:rFonts w:ascii="Times New Roman" w:hAnsi="Times New Roman" w:cs="Times New Roman" w:eastAsia="Times New Roman"/>
          <w:sz w:val="14"/>
          <w:szCs w:val="14"/>
          <w:color w:val="909090"/>
          <w:spacing w:val="-11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8A8A8"/>
          <w:spacing w:val="-65"/>
          <w:w w:val="112"/>
          <w:position w:val="0"/>
        </w:rPr>
        <w:t>-</w:t>
      </w:r>
      <w:r>
        <w:rPr>
          <w:rFonts w:ascii="Times New Roman" w:hAnsi="Times New Roman" w:cs="Times New Roman" w:eastAsia="Times New Roman"/>
          <w:sz w:val="13"/>
          <w:szCs w:val="13"/>
          <w:color w:val="707070"/>
          <w:spacing w:val="0"/>
          <w:w w:val="112"/>
          <w:b/>
          <w:bCs/>
          <w:i/>
          <w:position w:val="-5"/>
        </w:rPr>
        <w:t>v</w:t>
      </w:r>
      <w:r>
        <w:rPr>
          <w:rFonts w:ascii="Times New Roman" w:hAnsi="Times New Roman" w:cs="Times New Roman" w:eastAsia="Times New Roman"/>
          <w:sz w:val="13"/>
          <w:szCs w:val="13"/>
          <w:color w:val="707070"/>
          <w:spacing w:val="-6"/>
          <w:w w:val="112"/>
          <w:b/>
          <w:bCs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09090"/>
          <w:spacing w:val="-58"/>
          <w:w w:val="84"/>
          <w:b/>
          <w:bCs/>
          <w:i/>
          <w:position w:val="-5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A8A8A8"/>
          <w:spacing w:val="0"/>
          <w:w w:val="134"/>
          <w:position w:val="0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A8A8A8"/>
          <w:spacing w:val="-14"/>
          <w:w w:val="134"/>
          <w:position w:val="0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333434"/>
          <w:spacing w:val="0"/>
          <w:w w:val="62"/>
          <w:i/>
          <w:position w:val="-5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333434"/>
          <w:spacing w:val="0"/>
          <w:w w:val="100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33434"/>
          <w:spacing w:val="-15"/>
          <w:w w:val="100"/>
          <w:i/>
          <w:position w:val="-5"/>
        </w:rPr>
        <w:t> </w:t>
      </w:r>
      <w:r>
        <w:rPr>
          <w:rFonts w:ascii="Arial" w:hAnsi="Arial" w:cs="Arial" w:eastAsia="Arial"/>
          <w:sz w:val="16"/>
          <w:szCs w:val="16"/>
          <w:color w:val="606060"/>
          <w:spacing w:val="0"/>
          <w:w w:val="125"/>
          <w:position w:val="0"/>
        </w:rPr>
        <w:t>&lt;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63" w:lineRule="exact"/>
        <w:ind w:right="93"/>
        <w:jc w:val="righ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BFBFBF"/>
          <w:spacing w:val="0"/>
          <w:w w:val="295"/>
          <w:position w:val="-2"/>
        </w:rPr>
        <w:t>.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111" w:lineRule="atLeast"/>
        <w:ind w:right="-20"/>
        <w:jc w:val="left"/>
        <w:rPr>
          <w:rFonts w:ascii="Arial" w:hAnsi="Arial" w:cs="Arial" w:eastAsia="Arial"/>
          <w:sz w:val="8"/>
          <w:szCs w:val="8"/>
        </w:rPr>
      </w:pPr>
      <w:rPr/>
      <w:r>
        <w:rPr/>
        <w:br w:type="column"/>
      </w:r>
      <w:r>
        <w:rPr>
          <w:rFonts w:ascii="Arial" w:hAnsi="Arial" w:cs="Arial" w:eastAsia="Arial"/>
          <w:sz w:val="8"/>
          <w:szCs w:val="8"/>
          <w:color w:val="909090"/>
          <w:spacing w:val="0"/>
          <w:w w:val="69"/>
          <w:i/>
        </w:rPr>
        <w:t>1"vı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400"/>
          <w:cols w:num="2" w:equalWidth="0">
            <w:col w:w="10481" w:space="111"/>
            <w:col w:w="608"/>
          </w:cols>
        </w:sectPr>
      </w:pPr>
      <w:rPr/>
    </w:p>
    <w:p>
      <w:pPr>
        <w:spacing w:before="0" w:after="0" w:line="16" w:lineRule="exact"/>
        <w:ind w:right="520"/>
        <w:jc w:val="righ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Arial" w:hAnsi="Arial" w:cs="Arial" w:eastAsia="Arial"/>
          <w:sz w:val="16"/>
          <w:szCs w:val="16"/>
          <w:color w:val="909090"/>
          <w:spacing w:val="-1"/>
          <w:w w:val="235"/>
          <w:position w:val="-8"/>
        </w:rPr>
        <w:t>'</w:t>
      </w:r>
      <w:r>
        <w:rPr>
          <w:rFonts w:ascii="Arial" w:hAnsi="Arial" w:cs="Arial" w:eastAsia="Arial"/>
          <w:sz w:val="16"/>
          <w:szCs w:val="16"/>
          <w:color w:val="4D4D4F"/>
          <w:spacing w:val="-6"/>
          <w:w w:val="298"/>
          <w:position w:val="-8"/>
        </w:rPr>
        <w:t>\</w:t>
      </w:r>
      <w:r>
        <w:rPr>
          <w:rFonts w:ascii="Arial" w:hAnsi="Arial" w:cs="Arial" w:eastAsia="Arial"/>
          <w:sz w:val="16"/>
          <w:szCs w:val="16"/>
          <w:color w:val="4D4D4F"/>
          <w:spacing w:val="0"/>
          <w:w w:val="93"/>
          <w:position w:val="-8"/>
        </w:rPr>
        <w:t>61</w:t>
      </w:r>
      <w:r>
        <w:rPr>
          <w:rFonts w:ascii="Arial" w:hAnsi="Arial" w:cs="Arial" w:eastAsia="Arial"/>
          <w:sz w:val="16"/>
          <w:szCs w:val="16"/>
          <w:color w:val="4D4D4F"/>
          <w:spacing w:val="0"/>
          <w:w w:val="100"/>
          <w:position w:val="-8"/>
        </w:rPr>
        <w:t> </w:t>
      </w:r>
      <w:r>
        <w:rPr>
          <w:rFonts w:ascii="Arial" w:hAnsi="Arial" w:cs="Arial" w:eastAsia="Arial"/>
          <w:sz w:val="16"/>
          <w:szCs w:val="16"/>
          <w:color w:val="4D4D4F"/>
          <w:spacing w:val="1"/>
          <w:w w:val="100"/>
          <w:position w:val="-8"/>
        </w:rPr>
        <w:t> </w:t>
      </w:r>
      <w:r>
        <w:rPr>
          <w:rFonts w:ascii="Arial" w:hAnsi="Arial" w:cs="Arial" w:eastAsia="Arial"/>
          <w:sz w:val="11"/>
          <w:szCs w:val="11"/>
          <w:color w:val="707070"/>
          <w:spacing w:val="0"/>
          <w:w w:val="306"/>
          <w:position w:val="-8"/>
        </w:rPr>
        <w:t>c</w:t>
      </w:r>
      <w:r>
        <w:rPr>
          <w:rFonts w:ascii="Arial" w:hAnsi="Arial" w:cs="Arial" w:eastAsia="Arial"/>
          <w:sz w:val="11"/>
          <w:szCs w:val="11"/>
          <w:color w:val="707070"/>
          <w:spacing w:val="0"/>
          <w:w w:val="306"/>
          <w:position w:val="-8"/>
        </w:rPr>
        <w:t> </w:t>
      </w:r>
      <w:r>
        <w:rPr>
          <w:rFonts w:ascii="Arial" w:hAnsi="Arial" w:cs="Arial" w:eastAsia="Arial"/>
          <w:sz w:val="11"/>
          <w:szCs w:val="11"/>
          <w:color w:val="707070"/>
          <w:spacing w:val="0"/>
          <w:w w:val="306"/>
          <w:position w:val="-8"/>
        </w:rPr>
        <w:t> </w:t>
      </w:r>
      <w:r>
        <w:rPr>
          <w:rFonts w:ascii="Arial" w:hAnsi="Arial" w:cs="Arial" w:eastAsia="Arial"/>
          <w:sz w:val="11"/>
          <w:szCs w:val="11"/>
          <w:color w:val="909090"/>
          <w:spacing w:val="0"/>
          <w:w w:val="142"/>
          <w:position w:val="-8"/>
        </w:rPr>
        <w:t>._</w:t>
      </w:r>
      <w:r>
        <w:rPr>
          <w:rFonts w:ascii="Arial" w:hAnsi="Arial" w:cs="Arial" w:eastAsia="Arial"/>
          <w:sz w:val="11"/>
          <w:szCs w:val="11"/>
          <w:color w:val="909090"/>
          <w:spacing w:val="0"/>
          <w:w w:val="142"/>
          <w:position w:val="-8"/>
        </w:rPr>
        <w:t> </w:t>
      </w:r>
      <w:r>
        <w:rPr>
          <w:rFonts w:ascii="Arial" w:hAnsi="Arial" w:cs="Arial" w:eastAsia="Arial"/>
          <w:sz w:val="11"/>
          <w:szCs w:val="11"/>
          <w:color w:val="909090"/>
          <w:spacing w:val="5"/>
          <w:w w:val="142"/>
          <w:position w:val="-8"/>
        </w:rPr>
        <w:t> </w:t>
      </w:r>
      <w:r>
        <w:rPr>
          <w:rFonts w:ascii="Arial" w:hAnsi="Arial" w:cs="Arial" w:eastAsia="Arial"/>
          <w:sz w:val="11"/>
          <w:szCs w:val="11"/>
          <w:color w:val="606060"/>
          <w:spacing w:val="0"/>
          <w:w w:val="87"/>
          <w:position w:val="-8"/>
        </w:rPr>
        <w:t>•</w:t>
      </w:r>
      <w:r>
        <w:rPr>
          <w:rFonts w:ascii="Arial" w:hAnsi="Arial" w:cs="Arial" w:eastAsia="Arial"/>
          <w:sz w:val="11"/>
          <w:szCs w:val="11"/>
          <w:color w:val="909090"/>
          <w:spacing w:val="0"/>
          <w:w w:val="122"/>
          <w:position w:val="-8"/>
        </w:rPr>
        <w:t>•</w:t>
      </w:r>
      <w:r>
        <w:rPr>
          <w:rFonts w:ascii="Arial" w:hAnsi="Arial" w:cs="Arial" w:eastAsia="Arial"/>
          <w:sz w:val="11"/>
          <w:szCs w:val="11"/>
          <w:color w:val="909090"/>
          <w:spacing w:val="-21"/>
          <w:w w:val="100"/>
          <w:position w:val="-8"/>
        </w:rPr>
        <w:t> </w:t>
      </w:r>
      <w:r>
        <w:rPr>
          <w:rFonts w:ascii="Arial" w:hAnsi="Arial" w:cs="Arial" w:eastAsia="Arial"/>
          <w:sz w:val="11"/>
          <w:szCs w:val="11"/>
          <w:color w:val="909090"/>
          <w:spacing w:val="0"/>
          <w:w w:val="100"/>
          <w:position w:val="-8"/>
        </w:rPr>
        <w:t>•</w:t>
      </w:r>
      <w:r>
        <w:rPr>
          <w:rFonts w:ascii="Arial" w:hAnsi="Arial" w:cs="Arial" w:eastAsia="Arial"/>
          <w:sz w:val="11"/>
          <w:szCs w:val="11"/>
          <w:color w:val="909090"/>
          <w:spacing w:val="0"/>
          <w:w w:val="100"/>
          <w:position w:val="-8"/>
        </w:rPr>
        <w:t>  </w:t>
      </w:r>
      <w:r>
        <w:rPr>
          <w:rFonts w:ascii="Arial" w:hAnsi="Arial" w:cs="Arial" w:eastAsia="Arial"/>
          <w:sz w:val="11"/>
          <w:szCs w:val="11"/>
          <w:color w:val="909090"/>
          <w:spacing w:val="3"/>
          <w:w w:val="100"/>
          <w:position w:val="-8"/>
        </w:rPr>
        <w:t> </w:t>
      </w:r>
      <w:r>
        <w:rPr>
          <w:rFonts w:ascii="Arial" w:hAnsi="Arial" w:cs="Arial" w:eastAsia="Arial"/>
          <w:sz w:val="11"/>
          <w:szCs w:val="11"/>
          <w:color w:val="707070"/>
          <w:spacing w:val="-23"/>
          <w:w w:val="154"/>
          <w:position w:val="-8"/>
        </w:rPr>
        <w:t>•</w:t>
      </w:r>
      <w:r>
        <w:rPr>
          <w:rFonts w:ascii="Arial" w:hAnsi="Arial" w:cs="Arial" w:eastAsia="Arial"/>
          <w:sz w:val="11"/>
          <w:szCs w:val="11"/>
          <w:color w:val="909090"/>
          <w:spacing w:val="0"/>
          <w:w w:val="154"/>
          <w:position w:val="-8"/>
        </w:rPr>
        <w:t>.'•</w:t>
      </w:r>
      <w:r>
        <w:rPr>
          <w:rFonts w:ascii="Arial" w:hAnsi="Arial" w:cs="Arial" w:eastAsia="Arial"/>
          <w:sz w:val="11"/>
          <w:szCs w:val="11"/>
          <w:color w:val="909090"/>
          <w:spacing w:val="0"/>
          <w:w w:val="154"/>
          <w:position w:val="-8"/>
        </w:rPr>
        <w:t>  </w:t>
      </w:r>
      <w:r>
        <w:rPr>
          <w:rFonts w:ascii="Arial" w:hAnsi="Arial" w:cs="Arial" w:eastAsia="Arial"/>
          <w:sz w:val="11"/>
          <w:szCs w:val="11"/>
          <w:color w:val="909090"/>
          <w:spacing w:val="20"/>
          <w:w w:val="154"/>
          <w:position w:val="-8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8A8A8"/>
          <w:spacing w:val="0"/>
          <w:w w:val="88"/>
          <w:position w:val="-8"/>
        </w:rPr>
        <w:t>t,·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320" w:right="400"/>
        </w:sectPr>
      </w:pPr>
      <w:rPr/>
    </w:p>
    <w:p>
      <w:pPr>
        <w:spacing w:before="0" w:after="0" w:line="268" w:lineRule="exact"/>
        <w:ind w:left="131" w:right="-85"/>
        <w:jc w:val="left"/>
        <w:tabs>
          <w:tab w:pos="2040" w:val="left"/>
          <w:tab w:pos="378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</w:r>
      <w:r>
        <w:rPr>
          <w:rFonts w:ascii="Times New Roman" w:hAnsi="Times New Roman" w:cs="Times New Roman" w:eastAsia="Times New Roman"/>
          <w:sz w:val="27"/>
          <w:szCs w:val="27"/>
          <w:color w:val="707070"/>
          <w:spacing w:val="0"/>
          <w:w w:val="43"/>
          <w:b/>
          <w:bCs/>
          <w:position w:val="-6"/>
        </w:rPr>
        <w:t>f</w:t>
      </w:r>
      <w:r>
        <w:rPr>
          <w:rFonts w:ascii="Times New Roman" w:hAnsi="Times New Roman" w:cs="Times New Roman" w:eastAsia="Times New Roman"/>
          <w:sz w:val="27"/>
          <w:szCs w:val="27"/>
          <w:color w:val="707070"/>
          <w:spacing w:val="0"/>
          <w:w w:val="42"/>
          <w:b/>
          <w:bCs/>
          <w:position w:val="-6"/>
        </w:rPr>
        <w:t>\</w:t>
      </w:r>
      <w:r>
        <w:rPr>
          <w:rFonts w:ascii="Times New Roman" w:hAnsi="Times New Roman" w:cs="Times New Roman" w:eastAsia="Times New Roman"/>
          <w:sz w:val="27"/>
          <w:szCs w:val="27"/>
          <w:color w:val="707070"/>
          <w:spacing w:val="0"/>
          <w:w w:val="43"/>
          <w:b/>
          <w:bCs/>
          <w:position w:val="-6"/>
        </w:rPr>
        <w:t>."</w:t>
      </w:r>
      <w:r>
        <w:rPr>
          <w:rFonts w:ascii="Times New Roman" w:hAnsi="Times New Roman" w:cs="Times New Roman" w:eastAsia="Times New Roman"/>
          <w:sz w:val="27"/>
          <w:szCs w:val="27"/>
          <w:color w:val="707070"/>
          <w:spacing w:val="-38"/>
          <w:w w:val="43"/>
          <w:b/>
          <w:bCs/>
          <w:position w:val="-6"/>
        </w:rPr>
        <w:t>o</w:t>
      </w:r>
      <w:r>
        <w:rPr>
          <w:rFonts w:ascii="Arial" w:hAnsi="Arial" w:cs="Arial" w:eastAsia="Arial"/>
          <w:sz w:val="25"/>
          <w:szCs w:val="25"/>
          <w:color w:val="707070"/>
          <w:spacing w:val="-47"/>
          <w:w w:val="107"/>
          <w:position w:val="-6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707070"/>
          <w:spacing w:val="-7"/>
          <w:w w:val="43"/>
          <w:b/>
          <w:bCs/>
          <w:position w:val="-6"/>
        </w:rPr>
        <w:t>a</w:t>
      </w:r>
      <w:r>
        <w:rPr>
          <w:rFonts w:ascii="Arial" w:hAnsi="Arial" w:cs="Arial" w:eastAsia="Arial"/>
          <w:sz w:val="25"/>
          <w:szCs w:val="25"/>
          <w:color w:val="707070"/>
          <w:spacing w:val="4"/>
          <w:w w:val="107"/>
          <w:position w:val="-6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606060"/>
          <w:spacing w:val="-10"/>
          <w:w w:val="104"/>
          <w:position w:val="-6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color w:val="333434"/>
          <w:spacing w:val="-4"/>
          <w:w w:val="70"/>
          <w:position w:val="-6"/>
        </w:rPr>
        <w:t>\</w:t>
      </w:r>
      <w:r>
        <w:rPr>
          <w:rFonts w:ascii="Times New Roman" w:hAnsi="Times New Roman" w:cs="Times New Roman" w:eastAsia="Times New Roman"/>
          <w:sz w:val="24"/>
          <w:szCs w:val="24"/>
          <w:color w:val="606060"/>
          <w:spacing w:val="0"/>
          <w:w w:val="40"/>
          <w:position w:val="-6"/>
        </w:rPr>
        <w:t>CJ</w:t>
      </w:r>
      <w:r>
        <w:rPr>
          <w:rFonts w:ascii="Times New Roman" w:hAnsi="Times New Roman" w:cs="Times New Roman" w:eastAsia="Times New Roman"/>
          <w:sz w:val="24"/>
          <w:szCs w:val="24"/>
          <w:color w:val="606060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606060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30"/>
          <w:szCs w:val="30"/>
          <w:color w:val="333434"/>
          <w:spacing w:val="0"/>
          <w:w w:val="100"/>
          <w:position w:val="-6"/>
        </w:rPr>
        <w:t>m't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50" w:after="0" w:line="217" w:lineRule="exact"/>
        <w:ind w:right="-75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909090"/>
          <w:w w:val="73"/>
          <w:position w:val="-5"/>
        </w:rPr>
        <w:t>.:</w:t>
      </w:r>
      <w:r>
        <w:rPr>
          <w:rFonts w:ascii="Arial" w:hAnsi="Arial" w:cs="Arial" w:eastAsia="Arial"/>
          <w:sz w:val="17"/>
          <w:szCs w:val="17"/>
          <w:color w:val="909090"/>
          <w:spacing w:val="-3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62"/>
          <w:position w:val="1"/>
        </w:rPr>
        <w:t>..;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47"/>
          <w:w w:val="62"/>
          <w:position w:val="1"/>
        </w:rPr>
        <w:t>&gt;</w:t>
      </w:r>
      <w:r>
        <w:rPr>
          <w:rFonts w:ascii="Arial" w:hAnsi="Arial" w:cs="Arial" w:eastAsia="Arial"/>
          <w:sz w:val="17"/>
          <w:szCs w:val="17"/>
          <w:color w:val="606060"/>
          <w:spacing w:val="0"/>
          <w:w w:val="128"/>
          <w:i/>
          <w:position w:val="-5"/>
        </w:rPr>
        <w:t>ll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68" w:lineRule="exact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909090"/>
          <w:spacing w:val="0"/>
          <w:w w:val="15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909090"/>
          <w:spacing w:val="39"/>
          <w:w w:val="155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D4D4F"/>
          <w:spacing w:val="0"/>
          <w:w w:val="71"/>
        </w:rPr>
        <w:t>y</w:t>
      </w:r>
      <w:r>
        <w:rPr>
          <w:rFonts w:ascii="Times New Roman" w:hAnsi="Times New Roman" w:cs="Times New Roman" w:eastAsia="Times New Roman"/>
          <w:sz w:val="15"/>
          <w:szCs w:val="15"/>
          <w:color w:val="4D4D4F"/>
          <w:spacing w:val="-16"/>
          <w:w w:val="71"/>
        </w:rPr>
        <w:t>·</w:t>
      </w:r>
      <w:r>
        <w:rPr>
          <w:rFonts w:ascii="Arial" w:hAnsi="Arial" w:cs="Arial" w:eastAsia="Arial"/>
          <w:sz w:val="13"/>
          <w:szCs w:val="13"/>
          <w:color w:val="4D4D4F"/>
          <w:spacing w:val="-24"/>
          <w:w w:val="102"/>
          <w:i/>
          <w:position w:val="-6"/>
        </w:rPr>
        <w:t>!</w:t>
      </w:r>
      <w:r>
        <w:rPr>
          <w:rFonts w:ascii="Times New Roman" w:hAnsi="Times New Roman" w:cs="Times New Roman" w:eastAsia="Times New Roman"/>
          <w:sz w:val="15"/>
          <w:szCs w:val="15"/>
          <w:color w:val="4D4D4F"/>
          <w:spacing w:val="-32"/>
          <w:w w:val="71"/>
          <w:position w:val="0"/>
        </w:rPr>
        <w:t>-</w:t>
      </w:r>
      <w:r>
        <w:rPr>
          <w:rFonts w:ascii="Arial" w:hAnsi="Arial" w:cs="Arial" w:eastAsia="Arial"/>
          <w:sz w:val="13"/>
          <w:szCs w:val="13"/>
          <w:color w:val="333434"/>
          <w:spacing w:val="0"/>
          <w:w w:val="62"/>
          <w:i/>
          <w:position w:val="-6"/>
        </w:rPr>
        <w:t>.1</w:t>
      </w:r>
      <w:r>
        <w:rPr>
          <w:rFonts w:ascii="Arial" w:hAnsi="Arial" w:cs="Arial" w:eastAsia="Arial"/>
          <w:sz w:val="13"/>
          <w:szCs w:val="13"/>
          <w:color w:val="333434"/>
          <w:spacing w:val="0"/>
          <w:w w:val="100"/>
          <w:i/>
          <w:position w:val="-6"/>
        </w:rPr>
        <w:t>    </w:t>
      </w:r>
      <w:r>
        <w:rPr>
          <w:rFonts w:ascii="Arial" w:hAnsi="Arial" w:cs="Arial" w:eastAsia="Arial"/>
          <w:sz w:val="13"/>
          <w:szCs w:val="13"/>
          <w:color w:val="333434"/>
          <w:spacing w:val="-10"/>
          <w:w w:val="100"/>
          <w:i/>
          <w:position w:val="-6"/>
        </w:rPr>
        <w:t> </w:t>
      </w:r>
      <w:r>
        <w:rPr>
          <w:rFonts w:ascii="Arial" w:hAnsi="Arial" w:cs="Arial" w:eastAsia="Arial"/>
          <w:sz w:val="13"/>
          <w:szCs w:val="13"/>
          <w:color w:val="BFBFBF"/>
          <w:spacing w:val="-60"/>
          <w:w w:val="182"/>
          <w:position w:val="-6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909090"/>
          <w:spacing w:val="-54"/>
          <w:w w:val="52"/>
          <w:i/>
          <w:position w:val="0"/>
        </w:rPr>
        <w:t>&lt;</w:t>
      </w:r>
      <w:r>
        <w:rPr>
          <w:rFonts w:ascii="Times New Roman" w:hAnsi="Times New Roman" w:cs="Times New Roman" w:eastAsia="Times New Roman"/>
          <w:sz w:val="26"/>
          <w:szCs w:val="26"/>
          <w:color w:val="909090"/>
          <w:spacing w:val="0"/>
          <w:w w:val="53"/>
          <w:i/>
          <w:position w:val="0"/>
        </w:rPr>
        <w:t>.;:</w:t>
      </w:r>
      <w:r>
        <w:rPr>
          <w:rFonts w:ascii="Times New Roman" w:hAnsi="Times New Roman" w:cs="Times New Roman" w:eastAsia="Times New Roman"/>
          <w:sz w:val="26"/>
          <w:szCs w:val="26"/>
          <w:color w:val="909090"/>
          <w:spacing w:val="25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33434"/>
          <w:spacing w:val="-17"/>
          <w:w w:val="153"/>
          <w:position w:val="-6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color w:val="A8A8A8"/>
          <w:spacing w:val="-41"/>
          <w:w w:val="173"/>
          <w:position w:val="-6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909090"/>
          <w:spacing w:val="0"/>
          <w:w w:val="58"/>
          <w:position w:val="0"/>
        </w:rPr>
        <w:t>"</w:t>
      </w:r>
      <w:r>
        <w:rPr>
          <w:rFonts w:ascii="Times New Roman" w:hAnsi="Times New Roman" w:cs="Times New Roman" w:eastAsia="Times New Roman"/>
          <w:sz w:val="26"/>
          <w:szCs w:val="26"/>
          <w:color w:val="909090"/>
          <w:spacing w:val="-16"/>
          <w:w w:val="58"/>
          <w:position w:val="0"/>
        </w:rPr>
        <w:t>"</w:t>
      </w:r>
      <w:r>
        <w:rPr>
          <w:rFonts w:ascii="Times New Roman" w:hAnsi="Times New Roman" w:cs="Times New Roman" w:eastAsia="Times New Roman"/>
          <w:sz w:val="16"/>
          <w:szCs w:val="16"/>
          <w:color w:val="909090"/>
          <w:spacing w:val="0"/>
          <w:w w:val="111"/>
          <w:position w:val="-6"/>
        </w:rPr>
        <w:t>,.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400"/>
          <w:cols w:num="3" w:equalWidth="0">
            <w:col w:w="4148" w:space="4990"/>
            <w:col w:w="292" w:space="136"/>
            <w:col w:w="1634"/>
          </w:cols>
        </w:sectPr>
      </w:pPr>
      <w:rPr/>
    </w:p>
    <w:p>
      <w:pPr>
        <w:spacing w:before="0" w:after="0" w:line="245" w:lineRule="exact"/>
        <w:ind w:left="2054" w:right="-20"/>
        <w:jc w:val="left"/>
        <w:tabs>
          <w:tab w:pos="4780" w:val="left"/>
          <w:tab w:pos="9360" w:val="left"/>
          <w:tab w:pos="1024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pict>
          <v:group style="position:absolute;margin-left:20.299004pt;margin-top:19.928165pt;width:550.328532pt;height:758.151432pt;mso-position-horizontal-relative:page;mso-position-vertical-relative:page;z-index:-16892" coordorigin="406,399" coordsize="11007,15163">
            <v:group style="position:absolute;left:1135;top:425;width:575;height:2" coordorigin="1135,425" coordsize="575,2">
              <v:shape style="position:absolute;left:1135;top:425;width:575;height:2" coordorigin="1135,425" coordsize="575,0" path="m1135,425l1709,425e" filled="f" stroked="t" strokeweight=".47483pt" strokecolor="#646464">
                <v:path arrowok="t"/>
              </v:shape>
            </v:group>
            <v:group style="position:absolute;left:2355;top:420;width:2;height:535" coordorigin="2355,420" coordsize="2,535">
              <v:shape style="position:absolute;left:2355;top:420;width:2;height:535" coordorigin="2355,420" coordsize="0,535" path="m2355,955l2355,420e" filled="f" stroked="t" strokeweight=".47483pt" strokecolor="#444444">
                <v:path arrowok="t"/>
              </v:shape>
            </v:group>
            <v:group style="position:absolute;left:2312;top:425;width:522;height:2" coordorigin="2312,425" coordsize="522,2">
              <v:shape style="position:absolute;left:2312;top:425;width:522;height:2" coordorigin="2312,425" coordsize="522,0" path="m2312,425l2835,425e" filled="f" stroked="t" strokeweight=".47483pt" strokecolor="#646464">
                <v:path arrowok="t"/>
              </v:shape>
            </v:group>
            <v:group style="position:absolute;left:3414;top:425;width:437;height:2" coordorigin="3414,425" coordsize="437,2">
              <v:shape style="position:absolute;left:3414;top:425;width:437;height:2" coordorigin="3414,425" coordsize="437,0" path="m3414,425l3851,425e" filled="f" stroked="t" strokeweight=".47483pt" strokecolor="#4F4F4F">
                <v:path arrowok="t"/>
              </v:shape>
            </v:group>
            <v:group style="position:absolute;left:9031;top:410;width:2;height:544" coordorigin="9031,410" coordsize="2,544">
              <v:shape style="position:absolute;left:9031;top:410;width:2;height:544" coordorigin="9031,410" coordsize="0,544" path="m9031,955l9031,410e" filled="f" stroked="t" strokeweight=".47483pt" strokecolor="#575757">
                <v:path arrowok="t"/>
              </v:shape>
            </v:group>
            <v:group style="position:absolute;left:427;top:420;width:10945;height:2" coordorigin="427,420" coordsize="10945,2">
              <v:shape style="position:absolute;left:427;top:420;width:10945;height:2" coordorigin="427,420" coordsize="10945,0" path="m427,420l11372,420e" filled="f" stroked="t" strokeweight=".712246pt" strokecolor="#747474">
                <v:path arrowok="t"/>
              </v:shape>
            </v:group>
            <v:group style="position:absolute;left:11370;top:406;width:2;height:1074" coordorigin="11370,406" coordsize="2,1074">
              <v:shape style="position:absolute;left:11370;top:406;width:2;height:1074" coordorigin="11370,406" coordsize="0,1074" path="m11370,1480l11370,406e" filled="f" stroked="t" strokeweight=".47483pt" strokecolor="#4F4F4F">
                <v:path arrowok="t"/>
              </v:shape>
            </v:group>
            <v:group style="position:absolute;left:2355;top:897;width:2;height:1040" coordorigin="2355,897" coordsize="2,1040">
              <v:shape style="position:absolute;left:2355;top:897;width:2;height:1040" coordorigin="2355,897" coordsize="0,1040" path="m2355,1938l2355,897e" filled="f" stroked="t" strokeweight=".712246pt" strokecolor="#606060">
                <v:path arrowok="t"/>
              </v:shape>
            </v:group>
            <v:group style="position:absolute;left:9034;top:821;width:2;height:1112" coordorigin="9034,821" coordsize="2,1112">
              <v:shape style="position:absolute;left:9034;top:821;width:2;height:1112" coordorigin="9034,821" coordsize="0,1112" path="m9034,1933l9034,821e" filled="f" stroked="t" strokeweight=".949661pt" strokecolor="#707070">
                <v:path arrowok="t"/>
              </v:shape>
            </v:group>
            <v:group style="position:absolute;left:432;top:1212;width:2;height:267" coordorigin="432,1212" coordsize="2,267">
              <v:shape style="position:absolute;left:432;top:1212;width:2;height:267" coordorigin="432,1212" coordsize="0,267" path="m432,1480l432,1212e" filled="f" stroked="t" strokeweight=".47483pt" strokecolor="#343434">
                <v:path arrowok="t"/>
              </v:shape>
            </v:group>
            <v:group style="position:absolute;left:3143;top:1935;width:328;height:2" coordorigin="3143,1935" coordsize="328,2">
              <v:shape style="position:absolute;left:3143;top:1935;width:328;height:2" coordorigin="3143,1935" coordsize="328,0" path="m3143,1935l3471,1935e" filled="f" stroked="t" strokeweight=".47483pt" strokecolor="#676767">
                <v:path arrowok="t"/>
              </v:shape>
            </v:group>
            <v:group style="position:absolute;left:3405;top:1933;width:446;height:2" coordorigin="3405,1933" coordsize="446,2">
              <v:shape style="position:absolute;left:3405;top:1933;width:446;height:2" coordorigin="3405,1933" coordsize="446,0" path="m3405,1933l3851,1933e" filled="f" stroked="t" strokeweight=".47483pt" strokecolor="#4B4B4B">
                <v:path arrowok="t"/>
              </v:shape>
            </v:group>
            <v:group style="position:absolute;left:423;top:1933;width:8637;height:2" coordorigin="423,1933" coordsize="8637,2">
              <v:shape style="position:absolute;left:423;top:1933;width:8637;height:2" coordorigin="423,1933" coordsize="8637,0" path="m423,1933l9060,1933e" filled="f" stroked="t" strokeweight=".712246pt" strokecolor="#747474">
                <v:path arrowok="t"/>
              </v:shape>
            </v:group>
            <v:group style="position:absolute;left:7265;top:1931;width:997;height:2" coordorigin="7265,1931" coordsize="997,2">
              <v:shape style="position:absolute;left:7265;top:1931;width:997;height:2" coordorigin="7265,1931" coordsize="997,0" path="m7265,1931l8262,1931e" filled="f" stroked="t" strokeweight=".47483pt" strokecolor="#707070">
                <v:path arrowok="t"/>
              </v:shape>
            </v:group>
            <v:group style="position:absolute;left:8989;top:1926;width:769;height:2" coordorigin="8989,1926" coordsize="769,2">
              <v:shape style="position:absolute;left:8989;top:1926;width:769;height:2" coordorigin="8989,1926" coordsize="769,0" path="m8989,1926l9758,1926e" filled="f" stroked="t" strokeweight=".47483pt" strokecolor="#5B5B5B">
                <v:path arrowok="t"/>
              </v:shape>
            </v:group>
            <v:group style="position:absolute;left:9701;top:1926;width:1681;height:2" coordorigin="9701,1926" coordsize="1681,2">
              <v:shape style="position:absolute;left:9701;top:1926;width:1681;height:2" coordorigin="9701,1926" coordsize="1681,0" path="m9701,1926l11382,1926e" filled="f" stroked="t" strokeweight=".712246pt" strokecolor="#7C7C7C">
                <v:path arrowok="t"/>
              </v:shape>
            </v:group>
            <v:group style="position:absolute;left:11379;top:406;width:2;height:1790" coordorigin="11379,406" coordsize="2,1790">
              <v:shape style="position:absolute;left:11379;top:406;width:2;height:1790" coordorigin="11379,406" coordsize="0,1790" path="m11379,2195l11379,406e" filled="f" stroked="t" strokeweight=".47483pt" strokecolor="#4F4F4F">
                <v:path arrowok="t"/>
              </v:shape>
            </v:group>
            <v:group style="position:absolute;left:423;top:2172;width:7298;height:2" coordorigin="423,2172" coordsize="7298,2">
              <v:shape style="position:absolute;left:423;top:2172;width:7298;height:2" coordorigin="423,2172" coordsize="7298,0" path="m423,2172l7721,2172e" filled="f" stroked="t" strokeweight=".712246pt" strokecolor="#707070">
                <v:path arrowok="t"/>
              </v:shape>
            </v:group>
            <v:group style="position:absolute;left:7631;top:2167;width:632;height:2" coordorigin="7631,2167" coordsize="632,2">
              <v:shape style="position:absolute;left:7631;top:2167;width:632;height:2" coordorigin="7631,2167" coordsize="632,0" path="m7631,2167l8262,2167e" filled="f" stroked="t" strokeweight=".47483pt" strokecolor="#6B6B6B">
                <v:path arrowok="t"/>
              </v:shape>
            </v:group>
            <v:group style="position:absolute;left:8072;top:2167;width:978;height:2" coordorigin="8072,2167" coordsize="978,2">
              <v:shape style="position:absolute;left:8072;top:2167;width:978;height:2" coordorigin="8072,2167" coordsize="978,0" path="m8072,2167l9050,2167e" filled="f" stroked="t" strokeweight=".949661pt" strokecolor="#838383">
                <v:path arrowok="t"/>
              </v:shape>
            </v:group>
            <v:group style="position:absolute;left:8993;top:2164;width:764;height:2" coordorigin="8993,2164" coordsize="764,2">
              <v:shape style="position:absolute;left:8993;top:2164;width:764;height:2" coordorigin="8993,2164" coordsize="764,0" path="m8993,2164l9758,2164e" filled="f" stroked="t" strokeweight=".47483pt" strokecolor="#606060">
                <v:path arrowok="t"/>
              </v:shape>
            </v:group>
            <v:group style="position:absolute;left:9701;top:2162;width:1686;height:2" coordorigin="9701,2162" coordsize="1686,2">
              <v:shape style="position:absolute;left:9701;top:2162;width:1686;height:2" coordorigin="9701,2162" coordsize="1686,0" path="m9701,2162l11386,2162e" filled="f" stroked="t" strokeweight=".712246pt" strokecolor="#747474">
                <v:path arrowok="t"/>
              </v:shape>
            </v:group>
            <v:group style="position:absolute;left:427;top:2408;width:9121;height:2" coordorigin="427,2408" coordsize="9121,2">
              <v:shape style="position:absolute;left:427;top:2408;width:9121;height:2" coordorigin="427,2408" coordsize="9121,0" path="m427,2408l9549,2408e" filled="f" stroked="t" strokeweight=".712246pt" strokecolor="#707070">
                <v:path arrowok="t"/>
              </v:shape>
            </v:group>
            <v:group style="position:absolute;left:9492;top:2401;width:266;height:2" coordorigin="9492,2401" coordsize="266,2">
              <v:shape style="position:absolute;left:9492;top:2401;width:266;height:2" coordorigin="9492,2401" coordsize="266,0" path="m9492,2401l9758,2401e" filled="f" stroked="t" strokeweight=".47483pt" strokecolor="#646464">
                <v:path arrowok="t"/>
              </v:shape>
            </v:group>
            <v:group style="position:absolute;left:9687;top:2403;width:1700;height:2" coordorigin="9687,2403" coordsize="1700,2">
              <v:shape style="position:absolute;left:9687;top:2403;width:1700;height:2" coordorigin="9687,2403" coordsize="1700,0" path="m9687,2403l11386,2403e" filled="f" stroked="t" strokeweight=".712246pt" strokecolor="#747474">
                <v:path arrowok="t"/>
              </v:shape>
            </v:group>
            <v:group style="position:absolute;left:427;top:2647;width:7260;height:2" coordorigin="427,2647" coordsize="7260,2">
              <v:shape style="position:absolute;left:427;top:2647;width:7260;height:2" coordorigin="427,2647" coordsize="7260,0" path="m427,2647l7688,2647e" filled="f" stroked="t" strokeweight=".712246pt" strokecolor="#747474">
                <v:path arrowok="t"/>
              </v:shape>
            </v:group>
            <v:group style="position:absolute;left:7631;top:2644;width:632;height:2" coordorigin="7631,2644" coordsize="632,2">
              <v:shape style="position:absolute;left:7631;top:2644;width:632;height:2" coordorigin="7631,2644" coordsize="632,0" path="m7631,2644l8262,2644e" filled="f" stroked="t" strokeweight=".47483pt" strokecolor="#6B6B6B">
                <v:path arrowok="t"/>
              </v:shape>
            </v:group>
            <v:group style="position:absolute;left:8205;top:2644;width:845;height:2" coordorigin="8205,2644" coordsize="845,2">
              <v:shape style="position:absolute;left:8205;top:2644;width:845;height:2" coordorigin="8205,2644" coordsize="845,0" path="m8205,2644l9050,2644e" filled="f" stroked="t" strokeweight=".949661pt" strokecolor="#777777">
                <v:path arrowok="t"/>
              </v:shape>
            </v:group>
            <v:group style="position:absolute;left:8993;top:2644;width:556;height:2" coordorigin="8993,2644" coordsize="556,2">
              <v:shape style="position:absolute;left:8993;top:2644;width:556;height:2" coordorigin="8993,2644" coordsize="556,0" path="m8993,2644l9549,2644e" filled="f" stroked="t" strokeweight=".47483pt" strokecolor="#5B5B5B">
                <v:path arrowok="t"/>
              </v:shape>
            </v:group>
            <v:group style="position:absolute;left:9492;top:2644;width:266;height:2" coordorigin="9492,2644" coordsize="266,2">
              <v:shape style="position:absolute;left:9492;top:2644;width:266;height:2" coordorigin="9492,2644" coordsize="266,0" path="m9492,2644l9758,2644e" filled="f" stroked="t" strokeweight=".712246pt" strokecolor="#6B6B6B">
                <v:path arrowok="t"/>
              </v:shape>
            </v:group>
            <v:group style="position:absolute;left:9668;top:2642;width:769;height:2" coordorigin="9668,2642" coordsize="769,2">
              <v:shape style="position:absolute;left:9668;top:2642;width:769;height:2" coordorigin="9668,2642" coordsize="769,0" path="m9668,2642l10437,2642e" filled="f" stroked="t" strokeweight=".949661pt" strokecolor="#808080">
                <v:path arrowok="t"/>
              </v:shape>
            </v:group>
            <v:group style="position:absolute;left:10266;top:2642;width:1125;height:2" coordorigin="10266,2642" coordsize="1125,2">
              <v:shape style="position:absolute;left:10266;top:2642;width:1125;height:2" coordorigin="10266,2642" coordsize="1125,0" path="m10266,2642l11391,2642e" filled="f" stroked="t" strokeweight=".47483pt" strokecolor="#676767">
                <v:path arrowok="t"/>
              </v:shape>
            </v:group>
            <v:group style="position:absolute;left:11386;top:1437;width:2;height:9870" coordorigin="11386,1437" coordsize="2,9870">
              <v:shape style="position:absolute;left:11386;top:1437;width:2;height:9870" coordorigin="11386,1437" coordsize="0,9870" path="m11386,11307l11386,1437e" filled="f" stroked="t" strokeweight=".712246pt" strokecolor="#676767">
                <v:path arrowok="t"/>
              </v:shape>
            </v:group>
            <v:group style="position:absolute;left:423;top:2885;width:1472;height:2" coordorigin="423,2885" coordsize="1472,2">
              <v:shape style="position:absolute;left:423;top:2885;width:1472;height:2" coordorigin="423,2885" coordsize="1472,0" path="m423,2885l1895,2885e" filled="f" stroked="t" strokeweight=".47483pt" strokecolor="#676767">
                <v:path arrowok="t"/>
              </v:shape>
            </v:group>
            <v:group style="position:absolute;left:4834;top:2885;width:1904;height:2" coordorigin="4834,2885" coordsize="1904,2">
              <v:shape style="position:absolute;left:4834;top:2885;width:1904;height:2" coordorigin="4834,2885" coordsize="1904,0" path="m4834,2885l6738,2885e" filled="f" stroked="t" strokeweight=".47483pt" strokecolor="#707070">
                <v:path arrowok="t"/>
              </v:shape>
            </v:group>
            <v:group style="position:absolute;left:7265;top:2885;width:423;height:2" coordorigin="7265,2885" coordsize="423,2">
              <v:shape style="position:absolute;left:7265;top:2885;width:423;height:2" coordorigin="7265,2885" coordsize="423,0" path="m7265,2885l7688,2885e" filled="f" stroked="t" strokeweight=".712246pt" strokecolor="#707070">
                <v:path arrowok="t"/>
              </v:shape>
            </v:group>
            <v:group style="position:absolute;left:7631;top:2883;width:632;height:2" coordorigin="7631,2883" coordsize="632,2">
              <v:shape style="position:absolute;left:7631;top:2883;width:632;height:2" coordorigin="7631,2883" coordsize="632,0" path="m7631,2883l8262,2883e" filled="f" stroked="t" strokeweight=".47483pt" strokecolor="#5B5B5B">
                <v:path arrowok="t"/>
              </v:shape>
            </v:group>
            <v:group style="position:absolute;left:8993;top:2880;width:764;height:2" coordorigin="8993,2880" coordsize="764,2">
              <v:shape style="position:absolute;left:8993;top:2880;width:764;height:2" coordorigin="8993,2880" coordsize="764,0" path="m8993,2880l9758,2880e" filled="f" stroked="t" strokeweight=".47483pt" strokecolor="#545454">
                <v:path arrowok="t"/>
              </v:shape>
            </v:group>
            <v:group style="position:absolute;left:1652;top:2883;width:9739;height:2" coordorigin="1652,2883" coordsize="9739,2">
              <v:shape style="position:absolute;left:1652;top:2883;width:9739;height:2" coordorigin="1652,2883" coordsize="9739,0" path="m1652,2883l11391,2883e" filled="f" stroked="t" strokeweight=".712246pt" strokecolor="#707070">
                <v:path arrowok="t"/>
              </v:shape>
            </v:group>
            <v:group style="position:absolute;left:423;top:3124;width:9126;height:2" coordorigin="423,3124" coordsize="9126,2">
              <v:shape style="position:absolute;left:423;top:3124;width:9126;height:2" coordorigin="423,3124" coordsize="9126,0" path="m423,3124l9549,3124e" filled="f" stroked="t" strokeweight=".712246pt" strokecolor="#707070">
                <v:path arrowok="t"/>
              </v:shape>
            </v:group>
            <v:group style="position:absolute;left:3594;top:3126;width:256;height:2" coordorigin="3594,3126" coordsize="256,2">
              <v:shape style="position:absolute;left:3594;top:3126;width:256;height:2" coordorigin="3594,3126" coordsize="256,0" path="m3594,3126l3851,3126e" filled="f" stroked="t" strokeweight=".47483pt" strokecolor="#4F4F4F">
                <v:path arrowok="t"/>
              </v:shape>
            </v:group>
            <v:group style="position:absolute;left:9492;top:3117;width:266;height:2" coordorigin="9492,3117" coordsize="266,2">
              <v:shape style="position:absolute;left:9492;top:3117;width:266;height:2" coordorigin="9492,3117" coordsize="266,0" path="m9492,3117l9758,3117e" filled="f" stroked="t" strokeweight=".47483pt" strokecolor="#5B5B5B">
                <v:path arrowok="t"/>
              </v:shape>
            </v:group>
            <v:group style="position:absolute;left:9701;top:3119;width:1690;height:2" coordorigin="9701,3119" coordsize="1690,2">
              <v:shape style="position:absolute;left:9701;top:3119;width:1690;height:2" coordorigin="9701,3119" coordsize="1690,0" path="m9701,3119l11391,3119e" filled="f" stroked="t" strokeweight=".712246pt" strokecolor="#747474">
                <v:path arrowok="t"/>
              </v:shape>
            </v:group>
            <v:group style="position:absolute;left:3832;top:3121;width:2;height:434" coordorigin="3832,3121" coordsize="2,434">
              <v:shape style="position:absolute;left:3832;top:3121;width:2;height:434" coordorigin="3832,3121" coordsize="0,434" path="m3832,3556l3832,3121e" filled="f" stroked="t" strokeweight=".949661pt" strokecolor="#646464">
                <v:path arrowok="t"/>
              </v:shape>
            </v:group>
            <v:group style="position:absolute;left:6899;top:3117;width:2;height:439" coordorigin="6899,3117" coordsize="2,439">
              <v:shape style="position:absolute;left:6899;top:3117;width:2;height:439" coordorigin="6899,3117" coordsize="0,439" path="m6899,3556l6899,3117e" filled="f" stroked="t" strokeweight=".712246pt" strokecolor="#646464">
                <v:path arrowok="t"/>
              </v:shape>
            </v:group>
            <v:group style="position:absolute;left:6890;top:3336;width:745;height:2" coordorigin="6890,3336" coordsize="745,2">
              <v:shape style="position:absolute;left:6890;top:3336;width:745;height:2" coordorigin="6890,3336" coordsize="745,0" path="m6890,3336l7635,3336e" filled="f" stroked="t" strokeweight=".712246pt" strokecolor="#4F4F4F">
                <v:path arrowok="t"/>
              </v:shape>
            </v:group>
            <v:group style="position:absolute;left:8234;top:3360;width:2061;height:2" coordorigin="8234,3360" coordsize="2061,2">
              <v:shape style="position:absolute;left:8234;top:3360;width:2061;height:2" coordorigin="8234,3360" coordsize="2061,0" path="m8234,3360l10294,3360e" filled="f" stroked="t" strokeweight=".237415pt" strokecolor="#000000">
                <v:path arrowok="t"/>
              </v:shape>
            </v:group>
            <v:group style="position:absolute;left:10294;top:3360;width:1092;height:2" coordorigin="10294,3360" coordsize="1092,2">
              <v:shape style="position:absolute;left:10294;top:3360;width:1092;height:2" coordorigin="10294,3360" coordsize="1092,0" path="m10294,3360l11386,3360e" filled="f" stroked="t" strokeweight=".237415pt" strokecolor="#6B6B6B">
                <v:path arrowok="t"/>
              </v:shape>
            </v:group>
            <v:group style="position:absolute;left:3818;top:3527;width:1847;height:2" coordorigin="3818,3527" coordsize="1847,2">
              <v:shape style="position:absolute;left:3818;top:3527;width:1847;height:2" coordorigin="3818,3527" coordsize="1847,0" path="m3818,3527l5665,3527e" filled="f" stroked="t" strokeweight=".712246pt" strokecolor="#909090">
                <v:path arrowok="t"/>
              </v:shape>
            </v:group>
            <v:group style="position:absolute;left:427;top:3825;width:2407;height:2" coordorigin="427,3825" coordsize="2407,2">
              <v:shape style="position:absolute;left:427;top:3825;width:2407;height:2" coordorigin="427,3825" coordsize="2407,0" path="m427,3825l2835,3825e" filled="f" stroked="t" strokeweight=".712246pt" strokecolor="#707070">
                <v:path arrowok="t"/>
              </v:shape>
            </v:group>
            <v:group style="position:absolute;left:2778;top:3828;width:423;height:2" coordorigin="2778,3828" coordsize="423,2">
              <v:shape style="position:absolute;left:2778;top:3828;width:423;height:2" coordorigin="2778,3828" coordsize="423,0" path="m2778,3828l3200,3828e" filled="f" stroked="t" strokeweight=".47483pt" strokecolor="#4B4B4B">
                <v:path arrowok="t"/>
              </v:shape>
            </v:group>
            <v:group style="position:absolute;left:3143;top:3828;width:717;height:2" coordorigin="3143,3828" coordsize="717,2">
              <v:shape style="position:absolute;left:3143;top:3828;width:717;height:2" coordorigin="3143,3828" coordsize="717,0" path="m3143,3828l3860,3828e" filled="f" stroked="t" strokeweight=".712246pt" strokecolor="#747474">
                <v:path arrowok="t"/>
              </v:shape>
            </v:group>
            <v:group style="position:absolute;left:3837;top:3541;width:2;height:286" coordorigin="3837,3541" coordsize="2,286">
              <v:shape style="position:absolute;left:3837;top:3541;width:2;height:286" coordorigin="3837,3541" coordsize="0,286" path="m3837,3828l3837,3541e" filled="f" stroked="t" strokeweight=".949661pt" strokecolor="#1F1F1F">
                <v:path arrowok="t"/>
              </v:shape>
            </v:group>
            <v:group style="position:absolute;left:3343;top:3823;width:3077;height:2" coordorigin="3343,3823" coordsize="3077,2">
              <v:shape style="position:absolute;left:3343;top:3823;width:3077;height:2" coordorigin="3343,3823" coordsize="3077,0" path="m3343,3823l6420,3823e" filled="f" stroked="t" strokeweight=".712246pt" strokecolor="#606060">
                <v:path arrowok="t"/>
              </v:shape>
            </v:group>
            <v:group style="position:absolute;left:5636;top:3828;width:1102;height:2" coordorigin="5636,3828" coordsize="1102,2">
              <v:shape style="position:absolute;left:5636;top:3828;width:1102;height:2" coordorigin="5636,3828" coordsize="1102,0" path="m5636,3828l6738,3828e" filled="f" stroked="t" strokeweight=".712246pt" strokecolor="#747474">
                <v:path arrowok="t"/>
              </v:shape>
            </v:group>
            <v:group style="position:absolute;left:6681;top:3828;width:247;height:2" coordorigin="6681,3828" coordsize="247,2">
              <v:shape style="position:absolute;left:6681;top:3828;width:247;height:2" coordorigin="6681,3828" coordsize="247,0" path="m6681,3828l6928,3828e" filled="f" stroked="t" strokeweight=".47483pt" strokecolor="#484848">
                <v:path arrowok="t"/>
              </v:shape>
            </v:group>
            <v:group style="position:absolute;left:6899;top:3498;width:2;height:334" coordorigin="6899,3498" coordsize="2,334">
              <v:shape style="position:absolute;left:6899;top:3498;width:2;height:334" coordorigin="6899,3498" coordsize="0,334" path="m6899,3833l6899,3498e" filled="f" stroked="t" strokeweight=".47483pt" strokecolor="#3F3F3F">
                <v:path arrowok="t"/>
              </v:shape>
            </v:group>
            <v:group style="position:absolute;left:6857;top:3823;width:4535;height:2" coordorigin="6857,3823" coordsize="4535,2">
              <v:shape style="position:absolute;left:6857;top:3823;width:4535;height:2" coordorigin="6857,3823" coordsize="4535,0" path="m6857,3823l11391,3823e" filled="f" stroked="t" strokeweight=".712246pt" strokecolor="#777777">
                <v:path arrowok="t"/>
              </v:shape>
            </v:group>
            <v:group style="position:absolute;left:11386;top:3498;width:2;height:1150" coordorigin="11386,3498" coordsize="2,1150">
              <v:shape style="position:absolute;left:11386;top:3498;width:2;height:1150" coordorigin="11386,3498" coordsize="0,1150" path="m11386,4649l11386,3498e" filled="f" stroked="t" strokeweight=".712246pt" strokecolor="#5B5B5B">
                <v:path arrowok="t"/>
              </v:shape>
            </v:group>
            <v:group style="position:absolute;left:423;top:4136;width:7265;height:2" coordorigin="423,4136" coordsize="7265,2">
              <v:shape style="position:absolute;left:423;top:4136;width:7265;height:2" coordorigin="423,4136" coordsize="7265,0" path="m423,4136l7688,4136e" filled="f" stroked="t" strokeweight=".712246pt" strokecolor="#707070">
                <v:path arrowok="t"/>
              </v:shape>
            </v:group>
            <v:group style="position:absolute;left:2355;top:3818;width:2;height:358" coordorigin="2355,3818" coordsize="2,358">
              <v:shape style="position:absolute;left:2355;top:3818;width:2;height:358" coordorigin="2355,3818" coordsize="0,358" path="m2355,4176l2355,3818e" filled="f" stroked="t" strokeweight=".712246pt" strokecolor="#646464">
                <v:path arrowok="t"/>
              </v:shape>
            </v:group>
            <v:group style="position:absolute;left:3794;top:4133;width:613;height:2" coordorigin="3794,4133" coordsize="613,2">
              <v:shape style="position:absolute;left:3794;top:4133;width:613;height:2" coordorigin="3794,4133" coordsize="613,0" path="m3794,4133l4406,4133e" filled="f" stroked="t" strokeweight=".47483pt" strokecolor="#606060">
                <v:path arrowok="t"/>
              </v:shape>
            </v:group>
            <v:group style="position:absolute;left:7631;top:4133;width:632;height:2" coordorigin="7631,4133" coordsize="632,2">
              <v:shape style="position:absolute;left:7631;top:4133;width:632;height:2" coordorigin="7631,4133" coordsize="632,0" path="m7631,4133l8262,4133e" filled="f" stroked="t" strokeweight=".47483pt" strokecolor="#575757">
                <v:path arrowok="t"/>
              </v:shape>
            </v:group>
            <v:group style="position:absolute;left:8205;top:4133;width:1344;height:2" coordorigin="8205,4133" coordsize="1344,2">
              <v:shape style="position:absolute;left:8205;top:4133;width:1344;height:2" coordorigin="8205,4133" coordsize="1344,0" path="m8205,4133l9549,4133e" filled="f" stroked="t" strokeweight=".712246pt" strokecolor="#7C7C7C">
                <v:path arrowok="t"/>
              </v:shape>
            </v:group>
            <v:group style="position:absolute;left:9492;top:4128;width:266;height:2" coordorigin="9492,4128" coordsize="266,2">
              <v:shape style="position:absolute;left:9492;top:4128;width:266;height:2" coordorigin="9492,4128" coordsize="266,0" path="m9492,4128l9758,4128e" filled="f" stroked="t" strokeweight=".47483pt" strokecolor="#606060">
                <v:path arrowok="t"/>
              </v:shape>
            </v:group>
            <v:group style="position:absolute;left:9701;top:4131;width:1690;height:2" coordorigin="9701,4131" coordsize="1690,2">
              <v:shape style="position:absolute;left:9701;top:4131;width:1690;height:2" coordorigin="9701,4131" coordsize="1690,0" path="m9701,4131l11391,4131e" filled="f" stroked="t" strokeweight=".712246pt" strokecolor="#777777">
                <v:path arrowok="t"/>
              </v:shape>
            </v:group>
            <v:group style="position:absolute;left:2355;top:4105;width:2;height:544" coordorigin="2355,4105" coordsize="2,544">
              <v:shape style="position:absolute;left:2355;top:4105;width:2;height:544" coordorigin="2355,4105" coordsize="0,544" path="m2355,4649l2355,4105e" filled="f" stroked="t" strokeweight=".47483pt" strokecolor="#3B3B3B">
                <v:path arrowok="t"/>
              </v:shape>
            </v:group>
            <v:group style="position:absolute;left:2350;top:4374;width:6700;height:2" coordorigin="2350,4374" coordsize="6700,2">
              <v:shape style="position:absolute;left:2350;top:4374;width:6700;height:2" coordorigin="2350,4374" coordsize="6700,0" path="m2350,4374l9050,4374e" filled="f" stroked="t" strokeweight=".712246pt" strokecolor="#747474">
                <v:path arrowok="t"/>
              </v:shape>
            </v:group>
            <v:group style="position:absolute;left:8993;top:4372;width:556;height:2" coordorigin="8993,4372" coordsize="556,2">
              <v:shape style="position:absolute;left:8993;top:4372;width:556;height:2" coordorigin="8993,4372" coordsize="556,0" path="m8993,4372l9549,4372e" filled="f" stroked="t" strokeweight=".47483pt" strokecolor="#676767">
                <v:path arrowok="t"/>
              </v:shape>
            </v:group>
            <v:group style="position:absolute;left:9454;top:4372;width:1937;height:2" coordorigin="9454,4372" coordsize="1937,2">
              <v:shape style="position:absolute;left:9454;top:4372;width:1937;height:2" coordorigin="9454,4372" coordsize="1937,0" path="m9454,4372l11391,4372e" filled="f" stroked="t" strokeweight=".712246pt" strokecolor="#777777">
                <v:path arrowok="t"/>
              </v:shape>
            </v:group>
            <v:group style="position:absolute;left:4872;top:4372;width:2;height:2176" coordorigin="4872,4372" coordsize="2,2176">
              <v:shape style="position:absolute;left:4872;top:4372;width:2;height:2176" coordorigin="4872,4372" coordsize="0,2176" path="m4872,6548l4872,4372e" filled="f" stroked="t" strokeweight=".712246pt" strokecolor="#606060">
                <v:path arrowok="t"/>
              </v:shape>
            </v:group>
            <v:group style="position:absolute;left:7659;top:4358;width:2;height:263" coordorigin="7659,4358" coordsize="2,263">
              <v:shape style="position:absolute;left:7659;top:4358;width:2;height:263" coordorigin="7659,4358" coordsize="0,263" path="m7659,4620l7659,4358e" filled="f" stroked="t" strokeweight=".237415pt" strokecolor="#676767">
                <v:path arrowok="t"/>
              </v:shape>
            </v:group>
            <v:group style="position:absolute;left:4872;top:4591;width:2;height:697" coordorigin="4872,4591" coordsize="2,697">
              <v:shape style="position:absolute;left:4872;top:4591;width:2;height:697" coordorigin="4872,4591" coordsize="0,697" path="m4872,5288l4872,4591e" filled="f" stroked="t" strokeweight=".949661pt" strokecolor="#676767">
                <v:path arrowok="t"/>
              </v:shape>
            </v:group>
            <v:group style="position:absolute;left:4862;top:4804;width:2056;height:2" coordorigin="4862,4804" coordsize="2056,2">
              <v:shape style="position:absolute;left:4862;top:4804;width:2056;height:2" coordorigin="4862,4804" coordsize="2056,0" path="m4862,4804l6918,4804e" filled="f" stroked="t" strokeweight=".47483pt" strokecolor="#777777">
                <v:path arrowok="t"/>
              </v:shape>
            </v:group>
            <v:group style="position:absolute;left:6861;top:4799;width:461;height:2" coordorigin="6861,4799" coordsize="461,2">
              <v:shape style="position:absolute;left:6861;top:4799;width:461;height:2" coordorigin="6861,4799" coordsize="461,0" path="m6861,4799l7322,4799e" filled="f" stroked="t" strokeweight=".237415pt" strokecolor="#606060">
                <v:path arrowok="t"/>
              </v:shape>
            </v:group>
            <v:group style="position:absolute;left:7265;top:4801;width:997;height:2" coordorigin="7265,4801" coordsize="997,2">
              <v:shape style="position:absolute;left:7265;top:4801;width:997;height:2" coordorigin="7265,4801" coordsize="997,0" path="m7265,4801l8262,4801e" filled="f" stroked="t" strokeweight=".47483pt" strokecolor="#777777">
                <v:path arrowok="t"/>
              </v:shape>
            </v:group>
            <v:group style="position:absolute;left:7659;top:4620;width:2;height:215" coordorigin="7659,4620" coordsize="2,215">
              <v:shape style="position:absolute;left:7659;top:4620;width:2;height:215" coordorigin="7659,4620" coordsize="0,215" path="m7659,4835l7659,4620e" filled="f" stroked="t" strokeweight=".237415pt" strokecolor="#878787">
                <v:path arrowok="t"/>
              </v:shape>
            </v:group>
            <v:group style="position:absolute;left:8205;top:4799;width:608;height:2" coordorigin="8205,4799" coordsize="608,2">
              <v:shape style="position:absolute;left:8205;top:4799;width:608;height:2" coordorigin="8205,4799" coordsize="608,0" path="m8205,4799l8813,4799e" filled="f" stroked="t" strokeweight=".237415pt" strokecolor="#575757">
                <v:path arrowok="t"/>
              </v:shape>
            </v:group>
            <v:group style="position:absolute;left:9074;top:4801;width:684;height:2" coordorigin="9074,4801" coordsize="684,2">
              <v:shape style="position:absolute;left:9074;top:4801;width:684;height:2" coordorigin="9074,4801" coordsize="684,0" path="m9074,4801l9758,4801e" filled="f" stroked="t" strokeweight=".47483pt" strokecolor="#808080">
                <v:path arrowok="t"/>
              </v:shape>
            </v:group>
            <v:group style="position:absolute;left:9701;top:4799;width:328;height:2" coordorigin="9701,4799" coordsize="328,2">
              <v:shape style="position:absolute;left:9701;top:4799;width:328;height:2" coordorigin="9701,4799" coordsize="328,0" path="m9701,4799l10028,4799e" filled="f" stroked="t" strokeweight=".237415pt" strokecolor="#646464">
                <v:path arrowok="t"/>
              </v:shape>
            </v:group>
            <v:group style="position:absolute;left:10446;top:4799;width:793;height:2" coordorigin="10446,4799" coordsize="793,2">
              <v:shape style="position:absolute;left:10446;top:4799;width:793;height:2" coordorigin="10446,4799" coordsize="793,0" path="m10446,4799l11239,4799e" filled="f" stroked="t" strokeweight=".237415pt" strokecolor="#777777">
                <v:path arrowok="t"/>
              </v:shape>
            </v:group>
            <v:group style="position:absolute;left:432;top:4801;width:2;height:253" coordorigin="432,4801" coordsize="2,253">
              <v:shape style="position:absolute;left:432;top:4801;width:2;height:253" coordorigin="432,4801" coordsize="0,253" path="m432,5054l432,4801e" filled="f" stroked="t" strokeweight=".47483pt" strokecolor="#3F3F3F">
                <v:path arrowok="t"/>
              </v:shape>
            </v:group>
            <v:group style="position:absolute;left:2355;top:4591;width:2;height:697" coordorigin="2355,4591" coordsize="2,697">
              <v:shape style="position:absolute;left:2355;top:4591;width:2;height:697" coordorigin="2355,4591" coordsize="0,697" path="m2355,5288l2355,4591e" filled="f" stroked="t" strokeweight=".949661pt" strokecolor="#646464">
                <v:path arrowok="t"/>
              </v:shape>
            </v:group>
            <v:group style="position:absolute;left:4862;top:5035;width:3400;height:2" coordorigin="4862,5035" coordsize="3400,2">
              <v:shape style="position:absolute;left:4862;top:5035;width:3400;height:2" coordorigin="4862,5035" coordsize="3400,0" path="m4862,5035l8262,5035e" filled="f" stroked="t" strokeweight=".712246pt" strokecolor="#7C7C7C">
                <v:path arrowok="t"/>
              </v:shape>
            </v:group>
            <v:group style="position:absolute;left:8205;top:5035;width:845;height:2" coordorigin="8205,5035" coordsize="845,2">
              <v:shape style="position:absolute;left:8205;top:5035;width:845;height:2" coordorigin="8205,5035" coordsize="845,0" path="m8205,5035l9050,5035e" filled="f" stroked="t" strokeweight=".47483pt" strokecolor="#707070">
                <v:path arrowok="t"/>
              </v:shape>
            </v:group>
            <v:group style="position:absolute;left:8813;top:5033;width:945;height:2" coordorigin="8813,5033" coordsize="945,2">
              <v:shape style="position:absolute;left:8813;top:5033;width:945;height:2" coordorigin="8813,5033" coordsize="945,0" path="m8813,5033l9758,5033e" filled="f" stroked="t" strokeweight=".949661pt" strokecolor="#8C8C8C">
                <v:path arrowok="t"/>
              </v:shape>
            </v:group>
            <v:group style="position:absolute;left:9701;top:5033;width:622;height:2" coordorigin="9701,5033" coordsize="622,2">
              <v:shape style="position:absolute;left:9701;top:5033;width:622;height:2" coordorigin="9701,5033" coordsize="622,0" path="m9701,5033l10323,5033e" filled="f" stroked="t" strokeweight=".47483pt" strokecolor="#707070">
                <v:path arrowok="t"/>
              </v:shape>
            </v:group>
            <v:group style="position:absolute;left:10218;top:5035;width:1178;height:2" coordorigin="10218,5035" coordsize="1178,2">
              <v:shape style="position:absolute;left:10218;top:5035;width:1178;height:2" coordorigin="10218,5035" coordsize="1178,0" path="m10218,5035l11396,5035e" filled="f" stroked="t" strokeweight=".712246pt" strokecolor="#838383">
                <v:path arrowok="t"/>
              </v:shape>
            </v:group>
            <v:group style="position:absolute;left:4862;top:5274;width:6538;height:2" coordorigin="4862,5274" coordsize="6538,2">
              <v:shape style="position:absolute;left:4862;top:5274;width:6538;height:2" coordorigin="4862,5274" coordsize="6538,0" path="m4862,5274l11401,5274e" filled="f" stroked="t" strokeweight=".712246pt" strokecolor="#747474">
                <v:path arrowok="t"/>
              </v:shape>
            </v:group>
            <v:group style="position:absolute;left:9492;top:5274;width:266;height:2" coordorigin="9492,5274" coordsize="266,2">
              <v:shape style="position:absolute;left:9492;top:5274;width:266;height:2" coordorigin="9492,5274" coordsize="266,0" path="m9492,5274l9758,5274e" filled="f" stroked="t" strokeweight=".47483pt" strokecolor="#5B5B5B">
                <v:path arrowok="t"/>
              </v:shape>
            </v:group>
            <v:group style="position:absolute;left:2355;top:5231;width:2;height:325" coordorigin="2355,5231" coordsize="2,325">
              <v:shape style="position:absolute;left:2355;top:5231;width:2;height:325" coordorigin="2355,5231" coordsize="0,325" path="m2355,5556l2355,5231e" filled="f" stroked="t" strokeweight=".47483pt" strokecolor="#484848">
                <v:path arrowok="t"/>
              </v:shape>
            </v:group>
            <v:group style="position:absolute;left:2350;top:5515;width:693;height:2" coordorigin="2350,5515" coordsize="693,2">
              <v:shape style="position:absolute;left:2350;top:5515;width:693;height:2" coordorigin="2350,5515" coordsize="693,0" path="m2350,5515l3044,5515e" filled="f" stroked="t" strokeweight=".949661pt" strokecolor="#777777">
                <v:path arrowok="t"/>
              </v:shape>
            </v:group>
            <v:group style="position:absolute;left:2987;top:5515;width:665;height:2" coordorigin="2987,5515" coordsize="665,2">
              <v:shape style="position:absolute;left:2987;top:5515;width:665;height:2" coordorigin="2987,5515" coordsize="665,0" path="m2987,5515l3651,5515e" filled="f" stroked="t" strokeweight=".47483pt" strokecolor="#606060">
                <v:path arrowok="t"/>
              </v:shape>
            </v:group>
            <v:group style="position:absolute;left:3594;top:5515;width:812;height:2" coordorigin="3594,5515" coordsize="812,2">
              <v:shape style="position:absolute;left:3594;top:5515;width:812;height:2" coordorigin="3594,5515" coordsize="812,0" path="m3594,5515l4406,5515e" filled="f" stroked="t" strokeweight=".712246pt" strokecolor="#777777">
                <v:path arrowok="t"/>
              </v:shape>
            </v:group>
            <v:group style="position:absolute;left:4349;top:5515;width:551;height:2" coordorigin="4349,5515" coordsize="551,2">
              <v:shape style="position:absolute;left:4349;top:5515;width:551;height:2" coordorigin="4349,5515" coordsize="551,0" path="m4349,5515l4900,5515e" filled="f" stroked="t" strokeweight=".47483pt" strokecolor="#606060">
                <v:path arrowok="t"/>
              </v:shape>
            </v:group>
            <v:group style="position:absolute;left:4829;top:5513;width:4720;height:2" coordorigin="4829,5513" coordsize="4720,2">
              <v:shape style="position:absolute;left:4829;top:5513;width:4720;height:2" coordorigin="4829,5513" coordsize="4720,0" path="m4829,5513l9549,5513e" filled="f" stroked="t" strokeweight=".712246pt" strokecolor="#747474">
                <v:path arrowok="t"/>
              </v:shape>
            </v:group>
            <v:group style="position:absolute;left:9492;top:5513;width:266;height:2" coordorigin="9492,5513" coordsize="266,2">
              <v:shape style="position:absolute;left:9492;top:5513;width:266;height:2" coordorigin="9492,5513" coordsize="266,0" path="m9492,5513l9758,5513e" filled="f" stroked="t" strokeweight=".47483pt" strokecolor="#4F4F4F">
                <v:path arrowok="t"/>
              </v:shape>
            </v:group>
            <v:group style="position:absolute;left:9701;top:5513;width:1700;height:2" coordorigin="9701,5513" coordsize="1700,2">
              <v:shape style="position:absolute;left:9701;top:5513;width:1700;height:2" coordorigin="9701,5513" coordsize="1700,0" path="m9701,5513l11401,5513e" filled="f" stroked="t" strokeweight=".712246pt" strokecolor="#7C7C7C">
                <v:path arrowok="t"/>
              </v:shape>
            </v:group>
            <v:group style="position:absolute;left:423;top:5754;width:9126;height:2" coordorigin="423,5754" coordsize="9126,2">
              <v:shape style="position:absolute;left:423;top:5754;width:9126;height:2" coordorigin="423,5754" coordsize="9126,0" path="m423,5754l9549,5754e" filled="f" stroked="t" strokeweight=".712246pt" strokecolor="#747474">
                <v:path arrowok="t"/>
              </v:shape>
            </v:group>
            <v:group style="position:absolute;left:430;top:415;width:2;height:15139" coordorigin="430,415" coordsize="2,15139">
              <v:shape style="position:absolute;left:430;top:415;width:2;height:15139" coordorigin="430,415" coordsize="0,15139" path="m430,15554l430,415e" filled="f" stroked="t" strokeweight=".712246pt" strokecolor="#575757">
                <v:path arrowok="t"/>
              </v:shape>
            </v:group>
            <v:group style="position:absolute;left:2355;top:5498;width:2;height:301" coordorigin="2355,5498" coordsize="2,301">
              <v:shape style="position:absolute;left:2355;top:5498;width:2;height:301" coordorigin="2355,5498" coordsize="0,301" path="m2355,5799l2355,5498e" filled="f" stroked="t" strokeweight=".47483pt" strokecolor="#343434">
                <v:path arrowok="t"/>
              </v:shape>
            </v:group>
            <v:group style="position:absolute;left:9492;top:5751;width:266;height:2" coordorigin="9492,5751" coordsize="266,2">
              <v:shape style="position:absolute;left:9492;top:5751;width:266;height:2" coordorigin="9492,5751" coordsize="266,0" path="m9492,5751l9758,5751e" filled="f" stroked="t" strokeweight=".47483pt" strokecolor="#606060">
                <v:path arrowok="t"/>
              </v:shape>
            </v:group>
            <v:group style="position:absolute;left:9701;top:5754;width:1695;height:2" coordorigin="9701,5754" coordsize="1695,2">
              <v:shape style="position:absolute;left:9701;top:5754;width:1695;height:2" coordorigin="9701,5754" coordsize="1695,0" path="m9701,5754l11396,5754e" filled="f" stroked="t" strokeweight=".712246pt" strokecolor="#7C7C7C">
                <v:path arrowok="t"/>
              </v:shape>
            </v:group>
            <v:group style="position:absolute;left:2355;top:5727;width:2;height:840" coordorigin="2355,5727" coordsize="2,840">
              <v:shape style="position:absolute;left:2355;top:5727;width:2;height:840" coordorigin="2355,5727" coordsize="0,840" path="m2355,6567l2355,5727e" filled="f" stroked="t" strokeweight=".949661pt" strokecolor="#646464">
                <v:path arrowok="t"/>
              </v:shape>
            </v:group>
            <v:group style="position:absolute;left:4872;top:5727;width:2;height:821" coordorigin="4872,5727" coordsize="2,821">
              <v:shape style="position:absolute;left:4872;top:5727;width:2;height:821" coordorigin="4872,5727" coordsize="0,821" path="m4872,6548l4872,5727e" filled="f" stroked="t" strokeweight=".949661pt" strokecolor="#676767">
                <v:path arrowok="t"/>
              </v:shape>
            </v:group>
            <v:group style="position:absolute;left:7659;top:5756;width:2;height:263" coordorigin="7659,5756" coordsize="2,263">
              <v:shape style="position:absolute;left:7659;top:5756;width:2;height:263" coordorigin="7659,5756" coordsize="0,263" path="m7659,6018l7659,5756e" filled="f" stroked="t" strokeweight=".237415pt" strokecolor="#676767">
                <v:path arrowok="t"/>
              </v:shape>
            </v:group>
            <v:group style="position:absolute;left:11391;top:5727;width:2;height:520" coordorigin="11391,5727" coordsize="2,520">
              <v:shape style="position:absolute;left:11391;top:5727;width:2;height:520" coordorigin="11391,5727" coordsize="0,520" path="m11391,6248l11391,5727e" filled="f" stroked="t" strokeweight=".47483pt" strokecolor="#4B4B4B">
                <v:path arrowok="t"/>
              </v:shape>
            </v:group>
            <v:group style="position:absolute;left:2346;top:6224;width:1662;height:2" coordorigin="2346,6224" coordsize="1662,2">
              <v:shape style="position:absolute;left:2346;top:6224;width:1662;height:2" coordorigin="2346,6224" coordsize="1662,0" path="m2346,6224l4008,6224e" filled="f" stroked="t" strokeweight=".712246pt" strokecolor="#747474">
                <v:path arrowok="t"/>
              </v:shape>
            </v:group>
            <v:group style="position:absolute;left:3794;top:6224;width:613;height:2" coordorigin="3794,6224" coordsize="613,2">
              <v:shape style="position:absolute;left:3794;top:6224;width:613;height:2" coordorigin="3794,6224" coordsize="613,0" path="m3794,6224l4406,6224e" filled="f" stroked="t" strokeweight=".47483pt" strokecolor="#6B6B6B">
                <v:path arrowok="t"/>
              </v:shape>
            </v:group>
            <v:group style="position:absolute;left:4349;top:6226;width:3343;height:2" coordorigin="4349,6226" coordsize="3343,2">
              <v:shape style="position:absolute;left:4349;top:6226;width:3343;height:2" coordorigin="4349,6226" coordsize="3343,0" path="m4349,6226l7692,6226e" filled="f" stroked="t" strokeweight=".712246pt" strokecolor="#777777">
                <v:path arrowok="t"/>
              </v:shape>
            </v:group>
            <v:group style="position:absolute;left:7659;top:6018;width:2;height:515" coordorigin="7659,6018" coordsize="2,515">
              <v:shape style="position:absolute;left:7659;top:6018;width:2;height:515" coordorigin="7659,6018" coordsize="0,515" path="m7659,6534l7659,6018e" filled="f" stroked="t" strokeweight=".237415pt" strokecolor="#808080">
                <v:path arrowok="t"/>
              </v:shape>
            </v:group>
            <v:group style="position:absolute;left:7597;top:6224;width:665;height:2" coordorigin="7597,6224" coordsize="665,2">
              <v:shape style="position:absolute;left:7597;top:6224;width:665;height:2" coordorigin="7597,6224" coordsize="665,0" path="m7597,6224l8262,6224e" filled="f" stroked="t" strokeweight=".47483pt" strokecolor="#646464">
                <v:path arrowok="t"/>
              </v:shape>
            </v:group>
            <v:group style="position:absolute;left:8205;top:6224;width:3191;height:2" coordorigin="8205,6224" coordsize="3191,2">
              <v:shape style="position:absolute;left:8205;top:6224;width:3191;height:2" coordorigin="8205,6224" coordsize="3191,0" path="m8205,6224l11396,6224e" filled="f" stroked="t" strokeweight=".712246pt" strokecolor="#777777">
                <v:path arrowok="t"/>
              </v:shape>
            </v:group>
            <v:group style="position:absolute;left:2346;top:6536;width:4392;height:2" coordorigin="2346,6536" coordsize="4392,2">
              <v:shape style="position:absolute;left:2346;top:6536;width:4392;height:2" coordorigin="2346,6536" coordsize="4392,0" path="m2346,6536l6738,6536e" filled="f" stroked="t" strokeweight=".712246pt" strokecolor="#747474">
                <v:path arrowok="t"/>
              </v:shape>
            </v:group>
            <v:group style="position:absolute;left:6681;top:6539;width:237;height:2" coordorigin="6681,6539" coordsize="237,2">
              <v:shape style="position:absolute;left:6681;top:6539;width:237;height:2" coordorigin="6681,6539" coordsize="237,0" path="m6681,6539l6918,6539e" filled="f" stroked="t" strokeweight=".47483pt" strokecolor="#575757">
                <v:path arrowok="t"/>
              </v:shape>
            </v:group>
            <v:group style="position:absolute;left:6861;top:6536;width:2688;height:2" coordorigin="6861,6536" coordsize="2688,2">
              <v:shape style="position:absolute;left:6861;top:6536;width:2688;height:2" coordorigin="6861,6536" coordsize="2688,0" path="m6861,6536l9549,6536e" filled="f" stroked="t" strokeweight=".712246pt" strokecolor="#777777">
                <v:path arrowok="t"/>
              </v:shape>
            </v:group>
            <v:group style="position:absolute;left:9492;top:6534;width:266;height:2" coordorigin="9492,6534" coordsize="266,2">
              <v:shape style="position:absolute;left:9492;top:6534;width:266;height:2" coordorigin="9492,6534" coordsize="266,0" path="m9492,6534l9758,6534e" filled="f" stroked="t" strokeweight=".47483pt" strokecolor="#676767">
                <v:path arrowok="t"/>
              </v:shape>
            </v:group>
            <v:group style="position:absolute;left:9701;top:6539;width:1700;height:2" coordorigin="9701,6539" coordsize="1700,2">
              <v:shape style="position:absolute;left:9701;top:6539;width:1700;height:2" coordorigin="9701,6539" coordsize="1700,0" path="m9701,6539l11401,6539e" filled="f" stroked="t" strokeweight=".712246pt" strokecolor="#777777">
                <v:path arrowok="t"/>
              </v:shape>
            </v:group>
            <v:group style="position:absolute;left:11391;top:6176;width:2;height:1098" coordorigin="11391,6176" coordsize="2,1098">
              <v:shape style="position:absolute;left:11391;top:6176;width:2;height:1098" coordorigin="11391,6176" coordsize="0,1098" path="m11391,7274l11391,6176e" filled="f" stroked="t" strokeweight=".712246pt" strokecolor="#6B6B6B">
                <v:path arrowok="t"/>
              </v:shape>
            </v:group>
            <v:group style="position:absolute;left:423;top:6775;width:10978;height:2" coordorigin="423,6775" coordsize="10978,2">
              <v:shape style="position:absolute;left:423;top:6775;width:10978;height:2" coordorigin="423,6775" coordsize="10978,0" path="m423,6775l11401,6775e" filled="f" stroked="t" strokeweight=".712246pt" strokecolor="#747474">
                <v:path arrowok="t"/>
              </v:shape>
            </v:group>
            <v:group style="position:absolute;left:2355;top:6496;width:2;height:563" coordorigin="2355,6496" coordsize="2,563">
              <v:shape style="position:absolute;left:2355;top:6496;width:2;height:563" coordorigin="2355,6496" coordsize="0,563" path="m2355,7059l2355,6496e" filled="f" stroked="t" strokeweight=".47483pt" strokecolor="#444444">
                <v:path arrowok="t"/>
              </v:shape>
            </v:group>
            <v:group style="position:absolute;left:6681;top:6777;width:237;height:2" coordorigin="6681,6777" coordsize="237,2">
              <v:shape style="position:absolute;left:6681;top:6777;width:237;height:2" coordorigin="6681,6777" coordsize="237,0" path="m6681,6777l6918,6777e" filled="f" stroked="t" strokeweight=".47483pt" strokecolor="#676767">
                <v:path arrowok="t"/>
              </v:shape>
            </v:group>
            <v:group style="position:absolute;left:7631;top:6777;width:632;height:2" coordorigin="7631,6777" coordsize="632,2">
              <v:shape style="position:absolute;left:7631;top:6777;width:632;height:2" coordorigin="7631,6777" coordsize="632,0" path="m7631,6777l8262,6777e" filled="f" stroked="t" strokeweight=".47483pt" strokecolor="#606060">
                <v:path arrowok="t"/>
              </v:shape>
            </v:group>
            <v:group style="position:absolute;left:8993;top:6777;width:556;height:2" coordorigin="8993,6777" coordsize="556,2">
              <v:shape style="position:absolute;left:8993;top:6777;width:556;height:2" coordorigin="8993,6777" coordsize="556,0" path="m8993,6777l9549,6777e" filled="f" stroked="t" strokeweight=".47483pt" strokecolor="#606060">
                <v:path arrowok="t"/>
              </v:shape>
            </v:group>
            <v:group style="position:absolute;left:418;top:7245;width:2417;height:2" coordorigin="418,7245" coordsize="2417,2">
              <v:shape style="position:absolute;left:418;top:7245;width:2417;height:2" coordorigin="418,7245" coordsize="2417,0" path="m418,7245l2835,7245e" filled="f" stroked="t" strokeweight=".712246pt" strokecolor="#747474">
                <v:path arrowok="t"/>
              </v:shape>
            </v:group>
            <v:group style="position:absolute;left:2355;top:7002;width:2;height:745" coordorigin="2355,7002" coordsize="2,745">
              <v:shape style="position:absolute;left:2355;top:7002;width:2;height:745" coordorigin="2355,7002" coordsize="0,745" path="m2355,7746l2355,7002e" filled="f" stroked="t" strokeweight=".949661pt" strokecolor="#676767">
                <v:path arrowok="t"/>
              </v:shape>
            </v:group>
            <v:group style="position:absolute;left:2778;top:7245;width:423;height:2" coordorigin="2778,7245" coordsize="423,2">
              <v:shape style="position:absolute;left:2778;top:7245;width:423;height:2" coordorigin="2778,7245" coordsize="423,0" path="m2778,7245l3200,7245e" filled="f" stroked="t" strokeweight=".47483pt" strokecolor="#545454">
                <v:path arrowok="t"/>
              </v:shape>
            </v:group>
            <v:group style="position:absolute;left:3143;top:7245;width:788;height:2" coordorigin="3143,7245" coordsize="788,2">
              <v:shape style="position:absolute;left:3143;top:7245;width:788;height:2" coordorigin="3143,7245" coordsize="788,0" path="m3143,7245l3932,7245e" filled="f" stroked="t" strokeweight=".949661pt" strokecolor="#7C7C7C">
                <v:path arrowok="t"/>
              </v:shape>
            </v:group>
            <v:group style="position:absolute;left:3794;top:7245;width:613;height:2" coordorigin="3794,7245" coordsize="613,2">
              <v:shape style="position:absolute;left:3794;top:7245;width:613;height:2" coordorigin="3794,7245" coordsize="613,0" path="m3794,7245l4406,7245e" filled="f" stroked="t" strokeweight=".47483pt" strokecolor="#676767">
                <v:path arrowok="t"/>
              </v:shape>
            </v:group>
            <v:group style="position:absolute;left:4349;top:7247;width:4701;height:2" coordorigin="4349,7247" coordsize="4701,2">
              <v:shape style="position:absolute;left:4349;top:7247;width:4701;height:2" coordorigin="4349,7247" coordsize="4701,0" path="m4349,7247l9050,7247e" filled="f" stroked="t" strokeweight=".712246pt" strokecolor="#777777">
                <v:path arrowok="t"/>
              </v:shape>
            </v:group>
            <v:group style="position:absolute;left:8993;top:7245;width:556;height:2" coordorigin="8993,7245" coordsize="556,2">
              <v:shape style="position:absolute;left:8993;top:7245;width:556;height:2" coordorigin="8993,7245" coordsize="556,0" path="m8993,7245l9549,7245e" filled="f" stroked="t" strokeweight=".47483pt" strokecolor="#676767">
                <v:path arrowok="t"/>
              </v:shape>
            </v:group>
            <v:group style="position:absolute;left:9383;top:7245;width:2013;height:2" coordorigin="9383,7245" coordsize="2013,2">
              <v:shape style="position:absolute;left:9383;top:7245;width:2013;height:2" coordorigin="9383,7245" coordsize="2013,0" path="m9383,7245l11396,7245e" filled="f" stroked="t" strokeweight=".712246pt" strokecolor="#7C7C7C">
                <v:path arrowok="t"/>
              </v:shape>
            </v:group>
            <v:group style="position:absolute;left:4874;top:7236;width:2;height:783" coordorigin="4874,7236" coordsize="2,783">
              <v:shape style="position:absolute;left:4874;top:7236;width:2;height:783" coordorigin="4874,7236" coordsize="0,783" path="m4874,8018l4874,7236e" filled="f" stroked="t" strokeweight=".949661pt" strokecolor="#676767">
                <v:path arrowok="t"/>
              </v:shape>
            </v:group>
            <v:group style="position:absolute;left:4862;top:7486;width:6538;height:2" coordorigin="4862,7486" coordsize="6538,2">
              <v:shape style="position:absolute;left:4862;top:7486;width:6538;height:2" coordorigin="4862,7486" coordsize="6538,0" path="m4862,7486l11401,7486e" filled="f" stroked="t" strokeweight=".712246pt" strokecolor="#747474">
                <v:path arrowok="t"/>
              </v:shape>
            </v:group>
            <v:group style="position:absolute;left:11391;top:7202;width:2;height:310" coordorigin="11391,7202" coordsize="2,310">
              <v:shape style="position:absolute;left:11391;top:7202;width:2;height:310" coordorigin="11391,7202" coordsize="0,310" path="m11391,7512l11391,7202e" filled="f" stroked="t" strokeweight=".47483pt" strokecolor="#3F3F3F">
                <v:path arrowok="t"/>
              </v:shape>
            </v:group>
            <v:group style="position:absolute;left:4867;top:7727;width:4682;height:2" coordorigin="4867,7727" coordsize="4682,2">
              <v:shape style="position:absolute;left:4867;top:7727;width:4682;height:2" coordorigin="4867,7727" coordsize="4682,0" path="m4867,7727l9549,7727e" filled="f" stroked="t" strokeweight=".712246pt" strokecolor="#747474">
                <v:path arrowok="t"/>
              </v:shape>
            </v:group>
            <v:group style="position:absolute;left:9492;top:7727;width:266;height:2" coordorigin="9492,7727" coordsize="266,2">
              <v:shape style="position:absolute;left:9492;top:7727;width:266;height:2" coordorigin="9492,7727" coordsize="266,0" path="m9492,7727l9758,7727e" filled="f" stroked="t" strokeweight=".47483pt" strokecolor="#646464">
                <v:path arrowok="t"/>
              </v:shape>
            </v:group>
            <v:group style="position:absolute;left:9701;top:7727;width:1700;height:2" coordorigin="9701,7727" coordsize="1700,2">
              <v:shape style="position:absolute;left:9701;top:7727;width:1700;height:2" coordorigin="9701,7727" coordsize="1700,0" path="m9701,7727l11401,7727e" filled="f" stroked="t" strokeweight=".712246pt" strokecolor="#747474">
                <v:path arrowok="t"/>
              </v:shape>
            </v:group>
            <v:group style="position:absolute;left:423;top:8006;width:2412;height:2" coordorigin="423,8006" coordsize="2412,2">
              <v:shape style="position:absolute;left:423;top:8006;width:2412;height:2" coordorigin="423,8006" coordsize="2412,0" path="m423,8006l2835,8006e" filled="f" stroked="t" strokeweight=".712246pt" strokecolor="#777777">
                <v:path arrowok="t"/>
              </v:shape>
            </v:group>
            <v:group style="position:absolute;left:2355;top:7689;width:2;height:597" coordorigin="2355,7689" coordsize="2,597">
              <v:shape style="position:absolute;left:2355;top:7689;width:2;height:597" coordorigin="2355,7689" coordsize="0,597" path="m2355,8286l2355,7689e" filled="f" stroked="t" strokeweight=".47483pt" strokecolor="#3F3F3F">
                <v:path arrowok="t"/>
              </v:shape>
            </v:group>
            <v:group style="position:absolute;left:2778;top:8009;width:423;height:2" coordorigin="2778,8009" coordsize="423,2">
              <v:shape style="position:absolute;left:2778;top:8009;width:423;height:2" coordorigin="2778,8009" coordsize="423,0" path="m2778,8009l3200,8009e" filled="f" stroked="t" strokeweight=".47483pt" strokecolor="#545454">
                <v:path arrowok="t"/>
              </v:shape>
            </v:group>
            <v:group style="position:absolute;left:3143;top:8011;width:8257;height:2" coordorigin="3143,8011" coordsize="8257,2">
              <v:shape style="position:absolute;left:3143;top:8011;width:8257;height:2" coordorigin="3143,8011" coordsize="8257,0" path="m3143,8011l11401,8011e" filled="f" stroked="t" strokeweight=".712246pt" strokecolor="#747474">
                <v:path arrowok="t"/>
              </v:shape>
            </v:group>
            <v:group style="position:absolute;left:11394;top:7441;width:2;height:1780" coordorigin="11394,7441" coordsize="2,1780">
              <v:shape style="position:absolute;left:11394;top:7441;width:2;height:1780" coordorigin="11394,7441" coordsize="0,1780" path="m11394,9221l11394,7441e" filled="f" stroked="t" strokeweight=".712246pt" strokecolor="#676767">
                <v:path arrowok="t"/>
              </v:shape>
            </v:group>
            <v:group style="position:absolute;left:2355;top:8228;width:2;height:759" coordorigin="2355,8228" coordsize="2,759">
              <v:shape style="position:absolute;left:2355;top:8228;width:2;height:759" coordorigin="2355,8228" coordsize="0,759" path="m2355,8987l2355,8228e" filled="f" stroked="t" strokeweight=".949661pt" strokecolor="#606060">
                <v:path arrowok="t"/>
              </v:shape>
            </v:group>
            <v:group style="position:absolute;left:418;top:8706;width:9606;height:2" coordorigin="418,8706" coordsize="9606,2">
              <v:shape style="position:absolute;left:418;top:8706;width:9606;height:2" coordorigin="418,8706" coordsize="9606,0" path="m418,8706l10024,8706e" filled="f" stroked="t" strokeweight=".712246pt" strokecolor="#747474">
                <v:path arrowok="t"/>
              </v:shape>
            </v:group>
            <v:group style="position:absolute;left:2778;top:8706;width:423;height:2" coordorigin="2778,8706" coordsize="423,2">
              <v:shape style="position:absolute;left:2778;top:8706;width:423;height:2" coordorigin="2778,8706" coordsize="423,0" path="m2778,8706l3200,8706e" filled="f" stroked="t" strokeweight=".47483pt" strokecolor="#545454">
                <v:path arrowok="t"/>
              </v:shape>
            </v:group>
            <v:group style="position:absolute;left:3794;top:8706;width:613;height:2" coordorigin="3794,8706" coordsize="613,2">
              <v:shape style="position:absolute;left:3794;top:8706;width:613;height:2" coordorigin="3794,8706" coordsize="613,0" path="m3794,8706l4406,8706e" filled="f" stroked="t" strokeweight=".47483pt" strokecolor="#6B6B6B">
                <v:path arrowok="t"/>
              </v:shape>
            </v:group>
            <v:group style="position:absolute;left:6173;top:8708;width:565;height:2" coordorigin="6173,8708" coordsize="565,2">
              <v:shape style="position:absolute;left:6173;top:8708;width:565;height:2" coordorigin="6173,8708" coordsize="565,0" path="m6173,8708l6738,8708e" filled="f" stroked="t" strokeweight=".47483pt" strokecolor="#5B5B60">
                <v:path arrowok="t"/>
              </v:shape>
            </v:group>
            <v:group style="position:absolute;left:7265;top:8708;width:997;height:2" coordorigin="7265,8708" coordsize="997,2">
              <v:shape style="position:absolute;left:7265;top:8708;width:997;height:2" coordorigin="7265,8708" coordsize="997,0" path="m7265,8708l8262,8708e" filled="f" stroked="t" strokeweight=".47483pt" strokecolor="#646464">
                <v:path arrowok="t"/>
              </v:shape>
            </v:group>
            <v:group style="position:absolute;left:9701;top:8708;width:1700;height:2" coordorigin="9701,8708" coordsize="1700,2">
              <v:shape style="position:absolute;left:9701;top:8708;width:1700;height:2" coordorigin="9701,8708" coordsize="1700,0" path="m9701,8708l11401,8708e" filled="f" stroked="t" strokeweight=".47483pt" strokecolor="#747474">
                <v:path arrowok="t"/>
              </v:shape>
            </v:group>
            <v:group style="position:absolute;left:2355;top:8930;width:2;height:291" coordorigin="2355,8930" coordsize="2,291">
              <v:shape style="position:absolute;left:2355;top:8930;width:2;height:291" coordorigin="2355,8930" coordsize="0,291" path="m2355,9221l2355,8930e" filled="f" stroked="t" strokeweight=".47483pt" strokecolor="#444444">
                <v:path arrowok="t"/>
              </v:shape>
            </v:group>
            <v:group style="position:absolute;left:418;top:10020;width:10983;height:2" coordorigin="418,10020" coordsize="10983,2">
              <v:shape style="position:absolute;left:418;top:10020;width:10983;height:2" coordorigin="418,10020" coordsize="10983,0" path="m418,10020l11401,10020e" filled="f" stroked="t" strokeweight=".712246pt" strokecolor="#747474">
                <v:path arrowok="t"/>
              </v:shape>
            </v:group>
            <v:group style="position:absolute;left:2355;top:9164;width:2;height:883" coordorigin="2355,9164" coordsize="2,883">
              <v:shape style="position:absolute;left:2355;top:9164;width:2;height:883" coordorigin="2355,9164" coordsize="0,883" path="m2355,10047l2355,9164e" filled="f" stroked="t" strokeweight=".712246pt" strokecolor="#646464">
                <v:path arrowok="t"/>
              </v:shape>
            </v:group>
            <v:group style="position:absolute;left:9492;top:10018;width:266;height:2" coordorigin="9492,10018" coordsize="266,2">
              <v:shape style="position:absolute;left:9492;top:10018;width:266;height:2" coordorigin="9492,10018" coordsize="266,0" path="m9492,10018l9758,10018e" filled="f" stroked="t" strokeweight=".47483pt" strokecolor="#606060">
                <v:path arrowok="t"/>
              </v:shape>
            </v:group>
            <v:group style="position:absolute;left:418;top:10259;width:7270;height:2" coordorigin="418,10259" coordsize="7270,2">
              <v:shape style="position:absolute;left:418;top:10259;width:7270;height:2" coordorigin="418,10259" coordsize="7270,0" path="m418,10259l7688,10259e" filled="f" stroked="t" strokeweight=".712246pt" strokecolor="#747474">
                <v:path arrowok="t"/>
              </v:shape>
            </v:group>
            <v:group style="position:absolute;left:2355;top:9975;width:2;height:759" coordorigin="2355,9975" coordsize="2,759">
              <v:shape style="position:absolute;left:2355;top:9975;width:2;height:759" coordorigin="2355,9975" coordsize="0,759" path="m2355,10734l2355,9975e" filled="f" stroked="t" strokeweight=".47483pt" strokecolor="#4B4B4B">
                <v:path arrowok="t"/>
              </v:shape>
            </v:group>
            <v:group style="position:absolute;left:7631;top:10261;width:632;height:2" coordorigin="7631,10261" coordsize="632,2">
              <v:shape style="position:absolute;left:7631;top:10261;width:632;height:2" coordorigin="7631,10261" coordsize="632,0" path="m7631,10261l8262,10261e" filled="f" stroked="t" strokeweight=".47483pt" strokecolor="#606060">
                <v:path arrowok="t"/>
              </v:shape>
            </v:group>
            <v:group style="position:absolute;left:8205;top:10261;width:845;height:2" coordorigin="8205,10261" coordsize="845,2">
              <v:shape style="position:absolute;left:8205;top:10261;width:845;height:2" coordorigin="8205,10261" coordsize="845,0" path="m8205,10261l9050,10261e" filled="f" stroked="t" strokeweight=".949661pt" strokecolor="#7C7C7C">
                <v:path arrowok="t"/>
              </v:shape>
            </v:group>
            <v:group style="position:absolute;left:8993;top:10261;width:556;height:2" coordorigin="8993,10261" coordsize="556,2">
              <v:shape style="position:absolute;left:8993;top:10261;width:556;height:2" coordorigin="8993,10261" coordsize="556,0" path="m8993,10261l9549,10261e" filled="f" stroked="t" strokeweight=".47483pt" strokecolor="#6B6B6B">
                <v:path arrowok="t"/>
              </v:shape>
            </v:group>
            <v:group style="position:absolute;left:9430;top:10261;width:1971;height:2" coordorigin="9430,10261" coordsize="1971,2">
              <v:shape style="position:absolute;left:9430;top:10261;width:1971;height:2" coordorigin="9430,10261" coordsize="1971,0" path="m9430,10261l11401,10261e" filled="f" stroked="t" strokeweight=".712246pt" strokecolor="#7C7C7C">
                <v:path arrowok="t"/>
              </v:shape>
            </v:group>
            <v:group style="position:absolute;left:11396;top:9975;width:2;height:549" coordorigin="11396,9975" coordsize="2,549">
              <v:shape style="position:absolute;left:11396;top:9975;width:2;height:549" coordorigin="11396,9975" coordsize="0,549" path="m11396,10524l11396,9975e" filled="f" stroked="t" strokeweight=".47483pt" strokecolor="#4F4F4F">
                <v:path arrowok="t"/>
              </v:shape>
            </v:group>
            <v:group style="position:absolute;left:413;top:10500;width:2422;height:2" coordorigin="413,10500" coordsize="2422,2">
              <v:shape style="position:absolute;left:413;top:10500;width:2422;height:2" coordorigin="413,10500" coordsize="2422,0" path="m413,10500l2835,10500e" filled="f" stroked="t" strokeweight=".712246pt" strokecolor="#6B6B6B">
                <v:path arrowok="t"/>
              </v:shape>
            </v:group>
            <v:group style="position:absolute;left:2778;top:10500;width:423;height:2" coordorigin="2778,10500" coordsize="423,2">
              <v:shape style="position:absolute;left:2778;top:10500;width:423;height:2" coordorigin="2778,10500" coordsize="423,0" path="m2778,10500l3200,10500e" filled="f" stroked="t" strokeweight=".47483pt" strokecolor="#4B4B4B">
                <v:path arrowok="t"/>
              </v:shape>
            </v:group>
            <v:group style="position:absolute;left:3143;top:10500;width:817;height:2" coordorigin="3143,10500" coordsize="817,2">
              <v:shape style="position:absolute;left:3143;top:10500;width:817;height:2" coordorigin="3143,10500" coordsize="817,0" path="m3143,10500l3960,10500e" filled="f" stroked="t" strokeweight=".712246pt" strokecolor="#777777">
                <v:path arrowok="t"/>
              </v:shape>
            </v:group>
            <v:group style="position:absolute;left:3794;top:10500;width:613;height:2" coordorigin="3794,10500" coordsize="613,2">
              <v:shape style="position:absolute;left:3794;top:10500;width:613;height:2" coordorigin="3794,10500" coordsize="613,0" path="m3794,10500l4406,10500e" filled="f" stroked="t" strokeweight=".47483pt" strokecolor="#676767">
                <v:path arrowok="t"/>
              </v:shape>
            </v:group>
            <v:group style="position:absolute;left:4349;top:10500;width:1880;height:2" coordorigin="4349,10500" coordsize="1880,2">
              <v:shape style="position:absolute;left:4349;top:10500;width:1880;height:2" coordorigin="4349,10500" coordsize="1880,0" path="m4349,10500l6230,10500e" filled="f" stroked="t" strokeweight=".712246pt" strokecolor="#7C7C7C">
                <v:path arrowok="t"/>
              </v:shape>
            </v:group>
            <v:group style="position:absolute;left:6173;top:10502;width:565;height:2" coordorigin="6173,10502" coordsize="565,2">
              <v:shape style="position:absolute;left:6173;top:10502;width:565;height:2" coordorigin="6173,10502" coordsize="565,0" path="m6173,10502l6738,10502e" filled="f" stroked="t" strokeweight=".47483pt" strokecolor="#676767">
                <v:path arrowok="t"/>
              </v:shape>
            </v:group>
            <v:group style="position:absolute;left:6681;top:10502;width:1007;height:2" coordorigin="6681,10502" coordsize="1007,2">
              <v:shape style="position:absolute;left:6681;top:10502;width:1007;height:2" coordorigin="6681,10502" coordsize="1007,0" path="m6681,10502l7688,10502e" filled="f" stroked="t" strokeweight=".712246pt" strokecolor="#7C7C7C">
                <v:path arrowok="t"/>
              </v:shape>
            </v:group>
            <v:group style="position:absolute;left:7631;top:10500;width:632;height:2" coordorigin="7631,10500" coordsize="632,2">
              <v:shape style="position:absolute;left:7631;top:10500;width:632;height:2" coordorigin="7631,10500" coordsize="632,0" path="m7631,10500l8262,10500e" filled="f" stroked="t" strokeweight=".47483pt" strokecolor="#676767">
                <v:path arrowok="t"/>
              </v:shape>
            </v:group>
            <v:group style="position:absolute;left:8205;top:10502;width:3196;height:2" coordorigin="8205,10502" coordsize="3196,2">
              <v:shape style="position:absolute;left:8205;top:10502;width:3196;height:2" coordorigin="8205,10502" coordsize="3196,0" path="m8205,10502l11401,10502e" filled="f" stroked="t" strokeweight=".712246pt" strokecolor="#777777">
                <v:path arrowok="t"/>
              </v:shape>
            </v:group>
            <v:group style="position:absolute;left:427;top:406;width:2;height:15149" coordorigin="427,406" coordsize="2,15149">
              <v:shape style="position:absolute;left:427;top:406;width:2;height:15149" coordorigin="427,406" coordsize="0,15149" path="m427,15554l427,406e" filled="f" stroked="t" strokeweight=".712246pt" strokecolor="#5B5B5B">
                <v:path arrowok="t"/>
              </v:shape>
            </v:group>
            <v:group style="position:absolute;left:418;top:10970;width:3248;height:2" coordorigin="418,10970" coordsize="3248,2">
              <v:shape style="position:absolute;left:418;top:10970;width:3248;height:2" coordorigin="418,10970" coordsize="3248,0" path="m418,10970l3666,10970e" filled="f" stroked="t" strokeweight=".712246pt" strokecolor="#747474">
                <v:path arrowok="t"/>
              </v:shape>
            </v:group>
            <v:group style="position:absolute;left:2355;top:10677;width:2;height:802" coordorigin="2355,10677" coordsize="2,802">
              <v:shape style="position:absolute;left:2355;top:10677;width:2;height:802" coordorigin="2355,10677" coordsize="0,802" path="m2355,11479l2355,10677e" filled="f" stroked="t" strokeweight=".949661pt" strokecolor="#676767">
                <v:path arrowok="t"/>
              </v:shape>
            </v:group>
            <v:group style="position:absolute;left:3594;top:10973;width:256;height:2" coordorigin="3594,10973" coordsize="256,2">
              <v:shape style="position:absolute;left:3594;top:10973;width:256;height:2" coordorigin="3594,10973" coordsize="256,0" path="m3594,10973l3851,10973e" filled="f" stroked="t" strokeweight=".47483pt" strokecolor="#6B6B6B">
                <v:path arrowok="t"/>
              </v:shape>
            </v:group>
            <v:group style="position:absolute;left:3794;top:10973;width:1899;height:2" coordorigin="3794,10973" coordsize="1899,2">
              <v:shape style="position:absolute;left:3794;top:10973;width:1899;height:2" coordorigin="3794,10973" coordsize="1899,0" path="m3794,10973l5693,10973e" filled="f" stroked="t" strokeweight=".712246pt" strokecolor="#7C7C7C">
                <v:path arrowok="t"/>
              </v:shape>
            </v:group>
            <v:group style="position:absolute;left:5636;top:10973;width:594;height:2" coordorigin="5636,10973" coordsize="594,2">
              <v:shape style="position:absolute;left:5636;top:10973;width:594;height:2" coordorigin="5636,10973" coordsize="594,0" path="m5636,10973l6230,10973e" filled="f" stroked="t" strokeweight=".47483pt" strokecolor="#6B6B6B">
                <v:path arrowok="t"/>
              </v:shape>
            </v:group>
            <v:group style="position:absolute;left:6173;top:10973;width:812;height:2" coordorigin="6173,10973" coordsize="812,2">
              <v:shape style="position:absolute;left:6173;top:10973;width:812;height:2" coordorigin="6173,10973" coordsize="812,0" path="m6173,10973l6985,10973e" filled="f" stroked="t" strokeweight=".712246pt" strokecolor="#808080">
                <v:path arrowok="t"/>
              </v:shape>
            </v:group>
            <v:group style="position:absolute;left:6861;top:10973;width:461;height:2" coordorigin="6861,10973" coordsize="461,2">
              <v:shape style="position:absolute;left:6861;top:10973;width:461;height:2" coordorigin="6861,10973" coordsize="461,0" path="m6861,10973l7322,10973e" filled="f" stroked="t" strokeweight=".47483pt" strokecolor="#707070">
                <v:path arrowok="t"/>
              </v:shape>
            </v:group>
            <v:group style="position:absolute;left:7265;top:10975;width:2284;height:2" coordorigin="7265,10975" coordsize="2284,2">
              <v:shape style="position:absolute;left:7265;top:10975;width:2284;height:2" coordorigin="7265,10975" coordsize="2284,0" path="m7265,10975l9549,10975e" filled="f" stroked="t" strokeweight=".712246pt" strokecolor="#7C7C7C">
                <v:path arrowok="t"/>
              </v:shape>
            </v:group>
            <v:group style="position:absolute;left:9492;top:10973;width:266;height:2" coordorigin="9492,10973" coordsize="266,2">
              <v:shape style="position:absolute;left:9492;top:10973;width:266;height:2" coordorigin="9492,10973" coordsize="266,0" path="m9492,10973l9758,10973e" filled="f" stroked="t" strokeweight=".47483pt" strokecolor="#545454">
                <v:path arrowok="t"/>
              </v:shape>
            </v:group>
            <v:group style="position:absolute;left:9701;top:10973;width:1705;height:2" coordorigin="9701,10973" coordsize="1705,2">
              <v:shape style="position:absolute;left:9701;top:10973;width:1705;height:2" coordorigin="9701,10973" coordsize="1705,0" path="m9701,10973l11405,10973e" filled="f" stroked="t" strokeweight=".712246pt" strokecolor="#777777">
                <v:path arrowok="t"/>
              </v:shape>
            </v:group>
            <v:group style="position:absolute;left:418;top:11211;width:7844;height:2" coordorigin="418,11211" coordsize="7844,2">
              <v:shape style="position:absolute;left:418;top:11211;width:7844;height:2" coordorigin="418,11211" coordsize="7844,0" path="m418,11211l8262,11211e" filled="f" stroked="t" strokeweight=".712246pt" strokecolor="#777777">
                <v:path arrowok="t"/>
              </v:shape>
            </v:group>
            <v:group style="position:absolute;left:8205;top:11211;width:845;height:2" coordorigin="8205,11211" coordsize="845,2">
              <v:shape style="position:absolute;left:8205;top:11211;width:845;height:2" coordorigin="8205,11211" coordsize="845,0" path="m8205,11211l9050,11211e" filled="f" stroked="t" strokeweight=".47483pt" strokecolor="#6B6B6B">
                <v:path arrowok="t"/>
              </v:shape>
            </v:group>
            <v:group style="position:absolute;left:8993;top:11211;width:556;height:2" coordorigin="8993,11211" coordsize="556,2">
              <v:shape style="position:absolute;left:8993;top:11211;width:556;height:2" coordorigin="8993,11211" coordsize="556,0" path="m8993,11211l9549,11211e" filled="f" stroked="t" strokeweight=".712246pt" strokecolor="#7C7C7C">
                <v:path arrowok="t"/>
              </v:shape>
            </v:group>
            <v:group style="position:absolute;left:9492;top:11211;width:266;height:2" coordorigin="9492,11211" coordsize="266,2">
              <v:shape style="position:absolute;left:9492;top:11211;width:266;height:2" coordorigin="9492,11211" coordsize="266,0" path="m9492,11211l9758,11211e" filled="f" stroked="t" strokeweight=".47483pt" strokecolor="#4F4F4F">
                <v:path arrowok="t"/>
              </v:shape>
            </v:group>
            <v:group style="position:absolute;left:9701;top:11211;width:1705;height:2" coordorigin="9701,11211" coordsize="1705,2">
              <v:shape style="position:absolute;left:9701;top:11211;width:1705;height:2" coordorigin="9701,11211" coordsize="1705,0" path="m9701,11211l11405,11211e" filled="f" stroked="t" strokeweight=".712246pt" strokecolor="#777777">
                <v:path arrowok="t"/>
              </v:shape>
            </v:group>
            <v:group style="position:absolute;left:418;top:11447;width:5351;height:2" coordorigin="418,11447" coordsize="5351,2">
              <v:shape style="position:absolute;left:418;top:11447;width:5351;height:2" coordorigin="418,11447" coordsize="5351,0" path="m418,11447l5769,11447e" filled="f" stroked="t" strokeweight=".712246pt" strokecolor="#747474">
                <v:path arrowok="t"/>
              </v:shape>
            </v:group>
            <v:group style="position:absolute;left:1163;top:11211;width:2;height:716" coordorigin="1163,11211" coordsize="2,716">
              <v:shape style="position:absolute;left:1163;top:11211;width:2;height:716" coordorigin="1163,11211" coordsize="0,716" path="m1163,11927l1163,11211e" filled="f" stroked="t" strokeweight=".237415pt" strokecolor="#747474">
                <v:path arrowok="t"/>
              </v:shape>
            </v:group>
            <v:group style="position:absolute;left:1690;top:11202;width:2;height:248" coordorigin="1690,11202" coordsize="2,248">
              <v:shape style="position:absolute;left:1690;top:11202;width:2;height:248" coordorigin="1690,11202" coordsize="0,248" path="m1690,11450l1690,11202e" filled="f" stroked="t" strokeweight=".949661pt" strokecolor="#606060">
                <v:path arrowok="t"/>
              </v:shape>
            </v:group>
            <v:group style="position:absolute;left:5636;top:11450;width:594;height:2" coordorigin="5636,11450" coordsize="594,2">
              <v:shape style="position:absolute;left:5636;top:11450;width:594;height:2" coordorigin="5636,11450" coordsize="594,0" path="m5636,11450l6230,11450e" filled="f" stroked="t" strokeweight=".47483pt" strokecolor="#646464">
                <v:path arrowok="t"/>
              </v:shape>
            </v:group>
            <v:group style="position:absolute;left:6173;top:11450;width:745;height:2" coordorigin="6173,11450" coordsize="745,2">
              <v:shape style="position:absolute;left:6173;top:11450;width:745;height:2" coordorigin="6173,11450" coordsize="745,0" path="m6173,11450l6918,11450e" filled="f" stroked="t" strokeweight=".712246pt" strokecolor="#838383">
                <v:path arrowok="t"/>
              </v:shape>
            </v:group>
            <v:group style="position:absolute;left:6861;top:11450;width:470;height:2" coordorigin="6861,11450" coordsize="470,2">
              <v:shape style="position:absolute;left:6861;top:11450;width:470;height:2" coordorigin="6861,11450" coordsize="470,0" path="m6861,11450l7331,11450e" filled="f" stroked="t" strokeweight=".47483pt" strokecolor="#606060">
                <v:path arrowok="t"/>
              </v:shape>
            </v:group>
            <v:group style="position:absolute;left:7305;top:11197;width:2;height:4353" coordorigin="7305,11197" coordsize="2,4353">
              <v:shape style="position:absolute;left:7305;top:11197;width:2;height:4353" coordorigin="7305,11197" coordsize="0,4353" path="m7305,15550l7305,11197e" filled="f" stroked="t" strokeweight=".712246pt" strokecolor="#676767">
                <v:path arrowok="t"/>
              </v:shape>
            </v:group>
            <v:group style="position:absolute;left:7260;top:11450;width:4141;height:2" coordorigin="7260,11450" coordsize="4141,2">
              <v:shape style="position:absolute;left:7260;top:11450;width:4141;height:2" coordorigin="7260,11450" coordsize="4141,0" path="m7260,11450l11401,11450e" filled="f" stroked="t" strokeweight=".712246pt" strokecolor="#777777">
                <v:path arrowok="t"/>
              </v:shape>
            </v:group>
            <v:group style="position:absolute;left:11398;top:11183;width:2;height:773" coordorigin="11398,11183" coordsize="2,773">
              <v:shape style="position:absolute;left:11398;top:11183;width:2;height:773" coordorigin="11398,11183" coordsize="0,773" path="m11398,11956l11398,11183e" filled="f" stroked="t" strokeweight=".47483pt" strokecolor="#575757">
                <v:path arrowok="t"/>
              </v:shape>
            </v:group>
            <v:group style="position:absolute;left:1690;top:11407;width:2;height:549" coordorigin="1690,11407" coordsize="2,549">
              <v:shape style="position:absolute;left:1690;top:11407;width:2;height:549" coordorigin="1690,11407" coordsize="0,549" path="m1690,11956l1690,11407e" filled="f" stroked="t" strokeweight=".47483pt" strokecolor="#3B3B3B">
                <v:path arrowok="t"/>
              </v:shape>
            </v:group>
            <v:group style="position:absolute;left:2355;top:11407;width:2;height:549" coordorigin="2355,11407" coordsize="2,549">
              <v:shape style="position:absolute;left:2355;top:11407;width:2;height:549" coordorigin="2355,11407" coordsize="0,549" path="m2355,11956l2355,11407e" filled="f" stroked="t" strokeweight=".47483pt" strokecolor="#3F3F3F">
                <v:path arrowok="t"/>
              </v:shape>
            </v:group>
            <v:group style="position:absolute;left:1163;top:11927;width:2;height:1241" coordorigin="1163,11927" coordsize="2,1241">
              <v:shape style="position:absolute;left:1163;top:11927;width:2;height:1241" coordorigin="1163,11927" coordsize="0,1241" path="m1163,13168l1163,11927e" filled="f" stroked="t" strokeweight=".237415pt" strokecolor="#000000">
                <v:path arrowok="t"/>
              </v:shape>
            </v:group>
            <v:group style="position:absolute;left:1693;top:11899;width:2;height:1012" coordorigin="1693,11899" coordsize="2,1012">
              <v:shape style="position:absolute;left:1693;top:11899;width:2;height:1012" coordorigin="1693,11899" coordsize="0,1012" path="m1693,12910l1693,11899e" filled="f" stroked="t" strokeweight=".949661pt" strokecolor="#646464">
                <v:path arrowok="t"/>
              </v:shape>
            </v:group>
            <v:group style="position:absolute;left:2355;top:11899;width:2;height:783" coordorigin="2355,11899" coordsize="2,783">
              <v:shape style="position:absolute;left:2355;top:11899;width:2;height:783" coordorigin="2355,11899" coordsize="0,783" path="m2355,12681l2355,11899e" filled="f" stroked="t" strokeweight=".949661pt" strokecolor="#6B6B6B">
                <v:path arrowok="t"/>
              </v:shape>
            </v:group>
            <v:group style="position:absolute;left:3022;top:12519;width:2;height:162" coordorigin="3022,12519" coordsize="2,162">
              <v:shape style="position:absolute;left:3022;top:12519;width:2;height:162" coordorigin="3022,12519" coordsize="0,162" path="m3022,12681l3022,12519e" filled="f" stroked="t" strokeweight="1.899322pt" strokecolor="#3F4FA8">
                <v:path arrowok="t"/>
              </v:shape>
            </v:group>
            <v:group style="position:absolute;left:11396;top:11832;width:2;height:850" coordorigin="11396,11832" coordsize="2,850">
              <v:shape style="position:absolute;left:11396;top:11832;width:2;height:850" coordorigin="11396,11832" coordsize="0,850" path="m11396,12681l11396,11832e" filled="f" stroked="t" strokeweight=".949661pt" strokecolor="#747474">
                <v:path arrowok="t"/>
              </v:shape>
            </v:group>
            <v:group style="position:absolute;left:427;top:12624;width:2;height:286" coordorigin="427,12624" coordsize="2,286">
              <v:shape style="position:absolute;left:427;top:12624;width:2;height:286" coordorigin="427,12624" coordsize="0,286" path="m427,12910l427,12624e" filled="f" stroked="t" strokeweight=".47483pt" strokecolor="#383838">
                <v:path arrowok="t"/>
              </v:shape>
            </v:group>
            <v:group style="position:absolute;left:2355;top:12624;width:2;height:286" coordorigin="2355,12624" coordsize="2,286">
              <v:shape style="position:absolute;left:2355;top:12624;width:2;height:286" coordorigin="2355,12624" coordsize="0,286" path="m2355,12910l2355,12624e" filled="f" stroked="t" strokeweight=".47483pt" strokecolor="#444444">
                <v:path arrowok="t"/>
              </v:shape>
            </v:group>
            <v:group style="position:absolute;left:7303;top:12624;width:2;height:573" coordorigin="7303,12624" coordsize="2,573">
              <v:shape style="position:absolute;left:7303;top:12624;width:2;height:573" coordorigin="7303,12624" coordsize="0,573" path="m7303,13197l7303,12624e" filled="f" stroked="t" strokeweight=".47483pt" strokecolor="#444444">
                <v:path arrowok="t"/>
              </v:shape>
            </v:group>
            <v:group style="position:absolute;left:11398;top:12624;width:2;height:573" coordorigin="11398,12624" coordsize="2,573">
              <v:shape style="position:absolute;left:11398;top:12624;width:2;height:573" coordorigin="11398,12624" coordsize="0,573" path="m11398,13197l11398,12624e" filled="f" stroked="t" strokeweight=".47483pt" strokecolor="#545454">
                <v:path arrowok="t"/>
              </v:shape>
            </v:group>
            <v:group style="position:absolute;left:1690;top:12853;width:2;height:344" coordorigin="1690,12853" coordsize="2,344">
              <v:shape style="position:absolute;left:1690;top:12853;width:2;height:344" coordorigin="1690,12853" coordsize="0,344" path="m1690,13197l1690,12853e" filled="f" stroked="t" strokeweight=".47483pt" strokecolor="#383838">
                <v:path arrowok="t"/>
              </v:shape>
            </v:group>
            <v:group style="position:absolute;left:2355;top:12853;width:2;height:344" coordorigin="2355,12853" coordsize="2,344">
              <v:shape style="position:absolute;left:2355;top:12853;width:2;height:344" coordorigin="2355,12853" coordsize="0,344" path="m2355,13197l2355,12853e" filled="f" stroked="t" strokeweight=".47483pt" strokecolor="#2F2F2F">
                <v:path arrowok="t"/>
              </v:shape>
            </v:group>
            <v:group style="position:absolute;left:418;top:13287;width:285;height:2" coordorigin="418,13287" coordsize="285,2">
              <v:shape style="position:absolute;left:418;top:13287;width:285;height:2" coordorigin="418,13287" coordsize="285,0" path="m418,13287l703,13287e" filled="f" stroked="t" strokeweight=".237415pt" strokecolor="#747474">
                <v:path arrowok="t"/>
              </v:shape>
            </v:group>
            <v:group style="position:absolute;left:703;top:13287;width:465;height:2" coordorigin="703,13287" coordsize="465,2">
              <v:shape style="position:absolute;left:703;top:13287;width:465;height:2" coordorigin="703,13287" coordsize="465,0" path="m703,13287l1168,13287e" filled="f" stroked="t" strokeweight=".237415pt" strokecolor="#000000">
                <v:path arrowok="t"/>
              </v:shape>
            </v:group>
            <v:group style="position:absolute;left:1163;top:13168;width:2;height:124" coordorigin="1163,13168" coordsize="2,124">
              <v:shape style="position:absolute;left:1163;top:13168;width:2;height:124" coordorigin="1163,13168" coordsize="0,124" path="m1163,13292l1163,13168e" filled="f" stroked="t" strokeweight=".237415pt" strokecolor="#4F4F4F">
                <v:path arrowok="t"/>
              </v:shape>
            </v:group>
            <v:group style="position:absolute;left:1163;top:13287;width:527;height:2" coordorigin="1163,13287" coordsize="527,2">
              <v:shape style="position:absolute;left:1163;top:13287;width:527;height:2" coordorigin="1163,13287" coordsize="527,0" path="m1163,13287l1690,13287e" filled="f" stroked="t" strokeweight=".237415pt" strokecolor="#6B6B6B">
                <v:path arrowok="t"/>
              </v:shape>
            </v:group>
            <v:group style="position:absolute;left:1676;top:13287;width:679;height:2" coordorigin="1676,13287" coordsize="679,2">
              <v:shape style="position:absolute;left:1676;top:13287;width:679;height:2" coordorigin="1676,13287" coordsize="679,0" path="m1676,13287l2355,13287e" filled="f" stroked="t" strokeweight=".237415pt" strokecolor="#575757">
                <v:path arrowok="t"/>
              </v:shape>
            </v:group>
            <v:group style="position:absolute;left:2355;top:13139;width:2;height:854" coordorigin="2355,13139" coordsize="2,854">
              <v:shape style="position:absolute;left:2355;top:13139;width:2;height:854" coordorigin="2355,13139" coordsize="0,854" path="m2355,13994l2355,13139e" filled="f" stroked="t" strokeweight=".712246pt" strokecolor="#606060">
                <v:path arrowok="t"/>
              </v:shape>
            </v:group>
            <v:group style="position:absolute;left:9017;top:13426;width:1980;height:2" coordorigin="9017,13426" coordsize="1980,2">
              <v:shape style="position:absolute;left:9017;top:13426;width:1980;height:2" coordorigin="9017,13426" coordsize="1980,0" path="m9017,13426l10997,13426e" filled="f" stroked="t" strokeweight="2.611568pt" strokecolor="#485490">
                <v:path arrowok="t"/>
              </v:shape>
            </v:group>
            <v:group style="position:absolute;left:11396;top:13049;width:2;height:945" coordorigin="11396,13049" coordsize="2,945">
              <v:shape style="position:absolute;left:11396;top:13049;width:2;height:945" coordorigin="11396,13049" coordsize="0,945" path="m11396,13994l11396,13049e" filled="f" stroked="t" strokeweight=".712246pt" strokecolor="#6B6B6B">
                <v:path arrowok="t"/>
              </v:shape>
            </v:group>
            <v:group style="position:absolute;left:1163;top:13287;width:2;height:1604" coordorigin="1163,13287" coordsize="2,1604">
              <v:shape style="position:absolute;left:1163;top:13287;width:2;height:1604" coordorigin="1163,13287" coordsize="0,1604" path="m1163,14891l1163,13287e" filled="f" stroked="t" strokeweight=".237415pt" strokecolor="#000000">
                <v:path arrowok="t"/>
              </v:shape>
            </v:group>
            <v:group style="position:absolute;left:1693;top:13139;width:2;height:2415" coordorigin="1693,13139" coordsize="2,2415">
              <v:shape style="position:absolute;left:1693;top:13139;width:2;height:2415" coordorigin="1693,13139" coordsize="0,2415" path="m1693,15554l1693,13139e" filled="f" stroked="t" strokeweight=".712246pt" strokecolor="#5B5B5B">
                <v:path arrowok="t"/>
              </v:shape>
            </v:group>
            <v:group style="position:absolute;left:8234;top:13426;width:788;height:2" coordorigin="8234,13426" coordsize="788,2">
              <v:shape style="position:absolute;left:8234;top:13426;width:788;height:2" coordorigin="8234,13426" coordsize="788,0" path="m8234,13426l9022,13426e" filled="f" stroked="t" strokeweight="1.424491pt" strokecolor="#67748C">
                <v:path arrowok="t"/>
              </v:shape>
            </v:group>
            <v:group style="position:absolute;left:3450;top:13765;width:2;height:143" coordorigin="3450,13765" coordsize="2,143">
              <v:shape style="position:absolute;left:3450;top:13765;width:2;height:143" coordorigin="3450,13765" coordsize="0,143" path="m3450,13908l3450,13765e" filled="f" stroked="t" strokeweight=".949661pt" strokecolor="#3F4F90">
                <v:path arrowok="t"/>
              </v:shape>
            </v:group>
            <v:group style="position:absolute;left:427;top:13936;width:2;height:473" coordorigin="427,13936" coordsize="2,473">
              <v:shape style="position:absolute;left:427;top:13936;width:2;height:473" coordorigin="427,13936" coordsize="0,473" path="m427,14409l427,13936e" filled="f" stroked="t" strokeweight=".47483pt" strokecolor="#2F2F2F">
                <v:path arrowok="t"/>
              </v:shape>
            </v:group>
            <v:group style="position:absolute;left:1690;top:13283;width:2;height:907" coordorigin="1690,13283" coordsize="2,907">
              <v:shape style="position:absolute;left:1690;top:13283;width:2;height:907" coordorigin="1690,13283" coordsize="0,907" path="m1690,14189l1690,13283e" filled="f" stroked="t" strokeweight=".47483pt" strokecolor="#5B5B5B">
                <v:path arrowok="t"/>
              </v:shape>
            </v:group>
            <v:group style="position:absolute;left:2355;top:13936;width:2;height:473" coordorigin="2355,13936" coordsize="2,473">
              <v:shape style="position:absolute;left:2355;top:13936;width:2;height:473" coordorigin="2355,13936" coordsize="0,473" path="m2355,14409l2355,13936e" filled="f" stroked="t" strokeweight=".47483pt" strokecolor="#383838">
                <v:path arrowok="t"/>
              </v:shape>
            </v:group>
            <v:group style="position:absolute;left:11398;top:13936;width:2;height:473" coordorigin="11398,13936" coordsize="2,473">
              <v:shape style="position:absolute;left:11398;top:13936;width:2;height:473" coordorigin="11398,13936" coordsize="0,473" path="m11398,14409l11398,13936e" filled="f" stroked="t" strokeweight=".47483pt" strokecolor="#575757">
                <v:path arrowok="t"/>
              </v:shape>
            </v:group>
            <v:group style="position:absolute;left:1690;top:14132;width:2;height:277" coordorigin="1690,14132" coordsize="2,277">
              <v:shape style="position:absolute;left:1690;top:14132;width:2;height:277" coordorigin="1690,14132" coordsize="0,277" path="m1690,14409l1690,14132e" filled="f" stroked="t" strokeweight=".47483pt" strokecolor="#2F2F2F">
                <v:path arrowok="t"/>
              </v:shape>
            </v:group>
            <v:group style="position:absolute;left:1690;top:14352;width:2;height:134" coordorigin="1690,14352" coordsize="2,134">
              <v:shape style="position:absolute;left:1690;top:14352;width:2;height:134" coordorigin="1690,14352" coordsize="0,134" path="m1690,14485l1690,14352e" filled="f" stroked="t" strokeweight=".47483pt" strokecolor="#4F4F4F">
                <v:path arrowok="t"/>
              </v:shape>
            </v:group>
            <v:group style="position:absolute;left:2358;top:14352;width:2;height:134" coordorigin="2358,14352" coordsize="2,134">
              <v:shape style="position:absolute;left:2358;top:14352;width:2;height:134" coordorigin="2358,14352" coordsize="0,134" path="m2358,14485l2358,14352e" filled="f" stroked="t" strokeweight=".47483pt" strokecolor="#5B5B5B">
                <v:path arrowok="t"/>
              </v:shape>
            </v:group>
            <v:group style="position:absolute;left:7308;top:14352;width:2;height:134" coordorigin="7308,14352" coordsize="2,134">
              <v:shape style="position:absolute;left:7308;top:14352;width:2;height:134" coordorigin="7308,14352" coordsize="0,134" path="m7308,14485l7308,14352e" filled="f" stroked="t" strokeweight=".47483pt" strokecolor="#575757">
                <v:path arrowok="t"/>
              </v:shape>
            </v:group>
            <v:group style="position:absolute;left:11396;top:14275;width:2;height:1279" coordorigin="11396,14275" coordsize="2,1279">
              <v:shape style="position:absolute;left:11396;top:14275;width:2;height:1279" coordorigin="11396,14275" coordsize="0,1279" path="m11396,15554l11396,14275e" filled="f" stroked="t" strokeweight=".712246pt" strokecolor="#6B6B6B">
                <v:path arrowok="t"/>
              </v:shape>
            </v:group>
            <v:group style="position:absolute;left:7308;top:14428;width:2;height:258" coordorigin="7308,14428" coordsize="2,258">
              <v:shape style="position:absolute;left:7308;top:14428;width:2;height:258" coordorigin="7308,14428" coordsize="0,258" path="m7308,14686l7308,14428e" filled="f" stroked="t" strokeweight=".47483pt" strokecolor="#3F3F3F">
                <v:path arrowok="t"/>
              </v:shape>
            </v:group>
            <v:group style="position:absolute;left:2365;top:14442;width:2;height:525" coordorigin="2365,14442" coordsize="2,525">
              <v:shape style="position:absolute;left:2365;top:14442;width:2;height:525" coordorigin="2365,14442" coordsize="0,525" path="m2365,14967l2365,14442e" filled="f" stroked="t" strokeweight="1.424491pt" strokecolor="#6B6B6B">
                <v:path arrowok="t"/>
              </v:shape>
            </v:group>
            <v:group style="position:absolute;left:2355;top:14629;width:2;height:339" coordorigin="2355,14629" coordsize="2,339">
              <v:shape style="position:absolute;left:2355;top:14629;width:2;height:339" coordorigin="2355,14629" coordsize="0,339" path="m2355,14967l2355,14629e" filled="f" stroked="t" strokeweight=".949661pt" strokecolor="#676767">
                <v:path arrowok="t"/>
              </v:shape>
            </v:group>
            <v:group style="position:absolute;left:423;top:15545;width:309;height:2" coordorigin="423,15545" coordsize="309,2">
              <v:shape style="position:absolute;left:423;top:15545;width:309;height:2" coordorigin="423,15545" coordsize="309,0" path="m423,15545l731,15545e" filled="f" stroked="t" strokeweight=".949661pt" strokecolor="#747474">
                <v:path arrowok="t"/>
              </v:shape>
            </v:group>
            <v:group style="position:absolute;left:674;top:15547;width:522;height:2" coordorigin="674,15547" coordsize="522,2">
              <v:shape style="position:absolute;left:674;top:15547;width:522;height:2" coordorigin="674,15547" coordsize="522,0" path="m674,15547l1197,15547e" filled="f" stroked="t" strokeweight=".47483pt" strokecolor="#606060">
                <v:path arrowok="t"/>
              </v:shape>
            </v:group>
            <v:group style="position:absolute;left:1163;top:14891;width:2;height:649" coordorigin="1163,14891" coordsize="2,649">
              <v:shape style="position:absolute;left:1163;top:14891;width:2;height:649" coordorigin="1163,14891" coordsize="0,649" path="m1163,15540l1163,14891e" filled="f" stroked="t" strokeweight=".237415pt" strokecolor="#4B4B4B">
                <v:path arrowok="t"/>
              </v:shape>
            </v:group>
            <v:group style="position:absolute;left:1135;top:15547;width:5783;height:2" coordorigin="1135,15547" coordsize="5783,2">
              <v:shape style="position:absolute;left:1135;top:15547;width:5783;height:2" coordorigin="1135,15547" coordsize="5783,0" path="m1135,15547l6918,15547e" filled="f" stroked="t" strokeweight=".712246pt" strokecolor="#777777">
                <v:path arrowok="t"/>
              </v:shape>
            </v:group>
            <v:group style="position:absolute;left:2353;top:14862;width:2;height:687" coordorigin="2353,14862" coordsize="2,687">
              <v:shape style="position:absolute;left:2353;top:14862;width:2;height:687" coordorigin="2353,14862" coordsize="0,687" path="m2353,15550l2353,14862e" filled="f" stroked="t" strokeweight=".47483pt" strokecolor="#545454">
                <v:path arrowok="t"/>
              </v:shape>
            </v:group>
            <v:group style="position:absolute;left:6861;top:15545;width:470;height:2" coordorigin="6861,15545" coordsize="470,2">
              <v:shape style="position:absolute;left:6861;top:15545;width:470;height:2" coordorigin="6861,15545" coordsize="470,0" path="m6861,15545l7331,15545e" filled="f" stroked="t" strokeweight=".47483pt" strokecolor="#646464">
                <v:path arrowok="t"/>
              </v:shape>
            </v:group>
            <v:group style="position:absolute;left:7260;top:15545;width:2289;height:2" coordorigin="7260,15545" coordsize="2289,2">
              <v:shape style="position:absolute;left:7260;top:15545;width:2289;height:2" coordorigin="7260,15545" coordsize="2289,0" path="m7260,15545l9549,15545e" filled="f" stroked="t" strokeweight=".712246pt" strokecolor="#7C7C7C">
                <v:path arrowok="t"/>
              </v:shape>
            </v:group>
            <v:group style="position:absolute;left:9492;top:15545;width:266;height:2" coordorigin="9492,15545" coordsize="266,2">
              <v:shape style="position:absolute;left:9492;top:15545;width:266;height:2" coordorigin="9492,15545" coordsize="266,0" path="m9492,15545l9758,15545e" filled="f" stroked="t" strokeweight=".47483pt" strokecolor="#575757">
                <v:path arrowok="t"/>
              </v:shape>
            </v:group>
            <v:group style="position:absolute;left:9701;top:15545;width:1705;height:2" coordorigin="9701,15545" coordsize="1705,2">
              <v:shape style="position:absolute;left:9701;top:15545;width:1705;height:2" coordorigin="9701,15545" coordsize="1705,0" path="m9701,15545l11405,15545e" filled="f" stroked="t" strokeweight=".712246pt" strokecolor="#808080">
                <v:path arrowok="t"/>
              </v:shape>
            </v:group>
            <v:group style="position:absolute;left:7251;top:3701;width:76;height:2" coordorigin="7251,3701" coordsize="76,2">
              <v:shape style="position:absolute;left:7251;top:3701;width:76;height:2" coordorigin="7251,3701" coordsize="76,0" path="m7251,3701l7327,3701e" filled="f" stroked="t" strokeweight=".237415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3"/>
          <w:szCs w:val="23"/>
          <w:color w:val="606060"/>
          <w:spacing w:val="0"/>
          <w:w w:val="100"/>
          <w:b/>
          <w:bCs/>
          <w:position w:val="1"/>
        </w:rPr>
        <w:t>\\\</w:t>
      </w:r>
      <w:r>
        <w:rPr>
          <w:rFonts w:ascii="Times New Roman" w:hAnsi="Times New Roman" w:cs="Times New Roman" w:eastAsia="Times New Roman"/>
          <w:sz w:val="23"/>
          <w:szCs w:val="23"/>
          <w:color w:val="606060"/>
          <w:spacing w:val="0"/>
          <w:w w:val="100"/>
          <w:b/>
          <w:bCs/>
          <w:position w:val="1"/>
        </w:rPr>
        <w:t>3</w:t>
      </w:r>
      <w:r>
        <w:rPr>
          <w:rFonts w:ascii="Times New Roman" w:hAnsi="Times New Roman" w:cs="Times New Roman" w:eastAsia="Times New Roman"/>
          <w:sz w:val="23"/>
          <w:szCs w:val="23"/>
          <w:color w:val="606060"/>
          <w:spacing w:val="26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22"/>
          <w:szCs w:val="22"/>
          <w:color w:val="707070"/>
          <w:spacing w:val="0"/>
          <w:w w:val="100"/>
          <w:b/>
          <w:bCs/>
          <w:position w:val="1"/>
        </w:rPr>
        <w:t>e</w:t>
      </w:r>
      <w:r>
        <w:rPr>
          <w:rFonts w:ascii="Arial" w:hAnsi="Arial" w:cs="Arial" w:eastAsia="Arial"/>
          <w:sz w:val="22"/>
          <w:szCs w:val="22"/>
          <w:color w:val="707070"/>
          <w:spacing w:val="0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22"/>
          <w:szCs w:val="22"/>
          <w:color w:val="707070"/>
          <w:spacing w:val="57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22"/>
          <w:szCs w:val="22"/>
          <w:color w:val="4D4D4F"/>
          <w:spacing w:val="-8"/>
          <w:w w:val="81"/>
          <w:b/>
          <w:bCs/>
          <w:position w:val="1"/>
        </w:rPr>
        <w:t>e</w:t>
      </w:r>
      <w:r>
        <w:rPr>
          <w:rFonts w:ascii="Arial" w:hAnsi="Arial" w:cs="Arial" w:eastAsia="Arial"/>
          <w:sz w:val="22"/>
          <w:szCs w:val="22"/>
          <w:color w:val="333434"/>
          <w:spacing w:val="0"/>
          <w:w w:val="81"/>
          <w:b/>
          <w:bCs/>
          <w:position w:val="1"/>
        </w:rPr>
        <w:t>t</w:t>
      </w:r>
      <w:r>
        <w:rPr>
          <w:rFonts w:ascii="Arial" w:hAnsi="Arial" w:cs="Arial" w:eastAsia="Arial"/>
          <w:sz w:val="22"/>
          <w:szCs w:val="22"/>
          <w:color w:val="333434"/>
          <w:spacing w:val="-49"/>
          <w:w w:val="81"/>
          <w:b/>
          <w:bCs/>
          <w:position w:val="1"/>
        </w:rPr>
        <w:t> </w:t>
      </w:r>
      <w:r>
        <w:rPr>
          <w:rFonts w:ascii="Arial" w:hAnsi="Arial" w:cs="Arial" w:eastAsia="Arial"/>
          <w:sz w:val="22"/>
          <w:szCs w:val="22"/>
          <w:color w:val="333434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2"/>
          <w:szCs w:val="22"/>
          <w:color w:val="333434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Sedat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95"/>
          <w:position w:val="-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95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16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7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</w:r>
      <w:r>
        <w:rPr>
          <w:rFonts w:ascii="Arial" w:hAnsi="Arial" w:cs="Arial" w:eastAsia="Arial"/>
          <w:sz w:val="15"/>
          <w:szCs w:val="15"/>
          <w:color w:val="333434"/>
          <w:spacing w:val="0"/>
          <w:w w:val="62"/>
          <w:position w:val="-1"/>
        </w:rPr>
        <w:t>...</w:t>
      </w:r>
      <w:r>
        <w:rPr>
          <w:rFonts w:ascii="Arial" w:hAnsi="Arial" w:cs="Arial" w:eastAsia="Arial"/>
          <w:sz w:val="15"/>
          <w:szCs w:val="15"/>
          <w:color w:val="333434"/>
          <w:spacing w:val="-30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909090"/>
          <w:spacing w:val="-15"/>
          <w:w w:val="283"/>
          <w:position w:val="-1"/>
        </w:rPr>
        <w:t>'</w:t>
      </w:r>
      <w:r>
        <w:rPr>
          <w:rFonts w:ascii="Arial" w:hAnsi="Arial" w:cs="Arial" w:eastAsia="Arial"/>
          <w:sz w:val="15"/>
          <w:szCs w:val="15"/>
          <w:color w:val="707070"/>
          <w:spacing w:val="0"/>
          <w:w w:val="130"/>
          <w:position w:val="-1"/>
        </w:rPr>
        <w:t>H</w:t>
      </w:r>
      <w:r>
        <w:rPr>
          <w:rFonts w:ascii="Arial" w:hAnsi="Arial" w:cs="Arial" w:eastAsia="Arial"/>
          <w:sz w:val="15"/>
          <w:szCs w:val="15"/>
          <w:color w:val="707070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76"/>
          <w:position w:val="-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1"/>
          <w:w w:val="76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333434"/>
          <w:spacing w:val="0"/>
          <w:w w:val="174"/>
          <w:position w:val="-1"/>
        </w:rPr>
        <w:t>ll</w:t>
      </w:r>
      <w:r>
        <w:rPr>
          <w:rFonts w:ascii="Arial" w:hAnsi="Arial" w:cs="Arial" w:eastAsia="Arial"/>
          <w:sz w:val="15"/>
          <w:szCs w:val="15"/>
          <w:color w:val="33343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333434"/>
          <w:spacing w:val="0"/>
          <w:w w:val="100"/>
          <w:position w:val="-1"/>
        </w:rPr>
      </w:r>
      <w:r>
        <w:rPr>
          <w:rFonts w:ascii="Arial" w:hAnsi="Arial" w:cs="Arial" w:eastAsia="Arial"/>
          <w:sz w:val="15"/>
          <w:szCs w:val="15"/>
          <w:color w:val="707070"/>
          <w:spacing w:val="0"/>
          <w:w w:val="542"/>
          <w:position w:val="-1"/>
        </w:rPr>
        <w:t>'/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4993" w:right="-20"/>
        <w:jc w:val="left"/>
        <w:tabs>
          <w:tab w:pos="9460" w:val="left"/>
          <w:tab w:pos="988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3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4"/>
          <w:szCs w:val="14"/>
          <w:color w:val="707070"/>
          <w:spacing w:val="0"/>
          <w:w w:val="133"/>
          <w:position w:val="0"/>
        </w:rPr>
        <w:t>"</w:t>
      </w:r>
      <w:r>
        <w:rPr>
          <w:rFonts w:ascii="Times New Roman" w:hAnsi="Times New Roman" w:cs="Times New Roman" w:eastAsia="Times New Roman"/>
          <w:sz w:val="14"/>
          <w:szCs w:val="14"/>
          <w:color w:val="707070"/>
          <w:spacing w:val="-17"/>
          <w:w w:val="133"/>
          <w:position w:val="0"/>
        </w:rPr>
        <w:t>"</w:t>
      </w:r>
      <w:r>
        <w:rPr>
          <w:rFonts w:ascii="Times New Roman" w:hAnsi="Times New Roman" w:cs="Times New Roman" w:eastAsia="Times New Roman"/>
          <w:sz w:val="14"/>
          <w:szCs w:val="14"/>
          <w:color w:val="909090"/>
          <w:spacing w:val="0"/>
          <w:w w:val="99"/>
          <w:position w:val="0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90909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90909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4"/>
          <w:szCs w:val="14"/>
          <w:color w:val="A8A8A8"/>
          <w:spacing w:val="0"/>
          <w:w w:val="214"/>
          <w:position w:val="0"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A8A8A8"/>
          <w:spacing w:val="-18"/>
          <w:w w:val="214"/>
          <w:position w:val="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707070"/>
          <w:spacing w:val="0"/>
          <w:w w:val="97"/>
          <w:position w:val="0"/>
        </w:rPr>
        <w:t>'$'-</w:t>
      </w:r>
      <w:r>
        <w:rPr>
          <w:rFonts w:ascii="Times New Roman" w:hAnsi="Times New Roman" w:cs="Times New Roman" w:eastAsia="Times New Roman"/>
          <w:sz w:val="14"/>
          <w:szCs w:val="14"/>
          <w:color w:val="707070"/>
          <w:spacing w:val="-18"/>
          <w:w w:val="97"/>
          <w:position w:val="0"/>
        </w:rPr>
        <w:t>"</w:t>
      </w:r>
      <w:r>
        <w:rPr>
          <w:rFonts w:ascii="Times New Roman" w:hAnsi="Times New Roman" w:cs="Times New Roman" w:eastAsia="Times New Roman"/>
          <w:sz w:val="14"/>
          <w:szCs w:val="14"/>
          <w:color w:val="909090"/>
          <w:spacing w:val="0"/>
          <w:w w:val="274"/>
          <w:position w:val="0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4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575" w:right="4560" w:firstLine="-11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6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1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9"/>
          <w:w w:val="115"/>
        </w:rPr>
        <w:t>G</w:t>
      </w:r>
      <w:r>
        <w:rPr>
          <w:rFonts w:ascii="Arial" w:hAnsi="Arial" w:cs="Arial" w:eastAsia="Arial"/>
          <w:sz w:val="21"/>
          <w:szCs w:val="21"/>
          <w:color w:val="2D2D2D"/>
          <w:spacing w:val="0"/>
          <w:w w:val="285"/>
        </w:rPr>
        <w:t>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69" w:lineRule="exact"/>
        <w:ind w:left="883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367443pt;margin-top:-40.91581pt;width:505.42379pt;height:87.05893pt;mso-position-horizontal-relative:page;mso-position-vertical-relative:paragraph;z-index:-16886" type="#_x0000_t202" filled="f" stroked="f">
            <v:textbox inset="0,0,0,0">
              <w:txbxContent>
                <w:p>
                  <w:pPr>
                    <w:spacing w:before="0" w:after="0" w:line="1741" w:lineRule="exact"/>
                    <w:ind w:right="-301"/>
                    <w:jc w:val="left"/>
                    <w:tabs>
                      <w:tab w:pos="876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1C1C1C"/>
                      <w:spacing w:val="0"/>
                      <w:w w:val="154"/>
                      <w:b/>
                      <w:bCs/>
                      <w:i/>
                      <w:position w:val="65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1C1C1C"/>
                      <w:spacing w:val="0"/>
                      <w:w w:val="100"/>
                      <w:b/>
                      <w:bCs/>
                      <w:i/>
                      <w:position w:val="65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1C1C1C"/>
                      <w:spacing w:val="0"/>
                      <w:w w:val="100"/>
                      <w:b/>
                      <w:bCs/>
                      <w:i/>
                      <w:position w:val="65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424242"/>
                      <w:spacing w:val="0"/>
                      <w:w w:val="265"/>
                      <w:position w:val="-8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22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79" w:lineRule="exact"/>
        <w:ind w:left="581" w:right="3801"/>
        <w:jc w:val="center"/>
        <w:tabs>
          <w:tab w:pos="3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2D2D2D"/>
          <w:spacing w:val="-3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left="663" w:right="-20"/>
        <w:jc w:val="left"/>
        <w:tabs>
          <w:tab w:pos="4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D2D2D"/>
          <w:spacing w:val="0"/>
          <w:w w:val="113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2D2D2D"/>
          <w:spacing w:val="-36"/>
          <w:w w:val="113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33" w:right="-20"/>
        <w:jc w:val="left"/>
        <w:tabs>
          <w:tab w:pos="1500" w:val="left"/>
          <w:tab w:pos="3220" w:val="left"/>
          <w:tab w:pos="556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05.05.20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8"/>
          <w:position w:val="1"/>
        </w:rPr>
        <w:t>lB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8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.20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rrel: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0"/>
        </w:rPr>
        <w:t>ı55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43" w:right="-20"/>
        <w:jc w:val="left"/>
        <w:tabs>
          <w:tab w:pos="1500" w:val="left"/>
          <w:tab w:pos="3220" w:val="left"/>
          <w:tab w:pos="4560" w:val="left"/>
          <w:tab w:pos="5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  <w:position w:val="1"/>
        </w:rPr>
        <w:t>05.05.20ı7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  <w:position w:val="0"/>
        </w:rPr>
        <w:t>:2759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:Kını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52"/>
          <w:position w:val="0"/>
        </w:rPr>
        <w:t>I.</w:t>
      </w:r>
      <w:r>
        <w:rPr>
          <w:rFonts w:ascii="Arial" w:hAnsi="Arial" w:cs="Arial" w:eastAsia="Arial"/>
          <w:sz w:val="20"/>
          <w:szCs w:val="20"/>
          <w:color w:val="2D2D2D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63" w:lineRule="auto"/>
        <w:ind w:left="138" w:right="6295" w:firstLine="5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Osmaniye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Topl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konutla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önü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KINIK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Osmaniye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Topl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konutla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önü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KINIK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4" w:lineRule="exact"/>
        <w:ind w:left="138" w:right="-20"/>
        <w:jc w:val="left"/>
        <w:tabs>
          <w:tab w:pos="1500" w:val="left"/>
          <w:tab w:pos="370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lastik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:A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26" w:lineRule="exact"/>
        <w:ind w:left="138" w:right="-20"/>
        <w:jc w:val="left"/>
        <w:tabs>
          <w:tab w:pos="368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2.760132pt;margin-top:7.047553pt;width:19.153656pt;height:35.470705pt;mso-position-horizontal-relative:page;mso-position-vertical-relative:paragraph;z-index:-16889" type="#_x0000_t202" filled="f" stroked="f">
            <v:textbox inset="0,0,0,0">
              <w:txbxContent>
                <w:p>
                  <w:pPr>
                    <w:spacing w:before="71" w:after="0" w:line="240" w:lineRule="auto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666666"/>
                      <w:spacing w:val="0"/>
                      <w:w w:val="100"/>
                    </w:rPr>
                    <w:t>Ç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666666"/>
                      <w:spacing w:val="9"/>
                      <w:w w:val="100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0"/>
                      <w:w w:val="100"/>
                    </w:rPr>
                    <w:t>lik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İs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1"/>
        </w:rPr>
        <w:t>Yapını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1"/>
        </w:rPr>
        <w:t>n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2D2D2D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8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4"/>
          <w:position w:val="-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60" w:bottom="280" w:left="220" w:right="200"/>
        </w:sectPr>
      </w:pPr>
      <w:rPr/>
    </w:p>
    <w:p>
      <w:pPr>
        <w:spacing w:before="0" w:after="0" w:line="194" w:lineRule="exact"/>
        <w:ind w:left="368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6.027588pt;margin-top:1.178758pt;width:33.01085pt;height:26pt;mso-position-horizontal-relative:page;mso-position-vertical-relative:paragraph;z-index:-16885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60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525252"/>
                      <w:spacing w:val="0"/>
                      <w:w w:val="4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25252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25252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24242"/>
                      <w:spacing w:val="-4"/>
                      <w:w w:val="4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8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4"/>
          <w:w w:val="8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3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5"/>
          <w:w w:val="7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72"/>
        </w:rPr>
        <w:t>llŞilj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73"/>
        </w:rPr>
        <w:t>)_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544" w:lineRule="exact"/>
        <w:ind w:right="-1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52"/>
          <w:szCs w:val="52"/>
          <w:color w:val="AFAFAF"/>
          <w:w w:val="152"/>
          <w:position w:val="-1"/>
        </w:rPr>
        <w:t>-</w:t>
      </w:r>
      <w:r>
        <w:rPr>
          <w:rFonts w:ascii="Arial" w:hAnsi="Arial" w:cs="Arial" w:eastAsia="Arial"/>
          <w:sz w:val="52"/>
          <w:szCs w:val="52"/>
          <w:color w:val="AFAFAF"/>
          <w:spacing w:val="-79"/>
          <w:w w:val="100"/>
          <w:position w:val="-1"/>
        </w:rPr>
        <w:t> </w:t>
      </w:r>
      <w:r>
        <w:rPr>
          <w:rFonts w:ascii="Arial" w:hAnsi="Arial" w:cs="Arial" w:eastAsia="Arial"/>
          <w:sz w:val="52"/>
          <w:szCs w:val="52"/>
          <w:color w:val="2D2D2D"/>
          <w:spacing w:val="0"/>
          <w:w w:val="41"/>
          <w:position w:val="-1"/>
        </w:rPr>
        <w:t>ı</w:t>
      </w:r>
      <w:r>
        <w:rPr>
          <w:rFonts w:ascii="Arial" w:hAnsi="Arial" w:cs="Arial" w:eastAsia="Arial"/>
          <w:sz w:val="52"/>
          <w:szCs w:val="52"/>
          <w:color w:val="2D2D2D"/>
          <w:spacing w:val="57"/>
          <w:w w:val="4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7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0"/>
          <w:w w:val="100"/>
          <w:position w:val="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4"/>
          <w:position w:val="27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:21.35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  <w:cols w:num="3" w:equalWidth="0">
            <w:col w:w="5544" w:space="169"/>
            <w:col w:w="910" w:space="173"/>
            <w:col w:w="4704"/>
          </w:cols>
        </w:sectPr>
      </w:pPr>
      <w:rPr/>
    </w:p>
    <w:p>
      <w:pPr>
        <w:spacing w:before="0" w:after="0" w:line="211" w:lineRule="exact"/>
        <w:ind w:left="138" w:right="-20"/>
        <w:jc w:val="left"/>
        <w:tabs>
          <w:tab w:pos="1920" w:val="left"/>
          <w:tab w:pos="5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4"/>
          <w:position w:val="0"/>
        </w:rPr>
        <w:t>Sahi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1"/>
          <w:w w:val="105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5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3"/>
          <w:position w:val="0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0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4" w:after="0" w:line="240" w:lineRule="auto"/>
        <w:ind w:left="19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Nahit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USLULAR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909" w:right="-20"/>
        <w:jc w:val="left"/>
        <w:tabs>
          <w:tab w:pos="472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21.2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21.25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28" w:right="-20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  <w:position w:val="0"/>
        </w:rPr>
        <w:t>635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8" w:lineRule="exact"/>
        <w:ind w:left="133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left="4712" w:right="454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63" w:lineRule="auto"/>
        <w:ind w:left="1933" w:right="4165" w:firstLine="2807"/>
        <w:jc w:val="left"/>
        <w:tabs>
          <w:tab w:pos="3400" w:val="left"/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7" w:lineRule="exact"/>
        <w:ind w:left="114" w:right="-20"/>
        <w:jc w:val="left"/>
        <w:tabs>
          <w:tab w:pos="1920" w:val="left"/>
          <w:tab w:pos="472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Courier New" w:hAnsi="Courier New" w:cs="Courier New" w:eastAsia="Courier New"/>
          <w:sz w:val="28"/>
          <w:szCs w:val="28"/>
          <w:color w:val="525252"/>
          <w:spacing w:val="0"/>
          <w:w w:val="47"/>
          <w:position w:val="3"/>
        </w:rPr>
        <w:t>\</w:t>
      </w:r>
      <w:r>
        <w:rPr>
          <w:rFonts w:ascii="Courier New" w:hAnsi="Courier New" w:cs="Courier New" w:eastAsia="Courier New"/>
          <w:sz w:val="28"/>
          <w:szCs w:val="28"/>
          <w:color w:val="525252"/>
          <w:spacing w:val="-42"/>
          <w:w w:val="47"/>
          <w:position w:val="3"/>
        </w:rPr>
        <w:t>7</w:t>
      </w:r>
      <w:r>
        <w:rPr>
          <w:rFonts w:ascii="Courier New" w:hAnsi="Courier New" w:cs="Courier New" w:eastAsia="Courier New"/>
          <w:sz w:val="28"/>
          <w:szCs w:val="28"/>
          <w:color w:val="2D2D2D"/>
          <w:spacing w:val="0"/>
          <w:w w:val="47"/>
          <w:position w:val="3"/>
        </w:rPr>
        <w:t>.</w:t>
      </w:r>
      <w:r>
        <w:rPr>
          <w:rFonts w:ascii="Courier New" w:hAnsi="Courier New" w:cs="Courier New" w:eastAsia="Courier New"/>
          <w:sz w:val="28"/>
          <w:szCs w:val="28"/>
          <w:color w:val="2D2D2D"/>
          <w:spacing w:val="0"/>
          <w:w w:val="47"/>
          <w:position w:val="3"/>
        </w:rPr>
        <w:t> </w:t>
      </w:r>
      <w:r>
        <w:rPr>
          <w:rFonts w:ascii="Courier New" w:hAnsi="Courier New" w:cs="Courier New" w:eastAsia="Courier New"/>
          <w:sz w:val="28"/>
          <w:szCs w:val="28"/>
          <w:color w:val="2D2D2D"/>
          <w:spacing w:val="34"/>
          <w:w w:val="47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  <w:t>.ıncı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128" w:right="-20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19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9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7" w:lineRule="auto"/>
        <w:ind w:left="143" w:right="2753" w:firstLine="-29"/>
        <w:jc w:val="left"/>
        <w:tabs>
          <w:tab w:pos="1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dumanit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710" w:right="391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Söndürınede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8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193" w:lineRule="exact"/>
        <w:ind w:left="133" w:right="-20"/>
        <w:jc w:val="left"/>
        <w:tabs>
          <w:tab w:pos="2280" w:val="left"/>
          <w:tab w:pos="4720" w:val="left"/>
          <w:tab w:pos="6640" w:val="left"/>
          <w:tab w:pos="8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1"/>
        </w:rPr>
        <w:t>Sul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1"/>
        </w:rPr>
        <w:t>u</w:t>
      </w:r>
      <w:r>
        <w:rPr>
          <w:rFonts w:ascii="Arial" w:hAnsi="Arial" w:cs="Arial" w:eastAsia="Arial"/>
          <w:sz w:val="14"/>
          <w:szCs w:val="14"/>
          <w:color w:val="2D2D2D"/>
          <w:spacing w:val="26"/>
          <w:w w:val="100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13"/>
          <w:position w:val="1"/>
        </w:rPr>
        <w:t>Söndtlrme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6" w:lineRule="exact"/>
        <w:ind w:left="4739" w:right="-20"/>
        <w:jc w:val="left"/>
        <w:tabs>
          <w:tab w:pos="6640" w:val="left"/>
          <w:tab w:pos="82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0,5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525252"/>
          <w:spacing w:val="0"/>
          <w:w w:val="56"/>
          <w:position w:val="-2"/>
        </w:rPr>
        <w:t>ı</w:t>
      </w:r>
      <w:r>
        <w:rPr>
          <w:rFonts w:ascii="Arial" w:hAnsi="Arial" w:cs="Arial" w:eastAsia="Arial"/>
          <w:sz w:val="38"/>
          <w:szCs w:val="38"/>
          <w:color w:val="525252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8"/>
          <w:szCs w:val="38"/>
          <w:color w:val="525252"/>
          <w:spacing w:val="0"/>
          <w:w w:val="100"/>
          <w:position w:val="-2"/>
        </w:rPr>
      </w:r>
      <w:r>
        <w:rPr>
          <w:rFonts w:ascii="Arial" w:hAnsi="Arial" w:cs="Arial" w:eastAsia="Arial"/>
          <w:sz w:val="38"/>
          <w:szCs w:val="38"/>
          <w:color w:val="424242"/>
          <w:spacing w:val="0"/>
          <w:w w:val="56"/>
          <w:position w:val="-2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</w:sectPr>
      </w:pPr>
      <w:rPr/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100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Topl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konutla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önündeki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1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2"/>
          <w:position w:val="-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  <w:cols w:num="2" w:equalWidth="0">
            <w:col w:w="1855" w:space="72"/>
            <w:col w:w="9573"/>
          </w:cols>
        </w:sectPr>
      </w:pPr>
      <w:rPr/>
    </w:p>
    <w:p>
      <w:pPr>
        <w:spacing w:before="20" w:after="0" w:line="247" w:lineRule="auto"/>
        <w:ind w:left="1937" w:right="63" w:firstLine="-180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hıdırellez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nedeniyle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üzerine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lastikteri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atılması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5" w:lineRule="auto"/>
        <w:ind w:left="128" w:right="3996"/>
        <w:jc w:val="left"/>
        <w:tabs>
          <w:tab w:pos="192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Courier New" w:hAnsi="Courier New" w:cs="Courier New" w:eastAsia="Courier New"/>
          <w:sz w:val="22"/>
          <w:szCs w:val="22"/>
          <w:color w:val="2D2D2D"/>
          <w:spacing w:val="0"/>
          <w:w w:val="74"/>
          <w:position w:val="1"/>
        </w:rPr>
        <w:t>S'</w:t>
      </w:r>
      <w:r>
        <w:rPr>
          <w:rFonts w:ascii="Courier New" w:hAnsi="Courier New" w:cs="Courier New" w:eastAsia="Courier New"/>
          <w:sz w:val="22"/>
          <w:szCs w:val="22"/>
          <w:color w:val="2D2D2D"/>
          <w:spacing w:val="69"/>
          <w:w w:val="7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ıialı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7"/>
          <w:position w:val="0"/>
        </w:rPr>
        <w:t>Aıuı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7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5.03064pt;margin-top:7.92156pt;width:68.743755pt;height:69.5pt;mso-position-horizontal-relative:page;mso-position-vertical-relative:paragraph;z-index:-16884" type="#_x0000_t202" filled="f" stroked="f">
            <v:textbox inset="0,0,0,0">
              <w:txbxContent>
                <w:p>
                  <w:pPr>
                    <w:spacing w:before="0" w:after="0" w:line="1390" w:lineRule="exact"/>
                    <w:ind w:right="-248"/>
                    <w:jc w:val="left"/>
                    <w:rPr>
                      <w:rFonts w:ascii="Arial" w:hAnsi="Arial" w:cs="Arial" w:eastAsia="Arial"/>
                      <w:sz w:val="139"/>
                      <w:szCs w:val="139"/>
                    </w:rPr>
                  </w:pPr>
                  <w:rPr/>
                  <w:r>
                    <w:rPr>
                      <w:rFonts w:ascii="Arial" w:hAnsi="Arial" w:cs="Arial" w:eastAsia="Arial"/>
                      <w:sz w:val="139"/>
                      <w:szCs w:val="139"/>
                      <w:color w:val="2D2D2D"/>
                      <w:spacing w:val="-777"/>
                      <w:w w:val="19"/>
                      <w:position w:val="-1"/>
                    </w:rPr>
                    <w:t>G</w:t>
                  </w:r>
                  <w:r>
                    <w:rPr>
                      <w:rFonts w:ascii="Arial" w:hAnsi="Arial" w:cs="Arial" w:eastAsia="Arial"/>
                      <w:sz w:val="139"/>
                      <w:szCs w:val="139"/>
                      <w:color w:val="2D2D2D"/>
                      <w:spacing w:val="77"/>
                      <w:w w:val="20"/>
                      <w:position w:val="-1"/>
                    </w:rPr>
                    <w:t>i</w:t>
                  </w:r>
                  <w:r>
                    <w:rPr>
                      <w:rFonts w:ascii="Arial" w:hAnsi="Arial" w:cs="Arial" w:eastAsia="Arial"/>
                      <w:sz w:val="139"/>
                      <w:szCs w:val="139"/>
                      <w:color w:val="2D2D2D"/>
                      <w:spacing w:val="0"/>
                      <w:w w:val="20"/>
                      <w:position w:val="-1"/>
                    </w:rPr>
                    <w:t>i</w:t>
                  </w:r>
                  <w:r>
                    <w:rPr>
                      <w:rFonts w:ascii="Arial" w:hAnsi="Arial" w:cs="Arial" w:eastAsia="Arial"/>
                      <w:sz w:val="139"/>
                      <w:szCs w:val="139"/>
                      <w:color w:val="2D2D2D"/>
                      <w:spacing w:val="-187"/>
                      <w:w w:val="20"/>
                      <w:position w:val="-1"/>
                    </w:rPr>
                    <w:t>ş</w:t>
                  </w:r>
                  <w:r>
                    <w:rPr>
                      <w:rFonts w:ascii="Arial" w:hAnsi="Arial" w:cs="Arial" w:eastAsia="Arial"/>
                      <w:sz w:val="139"/>
                      <w:szCs w:val="139"/>
                      <w:color w:val="3D4475"/>
                      <w:spacing w:val="31"/>
                      <w:w w:val="120"/>
                      <w:position w:val="-1"/>
                    </w:rPr>
                    <w:t>J</w:t>
                  </w:r>
                  <w:r>
                    <w:rPr>
                      <w:rFonts w:ascii="Arial" w:hAnsi="Arial" w:cs="Arial" w:eastAsia="Arial"/>
                      <w:sz w:val="139"/>
                      <w:szCs w:val="139"/>
                      <w:color w:val="3D4475"/>
                      <w:spacing w:val="-448"/>
                      <w:w w:val="119"/>
                      <w:position w:val="-1"/>
                    </w:rPr>
                    <w:t>t</w:t>
                  </w:r>
                  <w:r>
                    <w:rPr>
                      <w:rFonts w:ascii="Arial" w:hAnsi="Arial" w:cs="Arial" w:eastAsia="Arial"/>
                      <w:sz w:val="139"/>
                      <w:szCs w:val="13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5" w:after="0" w:line="240" w:lineRule="auto"/>
        <w:ind w:left="143" w:right="-20"/>
        <w:jc w:val="left"/>
        <w:tabs>
          <w:tab w:pos="1920" w:val="left"/>
          <w:tab w:pos="6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lfarih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1"/>
        </w:rPr>
        <w:t>:05.05.2017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.43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33" w:right="-20"/>
        <w:jc w:val="left"/>
        <w:tabs>
          <w:tab w:pos="1080" w:val="left"/>
          <w:tab w:pos="8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Öl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KİP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!.Posta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9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</w:sectPr>
      </w:pPr>
      <w:rPr/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0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61" w:lineRule="exact"/>
        <w:ind w:right="-71"/>
        <w:jc w:val="left"/>
        <w:tabs>
          <w:tab w:pos="140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525252"/>
          <w:spacing w:val="0"/>
          <w:w w:val="127"/>
          <w:position w:val="-1"/>
        </w:rPr>
        <w:t>.Nai</w:t>
      </w:r>
      <w:r>
        <w:rPr>
          <w:rFonts w:ascii="Arial" w:hAnsi="Arial" w:cs="Arial" w:eastAsia="Arial"/>
          <w:sz w:val="23"/>
          <w:szCs w:val="23"/>
          <w:color w:val="525252"/>
          <w:spacing w:val="0"/>
          <w:w w:val="127"/>
          <w:position w:val="-1"/>
        </w:rPr>
        <w:t>m</w:t>
      </w:r>
      <w:r>
        <w:rPr>
          <w:rFonts w:ascii="Arial" w:hAnsi="Arial" w:cs="Arial" w:eastAsia="Arial"/>
          <w:sz w:val="23"/>
          <w:szCs w:val="23"/>
          <w:color w:val="525252"/>
          <w:spacing w:val="-12"/>
          <w:w w:val="127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666666"/>
          <w:spacing w:val="-18"/>
          <w:w w:val="59"/>
          <w:position w:val="-1"/>
        </w:rPr>
        <w:t>•</w:t>
      </w:r>
      <w:r>
        <w:rPr>
          <w:rFonts w:ascii="Arial" w:hAnsi="Arial" w:cs="Arial" w:eastAsia="Arial"/>
          <w:sz w:val="23"/>
          <w:szCs w:val="23"/>
          <w:color w:val="9A9C9C"/>
          <w:spacing w:val="0"/>
          <w:w w:val="82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9A9C9C"/>
          <w:spacing w:val="-30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525252"/>
          <w:spacing w:val="0"/>
          <w:w w:val="100"/>
          <w:position w:val="-1"/>
        </w:rPr>
        <w:t>'</w:t>
      </w:r>
      <w:r>
        <w:rPr>
          <w:rFonts w:ascii="Arial" w:hAnsi="Arial" w:cs="Arial" w:eastAsia="Arial"/>
          <w:sz w:val="23"/>
          <w:szCs w:val="23"/>
          <w:color w:val="525252"/>
          <w:spacing w:val="-24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C1C1C1"/>
          <w:spacing w:val="0"/>
          <w:w w:val="41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C1C1C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3"/>
          <w:szCs w:val="23"/>
          <w:color w:val="C1C1C1"/>
          <w:spacing w:val="0"/>
          <w:w w:val="100"/>
          <w:position w:val="-1"/>
        </w:rPr>
      </w:r>
      <w:r>
        <w:rPr>
          <w:rFonts w:ascii="Arial" w:hAnsi="Arial" w:cs="Arial" w:eastAsia="Arial"/>
          <w:sz w:val="23"/>
          <w:szCs w:val="23"/>
          <w:color w:val="666666"/>
          <w:spacing w:val="0"/>
          <w:w w:val="147"/>
          <w:position w:val="-1"/>
        </w:rPr>
        <w:t>:EK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51" w:lineRule="exact"/>
        <w:ind w:right="-76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525252"/>
          <w:spacing w:val="0"/>
          <w:w w:val="122"/>
          <w:position w:val="-7"/>
        </w:rPr>
        <w:t>Itfaiye</w:t>
      </w:r>
      <w:r>
        <w:rPr>
          <w:rFonts w:ascii="Arial" w:hAnsi="Arial" w:cs="Arial" w:eastAsia="Arial"/>
          <w:sz w:val="20"/>
          <w:szCs w:val="20"/>
          <w:color w:val="525252"/>
          <w:spacing w:val="-12"/>
          <w:w w:val="122"/>
          <w:position w:val="-7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66666"/>
          <w:spacing w:val="0"/>
          <w:w w:val="92"/>
          <w:position w:val="-7"/>
        </w:rPr>
        <w:t>Ku:ley</w:t>
      </w:r>
      <w:r>
        <w:rPr>
          <w:rFonts w:ascii="Times New Roman" w:hAnsi="Times New Roman" w:cs="Times New Roman" w:eastAsia="Times New Roman"/>
          <w:sz w:val="24"/>
          <w:szCs w:val="24"/>
          <w:color w:val="666666"/>
          <w:spacing w:val="25"/>
          <w:w w:val="92"/>
          <w:position w:val="-7"/>
        </w:rPr>
        <w:t> </w:t>
      </w:r>
      <w:r>
        <w:rPr>
          <w:rFonts w:ascii="Arial" w:hAnsi="Arial" w:cs="Arial" w:eastAsia="Arial"/>
          <w:sz w:val="20"/>
          <w:szCs w:val="20"/>
          <w:color w:val="525252"/>
          <w:spacing w:val="0"/>
          <w:w w:val="112"/>
          <w:position w:val="-7"/>
        </w:rPr>
        <w:t>Bölge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234" w:right="-105"/>
        <w:jc w:val="left"/>
        <w:tabs>
          <w:tab w:pos="4220" w:val="left"/>
        </w:tabs>
        <w:rPr>
          <w:rFonts w:ascii="Times New Roman" w:hAnsi="Times New Roman" w:cs="Times New Roman" w:eastAsia="Times New Roman"/>
          <w:sz w:val="37"/>
          <w:szCs w:val="3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37"/>
          <w:szCs w:val="37"/>
          <w:color w:val="2D2D2D"/>
          <w:spacing w:val="0"/>
          <w:w w:val="110"/>
          <w:position w:val="-21"/>
        </w:rPr>
        <w:t>ı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57" w:lineRule="exact"/>
        <w:ind w:right="507"/>
        <w:jc w:val="righ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9A9C9C"/>
          <w:spacing w:val="5"/>
          <w:w w:val="81"/>
          <w:position w:val="-12"/>
        </w:rPr>
        <w:t>-</w:t>
      </w:r>
      <w:r>
        <w:rPr>
          <w:rFonts w:ascii="Arial" w:hAnsi="Arial" w:cs="Arial" w:eastAsia="Arial"/>
          <w:sz w:val="26"/>
          <w:szCs w:val="26"/>
          <w:color w:val="424242"/>
          <w:spacing w:val="-40"/>
          <w:w w:val="84"/>
          <w:position w:val="-12"/>
        </w:rPr>
        <w:t>a</w:t>
      </w:r>
      <w:r>
        <w:rPr>
          <w:rFonts w:ascii="Arial" w:hAnsi="Arial" w:cs="Arial" w:eastAsia="Arial"/>
          <w:sz w:val="26"/>
          <w:szCs w:val="26"/>
          <w:color w:val="9A9C9C"/>
          <w:spacing w:val="0"/>
          <w:w w:val="81"/>
          <w:position w:val="-12"/>
        </w:rPr>
        <w:t>-</w:t>
      </w:r>
      <w:r>
        <w:rPr>
          <w:rFonts w:ascii="Arial" w:hAnsi="Arial" w:cs="Arial" w:eastAsia="Arial"/>
          <w:sz w:val="26"/>
          <w:szCs w:val="26"/>
          <w:color w:val="9A9C9C"/>
          <w:spacing w:val="-42"/>
          <w:w w:val="100"/>
          <w:position w:val="-12"/>
        </w:rPr>
        <w:t> </w:t>
      </w:r>
      <w:r>
        <w:rPr>
          <w:rFonts w:ascii="Arial" w:hAnsi="Arial" w:cs="Arial" w:eastAsia="Arial"/>
          <w:sz w:val="26"/>
          <w:szCs w:val="26"/>
          <w:color w:val="525252"/>
          <w:spacing w:val="0"/>
          <w:w w:val="94"/>
          <w:position w:val="-12"/>
        </w:rPr>
        <w:t>ı</w:t>
      </w:r>
      <w:r>
        <w:rPr>
          <w:rFonts w:ascii="Arial" w:hAnsi="Arial" w:cs="Arial" w:eastAsia="Arial"/>
          <w:sz w:val="26"/>
          <w:szCs w:val="26"/>
          <w:color w:val="525252"/>
          <w:spacing w:val="0"/>
          <w:w w:val="95"/>
          <w:position w:val="-12"/>
        </w:rPr>
        <w:t>m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83" w:right="139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6"/>
        </w:rPr>
        <w:t>31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5"/>
        </w:rPr>
        <w:t>ll17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20" w:lineRule="exact"/>
        <w:ind w:left="-34" w:right="1402"/>
        <w:jc w:val="center"/>
        <w:tabs>
          <w:tab w:pos="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8.977417pt;margin-top:1.22474pt;width:7.526667pt;height:20.31587pt;mso-position-horizontal-relative:page;mso-position-vertical-relative:paragraph;z-index:-16888" type="#_x0000_t202" filled="f" stroked="f">
            <v:textbox inset="0,0,0,0">
              <w:txbxContent>
                <w:p>
                  <w:pPr>
                    <w:spacing w:before="0" w:after="0" w:line="194" w:lineRule="exact"/>
                    <w:ind w:left="32" w:right="-20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9A9C9C"/>
                      <w:spacing w:val="0"/>
                      <w:w w:val="78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9A9C9C"/>
          <w:w w:val="74"/>
          <w:position w:val="-8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9A9C9C"/>
          <w:spacing w:val="-3"/>
          <w:w w:val="73"/>
          <w:position w:val="-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244"/>
          <w:position w:val="-8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9"/>
          <w:szCs w:val="19"/>
          <w:color w:val="AFAFAF"/>
          <w:spacing w:val="0"/>
          <w:w w:val="140"/>
          <w:position w:val="-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20" w:right="200"/>
          <w:cols w:num="4" w:equalWidth="0">
            <w:col w:w="864" w:space="1255"/>
            <w:col w:w="1977" w:space="524"/>
            <w:col w:w="4338" w:space="163"/>
            <w:col w:w="2379"/>
          </w:cols>
        </w:sectPr>
      </w:pPr>
      <w:rPr/>
    </w:p>
    <w:p>
      <w:pPr>
        <w:spacing w:before="0" w:after="0" w:line="233" w:lineRule="exact"/>
        <w:ind w:left="1990" w:right="-20"/>
        <w:jc w:val="left"/>
        <w:tabs>
          <w:tab w:pos="896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0"/>
          <w:szCs w:val="20"/>
          <w:color w:val="525252"/>
          <w:spacing w:val="0"/>
          <w:w w:val="100"/>
          <w:position w:val="-9"/>
        </w:rPr>
        <w:t>1</w:t>
      </w:r>
      <w:r>
        <w:rPr>
          <w:rFonts w:ascii="Arial" w:hAnsi="Arial" w:cs="Arial" w:eastAsia="Arial"/>
          <w:sz w:val="20"/>
          <w:szCs w:val="20"/>
          <w:color w:val="525252"/>
          <w:spacing w:val="0"/>
          <w:w w:val="100"/>
          <w:position w:val="-9"/>
        </w:rPr>
        <w:t>.</w:t>
      </w:r>
      <w:r>
        <w:rPr>
          <w:rFonts w:ascii="Arial" w:hAnsi="Arial" w:cs="Arial" w:eastAsia="Arial"/>
          <w:sz w:val="20"/>
          <w:szCs w:val="20"/>
          <w:color w:val="525252"/>
          <w:spacing w:val="-2"/>
          <w:w w:val="100"/>
          <w:position w:val="-9"/>
        </w:rPr>
        <w:t> </w:t>
      </w:r>
      <w:r>
        <w:rPr>
          <w:rFonts w:ascii="Arial" w:hAnsi="Arial" w:cs="Arial" w:eastAsia="Arial"/>
          <w:sz w:val="20"/>
          <w:szCs w:val="20"/>
          <w:color w:val="525252"/>
          <w:spacing w:val="0"/>
          <w:w w:val="100"/>
          <w:position w:val="-9"/>
        </w:rPr>
        <w:t>Post</w:t>
      </w:r>
      <w:r>
        <w:rPr>
          <w:rFonts w:ascii="Arial" w:hAnsi="Arial" w:cs="Arial" w:eastAsia="Arial"/>
          <w:sz w:val="20"/>
          <w:szCs w:val="20"/>
          <w:color w:val="525252"/>
          <w:spacing w:val="0"/>
          <w:w w:val="100"/>
          <w:position w:val="-9"/>
        </w:rPr>
        <w:t>a</w:t>
      </w:r>
      <w:r>
        <w:rPr>
          <w:rFonts w:ascii="Arial" w:hAnsi="Arial" w:cs="Arial" w:eastAsia="Arial"/>
          <w:sz w:val="20"/>
          <w:szCs w:val="20"/>
          <w:color w:val="525252"/>
          <w:spacing w:val="48"/>
          <w:w w:val="100"/>
          <w:position w:val="-9"/>
        </w:rPr>
        <w:t> </w:t>
      </w:r>
      <w:r>
        <w:rPr>
          <w:rFonts w:ascii="Arial" w:hAnsi="Arial" w:cs="Arial" w:eastAsia="Arial"/>
          <w:sz w:val="20"/>
          <w:szCs w:val="20"/>
          <w:color w:val="666666"/>
          <w:spacing w:val="0"/>
          <w:w w:val="118"/>
          <w:position w:val="-9"/>
        </w:rPr>
        <w:t>Grupla</w:t>
      </w:r>
      <w:r>
        <w:rPr>
          <w:rFonts w:ascii="Arial" w:hAnsi="Arial" w:cs="Arial" w:eastAsia="Arial"/>
          <w:sz w:val="20"/>
          <w:szCs w:val="20"/>
          <w:color w:val="666666"/>
          <w:spacing w:val="0"/>
          <w:w w:val="118"/>
          <w:position w:val="-9"/>
        </w:rPr>
        <w:t>r</w:t>
      </w:r>
      <w:r>
        <w:rPr>
          <w:rFonts w:ascii="Arial" w:hAnsi="Arial" w:cs="Arial" w:eastAsia="Arial"/>
          <w:sz w:val="20"/>
          <w:szCs w:val="20"/>
          <w:color w:val="666666"/>
          <w:spacing w:val="-25"/>
          <w:w w:val="118"/>
          <w:position w:val="-9"/>
        </w:rPr>
        <w:t> </w:t>
      </w:r>
      <w:r>
        <w:rPr>
          <w:rFonts w:ascii="Arial" w:hAnsi="Arial" w:cs="Arial" w:eastAsia="Arial"/>
          <w:sz w:val="20"/>
          <w:szCs w:val="20"/>
          <w:color w:val="525252"/>
          <w:spacing w:val="0"/>
          <w:w w:val="118"/>
          <w:position w:val="-9"/>
        </w:rPr>
        <w:t>Amiri</w:t>
      </w:r>
      <w:r>
        <w:rPr>
          <w:rFonts w:ascii="Arial" w:hAnsi="Arial" w:cs="Arial" w:eastAsia="Arial"/>
          <w:sz w:val="20"/>
          <w:szCs w:val="20"/>
          <w:color w:val="525252"/>
          <w:spacing w:val="-56"/>
          <w:w w:val="118"/>
          <w:position w:val="-9"/>
        </w:rPr>
        <w:t> </w:t>
      </w:r>
      <w:r>
        <w:rPr>
          <w:rFonts w:ascii="Arial" w:hAnsi="Arial" w:cs="Arial" w:eastAsia="Arial"/>
          <w:sz w:val="20"/>
          <w:szCs w:val="20"/>
          <w:color w:val="525252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20"/>
          <w:szCs w:val="20"/>
          <w:color w:val="525252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28"/>
          <w:szCs w:val="28"/>
          <w:color w:val="9A9C9C"/>
          <w:spacing w:val="-37"/>
          <w:w w:val="118"/>
          <w:i/>
          <w:position w:val="-4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3D4475"/>
          <w:spacing w:val="-21"/>
          <w:w w:val="118"/>
          <w:i/>
          <w:position w:val="-4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9A9C9C"/>
          <w:spacing w:val="0"/>
          <w:w w:val="118"/>
          <w:i/>
          <w:position w:val="-4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9A9C9C"/>
          <w:spacing w:val="29"/>
          <w:w w:val="118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838982"/>
          <w:spacing w:val="0"/>
          <w:w w:val="70"/>
          <w:i/>
          <w:position w:val="-4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838982"/>
          <w:spacing w:val="-43"/>
          <w:w w:val="71"/>
          <w:i/>
          <w:position w:val="-4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AFAFAF"/>
          <w:spacing w:val="0"/>
          <w:w w:val="116"/>
          <w:i/>
          <w:position w:val="-4"/>
        </w:rPr>
        <w:t>.·</w:t>
      </w:r>
      <w:r>
        <w:rPr>
          <w:rFonts w:ascii="Times New Roman" w:hAnsi="Times New Roman" w:cs="Times New Roman" w:eastAsia="Times New Roman"/>
          <w:sz w:val="28"/>
          <w:szCs w:val="28"/>
          <w:color w:val="AFAFAF"/>
          <w:spacing w:val="4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66666"/>
          <w:spacing w:val="-27"/>
          <w:w w:val="110"/>
          <w:i/>
          <w:position w:val="-4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C1C1C1"/>
          <w:spacing w:val="0"/>
          <w:w w:val="47"/>
          <w:i/>
          <w:position w:val="-4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C1C1C1"/>
          <w:spacing w:val="0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C1C1C1"/>
          <w:spacing w:val="-20"/>
          <w:w w:val="100"/>
          <w:i/>
          <w:position w:val="-4"/>
        </w:rPr>
        <w:t> </w:t>
      </w:r>
      <w:r>
        <w:rPr>
          <w:rFonts w:ascii="Arial" w:hAnsi="Arial" w:cs="Arial" w:eastAsia="Arial"/>
          <w:sz w:val="25"/>
          <w:szCs w:val="25"/>
          <w:color w:val="666666"/>
          <w:spacing w:val="0"/>
          <w:w w:val="125"/>
          <w:position w:val="-4"/>
        </w:rPr>
        <w:t>N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</w:sectPr>
      </w:pPr>
      <w:rPr/>
    </w:p>
    <w:p>
      <w:pPr>
        <w:spacing w:before="0" w:after="0" w:line="370" w:lineRule="exact"/>
        <w:ind w:left="4453" w:right="-116"/>
        <w:jc w:val="left"/>
        <w:tabs>
          <w:tab w:pos="5740" w:val="left"/>
          <w:tab w:pos="8100" w:val="left"/>
        </w:tabs>
        <w:rPr>
          <w:rFonts w:ascii="Arial" w:hAnsi="Arial" w:cs="Arial" w:eastAsia="Arial"/>
          <w:sz w:val="51"/>
          <w:szCs w:val="5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Nalıit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100"/>
          <w:position w:val="-3"/>
        </w:rPr>
        <w:t>U</w:t>
      </w:r>
      <w:r>
        <w:rPr>
          <w:rFonts w:ascii="Arial" w:hAnsi="Arial" w:cs="Arial" w:eastAsia="Arial"/>
          <w:sz w:val="19"/>
          <w:szCs w:val="19"/>
          <w:color w:val="424242"/>
          <w:spacing w:val="-49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78"/>
          <w:position w:val="-3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3"/>
        </w:rPr>
      </w:r>
      <w:r>
        <w:rPr>
          <w:rFonts w:ascii="Arial" w:hAnsi="Arial" w:cs="Arial" w:eastAsia="Arial"/>
          <w:sz w:val="51"/>
          <w:szCs w:val="51"/>
          <w:color w:val="525252"/>
          <w:spacing w:val="0"/>
          <w:w w:val="99"/>
          <w:position w:val="-12"/>
        </w:rPr>
      </w:r>
      <w:r>
        <w:rPr>
          <w:rFonts w:ascii="Arial" w:hAnsi="Arial" w:cs="Arial" w:eastAsia="Arial"/>
          <w:sz w:val="51"/>
          <w:szCs w:val="51"/>
          <w:color w:val="525252"/>
          <w:spacing w:val="0"/>
          <w:w w:val="99"/>
          <w:strike/>
          <w:position w:val="-12"/>
        </w:rPr>
        <w:t> </w:t>
      </w:r>
      <w:r>
        <w:rPr>
          <w:rFonts w:ascii="Arial" w:hAnsi="Arial" w:cs="Arial" w:eastAsia="Arial"/>
          <w:sz w:val="51"/>
          <w:szCs w:val="51"/>
          <w:color w:val="525252"/>
          <w:spacing w:val="-35"/>
          <w:w w:val="100"/>
          <w:strike/>
          <w:position w:val="-12"/>
        </w:rPr>
        <w:t> </w:t>
      </w:r>
      <w:r>
        <w:rPr>
          <w:rFonts w:ascii="Arial" w:hAnsi="Arial" w:cs="Arial" w:eastAsia="Arial"/>
          <w:sz w:val="51"/>
          <w:szCs w:val="51"/>
          <w:color w:val="525252"/>
          <w:spacing w:val="-35"/>
          <w:w w:val="100"/>
          <w:strike/>
          <w:position w:val="-12"/>
        </w:rPr>
      </w:r>
      <w:r>
        <w:rPr>
          <w:rFonts w:ascii="Arial" w:hAnsi="Arial" w:cs="Arial" w:eastAsia="Arial"/>
          <w:sz w:val="51"/>
          <w:szCs w:val="51"/>
          <w:color w:val="525252"/>
          <w:spacing w:val="0"/>
          <w:w w:val="59"/>
          <w:strike/>
          <w:position w:val="-12"/>
        </w:rPr>
        <w:t>ı</w:t>
      </w:r>
      <w:r>
        <w:rPr>
          <w:rFonts w:ascii="Arial" w:hAnsi="Arial" w:cs="Arial" w:eastAsia="Arial"/>
          <w:sz w:val="51"/>
          <w:szCs w:val="51"/>
          <w:color w:val="525252"/>
          <w:spacing w:val="0"/>
          <w:w w:val="59"/>
          <w:strike/>
          <w:position w:val="-12"/>
        </w:rPr>
      </w:r>
      <w:r>
        <w:rPr>
          <w:rFonts w:ascii="Arial" w:hAnsi="Arial" w:cs="Arial" w:eastAsia="Arial"/>
          <w:sz w:val="51"/>
          <w:szCs w:val="51"/>
          <w:color w:val="525252"/>
          <w:spacing w:val="-6"/>
          <w:w w:val="59"/>
          <w:strike/>
          <w:position w:val="-12"/>
        </w:rPr>
        <w:t>t</w:t>
      </w:r>
      <w:r>
        <w:rPr>
          <w:rFonts w:ascii="Arial" w:hAnsi="Arial" w:cs="Arial" w:eastAsia="Arial"/>
          <w:sz w:val="51"/>
          <w:szCs w:val="51"/>
          <w:color w:val="525252"/>
          <w:spacing w:val="-6"/>
          <w:w w:val="59"/>
          <w:strike/>
          <w:position w:val="-12"/>
        </w:rPr>
      </w:r>
      <w:r>
        <w:rPr>
          <w:rFonts w:ascii="Arial" w:hAnsi="Arial" w:cs="Arial" w:eastAsia="Arial"/>
          <w:sz w:val="51"/>
          <w:szCs w:val="51"/>
          <w:color w:val="525252"/>
          <w:spacing w:val="-6"/>
          <w:w w:val="59"/>
          <w:strike/>
          <w:position w:val="-12"/>
        </w:rPr>
      </w:r>
      <w:r>
        <w:rPr>
          <w:rFonts w:ascii="Arial" w:hAnsi="Arial" w:cs="Arial" w:eastAsia="Arial"/>
          <w:sz w:val="51"/>
          <w:szCs w:val="51"/>
          <w:color w:val="2D2D2D"/>
          <w:spacing w:val="13"/>
          <w:w w:val="53"/>
          <w:strike/>
          <w:position w:val="-12"/>
        </w:rPr>
        <w:t>i</w:t>
      </w:r>
      <w:r>
        <w:rPr>
          <w:rFonts w:ascii="Arial" w:hAnsi="Arial" w:cs="Arial" w:eastAsia="Arial"/>
          <w:sz w:val="51"/>
          <w:szCs w:val="51"/>
          <w:color w:val="2D2D2D"/>
          <w:spacing w:val="13"/>
          <w:w w:val="53"/>
          <w:strike/>
          <w:position w:val="-12"/>
        </w:rPr>
      </w:r>
      <w:r>
        <w:rPr>
          <w:rFonts w:ascii="Arial" w:hAnsi="Arial" w:cs="Arial" w:eastAsia="Arial"/>
          <w:sz w:val="51"/>
          <w:szCs w:val="51"/>
          <w:color w:val="2D2D2D"/>
          <w:spacing w:val="13"/>
          <w:w w:val="53"/>
          <w:strike/>
          <w:position w:val="-12"/>
        </w:rPr>
      </w:r>
      <w:r>
        <w:rPr>
          <w:rFonts w:ascii="Arial" w:hAnsi="Arial" w:cs="Arial" w:eastAsia="Arial"/>
          <w:sz w:val="51"/>
          <w:szCs w:val="51"/>
          <w:color w:val="525252"/>
          <w:spacing w:val="0"/>
          <w:w w:val="89"/>
          <w:strike/>
          <w:position w:val="-12"/>
        </w:rPr>
        <w:t>t</w:t>
      </w:r>
      <w:r>
        <w:rPr>
          <w:rFonts w:ascii="Arial" w:hAnsi="Arial" w:cs="Arial" w:eastAsia="Arial"/>
          <w:sz w:val="51"/>
          <w:szCs w:val="51"/>
          <w:color w:val="525252"/>
          <w:spacing w:val="0"/>
          <w:w w:val="89"/>
          <w:position w:val="-12"/>
        </w:rPr>
      </w:r>
      <w:r>
        <w:rPr>
          <w:rFonts w:ascii="Arial" w:hAnsi="Arial" w:cs="Arial" w:eastAsia="Arial"/>
          <w:sz w:val="51"/>
          <w:szCs w:val="51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right="-20"/>
        <w:jc w:val="left"/>
        <w:tabs>
          <w:tab w:pos="158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666666"/>
          <w:w w:val="83"/>
        </w:rPr>
        <w:t>Lnı</w:t>
      </w:r>
      <w:r>
        <w:rPr>
          <w:rFonts w:ascii="Arial" w:hAnsi="Arial" w:cs="Arial" w:eastAsia="Arial"/>
          <w:sz w:val="12"/>
          <w:szCs w:val="12"/>
          <w:color w:val="666666"/>
          <w:spacing w:val="-31"/>
          <w:w w:val="83"/>
        </w:rPr>
        <w:t>&gt;</w:t>
      </w:r>
      <w:r>
        <w:rPr>
          <w:rFonts w:ascii="Arial" w:hAnsi="Arial" w:cs="Arial" w:eastAsia="Arial"/>
          <w:sz w:val="12"/>
          <w:szCs w:val="12"/>
          <w:color w:val="3D4475"/>
          <w:spacing w:val="0"/>
          <w:w w:val="167"/>
        </w:rPr>
        <w:t>Jl!li"</w:t>
      </w:r>
      <w:r>
        <w:rPr>
          <w:rFonts w:ascii="Arial" w:hAnsi="Arial" w:cs="Arial" w:eastAsia="Arial"/>
          <w:sz w:val="12"/>
          <w:szCs w:val="12"/>
          <w:color w:val="3D4475"/>
          <w:spacing w:val="0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3D4475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666666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2"/>
          <w:szCs w:val="12"/>
          <w:color w:val="66666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666666"/>
          <w:spacing w:val="0"/>
          <w:w w:val="100"/>
        </w:rPr>
      </w:r>
      <w:r>
        <w:rPr>
          <w:rFonts w:ascii="Times New Roman" w:hAnsi="Times New Roman" w:cs="Times New Roman" w:eastAsia="Times New Roman"/>
          <w:sz w:val="12"/>
          <w:szCs w:val="12"/>
          <w:color w:val="AFAFAF"/>
          <w:spacing w:val="0"/>
          <w:w w:val="442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0" w:after="0" w:line="223" w:lineRule="exact"/>
        <w:ind w:left="291" w:right="-20"/>
        <w:jc w:val="left"/>
        <w:tabs>
          <w:tab w:pos="158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424242"/>
          <w:spacing w:val="0"/>
          <w:w w:val="57"/>
          <w:position w:val="-9"/>
        </w:rPr>
        <w:t>y</w:t>
      </w:r>
      <w:r>
        <w:rPr>
          <w:rFonts w:ascii="Times New Roman" w:hAnsi="Times New Roman" w:cs="Times New Roman" w:eastAsia="Times New Roman"/>
          <w:sz w:val="29"/>
          <w:szCs w:val="29"/>
          <w:color w:val="424242"/>
          <w:spacing w:val="5"/>
          <w:w w:val="57"/>
          <w:position w:val="-9"/>
        </w:rPr>
        <w:t>a</w:t>
      </w:r>
      <w:r>
        <w:rPr>
          <w:rFonts w:ascii="Times New Roman" w:hAnsi="Times New Roman" w:cs="Times New Roman" w:eastAsia="Times New Roman"/>
          <w:sz w:val="29"/>
          <w:szCs w:val="29"/>
          <w:color w:val="666666"/>
          <w:spacing w:val="0"/>
          <w:w w:val="57"/>
          <w:position w:val="-9"/>
        </w:rPr>
        <w:t>ıııfiıı</w:t>
      </w:r>
      <w:r>
        <w:rPr>
          <w:rFonts w:ascii="Times New Roman" w:hAnsi="Times New Roman" w:cs="Times New Roman" w:eastAsia="Times New Roman"/>
          <w:sz w:val="29"/>
          <w:szCs w:val="29"/>
          <w:color w:val="666666"/>
          <w:spacing w:val="-4"/>
          <w:w w:val="57"/>
          <w:position w:val="-9"/>
        </w:rPr>
        <w:t>-</w:t>
      </w:r>
      <w:r>
        <w:rPr>
          <w:rFonts w:ascii="Times New Roman" w:hAnsi="Times New Roman" w:cs="Times New Roman" w:eastAsia="Times New Roman"/>
          <w:sz w:val="29"/>
          <w:szCs w:val="29"/>
          <w:color w:val="424242"/>
          <w:spacing w:val="0"/>
          <w:w w:val="57"/>
          <w:position w:val="-9"/>
        </w:rPr>
        <w:t>v</w:t>
      </w:r>
      <w:r>
        <w:rPr>
          <w:rFonts w:ascii="Times New Roman" w:hAnsi="Times New Roman" w:cs="Times New Roman" w:eastAsia="Times New Roman"/>
          <w:sz w:val="29"/>
          <w:szCs w:val="29"/>
          <w:color w:val="424242"/>
          <w:spacing w:val="0"/>
          <w:w w:val="57"/>
          <w:position w:val="-9"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424242"/>
          <w:spacing w:val="28"/>
          <w:w w:val="57"/>
          <w:position w:val="-9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24242"/>
          <w:spacing w:val="0"/>
          <w:w w:val="57"/>
          <w:position w:val="-9"/>
        </w:rPr>
        <w:t>Aoll</w:t>
      </w:r>
      <w:r>
        <w:rPr>
          <w:rFonts w:ascii="Times New Roman" w:hAnsi="Times New Roman" w:cs="Times New Roman" w:eastAsia="Times New Roman"/>
          <w:sz w:val="29"/>
          <w:szCs w:val="29"/>
          <w:color w:val="424242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424242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29"/>
          <w:szCs w:val="29"/>
          <w:color w:val="AFAFAF"/>
          <w:spacing w:val="0"/>
          <w:w w:val="57"/>
          <w:position w:val="-9"/>
        </w:rPr>
        <w:t>•</w:t>
      </w:r>
      <w:r>
        <w:rPr>
          <w:rFonts w:ascii="Times New Roman" w:hAnsi="Times New Roman" w:cs="Times New Roman" w:eastAsia="Times New Roman"/>
          <w:sz w:val="29"/>
          <w:szCs w:val="29"/>
          <w:color w:val="AFAFAF"/>
          <w:spacing w:val="0"/>
          <w:w w:val="57"/>
          <w:position w:val="-9"/>
        </w:rPr>
        <w:t>   </w:t>
      </w:r>
      <w:r>
        <w:rPr>
          <w:rFonts w:ascii="Times New Roman" w:hAnsi="Times New Roman" w:cs="Times New Roman" w:eastAsia="Times New Roman"/>
          <w:sz w:val="29"/>
          <w:szCs w:val="29"/>
          <w:color w:val="AFAFAF"/>
          <w:spacing w:val="6"/>
          <w:w w:val="57"/>
          <w:position w:val="-9"/>
        </w:rPr>
        <w:t> </w:t>
      </w:r>
      <w:r>
        <w:rPr>
          <w:rFonts w:ascii="Arial" w:hAnsi="Arial" w:cs="Arial" w:eastAsia="Arial"/>
          <w:sz w:val="21"/>
          <w:szCs w:val="21"/>
          <w:color w:val="C1C1C1"/>
          <w:spacing w:val="0"/>
          <w:w w:val="158"/>
          <w:position w:val="-8"/>
        </w:rPr>
        <w:t>: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  <w:cols w:num="2" w:equalWidth="0">
            <w:col w:w="8727" w:space="170"/>
            <w:col w:w="2603"/>
          </w:cols>
        </w:sectPr>
      </w:pPr>
      <w:rPr/>
    </w:p>
    <w:p>
      <w:pPr>
        <w:spacing w:before="0" w:after="0" w:line="141" w:lineRule="exact"/>
        <w:ind w:left="5288" w:right="-20"/>
        <w:jc w:val="left"/>
        <w:tabs>
          <w:tab w:pos="8800" w:val="left"/>
          <w:tab w:pos="1038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6"/>
          <w:position w:val="-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</w:r>
      <w:r>
        <w:rPr>
          <w:rFonts w:ascii="Arial" w:hAnsi="Arial" w:cs="Arial" w:eastAsia="Arial"/>
          <w:sz w:val="19"/>
          <w:szCs w:val="19"/>
          <w:color w:val="666666"/>
          <w:spacing w:val="0"/>
          <w:w w:val="48"/>
          <w:position w:val="-11"/>
        </w:rPr>
        <w:t>Q</w:t>
      </w:r>
      <w:r>
        <w:rPr>
          <w:rFonts w:ascii="Arial" w:hAnsi="Arial" w:cs="Arial" w:eastAsia="Arial"/>
          <w:sz w:val="19"/>
          <w:szCs w:val="19"/>
          <w:color w:val="666666"/>
          <w:spacing w:val="-12"/>
          <w:w w:val="48"/>
          <w:position w:val="-11"/>
        </w:rPr>
        <w:t>.</w:t>
      </w:r>
      <w:r>
        <w:rPr>
          <w:rFonts w:ascii="Arial" w:hAnsi="Arial" w:cs="Arial" w:eastAsia="Arial"/>
          <w:sz w:val="19"/>
          <w:szCs w:val="19"/>
          <w:color w:val="424242"/>
          <w:spacing w:val="-4"/>
          <w:w w:val="90"/>
          <w:position w:val="-11"/>
        </w:rPr>
        <w:t>h</w:t>
      </w:r>
      <w:r>
        <w:rPr>
          <w:rFonts w:ascii="Arial" w:hAnsi="Arial" w:cs="Arial" w:eastAsia="Arial"/>
          <w:sz w:val="19"/>
          <w:szCs w:val="19"/>
          <w:color w:val="666666"/>
          <w:spacing w:val="0"/>
          <w:w w:val="158"/>
          <w:position w:val="-11"/>
        </w:rPr>
        <w:t>e</w:t>
      </w:r>
      <w:r>
        <w:rPr>
          <w:rFonts w:ascii="Arial" w:hAnsi="Arial" w:cs="Arial" w:eastAsia="Arial"/>
          <w:sz w:val="19"/>
          <w:szCs w:val="19"/>
          <w:color w:val="666666"/>
          <w:spacing w:val="-5"/>
          <w:w w:val="100"/>
          <w:position w:val="-11"/>
        </w:rPr>
        <w:t> 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84"/>
          <w:position w:val="-11"/>
        </w:rPr>
        <w:t>Ş</w:t>
      </w:r>
      <w:r>
        <w:rPr>
          <w:rFonts w:ascii="Arial" w:hAnsi="Arial" w:cs="Arial" w:eastAsia="Arial"/>
          <w:sz w:val="19"/>
          <w:szCs w:val="19"/>
          <w:color w:val="525252"/>
          <w:spacing w:val="-1"/>
          <w:w w:val="84"/>
          <w:position w:val="-11"/>
        </w:rPr>
        <w:t>u</w:t>
      </w:r>
      <w:r>
        <w:rPr>
          <w:rFonts w:ascii="Arial" w:hAnsi="Arial" w:cs="Arial" w:eastAsia="Arial"/>
          <w:sz w:val="20"/>
          <w:szCs w:val="20"/>
          <w:color w:val="666666"/>
          <w:spacing w:val="0"/>
          <w:w w:val="84"/>
          <w:position w:val="-11"/>
        </w:rPr>
        <w:t>ne</w:t>
      </w:r>
      <w:r>
        <w:rPr>
          <w:rFonts w:ascii="Arial" w:hAnsi="Arial" w:cs="Arial" w:eastAsia="Arial"/>
          <w:sz w:val="20"/>
          <w:szCs w:val="20"/>
          <w:color w:val="666666"/>
          <w:spacing w:val="-9"/>
          <w:w w:val="84"/>
          <w:position w:val="-11"/>
        </w:rPr>
        <w:t> </w:t>
      </w:r>
      <w:r>
        <w:rPr>
          <w:rFonts w:ascii="Arial" w:hAnsi="Arial" w:cs="Arial" w:eastAsia="Arial"/>
          <w:sz w:val="20"/>
          <w:szCs w:val="20"/>
          <w:color w:val="525252"/>
          <w:spacing w:val="0"/>
          <w:w w:val="81"/>
          <w:position w:val="-11"/>
        </w:rPr>
        <w:t>M</w:t>
      </w:r>
      <w:r>
        <w:rPr>
          <w:rFonts w:ascii="Arial" w:hAnsi="Arial" w:cs="Arial" w:eastAsia="Arial"/>
          <w:sz w:val="20"/>
          <w:szCs w:val="20"/>
          <w:color w:val="525252"/>
          <w:spacing w:val="-53"/>
          <w:w w:val="81"/>
          <w:position w:val="-11"/>
        </w:rPr>
        <w:t>ü</w:t>
      </w:r>
      <w:r>
        <w:rPr>
          <w:rFonts w:ascii="Arial" w:hAnsi="Arial" w:cs="Arial" w:eastAsia="Arial"/>
          <w:sz w:val="20"/>
          <w:szCs w:val="20"/>
          <w:color w:val="9A9C9C"/>
          <w:spacing w:val="-22"/>
          <w:w w:val="179"/>
          <w:position w:val="-11"/>
        </w:rPr>
        <w:t>,</w:t>
      </w:r>
      <w:r>
        <w:rPr>
          <w:rFonts w:ascii="Arial" w:hAnsi="Arial" w:cs="Arial" w:eastAsia="Arial"/>
          <w:sz w:val="20"/>
          <w:szCs w:val="20"/>
          <w:color w:val="424242"/>
          <w:spacing w:val="0"/>
          <w:w w:val="86"/>
          <w:position w:val="-11"/>
        </w:rPr>
        <w:t>durü</w:t>
      </w:r>
      <w:r>
        <w:rPr>
          <w:rFonts w:ascii="Arial" w:hAnsi="Arial" w:cs="Arial" w:eastAsia="Arial"/>
          <w:sz w:val="20"/>
          <w:szCs w:val="20"/>
          <w:color w:val="424242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20"/>
          <w:szCs w:val="20"/>
          <w:color w:val="424242"/>
          <w:spacing w:val="0"/>
          <w:w w:val="100"/>
          <w:position w:val="-11"/>
        </w:rPr>
      </w:r>
      <w:r>
        <w:rPr>
          <w:rFonts w:ascii="Arial" w:hAnsi="Arial" w:cs="Arial" w:eastAsia="Arial"/>
          <w:sz w:val="20"/>
          <w:szCs w:val="20"/>
          <w:color w:val="C1C1C1"/>
          <w:spacing w:val="0"/>
          <w:w w:val="100"/>
          <w:position w:val="-11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</w:sectPr>
      </w:pPr>
      <w:rPr/>
    </w:p>
    <w:p>
      <w:pPr>
        <w:spacing w:before="0" w:after="0" w:line="474" w:lineRule="exact"/>
        <w:ind w:left="2310" w:right="-265"/>
        <w:jc w:val="left"/>
        <w:tabs>
          <w:tab w:pos="5640" w:val="left"/>
        </w:tabs>
        <w:rPr>
          <w:rFonts w:ascii="Arial" w:hAnsi="Arial" w:cs="Arial" w:eastAsia="Arial"/>
          <w:sz w:val="138"/>
          <w:szCs w:val="138"/>
        </w:rPr>
      </w:pPr>
      <w:rPr/>
      <w:r>
        <w:rPr>
          <w:rFonts w:ascii="Times New Roman" w:hAnsi="Times New Roman" w:cs="Times New Roman" w:eastAsia="Times New Roman"/>
          <w:sz w:val="126"/>
          <w:szCs w:val="126"/>
          <w:color w:val="3D4475"/>
          <w:spacing w:val="0"/>
          <w:w w:val="183"/>
          <w:i/>
          <w:position w:val="-87"/>
        </w:rPr>
        <w:t>&amp;</w:t>
      </w:r>
      <w:r>
        <w:rPr>
          <w:rFonts w:ascii="Times New Roman" w:hAnsi="Times New Roman" w:cs="Times New Roman" w:eastAsia="Times New Roman"/>
          <w:sz w:val="126"/>
          <w:szCs w:val="126"/>
          <w:color w:val="3D4475"/>
          <w:spacing w:val="0"/>
          <w:w w:val="100"/>
          <w:i/>
          <w:position w:val="-87"/>
        </w:rPr>
        <w:tab/>
      </w:r>
      <w:r>
        <w:rPr>
          <w:rFonts w:ascii="Times New Roman" w:hAnsi="Times New Roman" w:cs="Times New Roman" w:eastAsia="Times New Roman"/>
          <w:sz w:val="126"/>
          <w:szCs w:val="126"/>
          <w:color w:val="3D4475"/>
          <w:spacing w:val="0"/>
          <w:w w:val="100"/>
          <w:i/>
          <w:position w:val="-87"/>
        </w:rPr>
      </w:r>
      <w:r>
        <w:rPr>
          <w:rFonts w:ascii="Arial" w:hAnsi="Arial" w:cs="Arial" w:eastAsia="Arial"/>
          <w:sz w:val="138"/>
          <w:szCs w:val="138"/>
          <w:color w:val="525689"/>
          <w:spacing w:val="0"/>
          <w:w w:val="110"/>
          <w:position w:val="-74"/>
        </w:rPr>
        <w:t>g;</w:t>
      </w:r>
      <w:r>
        <w:rPr>
          <w:rFonts w:ascii="Arial" w:hAnsi="Arial" w:cs="Arial" w:eastAsia="Arial"/>
          <w:sz w:val="138"/>
          <w:szCs w:val="138"/>
          <w:color w:val="000000"/>
          <w:spacing w:val="0"/>
          <w:w w:val="100"/>
          <w:position w:val="0"/>
        </w:rPr>
      </w:r>
    </w:p>
    <w:p>
      <w:pPr>
        <w:spacing w:before="5" w:after="0" w:line="353" w:lineRule="exact"/>
        <w:ind w:left="81" w:right="-99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AFAFAF"/>
          <w:w w:val="42"/>
          <w:position w:val="1"/>
        </w:rPr>
        <w:t>.,</w:t>
      </w:r>
      <w:r>
        <w:rPr>
          <w:rFonts w:ascii="Times New Roman" w:hAnsi="Times New Roman" w:cs="Times New Roman" w:eastAsia="Times New Roman"/>
          <w:sz w:val="18"/>
          <w:szCs w:val="18"/>
          <w:color w:val="AFAFAF"/>
          <w:spacing w:val="-8"/>
          <w:w w:val="42"/>
          <w:position w:val="1"/>
        </w:rPr>
        <w:t>;</w:t>
      </w:r>
      <w:r>
        <w:rPr>
          <w:rFonts w:ascii="Times New Roman" w:hAnsi="Times New Roman" w:cs="Times New Roman" w:eastAsia="Times New Roman"/>
          <w:sz w:val="29"/>
          <w:szCs w:val="29"/>
          <w:color w:val="9A9C9C"/>
          <w:spacing w:val="-44"/>
          <w:w w:val="52"/>
          <w:position w:val="-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FAFAF"/>
          <w:spacing w:val="0"/>
          <w:w w:val="42"/>
          <w:position w:val="1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AFAFAF"/>
          <w:spacing w:val="-17"/>
          <w:w w:val="43"/>
          <w:position w:val="1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9A9C9C"/>
          <w:spacing w:val="-30"/>
          <w:w w:val="52"/>
          <w:position w:val="-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FAFAF"/>
          <w:spacing w:val="-8"/>
          <w:w w:val="43"/>
          <w:position w:val="1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9A9C9C"/>
          <w:spacing w:val="0"/>
          <w:w w:val="52"/>
          <w:position w:val="-9"/>
        </w:rPr>
        <w:t>..</w:t>
      </w:r>
      <w:r>
        <w:rPr>
          <w:rFonts w:ascii="Times New Roman" w:hAnsi="Times New Roman" w:cs="Times New Roman" w:eastAsia="Times New Roman"/>
          <w:sz w:val="29"/>
          <w:szCs w:val="29"/>
          <w:color w:val="9A9C9C"/>
          <w:spacing w:val="-42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AFAFAF"/>
          <w:spacing w:val="-2"/>
          <w:w w:val="121"/>
          <w:position w:val="1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AFAFAF"/>
          <w:spacing w:val="0"/>
          <w:w w:val="83"/>
          <w:position w:val="1"/>
        </w:rPr>
        <w:t>;..</w:t>
      </w:r>
      <w:r>
        <w:rPr>
          <w:rFonts w:ascii="Times New Roman" w:hAnsi="Times New Roman" w:cs="Times New Roman" w:eastAsia="Times New Roman"/>
          <w:sz w:val="24"/>
          <w:szCs w:val="24"/>
          <w:color w:val="AFAFAF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color w:val="AFAFAF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FAFAF"/>
          <w:spacing w:val="0"/>
          <w:w w:val="156"/>
          <w:i/>
          <w:position w:val="1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AFAFAF"/>
          <w:spacing w:val="58"/>
          <w:w w:val="156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C1C1C1"/>
          <w:spacing w:val="-3"/>
          <w:w w:val="76"/>
          <w:position w:val="1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9A9C9C"/>
          <w:spacing w:val="0"/>
          <w:w w:val="28"/>
          <w:position w:val="1"/>
        </w:rPr>
        <w:t>..</w:t>
      </w:r>
      <w:r>
        <w:rPr>
          <w:rFonts w:ascii="Times New Roman" w:hAnsi="Times New Roman" w:cs="Times New Roman" w:eastAsia="Times New Roman"/>
          <w:sz w:val="29"/>
          <w:szCs w:val="29"/>
          <w:color w:val="9A9C9C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C1C1C1"/>
          <w:spacing w:val="0"/>
          <w:w w:val="61"/>
          <w:position w:val="1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16" w:lineRule="exact"/>
        <w:ind w:right="-20"/>
        <w:jc w:val="left"/>
        <w:tabs>
          <w:tab w:pos="64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AFAFAF"/>
          <w:spacing w:val="0"/>
          <w:w w:val="185"/>
          <w:position w:val="-5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AFAFAF"/>
          <w:spacing w:val="0"/>
          <w:w w:val="185"/>
          <w:position w:val="-5"/>
        </w:rPr>
        <w:t>  </w:t>
      </w:r>
      <w:r>
        <w:rPr>
          <w:rFonts w:ascii="Times New Roman" w:hAnsi="Times New Roman" w:cs="Times New Roman" w:eastAsia="Times New Roman"/>
          <w:sz w:val="13"/>
          <w:szCs w:val="13"/>
          <w:color w:val="AFAFAF"/>
          <w:spacing w:val="11"/>
          <w:w w:val="185"/>
          <w:position w:val="-5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FAFAF"/>
          <w:spacing w:val="0"/>
          <w:w w:val="257"/>
          <w:i/>
          <w:position w:val="-5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AFAFAF"/>
          <w:spacing w:val="-18"/>
          <w:w w:val="100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FAFAF"/>
          <w:spacing w:val="0"/>
          <w:w w:val="100"/>
          <w:i/>
          <w:position w:val="-5"/>
        </w:rPr>
        <w:t>r</w:t>
      </w:r>
      <w:r>
        <w:rPr>
          <w:rFonts w:ascii="Times New Roman" w:hAnsi="Times New Roman" w:cs="Times New Roman" w:eastAsia="Times New Roman"/>
          <w:sz w:val="13"/>
          <w:szCs w:val="13"/>
          <w:color w:val="AFAFAF"/>
          <w:spacing w:val="0"/>
          <w:w w:val="100"/>
          <w:i/>
          <w:position w:val="-5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AFAFAF"/>
          <w:spacing w:val="0"/>
          <w:w w:val="100"/>
          <w:i/>
          <w:position w:val="-5"/>
        </w:rPr>
      </w:r>
      <w:r>
        <w:rPr>
          <w:rFonts w:ascii="Arial" w:hAnsi="Arial" w:cs="Arial" w:eastAsia="Arial"/>
          <w:sz w:val="27"/>
          <w:szCs w:val="27"/>
          <w:color w:val="C1C1C1"/>
          <w:spacing w:val="0"/>
          <w:w w:val="55"/>
          <w:position w:val="-4"/>
        </w:rPr>
        <w:t>,..</w:t>
      </w:r>
      <w:r>
        <w:rPr>
          <w:rFonts w:ascii="Arial" w:hAnsi="Arial" w:cs="Arial" w:eastAsia="Arial"/>
          <w:sz w:val="27"/>
          <w:szCs w:val="27"/>
          <w:color w:val="C1C1C1"/>
          <w:spacing w:val="0"/>
          <w:w w:val="55"/>
          <w:position w:val="-4"/>
        </w:rPr>
        <w:t>  </w:t>
      </w:r>
      <w:r>
        <w:rPr>
          <w:rFonts w:ascii="Arial" w:hAnsi="Arial" w:cs="Arial" w:eastAsia="Arial"/>
          <w:sz w:val="27"/>
          <w:szCs w:val="27"/>
          <w:color w:val="C1C1C1"/>
          <w:spacing w:val="37"/>
          <w:w w:val="55"/>
          <w:position w:val="-4"/>
        </w:rPr>
        <w:t> </w:t>
      </w:r>
      <w:r>
        <w:rPr>
          <w:rFonts w:ascii="Arial" w:hAnsi="Arial" w:cs="Arial" w:eastAsia="Arial"/>
          <w:sz w:val="22"/>
          <w:szCs w:val="22"/>
          <w:color w:val="C1C1C1"/>
          <w:spacing w:val="-36"/>
          <w:w w:val="52"/>
          <w:position w:val="-15"/>
        </w:rPr>
        <w:t>•</w:t>
      </w:r>
      <w:r>
        <w:rPr>
          <w:rFonts w:ascii="Arial" w:hAnsi="Arial" w:cs="Arial" w:eastAsia="Arial"/>
          <w:sz w:val="22"/>
          <w:szCs w:val="22"/>
          <w:color w:val="C1C1C1"/>
          <w:spacing w:val="0"/>
          <w:w w:val="86"/>
          <w:position w:val="-15"/>
        </w:rPr>
        <w:t>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410" w:right="-20"/>
        <w:jc w:val="left"/>
        <w:rPr>
          <w:rFonts w:ascii="Arial" w:hAnsi="Arial" w:cs="Arial" w:eastAsia="Arial"/>
          <w:sz w:val="6"/>
          <w:szCs w:val="6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AFAFAF"/>
          <w:spacing w:val="0"/>
          <w:w w:val="70"/>
          <w:position w:val="-9"/>
        </w:rPr>
        <w:t>•</w:t>
      </w:r>
      <w:r>
        <w:rPr>
          <w:rFonts w:ascii="Arial" w:hAnsi="Arial" w:cs="Arial" w:eastAsia="Arial"/>
          <w:sz w:val="22"/>
          <w:szCs w:val="22"/>
          <w:color w:val="AFAFAF"/>
          <w:spacing w:val="0"/>
          <w:w w:val="70"/>
          <w:position w:val="-9"/>
        </w:rPr>
        <w:t>  </w:t>
      </w:r>
      <w:r>
        <w:rPr>
          <w:rFonts w:ascii="Arial" w:hAnsi="Arial" w:cs="Arial" w:eastAsia="Arial"/>
          <w:sz w:val="22"/>
          <w:szCs w:val="22"/>
          <w:color w:val="AFAFAF"/>
          <w:spacing w:val="37"/>
          <w:w w:val="70"/>
          <w:position w:val="-9"/>
        </w:rPr>
        <w:t> </w:t>
      </w:r>
      <w:r>
        <w:rPr>
          <w:rFonts w:ascii="Arial" w:hAnsi="Arial" w:cs="Arial" w:eastAsia="Arial"/>
          <w:sz w:val="6"/>
          <w:szCs w:val="6"/>
          <w:color w:val="AFAFAF"/>
          <w:spacing w:val="-7"/>
          <w:w w:val="218"/>
          <w:i/>
          <w:position w:val="0"/>
        </w:rPr>
        <w:t>(</w:t>
      </w:r>
      <w:r>
        <w:rPr>
          <w:rFonts w:ascii="Arial" w:hAnsi="Arial" w:cs="Arial" w:eastAsia="Arial"/>
          <w:sz w:val="6"/>
          <w:szCs w:val="6"/>
          <w:color w:val="666666"/>
          <w:spacing w:val="0"/>
          <w:w w:val="209"/>
          <w:i/>
          <w:position w:val="0"/>
        </w:rPr>
        <w:t>,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80" w:after="0" w:line="130" w:lineRule="exact"/>
        <w:ind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17"/>
          <w:szCs w:val="17"/>
          <w:color w:val="C1C1C1"/>
          <w:spacing w:val="0"/>
          <w:w w:val="72"/>
          <w:position w:val="-21"/>
        </w:rPr>
        <w:t>,.</w:t>
      </w:r>
      <w:r>
        <w:rPr>
          <w:rFonts w:ascii="Arial" w:hAnsi="Arial" w:cs="Arial" w:eastAsia="Arial"/>
          <w:sz w:val="17"/>
          <w:szCs w:val="17"/>
          <w:color w:val="C1C1C1"/>
          <w:spacing w:val="0"/>
          <w:w w:val="72"/>
          <w:position w:val="-21"/>
        </w:rPr>
        <w:t>  </w:t>
      </w:r>
      <w:r>
        <w:rPr>
          <w:rFonts w:ascii="Arial" w:hAnsi="Arial" w:cs="Arial" w:eastAsia="Arial"/>
          <w:sz w:val="17"/>
          <w:szCs w:val="17"/>
          <w:color w:val="C1C1C1"/>
          <w:spacing w:val="30"/>
          <w:w w:val="72"/>
          <w:position w:val="-21"/>
        </w:rPr>
        <w:t> </w:t>
      </w:r>
      <w:r>
        <w:rPr>
          <w:rFonts w:ascii="Arial" w:hAnsi="Arial" w:cs="Arial" w:eastAsia="Arial"/>
          <w:sz w:val="32"/>
          <w:szCs w:val="32"/>
          <w:color w:val="C1C1C1"/>
          <w:spacing w:val="0"/>
          <w:w w:val="149"/>
          <w:position w:val="-20"/>
        </w:rPr>
        <w:t>..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  <w:cols w:num="3" w:equalWidth="0">
            <w:col w:w="6927" w:space="2022"/>
            <w:col w:w="1119" w:space="32"/>
            <w:col w:w="140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5.751082pt;margin-top:29.804594pt;width:565.368416pt;height:789.371094pt;mso-position-horizontal-relative:page;mso-position-vertical-relative:page;z-index:-16887" coordorigin="315,596" coordsize="11307,15787">
            <v:group style="position:absolute;left:329;top:618;width:5212;height:2" coordorigin="329,618" coordsize="5212,2">
              <v:shape style="position:absolute;left:329;top:618;width:5212;height:2" coordorigin="329,618" coordsize="5212,0" path="m329,618l5542,618e" filled="f" stroked="t" strokeweight=".954611pt" strokecolor="#676767">
                <v:path arrowok="t"/>
              </v:shape>
            </v:group>
            <v:group style="position:absolute;left:2129;top:613;width:2;height:1072" coordorigin="2129,613" coordsize="2,1072">
              <v:shape style="position:absolute;left:2129;top:613;width:2;height:1072" coordorigin="2129,613" coordsize="0,1072" path="m2129,1685l2129,613e" filled="f" stroked="t" strokeweight=".477306pt" strokecolor="#343434">
                <v:path arrowok="t"/>
              </v:shape>
            </v:group>
            <v:group style="position:absolute;left:3394;top:632;width:8176;height:2" coordorigin="3394,632" coordsize="8176,2">
              <v:shape style="position:absolute;left:3394;top:632;width:8176;height:2" coordorigin="3394,632" coordsize="8176,0" path="m3394,632l11570,632e" filled="f" stroked="t" strokeweight=".715958pt" strokecolor="#676767">
                <v:path arrowok="t"/>
              </v:shape>
            </v:group>
            <v:group style="position:absolute;left:9140;top:618;width:2;height:1532" coordorigin="9140,618" coordsize="2,1532">
              <v:shape style="position:absolute;left:9140;top:618;width:2;height:1532" coordorigin="9140,618" coordsize="0,1532" path="m9140,2150l9140,618e" filled="f" stroked="t" strokeweight=".954611pt" strokecolor="#5B5B5B">
                <v:path arrowok="t"/>
              </v:shape>
            </v:group>
            <v:group style="position:absolute;left:11565;top:627;width:2;height:2561" coordorigin="11565,627" coordsize="2,2561">
              <v:shape style="position:absolute;left:11565;top:627;width:2;height:2561" coordorigin="11565,627" coordsize="0,2561" path="m11565,3189l11565,627e" filled="f" stroked="t" strokeweight=".715958pt" strokecolor="#646464">
                <v:path arrowok="t"/>
              </v:shape>
            </v:group>
            <v:group style="position:absolute;left:9145;top:1106;width:2;height:579" coordorigin="9145,1106" coordsize="2,579">
              <v:shape style="position:absolute;left:9145;top:1106;width:2;height:579" coordorigin="9145,1106" coordsize="0,579" path="m9145,1685l9145,1106e" filled="f" stroked="t" strokeweight=".477306pt" strokecolor="#3B3B3B">
                <v:path arrowok="t"/>
              </v:shape>
            </v:group>
            <v:group style="position:absolute;left:11560;top:1106;width:2;height:364" coordorigin="11560,1106" coordsize="2,364">
              <v:shape style="position:absolute;left:11560;top:1106;width:2;height:364" coordorigin="11560,1106" coordsize="0,364" path="m11560,1470l11560,1106e" filled="f" stroked="t" strokeweight=".477306pt" strokecolor="#3F3F3F">
                <v:path arrowok="t"/>
              </v:shape>
            </v:group>
            <v:group style="position:absolute;left:334;top:1106;width:2;height:579" coordorigin="334,1106" coordsize="2,579">
              <v:shape style="position:absolute;left:334;top:1106;width:2;height:579" coordorigin="334,1106" coordsize="0,579" path="m334,1685l334,1106e" filled="f" stroked="t" strokeweight=".477306pt" strokecolor="#2B2B2B">
                <v:path arrowok="t"/>
              </v:shape>
            </v:group>
            <v:group style="position:absolute;left:325;top:2131;width:7498;height:2" coordorigin="325,2131" coordsize="7498,2">
              <v:shape style="position:absolute;left:325;top:2131;width:7498;height:2" coordorigin="325,2131" coordsize="7498,0" path="m325,2131l7823,2131e" filled="f" stroked="t" strokeweight=".954611pt" strokecolor="#646464">
                <v:path arrowok="t"/>
              </v:shape>
            </v:group>
            <v:group style="position:absolute;left:334;top:603;width:2;height:1566" coordorigin="334,603" coordsize="2,1566">
              <v:shape style="position:absolute;left:334;top:603;width:2;height:1566" coordorigin="334,603" coordsize="0,1566" path="m334,2169l334,603e" filled="f" stroked="t" strokeweight=".715958pt" strokecolor="#444444">
                <v:path arrowok="t"/>
              </v:shape>
            </v:group>
            <v:group style="position:absolute;left:2129;top:1628;width:2;height:517" coordorigin="2129,1628" coordsize="2,517">
              <v:shape style="position:absolute;left:2129;top:1628;width:2;height:517" coordorigin="2129,1628" coordsize="0,517" path="m2129,2145l2129,1628e" filled="f" stroked="t" strokeweight=".715958pt" strokecolor="#606060">
                <v:path arrowok="t"/>
              </v:shape>
            </v:group>
            <v:group style="position:absolute;left:3394;top:2135;width:511;height:2" coordorigin="3394,2135" coordsize="511,2">
              <v:shape style="position:absolute;left:3394;top:2135;width:511;height:2" coordorigin="3394,2135" coordsize="511,0" path="m3394,2135l3904,2135e" filled="f" stroked="t" strokeweight=".477306pt" strokecolor="#3B3B3B">
                <v:path arrowok="t"/>
              </v:shape>
            </v:group>
            <v:group style="position:absolute;left:3847;top:2143;width:4515;height:2" coordorigin="3847,2143" coordsize="4515,2">
              <v:shape style="position:absolute;left:3847;top:2143;width:4515;height:2" coordorigin="3847,2143" coordsize="4515,0" path="m3847,2143l8362,2143e" filled="f" stroked="t" strokeweight=".715958pt" strokecolor="#606060">
                <v:path arrowok="t"/>
              </v:shape>
            </v:group>
            <v:group style="position:absolute;left:6224;top:2140;width:640;height:2" coordorigin="6224,2140" coordsize="640,2">
              <v:shape style="position:absolute;left:6224;top:2140;width:640;height:2" coordorigin="6224,2140" coordsize="640,0" path="m6224,2140l6864,2140e" filled="f" stroked="t" strokeweight=".954611pt" strokecolor="#747474">
                <v:path arrowok="t"/>
              </v:shape>
            </v:group>
            <v:group style="position:absolute;left:6969;top:2140;width:854;height:2" coordorigin="6969,2140" coordsize="854,2">
              <v:shape style="position:absolute;left:6969;top:2140;width:854;height:2" coordorigin="6969,2140" coordsize="854,0" path="m6969,2140l7823,2140e" filled="f" stroked="t" strokeweight=".477306pt" strokecolor="#4B4B4B">
                <v:path arrowok="t"/>
              </v:shape>
            </v:group>
            <v:group style="position:absolute;left:8305;top:2145;width:687;height:2" coordorigin="8305,2145" coordsize="687,2">
              <v:shape style="position:absolute;left:8305;top:2145;width:687;height:2" coordorigin="8305,2145" coordsize="687,0" path="m8305,2145l8992,2145e" filled="f" stroked="t" strokeweight=".477306pt" strokecolor="#4B4B4B">
                <v:path arrowok="t"/>
              </v:shape>
            </v:group>
            <v:group style="position:absolute;left:8840;top:2145;width:2072;height:2" coordorigin="8840,2145" coordsize="2072,2">
              <v:shape style="position:absolute;left:8840;top:2145;width:2072;height:2" coordorigin="8840,2145" coordsize="2072,0" path="m8840,2145l10911,2145e" filled="f" stroked="t" strokeweight=".954611pt" strokecolor="#747474">
                <v:path arrowok="t"/>
              </v:shape>
            </v:group>
            <v:group style="position:absolute;left:9148;top:1882;width:2;height:268" coordorigin="9148,1882" coordsize="2,268">
              <v:shape style="position:absolute;left:9148;top:1882;width:2;height:268" coordorigin="9148,1882" coordsize="0,268" path="m9148,2150l9148,1882e" filled="f" stroked="t" strokeweight=".954611pt" strokecolor="#747474">
                <v:path arrowok="t"/>
              </v:shape>
            </v:group>
            <v:group style="position:absolute;left:10854;top:2145;width:721;height:2" coordorigin="10854,2145" coordsize="721,2">
              <v:shape style="position:absolute;left:10854;top:2145;width:721;height:2" coordorigin="10854,2145" coordsize="721,0" path="m10854,2145l11575,2145e" filled="f" stroked="t" strokeweight=".477306pt" strokecolor="#4B4B4B">
                <v:path arrowok="t"/>
              </v:shape>
            </v:group>
            <v:group style="position:absolute;left:325;top:2375;width:11226;height:2" coordorigin="325,2375" coordsize="11226,2">
              <v:shape style="position:absolute;left:325;top:2375;width:11226;height:2" coordorigin="325,2375" coordsize="11226,0" path="m325,2375l11551,2375e" filled="f" stroked="t" strokeweight=".715958pt" strokecolor="#676767">
                <v:path arrowok="t"/>
              </v:shape>
            </v:group>
            <v:group style="position:absolute;left:3418;top:2131;width:2;height:364" coordorigin="3418,2131" coordsize="2,364">
              <v:shape style="position:absolute;left:3418;top:2131;width:2;height:364" coordorigin="3418,2131" coordsize="0,364" path="m3418,2494l3418,2131e" filled="f" stroked="t" strokeweight=".954611pt" strokecolor="#5B5B5B">
                <v:path arrowok="t"/>
              </v:shape>
            </v:group>
            <v:group style="position:absolute;left:8019;top:2384;width:2367;height:2" coordorigin="8019,2384" coordsize="2367,2">
              <v:shape style="position:absolute;left:8019;top:2384;width:2367;height:2" coordorigin="8019,2384" coordsize="2367,0" path="m8019,2384l10386,2384e" filled="f" stroked="t" strokeweight=".954611pt" strokecolor="#747474">
                <v:path arrowok="t"/>
              </v:shape>
            </v:group>
            <v:group style="position:absolute;left:10291;top:2382;width:1284;height:2" coordorigin="10291,2382" coordsize="1284,2">
              <v:shape style="position:absolute;left:10291;top:2382;width:1284;height:2" coordorigin="10291,2382" coordsize="1284,0" path="m10291,2382l11575,2382e" filled="f" stroked="t" strokeweight=".477306pt" strokecolor="#545454">
                <v:path arrowok="t"/>
              </v:shape>
            </v:group>
            <v:group style="position:absolute;left:11567;top:1499;width:2;height:929" coordorigin="11567,1499" coordsize="2,929">
              <v:shape style="position:absolute;left:11567;top:1499;width:2;height:929" coordorigin="11567,1499" coordsize="0,929" path="m11567,2427l11567,1499e" filled="f" stroked="t" strokeweight=".715958pt" strokecolor="#646464">
                <v:path arrowok="t"/>
              </v:shape>
            </v:group>
            <v:group style="position:absolute;left:325;top:2614;width:11217;height:2" coordorigin="325,2614" coordsize="11217,2">
              <v:shape style="position:absolute;left:325;top:2614;width:11217;height:2" coordorigin="325,2614" coordsize="11217,0" path="m325,2614l11541,2614e" filled="f" stroked="t" strokeweight=".715958pt" strokecolor="#676767">
                <v:path arrowok="t"/>
              </v:shape>
            </v:group>
            <v:group style="position:absolute;left:3422;top:2356;width:2;height:263" coordorigin="3422,2356" coordsize="2,263">
              <v:shape style="position:absolute;left:3422;top:2356;width:2;height:263" coordorigin="3422,2356" coordsize="0,263" path="m3422,2619l3422,2356e" filled="f" stroked="t" strokeweight=".477306pt" strokecolor="#3B3B3B">
                <v:path arrowok="t"/>
              </v:shape>
            </v:group>
            <v:group style="position:absolute;left:3389;top:2616;width:2167;height:2" coordorigin="3389,2616" coordsize="2167,2">
              <v:shape style="position:absolute;left:3389;top:2616;width:2167;height:2" coordorigin="3389,2616" coordsize="2167,0" path="m3389,2616l5556,2616e" filled="f" stroked="t" strokeweight=".477306pt" strokecolor="#4B4B4B">
                <v:path arrowok="t"/>
              </v:shape>
            </v:group>
            <v:group style="position:absolute;left:8076;top:2626;width:2668;height:2" coordorigin="8076,2626" coordsize="2668,2">
              <v:shape style="position:absolute;left:8076;top:2626;width:2668;height:2" coordorigin="8076,2626" coordsize="2668,0" path="m8076,2626l10744,2626e" filled="f" stroked="t" strokeweight=".954611pt" strokecolor="#747474">
                <v:path arrowok="t"/>
              </v:shape>
            </v:group>
            <v:group style="position:absolute;left:10687;top:2624;width:893;height:2" coordorigin="10687,2624" coordsize="893,2">
              <v:shape style="position:absolute;left:10687;top:2624;width:893;height:2" coordorigin="10687,2624" coordsize="893,0" path="m10687,2624l11579,2624e" filled="f" stroked="t" strokeweight=".477306pt" strokecolor="#484848">
                <v:path arrowok="t"/>
              </v:shape>
            </v:group>
            <v:group style="position:absolute;left:334;top:2858;width:10057;height:2" coordorigin="334,2858" coordsize="10057,2">
              <v:shape style="position:absolute;left:334;top:2858;width:10057;height:2" coordorigin="334,2858" coordsize="10057,0" path="m334,2858l10391,2858e" filled="f" stroked="t" strokeweight=".715958pt" strokecolor="#676767">
                <v:path arrowok="t"/>
              </v:shape>
            </v:group>
            <v:group style="position:absolute;left:6969;top:2858;width:831;height:2" coordorigin="6969,2858" coordsize="831,2">
              <v:shape style="position:absolute;left:6969;top:2858;width:831;height:2" coordorigin="6969,2858" coordsize="831,0" path="m6969,2858l7799,2858e" filled="f" stroked="t" strokeweight=".477306pt" strokecolor="#444444">
                <v:path arrowok="t"/>
              </v:shape>
            </v:group>
            <v:group style="position:absolute;left:10291;top:2861;width:1289;height:2" coordorigin="10291,2861" coordsize="1289,2">
              <v:shape style="position:absolute;left:10291;top:2861;width:1289;height:2" coordorigin="10291,2861" coordsize="1289,0" path="m10291,2861l11579,2861e" filled="f" stroked="t" strokeweight=".477306pt" strokecolor="#4F4F4F">
                <v:path arrowok="t"/>
              </v:shape>
            </v:group>
            <v:group style="position:absolute;left:329;top:3095;width:11221;height:2" coordorigin="329,3095" coordsize="11221,2">
              <v:shape style="position:absolute;left:329;top:3095;width:11221;height:2" coordorigin="329,3095" coordsize="11221,0" path="m329,3095l11551,3095e" filled="f" stroked="t" strokeweight=".715958pt" strokecolor="#676767">
                <v:path arrowok="t"/>
              </v:shape>
            </v:group>
            <v:group style="position:absolute;left:337;top:2571;width:2;height:809" coordorigin="337,2571" coordsize="2,809">
              <v:shape style="position:absolute;left:337;top:2571;width:2;height:809" coordorigin="337,2571" coordsize="0,809" path="m337,3380l337,2571e" filled="f" stroked="t" strokeweight=".715958pt" strokecolor="#4F4F4F">
                <v:path arrowok="t"/>
              </v:shape>
            </v:group>
            <v:group style="position:absolute;left:6969;top:3098;width:831;height:2" coordorigin="6969,3098" coordsize="831,2">
              <v:shape style="position:absolute;left:6969;top:3098;width:831;height:2" coordorigin="6969,3098" coordsize="831,0" path="m6969,3098l7799,3098e" filled="f" stroked="t" strokeweight=".477306pt" strokecolor="#484848">
                <v:path arrowok="t"/>
              </v:shape>
            </v:group>
            <v:group style="position:absolute;left:10291;top:3102;width:1260;height:2" coordorigin="10291,3102" coordsize="1260,2">
              <v:shape style="position:absolute;left:10291;top:3102;width:1260;height:2" coordorigin="10291,3102" coordsize="1260,0" path="m10291,3102l11551,3102e" filled="f" stroked="t" strokeweight=".715958pt" strokecolor="#4F4F4F">
                <v:path arrowok="t"/>
              </v:shape>
            </v:group>
            <v:group style="position:absolute;left:10415;top:3102;width:1165;height:2" coordorigin="10415,3102" coordsize="1165,2">
              <v:shape style="position:absolute;left:10415;top:3102;width:1165;height:2" coordorigin="10415,3102" coordsize="1165,0" path="m10415,3102l11579,3102e" filled="f" stroked="t" strokeweight=".477306pt" strokecolor="#4B4B4B">
                <v:path arrowok="t"/>
              </v:shape>
            </v:group>
            <v:group style="position:absolute;left:329;top:3330;width:3236;height:2" coordorigin="329,3330" coordsize="3236,2">
              <v:shape style="position:absolute;left:329;top:3330;width:3236;height:2" coordorigin="329,3330" coordsize="3236,0" path="m329,3330l3565,3330e" filled="f" stroked="t" strokeweight=".954611pt" strokecolor="#6B6B6B">
                <v:path arrowok="t"/>
              </v:shape>
            </v:group>
            <v:group style="position:absolute;left:3394;top:3337;width:2162;height:2" coordorigin="3394,3337" coordsize="2162,2">
              <v:shape style="position:absolute;left:3394;top:3337;width:2162;height:2" coordorigin="3394,3337" coordsize="2162,0" path="m3394,3337l5556,3337e" filled="f" stroked="t" strokeweight=".477306pt" strokecolor="#545454">
                <v:path arrowok="t"/>
              </v:shape>
            </v:group>
            <v:group style="position:absolute;left:5470;top:3339;width:6090;height:2" coordorigin="5470,3339" coordsize="6090,2">
              <v:shape style="position:absolute;left:5470;top:3339;width:6090;height:2" coordorigin="5470,3339" coordsize="6090,0" path="m5470,3339l11560,3339e" filled="f" stroked="t" strokeweight=".715958pt" strokecolor="#676767">
                <v:path arrowok="t"/>
              </v:shape>
            </v:group>
            <v:group style="position:absolute;left:10291;top:3339;width:1289;height:2" coordorigin="10291,3339" coordsize="1289,2">
              <v:shape style="position:absolute;left:10291;top:3339;width:1289;height:2" coordorigin="10291,3339" coordsize="1289,0" path="m10291,3339l11579,3339e" filled="f" stroked="t" strokeweight=".477306pt" strokecolor="#4F4F4F">
                <v:path arrowok="t"/>
              </v:shape>
            </v:group>
            <v:group style="position:absolute;left:11575;top:3055;width:2;height:3083" coordorigin="11575,3055" coordsize="2,3083">
              <v:shape style="position:absolute;left:11575;top:3055;width:2;height:3083" coordorigin="11575,3055" coordsize="0,3083" path="m11575,6138l11575,3055e" filled="f" stroked="t" strokeweight=".715958pt" strokecolor="#606060">
                <v:path arrowok="t"/>
              </v:shape>
            </v:group>
            <v:group style="position:absolute;left:334;top:3308;width:2;height:292" coordorigin="334,3308" coordsize="2,292">
              <v:shape style="position:absolute;left:334;top:3308;width:2;height:292" coordorigin="334,3308" coordsize="0,292" path="m334,3600l334,3308e" filled="f" stroked="t" strokeweight=".477306pt" strokecolor="#3B3B3B">
                <v:path arrowok="t"/>
              </v:shape>
            </v:group>
            <v:group style="position:absolute;left:3885;top:3327;width:2;height:450" coordorigin="3885,3327" coordsize="2,450">
              <v:shape style="position:absolute;left:3885;top:3327;width:2;height:450" coordorigin="3885,3327" coordsize="0,450" path="m3885,3778l3885,3327e" filled="f" stroked="t" strokeweight=".477306pt" strokecolor="#2F2F2F">
                <v:path arrowok="t"/>
              </v:shape>
            </v:group>
            <v:group style="position:absolute;left:6993;top:3332;width:2;height:445" coordorigin="6993,3332" coordsize="2,445">
              <v:shape style="position:absolute;left:6993;top:3332;width:2;height:445" coordorigin="6993,3332" coordsize="0,445" path="m6993,3778l6993,3332e" filled="f" stroked="t" strokeweight=".954611pt" strokecolor="#646464">
                <v:path arrowok="t"/>
              </v:shape>
            </v:group>
            <v:group style="position:absolute;left:6983;top:3720;width:578;height:2" coordorigin="6983,3720" coordsize="578,2">
              <v:shape style="position:absolute;left:6983;top:3720;width:578;height:2" coordorigin="6983,3720" coordsize="578,0" path="m6983,3720l7561,3720e" filled="f" stroked="t" strokeweight=".477306pt" strokecolor="#707070">
                <v:path arrowok="t"/>
              </v:shape>
            </v:group>
            <v:group style="position:absolute;left:6180;top:3758;width:101;height:2" coordorigin="6180,3758" coordsize="101,2">
              <v:shape style="position:absolute;left:6180;top:3758;width:101;height:2" coordorigin="6180,3758" coordsize="101,0" path="m6180,3758l6281,3758e" filled="f" stroked="t" strokeweight=".477306pt" strokecolor="#747474">
                <v:path arrowok="t"/>
              </v:shape>
            </v:group>
            <v:group style="position:absolute;left:3880;top:3758;width:2036;height:2" coordorigin="3880,3758" coordsize="2036,2">
              <v:shape style="position:absolute;left:3880;top:3758;width:2036;height:2" coordorigin="3880,3758" coordsize="2036,0" path="m3880,3758l5917,3758e" filled="f" stroked="t" strokeweight=".477306pt" strokecolor="#747474">
                <v:path arrowok="t"/>
              </v:shape>
            </v:group>
            <v:group style="position:absolute;left:8305;top:3718;width:687;height:2" coordorigin="8305,3718" coordsize="687,2">
              <v:shape style="position:absolute;left:8305;top:3718;width:687;height:2" coordorigin="8305,3718" coordsize="687,0" path="m8305,3718l8992,3718e" filled="f" stroked="t" strokeweight=".238653pt" strokecolor="#3F3F3F">
                <v:path arrowok="t"/>
              </v:shape>
            </v:group>
            <v:group style="position:absolute;left:8935;top:3718;width:229;height:2" coordorigin="8935,3718" coordsize="229,2">
              <v:shape style="position:absolute;left:8935;top:3718;width:229;height:2" coordorigin="8935,3718" coordsize="229,0" path="m8935,3718l9164,3718e" filled="f" stroked="t" strokeweight=".238653pt" strokecolor="#545454">
                <v:path arrowok="t"/>
              </v:shape>
            </v:group>
            <v:group style="position:absolute;left:9107;top:3722;width:2477;height:2" coordorigin="9107,3722" coordsize="2477,2">
              <v:shape style="position:absolute;left:9107;top:3722;width:2477;height:2" coordorigin="9107,3722" coordsize="2477,0" path="m9107,3722l11584,3722e" filled="f" stroked="t" strokeweight=".477306pt" strokecolor="#6B6B6B">
                <v:path arrowok="t"/>
              </v:shape>
            </v:group>
            <v:group style="position:absolute;left:329;top:4082;width:1819;height:2" coordorigin="329,4082" coordsize="1819,2">
              <v:shape style="position:absolute;left:329;top:4082;width:1819;height:2" coordorigin="329,4082" coordsize="1819,0" path="m329,4082l2148,4082e" filled="f" stroked="t" strokeweight=".715958pt" strokecolor="#6B6B6B">
                <v:path arrowok="t"/>
              </v:shape>
            </v:group>
            <v:group style="position:absolute;left:2038;top:4086;width:1413;height:2" coordorigin="2038,4086" coordsize="1413,2">
              <v:shape style="position:absolute;left:2038;top:4086;width:1413;height:2" coordorigin="2038,4086" coordsize="1413,0" path="m2038,4086l3451,4086e" filled="f" stroked="t" strokeweight=".477306pt" strokecolor="#545454">
                <v:path arrowok="t"/>
              </v:shape>
            </v:group>
            <v:group style="position:absolute;left:3336;top:4084;width:578;height:2" coordorigin="3336,4084" coordsize="578,2">
              <v:shape style="position:absolute;left:3336;top:4084;width:578;height:2" coordorigin="3336,4084" coordsize="578,0" path="m3336,4084l3914,4084e" filled="f" stroked="t" strokeweight=".954611pt" strokecolor="#676767">
                <v:path arrowok="t"/>
              </v:shape>
            </v:group>
            <v:group style="position:absolute;left:3890;top:3720;width:2;height:373" coordorigin="3890,3720" coordsize="2,373">
              <v:shape style="position:absolute;left:3890;top:3720;width:2;height:373" coordorigin="3890,3720" coordsize="0,373" path="m3890,4093l3890,3720e" filled="f" stroked="t" strokeweight=".954611pt" strokecolor="#1F1F1F">
                <v:path arrowok="t"/>
              </v:shape>
            </v:group>
            <v:group style="position:absolute;left:6180;top:4082;width:746;height:2" coordorigin="6180,4082" coordsize="746,2">
              <v:shape style="position:absolute;left:6180;top:4082;width:746;height:2" coordorigin="6180,4082" coordsize="746,0" path="m6180,4082l6926,4082e" filled="f" stroked="t" strokeweight="1.193264pt" strokecolor="#5B5B5B">
                <v:path arrowok="t"/>
              </v:shape>
            </v:group>
            <v:group style="position:absolute;left:3246;top:4082;width:2671;height:2" coordorigin="3246,4082" coordsize="2671,2">
              <v:shape style="position:absolute;left:3246;top:4082;width:2671;height:2" coordorigin="3246,4082" coordsize="2671,0" path="m3246,4082l5917,4082e" filled="f" stroked="t" strokeweight="1.193264pt" strokecolor="#5B5B5B">
                <v:path arrowok="t"/>
              </v:shape>
            </v:group>
            <v:group style="position:absolute;left:6997;top:3332;width:2;height:766" coordorigin="6997,3332" coordsize="2,766">
              <v:shape style="position:absolute;left:6997;top:3332;width:2;height:766" coordorigin="6997,3332" coordsize="0,766" path="m6997,4098l6997,3332e" filled="f" stroked="t" strokeweight=".477306pt" strokecolor="#4F4F4F">
                <v:path arrowok="t"/>
              </v:shape>
            </v:group>
            <v:group style="position:absolute;left:6682;top:4091;width:4902;height:2" coordorigin="6682,4091" coordsize="4902,2">
              <v:shape style="position:absolute;left:6682;top:4091;width:4902;height:2" coordorigin="6682,4091" coordsize="4902,0" path="m6682,4091l11584,4091e" filled="f" stroked="t" strokeweight=".715958pt" strokecolor="#676767">
                <v:path arrowok="t"/>
              </v:shape>
            </v:group>
            <v:group style="position:absolute;left:325;top:4369;width:1833;height:2" coordorigin="325,4369" coordsize="1833,2">
              <v:shape style="position:absolute;left:325;top:4369;width:1833;height:2" coordorigin="325,4369" coordsize="1833,0" path="m325,4369l2157,4369e" filled="f" stroked="t" strokeweight=".477306pt" strokecolor="#444444">
                <v:path arrowok="t"/>
              </v:shape>
            </v:group>
            <v:group style="position:absolute;left:2086;top:4371;width:2539;height:2" coordorigin="2086,4371" coordsize="2539,2">
              <v:shape style="position:absolute;left:2086;top:4371;width:2539;height:2" coordorigin="2086,4371" coordsize="2539,0" path="m2086,4371l4625,4371e" filled="f" stroked="t" strokeweight=".715958pt" strokecolor="#606060">
                <v:path arrowok="t"/>
              </v:shape>
            </v:group>
            <v:group style="position:absolute;left:4568;top:4371;width:988;height:2" coordorigin="4568,4371" coordsize="988,2">
              <v:shape style="position:absolute;left:4568;top:4371;width:988;height:2" coordorigin="4568,4371" coordsize="988,0" path="m4568,4371l5556,4371e" filled="f" stroked="t" strokeweight=".477306pt" strokecolor="#3B3B3B">
                <v:path arrowok="t"/>
              </v:shape>
            </v:group>
            <v:group style="position:absolute;left:5499;top:4374;width:6057;height:2" coordorigin="5499,4374" coordsize="6057,2">
              <v:shape style="position:absolute;left:5499;top:4374;width:6057;height:2" coordorigin="5499,4374" coordsize="6057,0" path="m5499,4374l11556,4374e" filled="f" stroked="t" strokeweight=".715958pt" strokecolor="#606060">
                <v:path arrowok="t"/>
              </v:shape>
            </v:group>
            <v:group style="position:absolute;left:10291;top:4376;width:1265;height:2" coordorigin="10291,4376" coordsize="1265,2">
              <v:shape style="position:absolute;left:10291;top:4376;width:1265;height:2" coordorigin="10291,4376" coordsize="1265,0" path="m10291,4376l11556,4376e" filled="f" stroked="t" strokeweight=".715958pt" strokecolor="#444444">
                <v:path arrowok="t"/>
              </v:shape>
            </v:group>
            <v:group style="position:absolute;left:10415;top:4376;width:1169;height:2" coordorigin="10415,4376" coordsize="1169,2">
              <v:shape style="position:absolute;left:10415;top:4376;width:1169;height:2" coordorigin="10415,4376" coordsize="1169,0" path="m10415,4376l11584,4376e" filled="f" stroked="t" strokeweight=".477306pt" strokecolor="#3F3F3F">
                <v:path arrowok="t"/>
              </v:shape>
            </v:group>
            <v:group style="position:absolute;left:2131;top:4079;width:2;height:551" coordorigin="2131,4079" coordsize="2,551">
              <v:shape style="position:absolute;left:2131;top:4079;width:2;height:551" coordorigin="2131,4079" coordsize="0,551" path="m2131,4630l2131,4079e" filled="f" stroked="t" strokeweight=".715958pt" strokecolor="#575757">
                <v:path arrowok="t"/>
              </v:shape>
            </v:group>
            <v:group style="position:absolute;left:2129;top:4613;width:8343;height:2" coordorigin="2129,4613" coordsize="8343,2">
              <v:shape style="position:absolute;left:2129;top:4613;width:8343;height:2" coordorigin="2129,4613" coordsize="8343,0" path="m2129,4613l10472,4613e" filled="f" stroked="t" strokeweight=".715958pt" strokecolor="#646464">
                <v:path arrowok="t"/>
              </v:shape>
            </v:group>
            <v:group style="position:absolute;left:4902;top:4611;width:654;height:2" coordorigin="4902,4611" coordsize="654,2">
              <v:shape style="position:absolute;left:4902;top:4611;width:654;height:2" coordorigin="4902,4611" coordsize="654,0" path="m4902,4611l5556,4611e" filled="f" stroked="t" strokeweight=".477306pt" strokecolor="#444444">
                <v:path arrowok="t"/>
              </v:shape>
            </v:group>
            <v:group style="position:absolute;left:7374;top:4611;width:425;height:2" coordorigin="7374,4611" coordsize="425,2">
              <v:shape style="position:absolute;left:7374;top:4611;width:425;height:2" coordorigin="7374,4611" coordsize="425,0" path="m7374,4611l7799,4611e" filled="f" stroked="t" strokeweight=".477306pt" strokecolor="#3F3F3F">
                <v:path arrowok="t"/>
              </v:shape>
            </v:group>
            <v:group style="position:absolute;left:10415;top:4615;width:1169;height:2" coordorigin="10415,4615" coordsize="1169,2">
              <v:shape style="position:absolute;left:10415;top:4615;width:1169;height:2" coordorigin="10415,4615" coordsize="1169,0" path="m10415,4615l11584,4615e" filled="f" stroked="t" strokeweight=".477306pt" strokecolor="#444444">
                <v:path arrowok="t"/>
              </v:shape>
            </v:group>
            <v:group style="position:absolute;left:2134;top:4572;width:2;height:809" coordorigin="2134,4572" coordsize="2,809">
              <v:shape style="position:absolute;left:2134;top:4572;width:2;height:809" coordorigin="2134,4572" coordsize="0,809" path="m2134,5381l2134,4572e" filled="f" stroked="t" strokeweight=".477306pt" strokecolor="#2F2F2F">
                <v:path arrowok="t"/>
              </v:shape>
            </v:group>
            <v:group style="position:absolute;left:4935;top:4606;width:2;height:1025" coordorigin="4935,4606" coordsize="2,1025">
              <v:shape style="position:absolute;left:4935;top:4606;width:2;height:1025" coordorigin="4935,4606" coordsize="0,1025" path="m4935,5630l4935,4606e" filled="f" stroked="t" strokeweight=".954611pt" strokecolor="#606060">
                <v:path arrowok="t"/>
              </v:shape>
            </v:group>
            <v:group style="position:absolute;left:7771;top:4596;width:2;height:512" coordorigin="7771,4596" coordsize="2,512">
              <v:shape style="position:absolute;left:7771;top:4596;width:2;height:512" coordorigin="7771,4596" coordsize="0,512" path="m7771,5108l7771,4596e" filled="f" stroked="t" strokeweight=".238653pt" strokecolor="#545454">
                <v:path arrowok="t"/>
              </v:shape>
            </v:group>
            <v:group style="position:absolute;left:11575;top:4567;width:2;height:823" coordorigin="11575,4567" coordsize="2,823">
              <v:shape style="position:absolute;left:11575;top:4567;width:2;height:823" coordorigin="11575,4567" coordsize="0,823" path="m11575,5391l11575,4567e" filled="f" stroked="t" strokeweight=".477306pt" strokecolor="#4B4B4B">
                <v:path arrowok="t"/>
              </v:shape>
            </v:group>
            <v:group style="position:absolute;left:4926;top:5108;width:630;height:2" coordorigin="4926,5108" coordsize="630,2">
              <v:shape style="position:absolute;left:4926;top:5108;width:630;height:2" coordorigin="4926,5108" coordsize="630,0" path="m4926,5108l5556,5108e" filled="f" stroked="t" strokeweight=".477306pt" strokecolor="#484848">
                <v:path arrowok="t"/>
              </v:shape>
            </v:group>
            <v:group style="position:absolute;left:5499;top:5111;width:1933;height:2" coordorigin="5499,5111" coordsize="1933,2">
              <v:shape style="position:absolute;left:5499;top:5111;width:1933;height:2" coordorigin="5499,5111" coordsize="1933,0" path="m5499,5111l7432,5111e" filled="f" stroked="t" strokeweight=".954611pt" strokecolor="#6B6B6B">
                <v:path arrowok="t"/>
              </v:shape>
            </v:group>
            <v:group style="position:absolute;left:7374;top:5108;width:430;height:2" coordorigin="7374,5108" coordsize="430,2">
              <v:shape style="position:absolute;left:7374;top:5108;width:430;height:2" coordorigin="7374,5108" coordsize="430,0" path="m7374,5108l7804,5108e" filled="f" stroked="t" strokeweight=".477306pt" strokecolor="#484848">
                <v:path arrowok="t"/>
              </v:shape>
            </v:group>
            <v:group style="position:absolute;left:7742;top:5113;width:3002;height:2" coordorigin="7742,5113" coordsize="3002,2">
              <v:shape style="position:absolute;left:7742;top:5113;width:3002;height:2" coordorigin="7742,5113" coordsize="3002,0" path="m7742,5113l10744,5113e" filled="f" stroked="t" strokeweight=".954611pt" strokecolor="#747474">
                <v:path arrowok="t"/>
              </v:shape>
            </v:group>
            <v:group style="position:absolute;left:10687;top:5113;width:893;height:2" coordorigin="10687,5113" coordsize="893,2">
              <v:shape style="position:absolute;left:10687;top:5113;width:893;height:2" coordorigin="10687,5113" coordsize="893,0" path="m10687,5113l11579,5113e" filled="f" stroked="t" strokeweight=".477306pt" strokecolor="#5B5B5B">
                <v:path arrowok="t"/>
              </v:shape>
            </v:group>
            <v:group style="position:absolute;left:4926;top:5362;width:3017;height:2" coordorigin="4926,5362" coordsize="3017,2">
              <v:shape style="position:absolute;left:4926;top:5362;width:3017;height:2" coordorigin="4926,5362" coordsize="3017,0" path="m4926,5362l7942,5362e" filled="f" stroked="t" strokeweight=".715958pt" strokecolor="#606060">
                <v:path arrowok="t"/>
              </v:shape>
            </v:group>
            <v:group style="position:absolute;left:7742;top:5362;width:620;height:2" coordorigin="7742,5362" coordsize="620,2">
              <v:shape style="position:absolute;left:7742;top:5362;width:620;height:2" coordorigin="7742,5362" coordsize="620,0" path="m7742,5362l8362,5362e" filled="f" stroked="t" strokeweight=".477306pt" strokecolor="#4F4F4F">
                <v:path arrowok="t"/>
              </v:shape>
            </v:group>
            <v:group style="position:absolute;left:8305;top:5362;width:859;height:2" coordorigin="8305,5362" coordsize="859,2">
              <v:shape style="position:absolute;left:8305;top:5362;width:859;height:2" coordorigin="8305,5362" coordsize="859,0" path="m8305,5362l9164,5362e" filled="f" stroked="t" strokeweight=".477306pt" strokecolor="#383838">
                <v:path arrowok="t"/>
              </v:shape>
            </v:group>
            <v:group style="position:absolute;left:9107;top:5365;width:2472;height:2" coordorigin="9107,5365" coordsize="2472,2">
              <v:shape style="position:absolute;left:9107;top:5365;width:2472;height:2" coordorigin="9107,5365" coordsize="2472,0" path="m9107,5365l11579,5365e" filled="f" stroked="t" strokeweight=".954611pt" strokecolor="#707070">
                <v:path arrowok="t"/>
              </v:shape>
            </v:group>
            <v:group style="position:absolute;left:2136;top:5324;width:2;height:2906" coordorigin="2136,5324" coordsize="2,2906">
              <v:shape style="position:absolute;left:2136;top:5324;width:2;height:2906" coordorigin="2136,5324" coordsize="0,2906" path="m2136,8230l2136,5324e" filled="f" stroked="t" strokeweight=".715958pt" strokecolor="#5B5B5B">
                <v:path arrowok="t"/>
              </v:shape>
            </v:group>
            <v:group style="position:absolute;left:4931;top:5614;width:3604;height:2" coordorigin="4931,5614" coordsize="3604,2">
              <v:shape style="position:absolute;left:4931;top:5614;width:3604;height:2" coordorigin="4931,5614" coordsize="3604,0" path="m4931,5614l8534,5614e" filled="f" stroked="t" strokeweight=".715958pt" strokecolor="#707070">
                <v:path arrowok="t"/>
              </v:shape>
            </v:group>
            <v:group style="position:absolute;left:8305;top:5614;width:1723;height:2" coordorigin="8305,5614" coordsize="1723,2">
              <v:shape style="position:absolute;left:8305;top:5614;width:1723;height:2" coordorigin="8305,5614" coordsize="1723,0" path="m8305,5614l10028,5614e" filled="f" stroked="t" strokeweight=".477306pt" strokecolor="#5B5B5B">
                <v:path arrowok="t"/>
              </v:shape>
            </v:group>
            <v:group style="position:absolute;left:9971;top:5614;width:1609;height:2" coordorigin="9971,5614" coordsize="1609,2">
              <v:shape style="position:absolute;left:9971;top:5614;width:1609;height:2" coordorigin="9971,5614" coordsize="1609,0" path="m9971,5614l11579,5614e" filled="f" stroked="t" strokeweight=".954611pt" strokecolor="#777777">
                <v:path arrowok="t"/>
              </v:shape>
            </v:group>
            <v:group style="position:absolute;left:2124;top:5851;width:6238;height:2" coordorigin="2124,5851" coordsize="6238,2">
              <v:shape style="position:absolute;left:2124;top:5851;width:6238;height:2" coordorigin="2124,5851" coordsize="6238,0" path="m2124,5851l8362,5851e" filled="f" stroked="t" strokeweight=".715958pt" strokecolor="#6B6B6B">
                <v:path arrowok="t"/>
              </v:shape>
            </v:group>
            <v:group style="position:absolute;left:4935;top:4606;width:2;height:2202" coordorigin="4935,4606" coordsize="2,2202">
              <v:shape style="position:absolute;left:4935;top:4606;width:2;height:2202" coordorigin="4935,4606" coordsize="0,2202" path="m4935,6808l4935,4606e" filled="f" stroked="t" strokeweight=".715958pt" strokecolor="#575757">
                <v:path arrowok="t"/>
              </v:shape>
            </v:group>
            <v:group style="position:absolute;left:8305;top:5855;width:2167;height:2" coordorigin="8305,5855" coordsize="2167,2">
              <v:shape style="position:absolute;left:8305;top:5855;width:2167;height:2" coordorigin="8305,5855" coordsize="2167,0" path="m8305,5855l10472,5855e" filled="f" stroked="t" strokeweight=".477306pt" strokecolor="#4F4F4F">
                <v:path arrowok="t"/>
              </v:shape>
            </v:group>
            <v:group style="position:absolute;left:10400;top:5855;width:1184;height:2" coordorigin="10400,5855" coordsize="1184,2">
              <v:shape style="position:absolute;left:10400;top:5855;width:1184;height:2" coordorigin="10400,5855" coordsize="1184,0" path="m10400,5855l11584,5855e" filled="f" stroked="t" strokeweight=".954611pt" strokecolor="#747474">
                <v:path arrowok="t"/>
              </v:shape>
            </v:group>
            <v:group style="position:absolute;left:807;top:6088;width:2644;height:2" coordorigin="807,6088" coordsize="2644,2">
              <v:shape style="position:absolute;left:807;top:6088;width:2644;height:2" coordorigin="807,6088" coordsize="2644,0" path="m807,6088l3451,6088e" filled="f" stroked="t" strokeweight=".954611pt" strokecolor="#6B6B6B">
                <v:path arrowok="t"/>
              </v:shape>
            </v:group>
            <v:group style="position:absolute;left:3394;top:6090;width:511;height:2" coordorigin="3394,6090" coordsize="511,2">
              <v:shape style="position:absolute;left:3394;top:6090;width:511;height:2" coordorigin="3394,6090" coordsize="511,0" path="m3394,6090l3904,6090e" filled="f" stroked="t" strokeweight=".477306pt" strokecolor="#444444">
                <v:path arrowok="t"/>
              </v:shape>
            </v:group>
            <v:group style="position:absolute;left:3074;top:6092;width:1551;height:2" coordorigin="3074,6092" coordsize="1551,2">
              <v:shape style="position:absolute;left:3074;top:6092;width:1551;height:2" coordorigin="3074,6092" coordsize="1551,0" path="m3074,6092l4625,6092e" filled="f" stroked="t" strokeweight=".477306pt" strokecolor="#575757">
                <v:path arrowok="t"/>
              </v:shape>
            </v:group>
            <v:group style="position:absolute;left:4281;top:6092;width:4883;height:2" coordorigin="4281,6092" coordsize="4883,2">
              <v:shape style="position:absolute;left:4281;top:6092;width:4883;height:2" coordorigin="4281,6092" coordsize="4883,0" path="m4281,6092l9164,6092e" filled="f" stroked="t" strokeweight=".715958pt" strokecolor="#747474">
                <v:path arrowok="t"/>
              </v:shape>
            </v:group>
            <v:group style="position:absolute;left:9107;top:6095;width:1241;height:2" coordorigin="9107,6095" coordsize="1241,2">
              <v:shape style="position:absolute;left:9107;top:6095;width:1241;height:2" coordorigin="9107,6095" coordsize="1241,0" path="m9107,6095l10348,6095e" filled="f" stroked="t" strokeweight=".477306pt" strokecolor="#4B4B4B">
                <v:path arrowok="t"/>
              </v:shape>
            </v:group>
            <v:group style="position:absolute;left:10291;top:6097;width:181;height:2" coordorigin="10291,6097" coordsize="181,2">
              <v:shape style="position:absolute;left:10291;top:6097;width:181;height:2" coordorigin="10291,6097" coordsize="181,0" path="m10291,6097l10472,6097e" filled="f" stroked="t" strokeweight=".477306pt" strokecolor="#606060">
                <v:path arrowok="t"/>
              </v:shape>
            </v:group>
            <v:group style="position:absolute;left:10396;top:6095;width:1188;height:2" coordorigin="10396,6095" coordsize="1188,2">
              <v:shape style="position:absolute;left:10396;top:6095;width:1188;height:2" coordorigin="10396,6095" coordsize="1188,0" path="m10396,6095l11584,6095e" filled="f" stroked="t" strokeweight=".954611pt" strokecolor="#747474">
                <v:path arrowok="t"/>
              </v:shape>
            </v:group>
            <v:group style="position:absolute;left:339;top:603;width:2;height:15771" coordorigin="339,603" coordsize="2,15771">
              <v:shape style="position:absolute;left:339;top:603;width:2;height:15771" coordorigin="339,603" coordsize="0,15771" path="m339,16374l339,603e" filled="f" stroked="t" strokeweight=".715958pt" strokecolor="#5B5B5B">
                <v:path arrowok="t"/>
              </v:shape>
            </v:group>
            <v:group style="position:absolute;left:4940;top:6052;width:2;height:756" coordorigin="4940,6052" coordsize="2,756">
              <v:shape style="position:absolute;left:4940;top:6052;width:2;height:756" coordorigin="4940,6052" coordsize="0,756" path="m4940,6808l4940,6052e" filled="f" stroked="t" strokeweight=".954611pt" strokecolor="#606060">
                <v:path arrowok="t"/>
              </v:shape>
            </v:group>
            <v:group style="position:absolute;left:7771;top:6095;width:2;height:704" coordorigin="7771,6095" coordsize="2,704">
              <v:shape style="position:absolute;left:7771;top:6095;width:2;height:704" coordorigin="7771,6095" coordsize="0,704" path="m7771,6799l7771,6095e" filled="f" stroked="t" strokeweight=".238653pt" strokecolor="#7C7C7C">
                <v:path arrowok="t"/>
              </v:shape>
            </v:group>
            <v:group style="position:absolute;left:11579;top:6066;width:2;height:321" coordorigin="11579,6066" coordsize="2,321">
              <v:shape style="position:absolute;left:11579;top:6066;width:2;height:321" coordorigin="11579,6066" coordsize="0,321" path="m11579,6387l11579,6066e" filled="f" stroked="t" strokeweight=".477306pt" strokecolor="#484848">
                <v:path arrowok="t"/>
              </v:shape>
            </v:group>
            <v:group style="position:absolute;left:334;top:6329;width:2;height:488" coordorigin="334,6329" coordsize="2,488">
              <v:shape style="position:absolute;left:334;top:6329;width:2;height:488" coordorigin="334,6329" coordsize="0,488" path="m334,6818l334,6329e" filled="f" stroked="t" strokeweight=".477306pt" strokecolor="#484848">
                <v:path arrowok="t"/>
              </v:shape>
            </v:group>
            <v:group style="position:absolute;left:2129;top:6559;width:1322;height:2" coordorigin="2129,6559" coordsize="1322,2">
              <v:shape style="position:absolute;left:2129;top:6559;width:1322;height:2" coordorigin="2129,6559" coordsize="1322,0" path="m2129,6559l3451,6559e" filled="f" stroked="t" strokeweight=".715958pt" strokecolor="#676767">
                <v:path arrowok="t"/>
              </v:shape>
            </v:group>
            <v:group style="position:absolute;left:3394;top:6559;width:511;height:2" coordorigin="3394,6559" coordsize="511,2">
              <v:shape style="position:absolute;left:3394;top:6559;width:511;height:2" coordorigin="3394,6559" coordsize="511,0" path="m3394,6559l3904,6559e" filled="f" stroked="t" strokeweight=".477306pt" strokecolor="#3B3B3B">
                <v:path arrowok="t"/>
              </v:shape>
            </v:group>
            <v:group style="position:absolute;left:3847;top:6562;width:1122;height:2" coordorigin="3847,6562" coordsize="1122,2">
              <v:shape style="position:absolute;left:3847;top:6562;width:1122;height:2" coordorigin="3847,6562" coordsize="1122,0" path="m3847,6562l4969,6562e" filled="f" stroked="t" strokeweight=".477306pt" strokecolor="#575757">
                <v:path arrowok="t"/>
              </v:shape>
            </v:group>
            <v:group style="position:absolute;left:4897;top:6562;width:1422;height:2" coordorigin="4897,6562" coordsize="1422,2">
              <v:shape style="position:absolute;left:4897;top:6562;width:1422;height:2" coordorigin="4897,6562" coordsize="1422,0" path="m4897,6562l6320,6562e" filled="f" stroked="t" strokeweight=".954611pt" strokecolor="#777777">
                <v:path arrowok="t"/>
              </v:shape>
            </v:group>
            <v:group style="position:absolute;left:6224;top:6562;width:1208;height:2" coordorigin="6224,6562" coordsize="1208,2">
              <v:shape style="position:absolute;left:6224;top:6562;width:1208;height:2" coordorigin="6224,6562" coordsize="1208,0" path="m6224,6562l7432,6562e" filled="f" stroked="t" strokeweight=".477306pt" strokecolor="#575757">
                <v:path arrowok="t"/>
              </v:shape>
            </v:group>
            <v:group style="position:absolute;left:7374;top:6562;width:1847;height:2" coordorigin="7374,6562" coordsize="1847,2">
              <v:shape style="position:absolute;left:7374;top:6562;width:1847;height:2" coordorigin="7374,6562" coordsize="1847,0" path="m7374,6562l9222,6562e" filled="f" stroked="t" strokeweight=".954611pt" strokecolor="#777777">
                <v:path arrowok="t"/>
              </v:shape>
            </v:group>
            <v:group style="position:absolute;left:9107;top:6564;width:377;height:2" coordorigin="9107,6564" coordsize="377,2">
              <v:shape style="position:absolute;left:9107;top:6564;width:377;height:2" coordorigin="9107,6564" coordsize="377,0" path="m9107,6564l9484,6564e" filled="f" stroked="t" strokeweight=".477306pt" strokecolor="#707070">
                <v:path arrowok="t"/>
              </v:shape>
            </v:group>
            <v:group style="position:absolute;left:9427;top:6564;width:921;height:2" coordorigin="9427,6564" coordsize="921,2">
              <v:shape style="position:absolute;left:9427;top:6564;width:921;height:2" coordorigin="9427,6564" coordsize="921,0" path="m9427,6564l10348,6564e" filled="f" stroked="t" strokeweight=".477306pt" strokecolor="#545454">
                <v:path arrowok="t"/>
              </v:shape>
            </v:group>
            <v:group style="position:absolute;left:10291;top:6564;width:1303;height:2" coordorigin="10291,6564" coordsize="1303,2">
              <v:shape style="position:absolute;left:10291;top:6564;width:1303;height:2" coordorigin="10291,6564" coordsize="1303,0" path="m10291,6564l11594,6564e" filled="f" stroked="t" strokeweight=".954611pt" strokecolor="#747474">
                <v:path arrowok="t"/>
              </v:shape>
            </v:group>
            <v:group style="position:absolute;left:2129;top:6801;width:4611;height:2" coordorigin="2129,6801" coordsize="4611,2">
              <v:shape style="position:absolute;left:2129;top:6801;width:4611;height:2" coordorigin="2129,6801" coordsize="4611,0" path="m2129,6801l6740,6801e" filled="f" stroked="t" strokeweight=".715958pt" strokecolor="#676767">
                <v:path arrowok="t"/>
              </v:shape>
            </v:group>
            <v:group style="position:absolute;left:6682;top:6803;width:1122;height:2" coordorigin="6682,6803" coordsize="1122,2">
              <v:shape style="position:absolute;left:6682;top:6803;width:1122;height:2" coordorigin="6682,6803" coordsize="1122,0" path="m6682,6803l7804,6803e" filled="f" stroked="t" strokeweight=".477306pt" strokecolor="#4F4F4F">
                <v:path arrowok="t"/>
              </v:shape>
            </v:group>
            <v:group style="position:absolute;left:7694;top:6803;width:1790;height:2" coordorigin="7694,6803" coordsize="1790,2">
              <v:shape style="position:absolute;left:7694;top:6803;width:1790;height:2" coordorigin="7694,6803" coordsize="1790,0" path="m7694,6803l9484,6803e" filled="f" stroked="t" strokeweight=".954611pt" strokecolor="#747474">
                <v:path arrowok="t"/>
              </v:shape>
            </v:group>
            <v:group style="position:absolute;left:9427;top:6803;width:601;height:2" coordorigin="9427,6803" coordsize="601,2">
              <v:shape style="position:absolute;left:9427;top:6803;width:601;height:2" coordorigin="9427,6803" coordsize="601,0" path="m9427,6803l10028,6803e" filled="f" stroked="t" strokeweight=".477306pt" strokecolor="#343434">
                <v:path arrowok="t"/>
              </v:shape>
            </v:group>
            <v:group style="position:absolute;left:9971;top:6806;width:940;height:2" coordorigin="9971,6806" coordsize="940,2">
              <v:shape style="position:absolute;left:9971;top:6806;width:940;height:2" coordorigin="9971,6806" coordsize="940,0" path="m9971,6806l10911,6806e" filled="f" stroked="t" strokeweight=".477306pt" strokecolor="#545454">
                <v:path arrowok="t"/>
              </v:shape>
            </v:group>
            <v:group style="position:absolute;left:10854;top:6803;width:740;height:2" coordorigin="10854,6803" coordsize="740,2">
              <v:shape style="position:absolute;left:10854;top:6803;width:740;height:2" coordorigin="10854,6803" coordsize="740,0" path="m10854,6803l11594,6803e" filled="f" stroked="t" strokeweight=".954611pt" strokecolor="#747474">
                <v:path arrowok="t"/>
              </v:shape>
            </v:group>
            <v:group style="position:absolute;left:325;top:7036;width:339;height:2" coordorigin="325,7036" coordsize="339,2">
              <v:shape style="position:absolute;left:325;top:7036;width:339;height:2" coordorigin="325,7036" coordsize="339,0" path="m325,7036l663,7036e" filled="f" stroked="t" strokeweight=".477306pt" strokecolor="#575757">
                <v:path arrowok="t"/>
              </v:shape>
            </v:group>
            <v:group style="position:absolute;left:606;top:7038;width:1031;height:2" coordorigin="606,7038" coordsize="1031,2">
              <v:shape style="position:absolute;left:606;top:7038;width:1031;height:2" coordorigin="606,7038" coordsize="1031,0" path="m606,7038l1637,7038e" filled="f" stroked="t" strokeweight=".477306pt" strokecolor="#444444">
                <v:path arrowok="t"/>
              </v:shape>
            </v:group>
            <v:group style="position:absolute;left:1580;top:7040;width:10009;height:2" coordorigin="1580,7040" coordsize="10009,2">
              <v:shape style="position:absolute;left:1580;top:7040;width:10009;height:2" coordorigin="1580,7040" coordsize="10009,0" path="m1580,7040l11589,7040e" filled="f" stroked="t" strokeweight=".715958pt" strokecolor="#676767">
                <v:path arrowok="t"/>
              </v:shape>
            </v:group>
            <v:group style="position:absolute;left:6682;top:7043;width:344;height:2" coordorigin="6682,7043" coordsize="344,2">
              <v:shape style="position:absolute;left:6682;top:7043;width:344;height:2" coordorigin="6682,7043" coordsize="344,0" path="m6682,7043l7026,7043e" filled="f" stroked="t" strokeweight=".477306pt" strokecolor="#5B5B5B">
                <v:path arrowok="t"/>
              </v:shape>
            </v:group>
            <v:group style="position:absolute;left:6969;top:7043;width:831;height:2" coordorigin="6969,7043" coordsize="831,2">
              <v:shape style="position:absolute;left:6969;top:7043;width:831;height:2" coordorigin="6969,7043" coordsize="831,0" path="m6969,7043l7799,7043e" filled="f" stroked="t" strokeweight=".477306pt" strokecolor="#444444">
                <v:path arrowok="t"/>
              </v:shape>
            </v:group>
            <v:group style="position:absolute;left:9107;top:7043;width:377;height:2" coordorigin="9107,7043" coordsize="377,2">
              <v:shape style="position:absolute;left:9107;top:7043;width:377;height:2" coordorigin="9107,7043" coordsize="377,0" path="m9107,7043l9484,7043e" filled="f" stroked="t" strokeweight=".477306pt" strokecolor="#5B5B5B">
                <v:path arrowok="t"/>
              </v:shape>
            </v:group>
            <v:group style="position:absolute;left:9427;top:7043;width:921;height:2" coordorigin="9427,7043" coordsize="921,2">
              <v:shape style="position:absolute;left:9427;top:7043;width:921;height:2" coordorigin="9427,7043" coordsize="921,0" path="m9427,7043l10348,7043e" filled="f" stroked="t" strokeweight=".477306pt" strokecolor="#444444">
                <v:path arrowok="t"/>
              </v:shape>
            </v:group>
            <v:group style="position:absolute;left:10415;top:7048;width:496;height:2" coordorigin="10415,7048" coordsize="496,2">
              <v:shape style="position:absolute;left:10415;top:7048;width:496;height:2" coordorigin="10415,7048" coordsize="496,0" path="m10415,7048l10911,7048e" filled="f" stroked="t" strokeweight=".477306pt" strokecolor="#575757">
                <v:path arrowok="t"/>
              </v:shape>
            </v:group>
            <v:group style="position:absolute;left:11582;top:6478;width:2;height:613" coordorigin="11582,6478" coordsize="2,613">
              <v:shape style="position:absolute;left:11582;top:6478;width:2;height:613" coordorigin="11582,6478" coordsize="0,613" path="m11582,7091l11582,6478e" filled="f" stroked="t" strokeweight=".954611pt" strokecolor="#747474">
                <v:path arrowok="t"/>
              </v:shape>
            </v:group>
            <v:group style="position:absolute;left:11584;top:4630;width:2;height:5855" coordorigin="11584,4630" coordsize="2,5855">
              <v:shape style="position:absolute;left:11584;top:4630;width:2;height:5855" coordorigin="11584,4630" coordsize="0,5855" path="m11584,10485l11584,4630e" filled="f" stroked="t" strokeweight=".715958pt" strokecolor="#606060">
                <v:path arrowok="t"/>
              </v:shape>
            </v:group>
            <v:group style="position:absolute;left:329;top:7737;width:788;height:2" coordorigin="329,7737" coordsize="788,2">
              <v:shape style="position:absolute;left:329;top:7737;width:788;height:2" coordorigin="329,7737" coordsize="788,0" path="m329,7737l1117,7737e" filled="f" stroked="t" strokeweight=".715958pt" strokecolor="#6B6B6B">
                <v:path arrowok="t"/>
              </v:shape>
            </v:group>
            <v:group style="position:absolute;left:1060;top:7737;width:578;height:2" coordorigin="1060,7737" coordsize="578,2">
              <v:shape style="position:absolute;left:1060;top:7737;width:578;height:2" coordorigin="1060,7737" coordsize="578,0" path="m1060,7737l1637,7737e" filled="f" stroked="t" strokeweight=".477306pt" strokecolor="#484848">
                <v:path arrowok="t"/>
              </v:shape>
            </v:group>
            <v:group style="position:absolute;left:1580;top:7742;width:3045;height:2" coordorigin="1580,7742" coordsize="3045,2">
              <v:shape style="position:absolute;left:1580;top:7742;width:3045;height:2" coordorigin="1580,7742" coordsize="3045,0" path="m1580,7742l4625,7742e" filled="f" stroked="t" strokeweight=".715958pt" strokecolor="#6B6B6B">
                <v:path arrowok="t"/>
              </v:shape>
            </v:group>
            <v:group style="position:absolute;left:4568;top:7742;width:391;height:2" coordorigin="4568,7742" coordsize="391,2">
              <v:shape style="position:absolute;left:4568;top:7742;width:391;height:2" coordorigin="4568,7742" coordsize="391,0" path="m4568,7742l4959,7742e" filled="f" stroked="t" strokeweight=".477306pt" strokecolor="#575757">
                <v:path arrowok="t"/>
              </v:shape>
            </v:group>
            <v:group style="position:absolute;left:4902;top:7742;width:1857;height:2" coordorigin="4902,7742" coordsize="1857,2">
              <v:shape style="position:absolute;left:4902;top:7742;width:1857;height:2" coordorigin="4902,7742" coordsize="1857,0" path="m4902,7742l6759,7742e" filled="f" stroked="t" strokeweight=".954611pt" strokecolor="#7C7C7C">
                <v:path arrowok="t"/>
              </v:shape>
            </v:group>
            <v:group style="position:absolute;left:6682;top:7742;width:344;height:2" coordorigin="6682,7742" coordsize="344,2">
              <v:shape style="position:absolute;left:6682;top:7742;width:344;height:2" coordorigin="6682,7742" coordsize="344,0" path="m6682,7742l7026,7742e" filled="f" stroked="t" strokeweight=".477306pt" strokecolor="#646464">
                <v:path arrowok="t"/>
              </v:shape>
            </v:group>
            <v:group style="position:absolute;left:6969;top:7742;width:463;height:2" coordorigin="6969,7742" coordsize="463,2">
              <v:shape style="position:absolute;left:6969;top:7742;width:463;height:2" coordorigin="6969,7742" coordsize="463,0" path="m6969,7742l7432,7742e" filled="f" stroked="t" strokeweight=".477306pt" strokecolor="#484848">
                <v:path arrowok="t"/>
              </v:shape>
            </v:group>
            <v:group style="position:absolute;left:7374;top:7742;width:425;height:2" coordorigin="7374,7742" coordsize="425,2">
              <v:shape style="position:absolute;left:7374;top:7742;width:425;height:2" coordorigin="7374,7742" coordsize="425,0" path="m7374,7742l7799,7742e" filled="f" stroked="t" strokeweight=".477306pt" strokecolor="#606060">
                <v:path arrowok="t"/>
              </v:shape>
            </v:group>
            <v:group style="position:absolute;left:7670;top:7742;width:1494;height:2" coordorigin="7670,7742" coordsize="1494,2">
              <v:shape style="position:absolute;left:7670;top:7742;width:1494;height:2" coordorigin="7670,7742" coordsize="1494,0" path="m7670,7742l9164,7742e" filled="f" stroked="t" strokeweight=".954611pt" strokecolor="#7C7C7C">
                <v:path arrowok="t"/>
              </v:shape>
            </v:group>
            <v:group style="position:absolute;left:9107;top:7744;width:1804;height:2" coordorigin="9107,7744" coordsize="1804,2">
              <v:shape style="position:absolute;left:9107;top:7744;width:1804;height:2" coordorigin="9107,7744" coordsize="1804,0" path="m9107,7744l10911,7744e" filled="f" stroked="t" strokeweight=".477306pt" strokecolor="#545454">
                <v:path arrowok="t"/>
              </v:shape>
            </v:group>
            <v:group style="position:absolute;left:10854;top:7742;width:735;height:2" coordorigin="10854,7742" coordsize="735,2">
              <v:shape style="position:absolute;left:10854;top:7742;width:735;height:2" coordorigin="10854,7742" coordsize="735,0" path="m10854,7742l11589,7742e" filled="f" stroked="t" strokeweight=".954611pt" strokecolor="#777777">
                <v:path arrowok="t"/>
              </v:shape>
            </v:group>
            <v:group style="position:absolute;left:11584;top:7268;width:2;height:498" coordorigin="11584,7268" coordsize="2,498">
              <v:shape style="position:absolute;left:11584;top:7268;width:2;height:498" coordorigin="11584,7268" coordsize="0,498" path="m11584,7766l11584,7268e" filled="f" stroked="t" strokeweight=".477306pt" strokecolor="#3F3F3F">
                <v:path arrowok="t"/>
              </v:shape>
            </v:group>
            <v:group style="position:absolute;left:337;top:7694;width:2;height:306" coordorigin="337,7694" coordsize="2,306">
              <v:shape style="position:absolute;left:337;top:7694;width:2;height:306" coordorigin="337,7694" coordsize="0,306" path="m337,8000l337,7694e" filled="f" stroked="t" strokeweight=".715958pt" strokecolor="#575757">
                <v:path arrowok="t"/>
              </v:shape>
            </v:group>
            <v:group style="position:absolute;left:4945;top:7737;width:2;height:306" coordorigin="4945,7737" coordsize="2,306">
              <v:shape style="position:absolute;left:4945;top:7737;width:2;height:306" coordorigin="4945,7737" coordsize="0,306" path="m4945,8043l4945,7737e" filled="f" stroked="t" strokeweight=".954611pt" strokecolor="#646464">
                <v:path arrowok="t"/>
              </v:shape>
            </v:group>
            <v:group style="position:absolute;left:4931;top:7981;width:4234;height:2" coordorigin="4931,7981" coordsize="4234,2">
              <v:shape style="position:absolute;left:4931;top:7981;width:4234;height:2" coordorigin="4931,7981" coordsize="4234,0" path="m4931,7981l9164,7981e" filled="f" stroked="t" strokeweight=".715958pt" strokecolor="#747474">
                <v:path arrowok="t"/>
              </v:shape>
            </v:group>
            <v:group style="position:absolute;left:9107;top:7981;width:377;height:2" coordorigin="9107,7981" coordsize="377,2">
              <v:shape style="position:absolute;left:9107;top:7981;width:377;height:2" coordorigin="9107,7981" coordsize="377,0" path="m9107,7981l9484,7981e" filled="f" stroked="t" strokeweight=".477306pt" strokecolor="#646464">
                <v:path arrowok="t"/>
              </v:shape>
            </v:group>
            <v:group style="position:absolute;left:9427;top:7981;width:921;height:2" coordorigin="9427,7981" coordsize="921,2">
              <v:shape style="position:absolute;left:9427;top:7981;width:921;height:2" coordorigin="9427,7981" coordsize="921,0" path="m9427,7981l10348,7981e" filled="f" stroked="t" strokeweight=".477306pt" strokecolor="#484848">
                <v:path arrowok="t"/>
              </v:shape>
            </v:group>
            <v:group style="position:absolute;left:10291;top:7984;width:181;height:2" coordorigin="10291,7984" coordsize="181,2">
              <v:shape style="position:absolute;left:10291;top:7984;width:181;height:2" coordorigin="10291,7984" coordsize="181,0" path="m10291,7984l10472,7984e" filled="f" stroked="t" strokeweight=".477306pt" strokecolor="#646464">
                <v:path arrowok="t"/>
              </v:shape>
            </v:group>
            <v:group style="position:absolute;left:10391;top:7981;width:1203;height:2" coordorigin="10391,7981" coordsize="1203,2">
              <v:shape style="position:absolute;left:10391;top:7981;width:1203;height:2" coordorigin="10391,7981" coordsize="1203,0" path="m10391,7981l11594,7981e" filled="f" stroked="t" strokeweight=".954611pt" strokecolor="#777777">
                <v:path arrowok="t"/>
              </v:shape>
            </v:group>
            <v:group style="position:absolute;left:334;top:7943;width:2;height:1005" coordorigin="334,7943" coordsize="2,1005">
              <v:shape style="position:absolute;left:334;top:7943;width:2;height:1005" coordorigin="334,7943" coordsize="0,1005" path="m334,8948l334,7943e" filled="f" stroked="t" strokeweight=".477306pt" strokecolor="#3B3B3B">
                <v:path arrowok="t"/>
              </v:shape>
            </v:group>
            <v:group style="position:absolute;left:4947;top:7943;width:2;height:522" coordorigin="4947,7943" coordsize="2,522">
              <v:shape style="position:absolute;left:4947;top:7943;width:2;height:522" coordorigin="4947,7943" coordsize="0,522" path="m4947,8465l4947,7943e" filled="f" stroked="t" strokeweight=".715958pt" strokecolor="#484848">
                <v:path arrowok="t"/>
              </v:shape>
            </v:group>
            <v:group style="position:absolute;left:4940;top:8218;width:4544;height:2" coordorigin="4940,8218" coordsize="4544,2">
              <v:shape style="position:absolute;left:4940;top:8218;width:4544;height:2" coordorigin="4940,8218" coordsize="4544,0" path="m4940,8218l9484,8218e" filled="f" stroked="t" strokeweight=".715958pt" strokecolor="#707070">
                <v:path arrowok="t"/>
              </v:shape>
            </v:group>
            <v:group style="position:absolute;left:9427;top:8220;width:601;height:2" coordorigin="9427,8220" coordsize="601,2">
              <v:shape style="position:absolute;left:9427;top:8220;width:601;height:2" coordorigin="9427,8220" coordsize="601,0" path="m9427,8220l10028,8220e" filled="f" stroked="t" strokeweight=".477306pt" strokecolor="#383838">
                <v:path arrowok="t"/>
              </v:shape>
            </v:group>
            <v:group style="position:absolute;left:9971;top:8220;width:377;height:2" coordorigin="9971,8220" coordsize="377,2">
              <v:shape style="position:absolute;left:9971;top:8220;width:377;height:2" coordorigin="9971,8220" coordsize="377,0" path="m9971,8220l10348,8220e" filled="f" stroked="t" strokeweight=".477306pt" strokecolor="#5B5B5B">
                <v:path arrowok="t"/>
              </v:shape>
            </v:group>
            <v:group style="position:absolute;left:10291;top:8220;width:1303;height:2" coordorigin="10291,8220" coordsize="1303,2">
              <v:shape style="position:absolute;left:10291;top:8220;width:1303;height:2" coordorigin="10291,8220" coordsize="1303,0" path="m10291,8220l11594,8220e" filled="f" stroked="t" strokeweight=".954611pt" strokecolor="#777777">
                <v:path arrowok="t"/>
              </v:shape>
            </v:group>
            <v:group style="position:absolute;left:11589;top:7780;width:2;height:618" coordorigin="11589,7780" coordsize="2,618">
              <v:shape style="position:absolute;left:11589;top:7780;width:2;height:618" coordorigin="11589,7780" coordsize="0,618" path="m11589,8398l11589,7780e" filled="f" stroked="t" strokeweight=".954611pt" strokecolor="#747474">
                <v:path arrowok="t"/>
              </v:shape>
            </v:group>
            <v:group style="position:absolute;left:329;top:8455;width:334;height:2" coordorigin="329,8455" coordsize="334,2">
              <v:shape style="position:absolute;left:329;top:8455;width:334;height:2" coordorigin="329,8455" coordsize="334,0" path="m329,8455l663,8455e" filled="f" stroked="t" strokeweight=".715958pt" strokecolor="#646464">
                <v:path arrowok="t"/>
              </v:shape>
            </v:group>
            <v:group style="position:absolute;left:606;top:8455;width:1031;height:2" coordorigin="606,8455" coordsize="1031,2">
              <v:shape style="position:absolute;left:606;top:8455;width:1031;height:2" coordorigin="606,8455" coordsize="1031,0" path="m606,8455l1637,8455e" filled="f" stroked="t" strokeweight=".477306pt" strokecolor="#3B3B3B">
                <v:path arrowok="t"/>
              </v:shape>
            </v:group>
            <v:group style="position:absolute;left:1580;top:8457;width:578;height:2" coordorigin="1580,8457" coordsize="578,2">
              <v:shape style="position:absolute;left:1580;top:8457;width:578;height:2" coordorigin="1580,8457" coordsize="578,0" path="m1580,8457l2157,8457e" filled="f" stroked="t" strokeweight=".477306pt" strokecolor="#575757">
                <v:path arrowok="t"/>
              </v:shape>
            </v:group>
            <v:group style="position:absolute;left:2138;top:8173;width:2;height:1125" coordorigin="2138,8173" coordsize="2,1125">
              <v:shape style="position:absolute;left:2138;top:8173;width:2;height:1125" coordorigin="2138,8173" coordsize="0,1125" path="m2138,9298l2138,8173e" filled="f" stroked="t" strokeweight=".477306pt" strokecolor="#383838">
                <v:path arrowok="t"/>
              </v:shape>
            </v:group>
            <v:group style="position:absolute;left:2024;top:8457;width:1881;height:2" coordorigin="2024,8457" coordsize="1881,2">
              <v:shape style="position:absolute;left:2024;top:8457;width:1881;height:2" coordorigin="2024,8457" coordsize="1881,0" path="m2024,8457l3904,8457e" filled="f" stroked="t" strokeweight=".954611pt" strokecolor="#6B6B6B">
                <v:path arrowok="t"/>
              </v:shape>
            </v:group>
            <v:group style="position:absolute;left:3847;top:8457;width:778;height:2" coordorigin="3847,8457" coordsize="778,2">
              <v:shape style="position:absolute;left:3847;top:8457;width:778;height:2" coordorigin="3847,8457" coordsize="778,0" path="m3847,8457l4625,8457e" filled="f" stroked="t" strokeweight=".477306pt" strokecolor="#575757">
                <v:path arrowok="t"/>
              </v:shape>
            </v:group>
            <v:group style="position:absolute;left:4568;top:8457;width:1714;height:2" coordorigin="4568,8457" coordsize="1714,2">
              <v:shape style="position:absolute;left:4568;top:8457;width:1714;height:2" coordorigin="4568,8457" coordsize="1714,0" path="m4568,8457l6281,8457e" filled="f" stroked="t" strokeweight=".954611pt" strokecolor="#747474">
                <v:path arrowok="t"/>
              </v:shape>
            </v:group>
            <v:group style="position:absolute;left:6224;top:8457;width:1208;height:2" coordorigin="6224,8457" coordsize="1208,2">
              <v:shape style="position:absolute;left:6224;top:8457;width:1208;height:2" coordorigin="6224,8457" coordsize="1208,0" path="m6224,8457l7432,8457e" filled="f" stroked="t" strokeweight=".477306pt" strokecolor="#575757">
                <v:path arrowok="t"/>
              </v:shape>
            </v:group>
            <v:group style="position:absolute;left:7365;top:8457;width:1799;height:2" coordorigin="7365,8457" coordsize="1799,2">
              <v:shape style="position:absolute;left:7365;top:8457;width:1799;height:2" coordorigin="7365,8457" coordsize="1799,0" path="m7365,8457l9164,8457e" filled="f" stroked="t" strokeweight=".954611pt" strokecolor="#777777">
                <v:path arrowok="t"/>
              </v:shape>
            </v:group>
            <v:group style="position:absolute;left:9107;top:8460;width:1241;height:2" coordorigin="9107,8460" coordsize="1241,2">
              <v:shape style="position:absolute;left:9107;top:8460;width:1241;height:2" coordorigin="9107,8460" coordsize="1241,0" path="m9107,8460l10348,8460e" filled="f" stroked="t" strokeweight=".477306pt" strokecolor="#4B4B4B">
                <v:path arrowok="t"/>
              </v:shape>
            </v:group>
            <v:group style="position:absolute;left:10291;top:8460;width:1303;height:2" coordorigin="10291,8460" coordsize="1303,2">
              <v:shape style="position:absolute;left:10291;top:8460;width:1303;height:2" coordorigin="10291,8460" coordsize="1303,0" path="m10291,8460l11594,8460e" filled="f" stroked="t" strokeweight=".954611pt" strokecolor="#707070">
                <v:path arrowok="t"/>
              </v:shape>
            </v:group>
            <v:group style="position:absolute;left:11589;top:8412;width:2;height:536" coordorigin="11589,8412" coordsize="2,536">
              <v:shape style="position:absolute;left:11589;top:8412;width:2;height:536" coordorigin="11589,8412" coordsize="0,536" path="m11589,8948l11589,8412e" filled="f" stroked="t" strokeweight=".477306pt" strokecolor="#444444">
                <v:path arrowok="t"/>
              </v:shape>
            </v:group>
            <v:group style="position:absolute;left:325;top:9276;width:4635;height:2" coordorigin="325,9276" coordsize="4635,2">
              <v:shape style="position:absolute;left:325;top:9276;width:4635;height:2" coordorigin="325,9276" coordsize="4635,0" path="m325,9276l4959,9276e" filled="f" stroked="t" strokeweight=".715958pt" strokecolor="#676767">
                <v:path arrowok="t"/>
              </v:shape>
            </v:group>
            <v:group style="position:absolute;left:334;top:8891;width:2;height:2767" coordorigin="334,8891" coordsize="2,2767">
              <v:shape style="position:absolute;left:334;top:8891;width:2;height:2767" coordorigin="334,8891" coordsize="0,2767" path="m334,11658l334,8891e" filled="f" stroked="t" strokeweight=".477306pt" strokecolor="#606060">
                <v:path arrowok="t"/>
              </v:shape>
            </v:group>
            <v:group style="position:absolute;left:4902;top:9274;width:654;height:2" coordorigin="4902,9274" coordsize="654,2">
              <v:shape style="position:absolute;left:4902;top:9274;width:654;height:2" coordorigin="4902,9274" coordsize="654,0" path="m4902,9274l5556,9274e" filled="f" stroked="t" strokeweight=".477306pt" strokecolor="#484848">
                <v:path arrowok="t"/>
              </v:shape>
            </v:group>
            <v:group style="position:absolute;left:5499;top:9276;width:1527;height:2" coordorigin="5499,9276" coordsize="1527,2">
              <v:shape style="position:absolute;left:5499;top:9276;width:1527;height:2" coordorigin="5499,9276" coordsize="1527,0" path="m5499,9276l7026,9276e" filled="f" stroked="t" strokeweight=".954611pt" strokecolor="#707070">
                <v:path arrowok="t"/>
              </v:shape>
            </v:group>
            <v:group style="position:absolute;left:6969;top:9274;width:831;height:2" coordorigin="6969,9274" coordsize="831,2">
              <v:shape style="position:absolute;left:6969;top:9274;width:831;height:2" coordorigin="6969,9274" coordsize="831,0" path="m6969,9274l7799,9274e" filled="f" stroked="t" strokeweight=".477306pt" strokecolor="#3F3F3F">
                <v:path arrowok="t"/>
              </v:shape>
            </v:group>
            <v:group style="position:absolute;left:7742;top:9276;width:1742;height:2" coordorigin="7742,9276" coordsize="1742,2">
              <v:shape style="position:absolute;left:7742;top:9276;width:1742;height:2" coordorigin="7742,9276" coordsize="1742,0" path="m7742,9276l9484,9276e" filled="f" stroked="t" strokeweight=".954611pt" strokecolor="#707070">
                <v:path arrowok="t"/>
              </v:shape>
            </v:group>
            <v:group style="position:absolute;left:9427;top:9276;width:1484;height:2" coordorigin="9427,9276" coordsize="1484,2">
              <v:shape style="position:absolute;left:9427;top:9276;width:1484;height:2" coordorigin="9427,9276" coordsize="1484,0" path="m9427,9276l10911,9276e" filled="f" stroked="t" strokeweight=".477306pt" strokecolor="#484848">
                <v:path arrowok="t"/>
              </v:shape>
            </v:group>
            <v:group style="position:absolute;left:10854;top:9274;width:740;height:2" coordorigin="10854,9274" coordsize="740,2">
              <v:shape style="position:absolute;left:10854;top:9274;width:740;height:2" coordorigin="10854,9274" coordsize="740,0" path="m10854,9274l11594,9274e" filled="f" stroked="t" strokeweight=".715958pt" strokecolor="#676767">
                <v:path arrowok="t"/>
              </v:shape>
            </v:group>
            <v:group style="position:absolute;left:2138;top:9226;width:2;height:1259" coordorigin="2138,9226" coordsize="2,1259">
              <v:shape style="position:absolute;left:2138;top:9226;width:2;height:1259" coordorigin="2138,9226" coordsize="0,1259" path="m2138,10485l2138,9226e" filled="f" stroked="t" strokeweight=".954611pt" strokecolor="#606060">
                <v:path arrowok="t"/>
              </v:shape>
            </v:group>
            <v:group style="position:absolute;left:11587;top:8891;width:2;height:900" coordorigin="11587,8891" coordsize="2,900">
              <v:shape style="position:absolute;left:11587;top:8891;width:2;height:900" coordorigin="11587,8891" coordsize="0,900" path="m11587,9791l11587,8891e" filled="f" stroked="t" strokeweight=".477306pt" strokecolor="#575757">
                <v:path arrowok="t"/>
              </v:shape>
            </v:group>
            <v:group style="position:absolute;left:329;top:10456;width:463;height:2" coordorigin="329,10456" coordsize="463,2">
              <v:shape style="position:absolute;left:329;top:10456;width:463;height:2" coordorigin="329,10456" coordsize="463,0" path="m329,10456l792,10456e" filled="f" stroked="t" strokeweight=".954611pt" strokecolor="#7C7C7C">
                <v:path arrowok="t"/>
              </v:shape>
            </v:group>
            <v:group style="position:absolute;left:606;top:10461;width:511;height:2" coordorigin="606,10461" coordsize="511,2">
              <v:shape style="position:absolute;left:606;top:10461;width:511;height:2" coordorigin="606,10461" coordsize="511,0" path="m606,10461l1117,10461e" filled="f" stroked="t" strokeweight=".715958pt" strokecolor="#676767">
                <v:path arrowok="t"/>
              </v:shape>
            </v:group>
            <v:group style="position:absolute;left:1060;top:10456;width:578;height:2" coordorigin="1060,10456" coordsize="578,2">
              <v:shape style="position:absolute;left:1060;top:10456;width:578;height:2" coordorigin="1060,10456" coordsize="578,0" path="m1060,10456l1637,10456e" filled="f" stroked="t" strokeweight=".477306pt" strokecolor="#383838">
                <v:path arrowok="t"/>
              </v:shape>
            </v:group>
            <v:group style="position:absolute;left:1580;top:10459;width:578;height:2" coordorigin="1580,10459" coordsize="578,2">
              <v:shape style="position:absolute;left:1580;top:10459;width:578;height:2" coordorigin="1580,10459" coordsize="578,0" path="m1580,10459l2157,10459e" filled="f" stroked="t" strokeweight=".477306pt" strokecolor="#545454">
                <v:path arrowok="t"/>
              </v:shape>
            </v:group>
            <v:group style="position:absolute;left:2086;top:10456;width:7078;height:2" coordorigin="2086,10456" coordsize="7078,2">
              <v:shape style="position:absolute;left:2086;top:10456;width:7078;height:2" coordorigin="2086,10456" coordsize="7078,0" path="m2086,10456l9164,10456e" filled="f" stroked="t" strokeweight=".715958pt" strokecolor="#676767">
                <v:path arrowok="t"/>
              </v:shape>
            </v:group>
            <v:group style="position:absolute;left:8305;top:10459;width:1179;height:2" coordorigin="8305,10459" coordsize="1179,2">
              <v:shape style="position:absolute;left:8305;top:10459;width:1179;height:2" coordorigin="8305,10459" coordsize="1179,0" path="m8305,10459l9484,10459e" filled="f" stroked="t" strokeweight=".477306pt" strokecolor="#4B4B4B">
                <v:path arrowok="t"/>
              </v:shape>
            </v:group>
            <v:group style="position:absolute;left:9174;top:10459;width:2425;height:2" coordorigin="9174,10459" coordsize="2425,2">
              <v:shape style="position:absolute;left:9174;top:10459;width:2425;height:2" coordorigin="9174,10459" coordsize="2425,0" path="m9174,10459l11599,10459e" filled="f" stroked="t" strokeweight=".954611pt" strokecolor="#707070">
                <v:path arrowok="t"/>
              </v:shape>
            </v:group>
            <v:group style="position:absolute;left:749;top:10703;width:3943;height:2" coordorigin="749,10703" coordsize="3943,2">
              <v:shape style="position:absolute;left:749;top:10703;width:3943;height:2" coordorigin="749,10703" coordsize="3943,0" path="m749,10703l4692,10703e" filled="f" stroked="t" strokeweight=".715958pt" strokecolor="#6B6B6B">
                <v:path arrowok="t"/>
              </v:shape>
            </v:group>
            <v:group style="position:absolute;left:2138;top:10413;width:2;height:560" coordorigin="2138,10413" coordsize="2,560">
              <v:shape style="position:absolute;left:2138;top:10413;width:2;height:560" coordorigin="2138,10413" coordsize="0,560" path="m2138,10973l2138,10413e" filled="f" stroked="t" strokeweight=".477306pt" strokecolor="#444444">
                <v:path arrowok="t"/>
              </v:shape>
            </v:group>
            <v:group style="position:absolute;left:4568;top:10703;width:1284;height:2" coordorigin="4568,10703" coordsize="1284,2">
              <v:shape style="position:absolute;left:4568;top:10703;width:1284;height:2" coordorigin="4568,10703" coordsize="1284,0" path="m4568,10703l5852,10703e" filled="f" stroked="t" strokeweight=".477306pt" strokecolor="#575757">
                <v:path arrowok="t"/>
              </v:shape>
            </v:group>
            <v:group style="position:absolute;left:5794;top:10703;width:1231;height:2" coordorigin="5794,10703" coordsize="1231,2">
              <v:shape style="position:absolute;left:5794;top:10703;width:1231;height:2" coordorigin="5794,10703" coordsize="1231,0" path="m5794,10703l7026,10703e" filled="f" stroked="t" strokeweight=".954611pt" strokecolor="#777777">
                <v:path arrowok="t"/>
              </v:shape>
            </v:group>
            <v:group style="position:absolute;left:6969;top:10701;width:831;height:2" coordorigin="6969,10701" coordsize="831,2">
              <v:shape style="position:absolute;left:6969;top:10701;width:831;height:2" coordorigin="6969,10701" coordsize="831,0" path="m6969,10701l7799,10701e" filled="f" stroked="t" strokeweight=".477306pt" strokecolor="#575757">
                <v:path arrowok="t"/>
              </v:shape>
            </v:group>
            <v:group style="position:absolute;left:7742;top:10703;width:3857;height:2" coordorigin="7742,10703" coordsize="3857,2">
              <v:shape style="position:absolute;left:7742;top:10703;width:3857;height:2" coordorigin="7742,10703" coordsize="3857,0" path="m7742,10703l11599,10703e" filled="f" stroked="t" strokeweight=".715958pt" strokecolor="#747474">
                <v:path arrowok="t"/>
              </v:shape>
            </v:group>
            <v:group style="position:absolute;left:9742;top:10701;width:606;height:2" coordorigin="9742,10701" coordsize="606,2">
              <v:shape style="position:absolute;left:9742;top:10701;width:606;height:2" coordorigin="9742,10701" coordsize="606,0" path="m9742,10701l10348,10701e" filled="f" stroked="t" strokeweight=".477306pt" strokecolor="#575757">
                <v:path arrowok="t"/>
              </v:shape>
            </v:group>
            <v:group style="position:absolute;left:10415;top:10705;width:496;height:2" coordorigin="10415,10705" coordsize="496,2">
              <v:shape style="position:absolute;left:10415;top:10705;width:496;height:2" coordorigin="10415,10705" coordsize="496,0" path="m10415,10705l10911,10705e" filled="f" stroked="t" strokeweight=".477306pt" strokecolor="#606060">
                <v:path arrowok="t"/>
              </v:shape>
            </v:group>
            <v:group style="position:absolute;left:11594;top:10413;width:2;height:4280" coordorigin="11594,10413" coordsize="2,4280">
              <v:shape style="position:absolute;left:11594;top:10413;width:2;height:4280" coordorigin="11594,10413" coordsize="0,4280" path="m11594,14693l11594,10413e" filled="f" stroked="t" strokeweight=".715958pt" strokecolor="#646464">
                <v:path arrowok="t"/>
              </v:shape>
            </v:group>
            <v:group style="position:absolute;left:329;top:10947;width:11274;height:2" coordorigin="329,10947" coordsize="11274,2">
              <v:shape style="position:absolute;left:329;top:10947;width:11274;height:2" coordorigin="329,10947" coordsize="11274,0" path="m329,10947l11603,10947e" filled="f" stroked="t" strokeweight=".715958pt" strokecolor="#6B6B6B">
                <v:path arrowok="t"/>
              </v:shape>
            </v:group>
            <v:group style="position:absolute;left:4568;top:10949;width:391;height:2" coordorigin="4568,10949" coordsize="391,2">
              <v:shape style="position:absolute;left:4568;top:10949;width:391;height:2" coordorigin="4568,10949" coordsize="391,0" path="m4568,10949l4959,10949e" filled="f" stroked="t" strokeweight=".477306pt" strokecolor="#545454">
                <v:path arrowok="t"/>
              </v:shape>
            </v:group>
            <v:group style="position:absolute;left:6224;top:10945;width:515;height:2" coordorigin="6224,10945" coordsize="515,2">
              <v:shape style="position:absolute;left:6224;top:10945;width:515;height:2" coordorigin="6224,10945" coordsize="515,0" path="m6224,10945l6740,10945e" filled="f" stroked="t" strokeweight=".477306pt" strokecolor="#545454">
                <v:path arrowok="t"/>
              </v:shape>
            </v:group>
            <v:group style="position:absolute;left:8305;top:10945;width:687;height:2" coordorigin="8305,10945" coordsize="687,2">
              <v:shape style="position:absolute;left:8305;top:10945;width:687;height:2" coordorigin="8305,10945" coordsize="687,0" path="m8305,10945l8992,10945e" filled="f" stroked="t" strokeweight=".477306pt" strokecolor="#444444">
                <v:path arrowok="t"/>
              </v:shape>
            </v:group>
            <v:group style="position:absolute;left:8935;top:10945;width:229;height:2" coordorigin="8935,10945" coordsize="229,2">
              <v:shape style="position:absolute;left:8935;top:10945;width:229;height:2" coordorigin="8935,10945" coordsize="229,0" path="m8935,10945l9164,10945e" filled="f" stroked="t" strokeweight=".477306pt" strokecolor="#575757">
                <v:path arrowok="t"/>
              </v:shape>
            </v:group>
            <v:group style="position:absolute;left:2143;top:10902;width:2;height:800" coordorigin="2143,10902" coordsize="2,800">
              <v:shape style="position:absolute;left:2143;top:10902;width:2;height:800" coordorigin="2143,10902" coordsize="0,800" path="m2143,11701l2143,10902e" filled="f" stroked="t" strokeweight=".954611pt" strokecolor="#5B5B5B">
                <v:path arrowok="t"/>
              </v:shape>
            </v:group>
            <v:group style="position:absolute;left:334;top:11435;width:3117;height:2" coordorigin="334,11435" coordsize="3117,2">
              <v:shape style="position:absolute;left:334;top:11435;width:3117;height:2" coordorigin="334,11435" coordsize="3117,0" path="m334,11435l3451,11435e" filled="f" stroked="t" strokeweight=".715958pt" strokecolor="#676767">
                <v:path arrowok="t"/>
              </v:shape>
            </v:group>
            <v:group style="position:absolute;left:3394;top:11433;width:511;height:2" coordorigin="3394,11433" coordsize="511,2">
              <v:shape style="position:absolute;left:3394;top:11433;width:511;height:2" coordorigin="3394,11433" coordsize="511,0" path="m3394,11433l3904,11433e" filled="f" stroked="t" strokeweight=".477306pt" strokecolor="#3B3B3B">
                <v:path arrowok="t"/>
              </v:shape>
            </v:group>
            <v:group style="position:absolute;left:3847;top:11433;width:1756;height:2" coordorigin="3847,11433" coordsize="1756,2">
              <v:shape style="position:absolute;left:3847;top:11433;width:1756;height:2" coordorigin="3847,11433" coordsize="1756,0" path="m3847,11433l5604,11433e" filled="f" stroked="t" strokeweight=".715958pt" strokecolor="#6B6B6B">
                <v:path arrowok="t"/>
              </v:shape>
            </v:group>
            <v:group style="position:absolute;left:5499;top:11433;width:353;height:2" coordorigin="5499,11433" coordsize="353,2">
              <v:shape style="position:absolute;left:5499;top:11433;width:353;height:2" coordorigin="5499,11433" coordsize="353,0" path="m5499,11433l5852,11433e" filled="f" stroked="t" strokeweight=".477306pt" strokecolor="#606060">
                <v:path arrowok="t"/>
              </v:shape>
            </v:group>
            <v:group style="position:absolute;left:5794;top:11433;width:945;height:2" coordorigin="5794,11433" coordsize="945,2">
              <v:shape style="position:absolute;left:5794;top:11433;width:945;height:2" coordorigin="5794,11433" coordsize="945,0" path="m5794,11433l6740,11433e" filled="f" stroked="t" strokeweight=".477306pt" strokecolor="#484848">
                <v:path arrowok="t"/>
              </v:shape>
            </v:group>
            <v:group style="position:absolute;left:6682;top:11431;width:3790;height:2" coordorigin="6682,11431" coordsize="3790,2">
              <v:shape style="position:absolute;left:6682;top:11431;width:3790;height:2" coordorigin="6682,11431" coordsize="3790,0" path="m6682,11431l10472,11431e" filled="f" stroked="t" strokeweight=".715958pt" strokecolor="#6B6B6B">
                <v:path arrowok="t"/>
              </v:shape>
            </v:group>
            <v:group style="position:absolute;left:10415;top:11433;width:496;height:2" coordorigin="10415,11433" coordsize="496,2">
              <v:shape style="position:absolute;left:10415;top:11433;width:496;height:2" coordorigin="10415,11433" coordsize="496,0" path="m10415,11433l10911,11433e" filled="f" stroked="t" strokeweight=".477306pt" strokecolor="#4B4B4B">
                <v:path arrowok="t"/>
              </v:shape>
            </v:group>
            <v:group style="position:absolute;left:10854;top:11428;width:749;height:2" coordorigin="10854,11428" coordsize="749,2">
              <v:shape style="position:absolute;left:10854;top:11428;width:749;height:2" coordorigin="10854,11428" coordsize="749,0" path="m10854,11428l11603,11428e" filled="f" stroked="t" strokeweight=".715958pt" strokecolor="#707070">
                <v:path arrowok="t"/>
              </v:shape>
            </v:group>
            <v:group style="position:absolute;left:334;top:11677;width:1303;height:2" coordorigin="334,11677" coordsize="1303,2">
              <v:shape style="position:absolute;left:334;top:11677;width:1303;height:2" coordorigin="334,11677" coordsize="1303,0" path="m334,11677l1637,11677e" filled="f" stroked="t" strokeweight=".715958pt" strokecolor="#676767">
                <v:path arrowok="t"/>
              </v:shape>
            </v:group>
            <v:group style="position:absolute;left:341;top:11390;width:2;height:311" coordorigin="341,11390" coordsize="2,311">
              <v:shape style="position:absolute;left:341;top:11390;width:2;height:311" coordorigin="341,11390" coordsize="0,311" path="m341,11701l341,11390e" filled="f" stroked="t" strokeweight=".715958pt" strokecolor="#575757">
                <v:path arrowok="t"/>
              </v:shape>
            </v:group>
            <v:group style="position:absolute;left:1580;top:11675;width:573;height:2" coordorigin="1580,11675" coordsize="573,2">
              <v:shape style="position:absolute;left:1580;top:11675;width:573;height:2" coordorigin="1580,11675" coordsize="573,0" path="m1580,11675l2153,11675e" filled="f" stroked="t" strokeweight=".477306pt" strokecolor="#4F4F4F">
                <v:path arrowok="t"/>
              </v:shape>
            </v:group>
            <v:group style="position:absolute;left:2091;top:11672;width:8381;height:2" coordorigin="2091,11672" coordsize="8381,2">
              <v:shape style="position:absolute;left:2091;top:11672;width:8381;height:2" coordorigin="2091,11672" coordsize="8381,0" path="m2091,11672l10472,11672e" filled="f" stroked="t" strokeweight=".715958pt" strokecolor="#676767">
                <v:path arrowok="t"/>
              </v:shape>
            </v:group>
            <v:group style="position:absolute;left:10415;top:11672;width:1188;height:2" coordorigin="10415,11672" coordsize="1188,2">
              <v:shape style="position:absolute;left:10415;top:11672;width:1188;height:2" coordorigin="10415,11672" coordsize="1188,0" path="m10415,11672l11603,11672e" filled="f" stroked="t" strokeweight=".477306pt" strokecolor="#606060">
                <v:path arrowok="t"/>
              </v:shape>
            </v:group>
            <v:group style="position:absolute;left:334;top:11921;width:788;height:2" coordorigin="334,11921" coordsize="788,2">
              <v:shape style="position:absolute;left:334;top:11921;width:788;height:2" coordorigin="334,11921" coordsize="788,0" path="m334,11921l1122,11921e" filled="f" stroked="t" strokeweight=".715958pt" strokecolor="#646464">
                <v:path arrowok="t"/>
              </v:shape>
            </v:group>
            <v:group style="position:absolute;left:1088;top:11658;width:2;height:259" coordorigin="1088,11658" coordsize="2,259">
              <v:shape style="position:absolute;left:1088;top:11658;width:2;height:259" coordorigin="1088,11658" coordsize="0,259" path="m1088,11917l1088,11658e" filled="f" stroked="t" strokeweight=".238653pt" strokecolor="#606060">
                <v:path arrowok="t"/>
              </v:shape>
            </v:group>
            <v:group style="position:absolute;left:1060;top:11921;width:1098;height:2" coordorigin="1060,11921" coordsize="1098,2">
              <v:shape style="position:absolute;left:1060;top:11921;width:1098;height:2" coordorigin="1060,11921" coordsize="1098,0" path="m1060,11921l2157,11921e" filled="f" stroked="t" strokeweight=".477306pt" strokecolor="#4B4B4B">
                <v:path arrowok="t"/>
              </v:shape>
            </v:group>
            <v:group style="position:absolute;left:2143;top:11629;width:2;height:316" coordorigin="2143,11629" coordsize="2,316">
              <v:shape style="position:absolute;left:2143;top:11629;width:2;height:316" coordorigin="2143,11629" coordsize="0,316" path="m2143,11945l2143,11629e" filled="f" stroked="t" strokeweight=".477306pt" strokecolor="#4F4F4F">
                <v:path arrowok="t"/>
              </v:shape>
            </v:group>
            <v:group style="position:absolute;left:2086;top:11921;width:3470;height:2" coordorigin="2086,11921" coordsize="3470,2">
              <v:shape style="position:absolute;left:2086;top:11921;width:3470;height:2" coordorigin="2086,11921" coordsize="3470,0" path="m2086,11921l5556,11921e" filled="f" stroked="t" strokeweight=".715958pt" strokecolor="#6B6B6B">
                <v:path arrowok="t"/>
              </v:shape>
            </v:group>
            <v:group style="position:absolute;left:5499;top:11921;width:353;height:2" coordorigin="5499,11921" coordsize="353,2">
              <v:shape style="position:absolute;left:5499;top:11921;width:353;height:2" coordorigin="5499,11921" coordsize="353,0" path="m5499,11921l5852,11921e" filled="f" stroked="t" strokeweight=".477306pt" strokecolor="#575757">
                <v:path arrowok="t"/>
              </v:shape>
            </v:group>
            <v:group style="position:absolute;left:5794;top:11921;width:487;height:2" coordorigin="5794,11921" coordsize="487,2">
              <v:shape style="position:absolute;left:5794;top:11921;width:487;height:2" coordorigin="5794,11921" coordsize="487,0" path="m5794,11921l6281,11921e" filled="f" stroked="t" strokeweight=".477306pt" strokecolor="#444444">
                <v:path arrowok="t"/>
              </v:shape>
            </v:group>
            <v:group style="position:absolute;left:6224;top:11919;width:1217;height:2" coordorigin="6224,11919" coordsize="1217,2">
              <v:shape style="position:absolute;left:6224;top:11919;width:1217;height:2" coordorigin="6224,11919" coordsize="1217,0" path="m6224,11919l7441,11919e" filled="f" stroked="t" strokeweight=".954611pt" strokecolor="#777777">
                <v:path arrowok="t"/>
              </v:shape>
            </v:group>
            <v:group style="position:absolute;left:7413;top:11663;width:2;height:4156" coordorigin="7413,11663" coordsize="2,4156">
              <v:shape style="position:absolute;left:7413;top:11663;width:2;height:4156" coordorigin="7413,11663" coordsize="0,4156" path="m7413,15819l7413,11663e" filled="f" stroked="t" strokeweight=".715958pt" strokecolor="#646464">
                <v:path arrowok="t"/>
              </v:shape>
            </v:group>
            <v:group style="position:absolute;left:7370;top:11917;width:430;height:2" coordorigin="7370,11917" coordsize="430,2">
              <v:shape style="position:absolute;left:7370;top:11917;width:430;height:2" coordorigin="7370,11917" coordsize="430,0" path="m7370,11917l7799,11917e" filled="f" stroked="t" strokeweight=".477306pt" strokecolor="#575757">
                <v:path arrowok="t"/>
              </v:shape>
            </v:group>
            <v:group style="position:absolute;left:7742;top:11917;width:3861;height:2" coordorigin="7742,11917" coordsize="3861,2">
              <v:shape style="position:absolute;left:7742;top:11917;width:3861;height:2" coordorigin="7742,11917" coordsize="3861,0" path="m7742,11917l11603,11917e" filled="f" stroked="t" strokeweight=".715958pt" strokecolor="#707070">
                <v:path arrowok="t"/>
              </v:shape>
            </v:group>
            <v:group style="position:absolute;left:1088;top:11902;width:2;height:498" coordorigin="1088,11902" coordsize="2,498">
              <v:shape style="position:absolute;left:1088;top:11902;width:2;height:498" coordorigin="1088,11902" coordsize="0,498" path="m1088,12400l1088,11902e" filled="f" stroked="t" strokeweight=".238653pt" strokecolor="#484848">
                <v:path arrowok="t"/>
              </v:shape>
            </v:group>
            <v:group style="position:absolute;left:1620;top:11668;width:2;height:4702" coordorigin="1620,11668" coordsize="2,4702">
              <v:shape style="position:absolute;left:1620;top:11668;width:2;height:4702" coordorigin="1620,11668" coordsize="0,4702" path="m1620,16369l1620,11668e" filled="f" stroked="t" strokeweight=".477306pt" strokecolor="#575757">
                <v:path arrowok="t"/>
              </v:shape>
            </v:group>
            <v:group style="position:absolute;left:1088;top:12400;width:2;height:1379" coordorigin="1088,12400" coordsize="2,1379">
              <v:shape style="position:absolute;left:1088;top:12400;width:2;height:1379" coordorigin="1088,12400" coordsize="0,1379" path="m1088,13779l1088,12400e" filled="f" stroked="t" strokeweight=".715958pt" strokecolor="#000000">
                <v:path arrowok="t"/>
              </v:shape>
            </v:group>
            <v:group style="position:absolute;left:7413;top:12371;width:2;height:488" coordorigin="7413,12371" coordsize="2,488">
              <v:shape style="position:absolute;left:7413;top:12371;width:2;height:488" coordorigin="7413,12371" coordsize="0,488" path="m7413,12860l7413,12371e" filled="f" stroked="t" strokeweight=".477306pt" strokecolor="#3B3B3B">
                <v:path arrowok="t"/>
              </v:shape>
            </v:group>
            <v:group style="position:absolute;left:1623;top:11668;width:2;height:4702" coordorigin="1623,11668" coordsize="2,4702">
              <v:shape style="position:absolute;left:1623;top:11668;width:2;height:4702" coordorigin="1623,11668" coordsize="0,4702" path="m1623,16369l1623,11668e" filled="f" stroked="t" strokeweight=".715958pt" strokecolor="#575757">
                <v:path arrowok="t"/>
              </v:shape>
            </v:group>
            <v:group style="position:absolute;left:2143;top:11854;width:2;height:1254" coordorigin="2143,11854" coordsize="2,1254">
              <v:shape style="position:absolute;left:2143;top:11854;width:2;height:1254" coordorigin="2143,11854" coordsize="0,1254" path="m2143,13109l2143,11854e" filled="f" stroked="t" strokeweight=".715958pt" strokecolor="#646464">
                <v:path arrowok="t"/>
              </v:shape>
            </v:group>
            <v:group style="position:absolute;left:2148;top:13051;width:2;height:282" coordorigin="2148,13051" coordsize="2,282">
              <v:shape style="position:absolute;left:2148;top:13051;width:2;height:282" coordorigin="2148,13051" coordsize="0,282" path="m2148,13334l2148,13051e" filled="f" stroked="t" strokeweight=".477306pt" strokecolor="#444444">
                <v:path arrowok="t"/>
              </v:shape>
            </v:group>
            <v:group style="position:absolute;left:11599;top:11850;width:2;height:2461" coordorigin="11599,11850" coordsize="2,2461">
              <v:shape style="position:absolute;left:11599;top:11850;width:2;height:2461" coordorigin="11599,11850" coordsize="0,2461" path="m11599,14310l11599,11850e" filled="f" stroked="t" strokeweight=".715958pt" strokecolor="#606060">
                <v:path arrowok="t"/>
              </v:shape>
            </v:group>
            <v:group style="position:absolute;left:344;top:13276;width:2;height:531" coordorigin="344,13276" coordsize="2,531">
              <v:shape style="position:absolute;left:344;top:13276;width:2;height:531" coordorigin="344,13276" coordsize="0,531" path="m344,13808l344,13276e" filled="f" stroked="t" strokeweight=".477306pt" strokecolor="#343434">
                <v:path arrowok="t"/>
              </v:shape>
            </v:group>
            <v:group style="position:absolute;left:2148;top:13276;width:2;height:531" coordorigin="2148,13276" coordsize="2,531">
              <v:shape style="position:absolute;left:2148;top:13276;width:2;height:531" coordorigin="2148,13276" coordsize="0,531" path="m2148,13808l2148,13276e" filled="f" stroked="t" strokeweight=".477306pt" strokecolor="#2F2F2F">
                <v:path arrowok="t"/>
              </v:shape>
            </v:group>
            <v:group style="position:absolute;left:11599;top:13276;width:2;height:531" coordorigin="11599,13276" coordsize="2,531">
              <v:shape style="position:absolute;left:11599;top:13276;width:2;height:531" coordorigin="11599,13276" coordsize="0,531" path="m11599,13808l11599,13276e" filled="f" stroked="t" strokeweight=".477306pt" strokecolor="#444444">
                <v:path arrowok="t"/>
              </v:shape>
            </v:group>
            <v:group style="position:absolute;left:1623;top:13607;width:2;height:201" coordorigin="1623,13607" coordsize="2,201">
              <v:shape style="position:absolute;left:1623;top:13607;width:2;height:201" coordorigin="1623,13607" coordsize="0,201" path="m1623,13808l1623,13607e" filled="f" stroked="t" strokeweight=".477306pt" strokecolor="#343434">
                <v:path arrowok="t"/>
              </v:shape>
            </v:group>
            <v:group style="position:absolute;left:8940;top:13743;width:1671;height:2" coordorigin="8940,13743" coordsize="1671,2">
              <v:shape style="position:absolute;left:8940;top:13743;width:1671;height:2" coordorigin="8940,13743" coordsize="1671,0" path="m8940,13743l10611,13743e" filled="f" stroked="t" strokeweight=".954611pt" strokecolor="#444F74">
                <v:path arrowok="t"/>
              </v:shape>
            </v:group>
            <v:group style="position:absolute;left:334;top:14016;width:788;height:2" coordorigin="334,14016" coordsize="788,2">
              <v:shape style="position:absolute;left:334;top:14016;width:788;height:2" coordorigin="334,14016" coordsize="788,0" path="m334,14016l1122,14016e" filled="f" stroked="t" strokeweight=".477306pt" strokecolor="#676767">
                <v:path arrowok="t"/>
              </v:shape>
            </v:group>
            <v:group style="position:absolute;left:344;top:13750;width:2;height:321" coordorigin="344,13750" coordsize="2,321">
              <v:shape style="position:absolute;left:344;top:13750;width:2;height:321" coordorigin="344,13750" coordsize="0,321" path="m344,14071l344,13750e" filled="f" stroked="t" strokeweight=".477306pt" strokecolor="#484848">
                <v:path arrowok="t"/>
              </v:shape>
            </v:group>
            <v:group style="position:absolute;left:1088;top:13779;width:2;height:263" coordorigin="1088,13779" coordsize="2,263">
              <v:shape style="position:absolute;left:1088;top:13779;width:2;height:263" coordorigin="1088,13779" coordsize="0,263" path="m1088,14042l1088,13779e" filled="f" stroked="t" strokeweight=".238653pt" strokecolor="#707070">
                <v:path arrowok="t"/>
              </v:shape>
            </v:group>
            <v:group style="position:absolute;left:1060;top:14016;width:1093;height:2" coordorigin="1060,14016" coordsize="1093,2">
              <v:shape style="position:absolute;left:1060;top:14016;width:1093;height:2" coordorigin="1060,14016" coordsize="1093,0" path="m1060,14016l2153,14016e" filled="f" stroked="t" strokeweight=".954611pt" strokecolor="#7C7C7C">
                <v:path arrowok="t"/>
              </v:shape>
            </v:group>
            <v:group style="position:absolute;left:2148;top:13750;width:2;height:321" coordorigin="2148,13750" coordsize="2,321">
              <v:shape style="position:absolute;left:2148;top:13750;width:2;height:321" coordorigin="2148,13750" coordsize="0,321" path="m2148,14071l2148,13750e" filled="f" stroked="t" strokeweight=".477306pt" strokecolor="#4F4F4F">
                <v:path arrowok="t"/>
              </v:shape>
            </v:group>
            <v:group style="position:absolute;left:7417;top:13750;width:2;height:311" coordorigin="7417,13750" coordsize="2,311">
              <v:shape style="position:absolute;left:7417;top:13750;width:2;height:311" coordorigin="7417,13750" coordsize="0,311" path="m7417,14062l7417,13750e" filled="f" stroked="t" strokeweight=".477306pt" strokecolor="#4B4B4B">
                <v:path arrowok="t"/>
              </v:shape>
            </v:group>
            <v:group style="position:absolute;left:1088;top:14028;width:2;height:2322" coordorigin="1088,14028" coordsize="2,2322">
              <v:shape style="position:absolute;left:1088;top:14028;width:2;height:2322" coordorigin="1088,14028" coordsize="0,2322" path="m1088,16350l1088,14028e" filled="f" stroked="t" strokeweight=".238653pt" strokecolor="#000000">
                <v:path arrowok="t"/>
              </v:shape>
            </v:group>
            <v:group style="position:absolute;left:2145;top:13980;width:2;height:871" coordorigin="2145,13980" coordsize="2,871">
              <v:shape style="position:absolute;left:2145;top:13980;width:2;height:871" coordorigin="2145,13980" coordsize="0,871" path="m2145,14851l2145,13980e" filled="f" stroked="t" strokeweight=".715958pt" strokecolor="#646464">
                <v:path arrowok="t"/>
              </v:shape>
            </v:group>
            <v:group style="position:absolute;left:3394;top:14440;width:2;height:53" coordorigin="3394,14440" coordsize="2,53">
              <v:shape style="position:absolute;left:3394;top:14440;width:2;height:53" coordorigin="3394,14440" coordsize="0,53" path="m3394,14492l3394,14440e" filled="f" stroked="t" strokeweight=".954611pt" strokecolor="#2F44AC">
                <v:path arrowok="t"/>
              </v:shape>
            </v:group>
            <v:group style="position:absolute;left:11596;top:14282;width:2;height:321" coordorigin="11596,14282" coordsize="2,321">
              <v:shape style="position:absolute;left:11596;top:14282;width:2;height:321" coordorigin="11596,14282" coordsize="0,321" path="m11596,14603l11596,14282e" filled="f" stroked="t" strokeweight=".954611pt" strokecolor="#777777">
                <v:path arrowok="t"/>
              </v:shape>
            </v:group>
            <v:group style="position:absolute;left:3422;top:14540;width:2;height:201" coordorigin="3422,14540" coordsize="2,201">
              <v:shape style="position:absolute;left:3422;top:14540;width:2;height:201" coordorigin="3422,14540" coordsize="0,201" path="m3422,14741l3422,14540e" filled="f" stroked="t" strokeweight=".238653pt" strokecolor="#000000">
                <v:path arrowok="t"/>
              </v:shape>
            </v:group>
            <v:group style="position:absolute;left:11601;top:14636;width:2;height:417" coordorigin="11601,14636" coordsize="2,417">
              <v:shape style="position:absolute;left:11601;top:14636;width:2;height:417" coordorigin="11601,14636" coordsize="0,417" path="m11601,15053l11601,14636e" filled="f" stroked="t" strokeweight=".477306pt" strokecolor="#444444">
                <v:path arrowok="t"/>
              </v:shape>
            </v:group>
            <v:group style="position:absolute;left:3394;top:14713;width:2;height:139" coordorigin="3394,14713" coordsize="2,139">
              <v:shape style="position:absolute;left:3394;top:14713;width:2;height:139" coordorigin="3394,14713" coordsize="0,139" path="m3394,14851l3394,14713e" filled="f" stroked="t" strokeweight=".954611pt" strokecolor="#2B3470">
                <v:path arrowok="t"/>
              </v:shape>
            </v:group>
            <v:group style="position:absolute;left:3293;top:14842;width:716;height:2" coordorigin="3293,14842" coordsize="716,2">
              <v:shape style="position:absolute;left:3293;top:14842;width:716;height:2" coordorigin="3293,14842" coordsize="716,0" path="m3293,14842l4009,14842e" filled="f" stroked="t" strokeweight="2.147875pt" strokecolor="#484F8C">
                <v:path arrowok="t"/>
              </v:shape>
            </v:group>
            <v:group style="position:absolute;left:5537;top:14732;width:2;height:120" coordorigin="5537,14732" coordsize="2,120">
              <v:shape style="position:absolute;left:5537;top:14732;width:2;height:120" coordorigin="5537,14732" coordsize="0,120" path="m5537,14851l5537,14732e" filled="f" stroked="t" strokeweight=".954611pt" strokecolor="#5757C3">
                <v:path arrowok="t"/>
              </v:shape>
            </v:group>
            <v:group style="position:absolute;left:348;top:14794;width:2;height:541" coordorigin="348,14794" coordsize="2,541">
              <v:shape style="position:absolute;left:348;top:14794;width:2;height:541" coordorigin="348,14794" coordsize="0,541" path="m348,15335l348,14794e" filled="f" stroked="t" strokeweight=".477306pt" strokecolor="#444444">
                <v:path arrowok="t"/>
              </v:shape>
            </v:group>
            <v:group style="position:absolute;left:2150;top:14794;width:2;height:541" coordorigin="2150,14794" coordsize="2,541">
              <v:shape style="position:absolute;left:2150;top:14794;width:2;height:541" coordorigin="2150,14794" coordsize="0,541" path="m2150,15335l2150,14794e" filled="f" stroked="t" strokeweight=".477306pt" strokecolor="#444444">
                <v:path arrowok="t"/>
              </v:shape>
            </v:group>
            <v:group style="position:absolute;left:5542;top:14794;width:2;height:541" coordorigin="5542,14794" coordsize="2,541">
              <v:shape style="position:absolute;left:5542;top:14794;width:2;height:541" coordorigin="5542,14794" coordsize="0,541" path="m5542,15335l5542,14794e" filled="f" stroked="t" strokeweight="1.193264pt" strokecolor="#3B3B7C">
                <v:path arrowok="t"/>
              </v:shape>
            </v:group>
            <v:group style="position:absolute;left:5854;top:14775;width:2;height:278" coordorigin="5854,14775" coordsize="2,278">
              <v:shape style="position:absolute;left:5854;top:14775;width:2;height:278" coordorigin="5854,14775" coordsize="0,278" path="m5854,15053l5854,14775e" filled="f" stroked="t" strokeweight=".954611pt" strokecolor="#2B3460">
                <v:path arrowok="t"/>
              </v:shape>
            </v:group>
            <v:group style="position:absolute;left:7424;top:12903;width:2;height:3457" coordorigin="7424,12903" coordsize="2,3457">
              <v:shape style="position:absolute;left:7424;top:12903;width:2;height:3457" coordorigin="7424,12903" coordsize="0,3457" path="m7424,16360l7424,12903e" filled="f" stroked="t" strokeweight=".477306pt" strokecolor="#575757">
                <v:path arrowok="t"/>
              </v:shape>
            </v:group>
            <v:group style="position:absolute;left:5823;top:15024;width:2;height:282" coordorigin="5823,15024" coordsize="2,282">
              <v:shape style="position:absolute;left:5823;top:15024;width:2;height:282" coordorigin="5823,15024" coordsize="0,282" path="m5823,15306l5823,15024e" filled="f" stroked="t" strokeweight="1.431917pt" strokecolor="#576793">
                <v:path arrowok="t"/>
              </v:shape>
            </v:group>
            <v:group style="position:absolute;left:11601;top:14995;width:2;height:340" coordorigin="11601,14995" coordsize="2,340">
              <v:shape style="position:absolute;left:11601;top:14995;width:2;height:340" coordorigin="11601,14995" coordsize="0,340" path="m11601,15335l11601,14995e" filled="f" stroked="t" strokeweight=".477306pt" strokecolor="#606060">
                <v:path arrowok="t"/>
              </v:shape>
            </v:group>
            <v:group style="position:absolute;left:2148;top:15278;width:2;height:565" coordorigin="2148,15278" coordsize="2,565">
              <v:shape style="position:absolute;left:2148;top:15278;width:2;height:565" coordorigin="2148,15278" coordsize="0,565" path="m2148,15843l2148,15278e" filled="f" stroked="t" strokeweight=".954611pt" strokecolor="#707070">
                <v:path arrowok="t"/>
              </v:shape>
            </v:group>
            <v:group style="position:absolute;left:7422;top:15278;width:2;height:565" coordorigin="7422,15278" coordsize="2,565">
              <v:shape style="position:absolute;left:7422;top:15278;width:2;height:565" coordorigin="7422,15278" coordsize="0,565" path="m7422,15843l7422,15278e" filled="f" stroked="t" strokeweight=".954611pt" strokecolor="#6B6B6B">
                <v:path arrowok="t"/>
              </v:shape>
            </v:group>
            <v:group style="position:absolute;left:348;top:15455;width:2;height:919" coordorigin="348,15455" coordsize="2,919">
              <v:shape style="position:absolute;left:348;top:15455;width:2;height:919" coordorigin="348,15455" coordsize="0,919" path="m348,16374l348,15455e" filled="f" stroked="t" strokeweight=".954611pt" strokecolor="#484848">
                <v:path arrowok="t"/>
              </v:shape>
            </v:group>
            <v:group style="position:absolute;left:353;top:15641;width:2;height:201" coordorigin="353,15641" coordsize="2,201">
              <v:shape style="position:absolute;left:353;top:15641;width:2;height:201" coordorigin="353,15641" coordsize="0,201" path="m353,15843l353,15641e" filled="f" stroked="t" strokeweight=".477306pt" strokecolor="#343434">
                <v:path arrowok="t"/>
              </v:shape>
            </v:group>
            <v:group style="position:absolute;left:5527;top:15641;width:2;height:134" coordorigin="5527,15641" coordsize="2,134">
              <v:shape style="position:absolute;left:5527;top:15641;width:2;height:134" coordorigin="5527,15641" coordsize="0,134" path="m5527,15776l5527,15641e" filled="f" stroked="t" strokeweight="2.863833pt" strokecolor="#4B4B67">
                <v:path arrowok="t"/>
              </v:shape>
            </v:group>
            <v:group style="position:absolute;left:11599;top:14981;width:2;height:996" coordorigin="11599,14981" coordsize="2,996">
              <v:shape style="position:absolute;left:11599;top:14981;width:2;height:996" coordorigin="11599,14981" coordsize="0,996" path="m11599,15977l11599,14981e" filled="f" stroked="t" strokeweight=".477306pt" strokecolor="#777777">
                <v:path arrowok="t"/>
              </v:shape>
            </v:group>
            <v:group style="position:absolute;left:348;top:16364;width:315;height:2" coordorigin="348,16364" coordsize="315,2">
              <v:shape style="position:absolute;left:348;top:16364;width:315;height:2" coordorigin="348,16364" coordsize="315,0" path="m348,16364l663,16364e" filled="f" stroked="t" strokeweight=".477306pt" strokecolor="#676767">
                <v:path arrowok="t"/>
              </v:shape>
            </v:group>
            <v:group style="position:absolute;left:353;top:12008;width:2;height:4366" coordorigin="353,12008" coordsize="2,4366">
              <v:shape style="position:absolute;left:353;top:12008;width:2;height:4366" coordorigin="353,12008" coordsize="0,4366" path="m353,16374l353,12008e" filled="f" stroked="t" strokeweight=".477306pt" strokecolor="#575757">
                <v:path arrowok="t"/>
              </v:shape>
            </v:group>
            <v:group style="position:absolute;left:606;top:16364;width:11007;height:2" coordorigin="606,16364" coordsize="11007,2">
              <v:shape style="position:absolute;left:606;top:16364;width:11007;height:2" coordorigin="606,16364" coordsize="11007,0" path="m606,16364l11613,16364e" filled="f" stroked="t" strokeweight=".954611pt" strokecolor="#707070">
                <v:path arrowok="t"/>
              </v:shape>
            </v:group>
            <v:group style="position:absolute;left:1575;top:16362;width:578;height:2" coordorigin="1575,16362" coordsize="578,2">
              <v:shape style="position:absolute;left:1575;top:16362;width:578;height:2" coordorigin="1575,16362" coordsize="578,0" path="m1575,16362l2153,16362e" filled="f" stroked="t" strokeweight=".477306pt" strokecolor="#5B5B5B">
                <v:path arrowok="t"/>
              </v:shape>
            </v:group>
            <v:group style="position:absolute;left:2119;top:15814;width:2;height:536" coordorigin="2119,15814" coordsize="2,536">
              <v:shape style="position:absolute;left:2119;top:15814;width:2;height:536" coordorigin="2119,15814" coordsize="0,536" path="m2119,16350l2119,15814e" filled="f" stroked="t" strokeweight=".238653pt" strokecolor="#000000">
                <v:path arrowok="t"/>
              </v:shape>
            </v:group>
            <v:group style="position:absolute;left:3394;top:16360;width:511;height:2" coordorigin="3394,16360" coordsize="511,2">
              <v:shape style="position:absolute;left:3394;top:16360;width:511;height:2" coordorigin="3394,16360" coordsize="511,0" path="m3394,16360l3904,16360e" filled="f" stroked="t" strokeweight=".477306pt" strokecolor="#484848">
                <v:path arrowok="t"/>
              </v:shape>
            </v:group>
            <v:group style="position:absolute;left:4902;top:16355;width:654;height:2" coordorigin="4902,16355" coordsize="654,2">
              <v:shape style="position:absolute;left:4902;top:16355;width:654;height:2" coordorigin="4902,16355" coordsize="654,0" path="m4902,16355l5556,16355e" filled="f" stroked="t" strokeweight=".477306pt" strokecolor="#6B6B6B">
                <v:path arrowok="t"/>
              </v:shape>
            </v:group>
            <v:group style="position:absolute;left:6682;top:16355;width:344;height:2" coordorigin="6682,16355" coordsize="344,2">
              <v:shape style="position:absolute;left:6682;top:16355;width:344;height:2" coordorigin="6682,16355" coordsize="344,0" path="m6682,16355l7026,16355e" filled="f" stroked="t" strokeweight=".477306pt" strokecolor="#6B6B6B">
                <v:path arrowok="t"/>
              </v:shape>
            </v:group>
            <v:group style="position:absolute;left:2091;top:16355;width:9522;height:2" coordorigin="2091,16355" coordsize="9522,2">
              <v:shape style="position:absolute;left:2091;top:16355;width:9522;height:2" coordorigin="2091,16355" coordsize="9522,0" path="m2091,16355l11613,16355e" filled="f" stroked="t" strokeweight=".715958pt" strokecolor="#747474">
                <v:path arrowok="t"/>
              </v:shape>
            </v:group>
            <v:group style="position:absolute;left:8305;top:16350;width:859;height:2" coordorigin="8305,16350" coordsize="859,2">
              <v:shape style="position:absolute;left:8305;top:16350;width:859;height:2" coordorigin="8305,16350" coordsize="859,0" path="m8305,16350l9164,16350e" filled="f" stroked="t" strokeweight=".477306pt" strokecolor="#545454">
                <v:path arrowok="t"/>
              </v:shape>
            </v:group>
            <v:group style="position:absolute;left:10415;top:16350;width:1188;height:2" coordorigin="10415,16350" coordsize="1188,2">
              <v:shape style="position:absolute;left:10415;top:16350;width:1188;height:2" coordorigin="10415,16350" coordsize="1188,0" path="m10415,16350l11603,16350e" filled="f" stroked="t" strokeweight=".477306pt" strokecolor="#646464">
                <v:path arrowok="t"/>
              </v:shape>
            </v:group>
            <v:group style="position:absolute;left:11570;top:15814;width:2;height:536" coordorigin="11570,15814" coordsize="2,536">
              <v:shape style="position:absolute;left:11570;top:15814;width:2;height:536" coordorigin="11570,15814" coordsize="0,536" path="m11570,16350l11570,15814e" filled="f" stroked="t" strokeweight=".238653pt" strokecolor="#979797">
                <v:path arrowok="t"/>
              </v:shape>
            </v:group>
            <v:group style="position:absolute;left:5917;top:3467;width:263;height:709" coordorigin="5917,3467" coordsize="263,709">
              <v:shape style="position:absolute;left:5917;top:3467;width:263;height:709" coordorigin="5917,3467" coordsize="263,709" path="m5917,3467l6180,3467,6180,4176,5917,4176,5917,3467e" filled="t" fillcolor="#EBEBED" stroked="f">
                <v:path arrowok="t"/>
                <v:fill/>
              </v:shape>
            </v:group>
            <v:group style="position:absolute;left:3367;top:12956;width:2;height:314" coordorigin="3367,12956" coordsize="2,314">
              <v:shape style="position:absolute;left:3367;top:12956;width:2;height:314" coordorigin="3367,12956" coordsize="0,314" path="m3367,13270l3367,12956e" filled="f" stroked="t" strokeweight="1.43791pt" strokecolor="#EBEBED">
                <v:path arrowok="t"/>
              </v:shape>
            </v:group>
            <v:group style="position:absolute;left:10201;top:13251;width:2;height:256" coordorigin="10201,13251" coordsize="2,256">
              <v:shape style="position:absolute;left:10201;top:13251;width:2;height:256" coordorigin="10201,13251" coordsize="0,256" path="m10201,13507l10201,13251e" filled="f" stroked="t" strokeweight="3.425pt" strokecolor="#EBEBED">
                <v:path arrowok="t"/>
              </v:shape>
            </v:group>
            <v:group style="position:absolute;left:9580;top:13330;width:151;height:372" coordorigin="9580,13330" coordsize="151,372">
              <v:shape style="position:absolute;left:9580;top:13330;width:151;height:372" coordorigin="9580,13330" coordsize="151,372" path="m9580,13330l9730,13330,9730,13702,9580,13702,9580,13330e" filled="t" fillcolor="#EBEBED" stroked="f">
                <v:path arrowok="t"/>
                <v:fill/>
              </v:shape>
            </v:group>
            <v:group style="position:absolute;left:10302;top:13330;width:2;height:372" coordorigin="10302,13330" coordsize="2,372">
              <v:shape style="position:absolute;left:10302;top:13330;width:2;height:372" coordorigin="10302,13330" coordsize="0,372" path="m10302,13702l10302,13330e" filled="f" stroked="t" strokeweight="1.745pt" strokecolor="#EBEBED">
                <v:path arrowok="t"/>
              </v:shape>
            </v:group>
            <v:group style="position:absolute;left:10706;top:13621;width:95;height:162" coordorigin="10706,13621" coordsize="95,162">
              <v:shape style="position:absolute;left:10706;top:13621;width:95;height:162" coordorigin="10706,13621" coordsize="95,162" path="m10706,13621l10801,13621,10801,13782,10706,13782,10706,13621e" filled="t" fillcolor="#EBEBED" stroked="f">
                <v:path arrowok="t"/>
                <v:fill/>
              </v:shape>
            </v:group>
            <v:group style="position:absolute;left:10731;top:13736;width:2;height:684" coordorigin="10731,13736" coordsize="2,684">
              <v:shape style="position:absolute;left:10731;top:13736;width:2;height:684" coordorigin="10731,13736" coordsize="0,684" path="m10731,14420l10731,13736e" filled="f" stroked="t" strokeweight="4.202763pt" strokecolor="#EBEBED">
                <v:path arrowok="t"/>
              </v:shape>
            </v:group>
            <v:group style="position:absolute;left:10944;top:14203;width:44;height:79" coordorigin="10944,14203" coordsize="44,79">
              <v:shape style="position:absolute;left:10944;top:14203;width:44;height:79" coordorigin="10944,14203" coordsize="44,79" path="m10944,14242l10988,14242e" filled="f" stroked="t" strokeweight="4.066797pt" strokecolor="#EBEBED">
                <v:path arrowok="t"/>
              </v:shape>
            </v:group>
            <v:group style="position:absolute;left:9237;top:14224;width:154;height:242" coordorigin="9237,14224" coordsize="154,242">
              <v:shape style="position:absolute;left:9237;top:14224;width:154;height:242" coordorigin="9237,14224" coordsize="154,242" path="m9237,14224l9391,14224,9391,14466,9237,14466,9237,14224e" filled="t" fillcolor="#EBEBED" stroked="f">
                <v:path arrowok="t"/>
                <v:fill/>
              </v:shape>
            </v:group>
            <v:group style="position:absolute;left:9525;top:14162;width:160;height:323" coordorigin="9525,14162" coordsize="160,323">
              <v:shape style="position:absolute;left:9525;top:14162;width:160;height:323" coordorigin="9525,14162" coordsize="160,323" path="m9525,14162l9685,14162,9685,14485,9525,14485,9525,14162e" filled="t" fillcolor="#EBEBED" stroked="f">
                <v:path arrowok="t"/>
                <v:fill/>
              </v:shape>
            </v:group>
            <v:group style="position:absolute;left:9185;top:14496;width:2;height:175" coordorigin="9185,14496" coordsize="2,175">
              <v:shape style="position:absolute;left:9185;top:14496;width:2;height:175" coordorigin="9185,14496" coordsize="0,175" path="m9185,14671l9185,14496e" filled="f" stroked="t" strokeweight="2.2645pt" strokecolor="#EBEBED">
                <v:path arrowok="t"/>
              </v:shape>
            </v:group>
            <v:group style="position:absolute;left:9484;top:14498;width:2;height:173" coordorigin="9484,14498" coordsize="2,173">
              <v:shape style="position:absolute;left:9484;top:14498;width:2;height:173" coordorigin="9484,14498" coordsize="0,173" path="m9484,14671l9484,14498e" filled="f" stroked="t" strokeweight="2.274510pt" strokecolor="#EBEBED">
                <v:path arrowok="t"/>
              </v:shape>
            </v:group>
            <v:group style="position:absolute;left:10144;top:14503;width:2;height:300" coordorigin="10144,14503" coordsize="2,300">
              <v:shape style="position:absolute;left:10144;top:14503;width:2;height:300" coordorigin="10144,14503" coordsize="0,300" path="m10144,14803l10144,14503e" filled="f" stroked="t" strokeweight="2.75089pt" strokecolor="#EBEBED">
                <v:path arrowok="t"/>
              </v:shape>
            </v:group>
            <v:group style="position:absolute;left:9506;top:14644;width:2;height:108" coordorigin="9506,14644" coordsize="2,108">
              <v:shape style="position:absolute;left:9506;top:14644;width:2;height:108" coordorigin="9506,14644" coordsize="0,108" path="m9506,14752l9506,14644e" filled="f" stroked="t" strokeweight="3.155464pt" strokecolor="#EBEBED">
                <v:path arrowok="t"/>
              </v:shape>
            </v:group>
            <v:group style="position:absolute;left:9485;top:14815;width:2;height:264" coordorigin="9485,14815" coordsize="2,264">
              <v:shape style="position:absolute;left:9485;top:14815;width:2;height:264" coordorigin="9485,14815" coordsize="0,264" path="m9485,14815l9485,15079,9485,14815xe" filled="t" fillcolor="#EBEBED" stroked="f">
                <v:path arrowok="t"/>
                <v:fill/>
              </v:shape>
            </v:group>
            <v:group style="position:absolute;left:9628;top:14738;width:2;height:359" coordorigin="9628,14738" coordsize="2,359">
              <v:shape style="position:absolute;left:9628;top:14738;width:2;height:359" coordorigin="9628,14738" coordsize="0,359" path="m9628,15097l9628,14738e" filled="f" stroked="t" strokeweight="2.49625pt" strokecolor="#EBEBED">
                <v:path arrowok="t"/>
              </v:shape>
            </v:group>
            <v:group style="position:absolute;left:10518;top:14618;width:2;height:382" coordorigin="10518,14618" coordsize="2,382">
              <v:shape style="position:absolute;left:10518;top:14618;width:2;height:382" coordorigin="10518,14618" coordsize="0,382" path="m10518,15000l10518,14618e" filled="f" stroked="t" strokeweight="3.3963pt" strokecolor="#EBEBED">
                <v:path arrowok="t"/>
              </v:shape>
            </v:group>
            <v:group style="position:absolute;left:10388;top:14889;width:2;height:179" coordorigin="10388,14889" coordsize="2,179">
              <v:shape style="position:absolute;left:10388;top:14889;width:2;height:179" coordorigin="10388,14889" coordsize="0,179" path="m10388,15068l10388,14889e" filled="f" stroked="t" strokeweight="4.174pt" strokecolor="#EBEBED">
                <v:path arrowok="t"/>
              </v:shape>
            </v:group>
            <v:group style="position:absolute;left:9848;top:14819;width:111;height:382" coordorigin="9848,14819" coordsize="111,382">
              <v:shape style="position:absolute;left:9848;top:14819;width:111;height:382" coordorigin="9848,14819" coordsize="111,382" path="m9848,14819l9959,14819,9959,15201,9848,15201,9848,14819e" filled="t" fillcolor="#EBEBED" stroked="f">
                <v:path arrowok="t"/>
                <v:fill/>
              </v:shape>
            </v:group>
            <v:group style="position:absolute;left:10225;top:14954;width:2;height:205" coordorigin="10225,14954" coordsize="2,205">
              <v:shape style="position:absolute;left:10225;top:14954;width:2;height:205" coordorigin="10225,14954" coordsize="0,205" path="m10225,15159l10225,14954e" filled="f" stroked="t" strokeweight="3.27775pt" strokecolor="#EBEBED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452" w:lineRule="exact"/>
        <w:ind w:left="152" w:right="-105"/>
        <w:jc w:val="left"/>
        <w:tabs>
          <w:tab w:pos="2540" w:val="left"/>
          <w:tab w:pos="3140" w:val="left"/>
          <w:tab w:pos="4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4.857742pt;margin-top:17.740265pt;width:30.099933pt;height:53.5pt;mso-position-horizontal-relative:page;mso-position-vertical-relative:paragraph;z-index:-16883" type="#_x0000_t202" filled="f" stroked="f">
            <v:textbox inset="0,0,0,0">
              <w:txbxContent>
                <w:p>
                  <w:pPr>
                    <w:spacing w:before="0" w:after="0" w:line="1070" w:lineRule="exact"/>
                    <w:ind w:right="-200"/>
                    <w:jc w:val="left"/>
                    <w:rPr>
                      <w:rFonts w:ascii="Arial" w:hAnsi="Arial" w:cs="Arial" w:eastAsia="Arial"/>
                      <w:sz w:val="107"/>
                      <w:szCs w:val="107"/>
                    </w:rPr>
                  </w:pPr>
                  <w:rPr/>
                  <w:r>
                    <w:rPr>
                      <w:rFonts w:ascii="Arial" w:hAnsi="Arial" w:cs="Arial" w:eastAsia="Arial"/>
                      <w:sz w:val="107"/>
                      <w:szCs w:val="107"/>
                      <w:color w:val="3D4475"/>
                      <w:spacing w:val="-232"/>
                      <w:w w:val="142"/>
                      <w:i/>
                      <w:position w:val="-1"/>
                    </w:rPr>
                    <w:t>T</w:t>
                  </w:r>
                  <w:r>
                    <w:rPr>
                      <w:rFonts w:ascii="Arial" w:hAnsi="Arial" w:cs="Arial" w:eastAsia="Arial"/>
                      <w:sz w:val="107"/>
                      <w:szCs w:val="10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43"/>
          <w:szCs w:val="43"/>
          <w:color w:val="2D2D2D"/>
          <w:spacing w:val="0"/>
          <w:w w:val="51"/>
          <w:position w:val="-4"/>
        </w:rPr>
        <w:t>.</w:t>
      </w:r>
      <w:r>
        <w:rPr>
          <w:rFonts w:ascii="Times New Roman" w:hAnsi="Times New Roman" w:cs="Times New Roman" w:eastAsia="Times New Roman"/>
          <w:sz w:val="43"/>
          <w:szCs w:val="43"/>
          <w:color w:val="2D2D2D"/>
          <w:spacing w:val="34"/>
          <w:w w:val="51"/>
          <w:position w:val="-4"/>
        </w:rPr>
        <w:t> </w:t>
      </w:r>
      <w:r>
        <w:rPr>
          <w:rFonts w:ascii="Times New Roman" w:hAnsi="Times New Roman" w:cs="Times New Roman" w:eastAsia="Times New Roman"/>
          <w:sz w:val="43"/>
          <w:szCs w:val="43"/>
          <w:color w:val="666666"/>
          <w:spacing w:val="0"/>
          <w:w w:val="31"/>
          <w:position w:val="-4"/>
        </w:rPr>
        <w:t>.</w:t>
      </w:r>
      <w:r>
        <w:rPr>
          <w:rFonts w:ascii="Times New Roman" w:hAnsi="Times New Roman" w:cs="Times New Roman" w:eastAsia="Times New Roman"/>
          <w:sz w:val="43"/>
          <w:szCs w:val="43"/>
          <w:color w:val="66666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43"/>
          <w:szCs w:val="43"/>
          <w:color w:val="66666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43"/>
          <w:szCs w:val="43"/>
          <w:color w:val="424242"/>
          <w:spacing w:val="0"/>
          <w:w w:val="100"/>
          <w:b/>
          <w:bCs/>
          <w:i/>
          <w:position w:val="-4"/>
        </w:rPr>
        <w:t>ınKosıı</w:t>
      </w:r>
      <w:r>
        <w:rPr>
          <w:rFonts w:ascii="Times New Roman" w:hAnsi="Times New Roman" w:cs="Times New Roman" w:eastAsia="Times New Roman"/>
          <w:sz w:val="43"/>
          <w:szCs w:val="43"/>
          <w:color w:val="424242"/>
          <w:spacing w:val="0"/>
          <w:w w:val="100"/>
          <w:b/>
          <w:bCs/>
          <w:i/>
          <w:position w:val="-4"/>
        </w:rPr>
        <w:tab/>
      </w:r>
      <w:r>
        <w:rPr>
          <w:rFonts w:ascii="Times New Roman" w:hAnsi="Times New Roman" w:cs="Times New Roman" w:eastAsia="Times New Roman"/>
          <w:sz w:val="43"/>
          <w:szCs w:val="43"/>
          <w:color w:val="424242"/>
          <w:spacing w:val="0"/>
          <w:w w:val="100"/>
          <w:b/>
          <w:bCs/>
          <w:i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7"/>
          <w:position w:val="-8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97"/>
          <w:position w:val="-8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4"/>
          <w:position w:val="-8"/>
        </w:rPr>
        <w:t>sta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3"/>
          <w:w w:val="115"/>
          <w:position w:val="-8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2D346E"/>
          <w:spacing w:val="0"/>
          <w:w w:val="115"/>
          <w:position w:val="-8"/>
        </w:rPr>
        <w:t>A:lait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left="2257" w:right="-20"/>
        <w:jc w:val="left"/>
        <w:tabs>
          <w:tab w:pos="53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9"/>
          <w:szCs w:val="19"/>
          <w:color w:val="2D2D2D"/>
          <w:spacing w:val="0"/>
          <w:w w:val="83"/>
          <w:position w:val="6"/>
        </w:rPr>
        <w:t>ftfary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83"/>
          <w:position w:val="6"/>
        </w:rPr>
        <w:t>@</w:t>
      </w:r>
      <w:r>
        <w:rPr>
          <w:rFonts w:ascii="Arial" w:hAnsi="Arial" w:cs="Arial" w:eastAsia="Arial"/>
          <w:sz w:val="19"/>
          <w:szCs w:val="19"/>
          <w:color w:val="2D2D2D"/>
          <w:spacing w:val="-4"/>
          <w:w w:val="83"/>
          <w:position w:val="6"/>
        </w:rPr>
        <w:t> </w:t>
      </w:r>
      <w:r>
        <w:rPr>
          <w:rFonts w:ascii="Arial" w:hAnsi="Arial" w:cs="Arial" w:eastAsia="Arial"/>
          <w:sz w:val="22"/>
          <w:szCs w:val="22"/>
          <w:color w:val="2D2D2D"/>
          <w:spacing w:val="0"/>
          <w:w w:val="83"/>
          <w:i/>
          <w:position w:val="6"/>
        </w:rPr>
        <w:t>Kuıe</w:t>
      </w:r>
      <w:r>
        <w:rPr>
          <w:rFonts w:ascii="Arial" w:hAnsi="Arial" w:cs="Arial" w:eastAsia="Arial"/>
          <w:sz w:val="22"/>
          <w:szCs w:val="22"/>
          <w:color w:val="2D2D2D"/>
          <w:spacing w:val="0"/>
          <w:w w:val="83"/>
          <w:i/>
          <w:position w:val="6"/>
        </w:rPr>
        <w:t>y</w:t>
      </w:r>
      <w:r>
        <w:rPr>
          <w:rFonts w:ascii="Arial" w:hAnsi="Arial" w:cs="Arial" w:eastAsia="Arial"/>
          <w:sz w:val="22"/>
          <w:szCs w:val="22"/>
          <w:color w:val="2D2D2D"/>
          <w:spacing w:val="11"/>
          <w:w w:val="83"/>
          <w:i/>
          <w:position w:val="6"/>
        </w:rPr>
        <w:t> </w:t>
      </w:r>
      <w:r>
        <w:rPr>
          <w:rFonts w:ascii="Arial" w:hAnsi="Arial" w:cs="Arial" w:eastAsia="Arial"/>
          <w:sz w:val="22"/>
          <w:szCs w:val="22"/>
          <w:color w:val="424242"/>
          <w:spacing w:val="0"/>
          <w:w w:val="83"/>
          <w:i/>
          <w:position w:val="6"/>
        </w:rPr>
        <w:t>Bölg</w:t>
      </w:r>
      <w:r>
        <w:rPr>
          <w:rFonts w:ascii="Arial" w:hAnsi="Arial" w:cs="Arial" w:eastAsia="Arial"/>
          <w:sz w:val="22"/>
          <w:szCs w:val="22"/>
          <w:color w:val="424242"/>
          <w:spacing w:val="0"/>
          <w:w w:val="83"/>
          <w:i/>
          <w:position w:val="6"/>
        </w:rPr>
        <w:t>e</w:t>
      </w:r>
      <w:r>
        <w:rPr>
          <w:rFonts w:ascii="Arial" w:hAnsi="Arial" w:cs="Arial" w:eastAsia="Arial"/>
          <w:sz w:val="22"/>
          <w:szCs w:val="22"/>
          <w:color w:val="424242"/>
          <w:spacing w:val="0"/>
          <w:w w:val="83"/>
          <w:i/>
          <w:position w:val="6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83"/>
          <w:position w:val="6"/>
        </w:rPr>
        <w:t>Amiri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100"/>
          <w:position w:val="6"/>
        </w:rPr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39"/>
          <w:position w:val="-3"/>
        </w:rPr>
        <w:t>n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right="546"/>
        <w:jc w:val="righ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2D346E"/>
          <w:spacing w:val="0"/>
          <w:w w:val="188"/>
          <w:position w:val="1"/>
        </w:rPr>
        <w:t>ı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right="-67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9A9C9C"/>
          <w:spacing w:val="0"/>
          <w:w w:val="100"/>
          <w:position w:val="-6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9A9C9C"/>
          <w:spacing w:val="0"/>
          <w:w w:val="100"/>
          <w:position w:val="-6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9A9C9C"/>
          <w:spacing w:val="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C1C1C1"/>
          <w:spacing w:val="0"/>
          <w:w w:val="132"/>
          <w:position w:val="0"/>
        </w:rPr>
        <w:t>,f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left="-3" w:right="-73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3.749176pt;margin-top:5.310684pt;width:2.29392pt;height:9pt;mso-position-horizontal-relative:page;mso-position-vertical-relative:paragraph;z-index:-16882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9A9C9C"/>
                      <w:spacing w:val="0"/>
                      <w:w w:val="71"/>
                      <w:i/>
                    </w:rPr>
                    <w:t>"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5"/>
          <w:szCs w:val="5"/>
          <w:color w:val="C1C1C1"/>
          <w:spacing w:val="-35"/>
          <w:w w:val="189"/>
          <w:position w:val="17"/>
        </w:rPr>
        <w:t>V</w:t>
      </w:r>
      <w:r>
        <w:rPr>
          <w:rFonts w:ascii="Times New Roman" w:hAnsi="Times New Roman" w:cs="Times New Roman" w:eastAsia="Times New Roman"/>
          <w:sz w:val="27"/>
          <w:szCs w:val="27"/>
          <w:color w:val="C1C1C1"/>
          <w:spacing w:val="-33"/>
          <w:w w:val="71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C1C1C1"/>
          <w:spacing w:val="0"/>
          <w:w w:val="107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326" w:lineRule="exact"/>
        <w:ind w:left="310" w:right="-20"/>
        <w:jc w:val="left"/>
        <w:tabs>
          <w:tab w:pos="62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37"/>
          <w:szCs w:val="37"/>
          <w:color w:val="C1C1C1"/>
          <w:spacing w:val="0"/>
          <w:w w:val="76"/>
          <w:position w:val="-4"/>
        </w:rPr>
        <w:t>.</w:t>
      </w:r>
      <w:r>
        <w:rPr>
          <w:rFonts w:ascii="Arial" w:hAnsi="Arial" w:cs="Arial" w:eastAsia="Arial"/>
          <w:sz w:val="37"/>
          <w:szCs w:val="37"/>
          <w:color w:val="C1C1C1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37"/>
          <w:szCs w:val="37"/>
          <w:color w:val="C1C1C1"/>
          <w:spacing w:val="0"/>
          <w:w w:val="100"/>
          <w:position w:val="-4"/>
        </w:rPr>
      </w:r>
      <w:r>
        <w:rPr>
          <w:rFonts w:ascii="Arial" w:hAnsi="Arial" w:cs="Arial" w:eastAsia="Arial"/>
          <w:sz w:val="28"/>
          <w:szCs w:val="28"/>
          <w:color w:val="AFAFAF"/>
          <w:spacing w:val="0"/>
          <w:w w:val="100"/>
          <w:position w:val="-4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right="-20"/>
        <w:jc w:val="left"/>
        <w:rPr>
          <w:rFonts w:ascii="Courier New" w:hAnsi="Courier New" w:cs="Courier New" w:eastAsia="Courier New"/>
          <w:sz w:val="14"/>
          <w:szCs w:val="14"/>
        </w:rPr>
      </w:pPr>
      <w:rPr/>
      <w:r>
        <w:rPr>
          <w:rFonts w:ascii="Arial" w:hAnsi="Arial" w:cs="Arial" w:eastAsia="Arial"/>
          <w:sz w:val="28"/>
          <w:szCs w:val="28"/>
          <w:color w:val="C1C1C1"/>
          <w:spacing w:val="0"/>
          <w:w w:val="100"/>
          <w:position w:val="1"/>
        </w:rPr>
        <w:t>·</w:t>
      </w:r>
      <w:r>
        <w:rPr>
          <w:rFonts w:ascii="Arial" w:hAnsi="Arial" w:cs="Arial" w:eastAsia="Arial"/>
          <w:sz w:val="28"/>
          <w:szCs w:val="28"/>
          <w:color w:val="C1C1C1"/>
          <w:spacing w:val="39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color w:val="C1C1C1"/>
          <w:spacing w:val="0"/>
          <w:w w:val="51"/>
          <w:position w:val="1"/>
        </w:rPr>
        <w:t>.</w:t>
      </w:r>
      <w:r>
        <w:rPr>
          <w:rFonts w:ascii="Arial" w:hAnsi="Arial" w:cs="Arial" w:eastAsia="Arial"/>
          <w:sz w:val="22"/>
          <w:szCs w:val="22"/>
          <w:color w:val="C1C1C1"/>
          <w:spacing w:val="13"/>
          <w:w w:val="51"/>
          <w:position w:val="1"/>
        </w:rPr>
        <w:t>.</w:t>
      </w:r>
      <w:r>
        <w:rPr>
          <w:rFonts w:ascii="Arial" w:hAnsi="Arial" w:cs="Arial" w:eastAsia="Arial"/>
          <w:sz w:val="15"/>
          <w:szCs w:val="15"/>
          <w:color w:val="9A9C9C"/>
          <w:spacing w:val="0"/>
          <w:w w:val="64"/>
          <w:position w:val="1"/>
        </w:rPr>
        <w:t>·</w:t>
      </w:r>
      <w:r>
        <w:rPr>
          <w:rFonts w:ascii="Arial" w:hAnsi="Arial" w:cs="Arial" w:eastAsia="Arial"/>
          <w:sz w:val="15"/>
          <w:szCs w:val="15"/>
          <w:color w:val="9A9C9C"/>
          <w:spacing w:val="-30"/>
          <w:w w:val="100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C1C1C1"/>
          <w:spacing w:val="0"/>
          <w:w w:val="221"/>
          <w:position w:val="1"/>
        </w:rPr>
        <w:t>'</w:t>
      </w:r>
      <w:r>
        <w:rPr>
          <w:rFonts w:ascii="Arial" w:hAnsi="Arial" w:cs="Arial" w:eastAsia="Arial"/>
          <w:sz w:val="15"/>
          <w:szCs w:val="15"/>
          <w:color w:val="C1C1C1"/>
          <w:spacing w:val="-4"/>
          <w:w w:val="221"/>
          <w:position w:val="1"/>
        </w:rPr>
        <w:t> </w:t>
      </w:r>
      <w:r>
        <w:rPr>
          <w:rFonts w:ascii="Courier New" w:hAnsi="Courier New" w:cs="Courier New" w:eastAsia="Courier New"/>
          <w:sz w:val="14"/>
          <w:szCs w:val="14"/>
          <w:color w:val="AFAFAF"/>
          <w:spacing w:val="14"/>
          <w:w w:val="97"/>
          <w:i/>
          <w:position w:val="9"/>
        </w:rPr>
        <w:t>&lt;</w:t>
      </w:r>
      <w:r>
        <w:rPr>
          <w:rFonts w:ascii="Courier New" w:hAnsi="Courier New" w:cs="Courier New" w:eastAsia="Courier New"/>
          <w:sz w:val="14"/>
          <w:szCs w:val="14"/>
          <w:color w:val="AFAFAF"/>
          <w:spacing w:val="0"/>
          <w:w w:val="104"/>
          <w:i/>
          <w:position w:val="9"/>
        </w:rPr>
        <w:t>"</w:t>
      </w:r>
      <w:r>
        <w:rPr>
          <w:rFonts w:ascii="Courier New" w:hAnsi="Courier New" w:cs="Courier New" w:eastAsia="Courier New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  <w:cols w:num="4" w:equalWidth="0">
            <w:col w:w="5627" w:space="3413"/>
            <w:col w:w="282" w:space="72"/>
            <w:col w:w="108" w:space="159"/>
            <w:col w:w="1839"/>
          </w:cols>
        </w:sectPr>
      </w:pPr>
      <w:rPr/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580" w:right="4571" w:firstLine="-11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1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1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6" w:lineRule="exact"/>
        <w:ind w:left="871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044632pt;margin-top:-40.191437pt;width:506.658436pt;height:86.554163pt;mso-position-horizontal-relative:page;mso-position-vertical-relative:paragraph;z-index:-16880" type="#_x0000_t202" filled="f" stroked="f">
            <v:textbox inset="0,0,0,0">
              <w:txbxContent>
                <w:p>
                  <w:pPr>
                    <w:spacing w:before="0" w:after="0" w:line="1731" w:lineRule="exact"/>
                    <w:ind w:right="-300"/>
                    <w:jc w:val="left"/>
                    <w:tabs>
                      <w:tab w:pos="878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3"/>
                      <w:szCs w:val="93"/>
                      <w:color w:val="181818"/>
                      <w:spacing w:val="0"/>
                      <w:w w:val="132"/>
                      <w:b/>
                      <w:bCs/>
                      <w:position w:val="64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3"/>
                      <w:szCs w:val="93"/>
                      <w:color w:val="181818"/>
                      <w:spacing w:val="0"/>
                      <w:w w:val="100"/>
                      <w:b/>
                      <w:bCs/>
                      <w:position w:val="64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3"/>
                      <w:szCs w:val="93"/>
                      <w:color w:val="181818"/>
                      <w:spacing w:val="0"/>
                      <w:w w:val="100"/>
                      <w:b/>
                      <w:bCs/>
                      <w:position w:val="64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49494B"/>
                      <w:spacing w:val="0"/>
                      <w:w w:val="265"/>
                      <w:position w:val="-7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14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71" w:lineRule="exact"/>
        <w:ind w:left="564" w:right="3808"/>
        <w:jc w:val="center"/>
        <w:tabs>
          <w:tab w:pos="3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2D2D2D"/>
          <w:spacing w:val="7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6" w:lineRule="exact"/>
        <w:ind w:left="646" w:right="-20"/>
        <w:jc w:val="left"/>
        <w:tabs>
          <w:tab w:pos="4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14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1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5" w:right="-20"/>
        <w:jc w:val="left"/>
        <w:tabs>
          <w:tab w:pos="1500" w:val="left"/>
          <w:tab w:pos="3180" w:val="left"/>
          <w:tab w:pos="556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101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92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05.05.2017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36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[Bildirim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21.20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ifel: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155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25" w:right="-20"/>
        <w:jc w:val="left"/>
        <w:tabs>
          <w:tab w:pos="1500" w:val="left"/>
          <w:tab w:pos="3180" w:val="left"/>
          <w:tab w:pos="4560" w:val="left"/>
          <w:tab w:pos="5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7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05.05.2017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2"/>
          <w:w w:val="47"/>
          <w:position w:val="0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7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93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2758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[Bildirim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:Kını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63" w:lineRule="auto"/>
        <w:ind w:left="115" w:right="6809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Fati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Hürriyet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KINIK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Fati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HUrriyet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ilzeri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KINIK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3" w:lineRule="exact"/>
        <w:ind w:left="115" w:right="-20"/>
        <w:jc w:val="left"/>
        <w:tabs>
          <w:tab w:pos="1480" w:val="left"/>
          <w:tab w:pos="370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Tilrli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62"/>
          <w:position w:val="1"/>
        </w:rPr>
        <w:t>C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öp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lastik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4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3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4" w:after="0" w:line="163" w:lineRule="auto"/>
        <w:ind w:left="3681" w:right="3338" w:firstLine="-3561"/>
        <w:jc w:val="left"/>
        <w:tabs>
          <w:tab w:pos="368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89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1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pını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3"/>
          <w:position w:val="1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15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15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89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2"/>
          <w:w w:val="89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83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7"/>
          <w:w w:val="99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7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8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89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89"/>
          <w:position w:val="0"/>
        </w:rPr>
        <w:t>agi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89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1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1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72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93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1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6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8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0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83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89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6"/>
          <w:w w:val="90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3"/>
          <w:w w:val="99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3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16" w:lineRule="exact"/>
        <w:ind w:left="4499" w:right="-20"/>
        <w:jc w:val="left"/>
        <w:tabs>
          <w:tab w:pos="5080" w:val="left"/>
          <w:tab w:pos="5600" w:val="left"/>
          <w:tab w:pos="592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52"/>
          <w:szCs w:val="52"/>
          <w:color w:val="2D2D2D"/>
          <w:spacing w:val="0"/>
          <w:w w:val="49"/>
          <w:position w:val="-1"/>
        </w:rPr>
        <w:t>ı</w:t>
      </w:r>
      <w:r>
        <w:rPr>
          <w:rFonts w:ascii="Arial" w:hAnsi="Arial" w:cs="Arial" w:eastAsia="Arial"/>
          <w:sz w:val="52"/>
          <w:szCs w:val="52"/>
          <w:color w:val="2D2D2D"/>
          <w:spacing w:val="-68"/>
          <w:w w:val="49"/>
          <w:position w:val="-1"/>
        </w:rPr>
        <w:t> </w:t>
      </w:r>
      <w:r>
        <w:rPr>
          <w:rFonts w:ascii="Arial" w:hAnsi="Arial" w:cs="Arial" w:eastAsia="Arial"/>
          <w:sz w:val="52"/>
          <w:szCs w:val="52"/>
          <w:color w:val="2D2D2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52"/>
          <w:szCs w:val="52"/>
          <w:color w:val="2D2D2D"/>
          <w:spacing w:val="0"/>
          <w:w w:val="100"/>
          <w:position w:val="-1"/>
        </w:rPr>
      </w:r>
      <w:r>
        <w:rPr>
          <w:rFonts w:ascii="Arial" w:hAnsi="Arial" w:cs="Arial" w:eastAsia="Arial"/>
          <w:sz w:val="52"/>
          <w:szCs w:val="52"/>
          <w:color w:val="49494B"/>
          <w:spacing w:val="0"/>
          <w:w w:val="49"/>
          <w:position w:val="-1"/>
        </w:rPr>
        <w:t>ı</w:t>
      </w:r>
      <w:r>
        <w:rPr>
          <w:rFonts w:ascii="Arial" w:hAnsi="Arial" w:cs="Arial" w:eastAsia="Arial"/>
          <w:sz w:val="52"/>
          <w:szCs w:val="52"/>
          <w:color w:val="49494B"/>
          <w:spacing w:val="-68"/>
          <w:w w:val="49"/>
          <w:position w:val="-1"/>
        </w:rPr>
        <w:t> </w:t>
      </w:r>
      <w:r>
        <w:rPr>
          <w:rFonts w:ascii="Arial" w:hAnsi="Arial" w:cs="Arial" w:eastAsia="Arial"/>
          <w:sz w:val="52"/>
          <w:szCs w:val="52"/>
          <w:color w:val="49494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52"/>
          <w:szCs w:val="52"/>
          <w:color w:val="49494B"/>
          <w:spacing w:val="0"/>
          <w:w w:val="100"/>
          <w:position w:val="-1"/>
        </w:rPr>
      </w:r>
      <w:r>
        <w:rPr>
          <w:rFonts w:ascii="Arial" w:hAnsi="Arial" w:cs="Arial" w:eastAsia="Arial"/>
          <w:sz w:val="52"/>
          <w:szCs w:val="52"/>
          <w:color w:val="A3A3A3"/>
          <w:spacing w:val="0"/>
          <w:w w:val="49"/>
          <w:position w:val="-1"/>
        </w:rPr>
        <w:t>'</w:t>
      </w:r>
      <w:r>
        <w:rPr>
          <w:rFonts w:ascii="Arial" w:hAnsi="Arial" w:cs="Arial" w:eastAsia="Arial"/>
          <w:sz w:val="52"/>
          <w:szCs w:val="52"/>
          <w:color w:val="A3A3A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52"/>
          <w:szCs w:val="52"/>
          <w:color w:val="A3A3A3"/>
          <w:spacing w:val="0"/>
          <w:w w:val="100"/>
          <w:position w:val="-1"/>
        </w:rPr>
      </w:r>
      <w:r>
        <w:rPr>
          <w:rFonts w:ascii="Arial" w:hAnsi="Arial" w:cs="Arial" w:eastAsia="Arial"/>
          <w:sz w:val="52"/>
          <w:szCs w:val="52"/>
          <w:color w:val="BCBCBC"/>
          <w:spacing w:val="-55"/>
          <w:w w:val="105"/>
          <w:position w:val="-1"/>
        </w:rPr>
        <w:t>-</w:t>
      </w:r>
      <w:r>
        <w:rPr>
          <w:rFonts w:ascii="Arial" w:hAnsi="Arial" w:cs="Arial" w:eastAsia="Arial"/>
          <w:sz w:val="52"/>
          <w:szCs w:val="52"/>
          <w:color w:val="181818"/>
          <w:spacing w:val="0"/>
          <w:w w:val="41"/>
          <w:position w:val="-1"/>
        </w:rPr>
        <w:t>ı</w:t>
      </w:r>
      <w:r>
        <w:rPr>
          <w:rFonts w:ascii="Arial" w:hAnsi="Arial" w:cs="Arial" w:eastAsia="Arial"/>
          <w:sz w:val="52"/>
          <w:szCs w:val="52"/>
          <w:color w:val="18181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52"/>
          <w:szCs w:val="52"/>
          <w:color w:val="18181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11"/>
        </w:rPr>
        <w:t>rı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5"/>
          <w:w w:val="100"/>
          <w:position w:val="1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1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11"/>
        </w:rPr>
        <w:t>:21.35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115" w:right="-20"/>
        <w:jc w:val="left"/>
        <w:tabs>
          <w:tab w:pos="1900" w:val="left"/>
          <w:tab w:pos="5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2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3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3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9" w:after="0" w:line="240" w:lineRule="auto"/>
        <w:ind w:left="19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Aydı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ALKAN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929" w:right="-20"/>
        <w:jc w:val="left"/>
        <w:tabs>
          <w:tab w:pos="472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21.21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</w:rPr>
        <w:t>21.25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5" w:lineRule="exact"/>
        <w:ind w:left="115" w:right="-20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  <w:position w:val="0"/>
        </w:rPr>
        <w:t>2413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25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left="4726" w:right="455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7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7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40" w:lineRule="auto"/>
        <w:ind w:left="4714" w:right="418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312" w:lineRule="exact"/>
        <w:ind w:left="115" w:right="-20"/>
        <w:jc w:val="left"/>
        <w:tabs>
          <w:tab w:pos="1920" w:val="left"/>
          <w:tab w:pos="3400" w:val="left"/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646464"/>
          <w:spacing w:val="0"/>
          <w:w w:val="189"/>
          <w:position w:val="-4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64646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64646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8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8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  <w:position w:val="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7"/>
          <w:w w:val="100"/>
          <w:position w:val="8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8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8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8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1" w:lineRule="exact"/>
        <w:ind w:left="125" w:right="-20"/>
        <w:jc w:val="left"/>
        <w:tabs>
          <w:tab w:pos="540" w:val="left"/>
          <w:tab w:pos="1980" w:val="left"/>
          <w:tab w:pos="474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8"/>
          <w:position w:val="2"/>
        </w:rPr>
        <w:t>Y&lt;-.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6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60"/>
          <w:position w:val="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6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8"/>
          <w:w w:val="16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2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4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15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115" w:right="-20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Dönli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9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A.</w:t>
      </w:r>
      <w:r>
        <w:rPr>
          <w:rFonts w:ascii="Arial" w:hAnsi="Arial" w:cs="Arial" w:eastAsia="Arial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9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2" w:lineRule="auto"/>
        <w:ind w:left="125" w:right="2772" w:firstLine="-10"/>
        <w:jc w:val="left"/>
        <w:tabs>
          <w:tab w:pos="1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Görüldilğü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5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719" w:right="390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söndürlicli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93" w:lineRule="exact"/>
        <w:ind w:left="120" w:right="-20"/>
        <w:jc w:val="left"/>
        <w:tabs>
          <w:tab w:pos="2280" w:val="left"/>
          <w:tab w:pos="4740" w:val="left"/>
          <w:tab w:pos="6660" w:val="left"/>
          <w:tab w:pos="8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Türli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1"/>
        </w:rPr>
        <w:t>Sul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11"/>
          <w:position w:val="1"/>
        </w:rPr>
        <w:t>Söndllrme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11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[KöpükK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7"/>
          <w:w w:val="44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4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3" w:lineRule="exact"/>
        <w:ind w:left="4748" w:right="-20"/>
        <w:jc w:val="left"/>
        <w:tabs>
          <w:tab w:pos="6660" w:val="left"/>
          <w:tab w:pos="82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0.5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2D2D2D"/>
          <w:spacing w:val="0"/>
          <w:w w:val="56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2D2D2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2D2D2D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49494B"/>
          <w:spacing w:val="0"/>
          <w:w w:val="56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40" w:bottom="280" w:left="220" w:right="180"/>
        </w:sectPr>
      </w:pPr>
      <w:rPr/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53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cadde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üzerindeki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görlilmü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180"/>
          <w:cols w:num="2" w:equalWidth="0">
            <w:col w:w="1855" w:space="118"/>
            <w:col w:w="9547"/>
          </w:cols>
        </w:sectPr>
      </w:pPr>
      <w:rPr/>
    </w:p>
    <w:p>
      <w:pPr>
        <w:spacing w:before="10" w:after="0" w:line="242" w:lineRule="auto"/>
        <w:ind w:left="1939" w:right="68" w:firstLine="-180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  <w:position w:val="1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hıdırellez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nedeniyle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Uzerine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1"/>
        </w:rPr>
        <w:t>lastiklerin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atılması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0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5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93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67" w:lineRule="auto"/>
        <w:ind w:left="134" w:right="3986"/>
        <w:jc w:val="left"/>
        <w:tabs>
          <w:tab w:pos="192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472"/>
          <w:position w:val="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71"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6"/>
          <w:w w:val="129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9"/>
          <w:position w:val="1"/>
        </w:rPr>
        <w:t>.-ıalı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94"/>
          <w:position w:val="0"/>
        </w:rPr>
        <w:t>!B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3"/>
          <w:w w:val="9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6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19"/>
          <w:w w:val="10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8C8C8C"/>
          <w:spacing w:val="-5"/>
          <w:w w:val="49"/>
          <w:position w:val="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9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6"/>
          <w:position w:val="0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66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6"/>
          <w:position w:val="0"/>
        </w:rPr>
        <w:t>.,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6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134" w:right="-20"/>
        <w:jc w:val="left"/>
        <w:tabs>
          <w:tab w:pos="1920" w:val="left"/>
          <w:tab w:pos="6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Dönilşil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9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</w:rPr>
        <w:t>05.05.2017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3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1"/>
        </w:rPr>
        <w:t>:21.43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225" w:right="-20"/>
        <w:jc w:val="left"/>
        <w:tabs>
          <w:tab w:pos="1100" w:val="left"/>
          <w:tab w:pos="8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206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9"/>
          <w:w w:val="93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3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9"/>
          <w:position w:val="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092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3.435486pt;margin-top:5.122442pt;width:18.210421pt;height:27pt;mso-position-horizontal-relative:page;mso-position-vertical-relative:paragraph;z-index:-16878" type="#_x0000_t202" filled="f" stroked="f">
            <v:textbox inset="0,0,0,0">
              <w:txbxContent>
                <w:p>
                  <w:pPr>
                    <w:spacing w:before="0" w:after="0" w:line="540" w:lineRule="exact"/>
                    <w:ind w:right="-121"/>
                    <w:jc w:val="left"/>
                    <w:rPr>
                      <w:rFonts w:ascii="Times New Roman" w:hAnsi="Times New Roman" w:cs="Times New Roman" w:eastAsia="Times New Roman"/>
                      <w:sz w:val="54"/>
                      <w:szCs w:val="5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4"/>
                      <w:szCs w:val="54"/>
                      <w:color w:val="2D2D2D"/>
                      <w:w w:val="53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54"/>
                      <w:szCs w:val="54"/>
                      <w:color w:val="2D2D2D"/>
                      <w:spacing w:val="-62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54"/>
                      <w:szCs w:val="54"/>
                      <w:color w:val="2D2D2D"/>
                      <w:spacing w:val="0"/>
                      <w:w w:val="54"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54"/>
                      <w:szCs w:val="5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300" w:lineRule="exact"/>
        <w:ind w:left="4868" w:right="-20"/>
        <w:jc w:val="left"/>
        <w:tabs>
          <w:tab w:pos="868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8.888306pt;margin-top:12.831607pt;width:4.940pt;height:9.5pt;mso-position-horizontal-relative:page;mso-position-vertical-relative:paragraph;z-index:-16879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0"/>
                      <w:w w:val="104"/>
                    </w:rPr>
                    <w:t>2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220"/>
          <w:position w:val="-8"/>
        </w:rPr>
        <w:t>,</w:t>
      </w:r>
      <w:r>
        <w:rPr>
          <w:rFonts w:ascii="Arial" w:hAnsi="Arial" w:cs="Arial" w:eastAsia="Arial"/>
          <w:sz w:val="26"/>
          <w:szCs w:val="26"/>
          <w:color w:val="2D2D2D"/>
          <w:spacing w:val="13"/>
          <w:w w:val="220"/>
          <w:position w:val="-8"/>
        </w:rPr>
        <w:t>,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61"/>
          <w:position w:val="-8"/>
        </w:rPr>
        <w:t>aYJs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357" w:lineRule="exact"/>
        <w:ind w:left="201" w:right="-20"/>
        <w:jc w:val="left"/>
        <w:tabs>
          <w:tab w:pos="7760" w:val="left"/>
          <w:tab w:pos="10640" w:val="left"/>
        </w:tabs>
        <w:rPr>
          <w:rFonts w:ascii="Arial" w:hAnsi="Arial" w:cs="Arial" w:eastAsia="Arial"/>
          <w:sz w:val="115"/>
          <w:szCs w:val="11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104"/>
          <w:position w:val="-7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w w:val="100"/>
          <w:position w:val="-7"/>
        </w:rPr>
      </w:r>
      <w:r>
        <w:rPr>
          <w:rFonts w:ascii="Arial" w:hAnsi="Arial" w:cs="Arial" w:eastAsia="Arial"/>
          <w:sz w:val="115"/>
          <w:szCs w:val="115"/>
          <w:color w:val="414887"/>
          <w:spacing w:val="-288"/>
          <w:w w:val="218"/>
          <w:position w:val="-57"/>
        </w:rPr>
        <w:t>a</w:t>
      </w:r>
      <w:r>
        <w:rPr>
          <w:rFonts w:ascii="Arial" w:hAnsi="Arial" w:cs="Arial" w:eastAsia="Arial"/>
          <w:sz w:val="115"/>
          <w:szCs w:val="115"/>
          <w:color w:val="2D2D2D"/>
          <w:spacing w:val="-288"/>
          <w:w w:val="99"/>
          <w:position w:val="-57"/>
        </w:rPr>
      </w:r>
      <w:r>
        <w:rPr>
          <w:rFonts w:ascii="Arial" w:hAnsi="Arial" w:cs="Arial" w:eastAsia="Arial"/>
          <w:sz w:val="115"/>
          <w:szCs w:val="115"/>
          <w:color w:val="2D2D2D"/>
          <w:spacing w:val="0"/>
          <w:w w:val="99"/>
          <w:u w:val="single" w:color="3B48BC"/>
          <w:position w:val="-57"/>
        </w:rPr>
        <w:t> </w:t>
      </w:r>
      <w:r>
        <w:rPr>
          <w:rFonts w:ascii="Arial" w:hAnsi="Arial" w:cs="Arial" w:eastAsia="Arial"/>
          <w:sz w:val="115"/>
          <w:szCs w:val="115"/>
          <w:color w:val="2D2D2D"/>
          <w:spacing w:val="-6"/>
          <w:w w:val="100"/>
          <w:u w:val="single" w:color="3B48BC"/>
          <w:position w:val="-57"/>
        </w:rPr>
        <w:t> </w:t>
      </w:r>
      <w:r>
        <w:rPr>
          <w:rFonts w:ascii="Arial" w:hAnsi="Arial" w:cs="Arial" w:eastAsia="Arial"/>
          <w:sz w:val="115"/>
          <w:szCs w:val="115"/>
          <w:color w:val="2D2D2D"/>
          <w:spacing w:val="-6"/>
          <w:w w:val="100"/>
          <w:u w:val="single" w:color="3B48BC"/>
          <w:position w:val="-57"/>
        </w:rPr>
      </w:r>
      <w:r>
        <w:rPr>
          <w:rFonts w:ascii="Arial" w:hAnsi="Arial" w:cs="Arial" w:eastAsia="Arial"/>
          <w:sz w:val="115"/>
          <w:szCs w:val="115"/>
          <w:color w:val="2D2D2D"/>
          <w:spacing w:val="-60"/>
          <w:w w:val="99"/>
          <w:u w:val="single" w:color="3B48BC"/>
          <w:position w:val="-57"/>
        </w:rPr>
        <w:t> </w:t>
      </w:r>
      <w:r>
        <w:rPr>
          <w:rFonts w:ascii="Arial" w:hAnsi="Arial" w:cs="Arial" w:eastAsia="Arial"/>
          <w:sz w:val="115"/>
          <w:szCs w:val="115"/>
          <w:color w:val="2D2D2D"/>
          <w:spacing w:val="-60"/>
          <w:w w:val="99"/>
          <w:u w:val="single" w:color="3B48BC"/>
          <w:position w:val="-57"/>
        </w:rPr>
      </w:r>
      <w:r>
        <w:rPr>
          <w:rFonts w:ascii="Arial" w:hAnsi="Arial" w:cs="Arial" w:eastAsia="Arial"/>
          <w:sz w:val="115"/>
          <w:szCs w:val="115"/>
          <w:color w:val="2D2D2D"/>
          <w:spacing w:val="0"/>
          <w:w w:val="16"/>
          <w:u w:val="single" w:color="3B48BC"/>
          <w:position w:val="-57"/>
        </w:rPr>
        <w:t>B</w:t>
      </w:r>
      <w:r>
        <w:rPr>
          <w:rFonts w:ascii="Arial" w:hAnsi="Arial" w:cs="Arial" w:eastAsia="Arial"/>
          <w:sz w:val="115"/>
          <w:szCs w:val="115"/>
          <w:color w:val="2D2D2D"/>
          <w:spacing w:val="0"/>
          <w:w w:val="16"/>
          <w:u w:val="single" w:color="3B48BC"/>
          <w:position w:val="-57"/>
        </w:rPr>
      </w:r>
      <w:r>
        <w:rPr>
          <w:rFonts w:ascii="Arial" w:hAnsi="Arial" w:cs="Arial" w:eastAsia="Arial"/>
          <w:sz w:val="115"/>
          <w:szCs w:val="115"/>
          <w:color w:val="2D2D2D"/>
          <w:spacing w:val="0"/>
          <w:w w:val="99"/>
          <w:u w:val="single" w:color="3B48BC"/>
          <w:position w:val="-57"/>
        </w:rPr>
        <w:t> </w:t>
      </w:r>
      <w:r>
        <w:rPr>
          <w:rFonts w:ascii="Arial" w:hAnsi="Arial" w:cs="Arial" w:eastAsia="Arial"/>
          <w:sz w:val="115"/>
          <w:szCs w:val="115"/>
          <w:color w:val="2D2D2D"/>
          <w:spacing w:val="0"/>
          <w:w w:val="100"/>
          <w:u w:val="single" w:color="3B48BC"/>
          <w:position w:val="-57"/>
        </w:rPr>
        <w:tab/>
      </w:r>
      <w:r>
        <w:rPr>
          <w:rFonts w:ascii="Arial" w:hAnsi="Arial" w:cs="Arial" w:eastAsia="Arial"/>
          <w:sz w:val="115"/>
          <w:szCs w:val="115"/>
          <w:color w:val="2D2D2D"/>
          <w:spacing w:val="0"/>
          <w:w w:val="100"/>
          <w:u w:val="single" w:color="3B48BC"/>
          <w:position w:val="-57"/>
        </w:rPr>
      </w:r>
      <w:r>
        <w:rPr>
          <w:rFonts w:ascii="Arial" w:hAnsi="Arial" w:cs="Arial" w:eastAsia="Arial"/>
          <w:sz w:val="115"/>
          <w:szCs w:val="115"/>
          <w:color w:val="2D2D2D"/>
          <w:spacing w:val="0"/>
          <w:w w:val="100"/>
          <w:position w:val="-57"/>
        </w:rPr>
      </w:r>
      <w:r>
        <w:rPr>
          <w:rFonts w:ascii="Arial" w:hAnsi="Arial" w:cs="Arial" w:eastAsia="Arial"/>
          <w:sz w:val="115"/>
          <w:szCs w:val="115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left="2202"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49494B"/>
          <w:spacing w:val="-3"/>
          <w:w w:val="122"/>
        </w:rPr>
        <w:t>N</w:t>
      </w:r>
      <w:r>
        <w:rPr>
          <w:rFonts w:ascii="Times New Roman" w:hAnsi="Times New Roman" w:cs="Times New Roman" w:eastAsia="Times New Roman"/>
          <w:sz w:val="25"/>
          <w:szCs w:val="25"/>
          <w:color w:val="646464"/>
          <w:spacing w:val="-42"/>
          <w:w w:val="131"/>
        </w:rPr>
        <w:t>a</w:t>
      </w:r>
      <w:r>
        <w:rPr>
          <w:rFonts w:ascii="Times New Roman" w:hAnsi="Times New Roman" w:cs="Times New Roman" w:eastAsia="Times New Roman"/>
          <w:sz w:val="25"/>
          <w:szCs w:val="25"/>
          <w:color w:val="646464"/>
          <w:spacing w:val="0"/>
          <w:w w:val="118"/>
        </w:rPr>
        <w:t>K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0" w:after="0" w:line="187" w:lineRule="exact"/>
        <w:ind w:left="2188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49494B"/>
          <w:spacing w:val="0"/>
          <w:w w:val="116"/>
          <w:position w:val="-3"/>
        </w:rPr>
        <w:t>itfaiy</w:t>
      </w:r>
      <w:r>
        <w:rPr>
          <w:rFonts w:ascii="Arial" w:hAnsi="Arial" w:cs="Arial" w:eastAsia="Arial"/>
          <w:sz w:val="20"/>
          <w:szCs w:val="20"/>
          <w:color w:val="49494B"/>
          <w:spacing w:val="0"/>
          <w:w w:val="116"/>
          <w:position w:val="-3"/>
        </w:rPr>
        <w:t>e</w:t>
      </w:r>
      <w:r>
        <w:rPr>
          <w:rFonts w:ascii="Arial" w:hAnsi="Arial" w:cs="Arial" w:eastAsia="Arial"/>
          <w:sz w:val="20"/>
          <w:szCs w:val="20"/>
          <w:color w:val="49494B"/>
          <w:spacing w:val="31"/>
          <w:w w:val="116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49494B"/>
          <w:spacing w:val="0"/>
          <w:w w:val="116"/>
          <w:position w:val="-3"/>
        </w:rPr>
        <w:t>Kuze</w:t>
      </w:r>
      <w:r>
        <w:rPr>
          <w:rFonts w:ascii="Arial" w:hAnsi="Arial" w:cs="Arial" w:eastAsia="Arial"/>
          <w:sz w:val="20"/>
          <w:szCs w:val="20"/>
          <w:color w:val="49494B"/>
          <w:spacing w:val="0"/>
          <w:w w:val="116"/>
          <w:position w:val="-3"/>
        </w:rPr>
        <w:t>y</w:t>
      </w:r>
      <w:r>
        <w:rPr>
          <w:rFonts w:ascii="Arial" w:hAnsi="Arial" w:cs="Arial" w:eastAsia="Arial"/>
          <w:sz w:val="20"/>
          <w:szCs w:val="20"/>
          <w:color w:val="49494B"/>
          <w:spacing w:val="-17"/>
          <w:w w:val="116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49494B"/>
          <w:spacing w:val="0"/>
          <w:w w:val="116"/>
          <w:position w:val="-3"/>
        </w:rPr>
        <w:t>Bölge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3" w:lineRule="exact"/>
        <w:ind w:left="2054" w:right="-20"/>
        <w:jc w:val="left"/>
        <w:tabs>
          <w:tab w:pos="9100" w:val="left"/>
          <w:tab w:pos="102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1"/>
          <w:szCs w:val="21"/>
          <w:color w:val="49494B"/>
          <w:spacing w:val="0"/>
          <w:w w:val="100"/>
          <w:b/>
          <w:bCs/>
          <w:position w:val="-2"/>
        </w:rPr>
        <w:t>1</w:t>
      </w:r>
      <w:r>
        <w:rPr>
          <w:rFonts w:ascii="Arial" w:hAnsi="Arial" w:cs="Arial" w:eastAsia="Arial"/>
          <w:sz w:val="21"/>
          <w:szCs w:val="21"/>
          <w:color w:val="49494B"/>
          <w:spacing w:val="0"/>
          <w:w w:val="100"/>
          <w:b/>
          <w:bCs/>
          <w:position w:val="-2"/>
        </w:rPr>
        <w:t>.</w:t>
      </w:r>
      <w:r>
        <w:rPr>
          <w:rFonts w:ascii="Arial" w:hAnsi="Arial" w:cs="Arial" w:eastAsia="Arial"/>
          <w:sz w:val="21"/>
          <w:szCs w:val="21"/>
          <w:color w:val="49494B"/>
          <w:spacing w:val="3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49494B"/>
          <w:spacing w:val="0"/>
          <w:w w:val="100"/>
          <w:position w:val="-2"/>
        </w:rPr>
        <w:t>Post</w:t>
      </w:r>
      <w:r>
        <w:rPr>
          <w:rFonts w:ascii="Arial" w:hAnsi="Arial" w:cs="Arial" w:eastAsia="Arial"/>
          <w:sz w:val="20"/>
          <w:szCs w:val="20"/>
          <w:color w:val="49494B"/>
          <w:spacing w:val="0"/>
          <w:w w:val="100"/>
          <w:position w:val="-2"/>
        </w:rPr>
        <w:t>a</w:t>
      </w:r>
      <w:r>
        <w:rPr>
          <w:rFonts w:ascii="Arial" w:hAnsi="Arial" w:cs="Arial" w:eastAsia="Arial"/>
          <w:sz w:val="20"/>
          <w:szCs w:val="20"/>
          <w:color w:val="49494B"/>
          <w:spacing w:val="44"/>
          <w:w w:val="100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49494B"/>
          <w:spacing w:val="0"/>
          <w:w w:val="117"/>
          <w:position w:val="-2"/>
        </w:rPr>
        <w:t>Grupla</w:t>
      </w:r>
      <w:r>
        <w:rPr>
          <w:rFonts w:ascii="Arial" w:hAnsi="Arial" w:cs="Arial" w:eastAsia="Arial"/>
          <w:sz w:val="20"/>
          <w:szCs w:val="20"/>
          <w:color w:val="49494B"/>
          <w:spacing w:val="0"/>
          <w:w w:val="117"/>
          <w:position w:val="-2"/>
        </w:rPr>
        <w:t>r</w:t>
      </w:r>
      <w:r>
        <w:rPr>
          <w:rFonts w:ascii="Arial" w:hAnsi="Arial" w:cs="Arial" w:eastAsia="Arial"/>
          <w:sz w:val="20"/>
          <w:szCs w:val="20"/>
          <w:color w:val="49494B"/>
          <w:spacing w:val="-11"/>
          <w:w w:val="117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49494B"/>
          <w:spacing w:val="0"/>
          <w:w w:val="117"/>
          <w:position w:val="-2"/>
        </w:rPr>
        <w:t>Amiri</w:t>
      </w:r>
      <w:r>
        <w:rPr>
          <w:rFonts w:ascii="Arial" w:hAnsi="Arial" w:cs="Arial" w:eastAsia="Arial"/>
          <w:sz w:val="20"/>
          <w:szCs w:val="20"/>
          <w:color w:val="49494B"/>
          <w:spacing w:val="-51"/>
          <w:w w:val="117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49494B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0"/>
          <w:szCs w:val="20"/>
          <w:color w:val="49494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9"/>
          <w:w w:val="155"/>
          <w:position w:val="10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8"/>
          <w:w w:val="169"/>
          <w:position w:val="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74"/>
          <w:position w:val="1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1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8"/>
          <w:w w:val="91"/>
          <w:position w:val="1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242BF"/>
          <w:spacing w:val="-8"/>
          <w:w w:val="26"/>
          <w:position w:val="10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15"/>
          <w:w w:val="91"/>
          <w:position w:val="1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BCBCBC"/>
          <w:spacing w:val="0"/>
          <w:w w:val="74"/>
          <w:position w:val="1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BCBCBC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BCBCBC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8"/>
          <w:szCs w:val="18"/>
          <w:color w:val="A3A3A3"/>
          <w:spacing w:val="0"/>
          <w:w w:val="323"/>
          <w:position w:val="10"/>
        </w:rPr>
        <w:t>.,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180"/>
        </w:sectPr>
      </w:pPr>
      <w:rPr/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646464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3"/>
          <w:w w:val="7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81"/>
        </w:rPr>
        <w:t>ıf'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3"/>
          <w:w w:val="8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7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10"/>
          <w:w w:val="76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59"/>
          <w:w w:val="76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94"/>
        </w:rPr>
        <w:t>rr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7"/>
          <w:w w:val="94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21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BCBCBC"/>
          <w:spacing w:val="-2"/>
          <w:w w:val="178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29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70"/>
        </w:rPr>
        <w:t>ciT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A3A3A3"/>
          <w:spacing w:val="0"/>
          <w:w w:val="52"/>
        </w:rPr>
        <w:t>_..,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4" w:lineRule="exact"/>
        <w:ind w:left="555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2.290466pt;margin-top:6.957603pt;width:69.164902pt;height:30.0pt;mso-position-horizontal-relative:page;mso-position-vertical-relative:paragraph;z-index:-16877" type="#_x0000_t202" filled="f" stroked="f">
            <v:textbox inset="0,0,0,0">
              <w:txbxContent>
                <w:p>
                  <w:pPr>
                    <w:spacing w:before="0" w:after="0" w:line="600" w:lineRule="exact"/>
                    <w:ind w:right="-130"/>
                    <w:jc w:val="left"/>
                    <w:tabs>
                      <w:tab w:pos="500" w:val="left"/>
                      <w:tab w:pos="1200" w:val="left"/>
                    </w:tabs>
                    <w:rPr>
                      <w:rFonts w:ascii="Arial" w:hAnsi="Arial" w:cs="Arial" w:eastAsia="Arial"/>
                      <w:sz w:val="60"/>
                      <w:szCs w:val="6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"/>
                      <w:szCs w:val="4"/>
                      <w:color w:val="A3A3A3"/>
                      <w:spacing w:val="0"/>
                      <w:w w:val="195"/>
                      <w:b/>
                      <w:bCs/>
                      <w:i/>
                      <w:position w:val="33"/>
                    </w:rPr>
                    <w:t>4</w:t>
                  </w:r>
                  <w:r>
                    <w:rPr>
                      <w:rFonts w:ascii="Times New Roman" w:hAnsi="Times New Roman" w:cs="Times New Roman" w:eastAsia="Times New Roman"/>
                      <w:sz w:val="4"/>
                      <w:szCs w:val="4"/>
                      <w:color w:val="A3A3A3"/>
                      <w:spacing w:val="0"/>
                      <w:w w:val="195"/>
                      <w:b/>
                      <w:bCs/>
                      <w:i/>
                      <w:position w:val="3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"/>
                      <w:szCs w:val="4"/>
                      <w:color w:val="A3A3A3"/>
                      <w:spacing w:val="12"/>
                      <w:w w:val="195"/>
                      <w:b/>
                      <w:bCs/>
                      <w:i/>
                      <w:position w:val="3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"/>
                      <w:szCs w:val="4"/>
                      <w:color w:val="A3A3A3"/>
                      <w:spacing w:val="0"/>
                      <w:w w:val="600"/>
                      <w:position w:val="33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4"/>
                      <w:szCs w:val="4"/>
                      <w:color w:val="A3A3A3"/>
                      <w:spacing w:val="0"/>
                      <w:w w:val="100"/>
                      <w:position w:val="33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4"/>
                      <w:szCs w:val="4"/>
                      <w:color w:val="A3A3A3"/>
                      <w:spacing w:val="0"/>
                      <w:w w:val="100"/>
                      <w:position w:val="33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"/>
                      <w:szCs w:val="4"/>
                      <w:color w:val="A3A3A3"/>
                      <w:spacing w:val="0"/>
                      <w:w w:val="354"/>
                      <w:i/>
                      <w:position w:val="33"/>
                    </w:rPr>
                    <w:t>:.</w:t>
                  </w:r>
                  <w:r>
                    <w:rPr>
                      <w:rFonts w:ascii="Times New Roman" w:hAnsi="Times New Roman" w:cs="Times New Roman" w:eastAsia="Times New Roman"/>
                      <w:sz w:val="4"/>
                      <w:szCs w:val="4"/>
                      <w:color w:val="A3A3A3"/>
                      <w:spacing w:val="-17"/>
                      <w:w w:val="354"/>
                      <w:i/>
                      <w:position w:val="3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A3A3A3"/>
                      <w:spacing w:val="0"/>
                      <w:w w:val="100"/>
                      <w:position w:val="33"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A3A3A3"/>
                      <w:spacing w:val="0"/>
                      <w:w w:val="100"/>
                      <w:position w:val="33"/>
                    </w:rPr>
                    <w:t>       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A3A3A3"/>
                      <w:spacing w:val="10"/>
                      <w:w w:val="100"/>
                      <w:position w:val="3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BCBCBC"/>
                      <w:spacing w:val="-19"/>
                      <w:w w:val="222"/>
                      <w:position w:val="3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A3A3A3"/>
                      <w:spacing w:val="0"/>
                      <w:w w:val="164"/>
                      <w:position w:val="33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A3A3A3"/>
                      <w:spacing w:val="0"/>
                      <w:w w:val="100"/>
                      <w:position w:val="33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A3A3A3"/>
                      <w:spacing w:val="0"/>
                      <w:w w:val="100"/>
                      <w:position w:val="33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8C8C8C"/>
                      <w:spacing w:val="-15"/>
                      <w:w w:val="302"/>
                      <w:position w:val="33"/>
                    </w:rPr>
                    <w:t>'</w:t>
                  </w:r>
                  <w:r>
                    <w:rPr>
                      <w:rFonts w:ascii="Arial" w:hAnsi="Arial" w:cs="Arial" w:eastAsia="Arial"/>
                      <w:sz w:val="60"/>
                      <w:szCs w:val="60"/>
                      <w:color w:val="BCBCBC"/>
                      <w:spacing w:val="0"/>
                      <w:w w:val="71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60"/>
                      <w:szCs w:val="6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49494B"/>
          <w:w w:val="107"/>
          <w:position w:val="-1"/>
        </w:rPr>
        <w:t>h</w:t>
      </w:r>
      <w:r>
        <w:rPr>
          <w:rFonts w:ascii="Arial" w:hAnsi="Arial" w:cs="Arial" w:eastAsia="Arial"/>
          <w:sz w:val="17"/>
          <w:szCs w:val="17"/>
          <w:color w:val="646464"/>
          <w:spacing w:val="-3"/>
          <w:w w:val="94"/>
          <w:position w:val="-1"/>
        </w:rPr>
        <w:t>a</w:t>
      </w:r>
      <w:r>
        <w:rPr>
          <w:rFonts w:ascii="Arial" w:hAnsi="Arial" w:cs="Arial" w:eastAsia="Arial"/>
          <w:sz w:val="17"/>
          <w:szCs w:val="17"/>
          <w:color w:val="49494B"/>
          <w:spacing w:val="0"/>
          <w:w w:val="192"/>
          <w:position w:val="-1"/>
        </w:rPr>
        <w:t>l</w:t>
      </w:r>
      <w:r>
        <w:rPr>
          <w:rFonts w:ascii="Arial" w:hAnsi="Arial" w:cs="Arial" w:eastAsia="Arial"/>
          <w:sz w:val="17"/>
          <w:szCs w:val="17"/>
          <w:color w:val="49494B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49494B"/>
          <w:spacing w:val="19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646464"/>
          <w:spacing w:val="-4"/>
          <w:w w:val="83"/>
          <w:position w:val="-1"/>
        </w:rPr>
        <w:t>Ş</w:t>
      </w:r>
      <w:r>
        <w:rPr>
          <w:rFonts w:ascii="Arial" w:hAnsi="Arial" w:cs="Arial" w:eastAsia="Arial"/>
          <w:sz w:val="19"/>
          <w:szCs w:val="19"/>
          <w:color w:val="49494B"/>
          <w:spacing w:val="0"/>
          <w:w w:val="9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49494B"/>
          <w:spacing w:val="2"/>
          <w:w w:val="90"/>
          <w:position w:val="-1"/>
        </w:rPr>
        <w:t>b</w:t>
      </w:r>
      <w:r>
        <w:rPr>
          <w:rFonts w:ascii="Arial" w:hAnsi="Arial" w:cs="Arial" w:eastAsia="Arial"/>
          <w:sz w:val="19"/>
          <w:szCs w:val="19"/>
          <w:color w:val="646464"/>
          <w:spacing w:val="0"/>
          <w:w w:val="87"/>
          <w:position w:val="-1"/>
        </w:rPr>
        <w:t>f</w:t>
      </w:r>
      <w:r>
        <w:rPr>
          <w:rFonts w:ascii="Arial" w:hAnsi="Arial" w:cs="Arial" w:eastAsia="Arial"/>
          <w:sz w:val="19"/>
          <w:szCs w:val="19"/>
          <w:color w:val="646464"/>
          <w:spacing w:val="-15"/>
          <w:w w:val="87"/>
          <w:position w:val="-1"/>
        </w:rPr>
        <w:t>}</w:t>
      </w:r>
      <w:r>
        <w:rPr>
          <w:rFonts w:ascii="Arial" w:hAnsi="Arial" w:cs="Arial" w:eastAsia="Arial"/>
          <w:sz w:val="19"/>
          <w:szCs w:val="19"/>
          <w:color w:val="A3A3A3"/>
          <w:spacing w:val="-9"/>
          <w:w w:val="47"/>
          <w:position w:val="-1"/>
        </w:rPr>
        <w:t>&lt;</w:t>
      </w:r>
      <w:r>
        <w:rPr>
          <w:rFonts w:ascii="Arial" w:hAnsi="Arial" w:cs="Arial" w:eastAsia="Arial"/>
          <w:sz w:val="19"/>
          <w:szCs w:val="19"/>
          <w:color w:val="49494B"/>
          <w:spacing w:val="0"/>
          <w:w w:val="85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49494B"/>
          <w:spacing w:val="-10"/>
          <w:w w:val="85"/>
          <w:position w:val="-1"/>
        </w:rPr>
        <w:t>ü</w:t>
      </w:r>
      <w:r>
        <w:rPr>
          <w:rFonts w:ascii="Arial" w:hAnsi="Arial" w:cs="Arial" w:eastAsia="Arial"/>
          <w:sz w:val="19"/>
          <w:szCs w:val="19"/>
          <w:color w:val="646464"/>
          <w:spacing w:val="-16"/>
          <w:w w:val="105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9494B"/>
          <w:spacing w:val="0"/>
          <w:w w:val="90"/>
          <w:position w:val="-1"/>
        </w:rPr>
        <w:t>ürü</w:t>
      </w:r>
      <w:r>
        <w:rPr>
          <w:rFonts w:ascii="Arial" w:hAnsi="Arial" w:cs="Arial" w:eastAsia="Arial"/>
          <w:sz w:val="19"/>
          <w:szCs w:val="19"/>
          <w:color w:val="49494B"/>
          <w:spacing w:val="2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646464"/>
          <w:spacing w:val="0"/>
          <w:w w:val="100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646464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646464"/>
          <w:spacing w:val="2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BCBCBC"/>
          <w:spacing w:val="-20"/>
          <w:w w:val="116"/>
          <w:position w:val="-1"/>
        </w:rPr>
        <w:t>·</w:t>
      </w:r>
      <w:r>
        <w:rPr>
          <w:rFonts w:ascii="Arial" w:hAnsi="Arial" w:cs="Arial" w:eastAsia="Arial"/>
          <w:sz w:val="19"/>
          <w:szCs w:val="19"/>
          <w:color w:val="8C8C8C"/>
          <w:spacing w:val="0"/>
          <w:w w:val="116"/>
          <w:position w:val="-1"/>
        </w:rPr>
        <w:t>.'</w:t>
      </w:r>
      <w:r>
        <w:rPr>
          <w:rFonts w:ascii="Arial" w:hAnsi="Arial" w:cs="Arial" w:eastAsia="Arial"/>
          <w:sz w:val="19"/>
          <w:szCs w:val="19"/>
          <w:color w:val="8C8C8C"/>
          <w:spacing w:val="49"/>
          <w:w w:val="116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BCBCBC"/>
          <w:spacing w:val="-28"/>
          <w:w w:val="125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A3A3A3"/>
          <w:spacing w:val="0"/>
          <w:w w:val="75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98" w:lineRule="exact"/>
        <w:ind w:left="637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2.853577pt;margin-top:4.769134pt;width:97.734685pt;height:16.0pt;mso-position-horizontal-relative:page;mso-position-vertical-relative:paragraph;z-index:-16876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tabs>
                      <w:tab w:pos="1280" w:val="left"/>
                    </w:tabs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8C8C8C"/>
                      <w:spacing w:val="0"/>
                      <w:w w:val="81"/>
                      <w:b/>
                      <w:bCs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8C8C8C"/>
                      <w:spacing w:val="0"/>
                      <w:w w:val="81"/>
                      <w:b/>
                      <w:bCs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8C8C8C"/>
                      <w:spacing w:val="2"/>
                      <w:w w:val="81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A3A3A3"/>
                      <w:spacing w:val="0"/>
                      <w:w w:val="100"/>
                    </w:rPr>
                    <w:t>w-.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A3A3A3"/>
                      <w:spacing w:val="0"/>
                      <w:w w:val="100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A3A3A3"/>
                      <w:spacing w:val="12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BCBCBC"/>
                      <w:spacing w:val="0"/>
                      <w:w w:val="100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BCBCBC"/>
                      <w:spacing w:val="0"/>
                      <w:w w:val="100"/>
                    </w:rPr>
                    <w:t>      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BCBCBC"/>
                      <w:spacing w:val="9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BCBCBC"/>
                      <w:spacing w:val="0"/>
                      <w:w w:val="159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BCBCBC"/>
                      <w:spacing w:val="-2"/>
                      <w:w w:val="159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BCBCBC"/>
                      <w:spacing w:val="0"/>
                      <w:w w:val="68"/>
                    </w:rPr>
                    <w:t>....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BCBCBC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BCBCBC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A3A3A3"/>
                      <w:spacing w:val="0"/>
                      <w:w w:val="100"/>
                      <w:position w:val="5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A3A3A3"/>
                      <w:spacing w:val="36"/>
                      <w:w w:val="100"/>
                      <w:position w:val="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BCBCBC"/>
                      <w:spacing w:val="0"/>
                      <w:w w:val="41"/>
                      <w:i/>
                      <w:position w:val="5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BCBCBC"/>
                      <w:spacing w:val="-27"/>
                      <w:w w:val="100"/>
                      <w:i/>
                      <w:position w:val="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A3A3A3"/>
                      <w:spacing w:val="0"/>
                      <w:w w:val="50"/>
                      <w:i/>
                      <w:position w:val="5"/>
                    </w:rPr>
                    <w:t>.:ı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A3A3A3"/>
                      <w:spacing w:val="0"/>
                      <w:w w:val="50"/>
                      <w:i/>
                      <w:position w:val="5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A3A3A3"/>
                      <w:spacing w:val="11"/>
                      <w:w w:val="50"/>
                      <w:i/>
                      <w:position w:val="5"/>
                    </w:rPr>
                    <w:t> 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646464"/>
                      <w:spacing w:val="-24"/>
                      <w:w w:val="119"/>
                      <w:position w:val="0"/>
                    </w:rPr>
                    <w:t>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8C8C8C"/>
                      <w:spacing w:val="-66"/>
                      <w:w w:val="119"/>
                      <w:position w:val="0"/>
                    </w:rPr>
                    <w:t>.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BCBCBC"/>
                      <w:spacing w:val="0"/>
                      <w:w w:val="170"/>
                      <w:position w:val="6"/>
                    </w:rPr>
                    <w:t>.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BCBCBC"/>
                      <w:spacing w:val="0"/>
                      <w:w w:val="100"/>
                      <w:position w:val="6"/>
                    </w:rPr>
                    <w:t>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BCBCBC"/>
                      <w:spacing w:val="-10"/>
                      <w:w w:val="100"/>
                      <w:position w:val="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8C8C8C"/>
                      <w:spacing w:val="0"/>
                      <w:w w:val="335"/>
                      <w:position w:val="6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A3A3A3"/>
          <w:spacing w:val="0"/>
          <w:w w:val="137"/>
          <w:i/>
          <w:position w:val="-3"/>
        </w:rPr>
        <w:t>:</w:t>
      </w:r>
      <w:r>
        <w:rPr>
          <w:rFonts w:ascii="Arial" w:hAnsi="Arial" w:cs="Arial" w:eastAsia="Arial"/>
          <w:sz w:val="15"/>
          <w:szCs w:val="15"/>
          <w:color w:val="A3A3A3"/>
          <w:spacing w:val="16"/>
          <w:w w:val="137"/>
          <w:i/>
          <w:position w:val="-3"/>
        </w:rPr>
        <w:t> </w:t>
      </w:r>
      <w:r>
        <w:rPr>
          <w:rFonts w:ascii="Arial" w:hAnsi="Arial" w:cs="Arial" w:eastAsia="Arial"/>
          <w:sz w:val="15"/>
          <w:szCs w:val="15"/>
          <w:color w:val="A3A3A3"/>
          <w:spacing w:val="0"/>
          <w:w w:val="100"/>
          <w:b/>
          <w:bCs/>
          <w:position w:val="-3"/>
        </w:rPr>
        <w:t>tt: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51" w:lineRule="exact"/>
        <w:ind w:left="627" w:right="-20"/>
        <w:jc w:val="left"/>
        <w:tabs>
          <w:tab w:pos="1780" w:val="left"/>
          <w:tab w:pos="2140" w:val="left"/>
          <w:tab w:pos="250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A3A3A3"/>
          <w:spacing w:val="0"/>
          <w:w w:val="229"/>
          <w:position w:val="2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A3A3A3"/>
          <w:spacing w:val="5"/>
          <w:w w:val="229"/>
          <w:position w:val="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3A3A3"/>
          <w:spacing w:val="0"/>
          <w:w w:val="181"/>
          <w:b/>
          <w:bCs/>
          <w:position w:val="2"/>
        </w:rPr>
        <w:t>t-</w:t>
      </w:r>
      <w:r>
        <w:rPr>
          <w:rFonts w:ascii="Times New Roman" w:hAnsi="Times New Roman" w:cs="Times New Roman" w:eastAsia="Times New Roman"/>
          <w:sz w:val="10"/>
          <w:szCs w:val="10"/>
          <w:color w:val="A3A3A3"/>
          <w:spacing w:val="0"/>
          <w:w w:val="181"/>
          <w:b/>
          <w:bCs/>
          <w:position w:val="2"/>
        </w:rPr>
        <w:t>  </w:t>
      </w:r>
      <w:r>
        <w:rPr>
          <w:rFonts w:ascii="Times New Roman" w:hAnsi="Times New Roman" w:cs="Times New Roman" w:eastAsia="Times New Roman"/>
          <w:sz w:val="10"/>
          <w:szCs w:val="10"/>
          <w:color w:val="A3A3A3"/>
          <w:spacing w:val="3"/>
          <w:w w:val="181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3A3A3"/>
          <w:spacing w:val="0"/>
          <w:w w:val="181"/>
          <w:b/>
          <w:bCs/>
          <w:position w:val="2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A3A3A3"/>
          <w:spacing w:val="-13"/>
          <w:w w:val="181"/>
          <w:b/>
          <w:bCs/>
          <w:position w:val="2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8C8C8C"/>
          <w:spacing w:val="0"/>
          <w:w w:val="181"/>
          <w:b/>
          <w:bCs/>
          <w:position w:val="2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8C8C8C"/>
          <w:spacing w:val="14"/>
          <w:w w:val="181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3A3A3"/>
          <w:spacing w:val="0"/>
          <w:w w:val="100"/>
          <w:b/>
          <w:bCs/>
          <w:i/>
          <w:position w:val="2"/>
        </w:rPr>
        <w:t>1,</w:t>
      </w:r>
      <w:r>
        <w:rPr>
          <w:rFonts w:ascii="Times New Roman" w:hAnsi="Times New Roman" w:cs="Times New Roman" w:eastAsia="Times New Roman"/>
          <w:sz w:val="17"/>
          <w:szCs w:val="17"/>
          <w:color w:val="A3A3A3"/>
          <w:spacing w:val="-37"/>
          <w:w w:val="100"/>
          <w:b/>
          <w:bCs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3A3A3"/>
          <w:spacing w:val="0"/>
          <w:w w:val="100"/>
          <w:b/>
          <w:bCs/>
          <w:i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A3A3A3"/>
          <w:spacing w:val="0"/>
          <w:w w:val="100"/>
          <w:b/>
          <w:bCs/>
          <w:i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A3A3A3"/>
          <w:spacing w:val="0"/>
          <w:w w:val="100"/>
          <w:i/>
          <w:position w:val="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A3A3A3"/>
          <w:spacing w:val="0"/>
          <w:w w:val="100"/>
          <w:i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A3A3A3"/>
          <w:spacing w:val="0"/>
          <w:w w:val="100"/>
          <w:i/>
          <w:position w:val="2"/>
        </w:rPr>
      </w:r>
      <w:r>
        <w:rPr>
          <w:rFonts w:ascii="Arial" w:hAnsi="Arial" w:cs="Arial" w:eastAsia="Arial"/>
          <w:sz w:val="8"/>
          <w:szCs w:val="8"/>
          <w:color w:val="BCBCBC"/>
          <w:spacing w:val="0"/>
          <w:w w:val="271"/>
          <w:position w:val="2"/>
        </w:rPr>
        <w:t>ı</w:t>
      </w:r>
      <w:r>
        <w:rPr>
          <w:rFonts w:ascii="Arial" w:hAnsi="Arial" w:cs="Arial" w:eastAsia="Arial"/>
          <w:sz w:val="8"/>
          <w:szCs w:val="8"/>
          <w:color w:val="BCBCBC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8"/>
          <w:szCs w:val="8"/>
          <w:color w:val="BCBCBC"/>
          <w:spacing w:val="0"/>
          <w:w w:val="100"/>
          <w:position w:val="2"/>
        </w:rPr>
      </w:r>
      <w:r>
        <w:rPr>
          <w:rFonts w:ascii="Arial" w:hAnsi="Arial" w:cs="Arial" w:eastAsia="Arial"/>
          <w:sz w:val="11"/>
          <w:szCs w:val="11"/>
          <w:color w:val="BCBCBC"/>
          <w:spacing w:val="0"/>
          <w:w w:val="100"/>
          <w:position w:val="-1"/>
        </w:rPr>
        <w:t>&gt;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16" w:after="0" w:line="157" w:lineRule="atLeast"/>
        <w:ind w:left="720" w:right="2286"/>
        <w:jc w:val="center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A3A3A3"/>
          <w:spacing w:val="0"/>
          <w:w w:val="94"/>
        </w:rPr>
        <w:t>\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20" w:right="180"/>
          <w:cols w:num="2" w:equalWidth="0">
            <w:col w:w="4864" w:space="3537"/>
            <w:col w:w="3119"/>
          </w:cols>
        </w:sectPr>
      </w:pPr>
      <w:rPr/>
    </w:p>
    <w:p>
      <w:pPr>
        <w:spacing w:before="0" w:after="0" w:line="158" w:lineRule="exact"/>
        <w:ind w:right="-20"/>
        <w:jc w:val="righ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A3A3A3"/>
          <w:spacing w:val="0"/>
          <w:w w:val="151"/>
        </w:rPr>
        <w:t>\</w:t>
      </w:r>
      <w:r>
        <w:rPr>
          <w:rFonts w:ascii="Arial" w:hAnsi="Arial" w:cs="Arial" w:eastAsia="Arial"/>
          <w:sz w:val="16"/>
          <w:szCs w:val="16"/>
          <w:color w:val="A3A3A3"/>
          <w:spacing w:val="2"/>
          <w:w w:val="151"/>
        </w:rPr>
        <w:t> </w:t>
      </w:r>
      <w:r>
        <w:rPr>
          <w:rFonts w:ascii="Arial" w:hAnsi="Arial" w:cs="Arial" w:eastAsia="Arial"/>
          <w:sz w:val="16"/>
          <w:szCs w:val="16"/>
          <w:color w:val="8C8C8C"/>
          <w:spacing w:val="0"/>
          <w:w w:val="151"/>
        </w:rPr>
        <w:t>'</w:t>
      </w:r>
      <w:r>
        <w:rPr>
          <w:rFonts w:ascii="Arial" w:hAnsi="Arial" w:cs="Arial" w:eastAsia="Arial"/>
          <w:sz w:val="16"/>
          <w:szCs w:val="16"/>
          <w:color w:val="8C8C8C"/>
          <w:spacing w:val="0"/>
          <w:w w:val="151"/>
        </w:rPr>
        <w:t> </w:t>
      </w:r>
      <w:r>
        <w:rPr>
          <w:rFonts w:ascii="Arial" w:hAnsi="Arial" w:cs="Arial" w:eastAsia="Arial"/>
          <w:sz w:val="16"/>
          <w:szCs w:val="16"/>
          <w:color w:val="8C8C8C"/>
          <w:spacing w:val="66"/>
          <w:w w:val="151"/>
        </w:rPr>
        <w:t> </w:t>
      </w:r>
      <w:r>
        <w:rPr>
          <w:rFonts w:ascii="Arial" w:hAnsi="Arial" w:cs="Arial" w:eastAsia="Arial"/>
          <w:sz w:val="16"/>
          <w:szCs w:val="16"/>
          <w:color w:val="BCBCBC"/>
          <w:spacing w:val="0"/>
          <w:w w:val="151"/>
        </w:rPr>
        <w:t>;ı</w:t>
      </w:r>
      <w:r>
        <w:rPr>
          <w:rFonts w:ascii="Arial" w:hAnsi="Arial" w:cs="Arial" w:eastAsia="Arial"/>
          <w:sz w:val="16"/>
          <w:szCs w:val="16"/>
          <w:color w:val="BCBCBC"/>
          <w:spacing w:val="-39"/>
          <w:w w:val="151"/>
        </w:rPr>
        <w:t> </w:t>
      </w:r>
      <w:r>
        <w:rPr>
          <w:rFonts w:ascii="Arial" w:hAnsi="Arial" w:cs="Arial" w:eastAsia="Arial"/>
          <w:sz w:val="16"/>
          <w:szCs w:val="16"/>
          <w:color w:val="BCBCBC"/>
          <w:spacing w:val="0"/>
          <w:w w:val="158"/>
        </w:rPr>
        <w:t>..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25" w:after="0" w:line="240" w:lineRule="auto"/>
        <w:ind w:right="171"/>
        <w:jc w:val="righ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A3A3A3"/>
          <w:spacing w:val="0"/>
          <w:w w:val="100"/>
        </w:rPr>
        <w:t>•</w:t>
      </w:r>
      <w:r>
        <w:rPr>
          <w:rFonts w:ascii="Arial" w:hAnsi="Arial" w:cs="Arial" w:eastAsia="Arial"/>
          <w:sz w:val="8"/>
          <w:szCs w:val="8"/>
          <w:color w:val="A3A3A3"/>
          <w:spacing w:val="0"/>
          <w:w w:val="100"/>
        </w:rPr>
        <w:t>     </w:t>
      </w:r>
      <w:r>
        <w:rPr>
          <w:rFonts w:ascii="Arial" w:hAnsi="Arial" w:cs="Arial" w:eastAsia="Arial"/>
          <w:sz w:val="8"/>
          <w:szCs w:val="8"/>
          <w:color w:val="A3A3A3"/>
          <w:spacing w:val="1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BCBCBC"/>
          <w:spacing w:val="0"/>
          <w:w w:val="100"/>
        </w:rPr>
        <w:t>•</w:t>
      </w:r>
      <w:r>
        <w:rPr>
          <w:rFonts w:ascii="Arial" w:hAnsi="Arial" w:cs="Arial" w:eastAsia="Arial"/>
          <w:sz w:val="8"/>
          <w:szCs w:val="8"/>
          <w:color w:val="BCBCBC"/>
          <w:spacing w:val="0"/>
          <w:w w:val="100"/>
        </w:rPr>
        <w:t>      </w:t>
      </w:r>
      <w:r>
        <w:rPr>
          <w:rFonts w:ascii="Arial" w:hAnsi="Arial" w:cs="Arial" w:eastAsia="Arial"/>
          <w:sz w:val="8"/>
          <w:szCs w:val="8"/>
          <w:color w:val="BCBCBC"/>
          <w:spacing w:val="13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BCBCBC"/>
          <w:spacing w:val="0"/>
          <w:w w:val="115"/>
        </w:rPr>
        <w:t>'</w:t>
      </w:r>
      <w:r>
        <w:rPr>
          <w:rFonts w:ascii="Arial" w:hAnsi="Arial" w:cs="Arial" w:eastAsia="Arial"/>
          <w:sz w:val="8"/>
          <w:szCs w:val="8"/>
          <w:color w:val="BCBCBC"/>
          <w:spacing w:val="0"/>
          <w:w w:val="116"/>
        </w:rPr>
        <w:t>1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spacing w:before="51" w:after="0" w:line="75" w:lineRule="atLeast"/>
        <w:ind w:left="4600" w:right="-20"/>
        <w:jc w:val="left"/>
        <w:tabs>
          <w:tab w:pos="924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3.543396pt;margin-top:24.526777pt;width:42.724352pt;height:22.5pt;mso-position-horizontal-relative:page;mso-position-vertical-relative:paragraph;z-index:-16875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Arial" w:hAnsi="Arial" w:cs="Arial" w:eastAsia="Arial"/>
                      <w:sz w:val="45"/>
                      <w:szCs w:val="45"/>
                      <w:color w:val="343B6B"/>
                      <w:spacing w:val="0"/>
                      <w:w w:val="263"/>
                    </w:rPr>
                    <w:t>Jl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6"/>
          <w:szCs w:val="36"/>
          <w:color w:val="606493"/>
          <w:spacing w:val="0"/>
          <w:w w:val="187"/>
          <w:i/>
          <w:position w:val="-16"/>
        </w:rPr>
        <w:t>!</w:t>
      </w:r>
      <w:r>
        <w:rPr>
          <w:rFonts w:ascii="Times New Roman" w:hAnsi="Times New Roman" w:cs="Times New Roman" w:eastAsia="Times New Roman"/>
          <w:sz w:val="36"/>
          <w:szCs w:val="36"/>
          <w:color w:val="606493"/>
          <w:spacing w:val="0"/>
          <w:w w:val="100"/>
          <w:i/>
          <w:position w:val="-16"/>
        </w:rPr>
        <w:tab/>
      </w:r>
      <w:r>
        <w:rPr>
          <w:rFonts w:ascii="Times New Roman" w:hAnsi="Times New Roman" w:cs="Times New Roman" w:eastAsia="Times New Roman"/>
          <w:sz w:val="36"/>
          <w:szCs w:val="36"/>
          <w:color w:val="606493"/>
          <w:spacing w:val="0"/>
          <w:w w:val="100"/>
          <w:i/>
          <w:position w:val="-16"/>
        </w:rPr>
      </w:r>
      <w:r>
        <w:rPr>
          <w:rFonts w:ascii="Arial" w:hAnsi="Arial" w:cs="Arial" w:eastAsia="Arial"/>
          <w:sz w:val="13"/>
          <w:szCs w:val="13"/>
          <w:color w:val="BCBCBC"/>
          <w:spacing w:val="0"/>
          <w:w w:val="52"/>
          <w:position w:val="0"/>
        </w:rPr>
        <w:t>•.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49" w:lineRule="exact"/>
        <w:ind w:right="-48"/>
        <w:jc w:val="left"/>
        <w:rPr>
          <w:rFonts w:ascii="Arial" w:hAnsi="Arial" w:cs="Arial" w:eastAsia="Arial"/>
          <w:sz w:val="5"/>
          <w:szCs w:val="5"/>
        </w:rPr>
      </w:pPr>
      <w:rPr/>
      <w:r>
        <w:rPr/>
        <w:br w:type="column"/>
      </w:r>
      <w:r>
        <w:rPr>
          <w:rFonts w:ascii="Arial" w:hAnsi="Arial" w:cs="Arial" w:eastAsia="Arial"/>
          <w:sz w:val="5"/>
          <w:szCs w:val="5"/>
          <w:color w:val="A3A3A3"/>
          <w:spacing w:val="0"/>
          <w:w w:val="232"/>
        </w:rPr>
        <w:t>•</w:t>
      </w:r>
      <w:r>
        <w:rPr>
          <w:rFonts w:ascii="Arial" w:hAnsi="Arial" w:cs="Arial" w:eastAsia="Arial"/>
          <w:sz w:val="5"/>
          <w:szCs w:val="5"/>
          <w:color w:val="A3A3A3"/>
          <w:spacing w:val="26"/>
          <w:w w:val="232"/>
        </w:rPr>
        <w:t> </w:t>
      </w:r>
      <w:r>
        <w:rPr>
          <w:rFonts w:ascii="Arial" w:hAnsi="Arial" w:cs="Arial" w:eastAsia="Arial"/>
          <w:sz w:val="5"/>
          <w:szCs w:val="5"/>
          <w:color w:val="BCBCBC"/>
          <w:spacing w:val="0"/>
          <w:w w:val="100"/>
        </w:rPr>
        <w:t>,</w:t>
      </w:r>
      <w:r>
        <w:rPr>
          <w:rFonts w:ascii="Arial" w:hAnsi="Arial" w:cs="Arial" w:eastAsia="Arial"/>
          <w:sz w:val="5"/>
          <w:szCs w:val="5"/>
          <w:color w:val="BCBCBC"/>
          <w:spacing w:val="0"/>
          <w:w w:val="100"/>
        </w:rPr>
        <w:t>   </w:t>
      </w:r>
      <w:r>
        <w:rPr>
          <w:rFonts w:ascii="Arial" w:hAnsi="Arial" w:cs="Arial" w:eastAsia="Arial"/>
          <w:sz w:val="5"/>
          <w:szCs w:val="5"/>
          <w:color w:val="BCBCBC"/>
          <w:spacing w:val="13"/>
          <w:w w:val="100"/>
        </w:rPr>
        <w:t> </w:t>
      </w:r>
      <w:r>
        <w:rPr>
          <w:rFonts w:ascii="Arial" w:hAnsi="Arial" w:cs="Arial" w:eastAsia="Arial"/>
          <w:sz w:val="5"/>
          <w:szCs w:val="5"/>
          <w:color w:val="8C8C8C"/>
          <w:spacing w:val="0"/>
          <w:w w:val="249"/>
        </w:rPr>
        <w:t>1</w:t>
      </w:r>
      <w:r>
        <w:rPr>
          <w:rFonts w:ascii="Arial" w:hAnsi="Arial" w:cs="Arial" w:eastAsia="Arial"/>
          <w:sz w:val="5"/>
          <w:szCs w:val="5"/>
          <w:color w:val="8C8C8C"/>
          <w:spacing w:val="0"/>
          <w:w w:val="249"/>
        </w:rPr>
        <w:t>  </w:t>
      </w:r>
      <w:r>
        <w:rPr>
          <w:rFonts w:ascii="Arial" w:hAnsi="Arial" w:cs="Arial" w:eastAsia="Arial"/>
          <w:sz w:val="5"/>
          <w:szCs w:val="5"/>
          <w:color w:val="8C8C8C"/>
          <w:spacing w:val="28"/>
          <w:w w:val="249"/>
        </w:rPr>
        <w:t> </w:t>
      </w:r>
      <w:r>
        <w:rPr>
          <w:rFonts w:ascii="Arial" w:hAnsi="Arial" w:cs="Arial" w:eastAsia="Arial"/>
          <w:sz w:val="5"/>
          <w:szCs w:val="5"/>
          <w:color w:val="A3A3A3"/>
          <w:spacing w:val="0"/>
          <w:w w:val="359"/>
        </w:rPr>
        <w:t>;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7" w:lineRule="atLeast"/>
        <w:ind w:left="53" w:right="-20"/>
        <w:jc w:val="left"/>
        <w:rPr>
          <w:rFonts w:ascii="Arial" w:hAnsi="Arial" w:cs="Arial" w:eastAsia="Arial"/>
          <w:sz w:val="46"/>
          <w:szCs w:val="46"/>
        </w:rPr>
      </w:pPr>
      <w:rPr/>
      <w:r>
        <w:rPr>
          <w:rFonts w:ascii="Arial" w:hAnsi="Arial" w:cs="Arial" w:eastAsia="Arial"/>
          <w:sz w:val="46"/>
          <w:szCs w:val="46"/>
          <w:color w:val="BCBCBC"/>
          <w:spacing w:val="0"/>
          <w:w w:val="51"/>
        </w:rPr>
        <w:t>.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</w:rPr>
      </w:r>
    </w:p>
    <w:p>
      <w:pPr>
        <w:spacing w:before="0" w:after="0" w:line="180" w:lineRule="exact"/>
        <w:ind w:left="43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41"/>
          <w:szCs w:val="41"/>
          <w:color w:val="A3A3A3"/>
          <w:spacing w:val="0"/>
          <w:w w:val="54"/>
          <w:position w:val="7"/>
        </w:rPr>
        <w:t>.</w:t>
      </w:r>
      <w:r>
        <w:rPr>
          <w:rFonts w:ascii="Arial" w:hAnsi="Arial" w:cs="Arial" w:eastAsia="Arial"/>
          <w:sz w:val="41"/>
          <w:szCs w:val="41"/>
          <w:color w:val="A3A3A3"/>
          <w:spacing w:val="15"/>
          <w:w w:val="54"/>
          <w:position w:val="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BCBCBC"/>
          <w:spacing w:val="0"/>
          <w:w w:val="54"/>
          <w:position w:val="1"/>
        </w:rPr>
        <w:t>...</w:t>
      </w:r>
      <w:r>
        <w:rPr>
          <w:rFonts w:ascii="Times New Roman" w:hAnsi="Times New Roman" w:cs="Times New Roman" w:eastAsia="Times New Roman"/>
          <w:sz w:val="30"/>
          <w:szCs w:val="30"/>
          <w:color w:val="BCBCBC"/>
          <w:spacing w:val="0"/>
          <w:w w:val="54"/>
          <w:position w:val="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BCBCBC"/>
          <w:spacing w:val="8"/>
          <w:w w:val="54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BCBCBC"/>
          <w:spacing w:val="0"/>
          <w:w w:val="82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72" w:lineRule="exact"/>
        <w:ind w:right="-20"/>
        <w:jc w:val="left"/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BCBCBC"/>
          <w:spacing w:val="0"/>
          <w:w w:val="69"/>
          <w:position w:val="-25"/>
        </w:rPr>
        <w:t>.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180"/>
          <w:cols w:num="3" w:equalWidth="0">
            <w:col w:w="9738" w:space="203"/>
            <w:col w:w="433" w:space="103"/>
            <w:col w:w="1043"/>
          </w:cols>
        </w:sectPr>
      </w:pPr>
      <w:rPr/>
    </w:p>
    <w:p>
      <w:pPr>
        <w:spacing w:before="0" w:after="0" w:line="135" w:lineRule="exact"/>
        <w:ind w:left="14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4.838119pt;margin-top:28.408194pt;width:568.036682pt;height:790.616778pt;mso-position-horizontal-relative:page;mso-position-vertical-relative:page;z-index:-16881" coordorigin="297,568" coordsize="11361,15812">
            <v:group style="position:absolute;left:311;top:587;width:1374;height:2" coordorigin="311,587" coordsize="1374,2">
              <v:shape style="position:absolute;left:311;top:587;width:1374;height:2" coordorigin="311,587" coordsize="1374,0" path="m311,587l1685,587e" filled="f" stroked="t" strokeweight=".957298pt" strokecolor="#707070">
                <v:path arrowok="t"/>
              </v:shape>
            </v:group>
            <v:group style="position:absolute;left:1584;top:595;width:1790;height:2" coordorigin="1584,595" coordsize="1790,2">
              <v:shape style="position:absolute;left:1584;top:595;width:1790;height:2" coordorigin="1584,595" coordsize="1790,0" path="m1584,595l3374,595e" filled="f" stroked="t" strokeweight=".478649pt" strokecolor="#343434">
                <v:path arrowok="t"/>
              </v:shape>
            </v:group>
            <v:group style="position:absolute;left:2125;top:590;width:2;height:1525" coordorigin="2125,590" coordsize="2,1525">
              <v:shape style="position:absolute;left:2125;top:590;width:2;height:1525" coordorigin="2125,590" coordsize="0,1525" path="m2125,2114l2125,590e" filled="f" stroked="t" strokeweight=".717973pt" strokecolor="#4F4F4F">
                <v:path arrowok="t"/>
              </v:shape>
            </v:group>
            <v:group style="position:absolute;left:3317;top:599;width:5059;height:2" coordorigin="3317,599" coordsize="5059,2">
              <v:shape style="position:absolute;left:3317;top:599;width:5059;height:2" coordorigin="3317,599" coordsize="5059,0" path="m3317,599l8376,599e" filled="f" stroked="t" strokeweight=".717973pt" strokecolor="#606060">
                <v:path arrowok="t"/>
              </v:shape>
            </v:group>
            <v:group style="position:absolute;left:8319;top:599;width:866;height:2" coordorigin="8319,599" coordsize="866,2">
              <v:shape style="position:absolute;left:8319;top:599;width:866;height:2" coordorigin="8319,599" coordsize="866,0" path="m8319,599l9185,599e" filled="f" stroked="t" strokeweight=".478649pt" strokecolor="#575757">
                <v:path arrowok="t"/>
              </v:shape>
            </v:group>
            <v:group style="position:absolute;left:9159;top:595;width:2;height:1525" coordorigin="9159,595" coordsize="2,1525">
              <v:shape style="position:absolute;left:9159;top:595;width:2;height:1525" coordorigin="9159,595" coordsize="0,1525" path="m9159,2119l9159,595e" filled="f" stroked="t" strokeweight=".957298pt" strokecolor="#606060">
                <v:path arrowok="t"/>
              </v:shape>
            </v:group>
            <v:group style="position:absolute;left:9113;top:599;width:1776;height:2" coordorigin="9113,599" coordsize="1776,2">
              <v:shape style="position:absolute;left:9113;top:599;width:1776;height:2" coordorigin="9113,599" coordsize="1776,0" path="m9113,599l10889,599e" filled="f" stroked="t" strokeweight=".478649pt" strokecolor="#3B3B3B">
                <v:path arrowok="t"/>
              </v:shape>
            </v:group>
            <v:group style="position:absolute;left:10832;top:602;width:756;height:2" coordorigin="10832,602" coordsize="756,2">
              <v:shape style="position:absolute;left:10832;top:602;width:756;height:2" coordorigin="10832,602" coordsize="756,0" path="m10832,602l11588,602e" filled="f" stroked="t" strokeweight=".717973pt" strokecolor="#646464">
                <v:path arrowok="t"/>
              </v:shape>
            </v:group>
            <v:group style="position:absolute;left:11590;top:590;width:2;height:4071" coordorigin="11590,590" coordsize="2,4071">
              <v:shape style="position:absolute;left:11590;top:590;width:2;height:4071" coordorigin="11590,590" coordsize="0,4071" path="m11590,4660l11590,590e" filled="f" stroked="t" strokeweight=".957298pt" strokecolor="#646464">
                <v:path arrowok="t"/>
              </v:shape>
            </v:group>
            <v:group style="position:absolute;left:316;top:2107;width:6409;height:2" coordorigin="316,2107" coordsize="6409,2">
              <v:shape style="position:absolute;left:316;top:2107;width:6409;height:2" coordorigin="316,2107" coordsize="6409,0" path="m316,2107l6725,2107e" filled="f" stroked="t" strokeweight=".957298pt" strokecolor="#6B6B6B">
                <v:path arrowok="t"/>
              </v:shape>
            </v:group>
            <v:group style="position:absolute;left:6668;top:2110;width:1709;height:2" coordorigin="6668,2110" coordsize="1709,2">
              <v:shape style="position:absolute;left:6668;top:2110;width:1709;height:2" coordorigin="6668,2110" coordsize="1709,0" path="m6668,2110l8376,2110e" filled="f" stroked="t" strokeweight=".478649pt" strokecolor="#3B3B3B">
                <v:path arrowok="t"/>
              </v:shape>
            </v:group>
            <v:group style="position:absolute;left:8319;top:2112;width:3274;height:2" coordorigin="8319,2112" coordsize="3274,2">
              <v:shape style="position:absolute;left:8319;top:2112;width:3274;height:2" coordorigin="8319,2112" coordsize="3274,0" path="m8319,2112l11593,2112e" filled="f" stroked="t" strokeweight=".957298pt" strokecolor="#747474">
                <v:path arrowok="t"/>
              </v:shape>
            </v:group>
            <v:group style="position:absolute;left:11588;top:1601;width:2;height:532" coordorigin="11588,1601" coordsize="2,532">
              <v:shape style="position:absolute;left:11588;top:1601;width:2;height:532" coordorigin="11588,1601" coordsize="0,532" path="m11588,2134l11588,1601e" filled="f" stroked="t" strokeweight=".478649pt" strokecolor="#575757">
                <v:path arrowok="t"/>
              </v:shape>
            </v:group>
            <v:group style="position:absolute;left:316;top:2345;width:5380;height:2" coordorigin="316,2345" coordsize="5380,2">
              <v:shape style="position:absolute;left:316;top:2345;width:5380;height:2" coordorigin="316,2345" coordsize="5380,0" path="m316,2345l5696,2345e" filled="f" stroked="t" strokeweight=".957298pt" strokecolor="#707070">
                <v:path arrowok="t"/>
              </v:shape>
            </v:group>
            <v:group style="position:absolute;left:5638;top:2349;width:2168;height:2" coordorigin="5638,2349" coordsize="2168,2">
              <v:shape style="position:absolute;left:5638;top:2349;width:2168;height:2" coordorigin="5638,2349" coordsize="2168,0" path="m5638,2349l7807,2349e" filled="f" stroked="t" strokeweight=".478649pt" strokecolor="#545454">
                <v:path arrowok="t"/>
              </v:shape>
            </v:group>
            <v:group style="position:absolute;left:7749;top:2349;width:3231;height:2" coordorigin="7749,2349" coordsize="3231,2">
              <v:shape style="position:absolute;left:7749;top:2349;width:3231;height:2" coordorigin="7749,2349" coordsize="3231,0" path="m7749,2349l10980,2349e" filled="f" stroked="t" strokeweight=".957298pt" strokecolor="#6B6B6B">
                <v:path arrowok="t"/>
              </v:shape>
            </v:group>
            <v:group style="position:absolute;left:10832;top:2349;width:766;height:2" coordorigin="10832,2349" coordsize="766,2">
              <v:shape style="position:absolute;left:10832;top:2349;width:766;height:2" coordorigin="10832,2349" coordsize="766,0" path="m10832,2349l11598,2349e" filled="f" stroked="t" strokeweight=".478649pt" strokecolor="#606060">
                <v:path arrowok="t"/>
              </v:shape>
            </v:group>
            <v:group style="position:absolute;left:306;top:2582;width:3092;height:2" coordorigin="306,2582" coordsize="3092,2">
              <v:shape style="position:absolute;left:306;top:2582;width:3092;height:2" coordorigin="306,2582" coordsize="3092,0" path="m306,2582l3398,2582e" filled="f" stroked="t" strokeweight=".957298pt" strokecolor="#606060">
                <v:path arrowok="t"/>
              </v:shape>
            </v:group>
            <v:group style="position:absolute;left:3317;top:2584;width:2379;height:2" coordorigin="3317,2584" coordsize="2379,2">
              <v:shape style="position:absolute;left:3317;top:2584;width:2379;height:2" coordorigin="3317,2584" coordsize="2379,0" path="m3317,2584l5696,2584e" filled="f" stroked="t" strokeweight=".478649pt" strokecolor="#4B4B4B">
                <v:path arrowok="t"/>
              </v:shape>
            </v:group>
            <v:group style="position:absolute;left:3700;top:2584;width:7902;height:2" coordorigin="3700,2584" coordsize="7902,2">
              <v:shape style="position:absolute;left:3700;top:2584;width:7902;height:2" coordorigin="3700,2584" coordsize="7902,0" path="m3700,2584l11602,2584e" filled="f" stroked="t" strokeweight=".717973pt" strokecolor="#606060">
                <v:path arrowok="t"/>
              </v:shape>
            </v:group>
            <v:group style="position:absolute;left:9118;top:2584;width:1771;height:2" coordorigin="9118,2584" coordsize="1771,2">
              <v:shape style="position:absolute;left:9118;top:2584;width:1771;height:2" coordorigin="9118,2584" coordsize="1771,0" path="m9118,2584l10889,2584e" filled="f" stroked="t" strokeweight=".478649pt" strokecolor="#3F3F3F">
                <v:path arrowok="t"/>
              </v:shape>
            </v:group>
            <v:group style="position:absolute;left:306;top:2824;width:4652;height:2" coordorigin="306,2824" coordsize="4652,2">
              <v:shape style="position:absolute;left:306;top:2824;width:4652;height:2" coordorigin="306,2824" coordsize="4652,0" path="m306,2824l4959,2824e" filled="f" stroked="t" strokeweight=".717973pt" strokecolor="#6B6B6B">
                <v:path arrowok="t"/>
              </v:shape>
            </v:group>
            <v:group style="position:absolute;left:4901;top:2824;width:795;height:2" coordorigin="4901,2824" coordsize="795,2">
              <v:shape style="position:absolute;left:4901;top:2824;width:795;height:2" coordorigin="4901,2824" coordsize="795,0" path="m4901,2824l5696,2824e" filled="f" stroked="t" strokeweight=".478649pt" strokecolor="#444444">
                <v:path arrowok="t"/>
              </v:shape>
            </v:group>
            <v:group style="position:absolute;left:5638;top:2824;width:718;height:2" coordorigin="5638,2824" coordsize="718,2">
              <v:shape style="position:absolute;left:5638;top:2824;width:718;height:2" coordorigin="5638,2824" coordsize="718,0" path="m5638,2824l6356,2824e" filled="f" stroked="t" strokeweight=".478649pt" strokecolor="#575757">
                <v:path arrowok="t"/>
              </v:shape>
            </v:group>
            <v:group style="position:absolute;left:6299;top:2824;width:2278;height:2" coordorigin="6299,2824" coordsize="2278,2">
              <v:shape style="position:absolute;left:6299;top:2824;width:2278;height:2" coordorigin="6299,2824" coordsize="2278,0" path="m6299,2824l8577,2824e" filled="f" stroked="t" strokeweight=".957298pt" strokecolor="#707070">
                <v:path arrowok="t"/>
              </v:shape>
            </v:group>
            <v:group style="position:absolute;left:8319;top:2824;width:2570;height:2" coordorigin="8319,2824" coordsize="2570,2">
              <v:shape style="position:absolute;left:8319;top:2824;width:2570;height:2" coordorigin="8319,2824" coordsize="2570,0" path="m8319,2824l10889,2824e" filled="f" stroked="t" strokeweight=".478649pt" strokecolor="#484848">
                <v:path arrowok="t"/>
              </v:shape>
            </v:group>
            <v:group style="position:absolute;left:10832;top:2824;width:771;height:2" coordorigin="10832,2824" coordsize="771,2">
              <v:shape style="position:absolute;left:10832;top:2824;width:771;height:2" coordorigin="10832,2824" coordsize="771,0" path="m10832,2824l11602,2824e" filled="f" stroked="t" strokeweight=".957298pt" strokecolor="#747474">
                <v:path arrowok="t"/>
              </v:shape>
            </v:group>
            <v:group style="position:absolute;left:306;top:3064;width:5078;height:2" coordorigin="306,3064" coordsize="5078,2">
              <v:shape style="position:absolute;left:306;top:3064;width:5078;height:2" coordorigin="306,3064" coordsize="5078,0" path="m306,3064l5385,3064e" filled="f" stroked="t" strokeweight=".957298pt" strokecolor="#6B6B6B">
                <v:path arrowok="t"/>
              </v:shape>
            </v:group>
            <v:group style="position:absolute;left:5327;top:3064;width:369;height:2" coordorigin="5327,3064" coordsize="369,2">
              <v:shape style="position:absolute;left:5327;top:3064;width:369;height:2" coordorigin="5327,3064" coordsize="369,0" path="m5327,3064l5696,3064e" filled="f" stroked="t" strokeweight=".478649pt" strokecolor="#444444">
                <v:path arrowok="t"/>
              </v:shape>
            </v:group>
            <v:group style="position:absolute;left:5638;top:3064;width:718;height:2" coordorigin="5638,3064" coordsize="718,2">
              <v:shape style="position:absolute;left:5638;top:3064;width:718;height:2" coordorigin="5638,3064" coordsize="718,0" path="m5638,3064l6356,3064e" filled="f" stroked="t" strokeweight=".478649pt" strokecolor="#5B5B5B">
                <v:path arrowok="t"/>
              </v:shape>
            </v:group>
            <v:group style="position:absolute;left:6232;top:3064;width:2944;height:2" coordorigin="6232,3064" coordsize="2944,2">
              <v:shape style="position:absolute;left:6232;top:3064;width:2944;height:2" coordorigin="6232,3064" coordsize="2944,0" path="m6232,3064l9176,3064e" filled="f" stroked="t" strokeweight=".957298pt" strokecolor="#707070">
                <v:path arrowok="t"/>
              </v:shape>
            </v:group>
            <v:group style="position:absolute;left:9118;top:3064;width:1522;height:2" coordorigin="9118,3064" coordsize="1522,2">
              <v:shape style="position:absolute;left:9118;top:3064;width:1522;height:2" coordorigin="9118,3064" coordsize="1522,0" path="m9118,3064l10640,3064e" filled="f" stroked="t" strokeweight=".478649pt" strokecolor="#3B3B3B">
                <v:path arrowok="t"/>
              </v:shape>
            </v:group>
            <v:group style="position:absolute;left:10583;top:3061;width:1020;height:2" coordorigin="10583,3061" coordsize="1020,2">
              <v:shape style="position:absolute;left:10583;top:3061;width:1020;height:2" coordorigin="10583,3061" coordsize="1020,0" path="m10583,3061l11602,3061e" filled="f" stroked="t" strokeweight=".957298pt" strokecolor="#747474">
                <v:path arrowok="t"/>
              </v:shape>
            </v:group>
            <v:group style="position:absolute;left:306;top:3303;width:5418;height:2" coordorigin="306,3303" coordsize="5418,2">
              <v:shape style="position:absolute;left:306;top:3303;width:5418;height:2" coordorigin="306,3303" coordsize="5418,0" path="m306,3303l5725,3303e" filled="f" stroked="t" strokeweight=".957298pt" strokecolor="#707070">
                <v:path arrowok="t"/>
              </v:shape>
            </v:group>
            <v:group style="position:absolute;left:5638;top:3306;width:718;height:2" coordorigin="5638,3306" coordsize="718,2">
              <v:shape style="position:absolute;left:5638;top:3306;width:718;height:2" coordorigin="5638,3306" coordsize="718,0" path="m5638,3306l6356,3306e" filled="f" stroked="t" strokeweight=".478649pt" strokecolor="#676767">
                <v:path arrowok="t"/>
              </v:shape>
            </v:group>
            <v:group style="position:absolute;left:6299;top:3308;width:718;height:2" coordorigin="6299,3308" coordsize="718,2">
              <v:shape style="position:absolute;left:6299;top:3308;width:718;height:2" coordorigin="6299,3308" coordsize="718,0" path="m6299,3308l7017,3308e" filled="f" stroked="t" strokeweight=".478649pt" strokecolor="#4F4F4F">
                <v:path arrowok="t"/>
              </v:shape>
            </v:group>
            <v:group style="position:absolute;left:6960;top:3306;width:2886;height:2" coordorigin="6960,3306" coordsize="2886,2">
              <v:shape style="position:absolute;left:6960;top:3306;width:2886;height:2" coordorigin="6960,3306" coordsize="2886,0" path="m6960,3306l9846,3306e" filled="f" stroked="t" strokeweight=".957298pt" strokecolor="#707070">
                <v:path arrowok="t"/>
              </v:shape>
            </v:group>
            <v:group style="position:absolute;left:9559;top:3308;width:627;height:2" coordorigin="9559,3308" coordsize="627,2">
              <v:shape style="position:absolute;left:9559;top:3308;width:627;height:2" coordorigin="9559,3308" coordsize="627,0" path="m9559,3308l10186,3308e" filled="f" stroked="t" strokeweight=".717973pt" strokecolor="#575757">
                <v:path arrowok="t"/>
              </v:shape>
            </v:group>
            <v:group style="position:absolute;left:10128;top:3303;width:761;height:2" coordorigin="10128,3303" coordsize="761,2">
              <v:shape style="position:absolute;left:10128;top:3303;width:761;height:2" coordorigin="10128,3303" coordsize="761,0" path="m10128,3303l10889,3303e" filled="f" stroked="t" strokeweight=".478649pt" strokecolor="#484848">
                <v:path arrowok="t"/>
              </v:shape>
            </v:group>
            <v:group style="position:absolute;left:10832;top:3306;width:771;height:2" coordorigin="10832,3306" coordsize="771,2">
              <v:shape style="position:absolute;left:10832;top:3306;width:771;height:2" coordorigin="10832,3306" coordsize="771,0" path="m10832,3306l11602,3306e" filled="f" stroked="t" strokeweight=".717973pt" strokecolor="#646464">
                <v:path arrowok="t"/>
              </v:shape>
            </v:group>
            <v:group style="position:absolute;left:3879;top:3299;width:2;height:302" coordorigin="3879,3299" coordsize="2,302">
              <v:shape style="position:absolute;left:3879;top:3299;width:2;height:302" coordorigin="3879,3299" coordsize="0,302" path="m3879,3601l3879,3299e" filled="f" stroked="t" strokeweight=".717973pt" strokecolor="#4F4F4F">
                <v:path arrowok="t"/>
              </v:shape>
            </v:group>
            <v:group style="position:absolute;left:3882;top:3299;width:2;height:767" coordorigin="3882,3299" coordsize="2,767">
              <v:shape style="position:absolute;left:3882;top:3299;width:2;height:767" coordorigin="3882,3299" coordsize="0,767" path="m3882,4066l3882,3299e" filled="f" stroked="t" strokeweight=".717973pt" strokecolor="#3B3B3B">
                <v:path arrowok="t"/>
              </v:shape>
            </v:group>
            <v:group style="position:absolute;left:3872;top:3730;width:2503;height:2" coordorigin="3872,3730" coordsize="2503,2">
              <v:shape style="position:absolute;left:3872;top:3730;width:2503;height:2" coordorigin="3872,3730" coordsize="2503,0" path="m3872,3730l6376,3730e" filled="f" stroked="t" strokeweight=".957298pt" strokecolor="#7C7C7C">
                <v:path arrowok="t"/>
              </v:shape>
            </v:group>
            <v:group style="position:absolute;left:6983;top:3725;width:1364;height:2" coordorigin="6983,3725" coordsize="1364,2">
              <v:shape style="position:absolute;left:6983;top:3725;width:1364;height:2" coordorigin="6983,3725" coordsize="1364,0" path="m6983,3725l8348,3725e" filled="f" stroked="t" strokeweight=".239324pt" strokecolor="#707070">
                <v:path arrowok="t"/>
              </v:shape>
            </v:group>
            <v:group style="position:absolute;left:6299;top:3725;width:708;height:2" coordorigin="6299,3725" coordsize="708,2">
              <v:shape style="position:absolute;left:6299;top:3725;width:708;height:2" coordorigin="6299,3725" coordsize="708,0" path="m6299,3725l7007,3725e" filled="f" stroked="t" strokeweight=".717973pt" strokecolor="#B3B3B3">
                <v:path arrowok="t"/>
              </v:shape>
            </v:group>
            <v:group style="position:absolute;left:8348;top:3725;width:2513;height:2" coordorigin="8348,3725" coordsize="2513,2">
              <v:shape style="position:absolute;left:8348;top:3725;width:2513;height:2" coordorigin="8348,3725" coordsize="2513,0" path="m8348,3725l10861,3725e" filled="f" stroked="t" strokeweight=".239324pt" strokecolor="#000000">
                <v:path arrowok="t"/>
              </v:shape>
            </v:group>
            <v:group style="position:absolute;left:11028;top:3694;width:574;height:2" coordorigin="11028,3694" coordsize="574,2">
              <v:shape style="position:absolute;left:11028;top:3694;width:574;height:2" coordorigin="11028,3694" coordsize="574,0" path="m11028,3694l11602,3694e" filled="f" stroked="t" strokeweight=".239324pt" strokecolor="#878787">
                <v:path arrowok="t"/>
              </v:shape>
            </v:group>
            <v:group style="position:absolute;left:3884;top:3697;width:2;height:369" coordorigin="3884,3697" coordsize="2,369">
              <v:shape style="position:absolute;left:3884;top:3697;width:2;height:369" coordorigin="3884,3697" coordsize="0,369" path="m3884,4066l3884,3697e" filled="f" stroked="t" strokeweight="1.196622pt" strokecolor="#383838">
                <v:path arrowok="t"/>
              </v:shape>
            </v:group>
            <v:group style="position:absolute;left:311;top:4056;width:6045;height:2" coordorigin="311,4056" coordsize="6045,2">
              <v:shape style="position:absolute;left:311;top:4056;width:6045;height:2" coordorigin="311,4056" coordsize="6045,0" path="m311,4056l6356,4056e" filled="f" stroked="t" strokeweight="1.196622pt" strokecolor="#646464">
                <v:path arrowok="t"/>
              </v:shape>
            </v:group>
            <v:group style="position:absolute;left:6136;top:4061;width:4504;height:2" coordorigin="6136,4061" coordsize="4504,2">
              <v:shape style="position:absolute;left:6136;top:4061;width:4504;height:2" coordorigin="6136,4061" coordsize="4504,0" path="m6136,4061l10640,4061e" filled="f" stroked="t" strokeweight=".717973pt" strokecolor="#676767">
                <v:path arrowok="t"/>
              </v:shape>
            </v:group>
            <v:group style="position:absolute;left:6995;top:3303;width:2;height:767" coordorigin="6995,3303" coordsize="2,767">
              <v:shape style="position:absolute;left:6995;top:3303;width:2;height:767" coordorigin="6995,3303" coordsize="0,767" path="m6995,4071l6995,3303e" filled="f" stroked="t" strokeweight=".957298pt" strokecolor="#676767">
                <v:path arrowok="t"/>
              </v:shape>
            </v:group>
            <v:group style="position:absolute;left:10583;top:4061;width:306;height:2" coordorigin="10583,4061" coordsize="306,2">
              <v:shape style="position:absolute;left:10583;top:4061;width:306;height:2" coordorigin="10583,4061" coordsize="306,0" path="m10583,4061l10889,4061e" filled="f" stroked="t" strokeweight=".478649pt" strokecolor="#4B4B4B">
                <v:path arrowok="t"/>
              </v:shape>
            </v:group>
            <v:group style="position:absolute;left:10832;top:4063;width:771;height:2" coordorigin="10832,4063" coordsize="771,2">
              <v:shape style="position:absolute;left:10832;top:4063;width:771;height:2" coordorigin="10832,4063" coordsize="771,0" path="m10832,4063l11602,4063e" filled="f" stroked="t" strokeweight=".478649pt" strokecolor="#606060">
                <v:path arrowok="t"/>
              </v:shape>
            </v:group>
            <v:group style="position:absolute;left:318;top:1227;width:2;height:307" coordorigin="318,1227" coordsize="2,307">
              <v:shape style="position:absolute;left:318;top:1227;width:2;height:307" coordorigin="318,1227" coordsize="0,307" path="m318,1534l318,1227e" filled="f" stroked="t" strokeweight="1.196622pt" strokecolor="#747474">
                <v:path arrowok="t"/>
              </v:shape>
            </v:group>
            <v:group style="position:absolute;left:311;top:4346;width:3590;height:2" coordorigin="311,4346" coordsize="3590,2">
              <v:shape style="position:absolute;left:311;top:4346;width:3590;height:2" coordorigin="311,4346" coordsize="3590,0" path="m311,4346l3901,4346e" filled="f" stroked="t" strokeweight=".957298pt" strokecolor="#606060">
                <v:path arrowok="t"/>
              </v:shape>
            </v:group>
            <v:group style="position:absolute;left:316;top:575;width:2;height:10447" coordorigin="316,575" coordsize="2,10447">
              <v:shape style="position:absolute;left:316;top:575;width:2;height:10447" coordorigin="316,575" coordsize="0,10447" path="m316,11023l316,575e" filled="f" stroked="t" strokeweight=".717973pt" strokecolor="#575757">
                <v:path arrowok="t"/>
              </v:shape>
            </v:group>
            <v:group style="position:absolute;left:2130;top:4051;width:2;height:5801" coordorigin="2130,4051" coordsize="2,5801">
              <v:shape style="position:absolute;left:2130;top:4051;width:2;height:5801" coordorigin="2130,4051" coordsize="0,5801" path="m2130,9853l2130,4051e" filled="f" stroked="t" strokeweight=".717973pt" strokecolor="#4F4F4F">
                <v:path arrowok="t"/>
              </v:shape>
            </v:group>
            <v:group style="position:absolute;left:3844;top:4349;width:1852;height:2" coordorigin="3844,4349" coordsize="1852,2">
              <v:shape style="position:absolute;left:3844;top:4349;width:1852;height:2" coordorigin="3844,4349" coordsize="1852,0" path="m3844,4349l5696,4349e" filled="f" stroked="t" strokeweight=".478649pt" strokecolor="#383838">
                <v:path arrowok="t"/>
              </v:shape>
            </v:group>
            <v:group style="position:absolute;left:5638;top:4349;width:2939;height:2" coordorigin="5638,4349" coordsize="2939,2">
              <v:shape style="position:absolute;left:5638;top:4349;width:2939;height:2" coordorigin="5638,4349" coordsize="2939,0" path="m5638,4349l8577,4349e" filled="f" stroked="t" strokeweight=".717973pt" strokecolor="#606060">
                <v:path arrowok="t"/>
              </v:shape>
            </v:group>
            <v:group style="position:absolute;left:8319;top:4349;width:2570;height:2" coordorigin="8319,4349" coordsize="2570,2">
              <v:shape style="position:absolute;left:8319;top:4349;width:2570;height:2" coordorigin="8319,4349" coordsize="2570,0" path="m8319,4349l10889,4349e" filled="f" stroked="t" strokeweight=".478649pt" strokecolor="#3F3F3F">
                <v:path arrowok="t"/>
              </v:shape>
            </v:group>
            <v:group style="position:absolute;left:10832;top:4351;width:775;height:2" coordorigin="10832,4351" coordsize="775,2">
              <v:shape style="position:absolute;left:10832;top:4351;width:775;height:2" coordorigin="10832,4351" coordsize="775,0" path="m10832,4351l11607,4351e" filled="f" stroked="t" strokeweight=".717973pt" strokecolor="#575757">
                <v:path arrowok="t"/>
              </v:shape>
            </v:group>
            <v:group style="position:absolute;left:2125;top:4305;width:2;height:561" coordorigin="2125,4305" coordsize="2,561">
              <v:shape style="position:absolute;left:2125;top:4305;width:2;height:561" coordorigin="2125,4305" coordsize="0,561" path="m2125,4866l2125,4305e" filled="f" stroked="t" strokeweight=".478649pt" strokecolor="#2F2F2F">
                <v:path arrowok="t"/>
              </v:shape>
            </v:group>
            <v:group style="position:absolute;left:2120;top:4591;width:2719;height:2" coordorigin="2120,4591" coordsize="2719,2">
              <v:shape style="position:absolute;left:2120;top:4591;width:2719;height:2" coordorigin="2120,4591" coordsize="2719,0" path="m2120,4591l4839,4591e" filled="f" stroked="t" strokeweight=".717973pt" strokecolor="#606060">
                <v:path arrowok="t"/>
              </v:shape>
            </v:group>
            <v:group style="position:absolute;left:4782;top:4588;width:914;height:2" coordorigin="4782,4588" coordsize="914,2">
              <v:shape style="position:absolute;left:4782;top:4588;width:914;height:2" coordorigin="4782,4588" coordsize="914,0" path="m4782,4588l5696,4588e" filled="f" stroked="t" strokeweight=".478649pt" strokecolor="#3B3B3B">
                <v:path arrowok="t"/>
              </v:shape>
            </v:group>
            <v:group style="position:absolute;left:5638;top:4588;width:718;height:2" coordorigin="5638,4588" coordsize="718,2">
              <v:shape style="position:absolute;left:5638;top:4588;width:718;height:2" coordorigin="5638,4588" coordsize="718,0" path="m5638,4588l6356,4588e" filled="f" stroked="t" strokeweight=".478649pt" strokecolor="#4F4F4F">
                <v:path arrowok="t"/>
              </v:shape>
            </v:group>
            <v:group style="position:absolute;left:6155;top:4588;width:2422;height:2" coordorigin="6155,4588" coordsize="2422,2">
              <v:shape style="position:absolute;left:6155;top:4588;width:2422;height:2" coordorigin="6155,4588" coordsize="2422,0" path="m6155,4588l8577,4588e" filled="f" stroked="t" strokeweight=".957298pt" strokecolor="#676767">
                <v:path arrowok="t"/>
              </v:shape>
            </v:group>
            <v:group style="position:absolute;left:8319;top:4588;width:2570;height:2" coordorigin="8319,4588" coordsize="2570,2">
              <v:shape style="position:absolute;left:8319;top:4588;width:2570;height:2" coordorigin="8319,4588" coordsize="2570,0" path="m8319,4588l10889,4588e" filled="f" stroked="t" strokeweight=".478649pt" strokecolor="#3F3F3F">
                <v:path arrowok="t"/>
              </v:shape>
            </v:group>
            <v:group style="position:absolute;left:10832;top:4591;width:775;height:2" coordorigin="10832,4591" coordsize="775,2">
              <v:shape style="position:absolute;left:10832;top:4591;width:775;height:2" coordorigin="10832,4591" coordsize="775,0" path="m10832,4591l11607,4591e" filled="f" stroked="t" strokeweight=".717973pt" strokecolor="#646464">
                <v:path arrowok="t"/>
              </v:shape>
            </v:group>
            <v:group style="position:absolute;left:316;top:4545;width:2;height:321" coordorigin="316,4545" coordsize="2,321">
              <v:shape style="position:absolute;left:316;top:4545;width:2;height:321" coordorigin="316,4545" coordsize="0,321" path="m316,4866l316,4545e" filled="f" stroked="t" strokeweight=".478649pt" strokecolor="#1C1C1C">
                <v:path arrowok="t"/>
              </v:shape>
            </v:group>
            <v:group style="position:absolute;left:4940;top:4584;width:2;height:283" coordorigin="4940,4584" coordsize="2,283">
              <v:shape style="position:absolute;left:4940;top:4584;width:2;height:283" coordorigin="4940,4584" coordsize="0,283" path="m4940,4866l4940,4584e" filled="f" stroked="t" strokeweight=".478649pt" strokecolor="#383838">
                <v:path arrowok="t"/>
              </v:shape>
            </v:group>
            <v:group style="position:absolute;left:7778;top:4569;width:2;height:268" coordorigin="7778,4569" coordsize="2,268">
              <v:shape style="position:absolute;left:7778;top:4569;width:2;height:268" coordorigin="7778,4569" coordsize="0,268" path="m7778,4838l7778,4569e" filled="f" stroked="t" strokeweight=".239324pt" strokecolor="#676767">
                <v:path arrowok="t"/>
              </v:shape>
            </v:group>
            <v:group style="position:absolute;left:11598;top:4540;width:2;height:326" coordorigin="11598,4540" coordsize="2,326">
              <v:shape style="position:absolute;left:11598;top:4540;width:2;height:326" coordorigin="11598,4540" coordsize="0,326" path="m11598,4866l11598,4540e" filled="f" stroked="t" strokeweight=".717973pt" strokecolor="#4F4F4F">
                <v:path arrowok="t"/>
              </v:shape>
            </v:group>
            <v:group style="position:absolute;left:4947;top:4809;width:2;height:1971" coordorigin="4947,4809" coordsize="2,1971">
              <v:shape style="position:absolute;left:4947;top:4809;width:2;height:1971" coordorigin="4947,4809" coordsize="0,1971" path="m4947,6779l4947,4809e" filled="f" stroked="t" strokeweight=".717973pt" strokecolor="#575757">
                <v:path arrowok="t"/>
              </v:shape>
            </v:group>
            <v:group style="position:absolute;left:4935;top:5085;width:1790;height:2" coordorigin="4935,5085" coordsize="1790,2">
              <v:shape style="position:absolute;left:4935;top:5085;width:1790;height:2" coordorigin="4935,5085" coordsize="1790,0" path="m4935,5085l6725,5085e" filled="f" stroked="t" strokeweight=".957298pt" strokecolor="#747474">
                <v:path arrowok="t"/>
              </v:shape>
            </v:group>
            <v:group style="position:absolute;left:6668;top:5082;width:1709;height:2" coordorigin="6668,5082" coordsize="1709,2">
              <v:shape style="position:absolute;left:6668;top:5082;width:1709;height:2" coordorigin="6668,5082" coordsize="1709,0" path="m6668,5082l8376,5082e" filled="f" stroked="t" strokeweight=".478649pt" strokecolor="#484848">
                <v:path arrowok="t"/>
              </v:shape>
            </v:group>
            <v:group style="position:absolute;left:7778;top:4838;width:2;height:240" coordorigin="7778,4838" coordsize="2,240">
              <v:shape style="position:absolute;left:7778;top:4838;width:2;height:240" coordorigin="7778,4838" coordsize="0,240" path="m7778,5077l7778,4838e" filled="f" stroked="t" strokeweight=".239324pt" strokecolor="#4F4F4F">
                <v:path arrowok="t"/>
              </v:shape>
            </v:group>
            <v:group style="position:absolute;left:8319;top:5082;width:3293;height:2" coordorigin="8319,5082" coordsize="3293,2">
              <v:shape style="position:absolute;left:8319;top:5082;width:3293;height:2" coordorigin="8319,5082" coordsize="3293,0" path="m8319,5082l11612,5082e" filled="f" stroked="t" strokeweight=".957298pt" strokecolor="#707070">
                <v:path arrowok="t"/>
              </v:shape>
            </v:group>
            <v:group style="position:absolute;left:11602;top:4809;width:2;height:297" coordorigin="11602,4809" coordsize="2,297">
              <v:shape style="position:absolute;left:11602;top:4809;width:2;height:297" coordorigin="11602,4809" coordsize="0,297" path="m11602,5106l11602,4809e" filled="f" stroked="t" strokeweight=".478649pt" strokecolor="#3B3B3B">
                <v:path arrowok="t"/>
              </v:shape>
            </v:group>
            <v:group style="position:absolute;left:4935;top:5336;width:2441;height:2" coordorigin="4935,5336" coordsize="2441,2">
              <v:shape style="position:absolute;left:4935;top:5336;width:2441;height:2" coordorigin="4935,5336" coordsize="2441,0" path="m4935,5336l7376,5336e" filled="f" stroked="t" strokeweight=".717973pt" strokecolor="#606060">
                <v:path arrowok="t"/>
              </v:shape>
            </v:group>
            <v:group style="position:absolute;left:7319;top:5332;width:488;height:2" coordorigin="7319,5332" coordsize="488,2">
              <v:shape style="position:absolute;left:7319;top:5332;width:488;height:2" coordorigin="7319,5332" coordsize="488,0" path="m7319,5332l7807,5332e" filled="f" stroked="t" strokeweight=".478649pt" strokecolor="#2B2B2B">
                <v:path arrowok="t"/>
              </v:shape>
            </v:group>
            <v:group style="position:absolute;left:7749;top:5332;width:627;height:2" coordorigin="7749,5332" coordsize="627,2">
              <v:shape style="position:absolute;left:7749;top:5332;width:627;height:2" coordorigin="7749,5332" coordsize="627,0" path="m7749,5332l8376,5332e" filled="f" stroked="t" strokeweight=".478649pt" strokecolor="#3F3F3F">
                <v:path arrowok="t"/>
              </v:shape>
            </v:group>
            <v:group style="position:absolute;left:8319;top:5334;width:3298;height:2" coordorigin="8319,5334" coordsize="3298,2">
              <v:shape style="position:absolute;left:8319;top:5334;width:3298;height:2" coordorigin="8319,5334" coordsize="3298,0" path="m8319,5334l11617,5334e" filled="f" stroked="t" strokeweight=".957298pt" strokecolor="#676767">
                <v:path arrowok="t"/>
              </v:shape>
            </v:group>
            <v:group style="position:absolute;left:11610;top:5010;width:2;height:3711" coordorigin="11610,5010" coordsize="2,3711">
              <v:shape style="position:absolute;left:11610;top:5010;width:2;height:3711" coordorigin="11610,5010" coordsize="0,3711" path="m11610,8721l11610,5010e" filled="f" stroked="t" strokeweight=".957298pt" strokecolor="#676767">
                <v:path arrowok="t"/>
              </v:shape>
            </v:group>
            <v:group style="position:absolute;left:4935;top:5586;width:4241;height:2" coordorigin="4935,5586" coordsize="4241,2">
              <v:shape style="position:absolute;left:4935;top:5586;width:4241;height:2" coordorigin="4935,5586" coordsize="4241,0" path="m4935,5586l9176,5586e" filled="f" stroked="t" strokeweight=".717973pt" strokecolor="#646464">
                <v:path arrowok="t"/>
              </v:shape>
            </v:group>
            <v:group style="position:absolute;left:9118;top:5586;width:1067;height:2" coordorigin="9118,5586" coordsize="1067,2">
              <v:shape style="position:absolute;left:9118;top:5586;width:1067;height:2" coordorigin="9118,5586" coordsize="1067,0" path="m9118,5586l10186,5586e" filled="f" stroked="t" strokeweight=".478649pt" strokecolor="#3F3F3F">
                <v:path arrowok="t"/>
              </v:shape>
            </v:group>
            <v:group style="position:absolute;left:10128;top:5583;width:1489;height:2" coordorigin="10128,5583" coordsize="1489,2">
              <v:shape style="position:absolute;left:10128;top:5583;width:1489;height:2" coordorigin="10128,5583" coordsize="1489,0" path="m10128,5583l11617,5583e" filled="f" stroked="t" strokeweight=".957298pt" strokecolor="#747474">
                <v:path arrowok="t"/>
              </v:shape>
            </v:group>
            <v:group style="position:absolute;left:2125;top:5828;width:6452;height:2" coordorigin="2125,5828" coordsize="6452,2">
              <v:shape style="position:absolute;left:2125;top:5828;width:6452;height:2" coordorigin="2125,5828" coordsize="6452,0" path="m2125,5828l8577,5828e" filled="f" stroked="t" strokeweight=".957298pt" strokecolor="#6B6B6B">
                <v:path arrowok="t"/>
              </v:shape>
            </v:group>
            <v:group style="position:absolute;left:8319;top:5825;width:857;height:2" coordorigin="8319,5825" coordsize="857,2">
              <v:shape style="position:absolute;left:8319;top:5825;width:857;height:2" coordorigin="8319,5825" coordsize="857,0" path="m8319,5825l9176,5825e" filled="f" stroked="t" strokeweight=".478649pt" strokecolor="#575757">
                <v:path arrowok="t"/>
              </v:shape>
            </v:group>
            <v:group style="position:absolute;left:9118;top:5825;width:1067;height:2" coordorigin="9118,5825" coordsize="1067,2">
              <v:shape style="position:absolute;left:9118;top:5825;width:1067;height:2" coordorigin="9118,5825" coordsize="1067,0" path="m9118,5825l10186,5825e" filled="f" stroked="t" strokeweight=".478649pt" strokecolor="#383838">
                <v:path arrowok="t"/>
              </v:shape>
            </v:group>
            <v:group style="position:absolute;left:10128;top:5823;width:1489;height:2" coordorigin="10128,5823" coordsize="1489,2">
              <v:shape style="position:absolute;left:10128;top:5823;width:1489;height:2" coordorigin="10128,5823" coordsize="1489,0" path="m10128,5823l11617,5823e" filled="f" stroked="t" strokeweight=".957298pt" strokecolor="#747474">
                <v:path arrowok="t"/>
              </v:shape>
            </v:group>
            <v:group style="position:absolute;left:1010;top:6067;width:3609;height:2" coordorigin="1010,6067" coordsize="3609,2">
              <v:shape style="position:absolute;left:1010;top:6067;width:3609;height:2" coordorigin="1010,6067" coordsize="3609,0" path="m1010,6067l4619,6067e" filled="f" stroked="t" strokeweight=".957298pt" strokecolor="#747474">
                <v:path arrowok="t"/>
              </v:shape>
            </v:group>
            <v:group style="position:absolute;left:4542;top:6065;width:426;height:2" coordorigin="4542,6065" coordsize="426,2">
              <v:shape style="position:absolute;left:4542;top:6065;width:426;height:2" coordorigin="4542,6065" coordsize="426,0" path="m4542,6065l4968,6065e" filled="f" stroked="t" strokeweight=".478649pt" strokecolor="#4F4F4F">
                <v:path arrowok="t"/>
              </v:shape>
            </v:group>
            <v:group style="position:absolute;left:4897;top:6065;width:3681;height:2" coordorigin="4897,6065" coordsize="3681,2">
              <v:shape style="position:absolute;left:4897;top:6065;width:3681;height:2" coordorigin="4897,6065" coordsize="3681,0" path="m4897,6065l8577,6065e" filled="f" stroked="t" strokeweight=".717973pt" strokecolor="#676767">
                <v:path arrowok="t"/>
              </v:shape>
            </v:group>
            <v:group style="position:absolute;left:8319;top:6065;width:1867;height:2" coordorigin="8319,6065" coordsize="1867,2">
              <v:shape style="position:absolute;left:8319;top:6065;width:1867;height:2" coordorigin="8319,6065" coordsize="1867,0" path="m8319,6065l10186,6065e" filled="f" stroked="t" strokeweight=".478649pt" strokecolor="#575757">
                <v:path arrowok="t"/>
              </v:shape>
            </v:group>
            <v:group style="position:absolute;left:10123;top:6063;width:1493;height:2" coordorigin="10123,6063" coordsize="1493,2">
              <v:shape style="position:absolute;left:10123;top:6063;width:1493;height:2" coordorigin="10123,6063" coordsize="1493,0" path="m10123,6063l11617,6063e" filled="f" stroked="t" strokeweight=".957298pt" strokecolor="#7C7C7C">
                <v:path arrowok="t"/>
              </v:shape>
            </v:group>
            <v:group style="position:absolute;left:7778;top:6070;width:2;height:273" coordorigin="7778,6070" coordsize="2,273">
              <v:shape style="position:absolute;left:7778;top:6070;width:2;height:273" coordorigin="7778,6070" coordsize="0,273" path="m7778,6343l7778,6070e" filled="f" stroked="t" strokeweight=".239324pt" strokecolor="#8C8C8C">
                <v:path arrowok="t"/>
              </v:shape>
            </v:group>
            <v:group style="position:absolute;left:323;top:6314;width:2;height:4708" coordorigin="323,6314" coordsize="2,4708">
              <v:shape style="position:absolute;left:323;top:6314;width:2;height:4708" coordorigin="323,6314" coordsize="0,4708" path="m323,11023l323,6314e" filled="f" stroked="t" strokeweight=".478649pt" strokecolor="#4F4F4F">
                <v:path arrowok="t"/>
              </v:shape>
            </v:group>
            <v:group style="position:absolute;left:2130;top:6314;width:2;height:988" coordorigin="2130,6314" coordsize="2,988">
              <v:shape style="position:absolute;left:2130;top:6314;width:2;height:988" coordorigin="2130,6314" coordsize="0,988" path="m2130,7302l2130,6314e" filled="f" stroked="t" strokeweight=".478649pt" strokecolor="#3B3B3B">
                <v:path arrowok="t"/>
              </v:shape>
            </v:group>
            <v:group style="position:absolute;left:2125;top:6537;width:2489;height:2" coordorigin="2125,6537" coordsize="2489,2">
              <v:shape style="position:absolute;left:2125;top:6537;width:2489;height:2" coordorigin="2125,6537" coordsize="2489,0" path="m2125,6537l4614,6537e" filled="f" stroked="t" strokeweight=".957298pt" strokecolor="#707070">
                <v:path arrowok="t"/>
              </v:shape>
            </v:group>
            <v:group style="position:absolute;left:4542;top:6535;width:1154;height:2" coordorigin="4542,6535" coordsize="1154,2">
              <v:shape style="position:absolute;left:4542;top:6535;width:1154;height:2" coordorigin="4542,6535" coordsize="1154,0" path="m4542,6535l5696,6535e" filled="f" stroked="t" strokeweight=".478649pt" strokecolor="#4B4B4B">
                <v:path arrowok="t"/>
              </v:shape>
            </v:group>
            <v:group style="position:absolute;left:5638;top:6535;width:718;height:2" coordorigin="5638,6535" coordsize="718,2">
              <v:shape style="position:absolute;left:5638;top:6535;width:718;height:2" coordorigin="5638,6535" coordsize="718,0" path="m5638,6535l6356,6535e" filled="f" stroked="t" strokeweight=".478649pt" strokecolor="#646464">
                <v:path arrowok="t"/>
              </v:shape>
            </v:group>
            <v:group style="position:absolute;left:6155;top:6535;width:2422;height:2" coordorigin="6155,6535" coordsize="2422,2">
              <v:shape style="position:absolute;left:6155;top:6535;width:2422;height:2" coordorigin="6155,6535" coordsize="2422,0" path="m6155,6535l8577,6535e" filled="f" stroked="t" strokeweight=".957298pt" strokecolor="#747474">
                <v:path arrowok="t"/>
              </v:shape>
            </v:group>
            <v:group style="position:absolute;left:7778;top:6343;width:2;height:460" coordorigin="7778,6343" coordsize="2,460">
              <v:shape style="position:absolute;left:7778;top:6343;width:2;height:460" coordorigin="7778,6343" coordsize="0,460" path="m7778,6803l7778,6343e" filled="f" stroked="t" strokeweight=".239324pt" strokecolor="#6B6B6B">
                <v:path arrowok="t"/>
              </v:shape>
            </v:group>
            <v:group style="position:absolute;left:8319;top:6535;width:857;height:2" coordorigin="8319,6535" coordsize="857,2">
              <v:shape style="position:absolute;left:8319;top:6535;width:857;height:2" coordorigin="8319,6535" coordsize="857,0" path="m8319,6535l9176,6535e" filled="f" stroked="t" strokeweight=".478649pt" strokecolor="#5B5B5B">
                <v:path arrowok="t"/>
              </v:shape>
            </v:group>
            <v:group style="position:absolute;left:9118;top:6535;width:1522;height:2" coordorigin="9118,6535" coordsize="1522,2">
              <v:shape style="position:absolute;left:9118;top:6535;width:1522;height:2" coordorigin="9118,6535" coordsize="1522,0" path="m9118,6535l10640,6535e" filled="f" stroked="t" strokeweight=".478649pt" strokecolor="#484848">
                <v:path arrowok="t"/>
              </v:shape>
            </v:group>
            <v:group style="position:absolute;left:10583;top:6535;width:306;height:2" coordorigin="10583,6535" coordsize="306,2">
              <v:shape style="position:absolute;left:10583;top:6535;width:306;height:2" coordorigin="10583,6535" coordsize="306,0" path="m10583,6535l10889,6535e" filled="f" stroked="t" strokeweight=".478649pt" strokecolor="#606060">
                <v:path arrowok="t"/>
              </v:shape>
            </v:group>
            <v:group style="position:absolute;left:10832;top:6535;width:785;height:2" coordorigin="10832,6535" coordsize="785,2">
              <v:shape style="position:absolute;left:10832;top:6535;width:785;height:2" coordorigin="10832,6535" coordsize="785,0" path="m10832,6535l11617,6535e" filled="f" stroked="t" strokeweight=".957298pt" strokecolor="#777777">
                <v:path arrowok="t"/>
              </v:shape>
            </v:group>
            <v:group style="position:absolute;left:321;top:6497;width:2;height:326" coordorigin="321,6497" coordsize="2,326">
              <v:shape style="position:absolute;left:321;top:6497;width:2;height:326" coordorigin="321,6497" coordsize="0,326" path="m321,6823l321,6497e" filled="f" stroked="t" strokeweight=".478649pt" strokecolor="#343434">
                <v:path arrowok="t"/>
              </v:shape>
            </v:group>
            <v:group style="position:absolute;left:2125;top:6775;width:2714;height:2" coordorigin="2125,6775" coordsize="2714,2">
              <v:shape style="position:absolute;left:2125;top:6775;width:2714;height:2" coordorigin="2125,6775" coordsize="2714,0" path="m2125,6775l4839,6775e" filled="f" stroked="t" strokeweight=".957298pt" strokecolor="#707070">
                <v:path arrowok="t"/>
              </v:shape>
            </v:group>
            <v:group style="position:absolute;left:4782;top:6775;width:914;height:2" coordorigin="4782,6775" coordsize="914,2">
              <v:shape style="position:absolute;left:4782;top:6775;width:914;height:2" coordorigin="4782,6775" coordsize="914,0" path="m4782,6775l5696,6775e" filled="f" stroked="t" strokeweight=".478649pt" strokecolor="#484848">
                <v:path arrowok="t"/>
              </v:shape>
            </v:group>
            <v:group style="position:absolute;left:5638;top:6775;width:2173;height:2" coordorigin="5638,6775" coordsize="2173,2">
              <v:shape style="position:absolute;left:5638;top:6775;width:2173;height:2" coordorigin="5638,6775" coordsize="2173,0" path="m5638,6775l7812,6775e" filled="f" stroked="t" strokeweight=".957298pt" strokecolor="#747474">
                <v:path arrowok="t"/>
              </v:shape>
            </v:group>
            <v:group style="position:absolute;left:7749;top:6772;width:2436;height:2" coordorigin="7749,6772" coordsize="2436,2">
              <v:shape style="position:absolute;left:7749;top:6772;width:2436;height:2" coordorigin="7749,6772" coordsize="2436,0" path="m7749,6772l10186,6772e" filled="f" stroked="t" strokeweight=".478649pt" strokecolor="#545454">
                <v:path arrowok="t"/>
              </v:shape>
            </v:group>
            <v:group style="position:absolute;left:10056;top:6772;width:1565;height:2" coordorigin="10056,6772" coordsize="1565,2">
              <v:shape style="position:absolute;left:10056;top:6772;width:1565;height:2" coordorigin="10056,6772" coordsize="1565,0" path="m10056,6772l11622,6772e" filled="f" stroked="t" strokeweight=".957298pt" strokecolor="#777777">
                <v:path arrowok="t"/>
              </v:shape>
            </v:group>
            <v:group style="position:absolute;left:316;top:7017;width:1326;height:2" coordorigin="316,7017" coordsize="1326,2">
              <v:shape style="position:absolute;left:316;top:7017;width:1326;height:2" coordorigin="316,7017" coordsize="1326,0" path="m316,7017l1642,7017e" filled="f" stroked="t" strokeweight=".478649pt" strokecolor="#4F4F4F">
                <v:path arrowok="t"/>
              </v:shape>
            </v:group>
            <v:group style="position:absolute;left:1584;top:7014;width:3255;height:2" coordorigin="1584,7014" coordsize="3255,2">
              <v:shape style="position:absolute;left:1584;top:7014;width:3255;height:2" coordorigin="1584,7014" coordsize="3255,0" path="m1584,7014l4839,7014e" filled="f" stroked="t" strokeweight=".717973pt" strokecolor="#676767">
                <v:path arrowok="t"/>
              </v:shape>
            </v:group>
            <v:group style="position:absolute;left:4782;top:7014;width:603;height:2" coordorigin="4782,7014" coordsize="603,2">
              <v:shape style="position:absolute;left:4782;top:7014;width:603;height:2" coordorigin="4782,7014" coordsize="603,0" path="m4782,7014l5385,7014e" filled="f" stroked="t" strokeweight=".478649pt" strokecolor="#3B3B3B">
                <v:path arrowok="t"/>
              </v:shape>
            </v:group>
            <v:group style="position:absolute;left:5327;top:7014;width:369;height:2" coordorigin="5327,7014" coordsize="369,2">
              <v:shape style="position:absolute;left:5327;top:7014;width:369;height:2" coordorigin="5327,7014" coordsize="369,0" path="m5327,7014l5696,7014e" filled="f" stroked="t" strokeweight=".478649pt" strokecolor="#4F4F4F">
                <v:path arrowok="t"/>
              </v:shape>
            </v:group>
            <v:group style="position:absolute;left:5610;top:7012;width:1915;height:2" coordorigin="5610,7012" coordsize="1915,2">
              <v:shape style="position:absolute;left:5610;top:7012;width:1915;height:2" coordorigin="5610,7012" coordsize="1915,0" path="m5610,7012l7524,7012e" filled="f" stroked="t" strokeweight=".957298pt" strokecolor="#777777">
                <v:path arrowok="t"/>
              </v:shape>
            </v:group>
            <v:group style="position:absolute;left:7319;top:7014;width:488;height:2" coordorigin="7319,7014" coordsize="488,2">
              <v:shape style="position:absolute;left:7319;top:7014;width:488;height:2" coordorigin="7319,7014" coordsize="488,0" path="m7319,7014l7807,7014e" filled="f" stroked="t" strokeweight=".717973pt" strokecolor="#646464">
                <v:path arrowok="t"/>
              </v:shape>
            </v:group>
            <v:group style="position:absolute;left:7749;top:7010;width:627;height:2" coordorigin="7749,7010" coordsize="627,2">
              <v:shape style="position:absolute;left:7749;top:7010;width:627;height:2" coordorigin="7749,7010" coordsize="627,0" path="m7749,7010l8376,7010e" filled="f" stroked="t" strokeweight=".478649pt" strokecolor="#545454">
                <v:path arrowok="t"/>
              </v:shape>
            </v:group>
            <v:group style="position:absolute;left:8319;top:7010;width:2709;height:2" coordorigin="8319,7010" coordsize="2709,2">
              <v:shape style="position:absolute;left:8319;top:7010;width:2709;height:2" coordorigin="8319,7010" coordsize="2709,0" path="m8319,7010l11028,7010e" filled="f" stroked="t" strokeweight=".957298pt" strokecolor="#707070">
                <v:path arrowok="t"/>
              </v:shape>
            </v:group>
            <v:group style="position:absolute;left:10832;top:7010;width:790;height:2" coordorigin="10832,7010" coordsize="790,2">
              <v:shape style="position:absolute;left:10832;top:7010;width:790;height:2" coordorigin="10832,7010" coordsize="790,0" path="m10832,7010l11622,7010e" filled="f" stroked="t" strokeweight=".478649pt" strokecolor="#646464">
                <v:path arrowok="t"/>
              </v:shape>
            </v:group>
            <v:group style="position:absolute;left:316;top:7722;width:1326;height:2" coordorigin="316,7722" coordsize="1326,2">
              <v:shape style="position:absolute;left:316;top:7722;width:1326;height:2" coordorigin="316,7722" coordsize="1326,0" path="m316,7722l1642,7722e" filled="f" stroked="t" strokeweight=".957298pt" strokecolor="#707070">
                <v:path arrowok="t"/>
              </v:shape>
            </v:group>
            <v:group style="position:absolute;left:1584;top:7719;width:1790;height:2" coordorigin="1584,7719" coordsize="1790,2">
              <v:shape style="position:absolute;left:1584;top:7719;width:1790;height:2" coordorigin="1584,7719" coordsize="1790,0" path="m1584,7719l3374,7719e" filled="f" stroked="t" strokeweight=".478649pt" strokecolor="#3F3F3F">
                <v:path arrowok="t"/>
              </v:shape>
            </v:group>
            <v:group style="position:absolute;left:2130;top:7245;width:2;height:499" coordorigin="2130,7245" coordsize="2,499">
              <v:shape style="position:absolute;left:2130;top:7245;width:2;height:499" coordorigin="2130,7245" coordsize="0,499" path="m2130,7743l2130,7245e" filled="f" stroked="t" strokeweight=".478649pt" strokecolor="#282828">
                <v:path arrowok="t"/>
              </v:shape>
            </v:group>
            <v:group style="position:absolute;left:3317;top:7719;width:302;height:2" coordorigin="3317,7719" coordsize="302,2">
              <v:shape style="position:absolute;left:3317;top:7719;width:302;height:2" coordorigin="3317,7719" coordsize="302,0" path="m3317,7719l3619,7719e" filled="f" stroked="t" strokeweight=".478649pt" strokecolor="#545454">
                <v:path arrowok="t"/>
              </v:shape>
            </v:group>
            <v:group style="position:absolute;left:3561;top:7719;width:2202;height:2" coordorigin="3561,7719" coordsize="2202,2">
              <v:shape style="position:absolute;left:3561;top:7719;width:2202;height:2" coordorigin="3561,7719" coordsize="2202,0" path="m3561,7719l5763,7719e" filled="f" stroked="t" strokeweight=".957298pt" strokecolor="#747474">
                <v:path arrowok="t"/>
              </v:shape>
            </v:group>
            <v:group style="position:absolute;left:5638;top:7717;width:1737;height:2" coordorigin="5638,7717" coordsize="1737,2">
              <v:shape style="position:absolute;left:5638;top:7717;width:1737;height:2" coordorigin="5638,7717" coordsize="1737,0" path="m5638,7717l7376,7717e" filled="f" stroked="t" strokeweight=".478649pt" strokecolor="#5B5B5B">
                <v:path arrowok="t"/>
              </v:shape>
            </v:group>
            <v:group style="position:absolute;left:7237;top:7717;width:1939;height:2" coordorigin="7237,7717" coordsize="1939,2">
              <v:shape style="position:absolute;left:7237;top:7717;width:1939;height:2" coordorigin="7237,7717" coordsize="1939,0" path="m7237,7717l9176,7717e" filled="f" stroked="t" strokeweight=".957298pt" strokecolor="#777777">
                <v:path arrowok="t"/>
              </v:shape>
            </v:group>
            <v:group style="position:absolute;left:9118;top:7714;width:1771;height:2" coordorigin="9118,7714" coordsize="1771,2">
              <v:shape style="position:absolute;left:9118;top:7714;width:1771;height:2" coordorigin="9118,7714" coordsize="1771,0" path="m9118,7714l10889,7714e" filled="f" stroked="t" strokeweight=".478649pt" strokecolor="#444444">
                <v:path arrowok="t"/>
              </v:shape>
            </v:group>
            <v:group style="position:absolute;left:10832;top:7714;width:790;height:2" coordorigin="10832,7714" coordsize="790,2">
              <v:shape style="position:absolute;left:10832;top:7714;width:790;height:2" coordorigin="10832,7714" coordsize="790,0" path="m10832,7714l11622,7714e" filled="f" stroked="t" strokeweight=".957298pt" strokecolor="#777777">
                <v:path arrowok="t"/>
              </v:shape>
            </v:group>
            <v:group style="position:absolute;left:4949;top:7710;width:2;height:264" coordorigin="4949,7710" coordsize="2,264">
              <v:shape style="position:absolute;left:4949;top:7710;width:2;height:264" coordorigin="4949,7710" coordsize="0,264" path="m4949,7973l4949,7710e" filled="f" stroked="t" strokeweight=".717973pt" strokecolor="#575757">
                <v:path arrowok="t"/>
              </v:shape>
            </v:group>
            <v:group style="position:absolute;left:4949;top:7957;width:2858;height:2" coordorigin="4949,7957" coordsize="2858,2">
              <v:shape style="position:absolute;left:4949;top:7957;width:2858;height:2" coordorigin="4949,7957" coordsize="2858,0" path="m4949,7957l7807,7957e" filled="f" stroked="t" strokeweight=".478649pt" strokecolor="#646464">
                <v:path arrowok="t"/>
              </v:shape>
            </v:group>
            <v:group style="position:absolute;left:7591;top:7957;width:1584;height:2" coordorigin="7591,7957" coordsize="1584,2">
              <v:shape style="position:absolute;left:7591;top:7957;width:1584;height:2" coordorigin="7591,7957" coordsize="1584,0" path="m7591,7957l9176,7957e" filled="f" stroked="t" strokeweight=".957298pt" strokecolor="#7C7C7C">
                <v:path arrowok="t"/>
              </v:shape>
            </v:group>
            <v:group style="position:absolute;left:9118;top:7954;width:1771;height:2" coordorigin="9118,7954" coordsize="1771,2">
              <v:shape style="position:absolute;left:9118;top:7954;width:1771;height:2" coordorigin="9118,7954" coordsize="1771,0" path="m9118,7954l10889,7954e" filled="f" stroked="t" strokeweight=".478649pt" strokecolor="#484848">
                <v:path arrowok="t"/>
              </v:shape>
            </v:group>
            <v:group style="position:absolute;left:10832;top:7957;width:790;height:2" coordorigin="10832,7957" coordsize="790,2">
              <v:shape style="position:absolute;left:10832;top:7957;width:790;height:2" coordorigin="10832,7957" coordsize="790,0" path="m10832,7957l11622,7957e" filled="f" stroked="t" strokeweight=".478649pt" strokecolor="#646464">
                <v:path arrowok="t"/>
              </v:shape>
            </v:group>
            <v:group style="position:absolute;left:321;top:7916;width:2;height:316" coordorigin="321,7916" coordsize="2,316">
              <v:shape style="position:absolute;left:321;top:7916;width:2;height:316" coordorigin="321,7916" coordsize="0,316" path="m321,8232l321,7916e" filled="f" stroked="t" strokeweight=".478649pt" strokecolor="#383838">
                <v:path arrowok="t"/>
              </v:shape>
            </v:group>
            <v:group style="position:absolute;left:2135;top:7743;width:2;height:978" coordorigin="2135,7743" coordsize="2,978">
              <v:shape style="position:absolute;left:2135;top:7743;width:2;height:978" coordorigin="2135,7743" coordsize="0,978" path="m2135,8721l2135,7743e" filled="f" stroked="t" strokeweight=".957298pt" strokecolor="#646464">
                <v:path arrowok="t"/>
              </v:shape>
            </v:group>
            <v:group style="position:absolute;left:4954;top:7710;width:2;height:738" coordorigin="4954,7710" coordsize="2,738">
              <v:shape style="position:absolute;left:4954;top:7710;width:2;height:738" coordorigin="4954,7710" coordsize="0,738" path="m4954,8448l4954,7710e" filled="f" stroked="t" strokeweight=".717973pt" strokecolor="#4B4B4B">
                <v:path arrowok="t"/>
              </v:shape>
            </v:group>
            <v:group style="position:absolute;left:4949;top:8196;width:5236;height:2" coordorigin="4949,8196" coordsize="5236,2">
              <v:shape style="position:absolute;left:4949;top:8196;width:5236;height:2" coordorigin="4949,8196" coordsize="5236,0" path="m4949,8196l10186,8196e" filled="f" stroked="t" strokeweight=".717973pt" strokecolor="#676767">
                <v:path arrowok="t"/>
              </v:shape>
            </v:group>
            <v:group style="position:absolute;left:10128;top:8194;width:761;height:2" coordorigin="10128,8194" coordsize="761,2">
              <v:shape style="position:absolute;left:10128;top:8194;width:761;height:2" coordorigin="10128,8194" coordsize="761,0" path="m10128,8194l10889,8194e" filled="f" stroked="t" strokeweight=".478649pt" strokecolor="#484848">
                <v:path arrowok="t"/>
              </v:shape>
            </v:group>
            <v:group style="position:absolute;left:10832;top:8196;width:790;height:2" coordorigin="10832,8196" coordsize="790,2">
              <v:shape style="position:absolute;left:10832;top:8196;width:790;height:2" coordorigin="10832,8196" coordsize="790,0" path="m10832,8196l11622,8196e" filled="f" stroked="t" strokeweight=".478649pt" strokecolor="#5B5B5B">
                <v:path arrowok="t"/>
              </v:shape>
            </v:group>
            <v:group style="position:absolute;left:316;top:8441;width:2532;height:2" coordorigin="316,8441" coordsize="2532,2">
              <v:shape style="position:absolute;left:316;top:8441;width:2532;height:2" coordorigin="316,8441" coordsize="2532,0" path="m316,8441l2848,8441e" filled="f" stroked="t" strokeweight=".957298pt" strokecolor="#707070">
                <v:path arrowok="t"/>
              </v:shape>
            </v:group>
            <v:group style="position:absolute;left:2695;top:8438;width:924;height:2" coordorigin="2695,8438" coordsize="924,2">
              <v:shape style="position:absolute;left:2695;top:8438;width:924;height:2" coordorigin="2695,8438" coordsize="924,0" path="m2695,8438l3619,8438e" filled="f" stroked="t" strokeweight=".478649pt" strokecolor="#4F4F4F">
                <v:path arrowok="t"/>
              </v:shape>
            </v:group>
            <v:group style="position:absolute;left:3561;top:8438;width:2795;height:2" coordorigin="3561,8438" coordsize="2795,2">
              <v:shape style="position:absolute;left:3561;top:8438;width:2795;height:2" coordorigin="3561,8438" coordsize="2795,0" path="m3561,8438l6356,8438e" filled="f" stroked="t" strokeweight=".717973pt" strokecolor="#6B6B6B">
                <v:path arrowok="t"/>
              </v:shape>
            </v:group>
            <v:group style="position:absolute;left:6299;top:8438;width:1077;height:2" coordorigin="6299,8438" coordsize="1077,2">
              <v:shape style="position:absolute;left:6299;top:8438;width:1077;height:2" coordorigin="6299,8438" coordsize="1077,0" path="m6299,8438l7376,8438e" filled="f" stroked="t" strokeweight=".478649pt" strokecolor="#545454">
                <v:path arrowok="t"/>
              </v:shape>
            </v:group>
            <v:group style="position:absolute;left:7319;top:8436;width:2350;height:2" coordorigin="7319,8436" coordsize="2350,2">
              <v:shape style="position:absolute;left:7319;top:8436;width:2350;height:2" coordorigin="7319,8436" coordsize="2350,0" path="m7319,8436l9669,8436e" filled="f" stroked="t" strokeweight=".957298pt" strokecolor="#747474">
                <v:path arrowok="t"/>
              </v:shape>
            </v:group>
            <v:group style="position:absolute;left:9559;top:8436;width:2063;height:2" coordorigin="9559,8436" coordsize="2063,2">
              <v:shape style="position:absolute;left:9559;top:8436;width:2063;height:2" coordorigin="9559,8436" coordsize="2063,0" path="m9559,8436l11622,8436e" filled="f" stroked="t" strokeweight=".478649pt" strokecolor="#545454">
                <v:path arrowok="t"/>
              </v:shape>
            </v:group>
            <v:group style="position:absolute;left:323;top:8390;width:2;height:710" coordorigin="323,8390" coordsize="2,710">
              <v:shape style="position:absolute;left:323;top:8390;width:2;height:710" coordorigin="323,8390" coordsize="0,710" path="m323,9100l323,8390e" filled="f" stroked="t" strokeweight=".957298pt" strokecolor="#6B6B6B">
                <v:path arrowok="t"/>
              </v:shape>
            </v:group>
            <v:group style="position:absolute;left:2135;top:8664;width:2;height:618" coordorigin="2135,8664" coordsize="2,618">
              <v:shape style="position:absolute;left:2135;top:8664;width:2;height:618" coordorigin="2135,8664" coordsize="0,618" path="m2135,9282l2135,8664e" filled="f" stroked="t" strokeweight=".478649pt" strokecolor="#3F3F3F">
                <v:path arrowok="t"/>
              </v:shape>
            </v:group>
            <v:group style="position:absolute;left:11619;top:8616;width:2;height:666" coordorigin="11619,8616" coordsize="2,666">
              <v:shape style="position:absolute;left:11619;top:8616;width:2;height:666" coordorigin="11619,8616" coordsize="0,666" path="m11619,9282l11619,8616e" filled="f" stroked="t" strokeweight=".957298pt" strokecolor="#7C7C7C">
                <v:path arrowok="t"/>
              </v:shape>
            </v:group>
            <v:group style="position:absolute;left:321;top:9258;width:1321;height:2" coordorigin="321,9258" coordsize="1321,2">
              <v:shape style="position:absolute;left:321;top:9258;width:1321;height:2" coordorigin="321,9258" coordsize="1321,0" path="m321,9258l1642,9258e" filled="f" stroked="t" strokeweight=".717973pt" strokecolor="#4F4F4F">
                <v:path arrowok="t"/>
              </v:shape>
            </v:group>
            <v:group style="position:absolute;left:1168;top:9258;width:2733;height:2" coordorigin="1168,9258" coordsize="2733,2">
              <v:shape style="position:absolute;left:1168;top:9258;width:2733;height:2" coordorigin="1168,9258" coordsize="2733,0" path="m1168,9258l3901,9258e" filled="f" stroked="t" strokeweight=".957298pt" strokecolor="#646464">
                <v:path arrowok="t"/>
              </v:shape>
            </v:group>
            <v:group style="position:absolute;left:3844;top:9258;width:1115;height:2" coordorigin="3844,9258" coordsize="1115,2">
              <v:shape style="position:absolute;left:3844;top:9258;width:1115;height:2" coordorigin="3844,9258" coordsize="1115,0" path="m3844,9258l4959,9258e" filled="f" stroked="t" strokeweight=".478649pt" strokecolor="#3F3F3F">
                <v:path arrowok="t"/>
              </v:shape>
            </v:group>
            <v:group style="position:absolute;left:4901;top:9253;width:483;height:2" coordorigin="4901,9253" coordsize="483,2">
              <v:shape style="position:absolute;left:4901;top:9253;width:483;height:2" coordorigin="4901,9253" coordsize="483,0" path="m4901,9253l5385,9253e" filled="f" stroked="t" strokeweight=".717973pt" strokecolor="#575757">
                <v:path arrowok="t"/>
              </v:shape>
            </v:group>
            <v:group style="position:absolute;left:5141;top:9253;width:1235;height:2" coordorigin="5141,9253" coordsize="1235,2">
              <v:shape style="position:absolute;left:5141;top:9253;width:1235;height:2" coordorigin="5141,9253" coordsize="1235,0" path="m5141,9253l6376,9253e" filled="f" stroked="t" strokeweight=".957298pt" strokecolor="#747474">
                <v:path arrowok="t"/>
              </v:shape>
            </v:group>
            <v:group style="position:absolute;left:6299;top:9253;width:426;height:2" coordorigin="6299,9253" coordsize="426,2">
              <v:shape style="position:absolute;left:6299;top:9253;width:426;height:2" coordorigin="6299,9253" coordsize="426,0" path="m6299,9253l6725,9253e" filled="f" stroked="t" strokeweight=".478649pt" strokecolor="#575757">
                <v:path arrowok="t"/>
              </v:shape>
            </v:group>
            <v:group style="position:absolute;left:6668;top:9253;width:1139;height:2" coordorigin="6668,9253" coordsize="1139,2">
              <v:shape style="position:absolute;left:6668;top:9253;width:1139;height:2" coordorigin="6668,9253" coordsize="1139,0" path="m6668,9253l7807,9253e" filled="f" stroked="t" strokeweight=".478649pt" strokecolor="#343434">
                <v:path arrowok="t"/>
              </v:shape>
            </v:group>
            <v:group style="position:absolute;left:7749;top:9251;width:3140;height:2" coordorigin="7749,9251" coordsize="3140,2">
              <v:shape style="position:absolute;left:7749;top:9251;width:3140;height:2" coordorigin="7749,9251" coordsize="3140,0" path="m7749,9251l10889,9251e" filled="f" stroked="t" strokeweight=".717973pt" strokecolor="#646464">
                <v:path arrowok="t"/>
              </v:shape>
            </v:group>
            <v:group style="position:absolute;left:10832;top:9253;width:795;height:2" coordorigin="10832,9253" coordsize="795,2">
              <v:shape style="position:absolute;left:10832;top:9253;width:795;height:2" coordorigin="10832,9253" coordsize="795,0" path="m10832,9253l11626,9253e" filled="f" stroked="t" strokeweight=".478649pt" strokecolor="#4F4F4F">
                <v:path arrowok="t"/>
              </v:shape>
            </v:group>
            <v:group style="position:absolute;left:2140;top:9210;width:2;height:642" coordorigin="2140,9210" coordsize="2,642">
              <v:shape style="position:absolute;left:2140;top:9210;width:2;height:642" coordorigin="2140,9210" coordsize="0,642" path="m2140,9853l2140,9210e" filled="f" stroked="t" strokeweight=".957298pt" strokecolor="#606060">
                <v:path arrowok="t"/>
              </v:shape>
            </v:group>
            <v:group style="position:absolute;left:11622;top:9210;width:2;height:556" coordorigin="11622,9210" coordsize="2,556">
              <v:shape style="position:absolute;left:11622;top:9210;width:2;height:556" coordorigin="11622,9210" coordsize="0,556" path="m11622,9766l11622,9210e" filled="f" stroked="t" strokeweight=".478649pt" strokecolor="#4F4F4F">
                <v:path arrowok="t"/>
              </v:shape>
            </v:group>
            <v:group style="position:absolute;left:337;top:9479;width:2;height:6895" coordorigin="337,9479" coordsize="2,6895">
              <v:shape style="position:absolute;left:337;top:9479;width:2;height:6895" coordorigin="337,9479" coordsize="0,6895" path="m337,16373l337,9479e" filled="f" stroked="t" strokeweight=".717973pt" strokecolor="#5B5B5B">
                <v:path arrowok="t"/>
              </v:shape>
            </v:group>
            <v:group style="position:absolute;left:330;top:10442;width:1311;height:2" coordorigin="330,10442" coordsize="1311,2">
              <v:shape style="position:absolute;left:330;top:10442;width:1311;height:2" coordorigin="330,10442" coordsize="1311,0" path="m330,10442l1642,10442e" filled="f" stroked="t" strokeweight=".717973pt" strokecolor="#707070">
                <v:path arrowok="t"/>
              </v:shape>
            </v:group>
            <v:group style="position:absolute;left:1584;top:10442;width:570;height:2" coordorigin="1584,10442" coordsize="570,2">
              <v:shape style="position:absolute;left:1584;top:10442;width:570;height:2" coordorigin="1584,10442" coordsize="570,0" path="m1584,10442l2154,10442e" filled="f" stroked="t" strokeweight=".478649pt" strokecolor="#444444">
                <v:path arrowok="t"/>
              </v:shape>
            </v:group>
            <v:group style="position:absolute;left:2144;top:9709;width:2;height:997" coordorigin="2144,9709" coordsize="2,997">
              <v:shape style="position:absolute;left:2144;top:9709;width:2;height:997" coordorigin="2144,9709" coordsize="0,997" path="m2144,10706l2144,9709e" filled="f" stroked="t" strokeweight=".478649pt" strokecolor="#343434">
                <v:path arrowok="t"/>
              </v:shape>
            </v:group>
            <v:group style="position:absolute;left:2082;top:10438;width:5361;height:2" coordorigin="2082,10438" coordsize="5361,2">
              <v:shape style="position:absolute;left:2082;top:10438;width:5361;height:2" coordorigin="2082,10438" coordsize="5361,0" path="m2082,10438l7443,10438e" filled="f" stroked="t" strokeweight=".717973pt" strokecolor="#6B6B6B">
                <v:path arrowok="t"/>
              </v:shape>
            </v:group>
            <v:group style="position:absolute;left:7319;top:10433;width:1058;height:2" coordorigin="7319,10433" coordsize="1058,2">
              <v:shape style="position:absolute;left:7319;top:10433;width:1058;height:2" coordorigin="7319,10433" coordsize="1058,0" path="m7319,10433l8376,10433e" filled="f" stroked="t" strokeweight=".478649pt" strokecolor="#575757">
                <v:path arrowok="t"/>
              </v:shape>
            </v:group>
            <v:group style="position:absolute;left:8319;top:10433;width:2709;height:2" coordorigin="8319,10433" coordsize="2709,2">
              <v:shape style="position:absolute;left:8319;top:10433;width:2709;height:2" coordorigin="8319,10433" coordsize="2709,0" path="m8319,10433l11028,10433e" filled="f" stroked="t" strokeweight=".957298pt" strokecolor="#747474">
                <v:path arrowok="t"/>
              </v:shape>
            </v:group>
            <v:group style="position:absolute;left:10832;top:10433;width:799;height:2" coordorigin="10832,10433" coordsize="799,2">
              <v:shape style="position:absolute;left:10832;top:10433;width:799;height:2" coordorigin="10832,10433" coordsize="799,0" path="m10832,10433l11631,10433e" filled="f" stroked="t" strokeweight=".478649pt" strokecolor="#5B5B5B">
                <v:path arrowok="t"/>
              </v:shape>
            </v:group>
            <v:group style="position:absolute;left:11624;top:5332;width:2;height:7197" coordorigin="11624,5332" coordsize="2,7197">
              <v:shape style="position:absolute;left:11624;top:5332;width:2;height:7197" coordorigin="11624,5332" coordsize="0,7197" path="m11624,12528l11624,5332e" filled="f" stroked="t" strokeweight=".717973pt" strokecolor="#676767">
                <v:path arrowok="t"/>
              </v:shape>
            </v:group>
            <v:group style="position:absolute;left:761;top:10687;width:3140;height:2" coordorigin="761,10687" coordsize="3140,2">
              <v:shape style="position:absolute;left:761;top:10687;width:3140;height:2" coordorigin="761,10687" coordsize="3140,0" path="m761,10687l3901,10687e" filled="f" stroked="t" strokeweight=".717973pt" strokecolor="#676767">
                <v:path arrowok="t"/>
              </v:shape>
            </v:group>
            <v:group style="position:absolute;left:3844;top:10687;width:756;height:2" coordorigin="3844,10687" coordsize="756,2">
              <v:shape style="position:absolute;left:3844;top:10687;width:756;height:2" coordorigin="3844,10687" coordsize="756,0" path="m3844,10687l4600,10687e" filled="f" stroked="t" strokeweight=".478649pt" strokecolor="#4F4F4F">
                <v:path arrowok="t"/>
              </v:shape>
            </v:group>
            <v:group style="position:absolute;left:4542;top:10682;width:1814;height:2" coordorigin="4542,10682" coordsize="1814,2">
              <v:shape style="position:absolute;left:4542;top:10682;width:1814;height:2" coordorigin="4542,10682" coordsize="1814,0" path="m4542,10682l6356,10682e" filled="f" stroked="t" strokeweight=".957298pt" strokecolor="#747474">
                <v:path arrowok="t"/>
              </v:shape>
            </v:group>
            <v:group style="position:absolute;left:6299;top:10682;width:718;height:2" coordorigin="6299,10682" coordsize="718,2">
              <v:shape style="position:absolute;left:6299;top:10682;width:718;height:2" coordorigin="6299,10682" coordsize="718,0" path="m6299,10682l7017,10682e" filled="f" stroked="t" strokeweight=".478649pt" strokecolor="#4F4F4F">
                <v:path arrowok="t"/>
              </v:shape>
            </v:group>
            <v:group style="position:absolute;left:6960;top:10677;width:847;height:2" coordorigin="6960,10677" coordsize="847,2">
              <v:shape style="position:absolute;left:6960;top:10677;width:847;height:2" coordorigin="6960,10677" coordsize="847,0" path="m6960,10677l7807,10677e" filled="f" stroked="t" strokeweight=".717973pt" strokecolor="#606060">
                <v:path arrowok="t"/>
              </v:shape>
            </v:group>
            <v:group style="position:absolute;left:7620;top:10680;width:1661;height:2" coordorigin="7620,10680" coordsize="1661,2">
              <v:shape style="position:absolute;left:7620;top:10680;width:1661;height:2" coordorigin="7620,10680" coordsize="1661,0" path="m7620,10680l9281,10680e" filled="f" stroked="t" strokeweight=".957298pt" strokecolor="#7C7C7C">
                <v:path arrowok="t"/>
              </v:shape>
            </v:group>
            <v:group style="position:absolute;left:9118;top:10680;width:498;height:2" coordorigin="9118,10680" coordsize="498,2">
              <v:shape style="position:absolute;left:9118;top:10680;width:498;height:2" coordorigin="9118,10680" coordsize="498,0" path="m9118,10680l9616,10680e" filled="f" stroked="t" strokeweight=".478649pt" strokecolor="#646464">
                <v:path arrowok="t"/>
              </v:shape>
            </v:group>
            <v:group style="position:absolute;left:9559;top:10677;width:1082;height:2" coordorigin="9559,10677" coordsize="1082,2">
              <v:shape style="position:absolute;left:9559;top:10677;width:1082;height:2" coordorigin="9559,10677" coordsize="1082,0" path="m9559,10677l10640,10677e" filled="f" stroked="t" strokeweight=".478649pt" strokecolor="#444444">
                <v:path arrowok="t"/>
              </v:shape>
            </v:group>
            <v:group style="position:absolute;left:10583;top:10677;width:306;height:2" coordorigin="10583,10677" coordsize="306,2">
              <v:shape style="position:absolute;left:10583;top:10677;width:306;height:2" coordorigin="10583,10677" coordsize="306,0" path="m10583,10677l10889,10677e" filled="f" stroked="t" strokeweight=".478649pt" strokecolor="#5B5B5B">
                <v:path arrowok="t"/>
              </v:shape>
            </v:group>
            <v:group style="position:absolute;left:10832;top:10677;width:799;height:2" coordorigin="10832,10677" coordsize="799,2">
              <v:shape style="position:absolute;left:10832;top:10677;width:799;height:2" coordorigin="10832,10677" coordsize="799,0" path="m10832,10677l11631,10677e" filled="f" stroked="t" strokeweight=".717973pt" strokecolor="#707070">
                <v:path arrowok="t"/>
              </v:shape>
            </v:group>
            <v:group style="position:absolute;left:325;top:10932;width:1824;height:2" coordorigin="325,10932" coordsize="1824,2">
              <v:shape style="position:absolute;left:325;top:10932;width:1824;height:2" coordorigin="325,10932" coordsize="1824,0" path="m325,10932l2149,10932e" filled="f" stroked="t" strokeweight=".717973pt" strokecolor="#5B5B5B">
                <v:path arrowok="t"/>
              </v:shape>
            </v:group>
            <v:group style="position:absolute;left:2144;top:10634;width:2;height:321" coordorigin="2144,10634" coordsize="2,321">
              <v:shape style="position:absolute;left:2144;top:10634;width:2;height:321" coordorigin="2144,10634" coordsize="0,321" path="m2144,10956l2144,10634e" filled="f" stroked="t" strokeweight=".478649pt" strokecolor="#4B4B4B">
                <v:path arrowok="t"/>
              </v:shape>
            </v:group>
            <v:group style="position:absolute;left:2087;top:10932;width:665;height:2" coordorigin="2087,10932" coordsize="665,2">
              <v:shape style="position:absolute;left:2087;top:10932;width:665;height:2" coordorigin="2087,10932" coordsize="665,0" path="m2087,10932l2752,10932e" filled="f" stroked="t" strokeweight=".478649pt" strokecolor="#383838">
                <v:path arrowok="t"/>
              </v:shape>
            </v:group>
            <v:group style="position:absolute;left:2695;top:10932;width:680;height:2" coordorigin="2695,10932" coordsize="680,2">
              <v:shape style="position:absolute;left:2695;top:10932;width:680;height:2" coordorigin="2695,10932" coordsize="680,0" path="m2695,10932l3374,10932e" filled="f" stroked="t" strokeweight=".478649pt" strokecolor="#4B4B4B">
                <v:path arrowok="t"/>
              </v:shape>
            </v:group>
            <v:group style="position:absolute;left:3293;top:10929;width:1307;height:2" coordorigin="3293,10929" coordsize="1307,2">
              <v:shape style="position:absolute;left:3293;top:10929;width:1307;height:2" coordorigin="3293,10929" coordsize="1307,0" path="m3293,10929l4600,10929e" filled="f" stroked="t" strokeweight=".957298pt" strokecolor="#777777">
                <v:path arrowok="t"/>
              </v:shape>
            </v:group>
            <v:group style="position:absolute;left:4542;top:10927;width:842;height:2" coordorigin="4542,10927" coordsize="842,2">
              <v:shape style="position:absolute;left:4542;top:10927;width:842;height:2" coordorigin="4542,10927" coordsize="842,0" path="m4542,10927l5385,10927e" filled="f" stroked="t" strokeweight=".478649pt" strokecolor="#343434">
                <v:path arrowok="t"/>
              </v:shape>
            </v:group>
            <v:group style="position:absolute;left:5327;top:10927;width:369;height:2" coordorigin="5327,10927" coordsize="369,2">
              <v:shape style="position:absolute;left:5327;top:10927;width:369;height:2" coordorigin="5327,10927" coordsize="369,0" path="m5327,10927l5696,10927e" filled="f" stroked="t" strokeweight=".478649pt" strokecolor="#4B4B4B">
                <v:path arrowok="t"/>
              </v:shape>
            </v:group>
            <v:group style="position:absolute;left:5638;top:10924;width:1785;height:2" coordorigin="5638,10924" coordsize="1785,2">
              <v:shape style="position:absolute;left:5638;top:10924;width:1785;height:2" coordorigin="5638,10924" coordsize="1785,0" path="m5638,10924l7424,10924e" filled="f" stroked="t" strokeweight=".957298pt" strokecolor="#7C7C7C">
                <v:path arrowok="t"/>
              </v:shape>
            </v:group>
            <v:group style="position:absolute;left:7319;top:10922;width:1058;height:2" coordorigin="7319,10922" coordsize="1058,2">
              <v:shape style="position:absolute;left:7319;top:10922;width:1058;height:2" coordorigin="7319,10922" coordsize="1058,0" path="m7319,10922l8376,10922e" filled="f" stroked="t" strokeweight=".478649pt" strokecolor="#545454">
                <v:path arrowok="t"/>
              </v:shape>
            </v:group>
            <v:group style="position:absolute;left:8290;top:10922;width:2350;height:2" coordorigin="8290,10922" coordsize="2350,2">
              <v:shape style="position:absolute;left:8290;top:10922;width:2350;height:2" coordorigin="8290,10922" coordsize="2350,0" path="m8290,10922l10640,10922e" filled="f" stroked="t" strokeweight=".957298pt" strokecolor="#747474">
                <v:path arrowok="t"/>
              </v:shape>
            </v:group>
            <v:group style="position:absolute;left:10583;top:10920;width:1048;height:2" coordorigin="10583,10920" coordsize="1048,2">
              <v:shape style="position:absolute;left:10583;top:10920;width:1048;height:2" coordorigin="10583,10920" coordsize="1048,0" path="m10583,10920l11631,10920e" filled="f" stroked="t" strokeweight=".478649pt" strokecolor="#575757">
                <v:path arrowok="t"/>
              </v:shape>
            </v:group>
            <v:group style="position:absolute;left:2142;top:10884;width:2;height:1045" coordorigin="2142,10884" coordsize="2,1045">
              <v:shape style="position:absolute;left:2142;top:10884;width:2;height:1045" coordorigin="2142,10884" coordsize="0,1045" path="m2142,11929l2142,10884e" filled="f" stroked="t" strokeweight=".717973pt" strokecolor="#646464">
                <v:path arrowok="t"/>
              </v:shape>
            </v:group>
            <v:group style="position:absolute;left:325;top:11421;width:1316;height:2" coordorigin="325,11421" coordsize="1316,2">
              <v:shape style="position:absolute;left:325;top:11421;width:1316;height:2" coordorigin="325,11421" coordsize="1316,0" path="m325,11421l1642,11421e" filled="f" stroked="t" strokeweight=".717973pt" strokecolor="#606060">
                <v:path arrowok="t"/>
              </v:shape>
            </v:group>
            <v:group style="position:absolute;left:1584;top:11421;width:565;height:2" coordorigin="1584,11421" coordsize="565,2">
              <v:shape style="position:absolute;left:1584;top:11421;width:565;height:2" coordorigin="1584,11421" coordsize="565,0" path="m1584,11421l2149,11421e" filled="f" stroked="t" strokeweight=".478649pt" strokecolor="#4B4B4B">
                <v:path arrowok="t"/>
              </v:shape>
            </v:group>
            <v:group style="position:absolute;left:2049;top:11416;width:1627;height:2" coordorigin="2049,11416" coordsize="1627,2">
              <v:shape style="position:absolute;left:2049;top:11416;width:1627;height:2" coordorigin="2049,11416" coordsize="1627,0" path="m2049,11416l3676,11416e" filled="f" stroked="t" strokeweight=".957298pt" strokecolor="#6B6B6B">
                <v:path arrowok="t"/>
              </v:shape>
            </v:group>
            <v:group style="position:absolute;left:3844;top:11416;width:756;height:2" coordorigin="3844,11416" coordsize="756,2">
              <v:shape style="position:absolute;left:3844;top:11416;width:756;height:2" coordorigin="3844,11416" coordsize="756,0" path="m3844,11416l4600,11416e" filled="f" stroked="t" strokeweight=".478649pt" strokecolor="#4F4F4F">
                <v:path arrowok="t"/>
              </v:shape>
            </v:group>
            <v:group style="position:absolute;left:6299;top:11411;width:1077;height:2" coordorigin="6299,11411" coordsize="1077,2">
              <v:shape style="position:absolute;left:6299;top:11411;width:1077;height:2" coordorigin="6299,11411" coordsize="1077,0" path="m6299,11411l7376,11411e" filled="f" stroked="t" strokeweight=".478649pt" strokecolor="#444444">
                <v:path arrowok="t"/>
              </v:shape>
            </v:group>
            <v:group style="position:absolute;left:7352;top:11406;width:1225;height:2" coordorigin="7352,11406" coordsize="1225,2">
              <v:shape style="position:absolute;left:7352;top:11406;width:1225;height:2" coordorigin="7352,11406" coordsize="1225,0" path="m7352,11406l8577,11406e" filled="f" stroked="t" strokeweight=".957298pt" strokecolor="#707070">
                <v:path arrowok="t"/>
              </v:shape>
            </v:group>
            <v:group style="position:absolute;left:8319;top:11406;width:857;height:2" coordorigin="8319,11406" coordsize="857,2">
              <v:shape style="position:absolute;left:8319;top:11406;width:857;height:2" coordorigin="8319,11406" coordsize="857,0" path="m8319,11406l9176,11406e" filled="f" stroked="t" strokeweight=".478649pt" strokecolor="#545454">
                <v:path arrowok="t"/>
              </v:shape>
            </v:group>
            <v:group style="position:absolute;left:9118;top:11406;width:1067;height:2" coordorigin="9118,11406" coordsize="1067,2">
              <v:shape style="position:absolute;left:9118;top:11406;width:1067;height:2" coordorigin="9118,11406" coordsize="1067,0" path="m9118,11406l10186,11406e" filled="f" stroked="t" strokeweight=".478649pt" strokecolor="#3B3B3B">
                <v:path arrowok="t"/>
              </v:shape>
            </v:group>
            <v:group style="position:absolute;left:3561;top:11409;width:7079;height:2" coordorigin="3561,11409" coordsize="7079,2">
              <v:shape style="position:absolute;left:3561;top:11409;width:7079;height:2" coordorigin="3561,11409" coordsize="7079,0" path="m3561,11409l10640,11409e" filled="f" stroked="t" strokeweight=".717973pt" strokecolor="#606060">
                <v:path arrowok="t"/>
              </v:shape>
            </v:group>
            <v:group style="position:absolute;left:10339;top:11404;width:1292;height:2" coordorigin="10339,11404" coordsize="1292,2">
              <v:shape style="position:absolute;left:10339;top:11404;width:1292;height:2" coordorigin="10339,11404" coordsize="1292,0" path="m10339,11404l11631,11404e" filled="f" stroked="t" strokeweight=".957298pt" strokecolor="#747474">
                <v:path arrowok="t"/>
              </v:shape>
            </v:group>
            <v:group style="position:absolute;left:325;top:11660;width:1316;height:2" coordorigin="325,11660" coordsize="1316,2">
              <v:shape style="position:absolute;left:325;top:11660;width:1316;height:2" coordorigin="325,11660" coordsize="1316,0" path="m325,11660l1642,11660e" filled="f" stroked="t" strokeweight=".957298pt" strokecolor="#707070">
                <v:path arrowok="t"/>
              </v:shape>
            </v:group>
            <v:group style="position:absolute;left:1584;top:11660;width:1168;height:2" coordorigin="1584,11660" coordsize="1168,2">
              <v:shape style="position:absolute;left:1584;top:11660;width:1168;height:2" coordorigin="1584,11660" coordsize="1168,0" path="m1584,11660l2752,11660e" filled="f" stroked="t" strokeweight=".478649pt" strokecolor="#3F3F3F">
                <v:path arrowok="t"/>
              </v:shape>
            </v:group>
            <v:group style="position:absolute;left:2695;top:11658;width:1905;height:2" coordorigin="2695,11658" coordsize="1905,2">
              <v:shape style="position:absolute;left:2695;top:11658;width:1905;height:2" coordorigin="2695,11658" coordsize="1905,0" path="m2695,11658l4600,11658e" filled="f" stroked="t" strokeweight=".717973pt" strokecolor="#6B6B6B">
                <v:path arrowok="t"/>
              </v:shape>
            </v:group>
            <v:group style="position:absolute;left:4542;top:11656;width:416;height:2" coordorigin="4542,11656" coordsize="416,2">
              <v:shape style="position:absolute;left:4542;top:11656;width:416;height:2" coordorigin="4542,11656" coordsize="416,0" path="m4542,11656l4959,11656e" filled="f" stroked="t" strokeweight=".478649pt" strokecolor="#545454">
                <v:path arrowok="t"/>
              </v:shape>
            </v:group>
            <v:group style="position:absolute;left:4901;top:11651;width:1465;height:2" coordorigin="4901,11651" coordsize="1465,2">
              <v:shape style="position:absolute;left:4901;top:11651;width:1465;height:2" coordorigin="4901,11651" coordsize="1465,0" path="m4901,11651l6366,11651e" filled="f" stroked="t" strokeweight=".957298pt" strokecolor="#7C7C7C">
                <v:path arrowok="t"/>
              </v:shape>
            </v:group>
            <v:group style="position:absolute;left:6347;top:11406;width:2;height:254" coordorigin="6347,11406" coordsize="2,254">
              <v:shape style="position:absolute;left:6347;top:11406;width:2;height:254" coordorigin="6347,11406" coordsize="0,254" path="m6347,11660l6347,11406e" filled="f" stroked="t" strokeweight=".957298pt" strokecolor="#676767">
                <v:path arrowok="t"/>
              </v:shape>
            </v:group>
            <v:group style="position:absolute;left:6294;top:11651;width:1082;height:2" coordorigin="6294,11651" coordsize="1082,2">
              <v:shape style="position:absolute;left:6294;top:11651;width:1082;height:2" coordorigin="6294,11651" coordsize="1082,0" path="m6294,11651l7376,11651e" filled="f" stroked="t" strokeweight=".478649pt" strokecolor="#4F4F4F">
                <v:path arrowok="t"/>
              </v:shape>
            </v:group>
            <v:group style="position:absolute;left:7319;top:11646;width:488;height:2" coordorigin="7319,11646" coordsize="488,2">
              <v:shape style="position:absolute;left:7319;top:11646;width:488;height:2" coordorigin="7319,11646" coordsize="488,0" path="m7319,11646l7807,11646e" filled="f" stroked="t" strokeweight=".717973pt" strokecolor="#606060">
                <v:path arrowok="t"/>
              </v:shape>
            </v:group>
            <v:group style="position:absolute;left:7596;top:11648;width:1580;height:2" coordorigin="7596,11648" coordsize="1580,2">
              <v:shape style="position:absolute;left:7596;top:11648;width:1580;height:2" coordorigin="7596,11648" coordsize="1580,0" path="m7596,11648l9176,11648e" filled="f" stroked="t" strokeweight=".957298pt" strokecolor="#777777">
                <v:path arrowok="t"/>
              </v:shape>
            </v:group>
            <v:group style="position:absolute;left:9118;top:11646;width:1771;height:2" coordorigin="9118,11646" coordsize="1771,2">
              <v:shape style="position:absolute;left:9118;top:11646;width:1771;height:2" coordorigin="9118,11646" coordsize="1771,0" path="m9118,11646l10889,11646e" filled="f" stroked="t" strokeweight=".478649pt" strokecolor="#444444">
                <v:path arrowok="t"/>
              </v:shape>
            </v:group>
            <v:group style="position:absolute;left:10832;top:11646;width:799;height:2" coordorigin="10832,11646" coordsize="799,2">
              <v:shape style="position:absolute;left:10832;top:11646;width:799;height:2" coordorigin="10832,11646" coordsize="799,0" path="m10832,11646l11631,11646e" filled="f" stroked="t" strokeweight=".717973pt" strokecolor="#707070">
                <v:path arrowok="t"/>
              </v:shape>
            </v:group>
            <v:group style="position:absolute;left:325;top:11912;width:1326;height:2" coordorigin="325,11912" coordsize="1326,2">
              <v:shape style="position:absolute;left:325;top:11912;width:1326;height:2" coordorigin="325,11912" coordsize="1326,0" path="m325,11912l1651,11912e" filled="f" stroked="t" strokeweight=".957298pt" strokecolor="#747474">
                <v:path arrowok="t"/>
              </v:shape>
            </v:group>
            <v:group style="position:absolute;left:1082;top:11636;width:2;height:748" coordorigin="1082,11636" coordsize="2,748">
              <v:shape style="position:absolute;left:1082;top:11636;width:2;height:748" coordorigin="1082,11636" coordsize="0,748" path="m1082,12384l1082,11636e" filled="f" stroked="t" strokeweight=".239324pt" strokecolor="#707070">
                <v:path arrowok="t"/>
              </v:shape>
            </v:group>
            <v:group style="position:absolute;left:1618;top:11656;width:2;height:758" coordorigin="1618,11656" coordsize="2,758">
              <v:shape style="position:absolute;left:1618;top:11656;width:2;height:758" coordorigin="1618,11656" coordsize="0,758" path="m1618,12413l1618,11656e" filled="f" stroked="t" strokeweight=".957298pt" strokecolor="#4F4F4F">
                <v:path arrowok="t"/>
              </v:shape>
            </v:group>
            <v:group style="position:absolute;left:1580;top:11910;width:570;height:2" coordorigin="1580,11910" coordsize="570,2">
              <v:shape style="position:absolute;left:1580;top:11910;width:570;height:2" coordorigin="1580,11910" coordsize="570,0" path="m1580,11910l2149,11910e" filled="f" stroked="t" strokeweight=".478649pt" strokecolor="#484848">
                <v:path arrowok="t"/>
              </v:shape>
            </v:group>
            <v:group style="position:absolute;left:2087;top:11905;width:2752;height:2" coordorigin="2087,11905" coordsize="2752,2">
              <v:shape style="position:absolute;left:2087;top:11905;width:2752;height:2" coordorigin="2087,11905" coordsize="2752,0" path="m2087,11905l4839,11905e" filled="f" stroked="t" strokeweight=".717973pt" strokecolor="#646464">
                <v:path arrowok="t"/>
              </v:shape>
            </v:group>
            <v:group style="position:absolute;left:4782;top:11905;width:177;height:2" coordorigin="4782,11905" coordsize="177,2">
              <v:shape style="position:absolute;left:4782;top:11905;width:177;height:2" coordorigin="4782,11905" coordsize="177,0" path="m4782,11905l4959,11905e" filled="f" stroked="t" strokeweight=".478649pt" strokecolor="#444444">
                <v:path arrowok="t"/>
              </v:shape>
            </v:group>
            <v:group style="position:absolute;left:4901;top:11902;width:1824;height:2" coordorigin="4901,11902" coordsize="1824,2">
              <v:shape style="position:absolute;left:4901;top:11902;width:1824;height:2" coordorigin="4901,11902" coordsize="1824,0" path="m4901,11902l6725,11902e" filled="f" stroked="t" strokeweight=".957298pt" strokecolor="#777777">
                <v:path arrowok="t"/>
              </v:shape>
            </v:group>
            <v:group style="position:absolute;left:6668;top:11900;width:713;height:2" coordorigin="6668,11900" coordsize="713,2">
              <v:shape style="position:absolute;left:6668;top:11900;width:713;height:2" coordorigin="6668,11900" coordsize="713,0" path="m6668,11900l7381,11900e" filled="f" stroked="t" strokeweight=".478649pt" strokecolor="#4F4F4F">
                <v:path arrowok="t"/>
              </v:shape>
            </v:group>
            <v:group style="position:absolute;left:7347;top:11636;width:2;height:264" coordorigin="7347,11636" coordsize="2,264">
              <v:shape style="position:absolute;left:7347;top:11636;width:2;height:264" coordorigin="7347,11636" coordsize="0,264" path="m7347,11900l7347,11636e" filled="f" stroked="t" strokeweight=".239324pt" strokecolor="#646464">
                <v:path arrowok="t"/>
              </v:shape>
            </v:group>
            <v:group style="position:absolute;left:7319;top:11893;width:4313;height:2" coordorigin="7319,11893" coordsize="4313,2">
              <v:shape style="position:absolute;left:7319;top:11893;width:4313;height:2" coordorigin="7319,11893" coordsize="4313,0" path="m7319,11893l11631,11893e" filled="f" stroked="t" strokeweight=".717973pt" strokecolor="#777777">
                <v:path arrowok="t"/>
              </v:shape>
            </v:group>
            <v:group style="position:absolute;left:2147;top:11857;width:2;height:992" coordorigin="2147,11857" coordsize="2,992">
              <v:shape style="position:absolute;left:2147;top:11857;width:2;height:992" coordorigin="2147,11857" coordsize="0,992" path="m2147,12849l2147,11857e" filled="f" stroked="t" strokeweight=".239324pt" strokecolor="#2F2F2F">
                <v:path arrowok="t"/>
              </v:shape>
            </v:group>
            <v:group style="position:absolute;left:7347;top:11886;width:2;height:499" coordorigin="7347,11886" coordsize="2,499">
              <v:shape style="position:absolute;left:7347;top:11886;width:2;height:499" coordorigin="7347,11886" coordsize="0,499" path="m7347,12384l7347,11886e" filled="f" stroked="t" strokeweight=".239324pt" strokecolor="#777777">
                <v:path arrowok="t"/>
              </v:shape>
            </v:group>
            <v:group style="position:absolute;left:1082;top:12384;width:2;height:436" coordorigin="1082,12384" coordsize="2,436">
              <v:shape style="position:absolute;left:1082;top:12384;width:2;height:436" coordorigin="1082,12384" coordsize="0,436" path="m1082,12821l1082,12384e" filled="f" stroked="t" strokeweight=".239324pt" strokecolor="#000000">
                <v:path arrowok="t"/>
              </v:shape>
            </v:group>
            <v:group style="position:absolute;left:1623;top:12356;width:2;height:494" coordorigin="1623,12356" coordsize="2,494">
              <v:shape style="position:absolute;left:1623;top:12356;width:2;height:494" coordorigin="1623,12356" coordsize="0,494" path="m1623,12849l1623,12356e" filled="f" stroked="t" strokeweight=".478649pt" strokecolor="#282828">
                <v:path arrowok="t"/>
              </v:shape>
            </v:group>
            <v:group style="position:absolute;left:7347;top:12384;width:2;height:3021" coordorigin="7347,12384" coordsize="2,3021">
              <v:shape style="position:absolute;left:7347;top:12384;width:2;height:3021" coordorigin="7347,12384" coordsize="0,3021" path="m7347,15405l7347,12384e" filled="f" stroked="t" strokeweight=".239324pt" strokecolor="#000000">
                <v:path arrowok="t"/>
              </v:shape>
            </v:group>
            <v:group style="position:absolute;left:11598;top:12384;width:2;height:3021" coordorigin="11598,12384" coordsize="2,3021">
              <v:shape style="position:absolute;left:11598;top:12384;width:2;height:3021" coordorigin="11598,12384" coordsize="0,3021" path="m11598,15405l11598,12384e" filled="f" stroked="t" strokeweight=".239324pt" strokecolor="#000000">
                <v:path arrowok="t"/>
              </v:shape>
            </v:group>
            <v:group style="position:absolute;left:340;top:12792;width:2;height:508" coordorigin="340,12792" coordsize="2,508">
              <v:shape style="position:absolute;left:340;top:12792;width:2;height:508" coordorigin="340,12792" coordsize="0,508" path="m340,13300l340,12792e" filled="f" stroked="t" strokeweight=".478649pt" strokecolor="#3F3F3F">
                <v:path arrowok="t"/>
              </v:shape>
            </v:group>
            <v:group style="position:absolute;left:1082;top:12821;width:2;height:259" coordorigin="1082,12821" coordsize="2,259">
              <v:shape style="position:absolute;left:1082;top:12821;width:2;height:259" coordorigin="1082,12821" coordsize="0,259" path="m1082,13079l1082,12821e" filled="f" stroked="t" strokeweight=".717973pt" strokecolor="#5B5B5B">
                <v:path arrowok="t"/>
              </v:shape>
            </v:group>
            <v:group style="position:absolute;left:1623;top:12792;width:2;height:316" coordorigin="1623,12792" coordsize="2,316">
              <v:shape style="position:absolute;left:1623;top:12792;width:2;height:316" coordorigin="1623,12792" coordsize="0,316" path="m1623,13108l1623,12792e" filled="f" stroked="t" strokeweight=".717973pt" strokecolor="#3B3B3B">
                <v:path arrowok="t"/>
              </v:shape>
            </v:group>
            <v:group style="position:absolute;left:2147;top:12792;width:2;height:316" coordorigin="2147,12792" coordsize="2,316">
              <v:shape style="position:absolute;left:2147;top:12792;width:2;height:316" coordorigin="2147,12792" coordsize="0,316" path="m2147,13108l2147,12792e" filled="f" stroked="t" strokeweight=".239324pt" strokecolor="#4B4B4B">
                <v:path arrowok="t"/>
              </v:shape>
            </v:group>
            <v:group style="position:absolute;left:1082;top:13079;width:2;height:853" coordorigin="1082,13079" coordsize="2,853">
              <v:shape style="position:absolute;left:1082;top:13079;width:2;height:853" coordorigin="1082,13079" coordsize="0,853" path="m1082,13933l1082,13079e" filled="f" stroked="t" strokeweight=".239324pt" strokecolor="#000000">
                <v:path arrowok="t"/>
              </v:shape>
            </v:group>
            <v:group style="position:absolute;left:1627;top:13036;width:2;height:537" coordorigin="1627,13036" coordsize="2,537">
              <v:shape style="position:absolute;left:1627;top:13036;width:2;height:537" coordorigin="1627,13036" coordsize="0,537" path="m1627,13573l1627,13036e" filled="f" stroked="t" strokeweight=".957298pt" strokecolor="#6B6B6B">
                <v:path arrowok="t"/>
              </v:shape>
            </v:group>
            <v:group style="position:absolute;left:2147;top:13051;width:2;height:374" coordorigin="2147,13051" coordsize="2,374">
              <v:shape style="position:absolute;left:2147;top:13051;width:2;height:374" coordorigin="2147,13051" coordsize="0,374" path="m2147,13425l2147,13051e" filled="f" stroked="t" strokeweight=".239324pt" strokecolor="#676767">
                <v:path arrowok="t"/>
              </v:shape>
            </v:group>
            <v:group style="position:absolute;left:340;top:13276;width:2;height:532" coordorigin="340,13276" coordsize="2,532">
              <v:shape style="position:absolute;left:340;top:13276;width:2;height:532" coordorigin="340,13276" coordsize="0,532" path="m340,13808l340,13276e" filled="f" stroked="t" strokeweight=".957298pt" strokecolor="#747474">
                <v:path arrowok="t"/>
              </v:shape>
            </v:group>
            <v:group style="position:absolute;left:1632;top:13497;width:2;height:2867" coordorigin="1632,13497" coordsize="2,2867">
              <v:shape style="position:absolute;left:1632;top:13497;width:2;height:2867" coordorigin="1632,13497" coordsize="0,2867" path="m1632,16364l1632,13497e" filled="f" stroked="t" strokeweight=".717973pt" strokecolor="#575757">
                <v:path arrowok="t"/>
              </v:shape>
            </v:group>
            <v:group style="position:absolute;left:2116;top:13525;width:2;height:408" coordorigin="2116,13525" coordsize="2,408">
              <v:shape style="position:absolute;left:2116;top:13525;width:2;height:408" coordorigin="2116,13525" coordsize="0,408" path="m2116,13933l2116,13525e" filled="f" stroked="t" strokeweight=".239324pt" strokecolor="#000000">
                <v:path arrowok="t"/>
              </v:shape>
            </v:group>
            <v:group style="position:absolute;left:316;top:13928;width:436;height:2" coordorigin="316,13928" coordsize="436,2">
              <v:shape style="position:absolute;left:316;top:13928;width:436;height:2" coordorigin="316,13928" coordsize="436,0" path="m316,13928l751,13928e" filled="f" stroked="t" strokeweight=".239324pt" strokecolor="#2F2F2F">
                <v:path arrowok="t"/>
              </v:shape>
            </v:group>
            <v:group style="position:absolute;left:340;top:13727;width:2;height:2647" coordorigin="340,13727" coordsize="2,2647">
              <v:shape style="position:absolute;left:340;top:13727;width:2;height:2647" coordorigin="340,13727" coordsize="0,2647" path="m340,16373l340,13727e" filled="f" stroked="t" strokeweight=".717973pt" strokecolor="#545454">
                <v:path arrowok="t"/>
              </v:shape>
            </v:group>
            <v:group style="position:absolute;left:751;top:13928;width:335;height:2" coordorigin="751,13928" coordsize="335,2">
              <v:shape style="position:absolute;left:751;top:13928;width:335;height:2" coordorigin="751,13928" coordsize="335,0" path="m751,13928l1087,13928e" filled="f" stroked="t" strokeweight=".239324pt" strokecolor="#000000">
                <v:path arrowok="t"/>
              </v:shape>
            </v:group>
            <v:group style="position:absolute;left:1082;top:13928;width:1039;height:2" coordorigin="1082,13928" coordsize="1039,2">
              <v:shape style="position:absolute;left:1082;top:13928;width:1039;height:2" coordorigin="1082,13928" coordsize="1039,0" path="m1082,13928l2120,13928e" filled="f" stroked="t" strokeweight=".239324pt" strokecolor="#4B4B4B">
                <v:path arrowok="t"/>
              </v:shape>
            </v:group>
            <v:group style="position:absolute;left:345;top:13899;width:2;height:566" coordorigin="345,13899" coordsize="2,566">
              <v:shape style="position:absolute;left:345;top:13899;width:2;height:566" coordorigin="345,13899" coordsize="0,566" path="m345,14465l345,13899e" filled="f" stroked="t" strokeweight=".478649pt" strokecolor="#383838">
                <v:path arrowok="t"/>
              </v:shape>
            </v:group>
            <v:group style="position:absolute;left:1082;top:13928;width:2;height:187" coordorigin="1082,13928" coordsize="2,187">
              <v:shape style="position:absolute;left:1082;top:13928;width:2;height:187" coordorigin="1082,13928" coordsize="0,187" path="m1082,14115l1082,13928e" filled="f" stroked="t" strokeweight=".239324pt" strokecolor="#4B4B4B">
                <v:path arrowok="t"/>
              </v:shape>
            </v:group>
            <v:group style="position:absolute;left:2116;top:13928;width:2;height:187" coordorigin="2116,13928" coordsize="2,187">
              <v:shape style="position:absolute;left:2116;top:13928;width:2;height:187" coordorigin="2116,13928" coordsize="0,187" path="m2116,14115l2116,13928e" filled="f" stroked="t" strokeweight=".239324pt" strokecolor="#747474">
                <v:path arrowok="t"/>
              </v:shape>
            </v:group>
            <v:group style="position:absolute;left:1082;top:14115;width:2;height:2220" coordorigin="1082,14115" coordsize="2,2220">
              <v:shape style="position:absolute;left:1082;top:14115;width:2;height:2220" coordorigin="1082,14115" coordsize="0,2220" path="m1082,16335l1082,14115e" filled="f" stroked="t" strokeweight=".239324pt" strokecolor="#000000">
                <v:path arrowok="t"/>
              </v:shape>
            </v:group>
            <v:group style="position:absolute;left:2116;top:14115;width:2;height:2220" coordorigin="2116,14115" coordsize="2,2220">
              <v:shape style="position:absolute;left:2116;top:14115;width:2;height:2220" coordorigin="2116,14115" coordsize="0,2220" path="m2116,16335l2116,14115e" filled="f" stroked="t" strokeweight=".239324pt" strokecolor="#000000">
                <v:path arrowok="t"/>
              </v:shape>
            </v:group>
            <v:group style="position:absolute;left:347;top:14408;width:2;height:1966" coordorigin="347,14408" coordsize="2,1966">
              <v:shape style="position:absolute;left:347;top:14408;width:2;height:1966" coordorigin="347,14408" coordsize="0,1966" path="m347,16373l347,14408e" filled="f" stroked="t" strokeweight=".717973pt" strokecolor="#646464">
                <v:path arrowok="t"/>
              </v:shape>
            </v:group>
            <v:group style="position:absolute;left:3317;top:14844;width:302;height:2" coordorigin="3317,14844" coordsize="302,2">
              <v:shape style="position:absolute;left:3317;top:14844;width:302;height:2" coordorigin="3317,14844" coordsize="302,0" path="m3317,14844l3619,14844e" filled="f" stroked="t" strokeweight="1.196622pt" strokecolor="#4F57A0">
                <v:path arrowok="t"/>
              </v:shape>
            </v:group>
            <v:group style="position:absolute;left:3561;top:14865;width:340;height:2" coordorigin="3561,14865" coordsize="340,2">
              <v:shape style="position:absolute;left:3561;top:14865;width:340;height:2" coordorigin="3561,14865" coordsize="340,0" path="m3561,14865l3901,14865e" filled="f" stroked="t" strokeweight="2.153920pt" strokecolor="#4B60AF">
                <v:path arrowok="t"/>
              </v:shape>
            </v:group>
            <v:group style="position:absolute;left:6342;top:14858;width:2;height:177" coordorigin="6342,14858" coordsize="2,177">
              <v:shape style="position:absolute;left:6342;top:14858;width:2;height:177" coordorigin="6342,14858" coordsize="0,177" path="m6342,15036l6342,14858e" filled="f" stroked="t" strokeweight="1.435947pt" strokecolor="#342F60">
                <v:path arrowok="t"/>
              </v:shape>
            </v:group>
            <v:group style="position:absolute;left:4810;top:15007;width:2;height:101" coordorigin="4810,15007" coordsize="2,101">
              <v:shape style="position:absolute;left:4810;top:15007;width:2;height:101" coordorigin="4810,15007" coordsize="0,101" path="m4810,15108l4810,15007e" filled="f" stroked="t" strokeweight=".239324pt" strokecolor="#000000">
                <v:path arrowok="t"/>
              </v:shape>
            </v:group>
            <v:group style="position:absolute;left:5672;top:14978;width:2;height:158" coordorigin="5672,14978" coordsize="2,158">
              <v:shape style="position:absolute;left:5672;top:14978;width:2;height:158" coordorigin="5672,14978" coordsize="0,158" path="m5672,15136l5672,14978e" filled="f" stroked="t" strokeweight="1.435947pt" strokecolor="#38344B">
                <v:path arrowok="t"/>
              </v:shape>
            </v:group>
            <v:group style="position:absolute;left:6328;top:14978;width:2;height:158" coordorigin="6328,14978" coordsize="2,158">
              <v:shape style="position:absolute;left:6328;top:14978;width:2;height:158" coordorigin="6328,14978" coordsize="0,158" path="m6328,15136l6328,14978e" filled="f" stroked="t" strokeweight="1.675271pt" strokecolor="#3B3B6B">
                <v:path arrowok="t"/>
              </v:shape>
            </v:group>
            <v:group style="position:absolute;left:4815;top:15141;width:2;height:556" coordorigin="4815,15141" coordsize="2,556">
              <v:shape style="position:absolute;left:4815;top:15141;width:2;height:556" coordorigin="4815,15141" coordsize="0,556" path="m4815,15697l4815,15141e" filled="f" stroked="t" strokeweight=".717973pt" strokecolor="#5B5B97">
                <v:path arrowok="t"/>
              </v:shape>
            </v:group>
            <v:group style="position:absolute;left:345;top:16359;width:771;height:2" coordorigin="345,16359" coordsize="771,2">
              <v:shape style="position:absolute;left:345;top:16359;width:771;height:2" coordorigin="345,16359" coordsize="771,0" path="m345,16359l1115,16359e" filled="f" stroked="t" strokeweight=".478649pt" strokecolor="#646464">
                <v:path arrowok="t"/>
              </v:shape>
            </v:group>
            <v:group style="position:absolute;left:1053;top:16354;width:10597;height:2" coordorigin="1053,16354" coordsize="10597,2">
              <v:shape style="position:absolute;left:1053;top:16354;width:10597;height:2" coordorigin="1053,16354" coordsize="10597,0" path="m1053,16354l11650,16354e" filled="f" stroked="t" strokeweight=".478649pt" strokecolor="#707070">
                <v:path arrowok="t"/>
              </v:shape>
            </v:group>
            <v:group style="position:absolute;left:6299;top:16345;width:426;height:2" coordorigin="6299,16345" coordsize="426,2">
              <v:shape style="position:absolute;left:6299;top:16345;width:426;height:2" coordorigin="6299,16345" coordsize="426,0" path="m6299,16345l6725,16345e" filled="f" stroked="t" strokeweight=".478649pt" strokecolor="#646464">
                <v:path arrowok="t"/>
              </v:shape>
            </v:group>
            <v:group style="position:absolute;left:7347;top:15405;width:2;height:935" coordorigin="7347,15405" coordsize="2,935">
              <v:shape style="position:absolute;left:7347;top:15405;width:2;height:935" coordorigin="7347,15405" coordsize="0,935" path="m7347,16340l7347,15405e" filled="f" stroked="t" strokeweight=".239324pt" strokecolor="#808080">
                <v:path arrowok="t"/>
              </v:shape>
            </v:group>
            <v:group style="position:absolute;left:8319;top:16340;width:857;height:2" coordorigin="8319,16340" coordsize="857,2">
              <v:shape style="position:absolute;left:8319;top:16340;width:857;height:2" coordorigin="8319,16340" coordsize="857,0" path="m8319,16340l9176,16340e" filled="f" stroked="t" strokeweight=".478649pt" strokecolor="#646464">
                <v:path arrowok="t"/>
              </v:shape>
            </v:group>
            <v:group style="position:absolute;left:9118;top:16340;width:1067;height:2" coordorigin="9118,16340" coordsize="1067,2">
              <v:shape style="position:absolute;left:9118;top:16340;width:1067;height:2" coordorigin="9118,16340" coordsize="1067,0" path="m9118,16340l10186,16340e" filled="f" stroked="t" strokeweight=".478649pt" strokecolor="#484848">
                <v:path arrowok="t"/>
              </v:shape>
            </v:group>
            <v:group style="position:absolute;left:4782;top:16340;width:6869;height:2" coordorigin="4782,16340" coordsize="6869,2">
              <v:shape style="position:absolute;left:4782;top:16340;width:6869;height:2" coordorigin="4782,16340" coordsize="6869,0" path="m4782,16340l11650,16340e" filled="f" stroked="t" strokeweight=".717973pt" strokecolor="#747474">
                <v:path arrowok="t"/>
              </v:shape>
            </v:group>
            <v:group style="position:absolute;left:11598;top:15405;width:2;height:935" coordorigin="11598,15405" coordsize="2,935">
              <v:shape style="position:absolute;left:11598;top:15405;width:2;height:935" coordorigin="11598,15405" coordsize="0,935" path="m11598,16340l11598,15405e" filled="f" stroked="t" strokeweight=".239324pt" strokecolor="#777777">
                <v:path arrowok="t"/>
              </v:shape>
            </v:group>
            <v:group style="position:absolute;left:10127;top:13391;width:2;height:242" coordorigin="10127,13391" coordsize="2,242">
              <v:shape style="position:absolute;left:10127;top:13391;width:2;height:242" coordorigin="10127,13391" coordsize="0,242" path="m10127,13633l10127,13391e" filled="f" stroked="t" strokeweight="1.765pt" strokecolor="#D4D8D8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1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left="48" w:right="-20"/>
        <w:jc w:val="left"/>
        <w:tabs>
          <w:tab w:pos="120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49494B"/>
          <w:spacing w:val="0"/>
          <w:w w:val="59"/>
          <w:b/>
          <w:bCs/>
          <w:position w:val="5"/>
        </w:rPr>
        <w:t>.AI</w:t>
      </w:r>
      <w:r>
        <w:rPr>
          <w:rFonts w:ascii="Times New Roman" w:hAnsi="Times New Roman" w:cs="Times New Roman" w:eastAsia="Times New Roman"/>
          <w:sz w:val="29"/>
          <w:szCs w:val="29"/>
          <w:color w:val="49494B"/>
          <w:spacing w:val="13"/>
          <w:w w:val="59"/>
          <w:b/>
          <w:bCs/>
          <w:position w:val="5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-12"/>
          <w:w w:val="100"/>
          <w:b/>
          <w:bCs/>
          <w:position w:val="5"/>
        </w:rPr>
        <w:t>K</w:t>
      </w:r>
      <w:r>
        <w:rPr>
          <w:rFonts w:ascii="Times New Roman" w:hAnsi="Times New Roman" w:cs="Times New Roman" w:eastAsia="Times New Roman"/>
          <w:sz w:val="29"/>
          <w:szCs w:val="29"/>
          <w:color w:val="49494B"/>
          <w:spacing w:val="0"/>
          <w:w w:val="100"/>
          <w:b/>
          <w:bCs/>
          <w:position w:val="5"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49494B"/>
          <w:spacing w:val="-68"/>
          <w:w w:val="100"/>
          <w:b/>
          <w:bCs/>
          <w:position w:val="5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9494B"/>
          <w:spacing w:val="0"/>
          <w:w w:val="100"/>
          <w:b/>
          <w:bCs/>
          <w:position w:val="5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49494B"/>
          <w:spacing w:val="-16"/>
          <w:w w:val="102"/>
          <w:b/>
          <w:bCs/>
          <w:position w:val="2"/>
        </w:rPr>
        <w:t>K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103"/>
          <w:b/>
          <w:bCs/>
          <w:position w:val="2"/>
        </w:rPr>
        <w:t>ÖSE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D2D2D"/>
          <w:spacing w:val="-17"/>
          <w:w w:val="167"/>
        </w:rPr>
        <w:t>I</w:t>
      </w:r>
      <w:r>
        <w:rPr>
          <w:rFonts w:ascii="Arial" w:hAnsi="Arial" w:cs="Arial" w:eastAsia="Arial"/>
          <w:sz w:val="18"/>
          <w:szCs w:val="18"/>
          <w:color w:val="49494B"/>
          <w:spacing w:val="1"/>
          <w:w w:val="125"/>
        </w:rPr>
        <w:t>t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4"/>
        </w:rPr>
        <w:t>faiy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5"/>
        </w:rPr>
        <w:t>e</w:t>
      </w:r>
      <w:r>
        <w:rPr>
          <w:rFonts w:ascii="Arial" w:hAnsi="Arial" w:cs="Arial" w:eastAsia="Arial"/>
          <w:sz w:val="18"/>
          <w:szCs w:val="18"/>
          <w:color w:val="2D2D2D"/>
          <w:spacing w:val="-14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</w:rPr>
        <w:t>Kuze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</w:rPr>
        <w:t>y</w:t>
      </w:r>
      <w:r>
        <w:rPr>
          <w:rFonts w:ascii="Arial" w:hAnsi="Arial" w:cs="Arial" w:eastAsia="Arial"/>
          <w:sz w:val="18"/>
          <w:szCs w:val="18"/>
          <w:color w:val="2D2D2D"/>
          <w:spacing w:val="-1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</w:rPr>
        <w:t>Bölg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2D2D2D"/>
          <w:spacing w:val="1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10"/>
        </w:rPr>
        <w:t>Amiri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05" w:lineRule="exact"/>
        <w:ind w:right="-92"/>
        <w:jc w:val="left"/>
        <w:tabs>
          <w:tab w:pos="260" w:val="left"/>
        </w:tabs>
        <w:rPr>
          <w:rFonts w:ascii="Arial" w:hAnsi="Arial" w:cs="Arial" w:eastAsia="Arial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A3A3A3"/>
          <w:spacing w:val="0"/>
          <w:w w:val="242"/>
          <w:position w:val="20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A3A3A3"/>
          <w:spacing w:val="0"/>
          <w:w w:val="100"/>
          <w:position w:val="2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A3A3A3"/>
          <w:spacing w:val="0"/>
          <w:w w:val="100"/>
          <w:position w:val="20"/>
        </w:rPr>
      </w:r>
      <w:r>
        <w:rPr>
          <w:rFonts w:ascii="Arial" w:hAnsi="Arial" w:cs="Arial" w:eastAsia="Arial"/>
          <w:sz w:val="30"/>
          <w:szCs w:val="30"/>
          <w:color w:val="BCBCBC"/>
          <w:spacing w:val="0"/>
          <w:w w:val="132"/>
          <w:position w:val="4"/>
        </w:rPr>
        <w:t>-.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97" w:lineRule="atLeast"/>
        <w:ind w:left="-39" w:right="608"/>
        <w:jc w:val="center"/>
        <w:tabs>
          <w:tab w:pos="24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A3A3A3"/>
          <w:spacing w:val="0"/>
          <w:w w:val="139"/>
          <w:position w:val="-12"/>
        </w:rPr>
        <w:t>'</w:t>
      </w:r>
      <w:r>
        <w:rPr>
          <w:rFonts w:ascii="Arial" w:hAnsi="Arial" w:cs="Arial" w:eastAsia="Arial"/>
          <w:sz w:val="24"/>
          <w:szCs w:val="24"/>
          <w:color w:val="A3A3A3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24"/>
          <w:szCs w:val="24"/>
          <w:color w:val="A3A3A3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11"/>
          <w:szCs w:val="11"/>
          <w:color w:val="A3A3A3"/>
          <w:spacing w:val="0"/>
          <w:w w:val="165"/>
          <w:position w:val="0"/>
        </w:rPr>
        <w:t>•h</w:t>
      </w:r>
      <w:r>
        <w:rPr>
          <w:rFonts w:ascii="Times New Roman" w:hAnsi="Times New Roman" w:cs="Times New Roman" w:eastAsia="Times New Roman"/>
          <w:sz w:val="11"/>
          <w:szCs w:val="11"/>
          <w:color w:val="A3A3A3"/>
          <w:spacing w:val="5"/>
          <w:w w:val="165"/>
          <w:position w:val="0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A3A3A3"/>
          <w:spacing w:val="-3"/>
          <w:w w:val="111"/>
          <w:i/>
          <w:position w:val="0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A3A3A3"/>
          <w:spacing w:val="-30"/>
          <w:w w:val="111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BCBCBC"/>
          <w:spacing w:val="-10"/>
          <w:w w:val="73"/>
          <w:i/>
          <w:position w:val="0"/>
        </w:rPr>
        <w:t>:</w:t>
      </w:r>
      <w:r>
        <w:rPr>
          <w:rFonts w:ascii="Times New Roman" w:hAnsi="Times New Roman" w:cs="Times New Roman" w:eastAsia="Times New Roman"/>
          <w:sz w:val="11"/>
          <w:szCs w:val="11"/>
          <w:color w:val="BCBCBC"/>
          <w:spacing w:val="-20"/>
          <w:w w:val="133"/>
          <w:i/>
          <w:position w:val="0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BCBCBC"/>
          <w:spacing w:val="0"/>
          <w:w w:val="73"/>
          <w:i/>
          <w:position w:val="0"/>
        </w:rPr>
        <w:t>..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154" w:right="910"/>
        <w:jc w:val="center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A3A3A3"/>
          <w:spacing w:val="0"/>
          <w:w w:val="75"/>
          <w:position w:val="1"/>
        </w:rPr>
        <w:t>,.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20" w:right="180"/>
          <w:cols w:num="4" w:equalWidth="0">
            <w:col w:w="529" w:space="1654"/>
            <w:col w:w="3923" w:space="3491"/>
            <w:col w:w="522" w:space="129"/>
            <w:col w:w="1272"/>
          </w:cols>
        </w:sectPr>
      </w:pPr>
      <w:rPr/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1" w:lineRule="auto"/>
        <w:ind w:left="3410" w:right="5074" w:firstLine="-114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8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BAŞKANLlCil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16" w:lineRule="exact"/>
        <w:ind w:left="877" w:right="-20"/>
        <w:jc w:val="left"/>
        <w:tabs>
          <w:tab w:pos="26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.092159pt;margin-top:-31.92848pt;width:435.456843pt;height:41.5pt;mso-position-horizontal-relative:page;mso-position-vertical-relative:paragraph;z-index:-16865" type="#_x0000_t202" filled="f" stroked="f">
            <v:textbox inset="0,0,0,0">
              <w:txbxContent>
                <w:p>
                  <w:pPr>
                    <w:spacing w:before="0" w:after="0" w:line="830" w:lineRule="exact"/>
                    <w:ind w:right="-165"/>
                    <w:jc w:val="left"/>
                    <w:tabs>
                      <w:tab w:pos="7780" w:val="left"/>
                    </w:tabs>
                    <w:rPr>
                      <w:rFonts w:ascii="Times New Roman" w:hAnsi="Times New Roman" w:cs="Times New Roman" w:eastAsia="Times New Roman"/>
                      <w:sz w:val="65"/>
                      <w:szCs w:val="65"/>
                    </w:rPr>
                  </w:pPr>
                  <w:rPr/>
                  <w:r>
                    <w:rPr>
                      <w:rFonts w:ascii="Arial" w:hAnsi="Arial" w:cs="Arial" w:eastAsia="Arial"/>
                      <w:sz w:val="83"/>
                      <w:szCs w:val="83"/>
                      <w:color w:val="383838"/>
                      <w:spacing w:val="0"/>
                      <w:w w:val="187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383838"/>
                      <w:spacing w:val="-344"/>
                      <w:w w:val="187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383838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383838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65"/>
                      <w:szCs w:val="65"/>
                      <w:color w:val="4F4F50"/>
                      <w:spacing w:val="0"/>
                      <w:w w:val="187"/>
                      <w:position w:val="8"/>
                    </w:rPr>
                    <w:t>8)</w:t>
                  </w:r>
                  <w:r>
                    <w:rPr>
                      <w:rFonts w:ascii="Times New Roman" w:hAnsi="Times New Roman" w:cs="Times New Roman" w:eastAsia="Times New Roman"/>
                      <w:sz w:val="65"/>
                      <w:szCs w:val="6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15"/>
          <w:position w:val="1"/>
        </w:rPr>
        <w:t>!ZMIR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2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2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  <w:position w:val="-2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8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8"/>
          <w:position w:val="-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96" w:lineRule="exact"/>
        <w:ind w:left="601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0"/>
          <w:w w:val="105"/>
          <w:position w:val="-2"/>
        </w:rPr>
        <w:t>BÜYÜKSEHIR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644" w:right="-20"/>
        <w:jc w:val="left"/>
        <w:tabs>
          <w:tab w:pos="40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0"/>
          <w:w w:val="109"/>
        </w:rPr>
        <w:t>BELEDIYESI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1"/>
        </w:rPr>
        <w:t>YANGl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  <w:position w:val="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7" w:lineRule="auto"/>
        <w:ind w:left="134" w:right="4729" w:firstLine="-14"/>
        <w:jc w:val="left"/>
        <w:tabs>
          <w:tab w:pos="1880" w:val="left"/>
          <w:tab w:pos="3580" w:val="left"/>
          <w:tab w:pos="3800" w:val="left"/>
          <w:tab w:pos="462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96.177917pt;margin-top:25.792053pt;width:100.112642pt;height:.47616pt;mso-position-horizontal-relative:page;mso-position-vertical-relative:paragraph;z-index:-16873" coordorigin="3924,516" coordsize="2002,10">
            <v:group style="position:absolute;left:3928;top:521;width:619;height:2" coordorigin="3928,521" coordsize="619,2">
              <v:shape style="position:absolute;left:3928;top:521;width:619;height:2" coordorigin="3928,521" coordsize="619,0" path="m3928,521l4547,521e" filled="f" stroked="t" strokeweight=".47616pt" strokecolor="#3F3F3F">
                <v:path arrowok="t"/>
              </v:shape>
            </v:group>
            <v:group style="position:absolute;left:4490;top:521;width:1433;height:2" coordorigin="4490,521" coordsize="1433,2">
              <v:shape style="position:absolute;left:4490;top:521;width:1433;height:2" coordorigin="4490,521" coordsize="1433,0" path="m4490,521l5923,521e" filled="f" stroked="t" strokeweight=".23808pt" strokecolor="#545454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17.598724pt;margin-top:25.911093pt;width:68.448001pt;height:.476609pt;mso-position-horizontal-relative:page;mso-position-vertical-relative:paragraph;z-index:-16872" coordorigin="6352,518" coordsize="1369,10">
            <v:group style="position:absolute;left:6357;top:523;width:919;height:2" coordorigin="6357,523" coordsize="919,2">
              <v:shape style="position:absolute;left:6357;top:523;width:919;height:2" coordorigin="6357,523" coordsize="919,0" path="m6357,523l7276,523e" filled="f" stroked="t" strokeweight=".47616pt" strokecolor="#606060">
                <v:path arrowok="t"/>
              </v:shape>
            </v:group>
            <v:group style="position:absolute;left:7219;top:521;width:500;height:2" coordorigin="7219,521" coordsize="500,2">
              <v:shape style="position:absolute;left:7219;top:521;width:500;height:2" coordorigin="7219,521" coordsize="500,0" path="m7219,521l7719,521e" filled="f" stroked="t" strokeweight=".23808pt" strokecolor="#343434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88.784637pt;margin-top:27.583487pt;width:13.57056pt;height:.1pt;mso-position-horizontal-relative:page;mso-position-vertical-relative:paragraph;z-index:-16871" coordorigin="7776,552" coordsize="271,2">
            <v:shape style="position:absolute;left:7776;top:552;width:271;height:2" coordorigin="7776,552" coordsize="271,0" path="m7776,552l8047,552e" filled="f" stroked="t" strokeweight=".23808pt" strokecolor="#000000">
              <v:path arrowok="t"/>
            </v:shape>
          </v:group>
          <w10:wrap type="none"/>
        </w:pict>
      </w:r>
      <w:r>
        <w:rPr/>
        <w:pict>
          <v:group style="position:absolute;margin-left:408.30722pt;margin-top:26.149622pt;width:28.093441pt;height:.1pt;mso-position-horizontal-relative:page;mso-position-vertical-relative:paragraph;z-index:-16870" coordorigin="8166,523" coordsize="562,2">
            <v:shape style="position:absolute;left:8166;top:523;width:562;height:2" coordorigin="8166,523" coordsize="562,0" path="m8166,523l8728,523e" filled="f" stroked="t" strokeweight=".47616pt" strokecolor="#707070">
              <v:path arrowok="t"/>
            </v:shape>
          </v:group>
          <w10:wrap type="none"/>
        </w:pict>
      </w:r>
      <w:r>
        <w:rPr/>
        <w:pict>
          <v:group style="position:absolute;margin-left:498.063385pt;margin-top:26.030134pt;width:50.234881pt;height:.1pt;mso-position-horizontal-relative:page;mso-position-vertical-relative:paragraph;z-index:-16869" coordorigin="9961,521" coordsize="1005,2">
            <v:shape style="position:absolute;left:9961;top:521;width:1005;height:2" coordorigin="9961,521" coordsize="1005,0" path="m9961,521l10966,521e" filled="f" stroked="t" strokeweight=".23808pt" strokecolor="#60606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9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15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05.05.2017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22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125"/>
          <w:position w:val="-2"/>
        </w:rPr>
        <w:t>35/l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0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8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19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  <w:position w:val="0"/>
        </w:rPr>
        <w:t>tr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15"/>
          <w:position w:val="0"/>
        </w:rPr>
        <w:t>e</w:t>
      </w:r>
      <w:r>
        <w:rPr>
          <w:rFonts w:ascii="Arial" w:hAnsi="Arial" w:cs="Arial" w:eastAsia="Arial"/>
          <w:sz w:val="26"/>
          <w:szCs w:val="26"/>
          <w:color w:val="383838"/>
          <w:spacing w:val="-28"/>
          <w:w w:val="145"/>
          <w:position w:val="0"/>
        </w:rPr>
        <w:t>ı</w:t>
      </w:r>
      <w:r>
        <w:rPr>
          <w:rFonts w:ascii="Arial" w:hAnsi="Arial" w:cs="Arial" w:eastAsia="Arial"/>
          <w:sz w:val="26"/>
          <w:szCs w:val="26"/>
          <w:color w:val="4F4F50"/>
          <w:spacing w:val="0"/>
          <w:w w:val="127"/>
          <w:position w:val="0"/>
        </w:rPr>
        <w:t>:</w:t>
      </w:r>
      <w:r>
        <w:rPr>
          <w:rFonts w:ascii="Arial" w:hAnsi="Arial" w:cs="Arial" w:eastAsia="Arial"/>
          <w:sz w:val="26"/>
          <w:szCs w:val="26"/>
          <w:color w:val="4F4F50"/>
          <w:spacing w:val="0"/>
          <w:w w:val="12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11"/>
          <w:w w:val="144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99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9"/>
          <w:w w:val="121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0"/>
        </w:rPr>
        <w:t>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24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05.05.2017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-20"/>
          <w:w w:val="159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2"/>
          <w:szCs w:val="22"/>
          <w:color w:val="4F4F50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4F4F50"/>
          <w:spacing w:val="-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-3"/>
        </w:rPr>
        <w:t>?7.S711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4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0"/>
        </w:rPr>
        <w:t>Tol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0"/>
        </w:rPr>
        <w:t>ESiM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5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0"/>
        </w:rPr>
        <w:t>aşa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Jandarma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91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4"/>
          <w:position w:val="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10"/>
          <w:w w:val="105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5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4"/>
          <w:w w:val="115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0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7" w:after="0" w:line="240" w:lineRule="auto"/>
        <w:ind w:left="139" w:right="-20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Kasımpaşa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Jandarma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Karşısı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39" w:right="-20"/>
        <w:jc w:val="left"/>
        <w:tabs>
          <w:tab w:pos="1740" w:val="left"/>
          <w:tab w:pos="430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Lasti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2"/>
        </w:rPr>
        <w:t>Yan,!: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exact"/>
        <w:ind w:left="134" w:right="-20"/>
        <w:jc w:val="left"/>
        <w:tabs>
          <w:tab w:pos="2720" w:val="left"/>
          <w:tab w:pos="5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5"/>
          <w:position w:val="1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"/>
          <w:w w:val="100"/>
          <w:position w:val="4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3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kli: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  <w:position w:val="-5"/>
        </w:rPr>
        <w:t>Kull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98"/>
          <w:position w:val="-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3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14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8" w:lineRule="exact"/>
        <w:ind w:left="272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88"/>
          <w:position w:val="-3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606262"/>
          <w:spacing w:val="7"/>
          <w:w w:val="103"/>
          <w:position w:val="-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82"/>
          <w:position w:val="-3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606262"/>
          <w:spacing w:val="7"/>
          <w:w w:val="110"/>
          <w:position w:val="-3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86"/>
          <w:position w:val="-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95"/>
          <w:position w:val="-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-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606262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606262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262"/>
          <w:spacing w:val="3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0"/>
          <w:position w:val="-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88"/>
          <w:position w:val="-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-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5"/>
          <w:w w:val="96"/>
          <w:position w:val="-3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4"/>
          <w:position w:val="-3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3"/>
          <w:position w:val="-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-2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262"/>
          <w:spacing w:val="0"/>
          <w:w w:val="100"/>
          <w:position w:val="-3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606262"/>
          <w:spacing w:val="4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lik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6"/>
          <w:position w:val="-3"/>
        </w:rPr>
        <w:t>D</w:t>
      </w:r>
      <w:r>
        <w:rPr>
          <w:rFonts w:ascii="Arial" w:hAnsi="Arial" w:cs="Arial" w:eastAsia="Arial"/>
          <w:sz w:val="18"/>
          <w:szCs w:val="18"/>
          <w:color w:val="383838"/>
          <w:spacing w:val="-17"/>
          <w:w w:val="106"/>
          <w:position w:val="-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51"/>
          <w:position w:val="-3"/>
        </w:rPr>
        <w:t>;_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-3"/>
          <w:w w:val="51"/>
          <w:position w:val="-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2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  <w:position w:val="-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422" w:lineRule="exact"/>
        <w:ind w:left="3534" w:right="-20"/>
        <w:jc w:val="left"/>
        <w:tabs>
          <w:tab w:pos="4120" w:val="left"/>
          <w:tab w:pos="5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8"/>
          <w:szCs w:val="48"/>
          <w:color w:val="606262"/>
          <w:spacing w:val="0"/>
          <w:w w:val="55"/>
        </w:rPr>
        <w:t>ı</w:t>
      </w:r>
      <w:r>
        <w:rPr>
          <w:rFonts w:ascii="Arial" w:hAnsi="Arial" w:cs="Arial" w:eastAsia="Arial"/>
          <w:sz w:val="48"/>
          <w:szCs w:val="48"/>
          <w:color w:val="606262"/>
          <w:spacing w:val="0"/>
          <w:w w:val="100"/>
        </w:rPr>
        <w:tab/>
      </w:r>
      <w:r>
        <w:rPr>
          <w:rFonts w:ascii="Arial" w:hAnsi="Arial" w:cs="Arial" w:eastAsia="Arial"/>
          <w:sz w:val="48"/>
          <w:szCs w:val="48"/>
          <w:color w:val="606262"/>
          <w:spacing w:val="0"/>
          <w:w w:val="55"/>
        </w:rPr>
        <w:t>ı</w:t>
      </w:r>
      <w:r>
        <w:rPr>
          <w:rFonts w:ascii="Arial" w:hAnsi="Arial" w:cs="Arial" w:eastAsia="Arial"/>
          <w:sz w:val="48"/>
          <w:szCs w:val="48"/>
          <w:color w:val="606262"/>
          <w:spacing w:val="0"/>
          <w:w w:val="100"/>
        </w:rPr>
        <w:tab/>
      </w:r>
      <w:r>
        <w:rPr>
          <w:rFonts w:ascii="Arial" w:hAnsi="Arial" w:cs="Arial" w:eastAsia="Arial"/>
          <w:sz w:val="48"/>
          <w:szCs w:val="48"/>
          <w:color w:val="60626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00"/>
          <w:position w:val="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9"/>
        </w:rPr>
        <w:t>21:28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139" w:right="-20"/>
        <w:jc w:val="left"/>
        <w:tabs>
          <w:tab w:pos="1740" w:val="left"/>
          <w:tab w:pos="4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2"/>
          <w:w w:val="115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  <w:position w:val="0"/>
        </w:rPr>
        <w:t>hibi: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1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8"/>
          <w:w w:val="3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7"/>
          <w:position w:val="1"/>
        </w:rPr>
        <w:t>K.i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6"/>
          <w:w w:val="77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-26"/>
          <w:w w:val="122"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  <w:position w:val="1"/>
        </w:rPr>
        <w:t>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left="1797" w:right="772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54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MANAV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6" w:lineRule="auto"/>
        <w:ind w:left="120" w:right="3557" w:firstLine="1652"/>
        <w:jc w:val="left"/>
        <w:tabs>
          <w:tab w:pos="1740" w:val="left"/>
          <w:tab w:pos="376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13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1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25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0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Plakas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  <w:position w:val="0"/>
        </w:rPr>
        <w:t>1096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139" w:right="-20"/>
        <w:jc w:val="left"/>
        <w:tabs>
          <w:tab w:pos="3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Anza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9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37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7" w:lineRule="auto"/>
        <w:ind w:left="1777" w:right="5467" w:firstLine="2009"/>
        <w:jc w:val="left"/>
        <w:tabs>
          <w:tab w:pos="3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5" w:lineRule="auto"/>
        <w:ind w:left="120" w:right="3819" w:firstLine="24"/>
        <w:jc w:val="left"/>
        <w:tabs>
          <w:tab w:pos="700" w:val="left"/>
          <w:tab w:pos="1780" w:val="left"/>
          <w:tab w:pos="1820" w:val="left"/>
          <w:tab w:pos="378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YardımcıEkip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59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59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7"/>
          <w:w w:val="15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9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2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90"/>
          <w:position w:val="0"/>
        </w:rPr>
        <w:t>tr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18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1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3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1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6" w:lineRule="exact"/>
        <w:ind w:left="17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4F4F50"/>
          <w:w w:val="55"/>
          <w:position w:val="1"/>
        </w:rPr>
        <w:t>l</w:t>
      </w:r>
      <w:r>
        <w:rPr>
          <w:rFonts w:ascii="Arial" w:hAnsi="Arial" w:cs="Arial" w:eastAsia="Arial"/>
          <w:sz w:val="30"/>
          <w:szCs w:val="30"/>
          <w:color w:val="4F4F50"/>
          <w:spacing w:val="8"/>
          <w:w w:val="55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1"/>
        </w:rPr>
        <w:t>ardımaGelenA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left="17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2" w:lineRule="auto"/>
        <w:ind w:left="144" w:right="1807" w:firstLine="-5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OlayınGöıüldüğü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6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atandaşla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3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Tarafımızca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edild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37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00" w:lineRule="exact"/>
        <w:ind w:left="139" w:right="-20"/>
        <w:jc w:val="left"/>
        <w:tabs>
          <w:tab w:pos="3840" w:val="left"/>
          <w:tab w:pos="5680" w:val="left"/>
          <w:tab w:pos="7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8.552979pt;margin-top:7.20368pt;width:4.4874pt;height:22.5pt;mso-position-horizontal-relative:page;mso-position-vertical-relative:paragraph;z-index:-16864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Arial" w:hAnsi="Arial" w:cs="Arial" w:eastAsia="Arial"/>
                      <w:sz w:val="45"/>
                      <w:szCs w:val="45"/>
                      <w:color w:val="383838"/>
                      <w:spacing w:val="0"/>
                      <w:w w:val="71"/>
                    </w:rPr>
                    <w:t>ı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57"/>
          <w:position w:val="-4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-3"/>
        </w:rPr>
        <w:t>IKö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92"/>
          <w:position w:val="-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-44"/>
          <w:w w:val="68"/>
          <w:position w:val="-3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3"/>
        </w:rPr>
        <w:t>ük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-3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jK.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4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1" w:lineRule="exact"/>
        <w:ind w:left="7212" w:right="4431"/>
        <w:jc w:val="center"/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383838"/>
          <w:spacing w:val="0"/>
          <w:w w:val="52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2" w:lineRule="auto"/>
        <w:ind w:left="139" w:right="5870"/>
        <w:jc w:val="left"/>
        <w:tabs>
          <w:tab w:pos="1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!Yangında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4"/>
          <w:w w:val="10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14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51" w:lineRule="auto"/>
        <w:ind w:left="139" w:right="170" w:firstLine="168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lastiklerde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YangınÇıkış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1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oruşturmada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  <w:position w:val="1"/>
        </w:rPr>
        <w:t>iz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98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91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ritini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lastikleri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1"/>
        </w:rPr>
        <w:t>tutuşturm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1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96"/>
          <w:position w:val="1"/>
        </w:rPr>
        <w:t>sı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deni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0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67" w:lineRule="auto"/>
        <w:ind w:left="139" w:right="5292"/>
        <w:jc w:val="left"/>
        <w:tabs>
          <w:tab w:pos="1760" w:val="left"/>
          <w:tab w:pos="5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6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IBe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8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2"/>
          <w:w w:val="11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79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139" w:right="-20"/>
        <w:jc w:val="left"/>
        <w:tabs>
          <w:tab w:pos="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00" w:bottom="0" w:left="80" w:right="0"/>
        </w:sectPr>
      </w:pPr>
      <w:rPr/>
    </w:p>
    <w:p>
      <w:pPr>
        <w:spacing w:before="19" w:after="0" w:line="224" w:lineRule="exact"/>
        <w:ind w:left="139" w:right="-7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0"/>
          <w:w w:val="100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6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909393"/>
          <w:spacing w:val="0"/>
          <w:w w:val="100"/>
          <w:position w:val="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909393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15" w:lineRule="exact"/>
        <w:ind w:right="-20"/>
        <w:jc w:val="left"/>
        <w:tabs>
          <w:tab w:pos="820" w:val="left"/>
          <w:tab w:pos="3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4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1"/>
        </w:rPr>
        <w:t>lı</w:t>
      </w:r>
      <w:r>
        <w:rPr>
          <w:rFonts w:ascii="Arial" w:hAnsi="Arial" w:cs="Arial" w:eastAsia="Arial"/>
          <w:sz w:val="19"/>
          <w:szCs w:val="19"/>
          <w:color w:val="383838"/>
          <w:spacing w:val="-28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5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22"/>
          <w:w w:val="13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  <w:position w:val="-1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8"/>
          <w:w w:val="91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-1"/>
        </w:rPr>
        <w:t>42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80" w:right="0"/>
          <w:cols w:num="2" w:equalWidth="0">
            <w:col w:w="1332" w:space="445"/>
            <w:col w:w="10063"/>
          </w:cols>
        </w:sectPr>
      </w:pPr>
      <w:rPr/>
    </w:p>
    <w:p>
      <w:pPr>
        <w:spacing w:before="24" w:after="0" w:line="240" w:lineRule="auto"/>
        <w:ind w:left="244" w:right="-20"/>
        <w:jc w:val="left"/>
        <w:tabs>
          <w:tab w:pos="940" w:val="left"/>
          <w:tab w:pos="3180" w:val="left"/>
          <w:tab w:pos="8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!.Posta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45" w:lineRule="exact"/>
        <w:ind w:left="1934" w:right="-20"/>
        <w:jc w:val="left"/>
        <w:tabs>
          <w:tab w:pos="4440" w:val="left"/>
          <w:tab w:pos="840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>Aıniı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75"/>
          <w:position w:val="1"/>
        </w:rPr>
        <w:t>2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18"/>
          <w:w w:val="75"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75"/>
          <w:position w:val="1"/>
        </w:rPr>
        <w:t>J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37"/>
          <w:w w:val="75"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52"/>
          <w:position w:val="1"/>
        </w:rPr>
        <w:t>MaYıs</w:t>
      </w:r>
      <w:r>
        <w:rPr>
          <w:rFonts w:ascii="Arial" w:hAnsi="Arial" w:cs="Arial" w:eastAsia="Arial"/>
          <w:sz w:val="24"/>
          <w:szCs w:val="24"/>
          <w:color w:val="383838"/>
          <w:spacing w:val="29"/>
          <w:w w:val="52"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62"/>
          <w:position w:val="1"/>
        </w:rPr>
        <w:t>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4682" w:right="-20"/>
        <w:jc w:val="left"/>
        <w:tabs>
          <w:tab w:pos="856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v:group style="position:absolute;margin-left:149.276169pt;margin-top:3.223558pt;width:1.90464pt;height:22.09959pt;mso-position-horizontal-relative:page;mso-position-vertical-relative:paragraph;z-index:-16868" coordorigin="2986,64" coordsize="38,442">
            <v:group style="position:absolute;left:3009;top:76;width:2;height:239" coordorigin="3009,76" coordsize="2,239">
              <v:shape style="position:absolute;left:3009;top:76;width:2;height:239" coordorigin="3009,76" coordsize="0,239" path="m3009,315l3009,76e" filled="f" stroked="t" strokeweight="1.190400pt" strokecolor="#2B3B8C">
                <v:path arrowok="t"/>
              </v:shape>
            </v:group>
            <v:group style="position:absolute;left:3005;top:287;width:2;height:201" coordorigin="3005,287" coordsize="2,201">
              <v:shape style="position:absolute;left:3005;top:287;width:2;height:201" coordorigin="3005,287" coordsize="0,201" path="m3005,487l3005,287e" filled="f" stroked="t" strokeweight="1.90464pt" strokecolor="#44579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33"/>
          <w:szCs w:val="33"/>
          <w:color w:val="4F4F50"/>
          <w:spacing w:val="0"/>
          <w:w w:val="128"/>
          <w:i/>
          <w:position w:val="-7"/>
        </w:rPr>
        <w:t>I</w:t>
      </w:r>
      <w:r>
        <w:rPr>
          <w:rFonts w:ascii="Times New Roman" w:hAnsi="Times New Roman" w:cs="Times New Roman" w:eastAsia="Times New Roman"/>
          <w:sz w:val="33"/>
          <w:szCs w:val="33"/>
          <w:color w:val="4F4F50"/>
          <w:spacing w:val="-34"/>
          <w:w w:val="128"/>
          <w:i/>
          <w:position w:val="-7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BCBCBC"/>
          <w:spacing w:val="0"/>
          <w:w w:val="87"/>
          <w:i/>
          <w:position w:val="-7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BCBCBC"/>
          <w:spacing w:val="-37"/>
          <w:w w:val="100"/>
          <w:i/>
          <w:position w:val="-7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79"/>
          <w:i/>
          <w:position w:val="-7"/>
        </w:rPr>
        <w:t>1</w:t>
      </w:r>
      <w:r>
        <w:rPr>
          <w:rFonts w:ascii="Arial" w:hAnsi="Arial" w:cs="Arial" w:eastAsia="Arial"/>
          <w:sz w:val="20"/>
          <w:szCs w:val="20"/>
          <w:color w:val="383838"/>
          <w:spacing w:val="-6"/>
          <w:w w:val="79"/>
          <w:i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79"/>
          <w:position w:val="-7"/>
        </w:rPr>
        <w:t>'JU</w:t>
      </w:r>
      <w:r>
        <w:rPr>
          <w:rFonts w:ascii="Arial" w:hAnsi="Arial" w:cs="Arial" w:eastAsia="Arial"/>
          <w:sz w:val="19"/>
          <w:szCs w:val="19"/>
          <w:color w:val="383838"/>
          <w:spacing w:val="-15"/>
          <w:w w:val="79"/>
          <w:position w:val="-7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72"/>
          <w:position w:val="-7"/>
        </w:rPr>
        <w:t>7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80" w:right="0"/>
        </w:sectPr>
      </w:pPr>
      <w:rPr/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6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103"/>
        </w:rPr>
        <w:t>itfaiy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7" w:lineRule="exact"/>
        <w:ind w:right="-82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4F4F50"/>
          <w:spacing w:val="0"/>
          <w:w w:val="214"/>
          <w:position w:val="-10"/>
        </w:rPr>
        <w:t>N</w:t>
      </w:r>
      <w:r>
        <w:rPr>
          <w:rFonts w:ascii="Times New Roman" w:hAnsi="Times New Roman" w:cs="Times New Roman" w:eastAsia="Times New Roman"/>
          <w:sz w:val="26"/>
          <w:szCs w:val="26"/>
          <w:color w:val="4F4F50"/>
          <w:spacing w:val="0"/>
          <w:w w:val="214"/>
          <w:position w:val="-1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4F4F50"/>
          <w:spacing w:val="0"/>
          <w:w w:val="214"/>
          <w:position w:val="-10"/>
        </w:rPr>
        <w:t>Iİ</w:t>
      </w:r>
      <w:r>
        <w:rPr>
          <w:rFonts w:ascii="Times New Roman" w:hAnsi="Times New Roman" w:cs="Times New Roman" w:eastAsia="Times New Roman"/>
          <w:sz w:val="26"/>
          <w:szCs w:val="26"/>
          <w:color w:val="4F4F50"/>
          <w:spacing w:val="3"/>
          <w:w w:val="214"/>
          <w:position w:val="-1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BCBCBC"/>
          <w:spacing w:val="0"/>
          <w:w w:val="63"/>
          <w:position w:val="-1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BCBCBC"/>
          <w:spacing w:val="24"/>
          <w:w w:val="63"/>
          <w:position w:val="-1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06262"/>
          <w:spacing w:val="0"/>
          <w:w w:val="100"/>
          <w:position w:val="-10"/>
        </w:rPr>
        <w:t>ŞE.K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510" w:lineRule="exact"/>
        <w:ind w:right="-20"/>
        <w:jc w:val="left"/>
        <w:tabs>
          <w:tab w:pos="740" w:val="left"/>
          <w:tab w:pos="1380" w:val="left"/>
          <w:tab w:pos="176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91"/>
          <w:szCs w:val="91"/>
          <w:color w:val="384280"/>
          <w:spacing w:val="-152"/>
          <w:w w:val="72"/>
          <w:position w:val="-32"/>
        </w:rPr>
        <w:t>3</w:t>
      </w:r>
      <w:r>
        <w:rPr>
          <w:rFonts w:ascii="Times New Roman" w:hAnsi="Times New Roman" w:cs="Times New Roman" w:eastAsia="Times New Roman"/>
          <w:sz w:val="91"/>
          <w:szCs w:val="91"/>
          <w:color w:val="4F4F50"/>
          <w:spacing w:val="-335"/>
          <w:w w:val="74"/>
          <w:position w:val="-32"/>
        </w:rPr>
        <w:t>d</w:t>
      </w:r>
      <w:r>
        <w:rPr>
          <w:rFonts w:ascii="Times New Roman" w:hAnsi="Times New Roman" w:cs="Times New Roman" w:eastAsia="Times New Roman"/>
          <w:sz w:val="10"/>
          <w:szCs w:val="10"/>
          <w:color w:val="A7A8A8"/>
          <w:spacing w:val="0"/>
          <w:w w:val="60"/>
          <w:position w:val="-16"/>
        </w:rPr>
        <w:t>,...</w:t>
      </w:r>
      <w:r>
        <w:rPr>
          <w:rFonts w:ascii="Times New Roman" w:hAnsi="Times New Roman" w:cs="Times New Roman" w:eastAsia="Times New Roman"/>
          <w:sz w:val="10"/>
          <w:szCs w:val="10"/>
          <w:color w:val="A7A8A8"/>
          <w:spacing w:val="5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CBCBC"/>
          <w:spacing w:val="-13"/>
          <w:w w:val="78"/>
          <w:position w:val="-16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606262"/>
          <w:spacing w:val="0"/>
          <w:w w:val="160"/>
          <w:position w:val="-16"/>
        </w:rPr>
        <w:t>••</w:t>
      </w:r>
      <w:r>
        <w:rPr>
          <w:rFonts w:ascii="Times New Roman" w:hAnsi="Times New Roman" w:cs="Times New Roman" w:eastAsia="Times New Roman"/>
          <w:sz w:val="10"/>
          <w:szCs w:val="10"/>
          <w:color w:val="606262"/>
          <w:spacing w:val="0"/>
          <w:w w:val="100"/>
          <w:position w:val="-16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606262"/>
          <w:spacing w:val="0"/>
          <w:w w:val="100"/>
          <w:position w:val="-16"/>
        </w:rPr>
      </w:r>
      <w:r>
        <w:rPr>
          <w:rFonts w:ascii="Times New Roman" w:hAnsi="Times New Roman" w:cs="Times New Roman" w:eastAsia="Times New Roman"/>
          <w:sz w:val="10"/>
          <w:szCs w:val="10"/>
          <w:color w:val="A7A8A8"/>
          <w:spacing w:val="0"/>
          <w:w w:val="304"/>
          <w:position w:val="-16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A7A8A8"/>
          <w:spacing w:val="0"/>
          <w:w w:val="304"/>
          <w:position w:val="-16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7A8A8"/>
          <w:spacing w:val="0"/>
          <w:w w:val="304"/>
          <w:position w:val="-16"/>
        </w:rPr>
        <w:t>•.,</w:t>
      </w:r>
      <w:r>
        <w:rPr>
          <w:rFonts w:ascii="Times New Roman" w:hAnsi="Times New Roman" w:cs="Times New Roman" w:eastAsia="Times New Roman"/>
          <w:sz w:val="10"/>
          <w:szCs w:val="10"/>
          <w:color w:val="A7A8A8"/>
          <w:spacing w:val="0"/>
          <w:w w:val="100"/>
          <w:position w:val="-16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A7A8A8"/>
          <w:spacing w:val="0"/>
          <w:w w:val="78"/>
          <w:position w:val="-16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A7A8A8"/>
          <w:spacing w:val="0"/>
          <w:w w:val="100"/>
          <w:position w:val="-16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A7A8A8"/>
          <w:spacing w:val="0"/>
          <w:w w:val="100"/>
          <w:position w:val="-16"/>
        </w:rPr>
      </w:r>
      <w:r>
        <w:rPr>
          <w:rFonts w:ascii="Times New Roman" w:hAnsi="Times New Roman" w:cs="Times New Roman" w:eastAsia="Times New Roman"/>
          <w:sz w:val="10"/>
          <w:szCs w:val="10"/>
          <w:color w:val="909393"/>
          <w:spacing w:val="0"/>
          <w:w w:val="50"/>
          <w:i/>
          <w:position w:val="-16"/>
        </w:rPr>
        <w:t>'WJ</w:t>
      </w:r>
      <w:r>
        <w:rPr>
          <w:rFonts w:ascii="Times New Roman" w:hAnsi="Times New Roman" w:cs="Times New Roman" w:eastAsia="Times New Roman"/>
          <w:sz w:val="10"/>
          <w:szCs w:val="10"/>
          <w:color w:val="909393"/>
          <w:spacing w:val="-3"/>
          <w:w w:val="51"/>
          <w:i/>
          <w:position w:val="-16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606262"/>
          <w:spacing w:val="0"/>
          <w:w w:val="78"/>
          <w:i/>
          <w:position w:val="-16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80" w:right="0"/>
          <w:cols w:num="3" w:equalWidth="0">
            <w:col w:w="813" w:space="1283"/>
            <w:col w:w="1752" w:space="4214"/>
            <w:col w:w="3778"/>
          </w:cols>
        </w:sectPr>
      </w:pPr>
      <w:rPr/>
    </w:p>
    <w:p>
      <w:pPr>
        <w:spacing w:before="50" w:after="0" w:line="178" w:lineRule="exact"/>
        <w:ind w:left="2082" w:right="-78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100"/>
          <w:position w:val="-9"/>
        </w:rPr>
        <w:t>itfaly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100"/>
          <w:position w:val="-9"/>
        </w:rPr>
        <w:t>Kuuı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100"/>
          <w:position w:val="-9"/>
        </w:rPr>
        <w:t>y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right="-20"/>
        <w:jc w:val="left"/>
        <w:tabs>
          <w:tab w:pos="4920" w:val="left"/>
          <w:tab w:pos="5880" w:val="left"/>
          <w:tab w:pos="626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606262"/>
          <w:spacing w:val="0"/>
          <w:w w:val="100"/>
          <w:position w:val="-10"/>
        </w:rPr>
        <w:t>aölge</w:t>
      </w:r>
      <w:r>
        <w:rPr>
          <w:rFonts w:ascii="Arial" w:hAnsi="Arial" w:cs="Arial" w:eastAsia="Arial"/>
          <w:sz w:val="23"/>
          <w:szCs w:val="23"/>
          <w:color w:val="606262"/>
          <w:spacing w:val="-58"/>
          <w:w w:val="100"/>
          <w:position w:val="-10"/>
        </w:rPr>
        <w:t> </w:t>
      </w:r>
      <w:r>
        <w:rPr>
          <w:rFonts w:ascii="Arial" w:hAnsi="Arial" w:cs="Arial" w:eastAsia="Arial"/>
          <w:sz w:val="23"/>
          <w:szCs w:val="23"/>
          <w:color w:val="606262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23"/>
          <w:szCs w:val="23"/>
          <w:color w:val="606262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27"/>
          <w:szCs w:val="27"/>
          <w:color w:val="606262"/>
          <w:spacing w:val="0"/>
          <w:w w:val="106"/>
          <w:position w:val="-3"/>
        </w:rPr>
        <w:t>B</w:t>
      </w:r>
      <w:r>
        <w:rPr>
          <w:rFonts w:ascii="Times New Roman" w:hAnsi="Times New Roman" w:cs="Times New Roman" w:eastAsia="Times New Roman"/>
          <w:sz w:val="27"/>
          <w:szCs w:val="27"/>
          <w:color w:val="606262"/>
          <w:spacing w:val="-4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15"/>
          <w:w w:val="103"/>
          <w:position w:val="-3"/>
        </w:rPr>
        <w:t>u</w:t>
      </w:r>
      <w:r>
        <w:rPr>
          <w:rFonts w:ascii="Times New Roman" w:hAnsi="Times New Roman" w:cs="Times New Roman" w:eastAsia="Times New Roman"/>
          <w:sz w:val="27"/>
          <w:szCs w:val="27"/>
          <w:color w:val="606262"/>
          <w:spacing w:val="-2"/>
          <w:w w:val="193"/>
          <w:position w:val="-3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A7A8A8"/>
          <w:spacing w:val="0"/>
          <w:w w:val="89"/>
          <w:position w:val="-3"/>
        </w:rPr>
        <w:t>··</w:t>
      </w:r>
      <w:r>
        <w:rPr>
          <w:rFonts w:ascii="Times New Roman" w:hAnsi="Times New Roman" w:cs="Times New Roman" w:eastAsia="Times New Roman"/>
          <w:sz w:val="27"/>
          <w:szCs w:val="27"/>
          <w:color w:val="A7A8A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A7A8A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7"/>
          <w:szCs w:val="27"/>
          <w:color w:val="97A3CD"/>
          <w:spacing w:val="0"/>
          <w:w w:val="65"/>
          <w:position w:val="-3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97A3C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97A3C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7"/>
          <w:szCs w:val="27"/>
          <w:color w:val="606262"/>
          <w:spacing w:val="0"/>
          <w:w w:val="54"/>
          <w:position w:val="-3"/>
        </w:rPr>
        <w:t>,,.....,</w:t>
      </w:r>
      <w:r>
        <w:rPr>
          <w:rFonts w:ascii="Times New Roman" w:hAnsi="Times New Roman" w:cs="Times New Roman" w:eastAsia="Times New Roman"/>
          <w:sz w:val="27"/>
          <w:szCs w:val="27"/>
          <w:color w:val="606262"/>
          <w:spacing w:val="-17"/>
          <w:w w:val="54"/>
          <w:position w:val="-3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384280"/>
          <w:spacing w:val="0"/>
          <w:w w:val="97"/>
          <w:position w:val="-3"/>
        </w:rPr>
        <w:t>,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80" w:right="0"/>
          <w:cols w:num="2" w:equalWidth="0">
            <w:col w:w="3224" w:space="80"/>
            <w:col w:w="8536"/>
          </w:cols>
        </w:sectPr>
      </w:pPr>
      <w:rPr/>
    </w:p>
    <w:p>
      <w:pPr>
        <w:spacing w:before="0" w:after="0" w:line="357" w:lineRule="exact"/>
        <w:ind w:right="1761"/>
        <w:jc w:val="right"/>
        <w:tabs>
          <w:tab w:pos="6060" w:val="left"/>
          <w:tab w:pos="6640" w:val="left"/>
          <w:tab w:pos="7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8.794891pt;margin-top:10.032877pt;width:274.748588pt;height:15.403015pt;mso-position-horizontal-relative:page;mso-position-vertical-relative:paragraph;z-index:-16863" type="#_x0000_t202" filled="f" stroked="f">
            <v:textbox inset="0,0,0,0">
              <w:txbxContent>
                <w:p>
                  <w:pPr>
                    <w:spacing w:before="0" w:after="0" w:line="308" w:lineRule="exact"/>
                    <w:ind w:right="-86"/>
                    <w:jc w:val="left"/>
                    <w:tabs>
                      <w:tab w:pos="1180" w:val="left"/>
                      <w:tab w:pos="3560" w:val="left"/>
                      <w:tab w:pos="4980" w:val="left"/>
                    </w:tabs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w w:val="88"/>
                      <w:position w:val="-2"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-34"/>
                      <w:w w:val="100"/>
                      <w:position w:val="-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F4F50"/>
                      <w:spacing w:val="1"/>
                      <w:w w:val="100"/>
                      <w:position w:val="-2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  <w:position w:val="-2"/>
                    </w:rPr>
                    <w:t>lı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11"/>
                      <w:w w:val="100"/>
                      <w:position w:val="-2"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F4F50"/>
                      <w:spacing w:val="0"/>
                      <w:w w:val="100"/>
                      <w:position w:val="-2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F4F50"/>
                      <w:spacing w:val="0"/>
                      <w:w w:val="100"/>
                      <w:position w:val="-2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F4F50"/>
                      <w:spacing w:val="0"/>
                      <w:w w:val="100"/>
                      <w:position w:val="-2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  <w:position w:val="-1"/>
                    </w:rPr>
                    <w:t>AV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A7A8A8"/>
                      <w:spacing w:val="-2"/>
                      <w:w w:val="195"/>
                      <w:position w:val="5"/>
                    </w:rPr>
                    <w:t>: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A7A8A8"/>
                      <w:spacing w:val="-25"/>
                      <w:w w:val="139"/>
                      <w:position w:val="5"/>
                    </w:rPr>
                    <w:t>.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383838"/>
                      <w:spacing w:val="-23"/>
                      <w:w w:val="94"/>
                      <w:position w:val="5"/>
                    </w:rPr>
                    <w:t>a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383838"/>
                      <w:spacing w:val="0"/>
                      <w:w w:val="103"/>
                      <w:position w:val="5"/>
                    </w:rPr>
                    <w:t>g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383838"/>
                      <w:spacing w:val="-36"/>
                      <w:w w:val="102"/>
                      <w:position w:val="5"/>
                    </w:rPr>
                    <w:t>ı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4F4F50"/>
                      <w:spacing w:val="0"/>
                      <w:w w:val="106"/>
                      <w:position w:val="5"/>
                    </w:rPr>
                    <w:t>h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4F4F50"/>
                      <w:spacing w:val="0"/>
                      <w:w w:val="100"/>
                      <w:position w:val="5"/>
                    </w:rPr>
                    <w:tab/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4F4F50"/>
                      <w:spacing w:val="0"/>
                      <w:w w:val="100"/>
                      <w:position w:val="5"/>
                    </w:rPr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606262"/>
                      <w:spacing w:val="-7"/>
                      <w:w w:val="60"/>
                      <w:position w:val="5"/>
                    </w:rPr>
                    <w:t>·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383838"/>
                      <w:spacing w:val="0"/>
                      <w:w w:val="55"/>
                      <w:position w:val="5"/>
                    </w:rPr>
                    <w:t>V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383838"/>
                      <w:spacing w:val="9"/>
                      <w:w w:val="55"/>
                      <w:position w:val="5"/>
                    </w:rPr>
                    <w:t>e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4F4F50"/>
                      <w:spacing w:val="3"/>
                      <w:w w:val="91"/>
                      <w:position w:val="5"/>
                    </w:rPr>
                    <w:t>A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383838"/>
                      <w:spacing w:val="0"/>
                      <w:w w:val="82"/>
                      <w:position w:val="5"/>
                    </w:rPr>
                    <w:t>cf1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606262"/>
          <w:spacing w:val="-28"/>
          <w:w w:val="131"/>
          <w:position w:val="-6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color w:val="606262"/>
          <w:spacing w:val="0"/>
          <w:w w:val="131"/>
          <w:position w:val="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606262"/>
          <w:spacing w:val="-9"/>
          <w:w w:val="131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06262"/>
          <w:spacing w:val="0"/>
          <w:w w:val="100"/>
          <w:position w:val="0"/>
        </w:rPr>
        <w:t>Pesta</w:t>
      </w:r>
      <w:r>
        <w:rPr>
          <w:rFonts w:ascii="Times New Roman" w:hAnsi="Times New Roman" w:cs="Times New Roman" w:eastAsia="Times New Roman"/>
          <w:sz w:val="22"/>
          <w:szCs w:val="22"/>
          <w:color w:val="60626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06262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06262"/>
          <w:spacing w:val="0"/>
          <w:w w:val="95"/>
          <w:position w:val="0"/>
        </w:rPr>
        <w:t>rlif31A</w:t>
      </w:r>
      <w:r>
        <w:rPr>
          <w:rFonts w:ascii="Times New Roman" w:hAnsi="Times New Roman" w:cs="Times New Roman" w:eastAsia="Times New Roman"/>
          <w:sz w:val="24"/>
          <w:szCs w:val="24"/>
          <w:color w:val="606262"/>
          <w:spacing w:val="0"/>
          <w:w w:val="95"/>
          <w:position w:val="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606262"/>
          <w:spacing w:val="15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06262"/>
          <w:spacing w:val="0"/>
          <w:w w:val="100"/>
          <w:position w:val="0"/>
        </w:rPr>
        <w:t>Amlfl</w:t>
      </w:r>
      <w:r>
        <w:rPr>
          <w:rFonts w:ascii="Times New Roman" w:hAnsi="Times New Roman" w:cs="Times New Roman" w:eastAsia="Times New Roman"/>
          <w:sz w:val="22"/>
          <w:szCs w:val="22"/>
          <w:color w:val="606262"/>
          <w:spacing w:val="-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0626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60626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BCBCBC"/>
          <w:spacing w:val="0"/>
          <w:w w:val="51"/>
          <w:position w:val="12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BCBCBC"/>
          <w:spacing w:val="0"/>
          <w:w w:val="100"/>
          <w:position w:val="1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BCBCBC"/>
          <w:spacing w:val="0"/>
          <w:w w:val="100"/>
          <w:position w:val="12"/>
        </w:rPr>
      </w:r>
      <w:r>
        <w:rPr>
          <w:rFonts w:ascii="Times New Roman" w:hAnsi="Times New Roman" w:cs="Times New Roman" w:eastAsia="Times New Roman"/>
          <w:sz w:val="20"/>
          <w:szCs w:val="20"/>
          <w:color w:val="BCBCBC"/>
          <w:spacing w:val="0"/>
          <w:w w:val="87"/>
          <w:i/>
          <w:position w:val="12"/>
        </w:rPr>
        <w:t>·u</w:t>
      </w:r>
      <w:r>
        <w:rPr>
          <w:rFonts w:ascii="Times New Roman" w:hAnsi="Times New Roman" w:cs="Times New Roman" w:eastAsia="Times New Roman"/>
          <w:sz w:val="20"/>
          <w:szCs w:val="20"/>
          <w:color w:val="BCBCBC"/>
          <w:spacing w:val="-7"/>
          <w:w w:val="87"/>
          <w:i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7CA1"/>
          <w:spacing w:val="0"/>
          <w:w w:val="145"/>
          <w:i/>
          <w:position w:val="1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7CA1"/>
          <w:spacing w:val="0"/>
          <w:w w:val="145"/>
          <w:i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7CA1"/>
          <w:spacing w:val="11"/>
          <w:w w:val="145"/>
          <w:i/>
          <w:position w:val="1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233189"/>
          <w:spacing w:val="0"/>
          <w:w w:val="145"/>
          <w:i/>
          <w:position w:val="12"/>
        </w:rPr>
        <w:t>J</w:t>
      </w:r>
      <w:r>
        <w:rPr>
          <w:rFonts w:ascii="Times New Roman" w:hAnsi="Times New Roman" w:cs="Times New Roman" w:eastAsia="Times New Roman"/>
          <w:sz w:val="12"/>
          <w:szCs w:val="12"/>
          <w:color w:val="233189"/>
          <w:spacing w:val="-17"/>
          <w:w w:val="145"/>
          <w:i/>
          <w:position w:val="1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CBCBC"/>
          <w:spacing w:val="0"/>
          <w:w w:val="173"/>
          <w:i/>
          <w:position w:val="12"/>
        </w:rPr>
        <w:t>''</w:t>
      </w:r>
      <w:r>
        <w:rPr>
          <w:rFonts w:ascii="Times New Roman" w:hAnsi="Times New Roman" w:cs="Times New Roman" w:eastAsia="Times New Roman"/>
          <w:sz w:val="12"/>
          <w:szCs w:val="12"/>
          <w:color w:val="BCBCBC"/>
          <w:spacing w:val="0"/>
          <w:w w:val="100"/>
          <w:i/>
          <w:position w:val="12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BCBCBC"/>
          <w:spacing w:val="0"/>
          <w:w w:val="100"/>
          <w:i/>
          <w:position w:val="12"/>
        </w:rPr>
      </w:r>
      <w:r>
        <w:rPr>
          <w:rFonts w:ascii="Times New Roman" w:hAnsi="Times New Roman" w:cs="Times New Roman" w:eastAsia="Times New Roman"/>
          <w:sz w:val="17"/>
          <w:szCs w:val="17"/>
          <w:color w:val="909393"/>
          <w:spacing w:val="-14"/>
          <w:w w:val="163"/>
          <w:position w:val="12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-10"/>
          <w:w w:val="218"/>
          <w:position w:val="12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-47"/>
          <w:w w:val="95"/>
          <w:position w:val="12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-32"/>
          <w:w w:val="139"/>
          <w:position w:val="12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78"/>
          <w:position w:val="1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-14"/>
          <w:w w:val="78"/>
          <w:position w:val="1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39"/>
          <w:position w:val="12"/>
        </w:rPr>
        <w:t>""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93" w:lineRule="exact"/>
        <w:ind w:right="1685"/>
        <w:jc w:val="righ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0"/>
          <w:szCs w:val="20"/>
          <w:color w:val="A7A8A8"/>
          <w:w w:val="91"/>
          <w:position w:val="-10"/>
        </w:rPr>
        <w:t>'</w:t>
      </w:r>
      <w:r>
        <w:rPr>
          <w:rFonts w:ascii="Arial" w:hAnsi="Arial" w:cs="Arial" w:eastAsia="Arial"/>
          <w:sz w:val="20"/>
          <w:szCs w:val="20"/>
          <w:color w:val="A7A8A8"/>
          <w:w w:val="92"/>
          <w:position w:val="-10"/>
        </w:rPr>
        <w:t>1</w:t>
      </w:r>
      <w:r>
        <w:rPr>
          <w:rFonts w:ascii="Arial" w:hAnsi="Arial" w:cs="Arial" w:eastAsia="Arial"/>
          <w:sz w:val="20"/>
          <w:szCs w:val="20"/>
          <w:color w:val="A7A8A8"/>
          <w:spacing w:val="-25"/>
          <w:w w:val="100"/>
          <w:position w:val="-10"/>
        </w:rPr>
        <w:t> </w:t>
      </w:r>
      <w:r>
        <w:rPr>
          <w:rFonts w:ascii="Arial" w:hAnsi="Arial" w:cs="Arial" w:eastAsia="Arial"/>
          <w:sz w:val="20"/>
          <w:szCs w:val="20"/>
          <w:color w:val="A7A8A8"/>
          <w:spacing w:val="0"/>
          <w:w w:val="47"/>
          <w:position w:val="-10"/>
        </w:rPr>
        <w:t>'</w:t>
      </w:r>
      <w:r>
        <w:rPr>
          <w:rFonts w:ascii="Arial" w:hAnsi="Arial" w:cs="Arial" w:eastAsia="Arial"/>
          <w:sz w:val="20"/>
          <w:szCs w:val="20"/>
          <w:color w:val="A7A8A8"/>
          <w:spacing w:val="0"/>
          <w:w w:val="47"/>
          <w:position w:val="-10"/>
        </w:rPr>
        <w:t> </w:t>
      </w:r>
      <w:r>
        <w:rPr>
          <w:rFonts w:ascii="Arial" w:hAnsi="Arial" w:cs="Arial" w:eastAsia="Arial"/>
          <w:sz w:val="20"/>
          <w:szCs w:val="20"/>
          <w:color w:val="A7A8A8"/>
          <w:spacing w:val="3"/>
          <w:w w:val="47"/>
          <w:position w:val="-10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-10"/>
        </w:rPr>
        <w:t>u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-10"/>
        </w:rPr>
        <w:t>  </w:t>
      </w:r>
      <w:r>
        <w:rPr>
          <w:rFonts w:ascii="Arial" w:hAnsi="Arial" w:cs="Arial" w:eastAsia="Arial"/>
          <w:sz w:val="18"/>
          <w:szCs w:val="18"/>
          <w:color w:val="383838"/>
          <w:spacing w:val="13"/>
          <w:w w:val="100"/>
          <w:position w:val="-10"/>
        </w:rPr>
        <w:t> </w:t>
      </w:r>
      <w:r>
        <w:rPr>
          <w:rFonts w:ascii="Arial" w:hAnsi="Arial" w:cs="Arial" w:eastAsia="Arial"/>
          <w:sz w:val="20"/>
          <w:szCs w:val="20"/>
          <w:color w:val="A7A8A8"/>
          <w:spacing w:val="-4"/>
          <w:w w:val="53"/>
          <w:position w:val="-10"/>
        </w:rPr>
        <w:t>-</w:t>
      </w:r>
      <w:r>
        <w:rPr>
          <w:rFonts w:ascii="Arial" w:hAnsi="Arial" w:cs="Arial" w:eastAsia="Arial"/>
          <w:sz w:val="20"/>
          <w:szCs w:val="20"/>
          <w:color w:val="909393"/>
          <w:spacing w:val="-35"/>
          <w:w w:val="95"/>
          <w:position w:val="-10"/>
        </w:rPr>
        <w:t>·</w:t>
      </w:r>
      <w:r>
        <w:rPr>
          <w:rFonts w:ascii="Arial" w:hAnsi="Arial" w:cs="Arial" w:eastAsia="Arial"/>
          <w:sz w:val="20"/>
          <w:szCs w:val="20"/>
          <w:color w:val="4F4F50"/>
          <w:spacing w:val="-11"/>
          <w:w w:val="80"/>
          <w:position w:val="-10"/>
        </w:rPr>
        <w:t>a</w:t>
      </w:r>
      <w:r>
        <w:rPr>
          <w:rFonts w:ascii="Arial" w:hAnsi="Arial" w:cs="Arial" w:eastAsia="Arial"/>
          <w:sz w:val="20"/>
          <w:szCs w:val="20"/>
          <w:color w:val="383838"/>
          <w:spacing w:val="-11"/>
          <w:w w:val="161"/>
          <w:position w:val="-10"/>
        </w:rPr>
        <w:t>ı</w:t>
      </w:r>
      <w:r>
        <w:rPr>
          <w:rFonts w:ascii="Arial" w:hAnsi="Arial" w:cs="Arial" w:eastAsia="Arial"/>
          <w:sz w:val="20"/>
          <w:szCs w:val="20"/>
          <w:color w:val="4F4F50"/>
          <w:spacing w:val="-18"/>
          <w:w w:val="75"/>
          <w:position w:val="-10"/>
        </w:rPr>
        <w:t>e</w:t>
      </w:r>
      <w:r>
        <w:rPr>
          <w:rFonts w:ascii="Arial" w:hAnsi="Arial" w:cs="Arial" w:eastAsia="Arial"/>
          <w:sz w:val="20"/>
          <w:szCs w:val="20"/>
          <w:color w:val="A7A8A8"/>
          <w:spacing w:val="-13"/>
          <w:w w:val="142"/>
          <w:position w:val="-10"/>
        </w:rPr>
        <w:t>.</w:t>
      </w:r>
      <w:r>
        <w:rPr>
          <w:rFonts w:ascii="Arial" w:hAnsi="Arial" w:cs="Arial" w:eastAsia="Arial"/>
          <w:sz w:val="20"/>
          <w:szCs w:val="20"/>
          <w:color w:val="4F4F50"/>
          <w:spacing w:val="0"/>
          <w:w w:val="72"/>
          <w:position w:val="-10"/>
        </w:rPr>
        <w:t>Şi.Jb</w:t>
      </w:r>
      <w:r>
        <w:rPr>
          <w:rFonts w:ascii="Arial" w:hAnsi="Arial" w:cs="Arial" w:eastAsia="Arial"/>
          <w:sz w:val="20"/>
          <w:szCs w:val="20"/>
          <w:color w:val="4F4F50"/>
          <w:spacing w:val="-29"/>
          <w:w w:val="73"/>
          <w:position w:val="-10"/>
        </w:rPr>
        <w:t>a</w:t>
      </w:r>
      <w:r>
        <w:rPr>
          <w:rFonts w:ascii="Arial" w:hAnsi="Arial" w:cs="Arial" w:eastAsia="Arial"/>
          <w:sz w:val="20"/>
          <w:szCs w:val="20"/>
          <w:color w:val="909393"/>
          <w:spacing w:val="-22"/>
          <w:w w:val="94"/>
          <w:position w:val="-10"/>
        </w:rPr>
        <w:t>.</w:t>
      </w:r>
      <w:r>
        <w:rPr>
          <w:rFonts w:ascii="Arial" w:hAnsi="Arial" w:cs="Arial" w:eastAsia="Arial"/>
          <w:sz w:val="20"/>
          <w:szCs w:val="20"/>
          <w:color w:val="383838"/>
          <w:spacing w:val="-4"/>
          <w:w w:val="84"/>
          <w:position w:val="-10"/>
        </w:rPr>
        <w:t>M</w:t>
      </w:r>
      <w:r>
        <w:rPr>
          <w:rFonts w:ascii="Arial" w:hAnsi="Arial" w:cs="Arial" w:eastAsia="Arial"/>
          <w:sz w:val="20"/>
          <w:szCs w:val="20"/>
          <w:color w:val="4F4F50"/>
          <w:spacing w:val="0"/>
          <w:w w:val="66"/>
          <w:position w:val="-10"/>
        </w:rPr>
        <w:t>üd-</w:t>
      </w:r>
      <w:r>
        <w:rPr>
          <w:rFonts w:ascii="Arial" w:hAnsi="Arial" w:cs="Arial" w:eastAsia="Arial"/>
          <w:sz w:val="20"/>
          <w:szCs w:val="20"/>
          <w:color w:val="4F4F50"/>
          <w:spacing w:val="-10"/>
          <w:w w:val="66"/>
          <w:position w:val="-10"/>
        </w:rPr>
        <w:t>Ü</w:t>
      </w:r>
      <w:r>
        <w:rPr>
          <w:rFonts w:ascii="Arial" w:hAnsi="Arial" w:cs="Arial" w:eastAsia="Arial"/>
          <w:sz w:val="20"/>
          <w:szCs w:val="20"/>
          <w:color w:val="383838"/>
          <w:spacing w:val="-21"/>
          <w:w w:val="131"/>
          <w:position w:val="-10"/>
        </w:rPr>
        <w:t>(</w:t>
      </w:r>
      <w:r>
        <w:rPr>
          <w:rFonts w:ascii="Arial" w:hAnsi="Arial" w:cs="Arial" w:eastAsia="Arial"/>
          <w:sz w:val="20"/>
          <w:szCs w:val="20"/>
          <w:color w:val="4F4F50"/>
          <w:spacing w:val="0"/>
          <w:w w:val="91"/>
          <w:position w:val="-10"/>
        </w:rPr>
        <w:t>ü</w:t>
      </w:r>
      <w:r>
        <w:rPr>
          <w:rFonts w:ascii="Arial" w:hAnsi="Arial" w:cs="Arial" w:eastAsia="Arial"/>
          <w:sz w:val="20"/>
          <w:szCs w:val="20"/>
          <w:color w:val="4F4F50"/>
          <w:spacing w:val="0"/>
          <w:w w:val="100"/>
          <w:position w:val="-10"/>
        </w:rPr>
        <w:t> </w:t>
      </w:r>
      <w:r>
        <w:rPr>
          <w:rFonts w:ascii="Arial" w:hAnsi="Arial" w:cs="Arial" w:eastAsia="Arial"/>
          <w:sz w:val="20"/>
          <w:szCs w:val="20"/>
          <w:color w:val="4F4F50"/>
          <w:spacing w:val="22"/>
          <w:w w:val="100"/>
          <w:position w:val="-10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72"/>
          <w:position w:val="-10"/>
        </w:rPr>
        <w:t>v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80" w:right="0"/>
        </w:sectPr>
      </w:pPr>
      <w:rPr/>
    </w:p>
    <w:p>
      <w:pPr>
        <w:spacing w:before="21" w:after="0" w:line="169" w:lineRule="exact"/>
        <w:ind w:right="-20"/>
        <w:jc w:val="right"/>
        <w:tabs>
          <w:tab w:pos="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38.800644pt;margin-top:18.749289pt;width:.1pt;height:18.879228pt;mso-position-horizontal-relative:page;mso-position-vertical-relative:paragraph;z-index:-16867" coordorigin="2776,375" coordsize="2,378">
            <v:shape style="position:absolute;left:2776;top:375;width:2;height:378" coordorigin="2776,375" coordsize="0,378" path="m2776,753l2776,375e" filled="f" stroked="t" strokeweight=".23808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5"/>
          <w:szCs w:val="25"/>
          <w:color w:val="383838"/>
          <w:w w:val="152"/>
          <w:position w:val="-10"/>
        </w:rPr>
        <w:t>i</w:t>
      </w:r>
      <w:r>
        <w:rPr>
          <w:rFonts w:ascii="Arial" w:hAnsi="Arial" w:cs="Arial" w:eastAsia="Arial"/>
          <w:sz w:val="25"/>
          <w:szCs w:val="25"/>
          <w:color w:val="383838"/>
          <w:w w:val="100"/>
          <w:position w:val="-10"/>
        </w:rPr>
        <w:tab/>
      </w:r>
      <w:r>
        <w:rPr>
          <w:rFonts w:ascii="Arial" w:hAnsi="Arial" w:cs="Arial" w:eastAsia="Arial"/>
          <w:sz w:val="25"/>
          <w:szCs w:val="25"/>
          <w:color w:val="383838"/>
          <w:w w:val="100"/>
          <w:position w:val="-1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91"/>
          <w:position w:val="-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94"/>
          <w:position w:val="-9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35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  <w:position w:val="-9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5"/>
          <w:w w:val="107"/>
          <w:position w:val="-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-9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210" w:right="-20"/>
        <w:jc w:val="left"/>
        <w:tabs>
          <w:tab w:pos="980" w:val="left"/>
          <w:tab w:pos="3220" w:val="left"/>
        </w:tabs>
        <w:rPr>
          <w:rFonts w:ascii="Arial" w:hAnsi="Arial" w:cs="Arial" w:eastAsia="Arial"/>
          <w:sz w:val="31"/>
          <w:szCs w:val="31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BCBCBC"/>
          <w:spacing w:val="0"/>
          <w:w w:val="100"/>
          <w:position w:val="2"/>
        </w:rPr>
        <w:t>,.</w:t>
      </w:r>
      <w:r>
        <w:rPr>
          <w:rFonts w:ascii="Arial" w:hAnsi="Arial" w:cs="Arial" w:eastAsia="Arial"/>
          <w:sz w:val="16"/>
          <w:szCs w:val="16"/>
          <w:color w:val="BCBCBC"/>
          <w:spacing w:val="-38"/>
          <w:w w:val="100"/>
          <w:position w:val="2"/>
        </w:rPr>
        <w:t> </w:t>
      </w:r>
      <w:r>
        <w:rPr>
          <w:rFonts w:ascii="Arial" w:hAnsi="Arial" w:cs="Arial" w:eastAsia="Arial"/>
          <w:sz w:val="16"/>
          <w:szCs w:val="16"/>
          <w:color w:val="BCBCBC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6"/>
          <w:szCs w:val="16"/>
          <w:color w:val="BCBCBC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6"/>
          <w:szCs w:val="16"/>
          <w:color w:val="909393"/>
          <w:spacing w:val="0"/>
          <w:w w:val="301"/>
          <w:position w:val="2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90939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909393"/>
          <w:spacing w:val="0"/>
          <w:w w:val="100"/>
          <w:position w:val="2"/>
        </w:rPr>
      </w:r>
      <w:r>
        <w:rPr>
          <w:rFonts w:ascii="Arial" w:hAnsi="Arial" w:cs="Arial" w:eastAsia="Arial"/>
          <w:sz w:val="31"/>
          <w:szCs w:val="31"/>
          <w:color w:val="606262"/>
          <w:spacing w:val="0"/>
          <w:w w:val="100"/>
          <w:position w:val="-5"/>
        </w:rPr>
        <w:t>i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63" w:lineRule="atLeast"/>
        <w:ind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v:group style="position:absolute;margin-left:582.819824pt;margin-top:10.941827pt;width:.1pt;height:64.284965pt;mso-position-horizontal-relative:page;mso-position-vertical-relative:paragraph;z-index:-16866" coordorigin="11656,219" coordsize="2,1286">
            <v:shape style="position:absolute;left:11656;top:219;width:2;height:1286" coordorigin="11656,219" coordsize="0,1286" path="m11656,1505l11656,219e" filled="f" stroked="t" strokeweight=".23808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6"/>
          <w:szCs w:val="26"/>
          <w:color w:val="7C7C7C"/>
          <w:spacing w:val="0"/>
          <w:w w:val="56"/>
          <w:i/>
        </w:rPr>
        <w:t>(</w:t>
      </w:r>
      <w:r>
        <w:rPr>
          <w:rFonts w:ascii="Times New Roman" w:hAnsi="Times New Roman" w:cs="Times New Roman" w:eastAsia="Times New Roman"/>
          <w:sz w:val="26"/>
          <w:szCs w:val="26"/>
          <w:color w:val="7C7C7C"/>
          <w:spacing w:val="0"/>
          <w:w w:val="56"/>
          <w:i/>
        </w:rPr>
        <w:t>J.</w:t>
      </w:r>
      <w:r>
        <w:rPr>
          <w:rFonts w:ascii="Times New Roman" w:hAnsi="Times New Roman" w:cs="Times New Roman" w:eastAsia="Times New Roman"/>
          <w:sz w:val="26"/>
          <w:szCs w:val="26"/>
          <w:color w:val="7C7C7C"/>
          <w:spacing w:val="0"/>
          <w:w w:val="56"/>
          <w:i/>
        </w:rPr>
        <w:t>;</w:t>
      </w:r>
      <w:r>
        <w:rPr>
          <w:rFonts w:ascii="Times New Roman" w:hAnsi="Times New Roman" w:cs="Times New Roman" w:eastAsia="Times New Roman"/>
          <w:sz w:val="26"/>
          <w:szCs w:val="26"/>
          <w:color w:val="7C7C7C"/>
          <w:spacing w:val="0"/>
          <w:w w:val="56"/>
          <w:i/>
        </w:rPr>
        <w:t>   </w:t>
      </w:r>
      <w:r>
        <w:rPr>
          <w:rFonts w:ascii="Times New Roman" w:hAnsi="Times New Roman" w:cs="Times New Roman" w:eastAsia="Times New Roman"/>
          <w:sz w:val="26"/>
          <w:szCs w:val="26"/>
          <w:color w:val="7C7C7C"/>
          <w:spacing w:val="21"/>
          <w:w w:val="56"/>
          <w:i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A7A8A8"/>
          <w:spacing w:val="-27"/>
          <w:w w:val="83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A7A8A8"/>
          <w:spacing w:val="0"/>
          <w:w w:val="83"/>
        </w:rPr>
        <w:t>..</w:t>
      </w:r>
      <w:r>
        <w:rPr>
          <w:rFonts w:ascii="Times New Roman" w:hAnsi="Times New Roman" w:cs="Times New Roman" w:eastAsia="Times New Roman"/>
          <w:sz w:val="26"/>
          <w:szCs w:val="26"/>
          <w:color w:val="A7A8A8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A7A8A8"/>
          <w:spacing w:val="7"/>
          <w:w w:val="83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A7A8A8"/>
          <w:spacing w:val="0"/>
          <w:w w:val="83"/>
        </w:rPr>
        <w:t>;:</w:t>
      </w:r>
      <w:r>
        <w:rPr>
          <w:rFonts w:ascii="Times New Roman" w:hAnsi="Times New Roman" w:cs="Times New Roman" w:eastAsia="Times New Roman"/>
          <w:sz w:val="26"/>
          <w:szCs w:val="26"/>
          <w:color w:val="A7A8A8"/>
          <w:spacing w:val="-8"/>
          <w:w w:val="83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A7A8A8"/>
          <w:spacing w:val="8"/>
          <w:w w:val="184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7C7C7C"/>
          <w:spacing w:val="0"/>
          <w:w w:val="85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7C7C7C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6"/>
          <w:szCs w:val="26"/>
          <w:color w:val="7C7C7C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A7A8A8"/>
          <w:spacing w:val="0"/>
          <w:w w:val="109"/>
        </w:rPr>
        <w:t>,'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80" w:right="0"/>
          <w:cols w:num="2" w:equalWidth="0">
            <w:col w:w="5626" w:space="2755"/>
            <w:col w:w="3459"/>
          </w:cols>
        </w:sectPr>
      </w:pPr>
      <w:rPr/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right="-20"/>
        <w:jc w:val="left"/>
        <w:rPr>
          <w:rFonts w:ascii="Arial" w:hAnsi="Arial" w:cs="Arial" w:eastAsia="Arial"/>
          <w:sz w:val="29"/>
          <w:szCs w:val="29"/>
        </w:rPr>
      </w:pPr>
      <w:rPr/>
      <w:r>
        <w:rPr/>
        <w:br w:type="column"/>
      </w:r>
      <w:r>
        <w:rPr>
          <w:rFonts w:ascii="Arial" w:hAnsi="Arial" w:cs="Arial" w:eastAsia="Arial"/>
          <w:sz w:val="29"/>
          <w:szCs w:val="29"/>
          <w:color w:val="233189"/>
          <w:spacing w:val="0"/>
          <w:w w:val="100"/>
          <w:i/>
        </w:rPr>
        <w:t>1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</w:rPr>
      </w:r>
    </w:p>
    <w:p>
      <w:pPr>
        <w:spacing w:before="64" w:after="0" w:line="240" w:lineRule="auto"/>
        <w:ind w:right="-20"/>
        <w:jc w:val="righ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A7A8A8"/>
          <w:spacing w:val="0"/>
          <w:w w:val="344"/>
        </w:rPr>
        <w:t>'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right="-9"/>
        <w:jc w:val="right"/>
        <w:tabs>
          <w:tab w:pos="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3.797119pt;margin-top:9.559717pt;width:11.868121pt;height:16.5pt;mso-position-horizontal-relative:page;mso-position-vertical-relative:paragraph;z-index:-16862" type="#_x0000_t202" filled="f" stroked="f">
            <v:textbox inset="0,0,0,0">
              <w:txbxContent>
                <w:p>
                  <w:pPr>
                    <w:spacing w:before="0" w:after="0" w:line="330" w:lineRule="exact"/>
                    <w:ind w:right="-89"/>
                    <w:jc w:val="left"/>
                    <w:rPr>
                      <w:rFonts w:ascii="Arial" w:hAnsi="Arial" w:cs="Arial" w:eastAsia="Arial"/>
                      <w:sz w:val="33"/>
                      <w:szCs w:val="33"/>
                    </w:rPr>
                  </w:pPr>
                  <w:rPr/>
                  <w:r>
                    <w:rPr>
                      <w:rFonts w:ascii="Arial" w:hAnsi="Arial" w:cs="Arial" w:eastAsia="Arial"/>
                      <w:sz w:val="33"/>
                      <w:szCs w:val="33"/>
                      <w:color w:val="383838"/>
                      <w:spacing w:val="0"/>
                      <w:w w:val="107"/>
                    </w:rPr>
                    <w:t>E</w:t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8"/>
          <w:szCs w:val="28"/>
          <w:color w:val="4F4F50"/>
          <w:spacing w:val="0"/>
          <w:w w:val="144"/>
        </w:rPr>
        <w:t>q</w:t>
      </w:r>
      <w:r>
        <w:rPr>
          <w:rFonts w:ascii="Arial" w:hAnsi="Arial" w:cs="Arial" w:eastAsia="Arial"/>
          <w:sz w:val="28"/>
          <w:szCs w:val="28"/>
          <w:color w:val="4F4F50"/>
          <w:spacing w:val="-49"/>
          <w:w w:val="144"/>
        </w:rPr>
        <w:t> </w:t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116"/>
        </w:rPr>
        <w:t>l</w:t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9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2" w:lineRule="exact"/>
        <w:ind w:right="218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5"/>
          <w:w w:val="11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förli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0" w:lineRule="atLeast"/>
        <w:ind w:left="1" w:right="-79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A7A8A8"/>
          <w:spacing w:val="-4"/>
          <w:w w:val="108"/>
          <w:i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4F4F50"/>
          <w:spacing w:val="-30"/>
          <w:w w:val="61"/>
          <w:i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-40"/>
          <w:w w:val="72"/>
          <w:i/>
        </w:rPr>
        <w:t>\</w:t>
      </w:r>
      <w:r>
        <w:rPr>
          <w:rFonts w:ascii="Times New Roman" w:hAnsi="Times New Roman" w:cs="Times New Roman" w:eastAsia="Times New Roman"/>
          <w:sz w:val="26"/>
          <w:szCs w:val="26"/>
          <w:color w:val="4F4F50"/>
          <w:spacing w:val="0"/>
          <w:w w:val="61"/>
          <w:i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0" w:after="0" w:line="133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909393"/>
          <w:spacing w:val="-18"/>
          <w:w w:val="172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BCBCBC"/>
          <w:spacing w:val="0"/>
          <w:w w:val="116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651"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BCBCBC"/>
          <w:spacing w:val="0"/>
          <w:w w:val="72"/>
        </w:rPr>
        <w:t>"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909393"/>
          <w:spacing w:val="0"/>
          <w:w w:val="100"/>
        </w:rPr>
        <w:t>'"</w:t>
      </w:r>
      <w:r>
        <w:rPr>
          <w:rFonts w:ascii="Times New Roman" w:hAnsi="Times New Roman" w:cs="Times New Roman" w:eastAsia="Times New Roman"/>
          <w:sz w:val="9"/>
          <w:szCs w:val="9"/>
          <w:color w:val="90939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09393"/>
          <w:spacing w:val="0"/>
          <w:w w:val="100"/>
        </w:rPr>
        <w:t>;'"'</w:t>
      </w:r>
      <w:r>
        <w:rPr>
          <w:rFonts w:ascii="Times New Roman" w:hAnsi="Times New Roman" w:cs="Times New Roman" w:eastAsia="Times New Roman"/>
          <w:sz w:val="9"/>
          <w:szCs w:val="9"/>
          <w:color w:val="90939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0939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09393"/>
          <w:spacing w:val="0"/>
          <w:w w:val="300"/>
        </w:rPr>
        <w:t>''</w:t>
      </w:r>
      <w:r>
        <w:rPr>
          <w:rFonts w:ascii="Times New Roman" w:hAnsi="Times New Roman" w:cs="Times New Roman" w:eastAsia="Times New Roman"/>
          <w:sz w:val="9"/>
          <w:szCs w:val="9"/>
          <w:color w:val="909393"/>
          <w:spacing w:val="-17"/>
          <w:w w:val="300"/>
        </w:rPr>
        <w:t>'</w:t>
      </w:r>
      <w:r>
        <w:rPr>
          <w:rFonts w:ascii="Times New Roman" w:hAnsi="Times New Roman" w:cs="Times New Roman" w:eastAsia="Times New Roman"/>
          <w:sz w:val="9"/>
          <w:szCs w:val="9"/>
          <w:color w:val="4F4F50"/>
          <w:spacing w:val="0"/>
          <w:w w:val="84"/>
        </w:rPr>
        <w:t>.J</w:t>
      </w:r>
      <w:r>
        <w:rPr>
          <w:rFonts w:ascii="Times New Roman" w:hAnsi="Times New Roman" w:cs="Times New Roman" w:eastAsia="Times New Roman"/>
          <w:sz w:val="9"/>
          <w:szCs w:val="9"/>
          <w:color w:val="4F4F50"/>
          <w:spacing w:val="0"/>
          <w:w w:val="83"/>
        </w:rPr>
        <w:t>i</w:t>
      </w:r>
      <w:r>
        <w:rPr>
          <w:rFonts w:ascii="Times New Roman" w:hAnsi="Times New Roman" w:cs="Times New Roman" w:eastAsia="Times New Roman"/>
          <w:sz w:val="9"/>
          <w:szCs w:val="9"/>
          <w:color w:val="4F4F5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7C7C7C"/>
          <w:spacing w:val="0"/>
          <w:w w:val="100"/>
        </w:rPr>
        <w:t>ff</w:t>
      </w:r>
      <w:r>
        <w:rPr>
          <w:rFonts w:ascii="Times New Roman" w:hAnsi="Times New Roman" w:cs="Times New Roman" w:eastAsia="Times New Roman"/>
          <w:sz w:val="9"/>
          <w:szCs w:val="9"/>
          <w:color w:val="7C7C7C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606262"/>
          <w:spacing w:val="3"/>
          <w:w w:val="108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909393"/>
          <w:spacing w:val="0"/>
          <w:w w:val="98"/>
        </w:rPr>
        <w:t>#'/"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80" w:right="0"/>
          <w:cols w:num="4" w:equalWidth="0">
            <w:col w:w="533" w:space="2234"/>
            <w:col w:w="3035" w:space="2717"/>
            <w:col w:w="170" w:space="40"/>
            <w:col w:w="3111"/>
          </w:cols>
        </w:sectPr>
      </w:pPr>
      <w:rPr/>
    </w:p>
    <w:p>
      <w:pPr>
        <w:spacing w:before="0" w:after="0" w:line="247" w:lineRule="exact"/>
        <w:ind w:left="2020"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pict>
          <v:group style="position:absolute;margin-left:8.928pt;margin-top:28.918081pt;width:577.344012pt;height:789.460139pt;mso-position-horizontal-relative:page;mso-position-vertical-relative:page;z-index:-16874" coordorigin="179,578" coordsize="11547,15789">
            <v:group style="position:absolute;left:186;top:593;width:11485;height:2" coordorigin="186,593" coordsize="11485,2">
              <v:shape style="position:absolute;left:186;top:593;width:11485;height:2" coordorigin="186,593" coordsize="11485,0" path="m186,593l11671,593e" filled="f" stroked="t" strokeweight=".71424pt" strokecolor="#646464">
                <v:path arrowok="t"/>
              </v:shape>
            </v:group>
            <v:group style="position:absolute;left:195;top:588;width:2;height:937" coordorigin="195,588" coordsize="2,937">
              <v:shape style="position:absolute;left:195;top:588;width:2;height:937" coordorigin="195,588" coordsize="0,937" path="m195,1525l195,588e" filled="f" stroked="t" strokeweight=".71424pt" strokecolor="#939393">
                <v:path arrowok="t"/>
              </v:shape>
            </v:group>
            <v:group style="position:absolute;left:2533;top:595;width:500;height:2" coordorigin="2533,595" coordsize="500,2">
              <v:shape style="position:absolute;left:2533;top:595;width:500;height:2" coordorigin="2533,595" coordsize="500,0" path="m2533,595l3033,595e" filled="f" stroked="t" strokeweight=".47616pt" strokecolor="#4B4B4B">
                <v:path arrowok="t"/>
              </v:shape>
            </v:group>
            <v:group style="position:absolute;left:7747;top:593;width:571;height:2" coordorigin="7747,593" coordsize="571,2">
              <v:shape style="position:absolute;left:7747;top:593;width:571;height:2" coordorigin="7747,593" coordsize="571,0" path="m7747,593l8319,593e" filled="f" stroked="t" strokeweight=".47616pt" strokecolor="#444444">
                <v:path arrowok="t"/>
              </v:shape>
            </v:group>
            <v:group style="position:absolute;left:8061;top:588;width:2;height:731" coordorigin="8061,588" coordsize="2,731">
              <v:shape style="position:absolute;left:8061;top:588;width:2;height:731" coordorigin="8061,588" coordsize="0,731" path="m8061,1319l8061,588e" filled="f" stroked="t" strokeweight=".95232pt" strokecolor="#545454">
                <v:path arrowok="t"/>
              </v:shape>
            </v:group>
            <v:group style="position:absolute;left:11666;top:588;width:2;height:731" coordorigin="11666,588" coordsize="2,731">
              <v:shape style="position:absolute;left:11666;top:588;width:2;height:731" coordorigin="11666,588" coordsize="0,731" path="m11666,1319l11666,588e" filled="f" stroked="t" strokeweight=".47616pt" strokecolor="#4F4F4F">
                <v:path arrowok="t"/>
              </v:shape>
            </v:group>
            <v:group style="position:absolute;left:190;top:965;width:2;height:354" coordorigin="190,965" coordsize="2,354">
              <v:shape style="position:absolute;left:190;top:965;width:2;height:354" coordorigin="190,965" coordsize="0,354" path="m190,1319l190,965e" filled="f" stroked="t" strokeweight=".47616pt" strokecolor="#878787">
                <v:path arrowok="t"/>
              </v:shape>
            </v:group>
            <v:group style="position:absolute;left:195;top:1262;width:2;height:301" coordorigin="195,1262" coordsize="2,301">
              <v:shape style="position:absolute;left:195;top:1262;width:2;height:301" coordorigin="195,1262" coordsize="0,301" path="m195,1563l195,1262e" filled="f" stroked="t" strokeweight=".47616pt" strokecolor="#A3A3A3">
                <v:path arrowok="t"/>
              </v:shape>
            </v:group>
            <v:group style="position:absolute;left:8061;top:1262;width:2;height:636" coordorigin="8061,1262" coordsize="2,636">
              <v:shape style="position:absolute;left:8061;top:1262;width:2;height:636" coordorigin="8061,1262" coordsize="0,636" path="m8061,1897l8061,1262e" filled="f" stroked="t" strokeweight=".47616pt" strokecolor="#383838">
                <v:path arrowok="t"/>
              </v:shape>
            </v:group>
            <v:group style="position:absolute;left:11675;top:1228;width:2;height:5611" coordorigin="11675,1228" coordsize="2,5611">
              <v:shape style="position:absolute;left:11675;top:1228;width:2;height:5611" coordorigin="11675,1228" coordsize="0,5611" path="m11675,6840l11675,1228e" filled="f" stroked="t" strokeweight=".71424pt" strokecolor="#707070">
                <v:path arrowok="t"/>
              </v:shape>
            </v:group>
            <v:group style="position:absolute;left:190;top:1893;width:2647;height:2" coordorigin="190,1893" coordsize="2647,2">
              <v:shape style="position:absolute;left:190;top:1893;width:2647;height:2" coordorigin="190,1893" coordsize="2647,0" path="m190,1893l2838,1893e" filled="f" stroked="t" strokeweight=".71424pt" strokecolor="#606060">
                <v:path arrowok="t"/>
              </v:shape>
            </v:group>
            <v:group style="position:absolute;left:195;top:1506;width:2;height:416" coordorigin="195,1506" coordsize="2,416">
              <v:shape style="position:absolute;left:195;top:1506;width:2;height:416" coordorigin="195,1506" coordsize="0,416" path="m195,1921l195,1506e" filled="f" stroked="t" strokeweight=".47616pt" strokecolor="#707070">
                <v:path arrowok="t"/>
              </v:shape>
            </v:group>
            <v:group style="position:absolute;left:1828;top:588;width:2;height:1319" coordorigin="1828,588" coordsize="2,1319">
              <v:shape style="position:absolute;left:1828;top:588;width:2;height:1319" coordorigin="1828,588" coordsize="0,1319" path="m1828,1907l1828,588e" filled="f" stroked="t" strokeweight=".47616pt" strokecolor="#777777">
                <v:path arrowok="t"/>
              </v:shape>
            </v:group>
            <v:group style="position:absolute;left:2747;top:1893;width:443;height:2" coordorigin="2747,1893" coordsize="443,2">
              <v:shape style="position:absolute;left:2747;top:1893;width:443;height:2" coordorigin="2747,1893" coordsize="443,0" path="m2747,1893l3190,1893e" filled="f" stroked="t" strokeweight=".47616pt" strokecolor="#484848">
                <v:path arrowok="t"/>
              </v:shape>
            </v:group>
            <v:group style="position:absolute;left:3133;top:1893;width:390;height:2" coordorigin="3133,1893" coordsize="390,2">
              <v:shape style="position:absolute;left:3133;top:1893;width:390;height:2" coordorigin="3133,1893" coordsize="390,0" path="m3133,1893l3524,1893e" filled="f" stroked="t" strokeweight=".47616pt" strokecolor="#343434">
                <v:path arrowok="t"/>
              </v:shape>
            </v:group>
            <v:group style="position:absolute;left:3466;top:1893;width:352;height:2" coordorigin="3466,1893" coordsize="352,2">
              <v:shape style="position:absolute;left:3466;top:1893;width:352;height:2" coordorigin="3466,1893" coordsize="352,0" path="m3466,1893l3819,1893e" filled="f" stroked="t" strokeweight=".71424pt" strokecolor="#646464">
                <v:path arrowok="t"/>
              </v:shape>
            </v:group>
            <v:group style="position:absolute;left:4066;top:1890;width:2276;height:2" coordorigin="4066,1890" coordsize="2276,2">
              <v:shape style="position:absolute;left:4066;top:1890;width:2276;height:2" coordorigin="4066,1890" coordsize="2276,0" path="m4066,1890l6342,1890e" filled="f" stroked="t" strokeweight=".71424pt" strokecolor="#606060">
                <v:path arrowok="t"/>
              </v:shape>
            </v:group>
            <v:group style="position:absolute;left:6285;top:1890;width:990;height:2" coordorigin="6285,1890" coordsize="990,2">
              <v:shape style="position:absolute;left:6285;top:1890;width:990;height:2" coordorigin="6285,1890" coordsize="990,0" path="m6285,1890l7276,1890e" filled="f" stroked="t" strokeweight=".47616pt" strokecolor="#4B4B4B">
                <v:path arrowok="t"/>
              </v:shape>
            </v:group>
            <v:group style="position:absolute;left:7161;top:1890;width:924;height:2" coordorigin="7161,1890" coordsize="924,2">
              <v:shape style="position:absolute;left:7161;top:1890;width:924;height:2" coordorigin="7161,1890" coordsize="924,0" path="m7161,1890l8085,1890e" filled="f" stroked="t" strokeweight=".95232pt" strokecolor="#676767">
                <v:path arrowok="t"/>
              </v:shape>
            </v:group>
            <v:group style="position:absolute;left:8014;top:1893;width:305;height:2" coordorigin="8014,1893" coordsize="305,2">
              <v:shape style="position:absolute;left:8014;top:1893;width:305;height:2" coordorigin="8014,1893" coordsize="305,0" path="m8014,1893l8319,1893e" filled="f" stroked="t" strokeweight=".47616pt" strokecolor="#383838">
                <v:path arrowok="t"/>
              </v:shape>
            </v:group>
            <v:group style="position:absolute;left:8261;top:1888;width:3414;height:2" coordorigin="8261,1888" coordsize="3414,2">
              <v:shape style="position:absolute;left:8261;top:1888;width:3414;height:2" coordorigin="8261,1888" coordsize="3414,0" path="m8261,1888l11675,1888e" filled="f" stroked="t" strokeweight=".71424pt" strokecolor="#606060">
                <v:path arrowok="t"/>
              </v:shape>
            </v:group>
            <v:group style="position:absolute;left:190;top:2132;width:3662;height:2" coordorigin="190,2132" coordsize="3662,2">
              <v:shape style="position:absolute;left:190;top:2132;width:3662;height:2" coordorigin="190,2132" coordsize="3662,0" path="m190,2132l3852,2132e" filled="f" stroked="t" strokeweight=".71424pt" strokecolor="#5B5B5B">
                <v:path arrowok="t"/>
              </v:shape>
            </v:group>
            <v:group style="position:absolute;left:198;top:1529;width:2;height:4655" coordorigin="198,1529" coordsize="2,4655">
              <v:shape style="position:absolute;left:198;top:1529;width:2;height:4655" coordorigin="198,1529" coordsize="0,4655" path="m198,6185l198,1529e" filled="f" stroked="t" strokeweight=".71424pt" strokecolor="#575757">
                <v:path arrowok="t"/>
              </v:shape>
            </v:group>
            <v:group style="position:absolute;left:4233;top:2129;width:3843;height:2" coordorigin="4233,2129" coordsize="3843,2">
              <v:shape style="position:absolute;left:4233;top:2129;width:3843;height:2" coordorigin="4233,2129" coordsize="3843,0" path="m4233,2129l8076,2129e" filled="f" stroked="t" strokeweight=".71424pt" strokecolor="#5B5B5B">
                <v:path arrowok="t"/>
              </v:shape>
            </v:group>
            <v:group style="position:absolute;left:8019;top:2129;width:709;height:2" coordorigin="8019,2129" coordsize="709,2">
              <v:shape style="position:absolute;left:8019;top:2129;width:709;height:2" coordorigin="8019,2129" coordsize="709,0" path="m8019,2129l8728,2129e" filled="f" stroked="t" strokeweight=".47616pt" strokecolor="#484848">
                <v:path arrowok="t"/>
              </v:shape>
            </v:group>
            <v:group style="position:absolute;left:8671;top:2127;width:3009;height:2" coordorigin="8671,2127" coordsize="3009,2">
              <v:shape style="position:absolute;left:8671;top:2127;width:3009;height:2" coordorigin="8671,2127" coordsize="3009,0" path="m8671,2127l11680,2127e" filled="f" stroked="t" strokeweight=".71424pt" strokecolor="#646464">
                <v:path arrowok="t"/>
              </v:shape>
            </v:group>
            <v:group style="position:absolute;left:195;top:2378;width:3481;height:2" coordorigin="195,2378" coordsize="3481,2">
              <v:shape style="position:absolute;left:195;top:2378;width:3481;height:2" coordorigin="195,2378" coordsize="3481,0" path="m195,2378l3676,2378e" filled="f" stroked="t" strokeweight=".71424pt" strokecolor="#5B5B5B">
                <v:path arrowok="t"/>
              </v:shape>
            </v:group>
            <v:group style="position:absolute;left:7219;top:2614;width:586;height:2" coordorigin="7219,2614" coordsize="586,2">
              <v:shape style="position:absolute;left:7219;top:2614;width:586;height:2" coordorigin="7219,2614" coordsize="586,0" path="m7219,2614l7804,2614e" filled="f" stroked="t" strokeweight=".47616pt" strokecolor="#3F3F3F">
                <v:path arrowok="t"/>
              </v:shape>
            </v:group>
            <v:group style="position:absolute;left:190;top:2612;width:11490;height:2" coordorigin="190,2612" coordsize="11490,2">
              <v:shape style="position:absolute;left:190;top:2612;width:11490;height:2" coordorigin="190,2612" coordsize="11490,0" path="m190,2612l11680,2612e" filled="f" stroked="t" strokeweight=".71424pt" strokecolor="#5B5B5B">
                <v:path arrowok="t"/>
              </v:shape>
            </v:group>
            <v:group style="position:absolute;left:186;top:2858;width:1195;height:2" coordorigin="186,2858" coordsize="1195,2">
              <v:shape style="position:absolute;left:186;top:2858;width:1195;height:2" coordorigin="186,2858" coordsize="1195,0" path="m186,2858l1381,2858e" filled="f" stroked="t" strokeweight=".71424pt" strokecolor="#4F4F4F">
                <v:path arrowok="t"/>
              </v:shape>
            </v:group>
            <v:group style="position:absolute;left:205;top:1529;width:2;height:11122" coordorigin="205,1529" coordsize="2,11122">
              <v:shape style="position:absolute;left:205;top:1529;width:2;height:11122" coordorigin="205,1529" coordsize="0,11122" path="m205,12651l205,1529e" filled="f" stroked="t" strokeweight=".71424pt" strokecolor="#575757">
                <v:path arrowok="t"/>
              </v:shape>
            </v:group>
            <v:group style="position:absolute;left:1309;top:2858;width:552;height:2" coordorigin="1309,2858" coordsize="552,2">
              <v:shape style="position:absolute;left:1309;top:2858;width:552;height:2" coordorigin="1309,2858" coordsize="552,0" path="m1309,2858l1862,2858e" filled="f" stroked="t" strokeweight=".47616pt" strokecolor="#3B3B3B">
                <v:path arrowok="t"/>
              </v:shape>
            </v:group>
            <v:group style="position:absolute;left:1805;top:2856;width:9880;height:2" coordorigin="1805,2856" coordsize="9880,2">
              <v:shape style="position:absolute;left:1805;top:2856;width:9880;height:2" coordorigin="1805,2856" coordsize="9880,0" path="m1805,2856l11685,2856e" filled="f" stroked="t" strokeweight=".71424pt" strokecolor="#606060">
                <v:path arrowok="t"/>
              </v:shape>
            </v:group>
            <v:group style="position:absolute;left:190;top:3097;width:1176;height:2" coordorigin="190,3097" coordsize="1176,2">
              <v:shape style="position:absolute;left:190;top:3097;width:1176;height:2" coordorigin="190,3097" coordsize="1176,0" path="m190,3097l1367,3097e" filled="f" stroked="t" strokeweight=".71424pt" strokecolor="#606060">
                <v:path arrowok="t"/>
              </v:shape>
            </v:group>
            <v:group style="position:absolute;left:1309;top:3097;width:552;height:2" coordorigin="1309,3097" coordsize="552,2">
              <v:shape style="position:absolute;left:1309;top:3097;width:552;height:2" coordorigin="1309,3097" coordsize="552,0" path="m1309,3097l1862,3097e" filled="f" stroked="t" strokeweight=".47616pt" strokecolor="#343434">
                <v:path arrowok="t"/>
              </v:shape>
            </v:group>
            <v:group style="position:absolute;left:1805;top:3095;width:1386;height:2" coordorigin="1805,3095" coordsize="1386,2">
              <v:shape style="position:absolute;left:1805;top:3095;width:1386;height:2" coordorigin="1805,3095" coordsize="1386,0" path="m1805,3095l3190,3095e" filled="f" stroked="t" strokeweight=".95232pt" strokecolor="#646464">
                <v:path arrowok="t"/>
              </v:shape>
            </v:group>
            <v:group style="position:absolute;left:3133;top:3097;width:390;height:2" coordorigin="3133,3097" coordsize="390,2">
              <v:shape style="position:absolute;left:3133;top:3097;width:390;height:2" coordorigin="3133,3097" coordsize="390,0" path="m3133,3097l3524,3097e" filled="f" stroked="t" strokeweight=".47616pt" strokecolor="#3F3F3F">
                <v:path arrowok="t"/>
              </v:shape>
            </v:group>
            <v:group style="position:absolute;left:3466;top:3095;width:8214;height:2" coordorigin="3466,3095" coordsize="8214,2">
              <v:shape style="position:absolute;left:3466;top:3095;width:8214;height:2" coordorigin="3466,3095" coordsize="8214,0" path="m3466,3095l11680,3095e" filled="f" stroked="t" strokeweight=".71424pt" strokecolor="#606060">
                <v:path arrowok="t"/>
              </v:shape>
            </v:group>
            <v:group style="position:absolute;left:2793;top:3049;width:2;height:793" coordorigin="2793,3049" coordsize="2,793">
              <v:shape style="position:absolute;left:2793;top:3049;width:2;height:793" coordorigin="2793,3049" coordsize="0,793" path="m2793,3843l2793,3049e" filled="f" stroked="t" strokeweight=".95232pt" strokecolor="#676767">
                <v:path arrowok="t"/>
              </v:shape>
            </v:group>
            <v:group style="position:absolute;left:5904;top:3088;width:2;height:746" coordorigin="5904,3088" coordsize="2,746">
              <v:shape style="position:absolute;left:5904;top:3088;width:2;height:746" coordorigin="5904,3088" coordsize="0,746" path="m5904,3833l5904,3088e" filled="f" stroked="t" strokeweight=".95232pt" strokecolor="#575757">
                <v:path arrowok="t"/>
              </v:shape>
            </v:group>
            <v:group style="position:absolute;left:5890;top:3532;width:1357;height:2" coordorigin="5890,3532" coordsize="1357,2">
              <v:shape style="position:absolute;left:5890;top:3532;width:1357;height:2" coordorigin="5890,3532" coordsize="1357,0" path="m5890,3532l7247,3532e" filled="f" stroked="t" strokeweight=".23808pt" strokecolor="#5B5B5B">
                <v:path arrowok="t"/>
              </v:shape>
            </v:group>
            <v:group style="position:absolute;left:2781;top:3518;width:1962;height:2" coordorigin="2781,3518" coordsize="1962,2">
              <v:shape style="position:absolute;left:2781;top:3518;width:1962;height:2" coordorigin="2781,3518" coordsize="1962,0" path="m2781,3518l4743,3518e" filled="f" stroked="t" strokeweight=".71424pt" strokecolor="#545454">
                <v:path arrowok="t"/>
              </v:shape>
            </v:group>
            <v:group style="position:absolute;left:7247;top:3532;width:4419;height:2" coordorigin="7247,3532" coordsize="4419,2">
              <v:shape style="position:absolute;left:7247;top:3532;width:4419;height:2" coordorigin="7247,3532" coordsize="4419,0" path="m7247,3532l11666,3532e" filled="f" stroked="t" strokeweight=".23808pt" strokecolor="#000000">
                <v:path arrowok="t"/>
              </v:shape>
            </v:group>
            <v:group style="position:absolute;left:190;top:3833;width:1276;height:2" coordorigin="190,3833" coordsize="1276,2">
              <v:shape style="position:absolute;left:190;top:3833;width:1276;height:2" coordorigin="190,3833" coordsize="1276,0" path="m190,3833l1467,3833e" filled="f" stroked="t" strokeweight=".95232pt" strokecolor="#646464">
                <v:path arrowok="t"/>
              </v:shape>
            </v:group>
            <v:group style="position:absolute;left:1309;top:3833;width:552;height:2" coordorigin="1309,3833" coordsize="552,2">
              <v:shape style="position:absolute;left:1309;top:3833;width:552;height:2" coordorigin="1309,3833" coordsize="552,0" path="m1309,3833l1862,3833e" filled="f" stroked="t" strokeweight=".47616pt" strokecolor="#3F3F3F">
                <v:path arrowok="t"/>
              </v:shape>
            </v:group>
            <v:group style="position:absolute;left:1805;top:3828;width:1228;height:2" coordorigin="1805,3828" coordsize="1228,2">
              <v:shape style="position:absolute;left:1805;top:3828;width:1228;height:2" coordorigin="1805,3828" coordsize="1228,0" path="m1805,3828l3033,3828e" filled="f" stroked="t" strokeweight=".95232pt" strokecolor="#575757">
                <v:path arrowok="t"/>
              </v:shape>
            </v:group>
            <v:group style="position:absolute;left:2976;top:3826;width:1571;height:2" coordorigin="2976,3826" coordsize="1571,2">
              <v:shape style="position:absolute;left:2976;top:3826;width:1571;height:2" coordorigin="2976,3826" coordsize="1571,0" path="m2976,3826l4547,3826e" filled="f" stroked="t" strokeweight=".95232pt" strokecolor="#343434">
                <v:path arrowok="t"/>
              </v:shape>
            </v:group>
            <v:group style="position:absolute;left:4490;top:3826;width:781;height:2" coordorigin="4490,3826" coordsize="781,2">
              <v:shape style="position:absolute;left:4490;top:3826;width:781;height:2" coordorigin="4490,3826" coordsize="781,0" path="m4490,3826l5271,3826e" filled="f" stroked="t" strokeweight=".95232pt" strokecolor="#545454">
                <v:path arrowok="t"/>
              </v:shape>
            </v:group>
            <v:group style="position:absolute;left:5138;top:3828;width:443;height:2" coordorigin="5138,3828" coordsize="443,2">
              <v:shape style="position:absolute;left:5138;top:3828;width:443;height:2" coordorigin="5138,3828" coordsize="443,0" path="m5138,3828l5581,3828e" filled="f" stroked="t" strokeweight=".47616pt" strokecolor="#484848">
                <v:path arrowok="t"/>
              </v:shape>
            </v:group>
            <v:group style="position:absolute;left:5523;top:3828;width:214;height:2" coordorigin="5523,3828" coordsize="214,2">
              <v:shape style="position:absolute;left:5523;top:3828;width:214;height:2" coordorigin="5523,3828" coordsize="214,0" path="m5523,3828l5738,3828e" filled="f" stroked="t" strokeweight=".47616pt" strokecolor="#2B2B2B">
                <v:path arrowok="t"/>
              </v:shape>
            </v:group>
            <v:group style="position:absolute;left:5681;top:3828;width:252;height:2" coordorigin="5681,3828" coordsize="252,2">
              <v:shape style="position:absolute;left:5681;top:3828;width:252;height:2" coordorigin="5681,3828" coordsize="252,0" path="m5681,3828l5933,3828e" filled="f" stroked="t" strokeweight=".47616pt" strokecolor="#444444">
                <v:path arrowok="t"/>
              </v:shape>
            </v:group>
            <v:group style="position:absolute;left:5814;top:3828;width:5866;height:2" coordorigin="5814,3828" coordsize="5866,2">
              <v:shape style="position:absolute;left:5814;top:3828;width:5866;height:2" coordorigin="5814,3828" coordsize="5866,0" path="m5814,3828l11680,3828e" filled="f" stroked="t" strokeweight=".71424pt" strokecolor="#606060">
                <v:path arrowok="t"/>
              </v:shape>
            </v:group>
            <v:group style="position:absolute;left:195;top:4110;width:1200;height:2" coordorigin="195,4110" coordsize="1200,2">
              <v:shape style="position:absolute;left:195;top:4110;width:1200;height:2" coordorigin="195,4110" coordsize="1200,0" path="m195,4110l1395,4110e" filled="f" stroked="t" strokeweight=".71424pt" strokecolor="#646464">
                <v:path arrowok="t"/>
              </v:shape>
            </v:group>
            <v:group style="position:absolute;left:1309;top:4110;width:562;height:2" coordorigin="1309,4110" coordsize="562,2">
              <v:shape style="position:absolute;left:1309;top:4110;width:562;height:2" coordorigin="1309,4110" coordsize="562,0" path="m1309,4110l1871,4110e" filled="f" stroked="t" strokeweight=".47616pt" strokecolor="#3B3B3B">
                <v:path arrowok="t"/>
              </v:shape>
            </v:group>
            <v:group style="position:absolute;left:1843;top:3828;width:2;height:10510" coordorigin="1843,3828" coordsize="2,10510">
              <v:shape style="position:absolute;left:1843;top:3828;width:2;height:10510" coordorigin="1843,3828" coordsize="0,10510" path="m1843,14339l1843,3828e" filled="f" stroked="t" strokeweight=".71424pt" strokecolor="#606060">
                <v:path arrowok="t"/>
              </v:shape>
            </v:group>
            <v:group style="position:absolute;left:1800;top:4108;width:9880;height:2" coordorigin="1800,4108" coordsize="9880,2">
              <v:shape style="position:absolute;left:1800;top:4108;width:9880;height:2" coordorigin="1800,4108" coordsize="9880,0" path="m1800,4108l11680,4108e" filled="f" stroked="t" strokeweight=".71424pt" strokecolor="#5B5B5B">
                <v:path arrowok="t"/>
              </v:shape>
            </v:group>
            <v:group style="position:absolute;left:7219;top:4106;width:586;height:2" coordorigin="7219,4106" coordsize="586,2">
              <v:shape style="position:absolute;left:7219;top:4106;width:586;height:2" coordorigin="7219,4106" coordsize="586,0" path="m7219,4106l7804,4106e" filled="f" stroked="t" strokeweight=".47616pt" strokecolor="#3F3F3F">
                <v:path arrowok="t"/>
              </v:shape>
            </v:group>
            <v:group style="position:absolute;left:11675;top:3747;width:2;height:502" coordorigin="11675,3747" coordsize="2,502">
              <v:shape style="position:absolute;left:11675;top:3747;width:2;height:502" coordorigin="11675,3747" coordsize="0,502" path="m11675,4249l11675,3747e" filled="f" stroked="t" strokeweight=".47616pt" strokecolor="#4B4B4B">
                <v:path arrowok="t"/>
              </v:shape>
            </v:group>
            <v:group style="position:absolute;left:1824;top:4347;width:3371;height:2" coordorigin="1824,4347" coordsize="3371,2">
              <v:shape style="position:absolute;left:1824;top:4347;width:3371;height:2" coordorigin="1824,4347" coordsize="3371,0" path="m1824,4347l5195,4347e" filled="f" stroked="t" strokeweight=".71424pt" strokecolor="#5B5B5B">
                <v:path arrowok="t"/>
              </v:shape>
            </v:group>
            <v:group style="position:absolute;left:5138;top:4347;width:443;height:2" coordorigin="5138,4347" coordsize="443,2">
              <v:shape style="position:absolute;left:5138;top:4347;width:443;height:2" coordorigin="5138,4347" coordsize="443,0" path="m5138,4347l5581,4347e" filled="f" stroked="t" strokeweight=".47616pt" strokecolor="#484848">
                <v:path arrowok="t"/>
              </v:shape>
            </v:group>
            <v:group style="position:absolute;left:5523;top:4347;width:6147;height:2" coordorigin="5523,4347" coordsize="6147,2">
              <v:shape style="position:absolute;left:5523;top:4347;width:6147;height:2" coordorigin="5523,4347" coordsize="6147,0" path="m5523,4347l11671,4347e" filled="f" stroked="t" strokeweight=".71424pt" strokecolor="#5B5B5B">
                <v:path arrowok="t"/>
              </v:shape>
            </v:group>
            <v:group style="position:absolute;left:3843;top:4340;width:2;height:306" coordorigin="3843,4340" coordsize="2,306">
              <v:shape style="position:absolute;left:3843;top:4340;width:2;height:306" coordorigin="3843,4340" coordsize="0,306" path="m3843,4646l3843,4340e" filled="f" stroked="t" strokeweight=".95232pt" strokecolor="#5B5B5B">
                <v:path arrowok="t"/>
              </v:shape>
            </v:group>
            <v:group style="position:absolute;left:6666;top:4349;width:2;height:239" coordorigin="6666,4349" coordsize="2,239">
              <v:shape style="position:absolute;left:6666;top:4349;width:2;height:239" coordorigin="6666,4349" coordsize="0,239" path="m6666,4588l6666,4349e" filled="f" stroked="t" strokeweight=".23808pt" strokecolor="#343434">
                <v:path arrowok="t"/>
              </v:shape>
            </v:group>
            <v:group style="position:absolute;left:3838;top:4832;width:1900;height:2" coordorigin="3838,4832" coordsize="1900,2">
              <v:shape style="position:absolute;left:3838;top:4832;width:1900;height:2" coordorigin="3838,4832" coordsize="1900,0" path="m3838,4832l5738,4832e" filled="f" stroked="t" strokeweight=".71424pt" strokecolor="#707070">
                <v:path arrowok="t"/>
              </v:shape>
            </v:group>
            <v:group style="position:absolute;left:3845;top:4560;width:2;height:287" coordorigin="3845,4560" coordsize="2,287">
              <v:shape style="position:absolute;left:3845;top:4560;width:2;height:287" coordorigin="3845,4560" coordsize="0,287" path="m3845,4846l3845,4560e" filled="f" stroked="t" strokeweight=".47616pt" strokecolor="#484848">
                <v:path arrowok="t"/>
              </v:shape>
            </v:group>
            <v:group style="position:absolute;left:5681;top:4832;width:243;height:2" coordorigin="5681,4832" coordsize="243,2">
              <v:shape style="position:absolute;left:5681;top:4832;width:243;height:2" coordorigin="5681,4832" coordsize="243,0" path="m5681,4832l5923,4832e" filled="f" stroked="t" strokeweight=".47616pt" strokecolor="#3B3B3B">
                <v:path arrowok="t"/>
              </v:shape>
            </v:group>
            <v:group style="position:absolute;left:5866;top:4830;width:476;height:2" coordorigin="5866,4830" coordsize="476,2">
              <v:shape style="position:absolute;left:5866;top:4830;width:476;height:2" coordorigin="5866,4830" coordsize="476,0" path="m5866,4830l6342,4830e" filled="f" stroked="t" strokeweight=".47616pt" strokecolor="#606060">
                <v:path arrowok="t"/>
              </v:shape>
            </v:group>
            <v:group style="position:absolute;left:6666;top:4588;width:2;height:239" coordorigin="6666,4588" coordsize="2,239">
              <v:shape style="position:absolute;left:6666;top:4588;width:2;height:239" coordorigin="6666,4588" coordsize="0,239" path="m6666,4827l6666,4588e" filled="f" stroked="t" strokeweight=".23808pt" strokecolor="#777777">
                <v:path arrowok="t"/>
              </v:shape>
            </v:group>
            <v:group style="position:absolute;left:6285;top:4830;width:5400;height:2" coordorigin="6285,4830" coordsize="5400,2">
              <v:shape style="position:absolute;left:6285;top:4830;width:5400;height:2" coordorigin="6285,4830" coordsize="5400,0" path="m6285,4830l11685,4830e" filled="f" stroked="t" strokeweight=".71424pt" strokecolor="#777777">
                <v:path arrowok="t"/>
              </v:shape>
            </v:group>
            <v:group style="position:absolute;left:7719;top:4827;width:357;height:2" coordorigin="7719,4827" coordsize="357,2">
              <v:shape style="position:absolute;left:7719;top:4827;width:357;height:2" coordorigin="7719,4827" coordsize="357,0" path="m7719,4827l8076,4827e" filled="f" stroked="t" strokeweight=".47616pt" strokecolor="#575757">
                <v:path arrowok="t"/>
              </v:shape>
            </v:group>
            <v:group style="position:absolute;left:3843;top:4789;width:2;height:335" coordorigin="3843,4789" coordsize="2,335">
              <v:shape style="position:absolute;left:3843;top:4789;width:2;height:335" coordorigin="3843,4789" coordsize="0,335" path="m3843,5124l3843,4789e" filled="f" stroked="t" strokeweight=".47616pt" strokecolor="#2B2B2B">
                <v:path arrowok="t"/>
              </v:shape>
            </v:group>
            <v:group style="position:absolute;left:3838;top:5071;width:3438;height:2" coordorigin="3838,5071" coordsize="3438,2">
              <v:shape style="position:absolute;left:3838;top:5071;width:3438;height:2" coordorigin="3838,5071" coordsize="3438,0" path="m3838,5071l7276,5071e" filled="f" stroked="t" strokeweight=".71424pt" strokecolor="#7C7C7C">
                <v:path arrowok="t"/>
              </v:shape>
            </v:group>
            <v:group style="position:absolute;left:7219;top:5071;width:586;height:2" coordorigin="7219,5071" coordsize="586,2">
              <v:shape style="position:absolute;left:7219;top:5071;width:586;height:2" coordorigin="7219,5071" coordsize="586,0" path="m7219,5071l7804,5071e" filled="f" stroked="t" strokeweight=".47616pt" strokecolor="#646464">
                <v:path arrowok="t"/>
              </v:shape>
            </v:group>
            <v:group style="position:absolute;left:7719;top:5069;width:3966;height:2" coordorigin="7719,5069" coordsize="3966,2">
              <v:shape style="position:absolute;left:7719;top:5069;width:3966;height:2" coordorigin="7719,5069" coordsize="3966,0" path="m7719,5069l11685,5069e" filled="f" stroked="t" strokeweight=".71424pt" strokecolor="#838383">
                <v:path arrowok="t"/>
              </v:shape>
            </v:group>
            <v:group style="position:absolute;left:3845;top:5066;width:2;height:516" coordorigin="3845,5066" coordsize="2,516">
              <v:shape style="position:absolute;left:3845;top:5066;width:2;height:516" coordorigin="3845,5066" coordsize="0,516" path="m3845,5583l3845,5066e" filled="f" stroked="t" strokeweight=".47616pt" strokecolor="#444444">
                <v:path arrowok="t"/>
              </v:shape>
            </v:group>
            <v:group style="position:absolute;left:3838;top:5317;width:2505;height:2" coordorigin="3838,5317" coordsize="2505,2">
              <v:shape style="position:absolute;left:3838;top:5317;width:2505;height:2" coordorigin="3838,5317" coordsize="2505,0" path="m3838,5317l6342,5317e" filled="f" stroked="t" strokeweight=".71424pt" strokecolor="#5B5B5B">
                <v:path arrowok="t"/>
              </v:shape>
            </v:group>
            <v:group style="position:absolute;left:6285;top:5315;width:409;height:2" coordorigin="6285,5315" coordsize="409,2">
              <v:shape style="position:absolute;left:6285;top:5315;width:409;height:2" coordorigin="6285,5315" coordsize="409,0" path="m6285,5315l6695,5315e" filled="f" stroked="t" strokeweight=".47616pt" strokecolor="#383838">
                <v:path arrowok="t"/>
              </v:shape>
            </v:group>
            <v:group style="position:absolute;left:6638;top:5315;width:5052;height:2" coordorigin="6638,5315" coordsize="5052,2">
              <v:shape style="position:absolute;left:6638;top:5315;width:5052;height:2" coordorigin="6638,5315" coordsize="5052,0" path="m6638,5315l11690,5315e" filled="f" stroked="t" strokeweight=".71424pt" strokecolor="#606060">
                <v:path arrowok="t"/>
              </v:shape>
            </v:group>
            <v:group style="position:absolute;left:7747;top:5315;width:571;height:2" coordorigin="7747,5315" coordsize="571,2">
              <v:shape style="position:absolute;left:7747;top:5315;width:571;height:2" coordorigin="7747,5315" coordsize="571,0" path="m7747,5315l8319,5315e" filled="f" stroked="t" strokeweight=".47616pt" strokecolor="#383838">
                <v:path arrowok="t"/>
              </v:shape>
            </v:group>
            <v:group style="position:absolute;left:1833;top:5559;width:971;height:2" coordorigin="1833,5559" coordsize="971,2">
              <v:shape style="position:absolute;left:1833;top:5559;width:971;height:2" coordorigin="1833,5559" coordsize="971,0" path="m1833,5559l2805,5559e" filled="f" stroked="t" strokeweight=".47616pt" strokecolor="#444444">
                <v:path arrowok="t"/>
              </v:shape>
            </v:group>
            <v:group style="position:absolute;left:2747;top:5556;width:5057;height:2" coordorigin="2747,5556" coordsize="5057,2">
              <v:shape style="position:absolute;left:2747;top:5556;width:5057;height:2" coordorigin="2747,5556" coordsize="5057,0" path="m2747,5556l7804,5556e" filled="f" stroked="t" strokeweight=".95232pt" strokecolor="#606060">
                <v:path arrowok="t"/>
              </v:shape>
            </v:group>
            <v:group style="position:absolute;left:7747;top:5554;width:329;height:2" coordorigin="7747,5554" coordsize="329,2">
              <v:shape style="position:absolute;left:7747;top:5554;width:329;height:2" coordorigin="7747,5554" coordsize="329,0" path="m7747,5554l8076,5554e" filled="f" stroked="t" strokeweight=".47616pt" strokecolor="#3F3F3F">
                <v:path arrowok="t"/>
              </v:shape>
            </v:group>
            <v:group style="position:absolute;left:8019;top:5554;width:300;height:2" coordorigin="8019,5554" coordsize="300,2">
              <v:shape style="position:absolute;left:8019;top:5554;width:300;height:2" coordorigin="8019,5554" coordsize="300,0" path="m8019,5554l8319,5554e" filled="f" stroked="t" strokeweight=".47616pt" strokecolor="#232323">
                <v:path arrowok="t"/>
              </v:shape>
            </v:group>
            <v:group style="position:absolute;left:8261;top:5554;width:3428;height:2" coordorigin="8261,5554" coordsize="3428,2">
              <v:shape style="position:absolute;left:8261;top:5554;width:3428;height:2" coordorigin="8261,5554" coordsize="3428,0" path="m8261,5554l11690,5554e" filled="f" stroked="t" strokeweight=".71424pt" strokecolor="#5B5B5B">
                <v:path arrowok="t"/>
              </v:shape>
            </v:group>
            <v:group style="position:absolute;left:195;top:5802;width:1171;height:2" coordorigin="195,5802" coordsize="1171,2">
              <v:shape style="position:absolute;left:195;top:5802;width:1171;height:2" coordorigin="195,5802" coordsize="1171,0" path="m195,5802l1367,5802e" filled="f" stroked="t" strokeweight=".71424pt" strokecolor="#606060">
                <v:path arrowok="t"/>
              </v:shape>
            </v:group>
            <v:group style="position:absolute;left:1309;top:5802;width:562;height:2" coordorigin="1309,5802" coordsize="562,2">
              <v:shape style="position:absolute;left:1309;top:5802;width:562;height:2" coordorigin="1309,5802" coordsize="562,0" path="m1309,5802l1871,5802e" filled="f" stroked="t" strokeweight=".47616pt" strokecolor="#383838">
                <v:path arrowok="t"/>
              </v:shape>
            </v:group>
            <v:group style="position:absolute;left:1800;top:5802;width:1390;height:2" coordorigin="1800,5802" coordsize="1390,2">
              <v:shape style="position:absolute;left:1800;top:5802;width:1390;height:2" coordorigin="1800,5802" coordsize="1390,0" path="m1800,5802l3190,5802e" filled="f" stroked="t" strokeweight=".71424pt" strokecolor="#606060">
                <v:path arrowok="t"/>
              </v:shape>
            </v:group>
            <v:group style="position:absolute;left:3133;top:5802;width:390;height:2" coordorigin="3133,5802" coordsize="390,2">
              <v:shape style="position:absolute;left:3133;top:5802;width:390;height:2" coordorigin="3133,5802" coordsize="390,0" path="m3133,5802l3524,5802e" filled="f" stroked="t" strokeweight=".47616pt" strokecolor="#2B2B2B">
                <v:path arrowok="t"/>
              </v:shape>
            </v:group>
            <v:group style="position:absolute;left:3847;top:5511;width:2;height:564" coordorigin="3847,5511" coordsize="2,564">
              <v:shape style="position:absolute;left:3847;top:5511;width:2;height:564" coordorigin="3847,5511" coordsize="0,564" path="m3847,6075l3847,5511e" filled="f" stroked="t" strokeweight=".47616pt" strokecolor="#2F2F2F">
                <v:path arrowok="t"/>
              </v:shape>
            </v:group>
            <v:group style="position:absolute;left:3466;top:5800;width:3809;height:2" coordorigin="3466,5800" coordsize="3809,2">
              <v:shape style="position:absolute;left:3466;top:5800;width:3809;height:2" coordorigin="3466,5800" coordsize="3809,0" path="m3466,5800l7276,5800e" filled="f" stroked="t" strokeweight=".71424pt" strokecolor="#5B5B5B">
                <v:path arrowok="t"/>
              </v:shape>
            </v:group>
            <v:group style="position:absolute;left:7219;top:5798;width:586;height:2" coordorigin="7219,5798" coordsize="586,2">
              <v:shape style="position:absolute;left:7219;top:5798;width:586;height:2" coordorigin="7219,5798" coordsize="586,0" path="m7219,5798l7804,5798e" filled="f" stroked="t" strokeweight=".47616pt" strokecolor="#3F3F3F">
                <v:path arrowok="t"/>
              </v:shape>
            </v:group>
            <v:group style="position:absolute;left:7719;top:5798;width:3971;height:2" coordorigin="7719,5798" coordsize="3971,2">
              <v:shape style="position:absolute;left:7719;top:5798;width:3971;height:2" coordorigin="7719,5798" coordsize="3971,0" path="m7719,5798l11690,5798e" filled="f" stroked="t" strokeweight=".71424pt" strokecolor="#606060">
                <v:path arrowok="t"/>
              </v:shape>
            </v:group>
            <v:group style="position:absolute;left:6666;top:5802;width:2;height:492" coordorigin="6666,5802" coordsize="2,492">
              <v:shape style="position:absolute;left:6666;top:5802;width:2;height:492" coordorigin="6666,5802" coordsize="0,492" path="m6666,6295l6666,5802e" filled="f" stroked="t" strokeweight=".23808pt" strokecolor="#3F3F3F">
                <v:path arrowok="t"/>
              </v:shape>
            </v:group>
            <v:group style="position:absolute;left:1833;top:6271;width:1200;height:2" coordorigin="1833,6271" coordsize="1200,2">
              <v:shape style="position:absolute;left:1833;top:6271;width:1200;height:2" coordorigin="1833,6271" coordsize="1200,0" path="m1833,6271l3033,6271e" filled="f" stroked="t" strokeweight=".71424pt" strokecolor="#606060">
                <v:path arrowok="t"/>
              </v:shape>
            </v:group>
            <v:group style="position:absolute;left:2976;top:6271;width:214;height:2" coordorigin="2976,6271" coordsize="214,2">
              <v:shape style="position:absolute;left:2976;top:6271;width:214;height:2" coordorigin="2976,6271" coordsize="214,0" path="m2976,6271l3190,6271e" filled="f" stroked="t" strokeweight=".47616pt" strokecolor="#2F2F2F">
                <v:path arrowok="t"/>
              </v:shape>
            </v:group>
            <v:group style="position:absolute;left:3133;top:6276;width:390;height:2" coordorigin="3133,6276" coordsize="390,2">
              <v:shape style="position:absolute;left:3133;top:6276;width:390;height:2" coordorigin="3133,6276" coordsize="390,0" path="m3133,6276l3524,6276e" filled="f" stroked="t" strokeweight=".71424pt" strokecolor="#484848">
                <v:path arrowok="t"/>
              </v:shape>
            </v:group>
            <v:group style="position:absolute;left:3390;top:6273;width:1157;height:2" coordorigin="3390,6273" coordsize="1157,2">
              <v:shape style="position:absolute;left:3390;top:6273;width:1157;height:2" coordorigin="3390,6273" coordsize="1157,0" path="m3390,6273l4547,6273e" filled="f" stroked="t" strokeweight=".95232pt" strokecolor="#646464">
                <v:path arrowok="t"/>
              </v:shape>
            </v:group>
            <v:group style="position:absolute;left:3847;top:6017;width:2;height:540" coordorigin="3847,6017" coordsize="2,540">
              <v:shape style="position:absolute;left:3847;top:6017;width:2;height:540" coordorigin="3847,6017" coordsize="0,540" path="m3847,6558l3847,6017e" filled="f" stroked="t" strokeweight=".71424pt" strokecolor="#4B4B4B">
                <v:path arrowok="t"/>
              </v:shape>
            </v:group>
            <v:group style="position:absolute;left:4490;top:6271;width:705;height:2" coordorigin="4490,6271" coordsize="705,2">
              <v:shape style="position:absolute;left:4490;top:6271;width:705;height:2" coordorigin="4490,6271" coordsize="705,0" path="m4490,6271l5195,6271e" filled="f" stroked="t" strokeweight=".47616pt" strokecolor="#383838">
                <v:path arrowok="t"/>
              </v:shape>
            </v:group>
            <v:group style="position:absolute;left:5138;top:6271;width:1205;height:2" coordorigin="5138,6271" coordsize="1205,2">
              <v:shape style="position:absolute;left:5138;top:6271;width:1205;height:2" coordorigin="5138,6271" coordsize="1205,0" path="m5138,6271l6342,6271e" filled="f" stroked="t" strokeweight=".95232pt" strokecolor="#676767">
                <v:path arrowok="t"/>
              </v:shape>
            </v:group>
            <v:group style="position:absolute;left:6285;top:6271;width:414;height:2" coordorigin="6285,6271" coordsize="414,2">
              <v:shape style="position:absolute;left:6285;top:6271;width:414;height:2" coordorigin="6285,6271" coordsize="414,0" path="m6285,6271l6700,6271e" filled="f" stroked="t" strokeweight=".47616pt" strokecolor="#343434">
                <v:path arrowok="t"/>
              </v:shape>
            </v:group>
            <v:group style="position:absolute;left:6638;top:6268;width:638;height:2" coordorigin="6638,6268" coordsize="638,2">
              <v:shape style="position:absolute;left:6638;top:6268;width:638;height:2" coordorigin="6638,6268" coordsize="638,0" path="m6638,6268l7276,6268e" filled="f" stroked="t" strokeweight=".47616pt" strokecolor="#4B4B4B">
                <v:path arrowok="t"/>
              </v:shape>
            </v:group>
            <v:group style="position:absolute;left:7219;top:6268;width:4466;height:2" coordorigin="7219,6268" coordsize="4466,2">
              <v:shape style="position:absolute;left:7219;top:6268;width:4466;height:2" coordorigin="7219,6268" coordsize="4466,0" path="m7219,6268l11685,6268e" filled="f" stroked="t" strokeweight=".71424pt" strokecolor="#606060">
                <v:path arrowok="t"/>
              </v:shape>
            </v:group>
            <v:group style="position:absolute;left:205;top:6190;width:2;height:382" coordorigin="205,6190" coordsize="2,382">
              <v:shape style="position:absolute;left:205;top:6190;width:2;height:382" coordorigin="205,6190" coordsize="0,382" path="m205,6572l205,6190e" filled="f" stroked="t" strokeweight=".47616pt" strokecolor="#343434">
                <v:path arrowok="t"/>
              </v:shape>
            </v:group>
            <v:group style="position:absolute;left:1828;top:6555;width:9857;height:2" coordorigin="1828,6555" coordsize="9857,2">
              <v:shape style="position:absolute;left:1828;top:6555;width:9857;height:2" coordorigin="1828,6555" coordsize="9857,0" path="m1828,6555l11685,6555e" filled="f" stroked="t" strokeweight=".71424pt" strokecolor="#606060">
                <v:path arrowok="t"/>
              </v:shape>
            </v:group>
            <v:group style="position:absolute;left:5138;top:6553;width:443;height:2" coordorigin="5138,6553" coordsize="443,2">
              <v:shape style="position:absolute;left:5138;top:6553;width:443;height:2" coordorigin="5138,6553" coordsize="443,0" path="m5138,6553l5581,6553e" filled="f" stroked="t" strokeweight=".47616pt" strokecolor="#4F4F4F">
                <v:path arrowok="t"/>
              </v:shape>
            </v:group>
            <v:group style="position:absolute;left:5523;top:6553;width:400;height:2" coordorigin="5523,6553" coordsize="400,2">
              <v:shape style="position:absolute;left:5523;top:6553;width:400;height:2" coordorigin="5523,6553" coordsize="400,0" path="m5523,6553l5923,6553e" filled="f" stroked="t" strokeweight=".47616pt" strokecolor="#3B3B3B">
                <v:path arrowok="t"/>
              </v:shape>
            </v:group>
            <v:group style="position:absolute;left:6666;top:6280;width:2;height:272" coordorigin="6666,6280" coordsize="2,272">
              <v:shape style="position:absolute;left:6666;top:6280;width:2;height:272" coordorigin="6666,6280" coordsize="0,272" path="m6666,6553l6666,6280e" filled="f" stroked="t" strokeweight=".23808pt" strokecolor="#6B6B6B">
                <v:path arrowok="t"/>
              </v:shape>
            </v:group>
            <v:group style="position:absolute;left:7219;top:6553;width:586;height:2" coordorigin="7219,6553" coordsize="586,2">
              <v:shape style="position:absolute;left:7219;top:6553;width:586;height:2" coordorigin="7219,6553" coordsize="586,0" path="m7219,6553l7804,6553e" filled="f" stroked="t" strokeweight=".47616pt" strokecolor="#3B3B3B">
                <v:path arrowok="t"/>
              </v:shape>
            </v:group>
            <v:group style="position:absolute;left:11680;top:6252;width:2;height:473" coordorigin="11680,6252" coordsize="2,473">
              <v:shape style="position:absolute;left:11680;top:6252;width:2;height:473" coordorigin="11680,6252" coordsize="0,473" path="m11680,6725l11680,6252e" filled="f" stroked="t" strokeweight=".47616pt" strokecolor="#4B4B4B">
                <v:path arrowok="t"/>
              </v:shape>
            </v:group>
            <v:group style="position:absolute;left:200;top:6799;width:529;height:2" coordorigin="200,6799" coordsize="529,2">
              <v:shape style="position:absolute;left:200;top:6799;width:529;height:2" coordorigin="200,6799" coordsize="529,0" path="m200,6799l729,6799e" filled="f" stroked="t" strokeweight=".95232pt" strokecolor="#747474">
                <v:path arrowok="t"/>
              </v:shape>
            </v:group>
            <v:group style="position:absolute;left:200;top:6190;width:2;height:650" coordorigin="200,6190" coordsize="2,650">
              <v:shape style="position:absolute;left:200;top:6190;width:2;height:650" coordorigin="200,6190" coordsize="0,650" path="m200,6840l200,6190e" filled="f" stroked="t" strokeweight=".71424pt" strokecolor="#444444">
                <v:path arrowok="t"/>
              </v:shape>
            </v:group>
            <v:group style="position:absolute;left:624;top:6801;width:743;height:2" coordorigin="624,6801" coordsize="743,2">
              <v:shape style="position:absolute;left:624;top:6801;width:743;height:2" coordorigin="624,6801" coordsize="743,0" path="m624,6801l1367,6801e" filled="f" stroked="t" strokeweight=".47616pt" strokecolor="#4F4F4F">
                <v:path arrowok="t"/>
              </v:shape>
            </v:group>
            <v:group style="position:absolute;left:1257;top:6799;width:3290;height:2" coordorigin="1257,6799" coordsize="3290,2">
              <v:shape style="position:absolute;left:1257;top:6799;width:3290;height:2" coordorigin="1257,6799" coordsize="3290,0" path="m1257,6799l4547,6799e" filled="f" stroked="t" strokeweight=".71424pt" strokecolor="#646464">
                <v:path arrowok="t"/>
              </v:shape>
            </v:group>
            <v:group style="position:absolute;left:4490;top:6797;width:705;height:2" coordorigin="4490,6797" coordsize="705,2">
              <v:shape style="position:absolute;left:4490;top:6797;width:705;height:2" coordorigin="4490,6797" coordsize="705,0" path="m4490,6797l5195,6797e" filled="f" stroked="t" strokeweight=".47616pt" strokecolor="#383838">
                <v:path arrowok="t"/>
              </v:shape>
            </v:group>
            <v:group style="position:absolute;left:5138;top:6797;width:1205;height:2" coordorigin="5138,6797" coordsize="1205,2">
              <v:shape style="position:absolute;left:5138;top:6797;width:1205;height:2" coordorigin="5138,6797" coordsize="1205,0" path="m5138,6797l6342,6797e" filled="f" stroked="t" strokeweight=".95232pt" strokecolor="#676767">
                <v:path arrowok="t"/>
              </v:shape>
            </v:group>
            <v:group style="position:absolute;left:6285;top:6797;width:409;height:2" coordorigin="6285,6797" coordsize="409,2">
              <v:shape style="position:absolute;left:6285;top:6797;width:409;height:2" coordorigin="6285,6797" coordsize="409,0" path="m6285,6797l6695,6797e" filled="f" stroked="t" strokeweight=".47616pt" strokecolor="#383838">
                <v:path arrowok="t"/>
              </v:shape>
            </v:group>
            <v:group style="position:absolute;left:6638;top:6794;width:638;height:2" coordorigin="6638,6794" coordsize="638,2">
              <v:shape style="position:absolute;left:6638;top:6794;width:638;height:2" coordorigin="6638,6794" coordsize="638,0" path="m6638,6794l7276,6794e" filled="f" stroked="t" strokeweight=".47616pt" strokecolor="#4B4B4B">
                <v:path arrowok="t"/>
              </v:shape>
            </v:group>
            <v:group style="position:absolute;left:7219;top:6794;width:4471;height:2" coordorigin="7219,6794" coordsize="4471,2">
              <v:shape style="position:absolute;left:7219;top:6794;width:4471;height:2" coordorigin="7219,6794" coordsize="4471,0" path="m7219,6794l11690,6794e" filled="f" stroked="t" strokeweight=".71424pt" strokecolor="#646464">
                <v:path arrowok="t"/>
              </v:shape>
            </v:group>
            <v:group style="position:absolute;left:11685;top:6734;width:2;height:1061" coordorigin="11685,6734" coordsize="2,1061">
              <v:shape style="position:absolute;left:11685;top:6734;width:2;height:1061" coordorigin="11685,6734" coordsize="0,1061" path="m11685,7795l11685,6734e" filled="f" stroked="t" strokeweight=".47616pt" strokecolor="#575757">
                <v:path arrowok="t"/>
              </v:shape>
            </v:group>
            <v:group style="position:absolute;left:195;top:7270;width:752;height:2" coordorigin="195,7270" coordsize="752,2">
              <v:shape style="position:absolute;left:195;top:7270;width:752;height:2" coordorigin="195,7270" coordsize="752,0" path="m195,7270l948,7270e" filled="f" stroked="t" strokeweight=".47616pt" strokecolor="#4F4F4F">
                <v:path arrowok="t"/>
              </v:shape>
            </v:group>
            <v:group style="position:absolute;left:1800;top:7270;width:790;height:2" coordorigin="1800,7270" coordsize="790,2">
              <v:shape style="position:absolute;left:1800;top:7270;width:790;height:2" coordorigin="1800,7270" coordsize="790,0" path="m1800,7270l2590,7270e" filled="f" stroked="t" strokeweight=".47616pt" strokecolor="#3F3F3F">
                <v:path arrowok="t"/>
              </v:shape>
            </v:group>
            <v:group style="position:absolute;left:3809;top:7270;width:738;height:2" coordorigin="3809,7270" coordsize="738,2">
              <v:shape style="position:absolute;left:3809;top:7270;width:738;height:2" coordorigin="3809,7270" coordsize="738,0" path="m3809,7270l4547,7270e" filled="f" stroked="t" strokeweight=".47616pt" strokecolor="#3F3F3F">
                <v:path arrowok="t"/>
              </v:shape>
            </v:group>
            <v:group style="position:absolute;left:890;top:7270;width:10799;height:2" coordorigin="890,7270" coordsize="10799,2">
              <v:shape style="position:absolute;left:890;top:7270;width:10799;height:2" coordorigin="890,7270" coordsize="10799,0" path="m890,7270l11690,7270e" filled="f" stroked="t" strokeweight=".71424pt" strokecolor="#5B5B5B">
                <v:path arrowok="t"/>
              </v:shape>
            </v:group>
            <v:group style="position:absolute;left:5681;top:7270;width:243;height:2" coordorigin="5681,7270" coordsize="243,2">
              <v:shape style="position:absolute;left:5681;top:7270;width:243;height:2" coordorigin="5681,7270" coordsize="243,0" path="m5681,7270l5923,7270e" filled="f" stroked="t" strokeweight=".47616pt" strokecolor="#383838">
                <v:path arrowok="t"/>
              </v:shape>
            </v:group>
            <v:group style="position:absolute;left:6285;top:7265;width:409;height:2" coordorigin="6285,7265" coordsize="409,2">
              <v:shape style="position:absolute;left:6285;top:7265;width:409;height:2" coordorigin="6285,7265" coordsize="409,0" path="m6285,7265l6695,7265e" filled="f" stroked="t" strokeweight=".47616pt" strokecolor="#343434">
                <v:path arrowok="t"/>
              </v:shape>
            </v:group>
            <v:group style="position:absolute;left:7747;top:7265;width:571;height:2" coordorigin="7747,7265" coordsize="571,2">
              <v:shape style="position:absolute;left:7747;top:7265;width:571;height:2" coordorigin="7747,7265" coordsize="571,0" path="m7747,7265l8319,7265e" filled="f" stroked="t" strokeweight=".47616pt" strokecolor="#3F3F3F">
                <v:path arrowok="t"/>
              </v:shape>
            </v:group>
            <v:group style="position:absolute;left:11685;top:7031;width:2;height:263" coordorigin="11685,7031" coordsize="2,263">
              <v:shape style="position:absolute;left:11685;top:7031;width:2;height:263" coordorigin="11685,7031" coordsize="0,263" path="m11685,7294l11685,7031e" filled="f" stroked="t" strokeweight=".47616pt" strokecolor="#444444">
                <v:path arrowok="t"/>
              </v:shape>
            </v:group>
            <v:group style="position:absolute;left:3852;top:7265;width:2;height:765" coordorigin="3852,7265" coordsize="2,765">
              <v:shape style="position:absolute;left:3852;top:7265;width:2;height:765" coordorigin="3852,7265" coordsize="0,765" path="m3852,8030l3852,7265e" filled="f" stroked="t" strokeweight=".71424pt" strokecolor="#4F4F4F">
                <v:path arrowok="t"/>
              </v:shape>
            </v:group>
            <v:group style="position:absolute;left:3843;top:7509;width:7847;height:2" coordorigin="3843,7509" coordsize="7847,2">
              <v:shape style="position:absolute;left:3843;top:7509;width:7847;height:2" coordorigin="3843,7509" coordsize="7847,0" path="m3843,7509l11690,7509e" filled="f" stroked="t" strokeweight=".71424pt" strokecolor="#606060">
                <v:path arrowok="t"/>
              </v:shape>
            </v:group>
            <v:group style="position:absolute;left:7219;top:7509;width:586;height:2" coordorigin="7219,7509" coordsize="586,2">
              <v:shape style="position:absolute;left:7219;top:7509;width:586;height:2" coordorigin="7219,7509" coordsize="586,0" path="m7219,7509l7804,7509e" filled="f" stroked="t" strokeweight=".47616pt" strokecolor="#484848">
                <v:path arrowok="t"/>
              </v:shape>
            </v:group>
            <v:group style="position:absolute;left:3843;top:7750;width:2852;height:2" coordorigin="3843,7750" coordsize="2852,2">
              <v:shape style="position:absolute;left:3843;top:7750;width:2852;height:2" coordorigin="3843,7750" coordsize="2852,0" path="m3843,7750l6695,7750e" filled="f" stroked="t" strokeweight=".95232pt" strokecolor="#676767">
                <v:path arrowok="t"/>
              </v:shape>
            </v:group>
            <v:group style="position:absolute;left:6638;top:7750;width:638;height:2" coordorigin="6638,7750" coordsize="638,2">
              <v:shape style="position:absolute;left:6638;top:7750;width:638;height:2" coordorigin="6638,7750" coordsize="638,0" path="m6638,7750l7276,7750e" filled="f" stroked="t" strokeweight=".47616pt" strokecolor="#4F4F4F">
                <v:path arrowok="t"/>
              </v:shape>
            </v:group>
            <v:group style="position:absolute;left:7219;top:7748;width:4471;height:2" coordorigin="7219,7748" coordsize="4471,2">
              <v:shape style="position:absolute;left:7219;top:7748;width:4471;height:2" coordorigin="7219,7748" coordsize="4471,0" path="m7219,7748l11690,7748e" filled="f" stroked="t" strokeweight=".71424pt" strokecolor="#676767">
                <v:path arrowok="t"/>
              </v:shape>
            </v:group>
            <v:group style="position:absolute;left:200;top:8140;width:452;height:2" coordorigin="200,8140" coordsize="452,2">
              <v:shape style="position:absolute;left:200;top:8140;width:452;height:2" coordorigin="200,8140" coordsize="452,0" path="m200,8140l652,8140e" filled="f" stroked="t" strokeweight=".23808pt" strokecolor="#1F1F1F">
                <v:path arrowok="t"/>
              </v:shape>
            </v:group>
            <v:group style="position:absolute;left:652;top:8140;width:686;height:2" coordorigin="652,8140" coordsize="686,2">
              <v:shape style="position:absolute;left:652;top:8140;width:686;height:2" coordorigin="652,8140" coordsize="686,0" path="m652,8140l1338,8140e" filled="f" stroked="t" strokeweight=".23808pt" strokecolor="#000000">
                <v:path arrowok="t"/>
              </v:shape>
            </v:group>
            <v:group style="position:absolute;left:1338;top:8140;width:1224;height:2" coordorigin="1338,8140" coordsize="1224,2">
              <v:shape style="position:absolute;left:1338;top:8140;width:1224;height:2" coordorigin="1338,8140" coordsize="1224,0" path="m1338,8140l2562,8140e" filled="f" stroked="t" strokeweight=".23808pt" strokecolor="#383838">
                <v:path arrowok="t"/>
              </v:shape>
            </v:group>
            <v:group style="position:absolute;left:1843;top:6290;width:2;height:5602" coordorigin="1843,6290" coordsize="2,5602">
              <v:shape style="position:absolute;left:1843;top:6290;width:2;height:5602" coordorigin="1843,6290" coordsize="0,5602" path="m1843,11892l1843,6290e" filled="f" stroked="t" strokeweight=".47616pt" strokecolor="#5B5B5B">
                <v:path arrowok="t"/>
              </v:shape>
            </v:group>
            <v:group style="position:absolute;left:2562;top:8140;width:9099;height:2" coordorigin="2562,8140" coordsize="9099,2">
              <v:shape style="position:absolute;left:2562;top:8140;width:9099;height:2" coordorigin="2562,8140" coordsize="9099,0" path="m2562,8140l11661,8140e" filled="f" stroked="t" strokeweight=".23808pt" strokecolor="#000000">
                <v:path arrowok="t"/>
              </v:shape>
            </v:group>
            <v:group style="position:absolute;left:11683;top:7733;width:2;height:1243" coordorigin="11683,7733" coordsize="2,1243">
              <v:shape style="position:absolute;left:11683;top:7733;width:2;height:1243" coordorigin="11683,7733" coordsize="0,1243" path="m11683,8976l11683,7733e" filled="f" stroked="t" strokeweight=".71424pt" strokecolor="#747474">
                <v:path arrowok="t"/>
              </v:shape>
            </v:group>
            <v:group style="position:absolute;left:219;top:8713;width:2;height:6959" coordorigin="219,8713" coordsize="2,6959">
              <v:shape style="position:absolute;left:219;top:8713;width:2;height:6959" coordorigin="219,8713" coordsize="0,6959" path="m219,15672l219,8713e" filled="f" stroked="t" strokeweight=".71424pt" strokecolor="#575757">
                <v:path arrowok="t"/>
              </v:shape>
            </v:group>
            <v:group style="position:absolute;left:1800;top:8954;width:790;height:2" coordorigin="1800,8954" coordsize="790,2">
              <v:shape style="position:absolute;left:1800;top:8954;width:790;height:2" coordorigin="1800,8954" coordsize="790,0" path="m1800,8954l2590,8954e" filled="f" stroked="t" strokeweight=".47616pt" strokecolor="#484848">
                <v:path arrowok="t"/>
              </v:shape>
            </v:group>
            <v:group style="position:absolute;left:3466;top:8954;width:400;height:2" coordorigin="3466,8954" coordsize="400,2">
              <v:shape style="position:absolute;left:3466;top:8954;width:400;height:2" coordorigin="3466,8954" coordsize="400,0" path="m3466,8954l3866,8954e" filled="f" stroked="t" strokeweight=".47616pt" strokecolor="#545454">
                <v:path arrowok="t"/>
              </v:shape>
            </v:group>
            <v:group style="position:absolute;left:3809;top:8952;width:738;height:2" coordorigin="3809,8952" coordsize="738,2">
              <v:shape style="position:absolute;left:3809;top:8952;width:738;height:2" coordorigin="3809,8952" coordsize="738,0" path="m3809,8952l4547,8952e" filled="f" stroked="t" strokeweight=".47616pt" strokecolor="#3B3B3B">
                <v:path arrowok="t"/>
              </v:shape>
            </v:group>
            <v:group style="position:absolute;left:5523;top:8952;width:400;height:2" coordorigin="5523,8952" coordsize="400,2">
              <v:shape style="position:absolute;left:5523;top:8952;width:400;height:2" coordorigin="5523,8952" coordsize="400,0" path="m5523,8952l5923,8952e" filled="f" stroked="t" strokeweight=".47616pt" strokecolor="#2F2F2F">
                <v:path arrowok="t"/>
              </v:shape>
            </v:group>
            <v:group style="position:absolute;left:205;top:8952;width:11485;height:2" coordorigin="205,8952" coordsize="11485,2">
              <v:shape style="position:absolute;left:205;top:8952;width:11485;height:2" coordorigin="205,8952" coordsize="11485,0" path="m205,8952l11690,8952e" filled="f" stroked="t" strokeweight=".71424pt" strokecolor="#606060">
                <v:path arrowok="t"/>
              </v:shape>
            </v:group>
            <v:group style="position:absolute;left:7747;top:8947;width:329;height:2" coordorigin="7747,8947" coordsize="329,2">
              <v:shape style="position:absolute;left:7747;top:8947;width:329;height:2" coordorigin="7747,8947" coordsize="329,0" path="m7747,8947l8076,8947e" filled="f" stroked="t" strokeweight=".47616pt" strokecolor="#3F3F3F">
                <v:path arrowok="t"/>
              </v:shape>
            </v:group>
            <v:group style="position:absolute;left:11609;top:8952;width:90;height:2" coordorigin="11609,8952" coordsize="90,2">
              <v:shape style="position:absolute;left:11609;top:8952;width:90;height:2" coordorigin="11609,8952" coordsize="90,0" path="m11609,8952l11699,8952e" filled="f" stroked="t" strokeweight=".71424pt" strokecolor="#939393">
                <v:path arrowok="t"/>
              </v:shape>
            </v:group>
            <v:group style="position:absolute;left:200;top:9889;width:1167;height:2" coordorigin="200,9889" coordsize="1167,2">
              <v:shape style="position:absolute;left:200;top:9889;width:1167;height:2" coordorigin="200,9889" coordsize="1167,0" path="m200,9889l1367,9889e" filled="f" stroked="t" strokeweight=".47616pt" strokecolor="#4B4B4B">
                <v:path arrowok="t"/>
              </v:shape>
            </v:group>
            <v:group style="position:absolute;left:6285;top:9884;width:409;height:2" coordorigin="6285,9884" coordsize="409,2">
              <v:shape style="position:absolute;left:6285;top:9884;width:409;height:2" coordorigin="6285,9884" coordsize="409,0" path="m6285,9884l6695,9884e" filled="f" stroked="t" strokeweight=".47616pt" strokecolor="#383838">
                <v:path arrowok="t"/>
              </v:shape>
            </v:group>
            <v:group style="position:absolute;left:1219;top:9884;width:10471;height:2" coordorigin="1219,9884" coordsize="10471,2">
              <v:shape style="position:absolute;left:1219;top:9884;width:10471;height:2" coordorigin="1219,9884" coordsize="10471,0" path="m1219,9884l11690,9884e" filled="f" stroked="t" strokeweight=".71424pt" strokecolor="#606060">
                <v:path arrowok="t"/>
              </v:shape>
            </v:group>
            <v:group style="position:absolute;left:8019;top:9884;width:300;height:2" coordorigin="8019,9884" coordsize="300,2">
              <v:shape style="position:absolute;left:8019;top:9884;width:300;height:2" coordorigin="8019,9884" coordsize="300,0" path="m8019,9884l8319,9884e" filled="f" stroked="t" strokeweight=".47616pt" strokecolor="#383838">
                <v:path arrowok="t"/>
              </v:shape>
            </v:group>
            <v:group style="position:absolute;left:11687;top:9401;width:2;height:755" coordorigin="11687,9401" coordsize="2,755">
              <v:shape style="position:absolute;left:11687;top:9401;width:2;height:755" coordorigin="11687,9401" coordsize="0,755" path="m11687,10157l11687,9401e" filled="f" stroked="t" strokeweight=".47616pt" strokecolor="#5B5B5B">
                <v:path arrowok="t"/>
              </v:shape>
            </v:group>
            <v:group style="position:absolute;left:11628;top:9879;width:76;height:2" coordorigin="11628,9879" coordsize="76,2">
              <v:shape style="position:absolute;left:11628;top:9879;width:76;height:2" coordorigin="11628,9879" coordsize="76,0" path="m11628,9879l11704,9879e" filled="f" stroked="t" strokeweight=".71424pt" strokecolor="#7C7C7C">
                <v:path arrowok="t"/>
              </v:shape>
            </v:group>
            <v:group style="position:absolute;left:200;top:10128;width:3666;height:2" coordorigin="200,10128" coordsize="3666,2">
              <v:shape style="position:absolute;left:200;top:10128;width:3666;height:2" coordorigin="200,10128" coordsize="3666,0" path="m200,10128l3866,10128e" filled="f" stroked="t" strokeweight=".71424pt" strokecolor="#676767">
                <v:path arrowok="t"/>
              </v:shape>
            </v:group>
            <v:group style="position:absolute;left:3809;top:10128;width:738;height:2" coordorigin="3809,10128" coordsize="738,2">
              <v:shape style="position:absolute;left:3809;top:10128;width:738;height:2" coordorigin="3809,10128" coordsize="738,0" path="m3809,10128l4547,10128e" filled="f" stroked="t" strokeweight=".47616pt" strokecolor="#606060">
                <v:path arrowok="t"/>
              </v:shape>
            </v:group>
            <v:group style="position:absolute;left:4400;top:10128;width:1181;height:2" coordorigin="4400,10128" coordsize="1181,2">
              <v:shape style="position:absolute;left:4400;top:10128;width:1181;height:2" coordorigin="4400,10128" coordsize="1181,0" path="m4400,10128l5581,10128e" filled="f" stroked="t" strokeweight=".95232pt" strokecolor="#707070">
                <v:path arrowok="t"/>
              </v:shape>
            </v:group>
            <v:group style="position:absolute;left:5523;top:10128;width:400;height:2" coordorigin="5523,10128" coordsize="400,2">
              <v:shape style="position:absolute;left:5523;top:10128;width:400;height:2" coordorigin="5523,10128" coordsize="400,0" path="m5523,10128l5923,10128e" filled="f" stroked="t" strokeweight=".47616pt" strokecolor="#444444">
                <v:path arrowok="t"/>
              </v:shape>
            </v:group>
            <v:group style="position:absolute;left:5866;top:10125;width:5823;height:2" coordorigin="5866,10125" coordsize="5823,2">
              <v:shape style="position:absolute;left:5866;top:10125;width:5823;height:2" coordorigin="5866,10125" coordsize="5823,0" path="m5866,10125l11690,10125e" filled="f" stroked="t" strokeweight=".71424pt" strokecolor="#676767">
                <v:path arrowok="t"/>
              </v:shape>
            </v:group>
            <v:group style="position:absolute;left:7719;top:10123;width:357;height:2" coordorigin="7719,10123" coordsize="357,2">
              <v:shape style="position:absolute;left:7719;top:10123;width:357;height:2" coordorigin="7719,10123" coordsize="357,0" path="m7719,10123l8076,10123e" filled="f" stroked="t" strokeweight=".47616pt" strokecolor="#4B4B4B">
                <v:path arrowok="t"/>
              </v:shape>
            </v:group>
            <v:group style="position:absolute;left:11580;top:10125;width:124;height:2" coordorigin="11580,10125" coordsize="124,2">
              <v:shape style="position:absolute;left:11580;top:10125;width:124;height:2" coordorigin="11580,10125" coordsize="124,0" path="m11580,10125l11704,10125e" filled="f" stroked="t" strokeweight=".95232pt" strokecolor="#808080">
                <v:path arrowok="t"/>
              </v:shape>
            </v:group>
            <v:group style="position:absolute;left:5138;top:10367;width:443;height:2" coordorigin="5138,10367" coordsize="443,2">
              <v:shape style="position:absolute;left:5138;top:10367;width:443;height:2" coordorigin="5138,10367" coordsize="443,0" path="m5138,10367l5581,10367e" filled="f" stroked="t" strokeweight=".47616pt" strokecolor="#5B5B5B">
                <v:path arrowok="t"/>
              </v:shape>
            </v:group>
            <v:group style="position:absolute;left:5523;top:10367;width:400;height:2" coordorigin="5523,10367" coordsize="400,2">
              <v:shape style="position:absolute;left:5523;top:10367;width:400;height:2" coordorigin="5523,10367" coordsize="400,0" path="m5523,10367l5923,10367e" filled="f" stroked="t" strokeweight=".47616pt" strokecolor="#3F3F3F">
                <v:path arrowok="t"/>
              </v:shape>
            </v:group>
            <v:group style="position:absolute;left:205;top:10367;width:11475;height:2" coordorigin="205,10367" coordsize="11475,2">
              <v:shape style="position:absolute;left:205;top:10367;width:11475;height:2" coordorigin="205,10367" coordsize="11475,0" path="m205,10367l11680,10367e" filled="f" stroked="t" strokeweight=".71424pt" strokecolor="#646464">
                <v:path arrowok="t"/>
              </v:shape>
            </v:group>
            <v:group style="position:absolute;left:7219;top:10367;width:586;height:2" coordorigin="7219,10367" coordsize="586,2">
              <v:shape style="position:absolute;left:7219;top:10367;width:586;height:2" coordorigin="7219,10367" coordsize="586,0" path="m7219,10367l7804,10367e" filled="f" stroked="t" strokeweight=".47616pt" strokecolor="#4B4B4B">
                <v:path arrowok="t"/>
              </v:shape>
            </v:group>
            <v:group style="position:absolute;left:11656;top:10114;width:2;height:287" coordorigin="11656,10114" coordsize="2,287">
              <v:shape style="position:absolute;left:11656;top:10114;width:2;height:287" coordorigin="11656,10114" coordsize="0,287" path="m11656,10400l11656,10114e" filled="f" stroked="t" strokeweight=".23808pt" strokecolor="#777777">
                <v:path arrowok="t"/>
              </v:shape>
            </v:group>
            <v:group style="position:absolute;left:11628;top:10367;width:76;height:2" coordorigin="11628,10367" coordsize="76,2">
              <v:shape style="position:absolute;left:11628;top:10367;width:76;height:2" coordorigin="11628,10367" coordsize="76,0" path="m11628,10367l11704,10367e" filled="f" stroked="t" strokeweight=".71424pt" strokecolor="#7C7C7C">
                <v:path arrowok="t"/>
              </v:shape>
            </v:group>
            <v:group style="position:absolute;left:1852;top:10357;width:2;height:287" coordorigin="1852,10357" coordsize="2,287">
              <v:shape style="position:absolute;left:1852;top:10357;width:2;height:287" coordorigin="1852,10357" coordsize="0,287" path="m1852,10644l1852,10357e" filled="f" stroked="t" strokeweight=".71424pt" strokecolor="#5B5B5B">
                <v:path arrowok="t"/>
              </v:shape>
            </v:group>
            <v:group style="position:absolute;left:11656;top:10386;width:2;height:229" coordorigin="11656,10386" coordsize="2,229">
              <v:shape style="position:absolute;left:11656;top:10386;width:2;height:229" coordorigin="11656,10386" coordsize="0,229" path="m11656,10615l11656,10386e" filled="f" stroked="t" strokeweight=".23808pt" strokecolor="#000000">
                <v:path arrowok="t"/>
              </v:shape>
            </v:group>
            <v:group style="position:absolute;left:1848;top:10587;width:2;height:282" coordorigin="1848,10587" coordsize="2,282">
              <v:shape style="position:absolute;left:1848;top:10587;width:2;height:282" coordorigin="1848,10587" coordsize="0,282" path="m1848,10869l1848,10587e" filled="f" stroked="t" strokeweight=".47616pt" strokecolor="#3B3B3B">
                <v:path arrowok="t"/>
              </v:shape>
            </v:group>
            <v:group style="position:absolute;left:748;top:10847;width:2286;height:2" coordorigin="748,10847" coordsize="2286,2">
              <v:shape style="position:absolute;left:748;top:10847;width:2286;height:2" coordorigin="748,10847" coordsize="2286,0" path="m748,10847l3033,10847e" filled="f" stroked="t" strokeweight=".71424pt" strokecolor="#6B6B6B">
                <v:path arrowok="t"/>
              </v:shape>
            </v:group>
            <v:group style="position:absolute;left:2976;top:10850;width:548;height:2" coordorigin="2976,10850" coordsize="548,2">
              <v:shape style="position:absolute;left:2976;top:10850;width:548;height:2" coordorigin="2976,10850" coordsize="548,0" path="m2976,10850l3524,10850e" filled="f" stroked="t" strokeweight=".47616pt" strokecolor="#4F4F4F">
                <v:path arrowok="t"/>
              </v:shape>
            </v:group>
            <v:group style="position:absolute;left:3466;top:10850;width:1333;height:2" coordorigin="3466,10850" coordsize="1333,2">
              <v:shape style="position:absolute;left:3466;top:10850;width:1333;height:2" coordorigin="3466,10850" coordsize="1333,0" path="m3466,10850l4800,10850e" filled="f" stroked="t" strokeweight=".71424pt" strokecolor="#747474">
                <v:path arrowok="t"/>
              </v:shape>
            </v:group>
            <v:group style="position:absolute;left:4490;top:10847;width:7195;height:2" coordorigin="4490,10847" coordsize="7195,2">
              <v:shape style="position:absolute;left:4490;top:10847;width:7195;height:2" coordorigin="4490,10847" coordsize="7195,0" path="m4490,10847l11685,10847e" filled="f" stroked="t" strokeweight=".71424pt" strokecolor="#606060">
                <v:path arrowok="t"/>
              </v:shape>
            </v:group>
            <v:group style="position:absolute;left:7219;top:10845;width:586;height:2" coordorigin="7219,10845" coordsize="586,2">
              <v:shape style="position:absolute;left:7219;top:10845;width:586;height:2" coordorigin="7219,10845" coordsize="586,0" path="m7219,10845l7804,10845e" filled="f" stroked="t" strokeweight=".47616pt" strokecolor="#3F3F3F">
                <v:path arrowok="t"/>
              </v:shape>
            </v:group>
            <v:group style="position:absolute;left:11656;top:10615;width:2;height:468" coordorigin="11656,10615" coordsize="2,468">
              <v:shape style="position:absolute;left:11656;top:10615;width:2;height:468" coordorigin="11656,10615" coordsize="0,468" path="m11656,11084l11656,10615e" filled="f" stroked="t" strokeweight=".23808pt" strokecolor="#909090">
                <v:path arrowok="t"/>
              </v:shape>
            </v:group>
            <v:group style="position:absolute;left:11628;top:10845;width:76;height:2" coordorigin="11628,10845" coordsize="76,2">
              <v:shape style="position:absolute;left:11628;top:10845;width:76;height:2" coordorigin="11628,10845" coordsize="76,0" path="m11628,10845l11704,10845e" filled="f" stroked="t" strokeweight=".71424pt" strokecolor="#8C8C8C">
                <v:path arrowok="t"/>
              </v:shape>
            </v:group>
            <v:group style="position:absolute;left:1852;top:10797;width:2;height:1950" coordorigin="1852,10797" coordsize="2,1950">
              <v:shape style="position:absolute;left:1852;top:10797;width:2;height:1950" coordorigin="1852,10797" coordsize="0,1950" path="m1852,12747l1852,10797e" filled="f" stroked="t" strokeweight=".47616pt" strokecolor="#484848">
                <v:path arrowok="t"/>
              </v:shape>
            </v:group>
            <v:group style="position:absolute;left:210;top:11089;width:4495;height:2" coordorigin="210,11089" coordsize="4495,2">
              <v:shape style="position:absolute;left:210;top:11089;width:4495;height:2" coordorigin="210,11089" coordsize="4495,0" path="m210,11089l4704,11089e" filled="f" stroked="t" strokeweight=".71424pt" strokecolor="#646464">
                <v:path arrowok="t"/>
              </v:shape>
            </v:group>
            <v:group style="position:absolute;left:4490;top:11089;width:705;height:2" coordorigin="4490,11089" coordsize="705,2">
              <v:shape style="position:absolute;left:4490;top:11089;width:705;height:2" coordorigin="4490,11089" coordsize="705,0" path="m4490,11089l5195,11089e" filled="f" stroked="t" strokeweight=".47616pt" strokecolor="#484848">
                <v:path arrowok="t"/>
              </v:shape>
            </v:group>
            <v:group style="position:absolute;left:5138;top:11084;width:1762;height:2" coordorigin="5138,11084" coordsize="1762,2">
              <v:shape style="position:absolute;left:5138;top:11084;width:1762;height:2" coordorigin="5138,11084" coordsize="1762,0" path="m5138,11084l6900,11084e" filled="f" stroked="t" strokeweight=".71424pt" strokecolor="#646464">
                <v:path arrowok="t"/>
              </v:shape>
            </v:group>
            <v:group style="position:absolute;left:6638;top:11086;width:1167;height:2" coordorigin="6638,11086" coordsize="1167,2">
              <v:shape style="position:absolute;left:6638;top:11086;width:1167;height:2" coordorigin="6638,11086" coordsize="1167,0" path="m6638,11086l7804,11086e" filled="f" stroked="t" strokeweight=".47616pt" strokecolor="#4B4B4B">
                <v:path arrowok="t"/>
              </v:shape>
            </v:group>
            <v:group style="position:absolute;left:7719;top:11081;width:3985;height:2" coordorigin="7719,11081" coordsize="3985,2">
              <v:shape style="position:absolute;left:7719;top:11081;width:3985;height:2" coordorigin="7719,11081" coordsize="3985,0" path="m7719,11081l11704,11081e" filled="f" stroked="t" strokeweight=".71424pt" strokecolor="#606060">
                <v:path arrowok="t"/>
              </v:shape>
            </v:group>
            <v:group style="position:absolute;left:217;top:11041;width:2;height:1611" coordorigin="217,11041" coordsize="2,1611">
              <v:shape style="position:absolute;left:217;top:11041;width:2;height:1611" coordorigin="217,11041" coordsize="0,1611" path="m217,12651l217,11041e" filled="f" stroked="t" strokeweight=".47616pt" strokecolor="#3F3F3F">
                <v:path arrowok="t"/>
              </v:shape>
            </v:group>
            <v:group style="position:absolute;left:919;top:11069;width:2;height:488" coordorigin="919,11069" coordsize="2,488">
              <v:shape style="position:absolute;left:919;top:11069;width:2;height:488" coordorigin="919,11069" coordsize="0,488" path="m919,11557l919,11069e" filled="f" stroked="t" strokeweight=".23808pt" strokecolor="#838383">
                <v:path arrowok="t"/>
              </v:shape>
            </v:group>
            <v:group style="position:absolute;left:1348;top:11084;width:2;height:1998" coordorigin="1348,11084" coordsize="2,1998">
              <v:shape style="position:absolute;left:1348;top:11084;width:2;height:1998" coordorigin="1348,11084" coordsize="0,1998" path="m1348,13082l1348,11084e" filled="f" stroked="t" strokeweight=".95232pt" strokecolor="#707070">
                <v:path arrowok="t"/>
              </v:shape>
            </v:group>
            <v:group style="position:absolute;left:210;top:11564;width:5528;height:2" coordorigin="210,11564" coordsize="5528,2">
              <v:shape style="position:absolute;left:210;top:11564;width:5528;height:2" coordorigin="210,11564" coordsize="5528,0" path="m210,11564l5738,11564e" filled="f" stroked="t" strokeweight=".71424pt" strokecolor="#5B5B5B">
                <v:path arrowok="t"/>
              </v:shape>
            </v:group>
            <v:group style="position:absolute;left:5681;top:11562;width:243;height:2" coordorigin="5681,11562" coordsize="243,2">
              <v:shape style="position:absolute;left:5681;top:11562;width:243;height:2" coordorigin="5681,11562" coordsize="243,0" path="m5681,11562l5923,11562e" filled="f" stroked="t" strokeweight=".47616pt" strokecolor="#343434">
                <v:path arrowok="t"/>
              </v:shape>
            </v:group>
            <v:group style="position:absolute;left:5866;top:11559;width:486;height:2" coordorigin="5866,11559" coordsize="486,2">
              <v:shape style="position:absolute;left:5866;top:11559;width:486;height:2" coordorigin="5866,11559" coordsize="486,0" path="m5866,11559l6352,11559e" filled="f" stroked="t" strokeweight=".47616pt" strokecolor="#4B4B4B">
                <v:path arrowok="t"/>
              </v:shape>
            </v:group>
            <v:group style="position:absolute;left:6323;top:11074;width:2;height:1902" coordorigin="6323,11074" coordsize="2,1902">
              <v:shape style="position:absolute;left:6323;top:11074;width:2;height:1902" coordorigin="6323,11074" coordsize="0,1902" path="m6323,12976l6323,11074e" filled="f" stroked="t" strokeweight=".47616pt" strokecolor="#3F3F3F">
                <v:path arrowok="t"/>
              </v:shape>
            </v:group>
            <v:group style="position:absolute;left:6281;top:11559;width:5423;height:2" coordorigin="6281,11559" coordsize="5423,2">
              <v:shape style="position:absolute;left:6281;top:11559;width:5423;height:2" coordorigin="6281,11559" coordsize="5423,0" path="m6281,11559l11704,11559e" filled="f" stroked="t" strokeweight=".71424pt" strokecolor="#646464">
                <v:path arrowok="t"/>
              </v:shape>
            </v:group>
            <v:group style="position:absolute;left:7747;top:11557;width:329;height:2" coordorigin="7747,11557" coordsize="329,2">
              <v:shape style="position:absolute;left:7747;top:11557;width:329;height:2" coordorigin="7747,11557" coordsize="329,0" path="m7747,11557l8076,11557e" filled="f" stroked="t" strokeweight=".47616pt" strokecolor="#484848">
                <v:path arrowok="t"/>
              </v:shape>
            </v:group>
            <v:group style="position:absolute;left:11656;top:11069;width:2;height:1214" coordorigin="11656,11069" coordsize="2,1214">
              <v:shape style="position:absolute;left:11656;top:11069;width:2;height:1214" coordorigin="11656,11069" coordsize="0,1214" path="m11656,12283l11656,11069e" filled="f" stroked="t" strokeweight=".23808pt" strokecolor="#676767">
                <v:path arrowok="t"/>
              </v:shape>
            </v:group>
            <v:group style="position:absolute;left:919;top:11543;width:2;height:741" coordorigin="919,11543" coordsize="2,741">
              <v:shape style="position:absolute;left:919;top:11543;width:2;height:741" coordorigin="919,11543" coordsize="0,741" path="m919,12283l919,11543e" filled="f" stroked="t" strokeweight=".23808pt" strokecolor="#6B6B6B">
                <v:path arrowok="t"/>
              </v:shape>
            </v:group>
            <v:group style="position:absolute;left:919;top:12283;width:2;height:1267" coordorigin="919,12283" coordsize="2,1267">
              <v:shape style="position:absolute;left:919;top:12283;width:2;height:1267" coordorigin="919,12283" coordsize="0,1267" path="m919,13550l919,12283e" filled="f" stroked="t" strokeweight=".23808pt" strokecolor="#000000">
                <v:path arrowok="t"/>
              </v:shape>
            </v:group>
            <v:group style="position:absolute;left:11656;top:12283;width:2;height:1396" coordorigin="11656,12283" coordsize="2,1396">
              <v:shape style="position:absolute;left:11656;top:12283;width:2;height:1396" coordorigin="11656,12283" coordsize="0,1396" path="m11656,13679l11656,12283e" filled="f" stroked="t" strokeweight=".23808pt" strokecolor="#000000">
                <v:path arrowok="t"/>
              </v:shape>
            </v:group>
            <v:group style="position:absolute;left:6328;top:12919;width:2;height:163" coordorigin="6328,12919" coordsize="2,163">
              <v:shape style="position:absolute;left:6328;top:12919;width:2;height:163" coordorigin="6328,12919" coordsize="0,163" path="m6328,13082l6328,12919e" filled="f" stroked="t" strokeweight=".47616pt" strokecolor="#343434">
                <v:path arrowok="t"/>
              </v:shape>
            </v:group>
            <v:group style="position:absolute;left:1350;top:13024;width:2;height:813" coordorigin="1350,13024" coordsize="2,813">
              <v:shape style="position:absolute;left:1350;top:13024;width:2;height:813" coordorigin="1350,13024" coordsize="0,813" path="m1350,13837l1350,13024e" filled="f" stroked="t" strokeweight=".47616pt" strokecolor="#484848">
                <v:path arrowok="t"/>
              </v:shape>
            </v:group>
            <v:group style="position:absolute;left:6328;top:13024;width:2;height:2103" coordorigin="6328,13024" coordsize="2,2103">
              <v:shape style="position:absolute;left:6328;top:13024;width:2;height:2103" coordorigin="6328,13024" coordsize="0,2103" path="m6328,15127l6328,13024e" filled="f" stroked="t" strokeweight=".95232pt" strokecolor="#606060">
                <v:path arrowok="t"/>
              </v:shape>
            </v:group>
            <v:group style="position:absolute;left:219;top:13058;width:2;height:473" coordorigin="219,13058" coordsize="2,473">
              <v:shape style="position:absolute;left:219;top:13058;width:2;height:473" coordorigin="219,13058" coordsize="0,473" path="m219,13531l219,13058e" filled="f" stroked="t" strokeweight=".95232pt" strokecolor="#6B6B6B">
                <v:path arrowok="t"/>
              </v:shape>
            </v:group>
            <v:group style="position:absolute;left:1857;top:12690;width:2;height:1721" coordorigin="1857,12690" coordsize="2,1721">
              <v:shape style="position:absolute;left:1857;top:12690;width:2;height:1721" coordorigin="1857,12690" coordsize="0,1721" path="m1857,14410l1857,12690e" filled="f" stroked="t" strokeweight=".71424pt" strokecolor="#6B6B6B">
                <v:path arrowok="t"/>
              </v:shape>
            </v:group>
            <v:group style="position:absolute;left:214;top:13648;width:467;height:2" coordorigin="214,13648" coordsize="467,2">
              <v:shape style="position:absolute;left:214;top:13648;width:467;height:2" coordorigin="214,13648" coordsize="467,0" path="m214,13648l681,13648e" filled="f" stroked="t" strokeweight=".47616pt" strokecolor="#4F4F4F">
                <v:path arrowok="t"/>
              </v:shape>
            </v:group>
            <v:group style="position:absolute;left:624;top:13648;width:329;height:2" coordorigin="624,13648" coordsize="329,2">
              <v:shape style="position:absolute;left:624;top:13648;width:329;height:2" coordorigin="624,13648" coordsize="329,0" path="m624,13648l952,13648e" filled="f" stroked="t" strokeweight=".23808pt" strokecolor="#2F2F2F">
                <v:path arrowok="t"/>
              </v:shape>
            </v:group>
            <v:group style="position:absolute;left:919;top:13550;width:2;height:134" coordorigin="919,13550" coordsize="2,134">
              <v:shape style="position:absolute;left:919;top:13550;width:2;height:134" coordorigin="919,13550" coordsize="0,134" path="m919,13684l919,13550e" filled="f" stroked="t" strokeweight=".23808pt" strokecolor="#343434">
                <v:path arrowok="t"/>
              </v:shape>
            </v:group>
            <v:group style="position:absolute;left:890;top:13650;width:976;height:2" coordorigin="890,13650" coordsize="976,2">
              <v:shape style="position:absolute;left:890;top:13650;width:976;height:2" coordorigin="890,13650" coordsize="976,0" path="m890,13650l1867,13650e" filled="f" stroked="t" strokeweight=".71424pt" strokecolor="#676767">
                <v:path arrowok="t"/>
              </v:shape>
            </v:group>
            <v:group style="position:absolute;left:919;top:13679;width:2;height:1611" coordorigin="919,13679" coordsize="2,1611">
              <v:shape style="position:absolute;left:919;top:13679;width:2;height:1611" coordorigin="919,13679" coordsize="0,1611" path="m919,15290l919,13679e" filled="f" stroked="t" strokeweight=".23808pt" strokecolor="#000000">
                <v:path arrowok="t"/>
              </v:shape>
            </v:group>
            <v:group style="position:absolute;left:1352;top:13779;width:2;height:253" coordorigin="1352,13779" coordsize="2,253">
              <v:shape style="position:absolute;left:1352;top:13779;width:2;height:253" coordorigin="1352,13779" coordsize="0,253" path="m1352,14033l1352,13779e" filled="f" stroked="t" strokeweight=".47616pt" strokecolor="#2B2B2B">
                <v:path arrowok="t"/>
              </v:shape>
            </v:group>
            <v:group style="position:absolute;left:1352;top:13975;width:2;height:435" coordorigin="1352,13975" coordsize="2,435">
              <v:shape style="position:absolute;left:1352;top:13975;width:2;height:435" coordorigin="1352,13975" coordsize="0,435" path="m1352,14410l1352,13975e" filled="f" stroked="t" strokeweight=".47616pt" strokecolor="#545454">
                <v:path arrowok="t"/>
              </v:shape>
            </v:group>
            <v:group style="position:absolute;left:226;top:14353;width:2;height:1319" coordorigin="226,14353" coordsize="2,1319">
              <v:shape style="position:absolute;left:226;top:14353;width:2;height:1319" coordorigin="226,14353" coordsize="0,1319" path="m226,15672l226,14353e" filled="f" stroked="t" strokeweight=".47616pt" strokecolor="#3B3B3B">
                <v:path arrowok="t"/>
              </v:shape>
            </v:group>
            <v:group style="position:absolute;left:1355;top:14291;width:2;height:2055" coordorigin="1355,14291" coordsize="2,2055">
              <v:shape style="position:absolute;left:1355;top:14291;width:2;height:2055" coordorigin="1355,14291" coordsize="0,2055" path="m1355,16346l1355,14291e" filled="f" stroked="t" strokeweight=".95232pt" strokecolor="#6B6B6B">
                <v:path arrowok="t"/>
              </v:shape>
            </v:group>
            <v:group style="position:absolute;left:1862;top:14353;width:2;height:774" coordorigin="1862,14353" coordsize="2,774">
              <v:shape style="position:absolute;left:1862;top:14353;width:2;height:774" coordorigin="1862,14353" coordsize="0,774" path="m1862,15127l1862,14353e" filled="f" stroked="t" strokeweight=".47616pt" strokecolor="#383838">
                <v:path arrowok="t"/>
              </v:shape>
            </v:group>
            <v:group style="position:absolute;left:1862;top:15070;width:2;height:574" coordorigin="1862,15070" coordsize="2,574">
              <v:shape style="position:absolute;left:1862;top:15070;width:2;height:574" coordorigin="1862,15070" coordsize="0,574" path="m1862,15643l1862,15070e" filled="f" stroked="t" strokeweight=".23808pt" strokecolor="#545454">
                <v:path arrowok="t"/>
              </v:shape>
            </v:group>
            <v:group style="position:absolute;left:229;top:15261;width:2;height:411" coordorigin="229,15261" coordsize="2,411">
              <v:shape style="position:absolute;left:229;top:15261;width:2;height:411" coordorigin="229,15261" coordsize="0,411" path="m229,15672l229,15261e" filled="f" stroked="t" strokeweight=".47616pt" strokecolor="#232323">
                <v:path arrowok="t"/>
              </v:shape>
            </v:group>
            <v:group style="position:absolute;left:919;top:15290;width:2;height:325" coordorigin="919,15290" coordsize="2,325">
              <v:shape style="position:absolute;left:919;top:15290;width:2;height:325" coordorigin="919,15290" coordsize="0,325" path="m919,15615l919,15290e" filled="f" stroked="t" strokeweight=".23808pt" strokecolor="#C3C3C3">
                <v:path arrowok="t"/>
              </v:shape>
            </v:group>
            <v:group style="position:absolute;left:219;top:16339;width:462;height:2" coordorigin="219,16339" coordsize="462,2">
              <v:shape style="position:absolute;left:219;top:16339;width:462;height:2" coordorigin="219,16339" coordsize="462,0" path="m219,16339l681,16339e" filled="f" stroked="t" strokeweight=".47616pt" strokecolor="#575757">
                <v:path arrowok="t"/>
              </v:shape>
            </v:group>
            <v:group style="position:absolute;left:231;top:15586;width:2;height:770" coordorigin="231,15586" coordsize="2,770">
              <v:shape style="position:absolute;left:231;top:15586;width:2;height:770" coordorigin="231,15586" coordsize="0,770" path="m231,16356l231,15586e" filled="f" stroked="t" strokeweight=".47616pt" strokecolor="#545454">
                <v:path arrowok="t"/>
              </v:shape>
            </v:group>
            <v:group style="position:absolute;left:624;top:16337;width:329;height:2" coordorigin="624,16337" coordsize="329,2">
              <v:shape style="position:absolute;left:624;top:16337;width:329;height:2" coordorigin="624,16337" coordsize="329,0" path="m624,16337l952,16337e" filled="f" stroked="t" strokeweight=".47616pt" strokecolor="#3F3F3F">
                <v:path arrowok="t"/>
              </v:shape>
            </v:group>
            <v:group style="position:absolute;left:919;top:15615;width:2;height:750" coordorigin="919,15615" coordsize="2,750">
              <v:shape style="position:absolute;left:919;top:15615;width:2;height:750" coordorigin="919,15615" coordsize="0,750" path="m919,16365l919,15615e" filled="f" stroked="t" strokeweight=".23808pt" strokecolor="#3B3B3B">
                <v:path arrowok="t"/>
              </v:shape>
            </v:group>
            <v:group style="position:absolute;left:1859;top:15538;width:2;height:808" coordorigin="1859,15538" coordsize="2,808">
              <v:shape style="position:absolute;left:1859;top:15538;width:2;height:808" coordorigin="1859,15538" coordsize="0,808" path="m1859,16346l1859,15538e" filled="f" stroked="t" strokeweight=".47616pt" strokecolor="#6B6B6B">
                <v:path arrowok="t"/>
              </v:shape>
            </v:group>
            <v:group style="position:absolute;left:890;top:16334;width:1700;height:2" coordorigin="890,16334" coordsize="1700,2">
              <v:shape style="position:absolute;left:890;top:16334;width:1700;height:2" coordorigin="890,16334" coordsize="1700,0" path="m890,16334l2590,16334e" filled="f" stroked="t" strokeweight=".95232pt" strokecolor="#6B6B6B">
                <v:path arrowok="t"/>
              </v:shape>
            </v:group>
            <v:group style="position:absolute;left:2533;top:16337;width:271;height:2" coordorigin="2533,16337" coordsize="271,2">
              <v:shape style="position:absolute;left:2533;top:16337;width:271;height:2" coordorigin="2533,16337" coordsize="271,0" path="m2533,16337l2805,16337e" filled="f" stroked="t" strokeweight=".47616pt" strokecolor="#4F4F4F">
                <v:path arrowok="t"/>
              </v:shape>
            </v:group>
            <v:group style="position:absolute;left:2747;top:16334;width:3176;height:2" coordorigin="2747,16334" coordsize="3176,2">
              <v:shape style="position:absolute;left:2747;top:16334;width:3176;height:2" coordorigin="2747,16334" coordsize="3176,0" path="m2747,16334l5923,16334e" filled="f" stroked="t" strokeweight=".71424pt" strokecolor="#707070">
                <v:path arrowok="t"/>
              </v:shape>
            </v:group>
            <v:group style="position:absolute;left:5866;top:16334;width:486;height:2" coordorigin="5866,16334" coordsize="486,2">
              <v:shape style="position:absolute;left:5866;top:16334;width:486;height:2" coordorigin="5866,16334" coordsize="486,0" path="m5866,16334l6352,16334e" filled="f" stroked="t" strokeweight=".47616pt" strokecolor="#5B5B5B">
                <v:path arrowok="t"/>
              </v:shape>
            </v:group>
            <v:group style="position:absolute;left:6333;top:15261;width:2;height:382" coordorigin="6333,15261" coordsize="2,382">
              <v:shape style="position:absolute;left:6333;top:15261;width:2;height:382" coordorigin="6333,15261" coordsize="0,382" path="m6333,15643l6333,15261e" filled="f" stroked="t" strokeweight=".47616pt" strokecolor="#343434">
                <v:path arrowok="t"/>
              </v:shape>
            </v:group>
            <v:group style="position:absolute;left:6335;top:11729;width:2;height:4607" coordorigin="6335,11729" coordsize="2,4607">
              <v:shape style="position:absolute;left:6335;top:11729;width:2;height:4607" coordorigin="6335,11729" coordsize="0,4607" path="m6335,16337l6335,11729e" filled="f" stroked="t" strokeweight=".47616pt" strokecolor="#4B4B4B">
                <v:path arrowok="t"/>
              </v:shape>
            </v:group>
            <v:group style="position:absolute;left:6281;top:16332;width:414;height:2" coordorigin="6281,16332" coordsize="414,2">
              <v:shape style="position:absolute;left:6281;top:16332;width:414;height:2" coordorigin="6281,16332" coordsize="414,0" path="m6281,16332l6695,16332e" filled="f" stroked="t" strokeweight=".47616pt" strokecolor="#444444">
                <v:path arrowok="t"/>
              </v:shape>
            </v:group>
            <v:group style="position:absolute;left:6638;top:16332;width:1167;height:2" coordorigin="6638,16332" coordsize="1167,2">
              <v:shape style="position:absolute;left:6638;top:16332;width:1167;height:2" coordorigin="6638,16332" coordsize="1167,0" path="m6638,16332l7804,16332e" filled="f" stroked="t" strokeweight=".71424pt" strokecolor="#777777">
                <v:path arrowok="t"/>
              </v:shape>
            </v:group>
            <v:group style="position:absolute;left:7747;top:16332;width:571;height:2" coordorigin="7747,16332" coordsize="571,2">
              <v:shape style="position:absolute;left:7747;top:16332;width:571;height:2" coordorigin="7747,16332" coordsize="571,0" path="m7747,16332l8319,16332e" filled="f" stroked="t" strokeweight=".47616pt" strokecolor="#545454">
                <v:path arrowok="t"/>
              </v:shape>
            </v:group>
            <v:group style="position:absolute;left:8671;top:16332;width:3047;height:2" coordorigin="8671,16332" coordsize="3047,2">
              <v:shape style="position:absolute;left:8671;top:16332;width:3047;height:2" coordorigin="8671,16332" coordsize="3047,0" path="m8671,16332l11718,16332e" filled="f" stroked="t" strokeweight=".71424pt" strokecolor="#606060">
                <v:path arrowok="t"/>
              </v:shape>
            </v:group>
            <v:group style="position:absolute;left:8261;top:16332;width:467;height:2" coordorigin="8261,16332" coordsize="467,2">
              <v:shape style="position:absolute;left:8261;top:16332;width:467;height:2" coordorigin="8261,16332" coordsize="467,0" path="m8261,16332l8728,16332e" filled="f" stroked="t" strokeweight=".71424pt" strokecolor="#74747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1"/>
          <w:szCs w:val="11"/>
          <w:color w:val="606262"/>
          <w:w w:val="165"/>
        </w:rPr>
        <w:t>,j</w:t>
      </w:r>
      <w:r>
        <w:rPr>
          <w:rFonts w:ascii="Times New Roman" w:hAnsi="Times New Roman" w:cs="Times New Roman" w:eastAsia="Times New Roman"/>
          <w:sz w:val="11"/>
          <w:szCs w:val="11"/>
          <w:color w:val="606262"/>
          <w:spacing w:val="-14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94"/>
        </w:rPr>
        <w:t>f</w:t>
      </w:r>
      <w:r>
        <w:rPr>
          <w:rFonts w:ascii="Arial" w:hAnsi="Arial" w:cs="Arial" w:eastAsia="Arial"/>
          <w:sz w:val="20"/>
          <w:szCs w:val="20"/>
          <w:color w:val="383838"/>
          <w:spacing w:val="11"/>
          <w:w w:val="94"/>
        </w:rPr>
        <w:t>a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94"/>
        </w:rPr>
        <w:t>iye</w:t>
      </w:r>
      <w:r>
        <w:rPr>
          <w:rFonts w:ascii="Arial" w:hAnsi="Arial" w:cs="Arial" w:eastAsia="Arial"/>
          <w:sz w:val="18"/>
          <w:szCs w:val="18"/>
          <w:color w:val="383838"/>
          <w:spacing w:val="-9"/>
          <w:w w:val="94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</w:rPr>
        <w:t>K</w:t>
      </w:r>
      <w:r>
        <w:rPr>
          <w:rFonts w:ascii="Arial" w:hAnsi="Arial" w:cs="Arial" w:eastAsia="Arial"/>
          <w:sz w:val="20"/>
          <w:szCs w:val="20"/>
          <w:color w:val="383838"/>
          <w:spacing w:val="-4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</w:rPr>
        <w:t>zey</w:t>
      </w:r>
      <w:r>
        <w:rPr>
          <w:rFonts w:ascii="Arial" w:hAnsi="Arial" w:cs="Arial" w:eastAsia="Arial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77"/>
        </w:rPr>
        <w:t>Arn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11"/>
          <w:w w:val="76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4F4F50"/>
          <w:spacing w:val="9"/>
          <w:w w:val="75"/>
        </w:rPr>
        <w:t>r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64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100"/>
        <w:jc w:val="right"/>
        <w:rPr>
          <w:rFonts w:ascii="Arial" w:hAnsi="Arial" w:cs="Arial" w:eastAsia="Arial"/>
          <w:sz w:val="60"/>
          <w:szCs w:val="60"/>
        </w:rPr>
      </w:pPr>
      <w:rPr/>
      <w:r>
        <w:rPr>
          <w:rFonts w:ascii="Arial" w:hAnsi="Arial" w:cs="Arial" w:eastAsia="Arial"/>
          <w:sz w:val="60"/>
          <w:szCs w:val="60"/>
          <w:color w:val="606262"/>
          <w:spacing w:val="0"/>
          <w:w w:val="53"/>
        </w:rPr>
        <w:t>ı</w:t>
      </w:r>
      <w:r>
        <w:rPr>
          <w:rFonts w:ascii="Arial" w:hAnsi="Arial" w:cs="Arial" w:eastAsia="Arial"/>
          <w:sz w:val="60"/>
          <w:szCs w:val="60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80" w:right="0"/>
        </w:sectPr>
      </w:pPr>
      <w:rPr/>
    </w:p>
    <w:p>
      <w:pPr>
        <w:spacing w:before="62" w:after="0" w:line="223" w:lineRule="auto"/>
        <w:ind w:left="631" w:right="-158" w:firstLine="117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92"/>
          <w:szCs w:val="92"/>
          <w:color w:val="2F2F31"/>
          <w:spacing w:val="-359"/>
          <w:w w:val="154"/>
          <w:b/>
          <w:bCs/>
          <w:i/>
          <w:position w:val="13"/>
        </w:rPr>
        <w:t>l</w:t>
      </w:r>
      <w:r>
        <w:rPr>
          <w:rFonts w:ascii="Arial" w:hAnsi="Arial" w:cs="Arial" w:eastAsia="Arial"/>
          <w:sz w:val="15"/>
          <w:szCs w:val="15"/>
          <w:color w:val="2F2F31"/>
          <w:spacing w:val="5"/>
          <w:w w:val="115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2F2F31"/>
          <w:spacing w:val="0"/>
          <w:w w:val="115"/>
          <w:position w:val="0"/>
        </w:rPr>
        <w:t>Z</w:t>
      </w:r>
      <w:r>
        <w:rPr>
          <w:rFonts w:ascii="Arial" w:hAnsi="Arial" w:cs="Arial" w:eastAsia="Arial"/>
          <w:sz w:val="15"/>
          <w:szCs w:val="15"/>
          <w:color w:val="2F2F31"/>
          <w:spacing w:val="-23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F2F31"/>
          <w:spacing w:val="0"/>
          <w:w w:val="108"/>
          <w:position w:val="0"/>
        </w:rPr>
        <w:t>MIR</w:t>
      </w:r>
      <w:r>
        <w:rPr>
          <w:rFonts w:ascii="Arial" w:hAnsi="Arial" w:cs="Arial" w:eastAsia="Arial"/>
          <w:sz w:val="15"/>
          <w:szCs w:val="15"/>
          <w:color w:val="2F2F31"/>
          <w:spacing w:val="0"/>
          <w:w w:val="108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F2F31"/>
          <w:spacing w:val="0"/>
          <w:w w:val="104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2F2F31"/>
          <w:spacing w:val="0"/>
          <w:w w:val="104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2F2F31"/>
          <w:spacing w:val="0"/>
          <w:w w:val="112"/>
          <w:position w:val="0"/>
        </w:rPr>
        <w:t>BELE</w:t>
      </w:r>
      <w:r>
        <w:rPr>
          <w:rFonts w:ascii="Arial" w:hAnsi="Arial" w:cs="Arial" w:eastAsia="Arial"/>
          <w:sz w:val="14"/>
          <w:szCs w:val="14"/>
          <w:color w:val="2F2F31"/>
          <w:spacing w:val="0"/>
          <w:w w:val="113"/>
          <w:position w:val="0"/>
        </w:rPr>
        <w:t>D</w:t>
      </w:r>
      <w:r>
        <w:rPr>
          <w:rFonts w:ascii="Arial" w:hAnsi="Arial" w:cs="Arial" w:eastAsia="Arial"/>
          <w:sz w:val="14"/>
          <w:szCs w:val="14"/>
          <w:color w:val="2F2F31"/>
          <w:spacing w:val="-27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494B4D"/>
          <w:spacing w:val="0"/>
          <w:w w:val="107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494B4D"/>
          <w:spacing w:val="-20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2F2F31"/>
          <w:spacing w:val="0"/>
          <w:w w:val="110"/>
          <w:position w:val="0"/>
        </w:rPr>
        <w:t>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6" w:lineRule="auto"/>
        <w:ind w:left="482" w:right="612" w:firstLine="-110"/>
        <w:jc w:val="left"/>
        <w:tabs>
          <w:tab w:pos="63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8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6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8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pict>
          <v:shape style="width:54.720001pt;height:23.040001pt;mso-position-horizontal-relative:char;mso-position-vertical-relative:line" type="#_x0000_t75">
            <v:imagedata r:id="rId4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11"/>
          <w:position w:val="0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2"/>
          <w:w w:val="112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8"/>
          <w:position w:val="0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7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9"/>
          <w:position w:val="0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6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9"/>
          <w:position w:val="0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5"/>
          <w:w w:val="110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1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12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4"/>
          <w:w w:val="1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8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4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8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26" w:lineRule="exact"/>
        <w:ind w:left="113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5"/>
          <w:w w:val="108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8"/>
          <w:position w:val="-1"/>
        </w:rPr>
        <w:t>ANGIN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8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8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40" w:bottom="280" w:left="200" w:right="220"/>
          <w:cols w:num="2" w:equalWidth="0">
            <w:col w:w="1654" w:space="1697"/>
            <w:col w:w="8149"/>
          </w:cols>
        </w:sectPr>
      </w:pPr>
      <w:rPr/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9" w:after="0" w:line="240" w:lineRule="auto"/>
        <w:ind w:left="139" w:right="-20"/>
        <w:jc w:val="left"/>
        <w:tabs>
          <w:tab w:pos="1500" w:val="left"/>
          <w:tab w:pos="3180" w:val="left"/>
          <w:tab w:pos="5560" w:val="left"/>
          <w:tab w:pos="7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05.05.2017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E5E60"/>
          <w:spacing w:val="-10"/>
          <w:w w:val="10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E5E60"/>
          <w:spacing w:val="8"/>
          <w:w w:val="3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95"/>
        </w:rPr>
        <w:t>Bi!diriı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2ı:18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Tel: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1"/>
        </w:rPr>
        <w:t>6328005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30" w:lineRule="exact"/>
        <w:ind w:left="148" w:right="2743"/>
        <w:jc w:val="left"/>
        <w:tabs>
          <w:tab w:pos="1520" w:val="left"/>
          <w:tab w:pos="3180" w:val="left"/>
          <w:tab w:pos="4560" w:val="left"/>
          <w:tab w:pos="5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10"/>
          <w:w w:val="8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93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11"/>
          <w:w w:val="89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89"/>
          <w:position w:val="1"/>
        </w:rPr>
        <w:t>ıt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9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1"/>
        </w:rPr>
        <w:t>05.05.2017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-10"/>
          <w:w w:val="87"/>
          <w:position w:val="1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87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94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12"/>
          <w:w w:val="95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63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4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13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-29"/>
          <w:w w:val="13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1"/>
        </w:rPr>
        <w:t>2757</w:t>
        <w:tab/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E5E60"/>
          <w:spacing w:val="-10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90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7"/>
          <w:w w:val="88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88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16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0"/>
        </w:rPr>
        <w:t>Yüksel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0"/>
        </w:rPr>
        <w:t>KAHRAMAN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0"/>
        </w:rPr>
        <w:t>Fevzipaşa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95"/>
          <w:position w:val="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11"/>
          <w:w w:val="96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93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0"/>
        </w:rPr>
        <w:t>llesi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0"/>
        </w:rPr>
        <w:t>Menekşe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48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31"/>
          <w:w w:val="96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9"/>
          <w:w w:val="96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103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11"/>
          <w:w w:val="10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77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9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zip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2"/>
          <w:w w:val="96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12"/>
          <w:w w:val="9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1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12"/>
          <w:w w:val="9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1"/>
          <w:w w:val="9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9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8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100"/>
        </w:rPr>
        <w:t>Üz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BERGAMA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48" w:right="-20"/>
        <w:jc w:val="left"/>
        <w:tabs>
          <w:tab w:pos="1500" w:val="left"/>
          <w:tab w:pos="4440" w:val="left"/>
          <w:tab w:pos="7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1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Ateş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8" w:after="0" w:line="220" w:lineRule="exact"/>
        <w:ind w:left="144" w:right="-20"/>
        <w:jc w:val="left"/>
        <w:tabs>
          <w:tab w:pos="3680" w:val="left"/>
          <w:tab w:pos="6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156"/>
          <w:position w:val="-1"/>
        </w:rPr>
        <w:t>:-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9"/>
          <w:w w:val="84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84"/>
          <w:position w:val="-1"/>
        </w:rPr>
        <w:t>apını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84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18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1"/>
        </w:rPr>
        <w:t>Şekl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4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E5E6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E5E6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E5E6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91"/>
          <w:position w:val="-1"/>
        </w:rPr>
        <w:t>Kul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11"/>
          <w:w w:val="91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93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1"/>
        </w:rPr>
        <w:t>nım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55"/>
          <w:position w:val="-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20"/>
        </w:sectPr>
      </w:pPr>
      <w:rPr/>
    </w:p>
    <w:p>
      <w:pPr>
        <w:spacing w:before="0" w:after="0" w:line="2" w:lineRule="exact"/>
        <w:ind w:right="-20"/>
        <w:jc w:val="right"/>
        <w:tabs>
          <w:tab w:pos="580" w:val="left"/>
          <w:tab w:pos="1100" w:val="left"/>
          <w:tab w:pos="1560" w:val="left"/>
        </w:tabs>
        <w:rPr>
          <w:rFonts w:ascii="Arial" w:hAnsi="Arial" w:cs="Arial" w:eastAsia="Arial"/>
          <w:sz w:val="55"/>
          <w:szCs w:val="55"/>
        </w:rPr>
      </w:pPr>
      <w:rPr/>
      <w:r>
        <w:rPr>
          <w:rFonts w:ascii="Arial" w:hAnsi="Arial" w:cs="Arial" w:eastAsia="Arial"/>
          <w:sz w:val="21"/>
          <w:szCs w:val="21"/>
          <w:color w:val="2F2F31"/>
          <w:w w:val="51"/>
          <w:position w:val="-44"/>
        </w:rPr>
        <w:t>ı</w:t>
      </w:r>
      <w:r>
        <w:rPr>
          <w:rFonts w:ascii="Arial" w:hAnsi="Arial" w:cs="Arial" w:eastAsia="Arial"/>
          <w:sz w:val="21"/>
          <w:szCs w:val="21"/>
          <w:color w:val="2F2F31"/>
          <w:w w:val="100"/>
          <w:position w:val="-44"/>
        </w:rPr>
        <w:tab/>
      </w:r>
      <w:r>
        <w:rPr>
          <w:rFonts w:ascii="Arial" w:hAnsi="Arial" w:cs="Arial" w:eastAsia="Arial"/>
          <w:sz w:val="21"/>
          <w:szCs w:val="21"/>
          <w:color w:val="2F2F31"/>
          <w:w w:val="100"/>
          <w:position w:val="-44"/>
        </w:rPr>
      </w:r>
      <w:r>
        <w:rPr>
          <w:rFonts w:ascii="Arial" w:hAnsi="Arial" w:cs="Arial" w:eastAsia="Arial"/>
          <w:sz w:val="52"/>
          <w:szCs w:val="52"/>
          <w:color w:val="494B4D"/>
          <w:w w:val="41"/>
          <w:position w:val="-44"/>
        </w:rPr>
        <w:t>ı</w:t>
      </w:r>
      <w:r>
        <w:rPr>
          <w:rFonts w:ascii="Arial" w:hAnsi="Arial" w:cs="Arial" w:eastAsia="Arial"/>
          <w:sz w:val="52"/>
          <w:szCs w:val="52"/>
          <w:color w:val="494B4D"/>
          <w:w w:val="100"/>
          <w:position w:val="-44"/>
        </w:rPr>
        <w:tab/>
      </w:r>
      <w:r>
        <w:rPr>
          <w:rFonts w:ascii="Arial" w:hAnsi="Arial" w:cs="Arial" w:eastAsia="Arial"/>
          <w:sz w:val="52"/>
          <w:szCs w:val="52"/>
          <w:color w:val="494B4D"/>
          <w:w w:val="100"/>
          <w:position w:val="-44"/>
        </w:rPr>
      </w:r>
      <w:r>
        <w:rPr>
          <w:rFonts w:ascii="Arial" w:hAnsi="Arial" w:cs="Arial" w:eastAsia="Arial"/>
          <w:sz w:val="52"/>
          <w:szCs w:val="52"/>
          <w:color w:val="87898C"/>
          <w:w w:val="41"/>
          <w:position w:val="-44"/>
        </w:rPr>
        <w:t>ı</w:t>
      </w:r>
      <w:r>
        <w:rPr>
          <w:rFonts w:ascii="Arial" w:hAnsi="Arial" w:cs="Arial" w:eastAsia="Arial"/>
          <w:sz w:val="52"/>
          <w:szCs w:val="52"/>
          <w:color w:val="87898C"/>
          <w:w w:val="100"/>
          <w:position w:val="-44"/>
        </w:rPr>
        <w:tab/>
      </w:r>
      <w:r>
        <w:rPr>
          <w:rFonts w:ascii="Arial" w:hAnsi="Arial" w:cs="Arial" w:eastAsia="Arial"/>
          <w:sz w:val="52"/>
          <w:szCs w:val="52"/>
          <w:color w:val="87898C"/>
          <w:w w:val="100"/>
          <w:position w:val="-44"/>
        </w:rPr>
      </w:r>
      <w:r>
        <w:rPr>
          <w:rFonts w:ascii="Arial" w:hAnsi="Arial" w:cs="Arial" w:eastAsia="Arial"/>
          <w:sz w:val="55"/>
          <w:szCs w:val="55"/>
          <w:color w:val="494B4D"/>
          <w:spacing w:val="-10"/>
          <w:w w:val="48"/>
          <w:position w:val="-44"/>
        </w:rPr>
        <w:t>ı</w:t>
      </w:r>
      <w:r>
        <w:rPr>
          <w:rFonts w:ascii="Arial" w:hAnsi="Arial" w:cs="Arial" w:eastAsia="Arial"/>
          <w:sz w:val="55"/>
          <w:szCs w:val="55"/>
          <w:color w:val="BCBDBF"/>
          <w:spacing w:val="0"/>
          <w:w w:val="191"/>
          <w:position w:val="-44"/>
        </w:rPr>
        <w:t>-</w:t>
      </w:r>
      <w:r>
        <w:rPr>
          <w:rFonts w:ascii="Arial" w:hAnsi="Arial" w:cs="Arial" w:eastAsia="Arial"/>
          <w:sz w:val="55"/>
          <w:szCs w:val="55"/>
          <w:color w:val="000000"/>
          <w:spacing w:val="0"/>
          <w:w w:val="100"/>
          <w:position w:val="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14" w:lineRule="atLeas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31"/>
          <w:w w:val="95"/>
        </w:rPr>
        <w:t>angı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7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24"/>
          <w:w w:val="7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98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8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10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:25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20"/>
          <w:cols w:num="2" w:equalWidth="0">
            <w:col w:w="6497" w:space="439"/>
            <w:col w:w="4564"/>
          </w:cols>
        </w:sectPr>
      </w:pPr>
      <w:rPr/>
    </w:p>
    <w:p>
      <w:pPr>
        <w:spacing w:before="67" w:after="0" w:line="240" w:lineRule="auto"/>
        <w:ind w:left="14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96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6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9" w:lineRule="atLeast"/>
        <w:ind w:left="1523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94B4D"/>
          <w:w w:val="87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7"/>
          <w:w w:val="87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52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85"/>
        </w:rPr>
        <w:t>oıın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8"/>
          <w:w w:val="8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6"/>
          <w:w w:val="85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85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1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86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7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7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23"/>
          <w:w w:val="7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lik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3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F2F31"/>
          <w:spacing w:val="2"/>
          <w:w w:val="103"/>
        </w:rPr>
        <w:t>D</w:t>
      </w:r>
      <w:r>
        <w:rPr>
          <w:rFonts w:ascii="Arial" w:hAnsi="Arial" w:cs="Arial" w:eastAsia="Arial"/>
          <w:sz w:val="18"/>
          <w:szCs w:val="18"/>
          <w:color w:val="494B4D"/>
          <w:spacing w:val="0"/>
          <w:w w:val="67"/>
        </w:rPr>
        <w:t>iğee</w:t>
      </w:r>
      <w:r>
        <w:rPr>
          <w:rFonts w:ascii="Arial" w:hAnsi="Arial" w:cs="Arial" w:eastAsia="Arial"/>
          <w:sz w:val="18"/>
          <w:szCs w:val="18"/>
          <w:color w:val="494B4D"/>
          <w:spacing w:val="-19"/>
          <w:w w:val="67"/>
        </w:rPr>
        <w:t>r</w:t>
      </w:r>
      <w:r>
        <w:rPr>
          <w:rFonts w:ascii="Arial" w:hAnsi="Arial" w:cs="Arial" w:eastAsia="Arial"/>
          <w:sz w:val="18"/>
          <w:szCs w:val="18"/>
          <w:color w:val="BCBDBF"/>
          <w:spacing w:val="-7"/>
          <w:w w:val="159"/>
        </w:rPr>
        <w:t>_</w:t>
      </w:r>
      <w:r>
        <w:rPr>
          <w:rFonts w:ascii="Arial" w:hAnsi="Arial" w:cs="Arial" w:eastAsia="Arial"/>
          <w:sz w:val="18"/>
          <w:szCs w:val="18"/>
          <w:color w:val="494B4D"/>
          <w:spacing w:val="0"/>
          <w:w w:val="76"/>
        </w:rPr>
        <w:t>ı</w:t>
      </w:r>
      <w:r>
        <w:rPr>
          <w:rFonts w:ascii="Arial" w:hAnsi="Arial" w:cs="Arial" w:eastAsia="Arial"/>
          <w:sz w:val="18"/>
          <w:szCs w:val="18"/>
          <w:color w:val="494B4D"/>
          <w:spacing w:val="-6"/>
          <w:w w:val="77"/>
        </w:rPr>
        <w:t>-</w:t>
      </w:r>
      <w:r>
        <w:rPr>
          <w:rFonts w:ascii="Arial" w:hAnsi="Arial" w:cs="Arial" w:eastAsia="Arial"/>
          <w:sz w:val="18"/>
          <w:szCs w:val="18"/>
          <w:color w:val="727477"/>
          <w:spacing w:val="0"/>
          <w:w w:val="487"/>
        </w:rPr>
        <w:t>-</w:t>
      </w:r>
      <w:r>
        <w:rPr>
          <w:rFonts w:ascii="Arial" w:hAnsi="Arial" w:cs="Arial" w:eastAsia="Arial"/>
          <w:sz w:val="18"/>
          <w:szCs w:val="18"/>
          <w:color w:val="727477"/>
          <w:spacing w:val="0"/>
          <w:w w:val="100"/>
        </w:rPr>
        <w:t>  </w:t>
      </w:r>
      <w:r>
        <w:rPr>
          <w:rFonts w:ascii="Arial" w:hAnsi="Arial" w:cs="Arial" w:eastAsia="Arial"/>
          <w:sz w:val="18"/>
          <w:szCs w:val="18"/>
          <w:color w:val="727477"/>
          <w:spacing w:val="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F2F31"/>
          <w:spacing w:val="0"/>
          <w:w w:val="420"/>
        </w:rPr>
        <w:t>-</w:t>
      </w:r>
      <w:r>
        <w:rPr>
          <w:rFonts w:ascii="Arial" w:hAnsi="Arial" w:cs="Arial" w:eastAsia="Arial"/>
          <w:sz w:val="18"/>
          <w:szCs w:val="18"/>
          <w:color w:val="2F2F31"/>
          <w:spacing w:val="-17"/>
          <w:w w:val="420"/>
        </w:rPr>
        <w:t> </w:t>
      </w:r>
      <w:r>
        <w:rPr>
          <w:rFonts w:ascii="Arial" w:hAnsi="Arial" w:cs="Arial" w:eastAsia="Arial"/>
          <w:sz w:val="18"/>
          <w:szCs w:val="18"/>
          <w:color w:val="494B4D"/>
          <w:spacing w:val="0"/>
          <w:w w:val="420"/>
        </w:rPr>
        <w:t>-</w:t>
      </w:r>
      <w:r>
        <w:rPr>
          <w:rFonts w:ascii="Arial" w:hAnsi="Arial" w:cs="Arial" w:eastAsia="Arial"/>
          <w:sz w:val="18"/>
          <w:szCs w:val="18"/>
          <w:color w:val="494B4D"/>
          <w:spacing w:val="-17"/>
          <w:w w:val="420"/>
        </w:rPr>
        <w:t> </w:t>
      </w:r>
      <w:r>
        <w:rPr>
          <w:rFonts w:ascii="Arial" w:hAnsi="Arial" w:cs="Arial" w:eastAsia="Arial"/>
          <w:sz w:val="18"/>
          <w:szCs w:val="18"/>
          <w:color w:val="2F2F31"/>
          <w:spacing w:val="0"/>
          <w:w w:val="420"/>
        </w:rPr>
        <w:t>-</w:t>
      </w:r>
      <w:r>
        <w:rPr>
          <w:rFonts w:ascii="Arial" w:hAnsi="Arial" w:cs="Arial" w:eastAsia="Arial"/>
          <w:sz w:val="18"/>
          <w:szCs w:val="18"/>
          <w:color w:val="2F2F31"/>
          <w:spacing w:val="-17"/>
          <w:w w:val="420"/>
        </w:rPr>
        <w:t> </w:t>
      </w:r>
      <w:r>
        <w:rPr>
          <w:rFonts w:ascii="Arial" w:hAnsi="Arial" w:cs="Arial" w:eastAsia="Arial"/>
          <w:sz w:val="18"/>
          <w:szCs w:val="18"/>
          <w:color w:val="494B4D"/>
          <w:spacing w:val="0"/>
          <w:w w:val="420"/>
        </w:rPr>
        <w:t>---------</w:t>
      </w:r>
      <w:r>
        <w:rPr>
          <w:rFonts w:ascii="Arial" w:hAnsi="Arial" w:cs="Arial" w:eastAsia="Arial"/>
          <w:sz w:val="18"/>
          <w:szCs w:val="18"/>
          <w:color w:val="494B4D"/>
          <w:spacing w:val="-176"/>
          <w:w w:val="420"/>
        </w:rPr>
        <w:t> </w:t>
      </w:r>
      <w:r>
        <w:rPr>
          <w:rFonts w:ascii="Arial" w:hAnsi="Arial" w:cs="Arial" w:eastAsia="Arial"/>
          <w:sz w:val="18"/>
          <w:szCs w:val="18"/>
          <w:color w:val="2F2F31"/>
          <w:spacing w:val="0"/>
          <w:w w:val="438"/>
        </w:rPr>
        <w:t>--</w:t>
      </w:r>
      <w:r>
        <w:rPr>
          <w:rFonts w:ascii="Arial" w:hAnsi="Arial" w:cs="Arial" w:eastAsia="Arial"/>
          <w:sz w:val="18"/>
          <w:szCs w:val="18"/>
          <w:color w:val="2F2F31"/>
          <w:spacing w:val="0"/>
          <w:w w:val="100"/>
        </w:rPr>
        <w:t>  </w:t>
      </w:r>
      <w:r>
        <w:rPr>
          <w:rFonts w:ascii="Arial" w:hAnsi="Arial" w:cs="Arial" w:eastAsia="Arial"/>
          <w:sz w:val="18"/>
          <w:szCs w:val="18"/>
          <w:color w:val="2F2F31"/>
          <w:spacing w:val="-2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94B4D"/>
          <w:spacing w:val="0"/>
          <w:w w:val="438"/>
        </w:rPr>
        <w:t>--</w:t>
      </w:r>
      <w:r>
        <w:rPr>
          <w:rFonts w:ascii="Arial" w:hAnsi="Arial" w:cs="Arial" w:eastAsia="Arial"/>
          <w:sz w:val="18"/>
          <w:szCs w:val="18"/>
          <w:color w:val="494B4D"/>
          <w:spacing w:val="-92"/>
          <w:w w:val="438"/>
        </w:rPr>
        <w:t> </w:t>
      </w:r>
      <w:r>
        <w:rPr>
          <w:rFonts w:ascii="Arial" w:hAnsi="Arial" w:cs="Arial" w:eastAsia="Arial"/>
          <w:sz w:val="18"/>
          <w:szCs w:val="18"/>
          <w:color w:val="727477"/>
          <w:spacing w:val="0"/>
          <w:w w:val="222"/>
        </w:rPr>
        <w:t>---j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9" w:after="0" w:line="240" w:lineRule="auto"/>
        <w:ind w:left="4609" w:right="450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8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1" w:after="0" w:line="270" w:lineRule="atLeast"/>
        <w:ind w:right="3542"/>
        <w:jc w:val="left"/>
        <w:tabs>
          <w:tab w:pos="3600" w:val="left"/>
          <w:tab w:pos="5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89"/>
        </w:rPr>
        <w:t>!S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7"/>
          <w:w w:val="8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89"/>
        </w:rPr>
        <w:t>hibi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22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Kamuya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Alan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90"/>
        </w:rPr>
        <w:t>IKiracı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13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2"/>
        </w:rPr>
        <w:t>--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7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7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miri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5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6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Oka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ALTAY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20"/>
          <w:cols w:num="2" w:equalWidth="0">
            <w:col w:w="1212" w:space="946"/>
            <w:col w:w="9342"/>
          </w:cols>
        </w:sectPr>
      </w:pPr>
      <w:rPr/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3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26" w:lineRule="exact"/>
        <w:ind w:right="-70"/>
        <w:jc w:val="left"/>
        <w:tabs>
          <w:tab w:pos="1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1"/>
        </w:rPr>
        <w:t>ECB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1"/>
        </w:rPr>
        <w:t>84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21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19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6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:22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20"/>
          <w:cols w:num="3" w:equalWidth="0">
            <w:col w:w="613" w:space="1564"/>
            <w:col w:w="2164" w:space="394"/>
            <w:col w:w="6765"/>
          </w:cols>
        </w:sectPr>
      </w:pPr>
      <w:rPr/>
    </w:p>
    <w:p>
      <w:pPr>
        <w:spacing w:before="0" w:after="0" w:line="272" w:lineRule="exact"/>
        <w:ind w:left="144" w:right="-20"/>
        <w:jc w:val="left"/>
        <w:tabs>
          <w:tab w:pos="4740" w:val="left"/>
          <w:tab w:pos="7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3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8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1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1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4759" w:right="-20"/>
        <w:jc w:val="left"/>
        <w:tabs>
          <w:tab w:pos="7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-27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3" w:after="0" w:line="226" w:lineRule="exact"/>
        <w:ind w:left="475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98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1"/>
          <w:w w:val="9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1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6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1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20"/>
        </w:sectPr>
      </w:pPr>
      <w:rPr/>
    </w:p>
    <w:p>
      <w:pPr>
        <w:spacing w:before="13" w:after="0" w:line="240" w:lineRule="auto"/>
        <w:ind w:left="218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4" w:lineRule="auto"/>
        <w:ind w:left="2177" w:right="1211" w:firstLine="-1632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.ıncı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ti: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Saati:-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217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E5E6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E5E6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9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26" w:lineRule="exact"/>
        <w:ind w:left="2177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1"/>
        </w:rPr>
        <w:t>EkipAmirini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1"/>
        </w:rPr>
        <w:t>Adı-So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1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1"/>
        </w:rPr>
        <w:t>dı: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5" w:right="-20"/>
        <w:jc w:val="left"/>
        <w:tabs>
          <w:tab w:pos="2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31"/>
          <w:w w:val="94"/>
        </w:rPr>
        <w:t>Doğal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az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6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right="-20"/>
        <w:jc w:val="left"/>
        <w:tabs>
          <w:tab w:pos="2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:-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17"/>
        </w:rPr>
        <w:t>ersonel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2"/>
          <w:w w:val="11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20"/>
          <w:cols w:num="2" w:equalWidth="0">
            <w:col w:w="4528" w:space="207"/>
            <w:col w:w="6765"/>
          </w:cols>
        </w:sectPr>
      </w:pPr>
      <w:rPr/>
    </w:p>
    <w:p>
      <w:pPr>
        <w:spacing w:before="9" w:after="0" w:line="240" w:lineRule="auto"/>
        <w:ind w:left="134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14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dumanit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98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5"/>
          <w:w w:val="99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E5E60"/>
          <w:spacing w:val="0"/>
          <w:w w:val="13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26" w:lineRule="exact"/>
        <w:ind w:left="256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1"/>
        </w:rPr>
        <w:t>Söndilrınede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20"/>
          <w:cols w:num="2" w:equalWidth="0">
            <w:col w:w="1586" w:space="591"/>
            <w:col w:w="9323"/>
          </w:cols>
        </w:sectPr>
      </w:pPr>
      <w:rPr/>
    </w:p>
    <w:p>
      <w:pPr>
        <w:spacing w:before="0" w:after="0" w:line="229" w:lineRule="exact"/>
        <w:ind w:left="13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Söndilrme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84" w:lineRule="exact"/>
        <w:ind w:right="-106"/>
        <w:jc w:val="left"/>
        <w:tabs>
          <w:tab w:pos="2560" w:val="left"/>
          <w:tab w:pos="4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4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4"/>
        </w:rPr>
        <w:t>söndilrıne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4"/>
        </w:rPr>
        <w:t>yapılmıştı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2"/>
          <w:w w:val="100"/>
          <w:position w:val="-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25"/>
          <w:position w:val="-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-3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4"/>
        </w:rPr>
        <w:t>Köpük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4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E5E60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35" w:lineRule="exact"/>
        <w:ind w:left="2912" w:right="-20"/>
        <w:jc w:val="left"/>
        <w:tabs>
          <w:tab w:pos="4480" w:val="left"/>
          <w:tab w:pos="48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2F2F31"/>
          <w:spacing w:val="5"/>
          <w:w w:val="65"/>
          <w:position w:val="1"/>
        </w:rPr>
        <w:t>o</w:t>
      </w:r>
      <w:r>
        <w:rPr>
          <w:rFonts w:ascii="Times New Roman" w:hAnsi="Times New Roman" w:cs="Times New Roman" w:eastAsia="Times New Roman"/>
          <w:sz w:val="29"/>
          <w:szCs w:val="29"/>
          <w:color w:val="494B4D"/>
          <w:spacing w:val="12"/>
          <w:w w:val="68"/>
          <w:position w:val="1"/>
        </w:rPr>
        <w:t>,</w:t>
      </w:r>
      <w:r>
        <w:rPr>
          <w:rFonts w:ascii="Arial" w:hAnsi="Arial" w:cs="Arial" w:eastAsia="Arial"/>
          <w:sz w:val="27"/>
          <w:szCs w:val="27"/>
          <w:color w:val="2F2F31"/>
          <w:spacing w:val="0"/>
          <w:w w:val="160"/>
          <w:position w:val="1"/>
        </w:rPr>
        <w:t>ı</w:t>
      </w:r>
      <w:r>
        <w:rPr>
          <w:rFonts w:ascii="Arial" w:hAnsi="Arial" w:cs="Arial" w:eastAsia="Arial"/>
          <w:sz w:val="27"/>
          <w:szCs w:val="27"/>
          <w:color w:val="2F2F3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7"/>
          <w:szCs w:val="27"/>
          <w:color w:val="2F2F31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2F2F31"/>
          <w:spacing w:val="0"/>
          <w:w w:val="54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2F2F31"/>
          <w:spacing w:val="-55"/>
          <w:w w:val="54"/>
          <w:position w:val="1"/>
        </w:rPr>
        <w:t> </w:t>
      </w:r>
      <w:r>
        <w:rPr>
          <w:rFonts w:ascii="Arial" w:hAnsi="Arial" w:cs="Arial" w:eastAsia="Arial"/>
          <w:sz w:val="38"/>
          <w:szCs w:val="38"/>
          <w:color w:val="2F2F3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2F2F31"/>
          <w:spacing w:val="0"/>
          <w:w w:val="54"/>
          <w:position w:val="1"/>
        </w:rPr>
        <w:t>--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18" w:after="0" w:line="222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94B4D"/>
          <w:w w:val="25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8"/>
          <w:w w:val="95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4"/>
          <w:w w:val="95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95"/>
          <w:position w:val="-1"/>
        </w:rPr>
        <w:t>K.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95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E5E60"/>
          <w:spacing w:val="0"/>
          <w:w w:val="95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E5E60"/>
          <w:spacing w:val="16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1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E5E60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88" w:lineRule="exact"/>
        <w:ind w:right="-20"/>
        <w:jc w:val="left"/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31"/>
          <w:szCs w:val="31"/>
          <w:color w:val="2F2F31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20"/>
          <w:cols w:num="3" w:equalWidth="0">
            <w:col w:w="1382" w:space="790"/>
            <w:col w:w="5398" w:space="663"/>
            <w:col w:w="3267"/>
          </w:cols>
        </w:sectPr>
      </w:pPr>
      <w:rPr/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29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Söndilrıne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Sonun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9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13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1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4" w:lineRule="exact"/>
        <w:ind w:left="10" w:right="433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ni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1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liğindekimalzemele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98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3"/>
          <w:w w:val="9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4"/>
          <w:w w:val="9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7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13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2"/>
          <w:w w:val="98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hmini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98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4"/>
          <w:w w:val="8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7"/>
          <w:w w:val="8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8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9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39" w:lineRule="auto"/>
        <w:ind w:right="85" w:firstLine="53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rinde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8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tkikte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96"/>
        </w:rPr>
        <w:t>kenarın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97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soruşturmad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8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hıd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3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llez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kma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amacıyla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6"/>
          <w:w w:val="7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98"/>
        </w:rPr>
        <w:t>sti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99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98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95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8"/>
          <w:w w:val="95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6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6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çöpteri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tutuşturulınası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varılınıştır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20" w:bottom="280" w:left="200" w:right="220"/>
          <w:cols w:num="2" w:equalWidth="0">
            <w:col w:w="1850" w:space="318"/>
            <w:col w:w="9332"/>
          </w:cols>
        </w:sectPr>
      </w:pPr>
      <w:rPr/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9" w:lineRule="auto"/>
        <w:ind w:left="134" w:right="255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Sigarta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8"/>
          <w:w w:val="97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89"/>
        </w:rPr>
        <w:t>ir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8"/>
          <w:w w:val="9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14" w:lineRule="exact"/>
        <w:ind w:left="134" w:right="-70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2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2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2"/>
        </w:rPr>
        <w:t>lfeslim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2"/>
        </w:rPr>
        <w:t>edilmedi.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E5E60"/>
          <w:spacing w:val="-10"/>
          <w:w w:val="10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8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20"/>
          <w:cols w:num="2" w:equalWidth="0">
            <w:col w:w="3522" w:space="3304"/>
            <w:col w:w="4674"/>
          </w:cols>
        </w:sectPr>
      </w:pPr>
      <w:rPr/>
    </w:p>
    <w:p>
      <w:pPr>
        <w:spacing w:before="0" w:after="0" w:line="250" w:lineRule="exact"/>
        <w:ind w:left="115" w:right="-78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2F2F31"/>
          <w:w w:val="80"/>
        </w:rPr>
        <w:t>lr</w:t>
      </w:r>
      <w:r>
        <w:rPr>
          <w:rFonts w:ascii="Arial" w:hAnsi="Arial" w:cs="Arial" w:eastAsia="Arial"/>
          <w:sz w:val="25"/>
          <w:szCs w:val="25"/>
          <w:color w:val="2F2F31"/>
          <w:spacing w:val="-32"/>
          <w:w w:val="80"/>
        </w:rPr>
        <w:t>•</w:t>
      </w:r>
      <w:r>
        <w:rPr>
          <w:rFonts w:ascii="Arial" w:hAnsi="Arial" w:cs="Arial" w:eastAsia="Arial"/>
          <w:sz w:val="25"/>
          <w:szCs w:val="25"/>
          <w:color w:val="494B4D"/>
          <w:spacing w:val="4"/>
          <w:w w:val="196"/>
        </w:rPr>
        <w:t>r</w:t>
      </w:r>
      <w:r>
        <w:rPr>
          <w:rFonts w:ascii="Arial" w:hAnsi="Arial" w:cs="Arial" w:eastAsia="Arial"/>
          <w:sz w:val="25"/>
          <w:szCs w:val="25"/>
          <w:color w:val="2F2F31"/>
          <w:spacing w:val="0"/>
          <w:w w:val="118"/>
        </w:rPr>
        <w:t>'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16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3"/>
          <w:szCs w:val="13"/>
          <w:color w:val="2F2F31"/>
          <w:spacing w:val="0"/>
          <w:w w:val="100"/>
        </w:rPr>
        <w:t>1</w:t>
      </w:r>
      <w:r>
        <w:rPr>
          <w:rFonts w:ascii="Arial" w:hAnsi="Arial" w:cs="Arial" w:eastAsia="Arial"/>
          <w:sz w:val="13"/>
          <w:szCs w:val="13"/>
          <w:color w:val="2F2F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20"/>
          <w:cols w:num="2" w:equalWidth="0">
            <w:col w:w="494" w:space="114"/>
            <w:col w:w="10892"/>
          </w:cols>
        </w:sectPr>
      </w:pPr>
      <w:rPr/>
    </w:p>
    <w:p>
      <w:pPr>
        <w:spacing w:before="24" w:after="0" w:line="240" w:lineRule="auto"/>
        <w:ind w:left="129" w:right="-20"/>
        <w:jc w:val="left"/>
        <w:tabs>
          <w:tab w:pos="2140" w:val="left"/>
          <w:tab w:pos="6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1"/>
        </w:rPr>
        <w:t>Ekıuı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100"/>
          <w:position w:val="1"/>
        </w:rPr>
        <w:t>rr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4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1"/>
        </w:rPr>
        <w:t>rih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1"/>
        </w:rPr>
        <w:t>:05.05.2017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85"/>
          <w:position w:val="0"/>
        </w:rPr>
        <w:t>ISa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10"/>
          <w:w w:val="85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85"/>
          <w:position w:val="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13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0"/>
        </w:rPr>
        <w:t>21:30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226" w:lineRule="exact"/>
        <w:ind w:left="225" w:right="-20"/>
        <w:jc w:val="left"/>
        <w:tabs>
          <w:tab w:pos="1040" w:val="left"/>
          <w:tab w:pos="1540" w:val="left"/>
          <w:tab w:pos="8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Bergama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11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İtfaiyeci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4" w:after="0" w:line="240" w:lineRule="auto"/>
        <w:ind w:left="194" w:right="64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98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5"/>
          <w:w w:val="9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4"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494B4D"/>
          <w:w w:val="122"/>
        </w:rPr>
        <w:t>N</w:t>
      </w:r>
      <w:r>
        <w:rPr>
          <w:rFonts w:ascii="Times New Roman" w:hAnsi="Times New Roman" w:cs="Times New Roman" w:eastAsia="Times New Roman"/>
          <w:sz w:val="26"/>
          <w:szCs w:val="26"/>
          <w:color w:val="494B4D"/>
          <w:spacing w:val="-57"/>
          <w:w w:val="121"/>
        </w:rPr>
        <w:t>a</w:t>
      </w:r>
      <w:r>
        <w:rPr>
          <w:rFonts w:ascii="Times New Roman" w:hAnsi="Times New Roman" w:cs="Times New Roman" w:eastAsia="Times New Roman"/>
          <w:sz w:val="26"/>
          <w:szCs w:val="26"/>
          <w:color w:val="5E5E60"/>
          <w:spacing w:val="0"/>
          <w:w w:val="108"/>
        </w:rPr>
        <w:t>K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23" w:lineRule="exact"/>
        <w:ind w:left="119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494B4D"/>
          <w:spacing w:val="0"/>
          <w:w w:val="118"/>
        </w:rPr>
        <w:t>itfaiy</w:t>
      </w:r>
      <w:r>
        <w:rPr>
          <w:rFonts w:ascii="Arial" w:hAnsi="Arial" w:cs="Arial" w:eastAsia="Arial"/>
          <w:sz w:val="21"/>
          <w:szCs w:val="21"/>
          <w:color w:val="494B4D"/>
          <w:spacing w:val="0"/>
          <w:w w:val="118"/>
        </w:rPr>
        <w:t>e</w:t>
      </w:r>
      <w:r>
        <w:rPr>
          <w:rFonts w:ascii="Arial" w:hAnsi="Arial" w:cs="Arial" w:eastAsia="Arial"/>
          <w:sz w:val="21"/>
          <w:szCs w:val="21"/>
          <w:color w:val="494B4D"/>
          <w:spacing w:val="-6"/>
          <w:w w:val="118"/>
        </w:rPr>
        <w:t> </w:t>
      </w:r>
      <w:r>
        <w:rPr>
          <w:rFonts w:ascii="Arial" w:hAnsi="Arial" w:cs="Arial" w:eastAsia="Arial"/>
          <w:sz w:val="21"/>
          <w:szCs w:val="21"/>
          <w:color w:val="494B4D"/>
          <w:spacing w:val="0"/>
          <w:w w:val="100"/>
        </w:rPr>
        <w:t>Kuze</w:t>
      </w:r>
      <w:r>
        <w:rPr>
          <w:rFonts w:ascii="Arial" w:hAnsi="Arial" w:cs="Arial" w:eastAsia="Arial"/>
          <w:sz w:val="21"/>
          <w:szCs w:val="21"/>
          <w:color w:val="494B4D"/>
          <w:spacing w:val="0"/>
          <w:w w:val="100"/>
        </w:rPr>
        <w:t>y</w:t>
      </w:r>
      <w:r>
        <w:rPr>
          <w:rFonts w:ascii="Arial" w:hAnsi="Arial" w:cs="Arial" w:eastAsia="Arial"/>
          <w:sz w:val="21"/>
          <w:szCs w:val="21"/>
          <w:color w:val="494B4D"/>
          <w:spacing w:val="34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494B4D"/>
          <w:spacing w:val="0"/>
          <w:w w:val="107"/>
        </w:rPr>
        <w:t>Bölge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8" w:lineRule="exact"/>
        <w:ind w:right="-73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494B4D"/>
          <w:spacing w:val="0"/>
          <w:w w:val="175"/>
        </w:rPr>
        <w:t>1.</w:t>
      </w:r>
      <w:r>
        <w:rPr>
          <w:rFonts w:ascii="Times New Roman" w:hAnsi="Times New Roman" w:cs="Times New Roman" w:eastAsia="Times New Roman"/>
          <w:sz w:val="15"/>
          <w:szCs w:val="15"/>
          <w:color w:val="494B4D"/>
          <w:spacing w:val="-24"/>
          <w:w w:val="17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94B4D"/>
          <w:spacing w:val="0"/>
          <w:w w:val="108"/>
        </w:rPr>
        <w:t>Post</w:t>
      </w:r>
      <w:r>
        <w:rPr>
          <w:rFonts w:ascii="Times New Roman" w:hAnsi="Times New Roman" w:cs="Times New Roman" w:eastAsia="Times New Roman"/>
          <w:sz w:val="22"/>
          <w:szCs w:val="22"/>
          <w:color w:val="494B4D"/>
          <w:spacing w:val="8"/>
          <w:w w:val="108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87898C"/>
          <w:spacing w:val="-22"/>
          <w:w w:val="108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494B4D"/>
          <w:spacing w:val="0"/>
          <w:w w:val="108"/>
        </w:rPr>
        <w:t>G.rtıpl</w:t>
      </w:r>
      <w:r>
        <w:rPr>
          <w:rFonts w:ascii="Times New Roman" w:hAnsi="Times New Roman" w:cs="Times New Roman" w:eastAsia="Times New Roman"/>
          <w:sz w:val="22"/>
          <w:szCs w:val="22"/>
          <w:color w:val="494B4D"/>
          <w:spacing w:val="0"/>
          <w:w w:val="108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494B4D"/>
          <w:spacing w:val="16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94B4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2"/>
          <w:szCs w:val="22"/>
          <w:color w:val="494B4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45B95"/>
          <w:spacing w:val="0"/>
          <w:w w:val="515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34" w:after="0" w:line="210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2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2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2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86" w:lineRule="exact"/>
        <w:ind w:left="229" w:right="-20"/>
        <w:jc w:val="left"/>
        <w:tabs>
          <w:tab w:pos="37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2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2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30"/>
          <w:szCs w:val="30"/>
          <w:color w:val="2F2F31"/>
          <w:spacing w:val="0"/>
          <w:w w:val="87"/>
          <w:b/>
          <w:bCs/>
          <w:position w:val="1"/>
        </w:rPr>
        <w:t>11</w:t>
      </w:r>
      <w:r>
        <w:rPr>
          <w:rFonts w:ascii="Times New Roman" w:hAnsi="Times New Roman" w:cs="Times New Roman" w:eastAsia="Times New Roman"/>
          <w:sz w:val="30"/>
          <w:szCs w:val="30"/>
          <w:color w:val="2F2F31"/>
          <w:spacing w:val="3"/>
          <w:w w:val="87"/>
          <w:b/>
          <w:bCs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2F2F31"/>
          <w:spacing w:val="0"/>
          <w:w w:val="51"/>
          <w:position w:val="1"/>
        </w:rPr>
        <w:t>MaYıs</w:t>
      </w:r>
      <w:r>
        <w:rPr>
          <w:rFonts w:ascii="Arial" w:hAnsi="Arial" w:cs="Arial" w:eastAsia="Arial"/>
          <w:sz w:val="25"/>
          <w:szCs w:val="25"/>
          <w:color w:val="2F2F31"/>
          <w:spacing w:val="31"/>
          <w:w w:val="51"/>
          <w:position w:val="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F2F31"/>
          <w:spacing w:val="0"/>
          <w:w w:val="59"/>
          <w:b/>
          <w:bCs/>
          <w:position w:val="1"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left="4091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94B4D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494B4D"/>
          <w:spacing w:val="0"/>
          <w:w w:val="83"/>
          <w:i/>
        </w:rPr>
        <w:t>  </w:t>
      </w:r>
      <w:r>
        <w:rPr>
          <w:rFonts w:ascii="Arial" w:hAnsi="Arial" w:cs="Arial" w:eastAsia="Arial"/>
          <w:sz w:val="19"/>
          <w:szCs w:val="19"/>
          <w:color w:val="494B4D"/>
          <w:spacing w:val="39"/>
          <w:w w:val="83"/>
          <w:i/>
        </w:rPr>
        <w:t> </w:t>
      </w:r>
      <w:r>
        <w:rPr>
          <w:rFonts w:ascii="Arial" w:hAnsi="Arial" w:cs="Arial" w:eastAsia="Arial"/>
          <w:sz w:val="19"/>
          <w:szCs w:val="19"/>
          <w:color w:val="2F2F31"/>
          <w:spacing w:val="0"/>
          <w:w w:val="100"/>
          <w:i/>
        </w:rPr>
        <w:t>12017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20"/>
          <w:cols w:num="3" w:equalWidth="0">
            <w:col w:w="791" w:space="1300"/>
            <w:col w:w="2583" w:space="190"/>
            <w:col w:w="663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727477"/>
          <w:spacing w:val="-25"/>
          <w:w w:val="154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A8A8AA"/>
          <w:spacing w:val="0"/>
          <w:w w:val="63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A8A8AA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999A9A"/>
          <w:spacing w:val="0"/>
          <w:w w:val="66"/>
        </w:rPr>
        <w:t>.,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73" w:after="0" w:line="240" w:lineRule="auto"/>
        <w:ind w:right="-20"/>
        <w:jc w:val="left"/>
        <w:rPr>
          <w:rFonts w:ascii="Arial" w:hAnsi="Arial" w:cs="Arial" w:eastAsia="Arial"/>
          <w:sz w:val="7"/>
          <w:szCs w:val="7"/>
        </w:rPr>
      </w:pPr>
      <w:rPr/>
      <w:r>
        <w:rPr/>
        <w:br w:type="column"/>
      </w:r>
      <w:r>
        <w:rPr>
          <w:rFonts w:ascii="Arial" w:hAnsi="Arial" w:cs="Arial" w:eastAsia="Arial"/>
          <w:sz w:val="7"/>
          <w:szCs w:val="7"/>
          <w:color w:val="727477"/>
          <w:spacing w:val="0"/>
          <w:w w:val="100"/>
        </w:rPr>
        <w:t>..</w:t>
      </w:r>
      <w:r>
        <w:rPr>
          <w:rFonts w:ascii="Arial" w:hAnsi="Arial" w:cs="Arial" w:eastAsia="Arial"/>
          <w:sz w:val="7"/>
          <w:szCs w:val="7"/>
          <w:color w:val="727477"/>
          <w:spacing w:val="5"/>
          <w:w w:val="100"/>
        </w:rPr>
        <w:t> </w:t>
      </w:r>
      <w:r>
        <w:rPr>
          <w:rFonts w:ascii="Arial" w:hAnsi="Arial" w:cs="Arial" w:eastAsia="Arial"/>
          <w:sz w:val="7"/>
          <w:szCs w:val="7"/>
          <w:color w:val="727477"/>
          <w:spacing w:val="0"/>
          <w:w w:val="144"/>
        </w:rPr>
        <w:t>!.,</w:t>
      </w:r>
      <w:r>
        <w:rPr>
          <w:rFonts w:ascii="Arial" w:hAnsi="Arial" w:cs="Arial" w:eastAsia="Arial"/>
          <w:sz w:val="7"/>
          <w:szCs w:val="7"/>
          <w:color w:val="727477"/>
          <w:spacing w:val="15"/>
          <w:w w:val="144"/>
        </w:rPr>
        <w:t> </w:t>
      </w:r>
      <w:r>
        <w:rPr>
          <w:rFonts w:ascii="Arial" w:hAnsi="Arial" w:cs="Arial" w:eastAsia="Arial"/>
          <w:sz w:val="7"/>
          <w:szCs w:val="7"/>
          <w:color w:val="727477"/>
          <w:spacing w:val="0"/>
          <w:w w:val="144"/>
        </w:rPr>
        <w:t>.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82" w:lineRule="exact"/>
        <w:ind w:left="115" w:right="-106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v:shape style="position:absolute;margin-left:263.040009pt;margin-top:-41.169189pt;width:97.919998pt;height:22.08pt;mso-position-horizontal-relative:page;mso-position-vertical-relative:paragraph;z-index:-16860" type="#_x0000_t75">
            <v:imagedata r:id="rId49" o:title=""/>
          </v:shape>
        </w:pict>
      </w:r>
      <w:r>
        <w:rPr>
          <w:rFonts w:ascii="Times New Roman" w:hAnsi="Times New Roman" w:cs="Times New Roman" w:eastAsia="Times New Roman"/>
          <w:sz w:val="27"/>
          <w:szCs w:val="27"/>
          <w:color w:val="A8A8AA"/>
          <w:spacing w:val="0"/>
          <w:w w:val="67"/>
          <w:b/>
          <w:bCs/>
          <w:i/>
          <w:position w:val="-12"/>
        </w:rPr>
        <w:t>r</w:t>
      </w:r>
      <w:r>
        <w:rPr>
          <w:rFonts w:ascii="Times New Roman" w:hAnsi="Times New Roman" w:cs="Times New Roman" w:eastAsia="Times New Roman"/>
          <w:sz w:val="27"/>
          <w:szCs w:val="27"/>
          <w:color w:val="A8A8AA"/>
          <w:spacing w:val="0"/>
          <w:w w:val="67"/>
          <w:b/>
          <w:bCs/>
          <w:i/>
          <w:position w:val="-1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A8A8AA"/>
          <w:spacing w:val="7"/>
          <w:w w:val="67"/>
          <w:b/>
          <w:bCs/>
          <w:i/>
          <w:position w:val="-1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BCBDBF"/>
          <w:spacing w:val="0"/>
          <w:w w:val="67"/>
          <w:position w:val="6"/>
        </w:rPr>
        <w:t>_,</w:t>
      </w:r>
      <w:r>
        <w:rPr>
          <w:rFonts w:ascii="Times New Roman" w:hAnsi="Times New Roman" w:cs="Times New Roman" w:eastAsia="Times New Roman"/>
          <w:sz w:val="26"/>
          <w:szCs w:val="26"/>
          <w:color w:val="BCBDBF"/>
          <w:spacing w:val="0"/>
          <w:w w:val="67"/>
          <w:position w:val="6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BCBDBF"/>
          <w:spacing w:val="25"/>
          <w:w w:val="67"/>
          <w:position w:val="6"/>
        </w:rPr>
        <w:t> </w:t>
      </w:r>
      <w:r>
        <w:rPr>
          <w:rFonts w:ascii="Arial" w:hAnsi="Arial" w:cs="Arial" w:eastAsia="Arial"/>
          <w:sz w:val="20"/>
          <w:szCs w:val="20"/>
          <w:color w:val="BCBDBF"/>
          <w:spacing w:val="0"/>
          <w:w w:val="100"/>
          <w:position w:val="6"/>
        </w:rPr>
        <w:t>"</w:t>
      </w:r>
      <w:r>
        <w:rPr>
          <w:rFonts w:ascii="Arial" w:hAnsi="Arial" w:cs="Arial" w:eastAsia="Arial"/>
          <w:sz w:val="20"/>
          <w:szCs w:val="20"/>
          <w:color w:val="BCBDBF"/>
          <w:spacing w:val="3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BCBDBF"/>
          <w:spacing w:val="0"/>
          <w:w w:val="100"/>
          <w:position w:val="-12"/>
        </w:rPr>
        <w:t>..</w:t>
      </w:r>
      <w:r>
        <w:rPr>
          <w:rFonts w:ascii="Times New Roman" w:hAnsi="Times New Roman" w:cs="Times New Roman" w:eastAsia="Times New Roman"/>
          <w:sz w:val="27"/>
          <w:szCs w:val="27"/>
          <w:color w:val="BCBDBF"/>
          <w:spacing w:val="5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BCBDBF"/>
          <w:spacing w:val="0"/>
          <w:w w:val="53"/>
          <w:position w:val="-12"/>
        </w:rPr>
        <w:t>·"'</w:t>
      </w:r>
      <w:r>
        <w:rPr>
          <w:rFonts w:ascii="Times New Roman" w:hAnsi="Times New Roman" w:cs="Times New Roman" w:eastAsia="Times New Roman"/>
          <w:sz w:val="27"/>
          <w:szCs w:val="27"/>
          <w:color w:val="BCBDBF"/>
          <w:spacing w:val="0"/>
          <w:w w:val="53"/>
          <w:position w:val="-1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BCBDBF"/>
          <w:spacing w:val="35"/>
          <w:w w:val="53"/>
          <w:position w:val="-1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BCBDBF"/>
          <w:spacing w:val="0"/>
          <w:w w:val="35"/>
          <w:position w:val="-12"/>
        </w:rPr>
        <w:t>,_</w:t>
      </w:r>
      <w:r>
        <w:rPr>
          <w:rFonts w:ascii="Times New Roman" w:hAnsi="Times New Roman" w:cs="Times New Roman" w:eastAsia="Times New Roman"/>
          <w:sz w:val="27"/>
          <w:szCs w:val="27"/>
          <w:color w:val="BCBDBF"/>
          <w:spacing w:val="0"/>
          <w:w w:val="35"/>
          <w:position w:val="-12"/>
        </w:rPr>
        <w:t>    </w:t>
      </w:r>
      <w:r>
        <w:rPr>
          <w:rFonts w:ascii="Times New Roman" w:hAnsi="Times New Roman" w:cs="Times New Roman" w:eastAsia="Times New Roman"/>
          <w:sz w:val="27"/>
          <w:szCs w:val="27"/>
          <w:color w:val="BCBDBF"/>
          <w:spacing w:val="14"/>
          <w:w w:val="35"/>
          <w:position w:val="-1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BCBDBF"/>
          <w:spacing w:val="0"/>
          <w:w w:val="49"/>
          <w:position w:val="-12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76" w:after="0" w:line="244" w:lineRule="auto"/>
        <w:ind w:left="10" w:right="4562" w:firstLine="-1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Tanj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Oka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94B4D"/>
          <w:spacing w:val="8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20"/>
          <w:cols w:num="3" w:equalWidth="0">
            <w:col w:w="2496" w:space="258"/>
            <w:col w:w="1365" w:space="1069"/>
            <w:col w:w="6312"/>
          </w:cols>
        </w:sectPr>
      </w:pPr>
      <w:rPr/>
    </w:p>
    <w:p>
      <w:pPr>
        <w:spacing w:before="0" w:after="0" w:line="95" w:lineRule="exact"/>
        <w:ind w:right="-20"/>
        <w:jc w:val="right"/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34"/>
          <w:szCs w:val="34"/>
          <w:color w:val="A8A8AA"/>
          <w:spacing w:val="0"/>
          <w:w w:val="85"/>
          <w:position w:val="-20"/>
        </w:rPr>
        <w:t>"&gt;</w:t>
      </w:r>
      <w:r>
        <w:rPr>
          <w:rFonts w:ascii="Arial" w:hAnsi="Arial" w:cs="Arial" w:eastAsia="Arial"/>
          <w:sz w:val="34"/>
          <w:szCs w:val="34"/>
          <w:color w:val="A8A8AA"/>
          <w:spacing w:val="9"/>
          <w:w w:val="85"/>
          <w:position w:val="-20"/>
        </w:rPr>
        <w:t> </w:t>
      </w:r>
      <w:r>
        <w:rPr>
          <w:rFonts w:ascii="Arial" w:hAnsi="Arial" w:cs="Arial" w:eastAsia="Arial"/>
          <w:sz w:val="34"/>
          <w:szCs w:val="34"/>
          <w:color w:val="727477"/>
          <w:spacing w:val="-21"/>
          <w:w w:val="171"/>
          <w:position w:val="-20"/>
        </w:rPr>
        <w:t>;</w:t>
      </w:r>
      <w:r>
        <w:rPr>
          <w:rFonts w:ascii="Arial" w:hAnsi="Arial" w:cs="Arial" w:eastAsia="Arial"/>
          <w:sz w:val="34"/>
          <w:szCs w:val="34"/>
          <w:color w:val="A8A8AA"/>
          <w:spacing w:val="0"/>
          <w:w w:val="52"/>
          <w:position w:val="-20"/>
        </w:rPr>
        <w:t>,</w:t>
      </w:r>
      <w:r>
        <w:rPr>
          <w:rFonts w:ascii="Arial" w:hAnsi="Arial" w:cs="Arial" w:eastAsia="Arial"/>
          <w:sz w:val="34"/>
          <w:szCs w:val="34"/>
          <w:color w:val="A8A8AA"/>
          <w:spacing w:val="-12"/>
          <w:w w:val="100"/>
          <w:position w:val="-20"/>
        </w:rPr>
        <w:t> </w:t>
      </w:r>
      <w:r>
        <w:rPr>
          <w:rFonts w:ascii="Arial" w:hAnsi="Arial" w:cs="Arial" w:eastAsia="Arial"/>
          <w:sz w:val="34"/>
          <w:szCs w:val="34"/>
          <w:color w:val="BCBDBF"/>
          <w:spacing w:val="-40"/>
          <w:w w:val="111"/>
          <w:position w:val="-20"/>
        </w:rPr>
        <w:t>'</w:t>
      </w:r>
      <w:r>
        <w:rPr>
          <w:rFonts w:ascii="Arial" w:hAnsi="Arial" w:cs="Arial" w:eastAsia="Arial"/>
          <w:sz w:val="34"/>
          <w:szCs w:val="34"/>
          <w:color w:val="999A9A"/>
          <w:spacing w:val="0"/>
          <w:w w:val="83"/>
          <w:position w:val="-20"/>
        </w:rPr>
        <w:t>.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12" w:lineRule="atLeas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727477"/>
          <w:spacing w:val="-76"/>
          <w:w w:val="8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BCBDBF"/>
          <w:spacing w:val="-18"/>
          <w:w w:val="103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87898C"/>
          <w:spacing w:val="0"/>
          <w:w w:val="65"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87898C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CBDBF"/>
          <w:spacing w:val="-14"/>
          <w:w w:val="100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87898C"/>
          <w:spacing w:val="0"/>
          <w:w w:val="100"/>
        </w:rPr>
        <w:t>:·</w:t>
      </w:r>
      <w:r>
        <w:rPr>
          <w:rFonts w:ascii="Times New Roman" w:hAnsi="Times New Roman" w:cs="Times New Roman" w:eastAsia="Times New Roman"/>
          <w:sz w:val="18"/>
          <w:szCs w:val="18"/>
          <w:color w:val="87898C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87898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7898C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CBDBF"/>
          <w:spacing w:val="0"/>
          <w:w w:val="100"/>
        </w:rPr>
        <w:t>."'·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20"/>
          <w:cols w:num="2" w:equalWidth="0">
            <w:col w:w="2885" w:space="168"/>
            <w:col w:w="8447"/>
          </w:cols>
        </w:sectPr>
      </w:pPr>
      <w:rPr/>
    </w:p>
    <w:p>
      <w:pPr>
        <w:spacing w:before="0" w:after="0" w:line="7" w:lineRule="atLeast"/>
        <w:ind w:left="2229" w:right="-20"/>
        <w:jc w:val="left"/>
        <w:tabs>
          <w:tab w:pos="2600" w:val="left"/>
          <w:tab w:pos="2940" w:val="left"/>
          <w:tab w:pos="3380" w:val="left"/>
          <w:tab w:pos="4140" w:val="left"/>
        </w:tabs>
        <w:rPr>
          <w:rFonts w:ascii="Arial" w:hAnsi="Arial" w:cs="Arial" w:eastAsia="Arial"/>
          <w:sz w:val="37"/>
          <w:szCs w:val="37"/>
        </w:rPr>
      </w:pPr>
      <w:rPr/>
      <w:r>
        <w:rPr>
          <w:rFonts w:ascii="Arial" w:hAnsi="Arial" w:cs="Arial" w:eastAsia="Arial"/>
          <w:sz w:val="13"/>
          <w:szCs w:val="13"/>
          <w:color w:val="999A9A"/>
          <w:spacing w:val="0"/>
          <w:w w:val="146"/>
        </w:rPr>
        <w:t>.</w:t>
      </w:r>
      <w:r>
        <w:rPr>
          <w:rFonts w:ascii="Arial" w:hAnsi="Arial" w:cs="Arial" w:eastAsia="Arial"/>
          <w:sz w:val="13"/>
          <w:szCs w:val="13"/>
          <w:color w:val="999A9A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999A9A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BCBDBF"/>
          <w:spacing w:val="0"/>
          <w:w w:val="100"/>
        </w:rPr>
        <w:t>..</w:t>
      </w:r>
      <w:r>
        <w:rPr>
          <w:rFonts w:ascii="Arial" w:hAnsi="Arial" w:cs="Arial" w:eastAsia="Arial"/>
          <w:sz w:val="13"/>
          <w:szCs w:val="13"/>
          <w:color w:val="BCBDBF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BCBDBF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87898C"/>
          <w:spacing w:val="-10"/>
          <w:w w:val="111"/>
        </w:rPr>
        <w:t>"</w:t>
      </w:r>
      <w:r>
        <w:rPr>
          <w:rFonts w:ascii="Arial" w:hAnsi="Arial" w:cs="Arial" w:eastAsia="Arial"/>
          <w:sz w:val="13"/>
          <w:szCs w:val="13"/>
          <w:color w:val="494B4D"/>
          <w:spacing w:val="0"/>
          <w:w w:val="67"/>
        </w:rPr>
        <w:t>..</w:t>
      </w:r>
      <w:r>
        <w:rPr>
          <w:rFonts w:ascii="Arial" w:hAnsi="Arial" w:cs="Arial" w:eastAsia="Arial"/>
          <w:sz w:val="13"/>
          <w:szCs w:val="13"/>
          <w:color w:val="494B4D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494B4D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87898C"/>
          <w:spacing w:val="0"/>
          <w:w w:val="100"/>
          <w:i/>
        </w:rPr>
        <w:t>:!</w:t>
      </w:r>
      <w:r>
        <w:rPr>
          <w:rFonts w:ascii="Arial" w:hAnsi="Arial" w:cs="Arial" w:eastAsia="Arial"/>
          <w:sz w:val="13"/>
          <w:szCs w:val="13"/>
          <w:color w:val="87898C"/>
          <w:spacing w:val="0"/>
          <w:w w:val="100"/>
          <w:i/>
        </w:rPr>
        <w:t> </w:t>
      </w:r>
      <w:r>
        <w:rPr>
          <w:rFonts w:ascii="Arial" w:hAnsi="Arial" w:cs="Arial" w:eastAsia="Arial"/>
          <w:sz w:val="13"/>
          <w:szCs w:val="13"/>
          <w:color w:val="87898C"/>
          <w:spacing w:val="36"/>
          <w:w w:val="100"/>
          <w:i/>
        </w:rPr>
        <w:t> </w:t>
      </w:r>
      <w:r>
        <w:rPr>
          <w:rFonts w:ascii="Arial" w:hAnsi="Arial" w:cs="Arial" w:eastAsia="Arial"/>
          <w:sz w:val="13"/>
          <w:szCs w:val="13"/>
          <w:color w:val="BCBDBF"/>
          <w:spacing w:val="0"/>
          <w:w w:val="41"/>
        </w:rPr>
        <w:t>_,</w:t>
      </w:r>
      <w:r>
        <w:rPr>
          <w:rFonts w:ascii="Arial" w:hAnsi="Arial" w:cs="Arial" w:eastAsia="Arial"/>
          <w:sz w:val="13"/>
          <w:szCs w:val="13"/>
          <w:color w:val="BCBDBF"/>
          <w:spacing w:val="-13"/>
          <w:w w:val="41"/>
        </w:rPr>
        <w:t>.</w:t>
      </w:r>
      <w:r>
        <w:rPr>
          <w:rFonts w:ascii="Arial" w:hAnsi="Arial" w:cs="Arial" w:eastAsia="Arial"/>
          <w:sz w:val="13"/>
          <w:szCs w:val="13"/>
          <w:color w:val="A8A8AA"/>
          <w:spacing w:val="0"/>
          <w:w w:val="87"/>
        </w:rPr>
        <w:t>..</w:t>
      </w:r>
      <w:r>
        <w:rPr>
          <w:rFonts w:ascii="Arial" w:hAnsi="Arial" w:cs="Arial" w:eastAsia="Arial"/>
          <w:sz w:val="13"/>
          <w:szCs w:val="13"/>
          <w:color w:val="A8A8AA"/>
          <w:spacing w:val="0"/>
          <w:w w:val="100"/>
        </w:rPr>
        <w:t>  </w:t>
      </w:r>
      <w:r>
        <w:rPr>
          <w:rFonts w:ascii="Arial" w:hAnsi="Arial" w:cs="Arial" w:eastAsia="Arial"/>
          <w:sz w:val="13"/>
          <w:szCs w:val="13"/>
          <w:color w:val="A8A8AA"/>
          <w:spacing w:val="-5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494B4D"/>
          <w:spacing w:val="-20"/>
          <w:w w:val="170"/>
        </w:rPr>
        <w:t>.</w:t>
      </w:r>
      <w:r>
        <w:rPr>
          <w:rFonts w:ascii="Arial" w:hAnsi="Arial" w:cs="Arial" w:eastAsia="Arial"/>
          <w:sz w:val="13"/>
          <w:szCs w:val="13"/>
          <w:color w:val="494B4D"/>
          <w:spacing w:val="0"/>
          <w:w w:val="170"/>
        </w:rPr>
        <w:t>,</w:t>
      </w:r>
      <w:r>
        <w:rPr>
          <w:rFonts w:ascii="Arial" w:hAnsi="Arial" w:cs="Arial" w:eastAsia="Arial"/>
          <w:sz w:val="13"/>
          <w:szCs w:val="13"/>
          <w:color w:val="494B4D"/>
          <w:spacing w:val="-61"/>
          <w:w w:val="170"/>
        </w:rPr>
        <w:t> </w:t>
      </w:r>
      <w:r>
        <w:rPr>
          <w:rFonts w:ascii="Arial" w:hAnsi="Arial" w:cs="Arial" w:eastAsia="Arial"/>
          <w:sz w:val="13"/>
          <w:szCs w:val="13"/>
          <w:color w:val="494B4D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494B4D"/>
          <w:spacing w:val="0"/>
          <w:w w:val="100"/>
        </w:rPr>
      </w:r>
      <w:r>
        <w:rPr>
          <w:rFonts w:ascii="Arial" w:hAnsi="Arial" w:cs="Arial" w:eastAsia="Arial"/>
          <w:sz w:val="37"/>
          <w:szCs w:val="37"/>
          <w:color w:val="384BA3"/>
          <w:spacing w:val="0"/>
          <w:w w:val="102"/>
          <w:b/>
          <w:bCs/>
          <w:i/>
        </w:rPr>
        <w:t>1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20"/>
        </w:sectPr>
      </w:pPr>
      <w:rPr/>
    </w:p>
    <w:p>
      <w:pPr>
        <w:spacing w:before="0" w:after="0" w:line="23" w:lineRule="exact"/>
        <w:ind w:left="2292" w:right="-78"/>
        <w:jc w:val="left"/>
        <w:tabs>
          <w:tab w:pos="3020" w:val="left"/>
          <w:tab w:pos="348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A8A8AA"/>
          <w:spacing w:val="0"/>
          <w:w w:val="148"/>
          <w:position w:val="-2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A8A8A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A8A8A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4"/>
          <w:szCs w:val="14"/>
          <w:color w:val="494B4D"/>
          <w:spacing w:val="0"/>
          <w:w w:val="100"/>
          <w:position w:val="-2"/>
        </w:rPr>
        <w:t>.,.</w:t>
      </w:r>
      <w:r>
        <w:rPr>
          <w:rFonts w:ascii="Times New Roman" w:hAnsi="Times New Roman" w:cs="Times New Roman" w:eastAsia="Times New Roman"/>
          <w:sz w:val="14"/>
          <w:szCs w:val="14"/>
          <w:color w:val="494B4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494B4D"/>
          <w:spacing w:val="0"/>
          <w:w w:val="100"/>
          <w:position w:val="-2"/>
        </w:rPr>
      </w:r>
      <w:r>
        <w:rPr>
          <w:rFonts w:ascii="Arial" w:hAnsi="Arial" w:cs="Arial" w:eastAsia="Arial"/>
          <w:sz w:val="25"/>
          <w:szCs w:val="25"/>
          <w:color w:val="999A9A"/>
          <w:spacing w:val="0"/>
          <w:w w:val="52"/>
          <w:position w:val="-2"/>
        </w:rPr>
        <w:t>.,,.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3" w:lineRule="exact"/>
        <w:ind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"/>
          <w:szCs w:val="10"/>
          <w:color w:val="2F2F31"/>
          <w:w w:val="88"/>
          <w:position w:val="-2"/>
        </w:rPr>
      </w:r>
      <w:r>
        <w:rPr>
          <w:rFonts w:ascii="Times New Roman" w:hAnsi="Times New Roman" w:cs="Times New Roman" w:eastAsia="Times New Roman"/>
          <w:sz w:val="10"/>
          <w:szCs w:val="10"/>
          <w:color w:val="2F2F31"/>
          <w:spacing w:val="0"/>
          <w:w w:val="100"/>
          <w:emboss/>
          <w:position w:val="-2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2F2F31"/>
          <w:spacing w:val="0"/>
          <w:w w:val="100"/>
          <w:emboss/>
          <w:position w:val="-2"/>
        </w:rPr>
      </w:r>
      <w:r>
        <w:rPr>
          <w:rFonts w:ascii="Times New Roman" w:hAnsi="Times New Roman" w:cs="Times New Roman" w:eastAsia="Times New Roman"/>
          <w:sz w:val="10"/>
          <w:szCs w:val="10"/>
          <w:color w:val="2F2F3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0"/>
          <w:szCs w:val="10"/>
          <w:color w:val="2F2F31"/>
          <w:spacing w:val="0"/>
          <w:w w:val="100"/>
          <w:position w:val="-2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2F2F31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10"/>
          <w:szCs w:val="10"/>
          <w:color w:val="2F2F31"/>
          <w:spacing w:val="11"/>
          <w:w w:val="100"/>
          <w:position w:val="-2"/>
        </w:rPr>
        <w:t> </w:t>
      </w:r>
      <w:r>
        <w:rPr>
          <w:rFonts w:ascii="Arial" w:hAnsi="Arial" w:cs="Arial" w:eastAsia="Arial"/>
          <w:sz w:val="24"/>
          <w:szCs w:val="24"/>
          <w:color w:val="999A9A"/>
          <w:spacing w:val="0"/>
          <w:w w:val="118"/>
          <w:position w:val="-2"/>
        </w:rPr>
        <w:t>'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20"/>
          <w:cols w:num="2" w:equalWidth="0">
            <w:col w:w="3642" w:space="203"/>
            <w:col w:w="7655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4.557819pt;margin-top:29.325823pt;width:564.055825pt;height:775.128023pt;mso-position-horizontal-relative:page;mso-position-vertical-relative:page;z-index:-16861" coordorigin="291,587" coordsize="11281,15503">
            <v:shape style="position:absolute;left:8026;top:12307;width:3514;height:1978" type="#_x0000_t75">
              <v:imagedata r:id="rId50" o:title=""/>
            </v:shape>
            <v:group style="position:absolute;left:11546;top:2571;width:2;height:13511" coordorigin="11546,2571" coordsize="2,13511">
              <v:shape style="position:absolute;left:11546;top:2571;width:2;height:13511" coordorigin="11546,2571" coordsize="0,13511" path="m11546,16082l11546,2571e" filled="f" stroked="t" strokeweight=".715958pt" strokecolor="#747474">
                <v:path arrowok="t"/>
              </v:shape>
            </v:group>
            <v:group style="position:absolute;left:444;top:620;width:11093;height:2" coordorigin="444,620" coordsize="11093,2">
              <v:shape style="position:absolute;left:444;top:620;width:11093;height:2" coordorigin="444,620" coordsize="11093,0" path="m444,620l11536,620e" filled="f" stroked="t" strokeweight=".715958pt" strokecolor="#676767">
                <v:path arrowok="t"/>
              </v:shape>
            </v:group>
            <v:group style="position:absolute;left:2363;top:603;width:2;height:1542" coordorigin="2363,603" coordsize="2,1542">
              <v:shape style="position:absolute;left:2363;top:603;width:2;height:1542" coordorigin="2363,603" coordsize="0,1542" path="m2363,2145l2363,603e" filled="f" stroked="t" strokeweight=".954611pt" strokecolor="#6B6B6B">
                <v:path arrowok="t"/>
              </v:shape>
            </v:group>
            <v:group style="position:absolute;left:9167;top:618;width:2;height:1537" coordorigin="9167,618" coordsize="2,1537">
              <v:shape style="position:absolute;left:9167;top:618;width:2;height:1537" coordorigin="9167,618" coordsize="0,1537" path="m9167,2154l9167,618e" filled="f" stroked="t" strokeweight=".715958pt" strokecolor="#606060">
                <v:path arrowok="t"/>
              </v:shape>
            </v:group>
            <v:group style="position:absolute;left:317;top:594;width:2;height:15488" coordorigin="317,594" coordsize="2,15488">
              <v:shape style="position:absolute;left:317;top:594;width:2;height:15488" coordorigin="317,594" coordsize="0,15488" path="m317,16082l317,594e" filled="f" stroked="t" strokeweight=".715958pt" strokecolor="#5B5B5B">
                <v:path arrowok="t"/>
              </v:shape>
            </v:group>
            <v:group style="position:absolute;left:315;top:2140;width:11226;height:2" coordorigin="315,2140" coordsize="11226,2">
              <v:shape style="position:absolute;left:315;top:2140;width:11226;height:2" coordorigin="315,2140" coordsize="11226,0" path="m315,2140l11541,2140e" filled="f" stroked="t" strokeweight=".715958pt" strokecolor="#606060">
                <v:path arrowok="t"/>
              </v:shape>
            </v:group>
            <v:group style="position:absolute;left:315;top:2377;width:11226;height:2" coordorigin="315,2377" coordsize="11226,2">
              <v:shape style="position:absolute;left:315;top:2377;width:11226;height:2" coordorigin="315,2377" coordsize="11226,0" path="m315,2377l11541,2377e" filled="f" stroked="t" strokeweight=".715958pt" strokecolor="#676767">
                <v:path arrowok="t"/>
              </v:shape>
            </v:group>
            <v:group style="position:absolute;left:315;top:2619;width:11236;height:2" coordorigin="315,2619" coordsize="11236,2">
              <v:shape style="position:absolute;left:315;top:2619;width:11236;height:2" coordorigin="315,2619" coordsize="11236,0" path="m315,2619l11551,2619e" filled="f" stroked="t" strokeweight=".715958pt" strokecolor="#676767">
                <v:path arrowok="t"/>
              </v:shape>
            </v:group>
            <v:group style="position:absolute;left:320;top:2858;width:11231;height:2" coordorigin="320,2858" coordsize="11231,2">
              <v:shape style="position:absolute;left:320;top:2858;width:11231;height:2" coordorigin="320,2858" coordsize="11231,0" path="m320,2858l11551,2858e" filled="f" stroked="t" strokeweight=".715958pt" strokecolor="#646464">
                <v:path arrowok="t"/>
              </v:shape>
            </v:group>
            <v:group style="position:absolute;left:320;top:3098;width:11231;height:2" coordorigin="320,3098" coordsize="11231,2">
              <v:shape style="position:absolute;left:320;top:3098;width:11231;height:2" coordorigin="320,3098" coordsize="11231,0" path="m320,3098l11551,3098e" filled="f" stroked="t" strokeweight=".715958pt" strokecolor="#646464">
                <v:path arrowok="t"/>
              </v:shape>
            </v:group>
            <v:group style="position:absolute;left:3866;top:3327;width:2;height:776" coordorigin="3866,3327" coordsize="2,776">
              <v:shape style="position:absolute;left:3866;top:3327;width:2;height:776" coordorigin="3866,3327" coordsize="0,776" path="m3866,4103l3866,3327e" filled="f" stroked="t" strokeweight=".954611pt" strokecolor="#545454">
                <v:path arrowok="t"/>
              </v:shape>
            </v:group>
            <v:group style="position:absolute;left:6983;top:3332;width:2;height:776" coordorigin="6983,3332" coordsize="2,776">
              <v:shape style="position:absolute;left:6983;top:3332;width:2;height:776" coordorigin="6983,3332" coordsize="0,776" path="m6983,4108l6983,3332e" filled="f" stroked="t" strokeweight=".954611pt" strokecolor="#676767">
                <v:path arrowok="t"/>
              </v:shape>
            </v:group>
            <v:group style="position:absolute;left:315;top:4096;width:11231;height:2" coordorigin="315,4096" coordsize="11231,2">
              <v:shape style="position:absolute;left:315;top:4096;width:11231;height:2" coordorigin="315,4096" coordsize="11231,0" path="m315,4096l11546,4096e" filled="f" stroked="t" strokeweight=".715958pt" strokecolor="#646464">
                <v:path arrowok="t"/>
              </v:shape>
            </v:group>
            <v:group style="position:absolute;left:2358;top:4089;width:2;height:11988" coordorigin="2358,4089" coordsize="2,11988">
              <v:shape style="position:absolute;left:2358;top:4089;width:2;height:11988" coordorigin="2358,4089" coordsize="0,11988" path="m2358,16077l2358,4089e" filled="f" stroked="t" strokeweight=".715958pt" strokecolor="#606060">
                <v:path arrowok="t"/>
              </v:shape>
            </v:group>
            <v:group style="position:absolute;left:315;top:4381;width:11231;height:2" coordorigin="315,4381" coordsize="11231,2">
              <v:shape style="position:absolute;left:315;top:4381;width:11231;height:2" coordorigin="315,4381" coordsize="11231,0" path="m315,4381l11546,4381e" filled="f" stroked="t" strokeweight=".715958pt" strokecolor="#646464">
                <v:path arrowok="t"/>
              </v:shape>
            </v:group>
            <v:group style="position:absolute;left:2348;top:4620;width:9198;height:2" coordorigin="2348,4620" coordsize="9198,2">
              <v:shape style="position:absolute;left:2348;top:4620;width:9198;height:2" coordorigin="2348,4620" coordsize="9198,0" path="m2348,4620l11546,4620e" filled="f" stroked="t" strokeweight=".715958pt" strokecolor="#676767">
                <v:path arrowok="t"/>
              </v:shape>
            </v:group>
            <v:group style="position:absolute;left:4921;top:4615;width:2;height:2202" coordorigin="4921,4615" coordsize="2,2202">
              <v:shape style="position:absolute;left:4921;top:4615;width:2;height:2202" coordorigin="4921,4615" coordsize="0,2202" path="m4921,6818l4921,4615e" filled="f" stroked="t" strokeweight=".715958pt" strokecolor="#606060">
                <v:path arrowok="t"/>
              </v:shape>
            </v:group>
            <v:group style="position:absolute;left:4916;top:5120;width:6635;height:2" coordorigin="4916,5120" coordsize="6635,2">
              <v:shape style="position:absolute;left:4916;top:5120;width:6635;height:2" coordorigin="4916,5120" coordsize="6635,0" path="m4916,5120l11551,5120e" filled="f" stroked="t" strokeweight=".715958pt" strokecolor="#646464">
                <v:path arrowok="t"/>
              </v:shape>
            </v:group>
            <v:group style="position:absolute;left:4916;top:5372;width:6635;height:2" coordorigin="4916,5372" coordsize="6635,2">
              <v:shape style="position:absolute;left:4916;top:5372;width:6635;height:2" coordorigin="4916,5372" coordsize="6635,0" path="m4916,5372l11551,5372e" filled="f" stroked="t" strokeweight=".715958pt" strokecolor="#646464">
                <v:path arrowok="t"/>
              </v:shape>
            </v:group>
            <v:group style="position:absolute;left:4911;top:5623;width:6639;height:2" coordorigin="4911,5623" coordsize="6639,2">
              <v:shape style="position:absolute;left:4911;top:5623;width:6639;height:2" coordorigin="4911,5623" coordsize="6639,0" path="m4911,5623l11551,5623e" filled="f" stroked="t" strokeweight=".715958pt" strokecolor="#646464">
                <v:path arrowok="t"/>
              </v:shape>
            </v:group>
            <v:group style="position:absolute;left:2353;top:5865;width:9198;height:2" coordorigin="2353,5865" coordsize="9198,2">
              <v:shape style="position:absolute;left:2353;top:5865;width:9198;height:2" coordorigin="2353,5865" coordsize="9198,0" path="m2353,5865l11551,5865e" filled="f" stroked="t" strokeweight=".715958pt" strokecolor="#676767">
                <v:path arrowok="t"/>
              </v:shape>
            </v:group>
            <v:group style="position:absolute;left:711;top:6104;width:10840;height:2" coordorigin="711,6104" coordsize="10840,2">
              <v:shape style="position:absolute;left:711;top:6104;width:10840;height:2" coordorigin="711,6104" coordsize="10840,0" path="m711,6104l11551,6104e" filled="f" stroked="t" strokeweight=".715958pt" strokecolor="#676767">
                <v:path arrowok="t"/>
              </v:shape>
            </v:group>
            <v:group style="position:absolute;left:7842;top:6100;width:2;height:718" coordorigin="7842,6100" coordsize="2,718">
              <v:shape style="position:absolute;left:7842;top:6100;width:2;height:718" coordorigin="7842,6100" coordsize="0,718" path="m7842,6818l7842,6100e" filled="f" stroked="t" strokeweight=".954611pt" strokecolor="#676767">
                <v:path arrowok="t"/>
              </v:shape>
            </v:group>
            <v:group style="position:absolute;left:2348;top:6574;width:9207;height:2" coordorigin="2348,6574" coordsize="9207,2">
              <v:shape style="position:absolute;left:2348;top:6574;width:9207;height:2" coordorigin="2348,6574" coordsize="9207,0" path="m2348,6574l11556,6574e" filled="f" stroked="t" strokeweight=".715958pt" strokecolor="#676767">
                <v:path arrowok="t"/>
              </v:shape>
            </v:group>
            <v:group style="position:absolute;left:2348;top:6813;width:9207;height:2" coordorigin="2348,6813" coordsize="9207,2">
              <v:shape style="position:absolute;left:2348;top:6813;width:9207;height:2" coordorigin="2348,6813" coordsize="9207,0" path="m2348,6813l11556,6813e" filled="f" stroked="t" strokeweight=".715958pt" strokecolor="#676767">
                <v:path arrowok="t"/>
              </v:shape>
            </v:group>
            <v:group style="position:absolute;left:305;top:7052;width:11245;height:2" coordorigin="305,7052" coordsize="11245,2">
              <v:shape style="position:absolute;left:305;top:7052;width:11245;height:2" coordorigin="305,7052" coordsize="11245,0" path="m305,7052l11551,7052e" filled="f" stroked="t" strokeweight=".715958pt" strokecolor="#676767">
                <v:path arrowok="t"/>
              </v:shape>
            </v:group>
            <v:group style="position:absolute;left:305;top:7521;width:11245;height:2" coordorigin="305,7521" coordsize="11245,2">
              <v:shape style="position:absolute;left:305;top:7521;width:11245;height:2" coordorigin="305,7521" coordsize="11245,0" path="m305,7521l11551,7521e" filled="f" stroked="t" strokeweight=".715958pt" strokecolor="#676767">
                <v:path arrowok="t"/>
              </v:shape>
            </v:group>
            <v:group style="position:absolute;left:4923;top:7517;width:2;height:737" coordorigin="4923,7517" coordsize="2,737">
              <v:shape style="position:absolute;left:4923;top:7517;width:2;height:737" coordorigin="4923,7517" coordsize="0,737" path="m4923,8254l4923,7517e" filled="f" stroked="t" strokeweight=".954611pt" strokecolor="#6B6B6B">
                <v:path arrowok="t"/>
              </v:shape>
            </v:group>
            <v:group style="position:absolute;left:4916;top:7766;width:6635;height:2" coordorigin="4916,7766" coordsize="6635,2">
              <v:shape style="position:absolute;left:4916;top:7766;width:6635;height:2" coordorigin="4916,7766" coordsize="6635,0" path="m4916,7766l11551,7766e" filled="f" stroked="t" strokeweight=".715958pt" strokecolor="#6B6B6B">
                <v:path arrowok="t"/>
              </v:shape>
            </v:group>
            <v:group style="position:absolute;left:301;top:8249;width:11250;height:2" coordorigin="301,8249" coordsize="11250,2">
              <v:shape style="position:absolute;left:301;top:8249;width:11250;height:2" coordorigin="301,8249" coordsize="11250,0" path="m301,8249l11551,8249e" filled="f" stroked="t" strokeweight=".715958pt" strokecolor="#676767">
                <v:path arrowok="t"/>
              </v:shape>
            </v:group>
            <v:group style="position:absolute;left:310;top:8948;width:11245;height:2" coordorigin="310,8948" coordsize="11245,2">
              <v:shape style="position:absolute;left:310;top:8948;width:11245;height:2" coordorigin="310,8948" coordsize="11245,0" path="m310,8948l11556,8948e" filled="f" stroked="t" strokeweight=".715958pt" strokecolor="#606060">
                <v:path arrowok="t"/>
              </v:shape>
            </v:group>
            <v:group style="position:absolute;left:305;top:9805;width:11255;height:2" coordorigin="305,9805" coordsize="11255,2">
              <v:shape style="position:absolute;left:305;top:9805;width:11255;height:2" coordorigin="305,9805" coordsize="11255,0" path="m305,9805l11560,9805e" filled="f" stroked="t" strokeweight=".715958pt" strokecolor="#676767">
                <v:path arrowok="t"/>
              </v:shape>
            </v:group>
            <v:group style="position:absolute;left:305;top:10049;width:11255;height:2" coordorigin="305,10049" coordsize="11255,2">
              <v:shape style="position:absolute;left:305;top:10049;width:11255;height:2" coordorigin="305,10049" coordsize="11255,0" path="m305,10049l11560,10049e" filled="f" stroked="t" strokeweight=".715958pt" strokecolor="#646464">
                <v:path arrowok="t"/>
              </v:shape>
            </v:group>
            <v:group style="position:absolute;left:305;top:10294;width:11255;height:2" coordorigin="305,10294" coordsize="11255,2">
              <v:shape style="position:absolute;left:305;top:10294;width:11255;height:2" coordorigin="305,10294" coordsize="11255,0" path="m305,10294l11560,10294e" filled="f" stroked="t" strokeweight=".715958pt" strokecolor="#6B6B6B">
                <v:path arrowok="t"/>
              </v:shape>
            </v:group>
            <v:group style="position:absolute;left:826;top:10782;width:10730;height:2" coordorigin="826,10782" coordsize="10730,2">
              <v:shape style="position:absolute;left:826;top:10782;width:10730;height:2" coordorigin="826,10782" coordsize="10730,0" path="m826,10782l11556,10782e" filled="f" stroked="t" strokeweight=".715958pt" strokecolor="#707070">
                <v:path arrowok="t"/>
              </v:shape>
            </v:group>
            <v:group style="position:absolute;left:301;top:11021;width:11255;height:2" coordorigin="301,11021" coordsize="11255,2">
              <v:shape style="position:absolute;left:301;top:11021;width:11255;height:2" coordorigin="301,11021" coordsize="11255,0" path="m301,11021l11556,11021e" filled="f" stroked="t" strokeweight=".715958pt" strokecolor="#6B6B6B">
                <v:path arrowok="t"/>
              </v:shape>
            </v:group>
            <v:group style="position:absolute;left:1112;top:11017;width:2;height:5065" coordorigin="1112,11017" coordsize="2,5065">
              <v:shape style="position:absolute;left:1112;top:11017;width:2;height:5065" coordorigin="1112,11017" coordsize="0,5065" path="m1112,16082l1112,11017e" filled="f" stroked="t" strokeweight=".715958pt" strokecolor="#575757">
                <v:path arrowok="t"/>
              </v:shape>
            </v:group>
            <v:group style="position:absolute;left:1690;top:11012;width:2;height:5070" coordorigin="1690,11012" coordsize="2,5070">
              <v:shape style="position:absolute;left:1690;top:11012;width:2;height:5070" coordorigin="1690,11012" coordsize="0,5070" path="m1690,16082l1690,11012e" filled="f" stroked="t" strokeweight=".715958pt" strokecolor="#646464">
                <v:path arrowok="t"/>
              </v:shape>
            </v:group>
            <v:group style="position:absolute;left:7396;top:11012;width:2;height:5065" coordorigin="7396,11012" coordsize="2,5065">
              <v:shape style="position:absolute;left:7396;top:11012;width:2;height:5065" coordorigin="7396,11012" coordsize="0,5065" path="m7396,16077l7396,11012e" filled="f" stroked="t" strokeweight=".715958pt" strokecolor="#646464">
                <v:path arrowok="t"/>
              </v:shape>
            </v:group>
            <v:group style="position:absolute;left:301;top:11265;width:11255;height:2" coordorigin="301,11265" coordsize="11255,2">
              <v:shape style="position:absolute;left:301;top:11265;width:11255;height:2" coordorigin="301,11265" coordsize="11255,0" path="m301,11265l11556,11265e" filled="f" stroked="t" strokeweight=".715958pt" strokecolor="#6B6B6B">
                <v:path arrowok="t"/>
              </v:shape>
            </v:group>
            <v:group style="position:absolute;left:301;top:13362;width:2062;height:2" coordorigin="301,13362" coordsize="2062,2">
              <v:shape style="position:absolute;left:301;top:13362;width:2062;height:2" coordorigin="301,13362" coordsize="2062,0" path="m301,13362l2363,13362e" filled="f" stroked="t" strokeweight=".954611pt" strokecolor="#7C7C7C">
                <v:path arrowok="t"/>
              </v:shape>
            </v:group>
            <v:group style="position:absolute;left:305;top:16072;width:11260;height:2" coordorigin="305,16072" coordsize="11260,2">
              <v:shape style="position:absolute;left:305;top:16072;width:11260;height:2" coordorigin="305,16072" coordsize="11260,0" path="m305,16072l11565,16072e" filled="f" stroked="t" strokeweight=".715958pt" strokecolor="#747474">
                <v:path arrowok="t"/>
              </v:shape>
            </v:group>
            <v:group style="position:absolute;left:3976;top:14311;width:72;height:2" coordorigin="3976,14311" coordsize="72,2">
              <v:shape style="position:absolute;left:3976;top:14311;width:72;height:2" coordorigin="3976,14311" coordsize="72,0" path="m3976,14311l4048,14311e" filled="f" stroked="t" strokeweight=".2pt" strokecolor="#717376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3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335" w:lineRule="exact"/>
        <w:ind w:right="-20"/>
        <w:jc w:val="left"/>
        <w:tabs>
          <w:tab w:pos="164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A8A8AA"/>
          <w:spacing w:val="17"/>
          <w:w w:val="48"/>
          <w:position w:val="3"/>
        </w:rPr>
        <w:t>·</w:t>
      </w:r>
      <w:r>
        <w:rPr>
          <w:rFonts w:ascii="Times New Roman" w:hAnsi="Times New Roman" w:cs="Times New Roman" w:eastAsia="Times New Roman"/>
          <w:sz w:val="34"/>
          <w:szCs w:val="34"/>
          <w:color w:val="999A9A"/>
          <w:spacing w:val="-74"/>
          <w:w w:val="150"/>
          <w:position w:val="-7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8597AF"/>
          <w:spacing w:val="-74"/>
          <w:w w:val="64"/>
          <w:position w:val="3"/>
        </w:rPr>
      </w:r>
      <w:r>
        <w:rPr>
          <w:rFonts w:ascii="Times New Roman" w:hAnsi="Times New Roman" w:cs="Times New Roman" w:eastAsia="Times New Roman"/>
          <w:sz w:val="29"/>
          <w:szCs w:val="29"/>
          <w:color w:val="8597AF"/>
          <w:spacing w:val="6"/>
          <w:w w:val="64"/>
          <w:emboss/>
          <w:position w:val="3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8597AF"/>
          <w:spacing w:val="6"/>
          <w:w w:val="64"/>
          <w:emboss/>
          <w:position w:val="3"/>
        </w:rPr>
      </w:r>
      <w:r>
        <w:rPr>
          <w:rFonts w:ascii="Times New Roman" w:hAnsi="Times New Roman" w:cs="Times New Roman" w:eastAsia="Times New Roman"/>
          <w:sz w:val="29"/>
          <w:szCs w:val="29"/>
          <w:color w:val="8597AF"/>
          <w:spacing w:val="6"/>
          <w:w w:val="64"/>
          <w:position w:val="3"/>
        </w:rPr>
      </w:r>
      <w:r>
        <w:rPr>
          <w:rFonts w:ascii="Times New Roman" w:hAnsi="Times New Roman" w:cs="Times New Roman" w:eastAsia="Times New Roman"/>
          <w:sz w:val="29"/>
          <w:szCs w:val="29"/>
          <w:color w:val="8597AF"/>
          <w:spacing w:val="6"/>
          <w:w w:val="64"/>
          <w:position w:val="3"/>
        </w:rPr>
      </w:r>
      <w:r>
        <w:rPr>
          <w:rFonts w:ascii="Times New Roman" w:hAnsi="Times New Roman" w:cs="Times New Roman" w:eastAsia="Times New Roman"/>
          <w:sz w:val="29"/>
          <w:szCs w:val="29"/>
          <w:color w:val="87898C"/>
          <w:spacing w:val="-48"/>
          <w:w w:val="60"/>
          <w:position w:val="3"/>
        </w:rPr>
        <w:t>·</w:t>
      </w:r>
      <w:r>
        <w:rPr>
          <w:rFonts w:ascii="Times New Roman" w:hAnsi="Times New Roman" w:cs="Times New Roman" w:eastAsia="Times New Roman"/>
          <w:sz w:val="34"/>
          <w:szCs w:val="34"/>
          <w:color w:val="727477"/>
          <w:spacing w:val="0"/>
          <w:w w:val="117"/>
          <w:position w:val="-7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727477"/>
          <w:spacing w:val="-5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999A9A"/>
          <w:spacing w:val="-58"/>
          <w:w w:val="30"/>
          <w:position w:val="-7"/>
        </w:rPr>
      </w:r>
      <w:r>
        <w:rPr>
          <w:rFonts w:ascii="Times New Roman" w:hAnsi="Times New Roman" w:cs="Times New Roman" w:eastAsia="Times New Roman"/>
          <w:sz w:val="34"/>
          <w:szCs w:val="34"/>
          <w:color w:val="999A9A"/>
          <w:spacing w:val="0"/>
          <w:w w:val="30"/>
          <w:emboss/>
          <w:position w:val="-7"/>
        </w:rPr>
        <w:t>"</w:t>
      </w:r>
      <w:r>
        <w:rPr>
          <w:rFonts w:ascii="Times New Roman" w:hAnsi="Times New Roman" w:cs="Times New Roman" w:eastAsia="Times New Roman"/>
          <w:sz w:val="34"/>
          <w:szCs w:val="34"/>
          <w:color w:val="999A9A"/>
          <w:spacing w:val="0"/>
          <w:w w:val="30"/>
          <w:emboss/>
          <w:position w:val="-7"/>
        </w:rPr>
      </w:r>
      <w:r>
        <w:rPr>
          <w:rFonts w:ascii="Times New Roman" w:hAnsi="Times New Roman" w:cs="Times New Roman" w:eastAsia="Times New Roman"/>
          <w:sz w:val="34"/>
          <w:szCs w:val="34"/>
          <w:color w:val="999A9A"/>
          <w:spacing w:val="0"/>
          <w:w w:val="30"/>
          <w:position w:val="-7"/>
        </w:rPr>
      </w:r>
      <w:r>
        <w:rPr>
          <w:rFonts w:ascii="Times New Roman" w:hAnsi="Times New Roman" w:cs="Times New Roman" w:eastAsia="Times New Roman"/>
          <w:sz w:val="34"/>
          <w:szCs w:val="34"/>
          <w:color w:val="999A9A"/>
          <w:spacing w:val="-5"/>
          <w:w w:val="30"/>
          <w:position w:val="-7"/>
        </w:rPr>
        <w:t>"</w:t>
      </w:r>
      <w:r>
        <w:rPr>
          <w:rFonts w:ascii="Times New Roman" w:hAnsi="Times New Roman" w:cs="Times New Roman" w:eastAsia="Times New Roman"/>
          <w:sz w:val="29"/>
          <w:szCs w:val="29"/>
          <w:color w:val="383D6B"/>
          <w:spacing w:val="-40"/>
          <w:w w:val="68"/>
          <w:position w:val="3"/>
        </w:rPr>
        <w:t>'</w:t>
      </w:r>
      <w:r>
        <w:rPr>
          <w:rFonts w:ascii="Times New Roman" w:hAnsi="Times New Roman" w:cs="Times New Roman" w:eastAsia="Times New Roman"/>
          <w:sz w:val="34"/>
          <w:szCs w:val="34"/>
          <w:color w:val="999A9A"/>
          <w:spacing w:val="16"/>
          <w:w w:val="30"/>
          <w:position w:val="-7"/>
        </w:rPr>
        <w:t>·</w:t>
      </w:r>
      <w:r>
        <w:rPr>
          <w:rFonts w:ascii="Times New Roman" w:hAnsi="Times New Roman" w:cs="Times New Roman" w:eastAsia="Times New Roman"/>
          <w:sz w:val="34"/>
          <w:szCs w:val="34"/>
          <w:color w:val="999A9A"/>
          <w:spacing w:val="0"/>
          <w:w w:val="65"/>
          <w:position w:val="-7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999A9A"/>
          <w:spacing w:val="-3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999A9A"/>
          <w:spacing w:val="-87"/>
          <w:w w:val="59"/>
          <w:position w:val="3"/>
        </w:rPr>
        <w:t>·</w:t>
      </w:r>
      <w:r>
        <w:rPr>
          <w:rFonts w:ascii="Times New Roman" w:hAnsi="Times New Roman" w:cs="Times New Roman" w:eastAsia="Times New Roman"/>
          <w:sz w:val="34"/>
          <w:szCs w:val="34"/>
          <w:color w:val="727477"/>
          <w:spacing w:val="-39"/>
          <w:w w:val="130"/>
          <w:position w:val="-7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999A9A"/>
          <w:spacing w:val="-87"/>
          <w:w w:val="59"/>
          <w:position w:val="3"/>
        </w:rPr>
        <w:t>·</w:t>
      </w:r>
      <w:r>
        <w:rPr>
          <w:rFonts w:ascii="Times New Roman" w:hAnsi="Times New Roman" w:cs="Times New Roman" w:eastAsia="Times New Roman"/>
          <w:sz w:val="34"/>
          <w:szCs w:val="34"/>
          <w:color w:val="999A9A"/>
          <w:spacing w:val="-33"/>
          <w:w w:val="105"/>
          <w:position w:val="-7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999A9A"/>
          <w:spacing w:val="-32"/>
          <w:w w:val="59"/>
          <w:position w:val="3"/>
        </w:rPr>
        <w:t>-</w:t>
      </w:r>
      <w:r>
        <w:rPr>
          <w:rFonts w:ascii="Times New Roman" w:hAnsi="Times New Roman" w:cs="Times New Roman" w:eastAsia="Times New Roman"/>
          <w:sz w:val="34"/>
          <w:szCs w:val="34"/>
          <w:color w:val="999A9A"/>
          <w:spacing w:val="-63"/>
          <w:w w:val="105"/>
          <w:position w:val="-7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999A9A"/>
          <w:spacing w:val="0"/>
          <w:w w:val="58"/>
          <w:position w:val="3"/>
        </w:rPr>
        <w:t>:</w:t>
      </w:r>
      <w:r>
        <w:rPr>
          <w:rFonts w:ascii="Times New Roman" w:hAnsi="Times New Roman" w:cs="Times New Roman" w:eastAsia="Times New Roman"/>
          <w:sz w:val="29"/>
          <w:szCs w:val="29"/>
          <w:color w:val="999A9A"/>
          <w:spacing w:val="-53"/>
          <w:w w:val="59"/>
          <w:position w:val="3"/>
        </w:rPr>
        <w:t>-</w:t>
      </w:r>
      <w:r>
        <w:rPr>
          <w:rFonts w:ascii="Times New Roman" w:hAnsi="Times New Roman" w:cs="Times New Roman" w:eastAsia="Times New Roman"/>
          <w:sz w:val="34"/>
          <w:szCs w:val="34"/>
          <w:color w:val="999A9A"/>
          <w:spacing w:val="0"/>
          <w:w w:val="105"/>
          <w:position w:val="-7"/>
        </w:rPr>
        <w:t>..</w:t>
      </w:r>
      <w:r>
        <w:rPr>
          <w:rFonts w:ascii="Times New Roman" w:hAnsi="Times New Roman" w:cs="Times New Roman" w:eastAsia="Times New Roman"/>
          <w:sz w:val="34"/>
          <w:szCs w:val="34"/>
          <w:color w:val="999A9A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999A9A"/>
          <w:spacing w:val="-1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728367"/>
          <w:spacing w:val="-2"/>
          <w:w w:val="79"/>
          <w:position w:val="-7"/>
        </w:rPr>
        <w:t>·</w:t>
      </w:r>
      <w:r>
        <w:rPr>
          <w:rFonts w:ascii="Times New Roman" w:hAnsi="Times New Roman" w:cs="Times New Roman" w:eastAsia="Times New Roman"/>
          <w:sz w:val="34"/>
          <w:szCs w:val="34"/>
          <w:color w:val="5E5E60"/>
          <w:spacing w:val="0"/>
          <w:w w:val="79"/>
          <w:position w:val="-7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5E5E60"/>
          <w:spacing w:val="-65"/>
          <w:w w:val="79"/>
          <w:position w:val="-7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5E5E60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5E5E60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34"/>
          <w:szCs w:val="34"/>
          <w:color w:val="2D3A87"/>
          <w:spacing w:val="0"/>
          <w:w w:val="79"/>
          <w:b/>
          <w:bCs/>
          <w:i/>
          <w:position w:val="-7"/>
        </w:rPr>
        <w:t>'f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368" w:lineRule="exact"/>
        <w:ind w:left="72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44"/>
          <w:szCs w:val="44"/>
          <w:color w:val="2F2F31"/>
          <w:w w:val="8"/>
          <w:i/>
          <w:position w:val="2"/>
        </w:rPr>
        <w:t>_</w:t>
      </w:r>
      <w:r>
        <w:rPr>
          <w:rFonts w:ascii="Times New Roman" w:hAnsi="Times New Roman" w:cs="Times New Roman" w:eastAsia="Times New Roman"/>
          <w:sz w:val="44"/>
          <w:szCs w:val="44"/>
          <w:color w:val="2F2F31"/>
          <w:spacing w:val="-76"/>
          <w:w w:val="100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5E5E60"/>
          <w:spacing w:val="-40"/>
          <w:w w:val="70"/>
          <w:i/>
          <w:position w:val="2"/>
        </w:rPr>
        <w:t>A</w:t>
      </w:r>
      <w:r>
        <w:rPr>
          <w:rFonts w:ascii="Times New Roman" w:hAnsi="Times New Roman" w:cs="Times New Roman" w:eastAsia="Times New Roman"/>
          <w:sz w:val="44"/>
          <w:szCs w:val="44"/>
          <w:color w:val="383D6B"/>
          <w:spacing w:val="-34"/>
          <w:w w:val="70"/>
          <w:i/>
          <w:position w:val="2"/>
        </w:rPr>
        <w:t>:</w:t>
      </w:r>
      <w:r>
        <w:rPr>
          <w:rFonts w:ascii="Times New Roman" w:hAnsi="Times New Roman" w:cs="Times New Roman" w:eastAsia="Times New Roman"/>
          <w:sz w:val="44"/>
          <w:szCs w:val="44"/>
          <w:color w:val="999A9A"/>
          <w:spacing w:val="0"/>
          <w:w w:val="70"/>
          <w:i/>
          <w:position w:val="2"/>
        </w:rPr>
        <w:t>·</w:t>
      </w:r>
      <w:r>
        <w:rPr>
          <w:rFonts w:ascii="Times New Roman" w:hAnsi="Times New Roman" w:cs="Times New Roman" w:eastAsia="Times New Roman"/>
          <w:sz w:val="44"/>
          <w:szCs w:val="44"/>
          <w:color w:val="999A9A"/>
          <w:spacing w:val="0"/>
          <w:w w:val="70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999A9A"/>
          <w:spacing w:val="26"/>
          <w:w w:val="70"/>
          <w:i/>
          <w:position w:val="2"/>
        </w:rPr>
        <w:t> </w:t>
      </w:r>
      <w:r>
        <w:rPr>
          <w:rFonts w:ascii="Arial" w:hAnsi="Arial" w:cs="Arial" w:eastAsia="Arial"/>
          <w:sz w:val="26"/>
          <w:szCs w:val="26"/>
          <w:color w:val="999A9A"/>
          <w:spacing w:val="-36"/>
          <w:w w:val="34"/>
          <w:b/>
          <w:bCs/>
          <w:position w:val="2"/>
        </w:rPr>
        <w:t>-</w:t>
      </w:r>
      <w:r>
        <w:rPr>
          <w:rFonts w:ascii="Arial" w:hAnsi="Arial" w:cs="Arial" w:eastAsia="Arial"/>
          <w:sz w:val="26"/>
          <w:szCs w:val="26"/>
          <w:color w:val="727477"/>
          <w:spacing w:val="1"/>
          <w:w w:val="54"/>
          <w:b/>
          <w:bCs/>
          <w:position w:val="2"/>
        </w:rPr>
        <w:t>-</w:t>
      </w:r>
      <w:r>
        <w:rPr>
          <w:rFonts w:ascii="Arial" w:hAnsi="Arial" w:cs="Arial" w:eastAsia="Arial"/>
          <w:sz w:val="26"/>
          <w:szCs w:val="26"/>
          <w:color w:val="494B4D"/>
          <w:spacing w:val="-14"/>
          <w:w w:val="143"/>
          <w:b/>
          <w:bCs/>
          <w:position w:val="2"/>
        </w:rPr>
        <w:t>-</w:t>
      </w:r>
      <w:r>
        <w:rPr>
          <w:rFonts w:ascii="Arial" w:hAnsi="Arial" w:cs="Arial" w:eastAsia="Arial"/>
          <w:sz w:val="26"/>
          <w:szCs w:val="26"/>
          <w:color w:val="87898C"/>
          <w:spacing w:val="0"/>
          <w:w w:val="72"/>
          <w:b/>
          <w:bCs/>
          <w:position w:val="2"/>
        </w:rPr>
        <w:t>·</w:t>
      </w:r>
      <w:r>
        <w:rPr>
          <w:rFonts w:ascii="Arial" w:hAnsi="Arial" w:cs="Arial" w:eastAsia="Arial"/>
          <w:sz w:val="26"/>
          <w:szCs w:val="26"/>
          <w:color w:val="87898C"/>
          <w:spacing w:val="-54"/>
          <w:w w:val="72"/>
          <w:b/>
          <w:bCs/>
          <w:position w:val="2"/>
        </w:rPr>
        <w:t>"</w:t>
      </w:r>
      <w:r>
        <w:rPr>
          <w:rFonts w:ascii="Arial" w:hAnsi="Arial" w:cs="Arial" w:eastAsia="Arial"/>
          <w:sz w:val="26"/>
          <w:szCs w:val="26"/>
          <w:color w:val="494B4D"/>
          <w:spacing w:val="0"/>
          <w:w w:val="125"/>
          <w:b/>
          <w:bCs/>
          <w:position w:val="2"/>
        </w:rPr>
        <w:t>m</w:t>
      </w:r>
      <w:r>
        <w:rPr>
          <w:rFonts w:ascii="Arial" w:hAnsi="Arial" w:cs="Arial" w:eastAsia="Arial"/>
          <w:sz w:val="26"/>
          <w:szCs w:val="26"/>
          <w:color w:val="494B4D"/>
          <w:spacing w:val="-27"/>
          <w:w w:val="100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94B4D"/>
          <w:spacing w:val="-7"/>
          <w:w w:val="101"/>
          <w:b/>
          <w:bCs/>
          <w:position w:val="2"/>
        </w:rPr>
        <w:t>K</w:t>
      </w:r>
      <w:r>
        <w:rPr>
          <w:rFonts w:ascii="Times New Roman" w:hAnsi="Times New Roman" w:cs="Times New Roman" w:eastAsia="Times New Roman"/>
          <w:sz w:val="28"/>
          <w:szCs w:val="28"/>
          <w:color w:val="2F2F31"/>
          <w:spacing w:val="0"/>
          <w:w w:val="108"/>
          <w:b/>
          <w:bCs/>
          <w:position w:val="2"/>
        </w:rPr>
        <w:t>Ö</w:t>
      </w:r>
      <w:r>
        <w:rPr>
          <w:rFonts w:ascii="Times New Roman" w:hAnsi="Times New Roman" w:cs="Times New Roman" w:eastAsia="Times New Roman"/>
          <w:sz w:val="28"/>
          <w:szCs w:val="28"/>
          <w:color w:val="2F2F31"/>
          <w:spacing w:val="0"/>
          <w:w w:val="109"/>
          <w:b/>
          <w:bCs/>
          <w:position w:val="2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color w:val="494B4D"/>
          <w:spacing w:val="0"/>
          <w:w w:val="101"/>
          <w:b/>
          <w:bCs/>
          <w:position w:val="2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86" w:lineRule="exact"/>
        <w:ind w:left="67"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F2F31"/>
          <w:w w:val="97"/>
          <w:position w:val="-1"/>
        </w:rPr>
        <w:t>Itfaiy</w:t>
      </w:r>
      <w:r>
        <w:rPr>
          <w:rFonts w:ascii="Arial" w:hAnsi="Arial" w:cs="Arial" w:eastAsia="Arial"/>
          <w:sz w:val="20"/>
          <w:szCs w:val="20"/>
          <w:color w:val="2F2F31"/>
          <w:w w:val="98"/>
          <w:position w:val="-1"/>
        </w:rPr>
        <w:t>e</w:t>
      </w:r>
      <w:r>
        <w:rPr>
          <w:rFonts w:ascii="Arial" w:hAnsi="Arial" w:cs="Arial" w:eastAsia="Arial"/>
          <w:sz w:val="20"/>
          <w:szCs w:val="20"/>
          <w:color w:val="2F2F31"/>
          <w:spacing w:val="-26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2F2F31"/>
          <w:spacing w:val="0"/>
          <w:w w:val="88"/>
          <w:position w:val="-1"/>
        </w:rPr>
        <w:t>Kuze</w:t>
      </w:r>
      <w:r>
        <w:rPr>
          <w:rFonts w:ascii="Arial" w:hAnsi="Arial" w:cs="Arial" w:eastAsia="Arial"/>
          <w:sz w:val="20"/>
          <w:szCs w:val="20"/>
          <w:color w:val="2F2F31"/>
          <w:spacing w:val="0"/>
          <w:w w:val="88"/>
          <w:position w:val="-1"/>
        </w:rPr>
        <w:t>y</w:t>
      </w:r>
      <w:r>
        <w:rPr>
          <w:rFonts w:ascii="Arial" w:hAnsi="Arial" w:cs="Arial" w:eastAsia="Arial"/>
          <w:sz w:val="20"/>
          <w:szCs w:val="20"/>
          <w:color w:val="2F2F31"/>
          <w:spacing w:val="-11"/>
          <w:w w:val="88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2F2F31"/>
          <w:spacing w:val="0"/>
          <w:w w:val="88"/>
          <w:position w:val="-1"/>
        </w:rPr>
        <w:t>Bölg</w:t>
      </w:r>
      <w:r>
        <w:rPr>
          <w:rFonts w:ascii="Arial" w:hAnsi="Arial" w:cs="Arial" w:eastAsia="Arial"/>
          <w:sz w:val="20"/>
          <w:szCs w:val="20"/>
          <w:color w:val="2F2F31"/>
          <w:spacing w:val="0"/>
          <w:w w:val="88"/>
          <w:position w:val="-1"/>
        </w:rPr>
        <w:t>e</w:t>
      </w:r>
      <w:r>
        <w:rPr>
          <w:rFonts w:ascii="Arial" w:hAnsi="Arial" w:cs="Arial" w:eastAsia="Arial"/>
          <w:sz w:val="20"/>
          <w:szCs w:val="20"/>
          <w:color w:val="2F2F31"/>
          <w:spacing w:val="28"/>
          <w:w w:val="88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2F2F31"/>
          <w:spacing w:val="0"/>
          <w:w w:val="100"/>
          <w:position w:val="-1"/>
        </w:rPr>
        <w:t>Amiri</w:t>
      </w:r>
      <w:r>
        <w:rPr>
          <w:rFonts w:ascii="Arial" w:hAnsi="Arial" w:cs="Arial" w:eastAsia="Arial"/>
          <w:sz w:val="20"/>
          <w:szCs w:val="20"/>
          <w:color w:val="2F2F3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0"/>
          <w:szCs w:val="20"/>
          <w:color w:val="2F2F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7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-1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7"/>
        </w:rPr>
        <w:t>Şof.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20"/>
          <w:cols w:num="2" w:equalWidth="0">
            <w:col w:w="504" w:space="1826"/>
            <w:col w:w="9170"/>
          </w:cols>
        </w:sectPr>
      </w:pPr>
      <w:rPr/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2" w:lineRule="exact"/>
        <w:ind w:left="35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.560001pt;margin-top:-14.769246pt;width:21.543676pt;height:42.5pt;mso-position-horizontal-relative:page;mso-position-vertical-relative:paragraph;z-index:-16844" type="#_x0000_t202" filled="f" stroked="f">
            <v:textbox inset="0,0,0,0">
              <w:txbxContent>
                <w:p>
                  <w:pPr>
                    <w:spacing w:before="0" w:after="0" w:line="850" w:lineRule="exact"/>
                    <w:ind w:right="-168"/>
                    <w:jc w:val="left"/>
                    <w:rPr>
                      <w:rFonts w:ascii="Arial" w:hAnsi="Arial" w:cs="Arial" w:eastAsia="Arial"/>
                      <w:sz w:val="85"/>
                      <w:szCs w:val="85"/>
                    </w:rPr>
                  </w:pPr>
                  <w:rPr/>
                  <w:r>
                    <w:rPr>
                      <w:rFonts w:ascii="Arial" w:hAnsi="Arial" w:cs="Arial" w:eastAsia="Arial"/>
                      <w:sz w:val="85"/>
                      <w:szCs w:val="85"/>
                      <w:color w:val="2F2F2F"/>
                      <w:spacing w:val="0"/>
                      <w:w w:val="182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3613" w:right="-20"/>
        <w:jc w:val="left"/>
        <w:tabs>
          <w:tab w:pos="1022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  <w:position w:val="-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8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</w:r>
      <w:r>
        <w:rPr>
          <w:rFonts w:ascii="Arial" w:hAnsi="Arial" w:cs="Arial" w:eastAsia="Arial"/>
          <w:sz w:val="21"/>
          <w:szCs w:val="21"/>
          <w:color w:val="606060"/>
          <w:spacing w:val="-22"/>
          <w:w w:val="100"/>
          <w:position w:val="2"/>
        </w:rPr>
        <w:t>,</w:t>
      </w:r>
      <w:r>
        <w:rPr>
          <w:rFonts w:ascii="Arial" w:hAnsi="Arial" w:cs="Arial" w:eastAsia="Arial"/>
          <w:sz w:val="21"/>
          <w:szCs w:val="21"/>
          <w:color w:val="484848"/>
          <w:spacing w:val="0"/>
          <w:w w:val="100"/>
          <w:position w:val="2"/>
        </w:rPr>
        <w:t>,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280" w:bottom="280" w:left="280" w:right="160"/>
        </w:sectPr>
      </w:pPr>
      <w:rPr/>
    </w:p>
    <w:p>
      <w:pPr>
        <w:spacing w:before="0" w:after="0" w:line="143" w:lineRule="exact"/>
        <w:ind w:left="861" w:right="238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22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57" w:lineRule="exact"/>
        <w:ind w:left="586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03"/>
          <w:b/>
          <w:bCs/>
        </w:rPr>
        <w:t>BÜYÜKSEHIR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5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160"/>
          <w:cols w:num="2" w:equalWidth="0">
            <w:col w:w="1649" w:space="1810"/>
            <w:col w:w="8021"/>
          </w:cols>
        </w:sectPr>
      </w:pPr>
      <w:rPr/>
    </w:p>
    <w:p>
      <w:pPr>
        <w:spacing w:before="0" w:after="0" w:line="209" w:lineRule="exact"/>
        <w:ind w:left="666" w:right="-20"/>
        <w:jc w:val="left"/>
        <w:tabs>
          <w:tab w:pos="4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15"/>
          <w:position w:val="5"/>
        </w:rPr>
        <w:t>BELEDIYESI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0" w:lineRule="auto"/>
        <w:ind w:left="142" w:right="3503" w:firstLine="-10"/>
        <w:jc w:val="left"/>
        <w:tabs>
          <w:tab w:pos="1520" w:val="left"/>
          <w:tab w:pos="3140" w:val="left"/>
          <w:tab w:pos="4500" w:val="left"/>
          <w:tab w:pos="550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w w:val="105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44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05.05.20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34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5"/>
          <w:position w:val="0"/>
        </w:rPr>
        <w:t>tre!: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  <w:position w:val="0"/>
        </w:rPr>
        <w:t>05.05.20ı7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0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2756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Çamdibi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Yıldırım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Beyazıt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8"/>
          <w:position w:val="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8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Atatür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Parkı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içi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1"/>
          <w:w w:val="138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142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Çamdibi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Yıldırım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Beyazıt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Atatür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Parkı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5"/>
        </w:rPr>
        <w:t>,Bornova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195" w:lineRule="exact"/>
        <w:ind w:left="133" w:right="-20"/>
        <w:jc w:val="left"/>
        <w:tabs>
          <w:tab w:pos="1520" w:val="left"/>
          <w:tab w:pos="4060" w:val="left"/>
          <w:tab w:pos="540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Xiıngı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:Açı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-2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5" w:lineRule="exact"/>
        <w:ind w:left="5760" w:right="5517"/>
        <w:jc w:val="center"/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9"/>
          <w:szCs w:val="9"/>
          <w:color w:val="B5B5B5"/>
          <w:spacing w:val="0"/>
          <w:w w:val="225"/>
        </w:rPr>
        <w:t>..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80" w:right="160"/>
        </w:sectPr>
      </w:pPr>
      <w:rPr/>
    </w:p>
    <w:p>
      <w:pPr>
        <w:spacing w:before="0" w:after="0" w:line="194" w:lineRule="exact"/>
        <w:ind w:left="142" w:right="-20"/>
        <w:jc w:val="left"/>
        <w:tabs>
          <w:tab w:pos="3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69" w:lineRule="exact"/>
        <w:ind w:left="3608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484848"/>
          <w:w w:val="98"/>
          <w:position w:val="-10"/>
        </w:rPr>
        <w:t>B</w:t>
      </w:r>
      <w:r>
        <w:rPr>
          <w:rFonts w:ascii="Arial" w:hAnsi="Arial" w:cs="Arial" w:eastAsia="Arial"/>
          <w:sz w:val="17"/>
          <w:szCs w:val="17"/>
          <w:color w:val="606060"/>
          <w:spacing w:val="11"/>
          <w:w w:val="89"/>
          <w:position w:val="-10"/>
        </w:rPr>
        <w:t>e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66"/>
          <w:position w:val="-10"/>
        </w:rPr>
        <w:t>t</w:t>
      </w:r>
      <w:r>
        <w:rPr>
          <w:rFonts w:ascii="Arial" w:hAnsi="Arial" w:cs="Arial" w:eastAsia="Arial"/>
          <w:sz w:val="17"/>
          <w:szCs w:val="17"/>
          <w:color w:val="484848"/>
          <w:spacing w:val="-34"/>
          <w:w w:val="100"/>
          <w:position w:val="-10"/>
        </w:rPr>
        <w:t> </w:t>
      </w:r>
      <w:r>
        <w:rPr>
          <w:rFonts w:ascii="Arial" w:hAnsi="Arial" w:cs="Arial" w:eastAsia="Arial"/>
          <w:sz w:val="17"/>
          <w:szCs w:val="17"/>
          <w:color w:val="606060"/>
          <w:spacing w:val="-8"/>
          <w:w w:val="99"/>
          <w:position w:val="-10"/>
        </w:rPr>
        <w:t>o</w:t>
      </w:r>
      <w:r>
        <w:rPr>
          <w:rFonts w:ascii="Arial" w:hAnsi="Arial" w:cs="Arial" w:eastAsia="Arial"/>
          <w:sz w:val="17"/>
          <w:szCs w:val="17"/>
          <w:color w:val="484848"/>
          <w:spacing w:val="-5"/>
          <w:w w:val="107"/>
          <w:position w:val="-10"/>
        </w:rPr>
        <w:t>n</w:t>
      </w:r>
      <w:r>
        <w:rPr>
          <w:rFonts w:ascii="Arial" w:hAnsi="Arial" w:cs="Arial" w:eastAsia="Arial"/>
          <w:sz w:val="17"/>
          <w:szCs w:val="17"/>
          <w:color w:val="606060"/>
          <w:spacing w:val="4"/>
          <w:w w:val="77"/>
          <w:position w:val="-10"/>
        </w:rPr>
        <w:t>a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108"/>
          <w:position w:val="-10"/>
        </w:rPr>
        <w:t>rı</w:t>
      </w:r>
      <w:r>
        <w:rPr>
          <w:rFonts w:ascii="Arial" w:hAnsi="Arial" w:cs="Arial" w:eastAsia="Arial"/>
          <w:sz w:val="17"/>
          <w:szCs w:val="17"/>
          <w:color w:val="484848"/>
          <w:spacing w:val="-21"/>
          <w:w w:val="109"/>
          <w:position w:val="-10"/>
        </w:rPr>
        <w:t>n</w:t>
      </w:r>
      <w:r>
        <w:rPr>
          <w:rFonts w:ascii="Arial" w:hAnsi="Arial" w:cs="Arial" w:eastAsia="Arial"/>
          <w:sz w:val="17"/>
          <w:szCs w:val="17"/>
          <w:color w:val="606060"/>
          <w:spacing w:val="0"/>
          <w:w w:val="95"/>
          <w:position w:val="-10"/>
        </w:rPr>
        <w:t>e</w:t>
      </w:r>
      <w:r>
        <w:rPr>
          <w:rFonts w:ascii="Arial" w:hAnsi="Arial" w:cs="Arial" w:eastAsia="Arial"/>
          <w:sz w:val="17"/>
          <w:szCs w:val="17"/>
          <w:color w:val="606060"/>
          <w:spacing w:val="0"/>
          <w:w w:val="100"/>
          <w:position w:val="-10"/>
        </w:rPr>
        <w:t> </w:t>
      </w:r>
      <w:r>
        <w:rPr>
          <w:rFonts w:ascii="Arial" w:hAnsi="Arial" w:cs="Arial" w:eastAsia="Arial"/>
          <w:sz w:val="17"/>
          <w:szCs w:val="17"/>
          <w:color w:val="606060"/>
          <w:spacing w:val="-22"/>
          <w:w w:val="100"/>
          <w:position w:val="-10"/>
        </w:rPr>
        <w:t> </w:t>
      </w:r>
      <w:r>
        <w:rPr>
          <w:rFonts w:ascii="Arial" w:hAnsi="Arial" w:cs="Arial" w:eastAsia="Arial"/>
          <w:sz w:val="17"/>
          <w:szCs w:val="17"/>
          <w:color w:val="2F2F2F"/>
          <w:spacing w:val="6"/>
          <w:w w:val="100"/>
          <w:position w:val="-10"/>
        </w:rPr>
        <w:t>K</w:t>
      </w:r>
      <w:r>
        <w:rPr>
          <w:rFonts w:ascii="Arial" w:hAnsi="Arial" w:cs="Arial" w:eastAsia="Arial"/>
          <w:sz w:val="17"/>
          <w:szCs w:val="17"/>
          <w:color w:val="606060"/>
          <w:spacing w:val="0"/>
          <w:w w:val="100"/>
          <w:position w:val="-10"/>
        </w:rPr>
        <w:t>a</w:t>
      </w:r>
      <w:r>
        <w:rPr>
          <w:rFonts w:ascii="Arial" w:hAnsi="Arial" w:cs="Arial" w:eastAsia="Arial"/>
          <w:sz w:val="17"/>
          <w:szCs w:val="17"/>
          <w:color w:val="606060"/>
          <w:spacing w:val="-4"/>
          <w:w w:val="100"/>
          <w:position w:val="-10"/>
        </w:rPr>
        <w:t>g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100"/>
          <w:position w:val="-10"/>
        </w:rPr>
        <w:t>ir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100"/>
          <w:position w:val="-10"/>
        </w:rPr>
        <w:t> </w:t>
      </w:r>
      <w:r>
        <w:rPr>
          <w:rFonts w:ascii="Arial" w:hAnsi="Arial" w:cs="Arial" w:eastAsia="Arial"/>
          <w:sz w:val="17"/>
          <w:szCs w:val="17"/>
          <w:color w:val="484848"/>
          <w:spacing w:val="25"/>
          <w:w w:val="100"/>
          <w:position w:val="-10"/>
        </w:rPr>
        <w:t> 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94"/>
          <w:position w:val="-10"/>
        </w:rPr>
        <w:t>Ah</w:t>
      </w:r>
      <w:r>
        <w:rPr>
          <w:rFonts w:ascii="Arial" w:hAnsi="Arial" w:cs="Arial" w:eastAsia="Arial"/>
          <w:sz w:val="17"/>
          <w:szCs w:val="17"/>
          <w:color w:val="484848"/>
          <w:spacing w:val="4"/>
          <w:w w:val="95"/>
          <w:position w:val="-10"/>
        </w:rPr>
        <w:t>ş</w:t>
      </w:r>
      <w:r>
        <w:rPr>
          <w:rFonts w:ascii="Arial" w:hAnsi="Arial" w:cs="Arial" w:eastAsia="Arial"/>
          <w:sz w:val="17"/>
          <w:szCs w:val="17"/>
          <w:color w:val="606060"/>
          <w:spacing w:val="5"/>
          <w:w w:val="71"/>
          <w:position w:val="-10"/>
        </w:rPr>
        <w:t>a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100"/>
          <w:position w:val="-10"/>
        </w:rPr>
        <w:t>p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100"/>
          <w:position w:val="-10"/>
        </w:rPr>
        <w:t>  </w:t>
      </w:r>
      <w:r>
        <w:rPr>
          <w:rFonts w:ascii="Arial" w:hAnsi="Arial" w:cs="Arial" w:eastAsia="Arial"/>
          <w:sz w:val="17"/>
          <w:szCs w:val="17"/>
          <w:color w:val="484848"/>
          <w:spacing w:val="-2"/>
          <w:w w:val="100"/>
          <w:position w:val="-10"/>
        </w:rPr>
        <w:t> </w:t>
      </w:r>
      <w:r>
        <w:rPr>
          <w:rFonts w:ascii="Arial" w:hAnsi="Arial" w:cs="Arial" w:eastAsia="Arial"/>
          <w:sz w:val="17"/>
          <w:szCs w:val="17"/>
          <w:color w:val="606060"/>
          <w:spacing w:val="0"/>
          <w:w w:val="100"/>
          <w:position w:val="-10"/>
        </w:rPr>
        <w:t>Ç</w:t>
      </w:r>
      <w:r>
        <w:rPr>
          <w:rFonts w:ascii="Arial" w:hAnsi="Arial" w:cs="Arial" w:eastAsia="Arial"/>
          <w:sz w:val="17"/>
          <w:szCs w:val="17"/>
          <w:color w:val="606060"/>
          <w:spacing w:val="-8"/>
          <w:w w:val="100"/>
          <w:position w:val="-10"/>
        </w:rPr>
        <w:t>e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100"/>
          <w:position w:val="-10"/>
        </w:rPr>
        <w:t>lik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100"/>
          <w:position w:val="-10"/>
        </w:rPr>
        <w:t>   </w:t>
      </w:r>
      <w:r>
        <w:rPr>
          <w:rFonts w:ascii="Arial" w:hAnsi="Arial" w:cs="Arial" w:eastAsia="Arial"/>
          <w:sz w:val="17"/>
          <w:szCs w:val="17"/>
          <w:color w:val="484848"/>
          <w:spacing w:val="22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9"/>
          <w:w w:val="100"/>
          <w:position w:val="-1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  <w:position w:val="-10"/>
        </w:rPr>
        <w:t>lt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1"/>
          <w:w w:val="100"/>
          <w:position w:val="-1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160"/>
          <w:cols w:num="2" w:equalWidth="0">
            <w:col w:w="6558" w:space="180"/>
            <w:col w:w="4742"/>
          </w:cols>
        </w:sectPr>
      </w:pPr>
      <w:rPr/>
    </w:p>
    <w:p>
      <w:pPr>
        <w:spacing w:before="0" w:after="0" w:line="506" w:lineRule="exact"/>
        <w:ind w:left="4434" w:right="-20"/>
        <w:jc w:val="left"/>
        <w:tabs>
          <w:tab w:pos="5020" w:val="left"/>
          <w:tab w:pos="5520" w:val="left"/>
          <w:tab w:pos="616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2F2F2F"/>
          <w:spacing w:val="0"/>
          <w:w w:val="54"/>
          <w:position w:val="-2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2F2F2F"/>
          <w:spacing w:val="-13"/>
          <w:w w:val="54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2F2F2F"/>
          <w:spacing w:val="0"/>
          <w:w w:val="100"/>
          <w:position w:val="-2"/>
        </w:rPr>
      </w:r>
      <w:r>
        <w:rPr>
          <w:rFonts w:ascii="Arial" w:hAnsi="Arial" w:cs="Arial" w:eastAsia="Arial"/>
          <w:sz w:val="11"/>
          <w:szCs w:val="11"/>
          <w:color w:val="606060"/>
          <w:spacing w:val="0"/>
          <w:w w:val="54"/>
          <w:b/>
          <w:bCs/>
          <w:position w:val="-2"/>
        </w:rPr>
        <w:t>1</w:t>
      </w:r>
      <w:r>
        <w:rPr>
          <w:rFonts w:ascii="Arial" w:hAnsi="Arial" w:cs="Arial" w:eastAsia="Arial"/>
          <w:sz w:val="11"/>
          <w:szCs w:val="11"/>
          <w:color w:val="606060"/>
          <w:spacing w:val="-15"/>
          <w:w w:val="54"/>
          <w:b/>
          <w:bCs/>
          <w:position w:val="-2"/>
        </w:rPr>
        <w:t> </w:t>
      </w:r>
      <w:r>
        <w:rPr>
          <w:rFonts w:ascii="Arial" w:hAnsi="Arial" w:cs="Arial" w:eastAsia="Arial"/>
          <w:sz w:val="11"/>
          <w:szCs w:val="11"/>
          <w:color w:val="606060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11"/>
          <w:szCs w:val="11"/>
          <w:color w:val="606060"/>
          <w:spacing w:val="0"/>
          <w:w w:val="100"/>
          <w:b/>
          <w:bCs/>
          <w:position w:val="-2"/>
        </w:rPr>
      </w:r>
      <w:r>
        <w:rPr>
          <w:rFonts w:ascii="Arial" w:hAnsi="Arial" w:cs="Arial" w:eastAsia="Arial"/>
          <w:sz w:val="52"/>
          <w:szCs w:val="52"/>
          <w:color w:val="B5B5B5"/>
          <w:spacing w:val="0"/>
          <w:w w:val="54"/>
          <w:position w:val="-2"/>
        </w:rPr>
        <w:t>ı</w:t>
      </w:r>
      <w:r>
        <w:rPr>
          <w:rFonts w:ascii="Arial" w:hAnsi="Arial" w:cs="Arial" w:eastAsia="Arial"/>
          <w:sz w:val="52"/>
          <w:szCs w:val="52"/>
          <w:color w:val="B5B5B5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52"/>
          <w:szCs w:val="52"/>
          <w:color w:val="B5B5B5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0"/>
          <w:szCs w:val="10"/>
          <w:color w:val="A1A1A1"/>
          <w:spacing w:val="0"/>
          <w:w w:val="54"/>
          <w:position w:val="-2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A1A1A1"/>
          <w:spacing w:val="-13"/>
          <w:w w:val="54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1A1A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A1A1A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7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7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7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7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7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7"/>
        </w:rPr>
        <w:t>:21:22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142" w:right="-20"/>
        <w:jc w:val="left"/>
        <w:tabs>
          <w:tab w:pos="2080" w:val="left"/>
          <w:tab w:pos="5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74"/>
          <w:position w:val="1"/>
        </w:rPr>
        <w:t>!J&lt;.irac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74"/>
          <w:position w:val="1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30"/>
          <w:w w:val="7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3" w:after="0" w:line="240" w:lineRule="auto"/>
        <w:ind w:left="2091" w:right="-20"/>
        <w:jc w:val="left"/>
        <w:tabs>
          <w:tab w:pos="3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vş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Hilmi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8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LEK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2101" w:right="-20"/>
        <w:jc w:val="left"/>
        <w:tabs>
          <w:tab w:pos="466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3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4"/>
          <w:w w:val="13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100"/>
        </w:rPr>
        <w:t>pıkı</w:t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100"/>
        </w:rPr>
        <w:t>ş</w:t>
      </w:r>
      <w:r>
        <w:rPr>
          <w:rFonts w:ascii="Arial" w:hAnsi="Arial" w:cs="Arial" w:eastAsia="Arial"/>
          <w:sz w:val="19"/>
          <w:szCs w:val="19"/>
          <w:color w:val="48484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2"/>
        </w:rPr>
        <w:t>2l:ı6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</w:rPr>
        <w:t>21:20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133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7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  <w:position w:val="0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42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46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0"/>
          <w:w w:val="97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7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6"/>
          <w:w w:val="97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"/>
          <w:w w:val="97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9"/>
          <w:w w:val="97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7"/>
          <w:position w:val="0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7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9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659" w:right="455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468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w w:val="98"/>
        </w:rPr>
        <w:t>Emni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t-Jandarma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110" w:right="-20"/>
        <w:jc w:val="left"/>
        <w:tabs>
          <w:tab w:pos="3580" w:val="left"/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7" w:lineRule="auto"/>
        <w:ind w:left="2110" w:right="2533" w:firstLine="-1968"/>
        <w:jc w:val="left"/>
        <w:tabs>
          <w:tab w:pos="466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i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2"/>
          <w:position w:val="1"/>
        </w:rPr>
        <w:t>rdımcı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2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58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58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6"/>
          <w:w w:val="15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2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6" w:lineRule="exact"/>
        <w:ind w:left="209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2F2F2F"/>
          <w:w w:val="51"/>
          <w:position w:val="1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2F2F2F"/>
          <w:spacing w:val="9"/>
          <w:w w:val="5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1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21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8" w:lineRule="auto"/>
        <w:ind w:left="142" w:right="2613" w:firstLine="-1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alevli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4630" w:right="393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lsöndürmede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191" w:lineRule="exact"/>
        <w:ind w:left="133" w:right="-20"/>
        <w:jc w:val="left"/>
        <w:tabs>
          <w:tab w:pos="2600" w:val="left"/>
          <w:tab w:pos="4660" w:val="left"/>
          <w:tab w:pos="6600" w:val="left"/>
          <w:tab w:pos="8160" w:val="left"/>
          <w:tab w:pos="9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2"/>
          <w:position w:val="-4"/>
        </w:rPr>
        <w:t>ISu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82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8"/>
          <w:w w:val="36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  <w:position w:val="-4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C0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0" w:lineRule="exact"/>
        <w:ind w:left="5542" w:right="-20"/>
        <w:jc w:val="left"/>
        <w:tabs>
          <w:tab w:pos="6600" w:val="left"/>
          <w:tab w:pos="818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</w:r>
      <w:r>
        <w:rPr>
          <w:rFonts w:ascii="Arial" w:hAnsi="Arial" w:cs="Arial" w:eastAsia="Arial"/>
          <w:sz w:val="26"/>
          <w:szCs w:val="26"/>
          <w:color w:val="606060"/>
          <w:spacing w:val="0"/>
          <w:w w:val="52"/>
          <w:b/>
          <w:bCs/>
          <w:position w:val="0"/>
        </w:rPr>
        <w:t>ı</w:t>
      </w:r>
      <w:r>
        <w:rPr>
          <w:rFonts w:ascii="Arial" w:hAnsi="Arial" w:cs="Arial" w:eastAsia="Arial"/>
          <w:sz w:val="26"/>
          <w:szCs w:val="26"/>
          <w:color w:val="606060"/>
          <w:spacing w:val="-37"/>
          <w:w w:val="52"/>
          <w:b/>
          <w:bCs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606060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26"/>
          <w:szCs w:val="26"/>
          <w:color w:val="606060"/>
          <w:spacing w:val="0"/>
          <w:w w:val="100"/>
          <w:b/>
          <w:bCs/>
          <w:position w:val="0"/>
        </w:rPr>
      </w:r>
      <w:r>
        <w:rPr>
          <w:rFonts w:ascii="Arial" w:hAnsi="Arial" w:cs="Arial" w:eastAsia="Arial"/>
          <w:sz w:val="41"/>
          <w:szCs w:val="41"/>
          <w:color w:val="2F2F2F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21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hurd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lastikleri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yanmıştır.Zarar-ziya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160"/>
        </w:sectPr>
      </w:pPr>
      <w:rPr/>
    </w:p>
    <w:p>
      <w:pPr>
        <w:spacing w:before="20" w:after="0" w:line="240" w:lineRule="auto"/>
        <w:ind w:left="133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  <w:position w:val="-1"/>
        </w:rPr>
        <w:t>başlangıcının;soka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3"/>
          <w:w w:val="10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üzerinde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birikmi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ola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çöplerde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  <w:position w:val="-1"/>
        </w:rPr>
        <w:t>olup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"/>
          <w:w w:val="106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2"/>
          <w:position w:val="-1"/>
        </w:rPr>
        <w:t>yapılan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160"/>
          <w:cols w:num="2" w:equalWidth="0">
            <w:col w:w="1860" w:space="246"/>
            <w:col w:w="9374"/>
          </w:cols>
        </w:sectPr>
      </w:pPr>
      <w:rPr/>
    </w:p>
    <w:p>
      <w:pPr>
        <w:spacing w:before="19" w:after="0" w:line="247" w:lineRule="auto"/>
        <w:ind w:left="2101" w:right="81" w:firstLine="-1958"/>
        <w:jc w:val="left"/>
        <w:tabs>
          <w:tab w:pos="20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9"/>
        </w:rPr>
        <w:t>soıuşturmada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4"/>
          <w:w w:val="10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Hıdırellez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kutlaması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amaçlı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çöpleri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7"/>
        </w:rPr>
        <w:t>neticesinde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cıkmı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" w:right="404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8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       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2"/>
          <w:position w:val="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71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4"/>
          <w:w w:val="113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6"/>
          <w:position w:val="0"/>
        </w:rPr>
        <w:t>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3" w:after="0" w:line="240" w:lineRule="exact"/>
        <w:ind w:left="142" w:right="9783" w:firstLine="-29"/>
        <w:jc w:val="both"/>
        <w:tabs>
          <w:tab w:pos="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i/>
          <w:position w:val="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1"/>
          <w:w w:val="100"/>
          <w:i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i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i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;ı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66"/>
          <w:position w:val="0"/>
        </w:rPr>
        <w:t>bıim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0"/>
          <w:w w:val="16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42" w:right="4331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          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-23"/>
          <w:w w:val="147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1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9"/>
          <w:w w:val="101"/>
        </w:rPr>
        <w:t>i</w:t>
      </w:r>
      <w:r>
        <w:rPr>
          <w:rFonts w:ascii="Arial" w:hAnsi="Arial" w:cs="Arial" w:eastAsia="Arial"/>
          <w:sz w:val="20"/>
          <w:szCs w:val="20"/>
          <w:color w:val="484848"/>
          <w:spacing w:val="0"/>
          <w:w w:val="80"/>
          <w:b/>
          <w:bCs/>
        </w:rPr>
        <w:t>h</w:t>
      </w:r>
      <w:r>
        <w:rPr>
          <w:rFonts w:ascii="Arial" w:hAnsi="Arial" w:cs="Arial" w:eastAsia="Arial"/>
          <w:sz w:val="20"/>
          <w:szCs w:val="20"/>
          <w:color w:val="484848"/>
          <w:spacing w:val="0"/>
          <w:w w:val="100"/>
          <w:b/>
          <w:bCs/>
        </w:rPr>
        <w:t>   </w:t>
      </w:r>
      <w:r>
        <w:rPr>
          <w:rFonts w:ascii="Arial" w:hAnsi="Arial" w:cs="Arial" w:eastAsia="Arial"/>
          <w:sz w:val="20"/>
          <w:szCs w:val="20"/>
          <w:color w:val="484848"/>
          <w:spacing w:val="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2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8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2"/>
        </w:rPr>
        <w:t>05.05.2017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2"/>
        </w:rPr>
        <w:t>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8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:48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24" w:right="-20"/>
        <w:jc w:val="left"/>
        <w:tabs>
          <w:tab w:pos="940" w:val="left"/>
          <w:tab w:pos="1460" w:val="left"/>
          <w:tab w:pos="4740" w:val="left"/>
          <w:tab w:pos="8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</w:rPr>
        <w:t>KJİDE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Çamdibi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Post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1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3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57" w:lineRule="exact"/>
        <w:ind w:right="1618"/>
        <w:jc w:val="righ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55"/>
          <w:b/>
          <w:bCs/>
          <w:position w:val="-6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55"/>
          <w:b/>
          <w:bCs/>
          <w:position w:val="-6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16"/>
          <w:w w:val="55"/>
          <w:b/>
          <w:bCs/>
          <w:position w:val="-6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55"/>
          <w:b/>
          <w:bCs/>
          <w:position w:val="-6"/>
        </w:rPr>
        <w:t>2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55"/>
          <w:b/>
          <w:bCs/>
          <w:position w:val="-6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7"/>
          <w:w w:val="55"/>
          <w:b/>
          <w:bCs/>
          <w:position w:val="-6"/>
        </w:rPr>
        <w:t> </w:t>
      </w:r>
      <w:r>
        <w:rPr>
          <w:rFonts w:ascii="Arial" w:hAnsi="Arial" w:cs="Arial" w:eastAsia="Arial"/>
          <w:sz w:val="24"/>
          <w:szCs w:val="24"/>
          <w:color w:val="2F2F2F"/>
          <w:spacing w:val="0"/>
          <w:w w:val="55"/>
          <w:b/>
          <w:bCs/>
          <w:position w:val="-6"/>
        </w:rPr>
        <w:t>MaYıs</w:t>
      </w:r>
      <w:r>
        <w:rPr>
          <w:rFonts w:ascii="Arial" w:hAnsi="Arial" w:cs="Arial" w:eastAsia="Arial"/>
          <w:sz w:val="24"/>
          <w:szCs w:val="24"/>
          <w:color w:val="2F2F2F"/>
          <w:spacing w:val="7"/>
          <w:w w:val="55"/>
          <w:b/>
          <w:bCs/>
          <w:position w:val="-6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62"/>
          <w:b/>
          <w:bCs/>
          <w:position w:val="-6"/>
        </w:rPr>
        <w:t>2017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280" w:right="160"/>
        </w:sectPr>
      </w:pPr>
      <w:rPr/>
    </w:p>
    <w:p>
      <w:pPr>
        <w:spacing w:before="0" w:after="0" w:line="199" w:lineRule="exact"/>
        <w:ind w:left="2250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left="-34" w:right="512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157" w:lineRule="exact"/>
        <w:ind w:left="196" w:right="548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5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80" w:right="160"/>
          <w:cols w:num="2" w:equalWidth="0">
            <w:col w:w="3892" w:space="911"/>
            <w:col w:w="6677"/>
          </w:cols>
        </w:sectPr>
      </w:pPr>
      <w:rPr/>
    </w:p>
    <w:p>
      <w:pPr>
        <w:spacing w:before="0" w:after="0" w:line="294" w:lineRule="exact"/>
        <w:ind w:left="286" w:right="-20"/>
        <w:jc w:val="left"/>
        <w:tabs>
          <w:tab w:pos="8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480001pt;margin-top:11.612839pt;width:5.34681pt;height:3.5pt;mso-position-horizontal-relative:page;mso-position-vertical-relative:paragraph;z-index:-16843" type="#_x0000_t202" filled="f" stroked="f">
            <v:textbox inset="0,0,0,0">
              <w:txbxContent>
                <w:p>
                  <w:pPr>
                    <w:spacing w:before="0" w:after="0" w:line="70" w:lineRule="exact"/>
                    <w:ind w:right="-50"/>
                    <w:jc w:val="left"/>
                    <w:rPr>
                      <w:rFonts w:ascii="Arial" w:hAnsi="Arial" w:cs="Arial" w:eastAsia="Arial"/>
                      <w:sz w:val="7"/>
                      <w:szCs w:val="7"/>
                    </w:rPr>
                  </w:pPr>
                  <w:rPr/>
                  <w:r>
                    <w:rPr>
                      <w:rFonts w:ascii="Arial" w:hAnsi="Arial" w:cs="Arial" w:eastAsia="Arial"/>
                      <w:sz w:val="7"/>
                      <w:szCs w:val="7"/>
                      <w:color w:val="2F2F2F"/>
                      <w:w w:val="162"/>
                    </w:rPr>
                    <w:t>(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2F2F2F"/>
                      <w:w w:val="161"/>
                    </w:rPr>
                    <w:t>!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2F2F2F"/>
                      <w:w w:val="162"/>
                    </w:rPr>
                    <w:t>)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79"/>
          <w:position w:val="3"/>
        </w:rPr>
        <w:t>·u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100"/>
          <w:position w:val="3"/>
        </w:rPr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79"/>
          <w:i/>
          <w:position w:val="-3"/>
        </w:rPr>
        <w:t>1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79"/>
          <w:i/>
          <w:position w:val="-3"/>
        </w:rPr>
        <w:t>  </w:t>
      </w:r>
      <w:r>
        <w:rPr>
          <w:rFonts w:ascii="Arial" w:hAnsi="Arial" w:cs="Arial" w:eastAsia="Arial"/>
          <w:sz w:val="20"/>
          <w:szCs w:val="20"/>
          <w:color w:val="2F2F2F"/>
          <w:spacing w:val="35"/>
          <w:w w:val="79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  <w:position w:val="-2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" w:lineRule="exact"/>
        <w:ind w:left="330"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2F2F2F"/>
          <w:spacing w:val="0"/>
          <w:w w:val="138"/>
          <w:position w:val="-7"/>
        </w:rPr>
        <w:t>&gt;,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160"/>
        </w:sectPr>
      </w:pPr>
      <w:rPr/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58" w:right="-71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w w:val="5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5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5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52"/>
        </w:rPr>
        <w:t>.</w:t>
      </w:r>
      <w:r>
        <w:rPr>
          <w:rFonts w:ascii="Arial" w:hAnsi="Arial" w:cs="Arial" w:eastAsia="Arial"/>
          <w:sz w:val="15"/>
          <w:szCs w:val="15"/>
          <w:color w:val="2F2F2F"/>
          <w:spacing w:val="-17"/>
          <w:w w:val="53"/>
          <w:position w:val="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2"/>
          <w:w w:val="52"/>
          <w:position w:val="0"/>
        </w:rPr>
        <w:t>.</w:t>
      </w:r>
      <w:r>
        <w:rPr>
          <w:rFonts w:ascii="Arial" w:hAnsi="Arial" w:cs="Arial" w:eastAsia="Arial"/>
          <w:sz w:val="15"/>
          <w:szCs w:val="15"/>
          <w:color w:val="2F2F2F"/>
          <w:spacing w:val="-11"/>
          <w:w w:val="53"/>
          <w:position w:val="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7"/>
          <w:w w:val="52"/>
          <w:position w:val="0"/>
        </w:rPr>
        <w:t>.</w:t>
      </w:r>
      <w:r>
        <w:rPr>
          <w:rFonts w:ascii="Arial" w:hAnsi="Arial" w:cs="Arial" w:eastAsia="Arial"/>
          <w:sz w:val="15"/>
          <w:szCs w:val="15"/>
          <w:color w:val="2F2F2F"/>
          <w:spacing w:val="-6"/>
          <w:w w:val="53"/>
          <w:position w:val="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52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0" w:lineRule="exact"/>
        <w:ind w:right="-78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0"/>
          <w:w w:val="116"/>
          <w:position w:val="-7"/>
        </w:rPr>
        <w:t>AvdınMUTLU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798" w:lineRule="exact"/>
        <w:ind w:left="1330" w:right="-20"/>
        <w:jc w:val="left"/>
        <w:tabs>
          <w:tab w:pos="3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78"/>
          <w:szCs w:val="78"/>
          <w:color w:val="262A59"/>
          <w:spacing w:val="0"/>
          <w:w w:val="100"/>
          <w:position w:val="1"/>
        </w:rPr>
        <w:t>\</w:t>
      </w:r>
      <w:r>
        <w:rPr>
          <w:rFonts w:ascii="Arial" w:hAnsi="Arial" w:cs="Arial" w:eastAsia="Arial"/>
          <w:sz w:val="78"/>
          <w:szCs w:val="78"/>
          <w:color w:val="262A59"/>
          <w:spacing w:val="-163"/>
          <w:w w:val="100"/>
          <w:position w:val="1"/>
        </w:rPr>
        <w:t> </w:t>
      </w:r>
      <w:r>
        <w:rPr>
          <w:rFonts w:ascii="Arial" w:hAnsi="Arial" w:cs="Arial" w:eastAsia="Arial"/>
          <w:sz w:val="78"/>
          <w:szCs w:val="78"/>
          <w:color w:val="262A5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78"/>
          <w:szCs w:val="78"/>
          <w:color w:val="262A5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  <w:position w:val="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6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26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01" w:lineRule="exact"/>
        <w:ind w:right="-20"/>
        <w:jc w:val="left"/>
        <w:tabs>
          <w:tab w:pos="4080" w:val="left"/>
        </w:tabs>
        <w:rPr>
          <w:rFonts w:ascii="Times New Roman" w:hAnsi="Times New Roman" w:cs="Times New Roman" w:eastAsia="Times New Roman"/>
          <w:sz w:val="91"/>
          <w:szCs w:val="9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S.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E8E8E"/>
          <w:spacing w:val="0"/>
          <w:w w:val="196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8E8E8E"/>
          <w:spacing w:val="-37"/>
          <w:w w:val="1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Imi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DiLEK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91"/>
          <w:szCs w:val="91"/>
          <w:color w:val="4F596E"/>
          <w:spacing w:val="0"/>
          <w:w w:val="151"/>
          <w:position w:val="-46"/>
        </w:rPr>
        <w:t>9d</w:t>
      </w:r>
      <w:r>
        <w:rPr>
          <w:rFonts w:ascii="Times New Roman" w:hAnsi="Times New Roman" w:cs="Times New Roman" w:eastAsia="Times New Roman"/>
          <w:sz w:val="91"/>
          <w:szCs w:val="9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160"/>
          <w:cols w:num="3" w:equalWidth="0">
            <w:col w:w="440" w:space="1829"/>
            <w:col w:w="1771" w:space="749"/>
            <w:col w:w="6691"/>
          </w:cols>
        </w:sectPr>
      </w:pPr>
      <w:rPr/>
    </w:p>
    <w:p>
      <w:pPr>
        <w:spacing w:before="0" w:after="0" w:line="333" w:lineRule="exact"/>
        <w:ind w:left="2216" w:right="-20"/>
        <w:jc w:val="left"/>
        <w:tabs>
          <w:tab w:pos="5080" w:val="left"/>
          <w:tab w:pos="9220" w:val="left"/>
          <w:tab w:pos="110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418.320007pt;margin-top:11.135584pt;width:53.280001pt;height:35.907795pt;mso-position-horizontal-relative:page;mso-position-vertical-relative:paragraph;z-index:-16857" coordorigin="8366,223" coordsize="1066,718">
            <v:group style="position:absolute;left:8371;top:446;width:821;height:2" coordorigin="8371,446" coordsize="821,2">
              <v:shape style="position:absolute;left:8371;top:446;width:821;height:2" coordorigin="8371,446" coordsize="821,0" path="m8371,446l9192,446e" filled="f" stroked="t" strokeweight=".48pt" strokecolor="#4F5774">
                <v:path arrowok="t"/>
              </v:shape>
            </v:group>
            <v:group style="position:absolute;left:9149;top:446;width:259;height:2" coordorigin="9149,446" coordsize="259,2">
              <v:shape style="position:absolute;left:9149;top:446;width:259;height:2" coordorigin="9149,446" coordsize="259,0" path="m9149,446l9408,446e" filled="f" stroked="t" strokeweight="2.4pt" strokecolor="#485474">
                <v:path arrowok="t"/>
              </v:shape>
            </v:group>
            <v:group style="position:absolute;left:8713;top:259;width:2;height:646" coordorigin="8713,259" coordsize="2,646">
              <v:shape style="position:absolute;left:8713;top:259;width:2;height:646" coordorigin="8713,259" coordsize="0,646" path="m8713,905l8713,259e" filled="f" stroked="t" strokeweight="3.5992pt" strokecolor="#EBEBE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i;f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'iye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3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15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3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6"/>
          <w:w w:val="115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1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1"/>
        </w:rPr>
        <w:t>Çvş: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1"/>
        </w:rPr>
      </w:r>
      <w:r>
        <w:rPr>
          <w:rFonts w:ascii="Arial" w:hAnsi="Arial" w:cs="Arial" w:eastAsia="Arial"/>
          <w:sz w:val="31"/>
          <w:szCs w:val="31"/>
          <w:color w:val="757575"/>
          <w:spacing w:val="0"/>
          <w:w w:val="46"/>
          <w:position w:val="-2"/>
        </w:rPr>
        <w:t>-</w:t>
      </w:r>
      <w:r>
        <w:rPr>
          <w:rFonts w:ascii="Arial" w:hAnsi="Arial" w:cs="Arial" w:eastAsia="Arial"/>
          <w:sz w:val="31"/>
          <w:szCs w:val="31"/>
          <w:color w:val="757575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1"/>
          <w:szCs w:val="31"/>
          <w:color w:val="757575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1D2693"/>
          <w:spacing w:val="0"/>
          <w:w w:val="110"/>
          <w:position w:val="-2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1D2693"/>
          <w:spacing w:val="-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3477"/>
          <w:spacing w:val="0"/>
          <w:w w:val="393"/>
          <w:position w:val="-2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1" w:lineRule="exact"/>
        <w:ind w:left="21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-12"/>
        </w:rPr>
        <w:t>1.Posta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15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-12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-1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15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-1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20" w:lineRule="exact"/>
        <w:ind w:right="1486"/>
        <w:jc w:val="right"/>
        <w:tabs>
          <w:tab w:pos="400" w:val="left"/>
          <w:tab w:pos="120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7.320007pt;margin-top:18.949560pt;width:5.3808pt;height:15.926588pt;mso-position-horizontal-relative:page;mso-position-vertical-relative:paragraph;z-index:-16859" type="#_x0000_t202" filled="f" stroked="f">
            <v:textbox inset="0,0,0,0">
              <w:txbxContent>
                <w:p>
                  <w:pPr>
                    <w:spacing w:before="0" w:after="0" w:line="225" w:lineRule="exact"/>
                    <w:ind w:left="4" w:right="-20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757575"/>
                      <w:spacing w:val="0"/>
                      <w:w w:val="100"/>
                      <w:b/>
                      <w:bCs/>
                      <w:i/>
                    </w:rPr>
                    <w:t>f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65.343201pt;margin-top:19.417709pt;width:.1pt;height:11.457032pt;mso-position-horizontal-relative:page;mso-position-vertical-relative:paragraph;z-index:-16854" coordorigin="9307,388" coordsize="2,229">
            <v:shape style="position:absolute;left:9307;top:388;width:2;height:229" coordorigin="9307,388" coordsize="0,229" path="m9307,617l9307,388e" filled="f" stroked="t" strokeweight="1.6984pt" strokecolor="#EBEBEB">
              <v:path arrowok="t"/>
            </v:shape>
          </v:group>
          <w10:wrap type="none"/>
        </w:pict>
      </w:r>
      <w:r>
        <w:rPr/>
        <w:pict>
          <v:group style="position:absolute;margin-left:472.552521pt;margin-top:18.889877pt;width:8.21374pt;height:15.319034pt;mso-position-horizontal-relative:page;mso-position-vertical-relative:paragraph;z-index:-16853" coordorigin="9451,378" coordsize="164,306">
            <v:group style="position:absolute;left:9488;top:378;width:128;height:235" coordorigin="9488,378" coordsize="128,235">
              <v:shape style="position:absolute;left:9488;top:378;width:128;height:235" coordorigin="9488,378" coordsize="128,235" path="m9488,378l9615,378,9615,613,9488,613,9488,378e" filled="t" fillcolor="#EBEBEB" stroked="f">
                <v:path arrowok="t"/>
                <v:fill/>
              </v:shape>
            </v:group>
            <v:group style="position:absolute;left:9598;top:378;width:2;height:235" coordorigin="9598,378" coordsize="2,235">
              <v:shape style="position:absolute;left:9598;top:378;width:2;height:235" coordorigin="9598,378" coordsize="0,235" path="m9598,378l9598,613,9598,378xe" filled="t" fillcolor="#EBEBEB" stroked="f">
                <v:path arrowok="t"/>
                <v:fill/>
              </v:shape>
            </v:group>
            <v:group style="position:absolute;left:9451;top:534;width:91;height:150" coordorigin="9451,534" coordsize="91,150">
              <v:shape style="position:absolute;left:9451;top:534;width:91;height:150" coordorigin="9451,534" coordsize="91,150" path="m9451,534l9542,534,9542,684,9451,684,9451,534e" filled="t" fillcolor="#EBEBEB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90.162506pt;margin-top:18.106752pt;width:8.13782pt;height:16.102159pt;mso-position-horizontal-relative:page;mso-position-vertical-relative:paragraph;z-index:-16852" coordorigin="9803,362" coordsize="163,322">
            <v:group style="position:absolute;left:9914;top:378;width:2;height:156" coordorigin="9914,378" coordsize="2,156">
              <v:shape style="position:absolute;left:9914;top:378;width:2;height:156" coordorigin="9914,378" coordsize="0,156" path="m9914,534l9914,378e" filled="f" stroked="t" strokeweight="1.56625pt" strokecolor="#EBEBEB">
                <v:path arrowok="t"/>
              </v:shape>
            </v:group>
            <v:group style="position:absolute;left:9803;top:534;width:163;height:150" coordorigin="9803,534" coordsize="163,150">
              <v:shape style="position:absolute;left:9803;top:534;width:163;height:150" coordorigin="9803,534" coordsize="163,150" path="m9803,534l9966,534,9966,684,9803,684,9803,534e" filled="t" fillcolor="#EBEBEB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48"/>
          <w:szCs w:val="48"/>
          <w:color w:val="A1A1A1"/>
          <w:w w:val="81"/>
          <w:position w:val="-8"/>
        </w:rPr>
        <w:t>'</w:t>
      </w:r>
      <w:r>
        <w:rPr>
          <w:rFonts w:ascii="Times New Roman" w:hAnsi="Times New Roman" w:cs="Times New Roman" w:eastAsia="Times New Roman"/>
          <w:sz w:val="48"/>
          <w:szCs w:val="48"/>
          <w:color w:val="A1A1A1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48"/>
          <w:szCs w:val="48"/>
          <w:color w:val="A1A1A1"/>
          <w:w w:val="100"/>
          <w:position w:val="-8"/>
        </w:rPr>
      </w:r>
      <w:r>
        <w:rPr>
          <w:rFonts w:ascii="Times New Roman" w:hAnsi="Times New Roman" w:cs="Times New Roman" w:eastAsia="Times New Roman"/>
          <w:sz w:val="48"/>
          <w:szCs w:val="48"/>
          <w:color w:val="4F596E"/>
          <w:w w:val="200"/>
          <w:position w:val="-8"/>
        </w:rPr>
        <w:t>;</w:t>
      </w:r>
      <w:r>
        <w:rPr>
          <w:rFonts w:ascii="Times New Roman" w:hAnsi="Times New Roman" w:cs="Times New Roman" w:eastAsia="Times New Roman"/>
          <w:sz w:val="48"/>
          <w:szCs w:val="48"/>
          <w:color w:val="4F596E"/>
          <w:spacing w:val="1"/>
          <w:w w:val="200"/>
          <w:position w:val="-8"/>
        </w:rPr>
        <w:t>i</w:t>
      </w:r>
      <w:r>
        <w:rPr>
          <w:rFonts w:ascii="Times New Roman" w:hAnsi="Times New Roman" w:cs="Times New Roman" w:eastAsia="Times New Roman"/>
          <w:sz w:val="14"/>
          <w:szCs w:val="14"/>
          <w:color w:val="3D4964"/>
          <w:spacing w:val="0"/>
          <w:w w:val="77"/>
          <w:position w:val="20"/>
        </w:rPr>
        <w:t>,.</w:t>
      </w:r>
      <w:r>
        <w:rPr>
          <w:rFonts w:ascii="Times New Roman" w:hAnsi="Times New Roman" w:cs="Times New Roman" w:eastAsia="Times New Roman"/>
          <w:sz w:val="14"/>
          <w:szCs w:val="14"/>
          <w:color w:val="3D4964"/>
          <w:spacing w:val="0"/>
          <w:w w:val="76"/>
          <w:position w:val="20"/>
        </w:rPr>
        <w:t>;</w:t>
      </w:r>
      <w:r>
        <w:rPr>
          <w:rFonts w:ascii="Times New Roman" w:hAnsi="Times New Roman" w:cs="Times New Roman" w:eastAsia="Times New Roman"/>
          <w:sz w:val="14"/>
          <w:szCs w:val="14"/>
          <w:color w:val="3D4964"/>
          <w:spacing w:val="0"/>
          <w:w w:val="77"/>
          <w:position w:val="20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3D4964"/>
          <w:spacing w:val="-4"/>
          <w:w w:val="77"/>
          <w:position w:val="20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3D4964"/>
          <w:spacing w:val="0"/>
          <w:w w:val="77"/>
          <w:position w:val="20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3D4964"/>
          <w:spacing w:val="0"/>
          <w:w w:val="100"/>
          <w:position w:val="2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D4964"/>
          <w:spacing w:val="0"/>
          <w:w w:val="100"/>
          <w:position w:val="20"/>
        </w:rPr>
      </w:r>
      <w:r>
        <w:rPr>
          <w:rFonts w:ascii="Times New Roman" w:hAnsi="Times New Roman" w:cs="Times New Roman" w:eastAsia="Times New Roman"/>
          <w:sz w:val="48"/>
          <w:szCs w:val="48"/>
          <w:color w:val="606060"/>
          <w:spacing w:val="-9"/>
          <w:w w:val="71"/>
          <w:position w:val="-8"/>
        </w:rPr>
        <w:t>f</w:t>
      </w:r>
      <w:r>
        <w:rPr>
          <w:rFonts w:ascii="Times New Roman" w:hAnsi="Times New Roman" w:cs="Times New Roman" w:eastAsia="Times New Roman"/>
          <w:sz w:val="48"/>
          <w:szCs w:val="48"/>
          <w:color w:val="484848"/>
          <w:spacing w:val="-93"/>
          <w:w w:val="34"/>
          <w:position w:val="-8"/>
        </w:rPr>
        <w:t>9</w:t>
      </w:r>
      <w:r>
        <w:rPr>
          <w:rFonts w:ascii="Times New Roman" w:hAnsi="Times New Roman" w:cs="Times New Roman" w:eastAsia="Times New Roman"/>
          <w:sz w:val="14"/>
          <w:szCs w:val="14"/>
          <w:color w:val="B5B5B5"/>
          <w:spacing w:val="8"/>
          <w:w w:val="67"/>
          <w:position w:val="20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484848"/>
          <w:spacing w:val="0"/>
          <w:w w:val="170"/>
          <w:position w:val="20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484848"/>
          <w:spacing w:val="-13"/>
          <w:w w:val="170"/>
          <w:position w:val="20"/>
        </w:rPr>
        <w:t>"</w:t>
      </w:r>
      <w:r>
        <w:rPr>
          <w:rFonts w:ascii="Times New Roman" w:hAnsi="Times New Roman" w:cs="Times New Roman" w:eastAsia="Times New Roman"/>
          <w:sz w:val="14"/>
          <w:szCs w:val="14"/>
          <w:color w:val="8E8E8E"/>
          <w:spacing w:val="0"/>
          <w:w w:val="87"/>
          <w:position w:val="20"/>
        </w:rPr>
        <w:t>o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280" w:right="160"/>
        </w:sectPr>
      </w:pPr>
      <w:rPr/>
    </w:p>
    <w:p>
      <w:pPr>
        <w:spacing w:before="82" w:after="0" w:line="147" w:lineRule="exact"/>
        <w:ind w:right="-9"/>
        <w:jc w:val="right"/>
        <w:rPr>
          <w:rFonts w:ascii="Arial" w:hAnsi="Arial" w:cs="Arial" w:eastAsia="Arial"/>
          <w:sz w:val="15"/>
          <w:szCs w:val="15"/>
        </w:rPr>
      </w:pPr>
      <w:rPr/>
      <w:r>
        <w:rPr/>
        <w:pict>
          <v:group style="position:absolute;margin-left:140.639999pt;margin-top:8.734914pt;width:.1pt;height:3.84pt;mso-position-horizontal-relative:page;mso-position-vertical-relative:paragraph;z-index:-16856" coordorigin="2813,175" coordsize="2,77">
            <v:shape style="position:absolute;left:2813;top:175;width:2;height:77" coordorigin="2813,175" coordsize="0,77" path="m2813,251l2813,175e" filled="f" stroked="t" strokeweight="1.68pt" strokecolor="#485490">
              <v:path arrowok="t"/>
            </v:shape>
          </v:group>
          <w10:wrap type="none"/>
        </w:pict>
      </w:r>
      <w:r>
        <w:rPr/>
        <w:pict>
          <v:group style="position:absolute;margin-left:527.320007pt;margin-top:3.058507pt;width:5.3808pt;height:10.769532pt;mso-position-horizontal-relative:page;mso-position-vertical-relative:paragraph;z-index:-16851" coordorigin="10546,61" coordsize="108,215">
            <v:shape style="position:absolute;left:10546;top:61;width:108;height:215" coordorigin="10546,61" coordsize="108,215" path="m10546,61l10654,61,10654,277,10546,277,10546,61e" filled="t" fillcolor="#EBEBEB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81"/>
          <w:position w:val="-2"/>
        </w:rPr>
        <w:t>ro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9" w:lineRule="exact"/>
        <w:ind w:right="-20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51"/>
          <w:position w:val="-13"/>
        </w:rPr>
        <w:t>::r::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3" w:after="0" w:line="235" w:lineRule="exact"/>
        <w:ind w:right="-86"/>
        <w:jc w:val="left"/>
        <w:tabs>
          <w:tab w:pos="1320" w:val="left"/>
        </w:tabs>
        <w:rPr>
          <w:rFonts w:ascii="Courier New" w:hAnsi="Courier New" w:cs="Courier New" w:eastAsia="Courier New"/>
          <w:sz w:val="31"/>
          <w:szCs w:val="31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31"/>
          <w:szCs w:val="31"/>
          <w:color w:val="757575"/>
          <w:spacing w:val="0"/>
          <w:w w:val="73"/>
          <w:position w:val="-7"/>
        </w:rPr>
        <w:t>Ab</w:t>
      </w:r>
      <w:r>
        <w:rPr>
          <w:rFonts w:ascii="Courier New" w:hAnsi="Courier New" w:cs="Courier New" w:eastAsia="Courier New"/>
          <w:sz w:val="31"/>
          <w:szCs w:val="31"/>
          <w:color w:val="757575"/>
          <w:spacing w:val="0"/>
          <w:w w:val="100"/>
          <w:position w:val="-7"/>
        </w:rPr>
        <w:tab/>
      </w:r>
      <w:r>
        <w:rPr>
          <w:rFonts w:ascii="Courier New" w:hAnsi="Courier New" w:cs="Courier New" w:eastAsia="Courier New"/>
          <w:sz w:val="31"/>
          <w:szCs w:val="31"/>
          <w:color w:val="757575"/>
          <w:spacing w:val="0"/>
          <w:w w:val="100"/>
          <w:position w:val="-7"/>
        </w:rPr>
      </w:r>
      <w:r>
        <w:rPr>
          <w:rFonts w:ascii="Courier New" w:hAnsi="Courier New" w:cs="Courier New" w:eastAsia="Courier New"/>
          <w:sz w:val="31"/>
          <w:szCs w:val="31"/>
          <w:color w:val="4F596E"/>
          <w:spacing w:val="0"/>
          <w:w w:val="191"/>
          <w:position w:val="-7"/>
        </w:rPr>
        <w:t>nTOPÇU</w:t>
      </w:r>
      <w:r>
        <w:rPr>
          <w:rFonts w:ascii="Courier New" w:hAnsi="Courier New" w:cs="Courier New" w:eastAsia="Courier New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56" w:lineRule="exact"/>
        <w:ind w:right="-20"/>
        <w:jc w:val="left"/>
        <w:tabs>
          <w:tab w:pos="3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484848"/>
          <w:spacing w:val="0"/>
          <w:w w:val="207"/>
          <w:position w:val="-1"/>
        </w:rPr>
        <w:t>'</w:t>
      </w:r>
      <w:r>
        <w:rPr>
          <w:rFonts w:ascii="Arial" w:hAnsi="Arial" w:cs="Arial" w:eastAsia="Arial"/>
          <w:sz w:val="16"/>
          <w:szCs w:val="16"/>
          <w:color w:val="484848"/>
          <w:spacing w:val="-92"/>
          <w:w w:val="207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48484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6"/>
          <w:szCs w:val="16"/>
          <w:color w:val="484848"/>
          <w:spacing w:val="0"/>
          <w:w w:val="100"/>
          <w:position w:val="-1"/>
        </w:rPr>
      </w:r>
      <w:r>
        <w:rPr>
          <w:rFonts w:ascii="Arial" w:hAnsi="Arial" w:cs="Arial" w:eastAsia="Arial"/>
          <w:sz w:val="16"/>
          <w:szCs w:val="16"/>
          <w:color w:val="8E8E8E"/>
          <w:spacing w:val="0"/>
          <w:w w:val="207"/>
          <w:position w:val="-1"/>
        </w:rPr>
        <w:t>:</w:t>
      </w:r>
      <w:r>
        <w:rPr>
          <w:rFonts w:ascii="Arial" w:hAnsi="Arial" w:cs="Arial" w:eastAsia="Arial"/>
          <w:sz w:val="16"/>
          <w:szCs w:val="16"/>
          <w:color w:val="8E8E8E"/>
          <w:spacing w:val="-53"/>
          <w:w w:val="207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B5B5B5"/>
          <w:spacing w:val="4"/>
          <w:w w:val="60"/>
          <w:b/>
          <w:bCs/>
          <w:position w:val="-1"/>
        </w:rPr>
        <w:t>f</w:t>
      </w:r>
      <w:r>
        <w:rPr>
          <w:rFonts w:ascii="Arial" w:hAnsi="Arial" w:cs="Arial" w:eastAsia="Arial"/>
          <w:sz w:val="16"/>
          <w:szCs w:val="16"/>
          <w:color w:val="606060"/>
          <w:spacing w:val="0"/>
          <w:w w:val="180"/>
          <w:b/>
          <w:bCs/>
          <w:position w:val="-1"/>
        </w:rPr>
        <w:t>\</w:t>
      </w:r>
      <w:r>
        <w:rPr>
          <w:rFonts w:ascii="Arial" w:hAnsi="Arial" w:cs="Arial" w:eastAsia="Arial"/>
          <w:sz w:val="16"/>
          <w:szCs w:val="16"/>
          <w:color w:val="606060"/>
          <w:spacing w:val="0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606060"/>
          <w:spacing w:val="-8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5B5B5"/>
          <w:spacing w:val="-38"/>
          <w:w w:val="118"/>
          <w:b/>
          <w:bCs/>
          <w:position w:val="-1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B5B5B5"/>
          <w:spacing w:val="0"/>
          <w:w w:val="82"/>
          <w:b/>
          <w:bCs/>
          <w:position w:val="-1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B5B5B5"/>
          <w:spacing w:val="-18"/>
          <w:w w:val="83"/>
          <w:b/>
          <w:bCs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-23"/>
          <w:w w:val="109"/>
          <w:b/>
          <w:bCs/>
          <w:position w:val="-1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8E8E8E"/>
          <w:spacing w:val="0"/>
          <w:w w:val="72"/>
          <w:b/>
          <w:bCs/>
          <w:position w:val="-1"/>
        </w:rPr>
        <w:t>!;</w:t>
      </w:r>
      <w:r>
        <w:rPr>
          <w:rFonts w:ascii="Times New Roman" w:hAnsi="Times New Roman" w:cs="Times New Roman" w:eastAsia="Times New Roman"/>
          <w:sz w:val="17"/>
          <w:szCs w:val="17"/>
          <w:color w:val="8E8E8E"/>
          <w:spacing w:val="-31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5B5B5"/>
          <w:spacing w:val="-8"/>
          <w:w w:val="69"/>
          <w:b/>
          <w:bCs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B5B5B5"/>
          <w:spacing w:val="0"/>
          <w:w w:val="210"/>
          <w:b/>
          <w:bCs/>
          <w:position w:val="-1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92" w:lineRule="exact"/>
        <w:ind w:left="5" w:right="-56"/>
        <w:jc w:val="lef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606060"/>
          <w:spacing w:val="0"/>
          <w:w w:val="600"/>
        </w:rPr>
        <w:t>\</w:t>
      </w:r>
      <w:r>
        <w:rPr>
          <w:rFonts w:ascii="Arial" w:hAnsi="Arial" w:cs="Arial" w:eastAsia="Arial"/>
          <w:sz w:val="11"/>
          <w:szCs w:val="11"/>
          <w:color w:val="606060"/>
          <w:spacing w:val="-5"/>
          <w:w w:val="600"/>
        </w:rPr>
        <w:t> </w:t>
      </w:r>
      <w:r>
        <w:rPr>
          <w:rFonts w:ascii="Arial" w:hAnsi="Arial" w:cs="Arial" w:eastAsia="Arial"/>
          <w:sz w:val="11"/>
          <w:szCs w:val="11"/>
          <w:color w:val="8E8E8E"/>
          <w:spacing w:val="0"/>
          <w:w w:val="100"/>
        </w:rPr>
        <w:t>(</w:t>
      </w:r>
      <w:r>
        <w:rPr>
          <w:rFonts w:ascii="Arial" w:hAnsi="Arial" w:cs="Arial" w:eastAsia="Arial"/>
          <w:sz w:val="11"/>
          <w:szCs w:val="11"/>
          <w:color w:val="8E8E8E"/>
          <w:spacing w:val="0"/>
          <w:w w:val="100"/>
        </w:rPr>
        <w:t>.l-</w:t>
      </w:r>
      <w:r>
        <w:rPr>
          <w:rFonts w:ascii="Arial" w:hAnsi="Arial" w:cs="Arial" w:eastAsia="Arial"/>
          <w:sz w:val="11"/>
          <w:szCs w:val="11"/>
          <w:color w:val="8E8E8E"/>
          <w:spacing w:val="0"/>
          <w:w w:val="100"/>
        </w:rPr>
        <w:t>   </w:t>
      </w:r>
      <w:r>
        <w:rPr>
          <w:rFonts w:ascii="Arial" w:hAnsi="Arial" w:cs="Arial" w:eastAsia="Arial"/>
          <w:sz w:val="11"/>
          <w:szCs w:val="11"/>
          <w:color w:val="8E8E8E"/>
          <w:spacing w:val="3"/>
          <w:w w:val="100"/>
        </w:rPr>
        <w:t> </w:t>
      </w:r>
      <w:r>
        <w:rPr>
          <w:rFonts w:ascii="Arial" w:hAnsi="Arial" w:cs="Arial" w:eastAsia="Arial"/>
          <w:sz w:val="11"/>
          <w:szCs w:val="11"/>
          <w:color w:val="A1A1A1"/>
          <w:spacing w:val="0"/>
          <w:w w:val="433"/>
        </w:rPr>
        <w:t>'</w:t>
      </w:r>
      <w:r>
        <w:rPr>
          <w:rFonts w:ascii="Arial" w:hAnsi="Arial" w:cs="Arial" w:eastAsia="Arial"/>
          <w:sz w:val="11"/>
          <w:szCs w:val="11"/>
          <w:color w:val="A1A1A1"/>
          <w:spacing w:val="-104"/>
          <w:w w:val="433"/>
        </w:rPr>
        <w:t> </w:t>
      </w:r>
      <w:r>
        <w:rPr>
          <w:rFonts w:ascii="Arial" w:hAnsi="Arial" w:cs="Arial" w:eastAsia="Arial"/>
          <w:sz w:val="11"/>
          <w:szCs w:val="11"/>
          <w:color w:val="A1A1A1"/>
          <w:spacing w:val="0"/>
          <w:w w:val="165"/>
        </w:rPr>
        <w:t>_</w:t>
      </w:r>
      <w:r>
        <w:rPr>
          <w:rFonts w:ascii="Arial" w:hAnsi="Arial" w:cs="Arial" w:eastAsia="Arial"/>
          <w:sz w:val="11"/>
          <w:szCs w:val="11"/>
          <w:color w:val="A1A1A1"/>
          <w:spacing w:val="-21"/>
          <w:w w:val="100"/>
        </w:rPr>
        <w:t> </w:t>
      </w:r>
      <w:r>
        <w:rPr>
          <w:rFonts w:ascii="Arial" w:hAnsi="Arial" w:cs="Arial" w:eastAsia="Arial"/>
          <w:sz w:val="11"/>
          <w:szCs w:val="11"/>
          <w:color w:val="A1A1A1"/>
          <w:spacing w:val="-4"/>
          <w:w w:val="67"/>
        </w:rPr>
        <w:t>_</w:t>
      </w:r>
      <w:r>
        <w:rPr>
          <w:rFonts w:ascii="Arial" w:hAnsi="Arial" w:cs="Arial" w:eastAsia="Arial"/>
          <w:sz w:val="11"/>
          <w:szCs w:val="11"/>
          <w:color w:val="B5B5B5"/>
          <w:spacing w:val="0"/>
          <w:w w:val="410"/>
        </w:rPr>
        <w:t>,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35" w:after="0" w:line="213" w:lineRule="exact"/>
        <w:ind w:right="-72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2F2F2F"/>
          <w:w w:val="69"/>
          <w:i/>
          <w:position w:val="-2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30"/>
          <w:w w:val="69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2F2F2F"/>
          <w:spacing w:val="-17"/>
          <w:w w:val="171"/>
          <w:i/>
          <w:position w:val="7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69"/>
          <w:i/>
          <w:position w:val="-2"/>
        </w:rPr>
        <w:t>,,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15" w:after="0" w:line="117" w:lineRule="exact"/>
        <w:ind w:left="29"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13"/>
          <w:szCs w:val="13"/>
          <w:color w:val="2F2F2F"/>
          <w:spacing w:val="0"/>
          <w:w w:val="75"/>
          <w:b/>
          <w:bCs/>
          <w:i/>
          <w:position w:val="-3"/>
        </w:rPr>
        <w:t>"'3ı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17" w:lineRule="exact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7.76001pt;margin-top:-1.627417pt;width:5.0032pt;height:8pt;mso-position-horizontal-relative:page;mso-position-vertical-relative:paragraph;z-index:-16842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B5B5B5"/>
                      <w:spacing w:val="0"/>
                      <w:w w:val="118"/>
                    </w:rPr>
                    <w:t>•'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2F2F2F"/>
          <w:w w:val="109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17"/>
          <w:w w:val="109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160"/>
          <w:cols w:num="5" w:equalWidth="0">
            <w:col w:w="449" w:space="2113"/>
            <w:col w:w="3469" w:space="2411"/>
            <w:col w:w="1128" w:space="202"/>
            <w:col w:w="126" w:space="138"/>
            <w:col w:w="1444"/>
          </w:cols>
        </w:sectPr>
      </w:pPr>
      <w:rPr/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/>
        <w:pict>
          <v:group style="position:absolute;margin-left:18.719999pt;margin-top:18.240pt;width:563.760012pt;height:779.880002pt;mso-position-horizontal-relative:page;mso-position-vertical-relative:page;z-index:-16858" coordorigin="374,365" coordsize="11275,15598">
            <v:group style="position:absolute;left:394;top:384;width:3518;height:2" coordorigin="394,384" coordsize="3518,2">
              <v:shape style="position:absolute;left:394;top:384;width:3518;height:2" coordorigin="394,384" coordsize="3518,0" path="m394,384l3912,384e" filled="f" stroked="t" strokeweight=".96pt" strokecolor="#646464">
                <v:path arrowok="t"/>
              </v:shape>
            </v:group>
            <v:group style="position:absolute;left:403;top:374;width:2;height:931" coordorigin="403,374" coordsize="2,931">
              <v:shape style="position:absolute;left:403;top:374;width:2;height:931" coordorigin="403,374" coordsize="0,931" path="m403,1306l403,374e" filled="f" stroked="t" strokeweight=".96pt" strokecolor="#909090">
                <v:path arrowok="t"/>
              </v:shape>
            </v:group>
            <v:group style="position:absolute;left:2371;top:374;width:2;height:1517" coordorigin="2371,374" coordsize="2,1517">
              <v:shape style="position:absolute;left:2371;top:374;width:2;height:1517" coordorigin="2371,374" coordsize="0,1517" path="m2371,1891l2371,374e" filled="f" stroked="t" strokeweight=".96pt" strokecolor="#808080">
                <v:path arrowok="t"/>
              </v:shape>
            </v:group>
            <v:group style="position:absolute;left:3408;top:374;width:115;height:2" coordorigin="3408,374" coordsize="115,2">
              <v:shape style="position:absolute;left:3408;top:374;width:115;height:2" coordorigin="3408,374" coordsize="115,0" path="m3408,374l3523,374e" filled="f" stroked="t" strokeweight=".96pt" strokecolor="#383838">
                <v:path arrowok="t"/>
              </v:shape>
            </v:group>
            <v:group style="position:absolute;left:3691;top:374;width:3312;height:2" coordorigin="3691,374" coordsize="3312,2">
              <v:shape style="position:absolute;left:3691;top:374;width:3312;height:2" coordorigin="3691,374" coordsize="3312,0" path="m3691,374l7003,374e" filled="f" stroked="t" strokeweight=".96pt" strokecolor="#444444">
                <v:path arrowok="t"/>
              </v:shape>
            </v:group>
            <v:group style="position:absolute;left:6960;top:384;width:485;height:2" coordorigin="6960,384" coordsize="485,2">
              <v:shape style="position:absolute;left:6960;top:384;width:485;height:2" coordorigin="6960,384" coordsize="485,0" path="m6960,384l7445,384e" filled="f" stroked="t" strokeweight=".72pt" strokecolor="#606060">
                <v:path arrowok="t"/>
              </v:shape>
            </v:group>
            <v:group style="position:absolute;left:7416;top:374;width:955;height:2" coordorigin="7416,374" coordsize="955,2">
              <v:shape style="position:absolute;left:7416;top:374;width:955;height:2" coordorigin="7416,374" coordsize="955,0" path="m7416,374l8371,374e" filled="f" stroked="t" strokeweight=".96pt" strokecolor="#3B3B3B">
                <v:path arrowok="t"/>
              </v:shape>
            </v:group>
            <v:group style="position:absolute;left:8304;top:384;width:3302;height:2" coordorigin="8304,384" coordsize="3302,2">
              <v:shape style="position:absolute;left:8304;top:384;width:3302;height:2" coordorigin="8304,384" coordsize="3302,0" path="m8304,384l11606,384e" filled="f" stroked="t" strokeweight=".96pt" strokecolor="#676767">
                <v:path arrowok="t"/>
              </v:shape>
            </v:group>
            <v:group style="position:absolute;left:9202;top:374;width:2;height:730" coordorigin="9202,374" coordsize="2,730">
              <v:shape style="position:absolute;left:9202;top:374;width:2;height:730" coordorigin="9202,374" coordsize="0,730" path="m9202,1104l9202,374e" filled="f" stroked="t" strokeweight=".48pt" strokecolor="#282828">
                <v:path arrowok="t"/>
              </v:shape>
            </v:group>
            <v:group style="position:absolute;left:11606;top:374;width:2;height:3197" coordorigin="11606,374" coordsize="2,3197">
              <v:shape style="position:absolute;left:11606;top:374;width:2;height:3197" coordorigin="11606,374" coordsize="0,3197" path="m11606,3571l11606,374e" filled="f" stroked="t" strokeweight=".96pt" strokecolor="#5B5B5B">
                <v:path arrowok="t"/>
              </v:shape>
            </v:group>
            <v:group style="position:absolute;left:9206;top:1046;width:2;height:845" coordorigin="9206,1046" coordsize="2,845">
              <v:shape style="position:absolute;left:9206;top:1046;width:2;height:845" coordorigin="9206,1046" coordsize="0,845" path="m9206,1891l9206,1046e" filled="f" stroked="t" strokeweight=".96pt" strokecolor="#545454">
                <v:path arrowok="t"/>
              </v:shape>
            </v:group>
            <v:group style="position:absolute;left:403;top:1176;width:2;height:773" coordorigin="403,1176" coordsize="2,773">
              <v:shape style="position:absolute;left:403;top:1176;width:2;height:773" coordorigin="403,1176" coordsize="0,773" path="m403,1949l403,1176e" filled="f" stroked="t" strokeweight=".96pt" strokecolor="#707070">
                <v:path arrowok="t"/>
              </v:shape>
            </v:group>
            <v:group style="position:absolute;left:394;top:1886;width:3494;height:2" coordorigin="394,1886" coordsize="3494,2">
              <v:shape style="position:absolute;left:394;top:1886;width:3494;height:2" coordorigin="394,1886" coordsize="3494,0" path="m394,1886l3888,1886e" filled="f" stroked="t" strokeweight=".48pt" strokecolor="#343434">
                <v:path arrowok="t"/>
              </v:shape>
            </v:group>
            <v:group style="position:absolute;left:3830;top:1882;width:4570;height:2" coordorigin="3830,1882" coordsize="4570,2">
              <v:shape style="position:absolute;left:3830;top:1882;width:4570;height:2" coordorigin="3830,1882" coordsize="4570,0" path="m3830,1882l8400,1882e" filled="f" stroked="t" strokeweight=".96pt" strokecolor="#606060">
                <v:path arrowok="t"/>
              </v:shape>
            </v:group>
            <v:group style="position:absolute;left:8342;top:1886;width:888;height:2" coordorigin="8342,1886" coordsize="888,2">
              <v:shape style="position:absolute;left:8342;top:1886;width:888;height:2" coordorigin="8342,1886" coordsize="888,0" path="m8342,1886l9230,1886e" filled="f" stroked="t" strokeweight=".48pt" strokecolor="#484848">
                <v:path arrowok="t"/>
              </v:shape>
            </v:group>
            <v:group style="position:absolute;left:9154;top:1886;width:2462;height:2" coordorigin="9154,1886" coordsize="2462,2">
              <v:shape style="position:absolute;left:9154;top:1886;width:2462;height:2" coordorigin="9154,1886" coordsize="2462,0" path="m9154,1886l11616,1886e" filled="f" stroked="t" strokeweight=".48pt" strokecolor="#2F2F2F">
                <v:path arrowok="t"/>
              </v:shape>
            </v:group>
            <v:group style="position:absolute;left:384;top:2117;width:1306;height:2" coordorigin="384,2117" coordsize="1306,2">
              <v:shape style="position:absolute;left:384;top:2117;width:1306;height:2" coordorigin="384,2117" coordsize="1306,0" path="m384,2117l1690,2117e" filled="f" stroked="t" strokeweight=".96pt" strokecolor="#3F3F3F">
                <v:path arrowok="t"/>
              </v:shape>
            </v:group>
            <v:group style="position:absolute;left:403;top:1325;width:2;height:4070" coordorigin="403,1325" coordsize="2,4070">
              <v:shape style="position:absolute;left:403;top:1325;width:2;height:4070" coordorigin="403,1325" coordsize="0,4070" path="m403,5395l403,1325e" filled="f" stroked="t" strokeweight=".96pt" strokecolor="#575757">
                <v:path arrowok="t"/>
              </v:shape>
            </v:group>
            <v:group style="position:absolute;left:1555;top:2131;width:1368;height:2" coordorigin="1555,2131" coordsize="1368,2">
              <v:shape style="position:absolute;left:1555;top:2131;width:1368;height:2" coordorigin="1555,2131" coordsize="1368,0" path="m1555,2131l2923,2131e" filled="f" stroked="t" strokeweight=".72pt" strokecolor="#646464">
                <v:path arrowok="t"/>
              </v:shape>
            </v:group>
            <v:group style="position:absolute;left:2808;top:2117;width:312;height:2" coordorigin="2808,2117" coordsize="312,2">
              <v:shape style="position:absolute;left:2808;top:2117;width:312;height:2" coordorigin="2808,2117" coordsize="312,0" path="m2808,2117l3120,2117e" filled="f" stroked="t" strokeweight=".48pt" strokecolor="#383838">
                <v:path arrowok="t"/>
              </v:shape>
            </v:group>
            <v:group style="position:absolute;left:3091;top:2126;width:350;height:2" coordorigin="3091,2126" coordsize="350,2">
              <v:shape style="position:absolute;left:3091;top:2126;width:350;height:2" coordorigin="3091,2126" coordsize="350,0" path="m3091,2126l3442,2126e" filled="f" stroked="t" strokeweight=".48pt" strokecolor="#383838">
                <v:path arrowok="t"/>
              </v:shape>
            </v:group>
            <v:group style="position:absolute;left:3413;top:1872;width:2;height:499" coordorigin="3413,1872" coordsize="2,499">
              <v:shape style="position:absolute;left:3413;top:1872;width:2;height:499" coordorigin="3413,1872" coordsize="0,499" path="m3413,2371l3413,1872e" filled="f" stroked="t" strokeweight=".48pt" strokecolor="#282828">
                <v:path arrowok="t"/>
              </v:shape>
            </v:group>
            <v:group style="position:absolute;left:3403;top:2117;width:5789;height:2" coordorigin="3403,2117" coordsize="5789,2">
              <v:shape style="position:absolute;left:3403;top:2117;width:5789;height:2" coordorigin="3403,2117" coordsize="5789,0" path="m3403,2117l9192,2117e" filled="f" stroked="t" strokeweight=".48pt" strokecolor="#343434">
                <v:path arrowok="t"/>
              </v:shape>
            </v:group>
            <v:group style="position:absolute;left:9163;top:2131;width:2448;height:2" coordorigin="9163,2131" coordsize="2448,2">
              <v:shape style="position:absolute;left:9163;top:2131;width:2448;height:2" coordorigin="9163,2131" coordsize="2448,0" path="m9163,2131l11611,2131e" filled="f" stroked="t" strokeweight=".96pt" strokecolor="#646464">
                <v:path arrowok="t"/>
              </v:shape>
            </v:group>
            <v:group style="position:absolute;left:394;top:2371;width:3053;height:2" coordorigin="394,2371" coordsize="3053,2">
              <v:shape style="position:absolute;left:394;top:2371;width:3053;height:2" coordorigin="394,2371" coordsize="3053,0" path="m394,2371l3446,2371e" filled="f" stroked="t" strokeweight=".96pt" strokecolor="#676767">
                <v:path arrowok="t"/>
              </v:shape>
            </v:group>
            <v:group style="position:absolute;left:3398;top:2376;width:4973;height:2" coordorigin="3398,2376" coordsize="4973,2">
              <v:shape style="position:absolute;left:3398;top:2376;width:4973;height:2" coordorigin="3398,2376" coordsize="4973,0" path="m3398,2376l8371,2376e" filled="f" stroked="t" strokeweight=".48pt" strokecolor="#6B6B6B">
                <v:path arrowok="t"/>
              </v:shape>
            </v:group>
            <v:group style="position:absolute;left:8275;top:2371;width:3341;height:2" coordorigin="8275,2371" coordsize="3341,2">
              <v:shape style="position:absolute;left:8275;top:2371;width:3341;height:2" coordorigin="8275,2371" coordsize="3341,0" path="m8275,2371l11616,2371e" filled="f" stroked="t" strokeweight=".96pt" strokecolor="#646464">
                <v:path arrowok="t"/>
              </v:shape>
            </v:group>
            <v:group style="position:absolute;left:394;top:2611;width:9053;height:2" coordorigin="394,2611" coordsize="9053,2">
              <v:shape style="position:absolute;left:394;top:2611;width:9053;height:2" coordorigin="394,2611" coordsize="9053,0" path="m394,2611l9446,2611e" filled="f" stroked="t" strokeweight=".96pt" strokecolor="#646464">
                <v:path arrowok="t"/>
              </v:shape>
            </v:group>
            <v:group style="position:absolute;left:9350;top:2616;width:2266;height:2" coordorigin="9350,2616" coordsize="2266,2">
              <v:shape style="position:absolute;left:9350;top:2616;width:2266;height:2" coordorigin="9350,2616" coordsize="2266,0" path="m9350,2616l11616,2616e" filled="f" stroked="t" strokeweight=".48pt" strokecolor="#3B3B3B">
                <v:path arrowok="t"/>
              </v:shape>
            </v:group>
            <v:group style="position:absolute;left:394;top:2851;width:8150;height:2" coordorigin="394,2851" coordsize="8150,2">
              <v:shape style="position:absolute;left:394;top:2851;width:8150;height:2" coordorigin="394,2851" coordsize="8150,0" path="m394,2851l8544,2851e" filled="f" stroked="t" strokeweight=".96pt" strokecolor="#606060">
                <v:path arrowok="t"/>
              </v:shape>
            </v:group>
            <v:group style="position:absolute;left:8342;top:2856;width:1459;height:2" coordorigin="8342,2856" coordsize="1459,2">
              <v:shape style="position:absolute;left:8342;top:2856;width:1459;height:2" coordorigin="8342,2856" coordsize="1459,0" path="m8342,2856l9802,2856e" filled="f" stroked="t" strokeweight=".48pt" strokecolor="#484848">
                <v:path arrowok="t"/>
              </v:shape>
            </v:group>
            <v:group style="position:absolute;left:9758;top:2861;width:1858;height:2" coordorigin="9758,2861" coordsize="1858,2">
              <v:shape style="position:absolute;left:9758;top:2861;width:1858;height:2" coordorigin="9758,2861" coordsize="1858,0" path="m9758,2861l11616,2861e" filled="f" stroked="t" strokeweight=".72pt" strokecolor="#676767">
                <v:path arrowok="t"/>
              </v:shape>
            </v:group>
            <v:group style="position:absolute;left:394;top:3096;width:5665;height:2" coordorigin="394,3096" coordsize="5665,2">
              <v:shape style="position:absolute;left:394;top:3096;width:5665;height:2" coordorigin="394,3096" coordsize="5665,0" path="m394,3096l6059,3096e" filled="f" stroked="t" strokeweight=".48pt" strokecolor="#2F2F2F">
                <v:path arrowok="t"/>
              </v:shape>
            </v:group>
            <v:group style="position:absolute;left:6170;top:3096;width:3661;height:2" coordorigin="6170,3096" coordsize="3661,2">
              <v:shape style="position:absolute;left:6170;top:3096;width:3661;height:2" coordorigin="6170,3096" coordsize="3661,0" path="m6170,3096l9830,3096e" filled="f" stroked="t" strokeweight=".48pt" strokecolor="#2F2F2F">
                <v:path arrowok="t"/>
              </v:shape>
            </v:group>
            <v:group style="position:absolute;left:9773;top:3101;width:1843;height:2" coordorigin="9773,3101" coordsize="1843,2">
              <v:shape style="position:absolute;left:9773;top:3101;width:1843;height:2" coordorigin="9773,3101" coordsize="1843,0" path="m9773,3101l11616,3101e" filled="f" stroked="t" strokeweight=".96pt" strokecolor="#676767">
                <v:path arrowok="t"/>
              </v:shape>
            </v:group>
            <v:group style="position:absolute;left:3869;top:3091;width:2;height:778" coordorigin="3869,3091" coordsize="2,778">
              <v:shape style="position:absolute;left:3869;top:3091;width:2;height:778" coordorigin="3869,3091" coordsize="0,778" path="m3869,3869l3869,3091e" filled="f" stroked="t" strokeweight=".96pt" strokecolor="#545454">
                <v:path arrowok="t"/>
              </v:shape>
            </v:group>
            <v:group style="position:absolute;left:7008;top:3091;width:2;height:778" coordorigin="7008,3091" coordsize="2,778">
              <v:shape style="position:absolute;left:7008;top:3091;width:2;height:778" coordorigin="7008,3091" coordsize="0,778" path="m7008,3869l7008,3091e" filled="f" stroked="t" strokeweight=".96pt" strokecolor="#606060">
                <v:path arrowok="t"/>
              </v:shape>
            </v:group>
            <v:group style="position:absolute;left:3850;top:3533;width:2510;height:2" coordorigin="3850,3533" coordsize="2510,2">
              <v:shape style="position:absolute;left:3850;top:3533;width:2510;height:2" coordorigin="3850,3533" coordsize="2510,0" path="m3850,3533l6360,3533e" filled="f" stroked="t" strokeweight=".96pt" strokecolor="#676767">
                <v:path arrowok="t"/>
              </v:shape>
            </v:group>
            <v:group style="position:absolute;left:6331;top:3538;width:710;height:2" coordorigin="6331,3538" coordsize="710,2">
              <v:shape style="position:absolute;left:6331;top:3538;width:710;height:2" coordorigin="6331,3538" coordsize="710,0" path="m6331,3538l7042,3538e" filled="f" stroked="t" strokeweight=".48pt" strokecolor="#A0A0A0">
                <v:path arrowok="t"/>
              </v:shape>
            </v:group>
            <v:group style="position:absolute;left:6941;top:3547;width:4699;height:2" coordorigin="6941,3547" coordsize="4699,2">
              <v:shape style="position:absolute;left:6941;top:3547;width:4699;height:2" coordorigin="6941,3547" coordsize="4699,0" path="m6941,3547l11640,3547e" filled="f" stroked="t" strokeweight=".96pt" strokecolor="#BCBCBC">
                <v:path arrowok="t"/>
              </v:shape>
            </v:group>
            <v:group style="position:absolute;left:394;top:3859;width:3326;height:2" coordorigin="394,3859" coordsize="3326,2">
              <v:shape style="position:absolute;left:394;top:3859;width:3326;height:2" coordorigin="394,3859" coordsize="3326,0" path="m394,3859l3720,3859e" filled="f" stroked="t" strokeweight=".96pt" strokecolor="#646464">
                <v:path arrowok="t"/>
              </v:shape>
            </v:group>
            <v:group style="position:absolute;left:3662;top:3854;width:7954;height:2" coordorigin="3662,3854" coordsize="7954,2">
              <v:shape style="position:absolute;left:3662;top:3854;width:7954;height:2" coordorigin="3662,3854" coordsize="7954,0" path="m3662,3854l11616,3854e" filled="f" stroked="t" strokeweight=".96pt" strokecolor="#4F4F4F">
                <v:path arrowok="t"/>
              </v:shape>
            </v:group>
            <v:group style="position:absolute;left:11606;top:3494;width:2;height:629" coordorigin="11606,3494" coordsize="2,629">
              <v:shape style="position:absolute;left:11606;top:3494;width:2;height:629" coordorigin="11606,3494" coordsize="0,629" path="m11606,4123l11606,3494e" filled="f" stroked="t" strokeweight=".96pt" strokecolor="#777777">
                <v:path arrowok="t"/>
              </v:shape>
            </v:group>
            <v:group style="position:absolute;left:394;top:4138;width:9014;height:2" coordorigin="394,4138" coordsize="9014,2">
              <v:shape style="position:absolute;left:394;top:4138;width:9014;height:2" coordorigin="394,4138" coordsize="9014,0" path="m394,4138l9408,4138e" filled="f" stroked="t" strokeweight=".96pt" strokecolor="#606060">
                <v:path arrowok="t"/>
              </v:shape>
            </v:group>
            <v:group style="position:absolute;left:2366;top:3850;width:2;height:2491" coordorigin="2366,3850" coordsize="2,2491">
              <v:shape style="position:absolute;left:2366;top:3850;width:2;height:2491" coordorigin="2366,3850" coordsize="0,2491" path="m2366,6341l2366,3850e" filled="f" stroked="t" strokeweight=".48pt" strokecolor="#1C1C1C">
                <v:path arrowok="t"/>
              </v:shape>
            </v:group>
            <v:group style="position:absolute;left:9350;top:4142;width:2266;height:2" coordorigin="9350,4142" coordsize="2266,2">
              <v:shape style="position:absolute;left:9350;top:4142;width:2266;height:2" coordorigin="9350,4142" coordsize="2266,0" path="m9350,4142l11616,4142e" filled="f" stroked="t" strokeweight=".48pt" strokecolor="#2F2F2F">
                <v:path arrowok="t"/>
              </v:shape>
            </v:group>
            <v:group style="position:absolute;left:11611;top:3816;width:2;height:341" coordorigin="11611,3816" coordsize="2,341">
              <v:shape style="position:absolute;left:11611;top:3816;width:2;height:341" coordorigin="11611,3816" coordsize="0,341" path="m11611,4157l11611,3816e" filled="f" stroked="t" strokeweight=".48pt" strokecolor="#909090">
                <v:path arrowok="t"/>
              </v:shape>
            </v:group>
            <v:group style="position:absolute;left:2362;top:4378;width:6859;height:2" coordorigin="2362,4378" coordsize="6859,2">
              <v:shape style="position:absolute;left:2362;top:4378;width:6859;height:2" coordorigin="2362,4378" coordsize="6859,0" path="m2362,4378l9221,4378e" filled="f" stroked="t" strokeweight=".96pt" strokecolor="#606060">
                <v:path arrowok="t"/>
              </v:shape>
            </v:group>
            <v:group style="position:absolute;left:9163;top:4382;width:2453;height:2" coordorigin="9163,4382" coordsize="2453,2">
              <v:shape style="position:absolute;left:9163;top:4382;width:2453;height:2" coordorigin="9163,4382" coordsize="2453,0" path="m9163,4382l11616,4382e" filled="f" stroked="t" strokeweight=".48pt" strokecolor="#343434">
                <v:path arrowok="t"/>
              </v:shape>
            </v:group>
            <v:group style="position:absolute;left:11616;top:4090;width:2;height:4195" coordorigin="11616,4090" coordsize="2,4195">
              <v:shape style="position:absolute;left:11616;top:4090;width:2;height:4195" coordorigin="11616,4090" coordsize="0,4195" path="m11616,8285l11616,4090e" filled="f" stroked="t" strokeweight=".72pt" strokecolor="#484848">
                <v:path arrowok="t"/>
              </v:shape>
            </v:group>
            <v:group style="position:absolute;left:4939;top:4358;width:2;height:254" coordorigin="4939,4358" coordsize="2,254">
              <v:shape style="position:absolute;left:4939;top:4358;width:2;height:254" coordorigin="4939,4358" coordsize="0,254" path="m4939,4613l4939,4358e" filled="f" stroked="t" strokeweight=".96pt" strokecolor="#4B4B4B">
                <v:path arrowok="t"/>
              </v:shape>
            </v:group>
            <v:group style="position:absolute;left:7795;top:4358;width:2;height:254" coordorigin="7795,4358" coordsize="2,254">
              <v:shape style="position:absolute;left:7795;top:4358;width:2;height:254" coordorigin="7795,4358" coordsize="0,254" path="m7795,4613l7795,4358e" filled="f" stroked="t" strokeweight=".48pt" strokecolor="#606060">
                <v:path arrowok="t"/>
              </v:shape>
            </v:group>
            <v:group style="position:absolute;left:11611;top:4334;width:2;height:307" coordorigin="11611,4334" coordsize="2,307">
              <v:shape style="position:absolute;left:11611;top:4334;width:2;height:307" coordorigin="11611,4334" coordsize="0,307" path="m11611,4642l11611,4334e" filled="f" stroked="t" strokeweight=".48pt" strokecolor="#2F2F2F">
                <v:path arrowok="t"/>
              </v:shape>
            </v:group>
            <v:group style="position:absolute;left:4949;top:4584;width:2;height:1973" coordorigin="4949,4584" coordsize="2,1973">
              <v:shape style="position:absolute;left:4949;top:4584;width:2;height:1973" coordorigin="4949,4584" coordsize="0,1973" path="m4949,6557l4949,4584e" filled="f" stroked="t" strokeweight=".48pt" strokecolor="#282828">
                <v:path arrowok="t"/>
              </v:shape>
            </v:group>
            <v:group style="position:absolute;left:4944;top:4862;width:2885;height:2" coordorigin="4944,4862" coordsize="2885,2">
              <v:shape style="position:absolute;left:4944;top:4862;width:2885;height:2" coordorigin="4944,4862" coordsize="2885,0" path="m4944,4862l7829,4862e" filled="f" stroked="t" strokeweight=".48pt" strokecolor="#232323">
                <v:path arrowok="t"/>
              </v:shape>
            </v:group>
            <v:group style="position:absolute;left:7795;top:4613;width:2;height:245" coordorigin="7795,4613" coordsize="2,245">
              <v:shape style="position:absolute;left:7795;top:4613;width:2;height:245" coordorigin="7795,4613" coordsize="0,245" path="m7795,4858l7795,4613e" filled="f" stroked="t" strokeweight=".48pt" strokecolor="#1F1F1F">
                <v:path arrowok="t"/>
              </v:shape>
            </v:group>
            <v:group style="position:absolute;left:7762;top:4867;width:3854;height:2" coordorigin="7762,4867" coordsize="3854,2">
              <v:shape style="position:absolute;left:7762;top:4867;width:3854;height:2" coordorigin="7762,4867" coordsize="3854,0" path="m7762,4867l11616,4867e" filled="f" stroked="t" strokeweight=".96pt" strokecolor="#646464">
                <v:path arrowok="t"/>
              </v:shape>
            </v:group>
            <v:group style="position:absolute;left:4944;top:5107;width:4464;height:2" coordorigin="4944,5107" coordsize="4464,2">
              <v:shape style="position:absolute;left:4944;top:5107;width:4464;height:2" coordorigin="4944,5107" coordsize="4464,0" path="m4944,5107l9408,5107e" filled="f" stroked="t" strokeweight=".96pt" strokecolor="#676767">
                <v:path arrowok="t"/>
              </v:shape>
            </v:group>
            <v:group style="position:absolute;left:9350;top:5112;width:2266;height:2" coordorigin="9350,5112" coordsize="2266,2">
              <v:shape style="position:absolute;left:9350;top:5112;width:2266;height:2" coordorigin="9350,5112" coordsize="2266,0" path="m9350,5112l11616,5112e" filled="f" stroked="t" strokeweight=".48pt" strokecolor="#383838">
                <v:path arrowok="t"/>
              </v:shape>
            </v:group>
            <v:group style="position:absolute;left:4944;top:5347;width:5117;height:2" coordorigin="4944,5347" coordsize="5117,2">
              <v:shape style="position:absolute;left:4944;top:5347;width:5117;height:2" coordorigin="4944,5347" coordsize="5117,0" path="m4944,5347l10061,5347e" filled="f" stroked="t" strokeweight=".96pt" strokecolor="#676767">
                <v:path arrowok="t"/>
              </v:shape>
            </v:group>
            <v:group style="position:absolute;left:9773;top:5352;width:1843;height:2" coordorigin="9773,5352" coordsize="1843,2">
              <v:shape style="position:absolute;left:9773;top:5352;width:1843;height:2" coordorigin="9773,5352" coordsize="1843,0" path="m9773,5352l11616,5352e" filled="f" stroked="t" strokeweight=".48pt" strokecolor="#4B4B4B">
                <v:path arrowok="t"/>
              </v:shape>
            </v:group>
            <v:group style="position:absolute;left:398;top:5338;width:2;height:264" coordorigin="398,5338" coordsize="2,264">
              <v:shape style="position:absolute;left:398;top:5338;width:2;height:264" coordorigin="398,5338" coordsize="0,264" path="m398,5602l398,5338e" filled="f" stroked="t" strokeweight=".48pt" strokecolor="#2B2B2B">
                <v:path arrowok="t"/>
              </v:shape>
            </v:group>
            <v:group style="position:absolute;left:2362;top:5592;width:475;height:2" coordorigin="2362,5592" coordsize="475,2">
              <v:shape style="position:absolute;left:2362;top:5592;width:475;height:2" coordorigin="2362,5592" coordsize="475,0" path="m2362,5592l2837,5592e" filled="f" stroked="t" strokeweight=".48pt" strokecolor="#4B4B4B">
                <v:path arrowok="t"/>
              </v:shape>
            </v:group>
            <v:group style="position:absolute;left:2779;top:5587;width:8822;height:2" coordorigin="2779,5587" coordsize="8822,2">
              <v:shape style="position:absolute;left:2779;top:5587;width:8822;height:2" coordorigin="2779,5587" coordsize="8822,0" path="m2779,5587l11602,5587e" filled="f" stroked="t" strokeweight=".96pt" strokecolor="#676767">
                <v:path arrowok="t"/>
              </v:shape>
            </v:group>
            <v:group style="position:absolute;left:9773;top:5592;width:1848;height:2" coordorigin="9773,5592" coordsize="1848,2">
              <v:shape style="position:absolute;left:9773;top:5592;width:1848;height:2" coordorigin="9773,5592" coordsize="1848,0" path="m9773,5592l11621,5592e" filled="f" stroked="t" strokeweight=".48pt" strokecolor="#4B4B4B">
                <v:path arrowok="t"/>
              </v:shape>
            </v:group>
            <v:group style="position:absolute;left:394;top:5837;width:2520;height:2" coordorigin="394,5837" coordsize="2520,2">
              <v:shape style="position:absolute;left:394;top:5837;width:2520;height:2" coordorigin="394,5837" coordsize="2520,0" path="m394,5837l2914,5837e" filled="f" stroked="t" strokeweight=".96pt" strokecolor="#676767">
                <v:path arrowok="t"/>
              </v:shape>
            </v:group>
            <v:group style="position:absolute;left:398;top:374;width:2;height:15581" coordorigin="398,374" coordsize="2,15581">
              <v:shape style="position:absolute;left:398;top:374;width:2;height:15581" coordorigin="398,374" coordsize="0,15581" path="m398,15955l398,374e" filled="f" stroked="t" strokeweight=".72pt" strokecolor="#3F3F3F">
                <v:path arrowok="t"/>
              </v:shape>
            </v:group>
            <v:group style="position:absolute;left:2352;top:5822;width:1507;height:2" coordorigin="2352,5822" coordsize="1507,2">
              <v:shape style="position:absolute;left:2352;top:5822;width:1507;height:2" coordorigin="2352,5822" coordsize="1507,0" path="m2352,5822l3859,5822e" filled="f" stroked="t" strokeweight=".96pt" strokecolor="#3B3B3B">
                <v:path arrowok="t"/>
              </v:shape>
            </v:group>
            <v:group style="position:absolute;left:3830;top:5832;width:5390;height:2" coordorigin="3830,5832" coordsize="5390,2">
              <v:shape style="position:absolute;left:3830;top:5832;width:5390;height:2" coordorigin="3830,5832" coordsize="5390,0" path="m3830,5832l9221,5832e" filled="f" stroked="t" strokeweight=".48pt" strokecolor="#343434">
                <v:path arrowok="t"/>
              </v:shape>
            </v:group>
            <v:group style="position:absolute;left:9192;top:5822;width:187;height:2" coordorigin="9192,5822" coordsize="187,2">
              <v:shape style="position:absolute;left:9192;top:5822;width:187;height:2" coordorigin="9192,5822" coordsize="187,0" path="m9192,5822l9379,5822e" filled="f" stroked="t" strokeweight=".48pt" strokecolor="#3B3B3B">
                <v:path arrowok="t"/>
              </v:shape>
            </v:group>
            <v:group style="position:absolute;left:9226;top:5837;width:2395;height:2" coordorigin="9226,5837" coordsize="2395,2">
              <v:shape style="position:absolute;left:9226;top:5837;width:2395;height:2" coordorigin="9226,5837" coordsize="2395,0" path="m9226,5837l11621,5837e" filled="f" stroked="t" strokeweight=".72pt" strokecolor="#606060">
                <v:path arrowok="t"/>
              </v:shape>
            </v:group>
            <v:group style="position:absolute;left:11614;top:5371;width:2;height:542" coordorigin="11614,5371" coordsize="2,542">
              <v:shape style="position:absolute;left:11614;top:5371;width:2;height:542" coordorigin="11614,5371" coordsize="0,542" path="m11614,5914l11614,5371e" filled="f" stroked="t" strokeweight=".72pt" strokecolor="#5B5B5B">
                <v:path arrowok="t"/>
              </v:shape>
            </v:group>
            <v:group style="position:absolute;left:7795;top:5818;width:2;height:293" coordorigin="7795,5818" coordsize="2,293">
              <v:shape style="position:absolute;left:7795;top:5818;width:2;height:293" coordorigin="7795,5818" coordsize="0,293" path="m7795,6110l7795,5818e" filled="f" stroked="t" strokeweight=".48pt" strokecolor="#343434">
                <v:path arrowok="t"/>
              </v:shape>
            </v:group>
            <v:group style="position:absolute;left:403;top:6082;width:2;height:730" coordorigin="403,6082" coordsize="2,730">
              <v:shape style="position:absolute;left:403;top:6082;width:2;height:730" coordorigin="403,6082" coordsize="0,730" path="m403,6811l403,6082e" filled="f" stroked="t" strokeweight=".72pt" strokecolor="#4B4B4B">
                <v:path arrowok="t"/>
              </v:shape>
            </v:group>
            <v:group style="position:absolute;left:2362;top:6307;width:9254;height:2" coordorigin="2362,6307" coordsize="9254,2">
              <v:shape style="position:absolute;left:2362;top:6307;width:9254;height:2" coordorigin="2362,6307" coordsize="9254,0" path="m2362,6307l11616,6307e" filled="f" stroked="t" strokeweight=".96pt" strokecolor="#606060">
                <v:path arrowok="t"/>
              </v:shape>
            </v:group>
            <v:group style="position:absolute;left:7795;top:6110;width:2;height:470" coordorigin="7795,6110" coordsize="2,470">
              <v:shape style="position:absolute;left:7795;top:6110;width:2;height:470" coordorigin="7795,6110" coordsize="0,470" path="m7795,6581l7795,6110e" filled="f" stroked="t" strokeweight=".48pt" strokecolor="#606060">
                <v:path arrowok="t"/>
              </v:shape>
            </v:group>
            <v:group style="position:absolute;left:11611;top:6082;width:2;height:1694" coordorigin="11611,6082" coordsize="2,1694">
              <v:shape style="position:absolute;left:11611;top:6082;width:2;height:1694" coordorigin="11611,6082" coordsize="0,1694" path="m11611,7776l11611,6082e" filled="f" stroked="t" strokeweight=".48pt" strokecolor="#343434">
                <v:path arrowok="t"/>
              </v:shape>
            </v:group>
            <v:group style="position:absolute;left:2371;top:6283;width:2;height:317" coordorigin="2371,6283" coordsize="2,317">
              <v:shape style="position:absolute;left:2371;top:6283;width:2;height:317" coordorigin="2371,6283" coordsize="0,317" path="m2371,6600l2371,6283e" filled="f" stroked="t" strokeweight=".72pt" strokecolor="#3F3F3F">
                <v:path arrowok="t"/>
              </v:shape>
            </v:group>
            <v:group style="position:absolute;left:2362;top:6547;width:6859;height:2" coordorigin="2362,6547" coordsize="6859,2">
              <v:shape style="position:absolute;left:2362;top:6547;width:6859;height:2" coordorigin="2362,6547" coordsize="6859,0" path="m2362,6547l9221,6547e" filled="f" stroked="t" strokeweight=".72pt" strokecolor="#575757">
                <v:path arrowok="t"/>
              </v:shape>
            </v:group>
            <v:group style="position:absolute;left:9163;top:6552;width:2453;height:2" coordorigin="9163,6552" coordsize="2453,2">
              <v:shape style="position:absolute;left:9163;top:6552;width:2453;height:2" coordorigin="9163,6552" coordsize="2453,0" path="m9163,6552l11616,6552e" filled="f" stroked="t" strokeweight=".48pt" strokecolor="#2B2B2B">
                <v:path arrowok="t"/>
              </v:shape>
            </v:group>
            <v:group style="position:absolute;left:394;top:6792;width:11222;height:2" coordorigin="394,6792" coordsize="11222,2">
              <v:shape style="position:absolute;left:394;top:6792;width:11222;height:2" coordorigin="394,6792" coordsize="11222,0" path="m394,6792l11616,6792e" filled="f" stroked="t" strokeweight=".48pt" strokecolor="#282828">
                <v:path arrowok="t"/>
              </v:shape>
            </v:group>
            <v:group style="position:absolute;left:2366;top:6542;width:2;height:269" coordorigin="2366,6542" coordsize="2,269">
              <v:shape style="position:absolute;left:2366;top:6542;width:2;height:269" coordorigin="2366,6542" coordsize="0,269" path="m2366,6811l2366,6542e" filled="f" stroked="t" strokeweight=".72pt" strokecolor="#282828">
                <v:path arrowok="t"/>
              </v:shape>
            </v:group>
            <v:group style="position:absolute;left:2371;top:6744;width:2;height:552" coordorigin="2371,6744" coordsize="2,552">
              <v:shape style="position:absolute;left:2371;top:6744;width:2;height:552" coordorigin="2371,6744" coordsize="0,552" path="m2371,7296l2371,6744e" filled="f" stroked="t" strokeweight=".72pt" strokecolor="#444444">
                <v:path arrowok="t"/>
              </v:shape>
            </v:group>
            <v:group style="position:absolute;left:394;top:7267;width:11222;height:2" coordorigin="394,7267" coordsize="11222,2">
              <v:shape style="position:absolute;left:394;top:7267;width:11222;height:2" coordorigin="394,7267" coordsize="11222,0" path="m394,7267l11616,7267e" filled="f" stroked="t" strokeweight=".96pt" strokecolor="#606060">
                <v:path arrowok="t"/>
              </v:shape>
            </v:group>
            <v:group style="position:absolute;left:2366;top:7219;width:2;height:3086" coordorigin="2366,7219" coordsize="2,3086">
              <v:shape style="position:absolute;left:2366;top:7219;width:2;height:3086" coordorigin="2366,7219" coordsize="0,3086" path="m2366,10306l2366,7219e" filled="f" stroked="t" strokeweight=".48pt" strokecolor="#1C1C1C">
                <v:path arrowok="t"/>
              </v:shape>
            </v:group>
            <v:group style="position:absolute;left:4949;top:7258;width:2;height:739" coordorigin="4949,7258" coordsize="2,739">
              <v:shape style="position:absolute;left:4949;top:7258;width:2;height:739" coordorigin="4949,7258" coordsize="0,739" path="m4949,7997l4949,7258e" filled="f" stroked="t" strokeweight=".48pt" strokecolor="#2F2F2F">
                <v:path arrowok="t"/>
              </v:shape>
            </v:group>
            <v:group style="position:absolute;left:4944;top:7507;width:4886;height:2" coordorigin="4944,7507" coordsize="4886,2">
              <v:shape style="position:absolute;left:4944;top:7507;width:4886;height:2" coordorigin="4944,7507" coordsize="4886,0" path="m4944,7507l9830,7507e" filled="f" stroked="t" strokeweight=".96pt" strokecolor="#606060">
                <v:path arrowok="t"/>
              </v:shape>
            </v:group>
            <v:group style="position:absolute;left:9773;top:7512;width:1843;height:2" coordorigin="9773,7512" coordsize="1843,2">
              <v:shape style="position:absolute;left:9773;top:7512;width:1843;height:2" coordorigin="9773,7512" coordsize="1843,0" path="m9773,7512l11616,7512e" filled="f" stroked="t" strokeweight=".48pt" strokecolor="#343434">
                <v:path arrowok="t"/>
              </v:shape>
            </v:group>
            <v:group style="position:absolute;left:4944;top:7752;width:4896;height:2" coordorigin="4944,7752" coordsize="4896,2">
              <v:shape style="position:absolute;left:4944;top:7752;width:4896;height:2" coordorigin="4944,7752" coordsize="4896,0" path="m4944,7752l9840,7752e" filled="f" stroked="t" strokeweight=".48pt" strokecolor="#383838">
                <v:path arrowok="t"/>
              </v:shape>
            </v:group>
            <v:group style="position:absolute;left:9811;top:7498;width:2;height:274" coordorigin="9811,7498" coordsize="2,274">
              <v:shape style="position:absolute;left:9811;top:7498;width:2;height:274" coordorigin="9811,7498" coordsize="0,274" path="m9811,7771l9811,7498e" filled="f" stroked="t" strokeweight=".96pt" strokecolor="#575757">
                <v:path arrowok="t"/>
              </v:shape>
            </v:group>
            <v:group style="position:absolute;left:9763;top:7757;width:1858;height:2" coordorigin="9763,7757" coordsize="1858,2">
              <v:shape style="position:absolute;left:9763;top:7757;width:1858;height:2" coordorigin="9763,7757" coordsize="1858,0" path="m9763,7757l11621,7757e" filled="f" stroked="t" strokeweight=".96pt" strokecolor="#646464">
                <v:path arrowok="t"/>
              </v:shape>
            </v:group>
            <v:group style="position:absolute;left:394;top:7997;width:2520;height:2" coordorigin="394,7997" coordsize="2520,2">
              <v:shape style="position:absolute;left:394;top:7997;width:2520;height:2" coordorigin="394,7997" coordsize="2520,0" path="m394,7997l2914,7997e" filled="f" stroked="t" strokeweight=".96pt" strokecolor="#676767">
                <v:path arrowok="t"/>
              </v:shape>
            </v:group>
            <v:group style="position:absolute;left:2808;top:8016;width:149;height:2" coordorigin="2808,8016" coordsize="149,2">
              <v:shape style="position:absolute;left:2808;top:8016;width:149;height:2" coordorigin="2808,8016" coordsize="149,0" path="m2808,8016l2957,8016e" filled="f" stroked="t" strokeweight=".48pt" strokecolor="#000000">
                <v:path arrowok="t"/>
              </v:shape>
            </v:group>
            <v:group style="position:absolute;left:2957;top:8016;width:734;height:2" coordorigin="2957,8016" coordsize="734,2">
              <v:shape style="position:absolute;left:2957;top:8016;width:734;height:2" coordorigin="2957,8016" coordsize="734,0" path="m2957,8016l3691,8016e" filled="f" stroked="t" strokeweight=".96pt" strokecolor="#A3A3A3">
                <v:path arrowok="t"/>
              </v:shape>
            </v:group>
            <v:group style="position:absolute;left:3662;top:7992;width:3168;height:2" coordorigin="3662,7992" coordsize="3168,2">
              <v:shape style="position:absolute;left:3662;top:7992;width:3168;height:2" coordorigin="3662,7992" coordsize="3168,0" path="m3662,7992l6830,7992e" filled="f" stroked="t" strokeweight=".48pt" strokecolor="#343434">
                <v:path arrowok="t"/>
              </v:shape>
            </v:group>
            <v:group style="position:absolute;left:6802;top:8016;width:1570;height:2" coordorigin="6802,8016" coordsize="1570,2">
              <v:shape style="position:absolute;left:6802;top:8016;width:1570;height:2" coordorigin="6802,8016" coordsize="1570,0" path="m6802,8016l8371,8016e" filled="f" stroked="t" strokeweight=".48pt" strokecolor="#000000">
                <v:path arrowok="t"/>
              </v:shape>
            </v:group>
            <v:group style="position:absolute;left:8371;top:8016;width:821;height:2" coordorigin="8371,8016" coordsize="821,2">
              <v:shape style="position:absolute;left:8371;top:8016;width:821;height:2" coordorigin="8371,8016" coordsize="821,0" path="m8371,8016l9192,8016e" filled="f" stroked="t" strokeweight=".96pt" strokecolor="#979797">
                <v:path arrowok="t"/>
              </v:shape>
            </v:group>
            <v:group style="position:absolute;left:9024;top:7997;width:2597;height:2" coordorigin="9024,7997" coordsize="2597,2">
              <v:shape style="position:absolute;left:9024;top:7997;width:2597;height:2" coordorigin="9024,7997" coordsize="2597,0" path="m9024,7997l11621,7997e" filled="f" stroked="t" strokeweight=".96pt" strokecolor="#606060">
                <v:path arrowok="t"/>
              </v:shape>
            </v:group>
            <v:group style="position:absolute;left:11616;top:8026;width:2;height:5208" coordorigin="11616,8026" coordsize="2,5208">
              <v:shape style="position:absolute;left:11616;top:8026;width:2;height:5208" coordorigin="11616,8026" coordsize="0,5208" path="m11616,13234l11616,8026e" filled="f" stroked="t" strokeweight=".96pt" strokecolor="#606060">
                <v:path arrowok="t"/>
              </v:shape>
            </v:group>
            <v:group style="position:absolute;left:389;top:8794;width:1301;height:2" coordorigin="389,8794" coordsize="1301,2">
              <v:shape style="position:absolute;left:389;top:8794;width:1301;height:2" coordorigin="389,8794" coordsize="1301,0" path="m389,8794l1690,8794e" filled="f" stroked="t" strokeweight=".48pt" strokecolor="#0C0C0C">
                <v:path arrowok="t"/>
              </v:shape>
            </v:group>
            <v:group style="position:absolute;left:1690;top:8794;width:672;height:2" coordorigin="1690,8794" coordsize="672,2">
              <v:shape style="position:absolute;left:1690;top:8794;width:672;height:2" coordorigin="1690,8794" coordsize="672,0" path="m1690,8794l2362,8794e" filled="f" stroked="t" strokeweight=".48pt" strokecolor="#343434">
                <v:path arrowok="t"/>
              </v:shape>
            </v:group>
            <v:group style="position:absolute;left:2323;top:8808;width:1114;height:2" coordorigin="2323,8808" coordsize="1114,2">
              <v:shape style="position:absolute;left:2323;top:8808;width:1114;height:2" coordorigin="2323,8808" coordsize="1114,0" path="m2323,8808l3437,8808e" filled="f" stroked="t" strokeweight=".48pt" strokecolor="#2F2F2F">
                <v:path arrowok="t"/>
              </v:shape>
            </v:group>
            <v:group style="position:absolute;left:3379;top:8803;width:8246;height:2" coordorigin="3379,8803" coordsize="8246,2">
              <v:shape style="position:absolute;left:3379;top:8803;width:8246;height:2" coordorigin="3379,8803" coordsize="8246,0" path="m3379,8803l11626,8803e" filled="f" stroked="t" strokeweight=".96pt" strokecolor="#5B5B5B">
                <v:path arrowok="t"/>
              </v:shape>
            </v:group>
            <v:group style="position:absolute;left:398;top:9010;width:2;height:269" coordorigin="398,9010" coordsize="2,269">
              <v:shape style="position:absolute;left:398;top:9010;width:2;height:269" coordorigin="398,9010" coordsize="0,269" path="m398,9278l398,9010e" filled="f" stroked="t" strokeweight=".48pt" strokecolor="#181818">
                <v:path arrowok="t"/>
              </v:shape>
            </v:group>
            <v:group style="position:absolute;left:394;top:9926;width:2227;height:2" coordorigin="394,9926" coordsize="2227,2">
              <v:shape style="position:absolute;left:394;top:9926;width:2227;height:2" coordorigin="394,9926" coordsize="2227,0" path="m394,9926l2621,9926e" filled="f" stroked="t" strokeweight=".96pt" strokecolor="#646464">
                <v:path arrowok="t"/>
              </v:shape>
            </v:group>
            <v:group style="position:absolute;left:2323;top:9922;width:5501;height:2" coordorigin="2323,9922" coordsize="5501,2">
              <v:shape style="position:absolute;left:2323;top:9922;width:5501;height:2" coordorigin="2323,9922" coordsize="5501,0" path="m2323,9922l7824,9922e" filled="f" stroked="t" strokeweight=".48pt" strokecolor="#484848">
                <v:path arrowok="t"/>
              </v:shape>
            </v:group>
            <v:group style="position:absolute;left:7603;top:9917;width:1805;height:2" coordorigin="7603,9917" coordsize="1805,2">
              <v:shape style="position:absolute;left:7603;top:9917;width:1805;height:2" coordorigin="7603,9917" coordsize="1805,0" path="m7603,9917l9408,9917e" filled="f" stroked="t" strokeweight=".96pt" strokecolor="#676767">
                <v:path arrowok="t"/>
              </v:shape>
            </v:group>
            <v:group style="position:absolute;left:9350;top:9922;width:2275;height:2" coordorigin="9350,9922" coordsize="2275,2">
              <v:shape style="position:absolute;left:9350;top:9922;width:2275;height:2" coordorigin="9350,9922" coordsize="2275,0" path="m9350,9922l11626,9922e" filled="f" stroked="t" strokeweight=".48pt" strokecolor="#3B3B3B">
                <v:path arrowok="t"/>
              </v:shape>
            </v:group>
            <v:group style="position:absolute;left:394;top:10262;width:3826;height:2" coordorigin="394,10262" coordsize="3826,2">
              <v:shape style="position:absolute;left:394;top:10262;width:3826;height:2" coordorigin="394,10262" coordsize="3826,0" path="m394,10262l4219,10262e" filled="f" stroked="t" strokeweight=".96pt" strokecolor="#6B6B6B">
                <v:path arrowok="t"/>
              </v:shape>
            </v:group>
            <v:group style="position:absolute;left:3859;top:10267;width:475;height:2" coordorigin="3859,10267" coordsize="475,2">
              <v:shape style="position:absolute;left:3859;top:10267;width:475;height:2" coordorigin="3859,10267" coordsize="475,0" path="m3859,10267l4334,10267e" filled="f" stroked="t" strokeweight=".96pt" strokecolor="#575757">
                <v:path arrowok="t"/>
              </v:shape>
            </v:group>
            <v:group style="position:absolute;left:4334;top:10267;width:4858;height:2" coordorigin="4334,10267" coordsize="4858,2">
              <v:shape style="position:absolute;left:4334;top:10267;width:4858;height:2" coordorigin="4334,10267" coordsize="4858,0" path="m4334,10267l9192,10267e" filled="f" stroked="t" strokeweight=".48pt" strokecolor="#707070">
                <v:path arrowok="t"/>
              </v:shape>
            </v:group>
            <v:group style="position:absolute;left:9192;top:10267;width:2419;height:2" coordorigin="9192,10267" coordsize="2419,2">
              <v:shape style="position:absolute;left:9192;top:10267;width:2419;height:2" coordorigin="9192,10267" coordsize="2419,0" path="m9192,10267l11611,10267e" filled="f" stroked="t" strokeweight=".96pt" strokecolor="#575757">
                <v:path arrowok="t"/>
              </v:shape>
            </v:group>
            <v:group style="position:absolute;left:394;top:10502;width:6125;height:2" coordorigin="394,10502" coordsize="6125,2">
              <v:shape style="position:absolute;left:394;top:10502;width:6125;height:2" coordorigin="394,10502" coordsize="6125,0" path="m394,10502l6518,10502e" filled="f" stroked="t" strokeweight=".96pt" strokecolor="#676767">
                <v:path arrowok="t"/>
              </v:shape>
            </v:group>
            <v:group style="position:absolute;left:2366;top:10214;width:2;height:346" coordorigin="2366,10214" coordsize="2,346">
              <v:shape style="position:absolute;left:2366;top:10214;width:2;height:346" coordorigin="2366,10214" coordsize="0,346" path="m2366,10560l2366,10214e" filled="f" stroked="t" strokeweight=".72pt" strokecolor="#343434">
                <v:path arrowok="t"/>
              </v:shape>
            </v:group>
            <v:group style="position:absolute;left:6360;top:10488;width:442;height:2" coordorigin="6360,10488" coordsize="442,2">
              <v:shape style="position:absolute;left:6360;top:10488;width:442;height:2" coordorigin="6360,10488" coordsize="442,0" path="m6360,10488l6802,10488e" filled="f" stroked="t" strokeweight=".48pt" strokecolor="#2F2F2F">
                <v:path arrowok="t"/>
              </v:shape>
            </v:group>
            <v:group style="position:absolute;left:6802;top:10488;width:202;height:2" coordorigin="6802,10488" coordsize="202,2">
              <v:shape style="position:absolute;left:6802;top:10488;width:202;height:2" coordorigin="6802,10488" coordsize="202,0" path="m6802,10488l7003,10488e" filled="f" stroked="t" strokeweight=".96pt" strokecolor="#383838">
                <v:path arrowok="t"/>
              </v:shape>
            </v:group>
            <v:group style="position:absolute;left:7003;top:10488;width:1368;height:2" coordorigin="7003,10488" coordsize="1368,2">
              <v:shape style="position:absolute;left:7003;top:10488;width:1368;height:2" coordorigin="7003,10488" coordsize="1368,0" path="m7003,10488l8371,10488e" filled="f" stroked="t" strokeweight=".48pt" strokecolor="#343434">
                <v:path arrowok="t"/>
              </v:shape>
            </v:group>
            <v:group style="position:absolute;left:8069;top:10502;width:3557;height:2" coordorigin="8069,10502" coordsize="3557,2">
              <v:shape style="position:absolute;left:8069;top:10502;width:3557;height:2" coordorigin="8069,10502" coordsize="3557,0" path="m8069,10502l11626,10502e" filled="f" stroked="t" strokeweight=".96pt" strokecolor="#606060">
                <v:path arrowok="t"/>
              </v:shape>
            </v:group>
            <v:group style="position:absolute;left:2371;top:10450;width:2;height:1536" coordorigin="2371,10450" coordsize="2,1536">
              <v:shape style="position:absolute;left:2371;top:10450;width:2;height:1536" coordorigin="2371,10450" coordsize="0,1536" path="m2371,11986l2371,10450e" filled="f" stroked="t" strokeweight=".96pt" strokecolor="#4F4F4F">
                <v:path arrowok="t"/>
              </v:shape>
            </v:group>
            <v:group style="position:absolute;left:394;top:10987;width:2002;height:2" coordorigin="394,10987" coordsize="2002,2">
              <v:shape style="position:absolute;left:394;top:10987;width:2002;height:2" coordorigin="394,10987" coordsize="2002,0" path="m394,10987l2395,10987e" filled="f" stroked="t" strokeweight=".48pt" strokecolor="#383838">
                <v:path arrowok="t"/>
              </v:shape>
            </v:group>
            <v:group style="position:absolute;left:2318;top:10982;width:9307;height:2" coordorigin="2318,10982" coordsize="9307,2">
              <v:shape style="position:absolute;left:2318;top:10982;width:9307;height:2" coordorigin="2318,10982" coordsize="9307,0" path="m2318,10982l11626,10982e" filled="f" stroked="t" strokeweight=".96pt" strokecolor="#606060">
                <v:path arrowok="t"/>
              </v:shape>
            </v:group>
            <v:group style="position:absolute;left:389;top:11213;width:1301;height:2" coordorigin="389,11213" coordsize="1301,2">
              <v:shape style="position:absolute;left:389;top:11213;width:1301;height:2" coordorigin="389,11213" coordsize="1301,0" path="m389,11213l1690,11213e" filled="f" stroked="t" strokeweight=".48pt" strokecolor="#484848">
                <v:path arrowok="t"/>
              </v:shape>
            </v:group>
            <v:group style="position:absolute;left:1690;top:11213;width:677;height:2" coordorigin="1690,11213" coordsize="677,2">
              <v:shape style="position:absolute;left:1690;top:11213;width:677;height:2" coordorigin="1690,11213" coordsize="677,0" path="m1690,11213l2366,11213e" filled="f" stroked="t" strokeweight=".48pt" strokecolor="#343434">
                <v:path arrowok="t"/>
              </v:shape>
            </v:group>
            <v:group style="position:absolute;left:2318;top:11227;width:667;height:2" coordorigin="2318,11227" coordsize="667,2">
              <v:shape style="position:absolute;left:2318;top:11227;width:667;height:2" coordorigin="2318,11227" coordsize="667,0" path="m2318,11227l2986,11227e" filled="f" stroked="t" strokeweight=".48pt" strokecolor="#3B3B3B">
                <v:path arrowok="t"/>
              </v:shape>
            </v:group>
            <v:group style="position:absolute;left:2928;top:11222;width:6480;height:2" coordorigin="2928,11222" coordsize="6480,2">
              <v:shape style="position:absolute;left:2928;top:11222;width:6480;height:2" coordorigin="2928,11222" coordsize="6480,0" path="m2928,11222l9408,11222e" filled="f" stroked="t" strokeweight=".96pt" strokecolor="#5B5B5B">
                <v:path arrowok="t"/>
              </v:shape>
            </v:group>
            <v:group style="position:absolute;left:9350;top:11227;width:2275;height:2" coordorigin="9350,11227" coordsize="2275,2">
              <v:shape style="position:absolute;left:9350;top:11227;width:2275;height:2" coordorigin="9350,11227" coordsize="2275,0" path="m9350,11227l11626,11227e" filled="f" stroked="t" strokeweight=".48pt" strokecolor="#383838">
                <v:path arrowok="t"/>
              </v:shape>
            </v:group>
            <v:group style="position:absolute;left:394;top:11472;width:4574;height:2" coordorigin="394,11472" coordsize="4574,2">
              <v:shape style="position:absolute;left:394;top:11472;width:4574;height:2" coordorigin="394,11472" coordsize="4574,0" path="m394,11472l4968,11472e" filled="f" stroked="t" strokeweight=".72pt" strokecolor="#5B5B5B">
                <v:path arrowok="t"/>
              </v:shape>
            </v:group>
            <v:group style="position:absolute;left:1109;top:11222;width:2;height:3725" coordorigin="1109,11222" coordsize="2,3725">
              <v:shape style="position:absolute;left:1109;top:11222;width:2;height:3725" coordorigin="1109,11222" coordsize="0,3725" path="m1109,14947l1109,11222e" filled="f" stroked="t" strokeweight=".48pt" strokecolor="#232323">
                <v:path arrowok="t"/>
              </v:shape>
            </v:group>
            <v:group style="position:absolute;left:1699;top:11222;width:2;height:4723" coordorigin="1699,11222" coordsize="2,4723">
              <v:shape style="position:absolute;left:1699;top:11222;width:2;height:4723" coordorigin="1699,11222" coordsize="0,4723" path="m1699,15946l1699,11222e" filled="f" stroked="t" strokeweight=".96pt" strokecolor="#676767">
                <v:path arrowok="t"/>
              </v:shape>
            </v:group>
            <v:group style="position:absolute;left:4910;top:11467;width:3490;height:2" coordorigin="4910,11467" coordsize="3490,2">
              <v:shape style="position:absolute;left:4910;top:11467;width:3490;height:2" coordorigin="4910,11467" coordsize="3490,0" path="m4910,11467l8400,11467e" filled="f" stroked="t" strokeweight=".48pt" strokecolor="#2B2B2B">
                <v:path arrowok="t"/>
              </v:shape>
            </v:group>
            <v:group style="position:absolute;left:7426;top:11213;width:2;height:4723" coordorigin="7426,11213" coordsize="2,4723">
              <v:shape style="position:absolute;left:7426;top:11213;width:2;height:4723" coordorigin="7426,11213" coordsize="0,4723" path="m7426,15936l7426,11213e" filled="f" stroked="t" strokeweight=".48pt" strokecolor="#484848">
                <v:path arrowok="t"/>
              </v:shape>
            </v:group>
            <v:group style="position:absolute;left:8342;top:11472;width:3283;height:2" coordorigin="8342,11472" coordsize="3283,2">
              <v:shape style="position:absolute;left:8342;top:11472;width:3283;height:2" coordorigin="8342,11472" coordsize="3283,0" path="m8342,11472l11626,11472e" filled="f" stroked="t" strokeweight=".96pt" strokecolor="#606060">
                <v:path arrowok="t"/>
              </v:shape>
            </v:group>
            <v:group style="position:absolute;left:398;top:11722;width:2;height:1752" coordorigin="398,11722" coordsize="2,1752">
              <v:shape style="position:absolute;left:398;top:11722;width:2;height:1752" coordorigin="398,11722" coordsize="0,1752" path="m398,13474l398,11722e" filled="f" stroked="t" strokeweight=".48pt" strokecolor="#181818">
                <v:path arrowok="t"/>
              </v:shape>
            </v:group>
            <v:group style="position:absolute;left:7426;top:11722;width:2;height:1512" coordorigin="7426,11722" coordsize="2,1512">
              <v:shape style="position:absolute;left:7426;top:11722;width:2;height:1512" coordorigin="7426,11722" coordsize="0,1512" path="m7426,13234l7426,11722e" filled="f" stroked="t" strokeweight=".48pt" strokecolor="#232323">
                <v:path arrowok="t"/>
              </v:shape>
            </v:group>
            <v:group style="position:absolute;left:2366;top:11928;width:2;height:1306" coordorigin="2366,11928" coordsize="2,1306">
              <v:shape style="position:absolute;left:2366;top:11928;width:2;height:1306" coordorigin="2366,11928" coordsize="0,1306" path="m2366,13234l2366,11928e" filled="f" stroked="t" strokeweight=".48pt" strokecolor="#2B2B2B">
                <v:path arrowok="t"/>
              </v:shape>
            </v:group>
            <v:group style="position:absolute;left:2371;top:13176;width:2;height:2141" coordorigin="2371,13176" coordsize="2,2141">
              <v:shape style="position:absolute;left:2371;top:13176;width:2;height:2141" coordorigin="2371,13176" coordsize="0,2141" path="m2371,15317l2371,13176e" filled="f" stroked="t" strokeweight=".96pt" strokecolor="#575757">
                <v:path arrowok="t"/>
              </v:shape>
            </v:group>
            <v:group style="position:absolute;left:7430;top:13176;width:2;height:2760" coordorigin="7430,13176" coordsize="2,2760">
              <v:shape style="position:absolute;left:7430;top:13176;width:2;height:2760" coordorigin="7430,13176" coordsize="0,2760" path="m7430,15936l7430,13176e" filled="f" stroked="t" strokeweight=".96pt" strokecolor="#5B5B5B">
                <v:path arrowok="t"/>
              </v:shape>
            </v:group>
            <v:group style="position:absolute;left:11621;top:4128;width:2;height:11818" coordorigin="11621,4128" coordsize="2,11818">
              <v:shape style="position:absolute;left:11621;top:4128;width:2;height:11818" coordorigin="11621,4128" coordsize="0,11818" path="m11621,15946l11621,4128e" filled="f" stroked="t" strokeweight=".48pt" strokecolor="#4B4B4F">
                <v:path arrowok="t"/>
              </v:shape>
            </v:group>
            <v:group style="position:absolute;left:389;top:13675;width:365;height:2" coordorigin="389,13675" coordsize="365,2">
              <v:shape style="position:absolute;left:389;top:13675;width:365;height:2" coordorigin="389,13675" coordsize="365,0" path="m389,13675l754,13675e" filled="f" stroked="t" strokeweight=".48pt" strokecolor="#131313">
                <v:path arrowok="t"/>
              </v:shape>
            </v:group>
            <v:group style="position:absolute;left:754;top:13675;width:346;height:2" coordorigin="754,13675" coordsize="346,2">
              <v:shape style="position:absolute;left:754;top:13675;width:346;height:2" coordorigin="754,13675" coordsize="346,0" path="m754,13675l1099,13675e" filled="f" stroked="t" strokeweight=".48pt" strokecolor="#000000">
                <v:path arrowok="t"/>
              </v:shape>
            </v:group>
            <v:group style="position:absolute;left:1090;top:13675;width:1277;height:2" coordorigin="1090,13675" coordsize="1277,2">
              <v:shape style="position:absolute;left:1090;top:13675;width:1277;height:2" coordorigin="1090,13675" coordsize="1277,0" path="m1090,13675l2366,13675e" filled="f" stroked="t" strokeweight=".48pt" strokecolor="#484848">
                <v:path arrowok="t"/>
              </v:shape>
            </v:group>
            <v:group style="position:absolute;left:398;top:13642;width:2;height:629" coordorigin="398,13642" coordsize="2,629">
              <v:shape style="position:absolute;left:398;top:13642;width:2;height:629" coordorigin="398,13642" coordsize="0,629" path="m398,14270l398,13642e" filled="f" stroked="t" strokeweight=".48pt" strokecolor="#1C1C1C">
                <v:path arrowok="t"/>
              </v:shape>
            </v:group>
            <v:group style="position:absolute;left:9192;top:13934;width:187;height:2" coordorigin="9192,13934" coordsize="187,2">
              <v:shape style="position:absolute;left:9192;top:13934;width:187;height:2" coordorigin="9192,13934" coordsize="187,0" path="m9192,13934l9379,13934e" filled="f" stroked="t" strokeweight=".96pt" strokecolor="#282FA0">
                <v:path arrowok="t"/>
              </v:shape>
            </v:group>
            <v:group style="position:absolute;left:9379;top:13934;width:2232;height:2" coordorigin="9379,13934" coordsize="2232,2">
              <v:shape style="position:absolute;left:9379;top:13934;width:2232;height:2" coordorigin="9379,13934" coordsize="2232,0" path="m9379,13934l11611,13934e" filled="f" stroked="t" strokeweight="1.44pt" strokecolor="#3F4BA0">
                <v:path arrowok="t"/>
              </v:shape>
            </v:group>
            <v:group style="position:absolute;left:11621;top:13891;width:2;height:758" coordorigin="11621,13891" coordsize="2,758">
              <v:shape style="position:absolute;left:11621;top:13891;width:2;height:758" coordorigin="11621,13891" coordsize="0,758" path="m11621,14650l11621,13891e" filled="f" stroked="t" strokeweight=".48pt" strokecolor="#343434">
                <v:path arrowok="t"/>
              </v:shape>
            </v:group>
            <v:group style="position:absolute;left:403;top:14510;width:2;height:1440" coordorigin="403,14510" coordsize="2,1440">
              <v:shape style="position:absolute;left:403;top:14510;width:2;height:1440" coordorigin="403,14510" coordsize="0,1440" path="m403,15950l403,14510e" filled="f" stroked="t" strokeweight=".96pt" strokecolor="#5B5B5B">
                <v:path arrowok="t"/>
              </v:shape>
            </v:group>
            <v:group style="position:absolute;left:11616;top:14592;width:2;height:1354" coordorigin="11616,14592" coordsize="2,1354">
              <v:shape style="position:absolute;left:11616;top:14592;width:2;height:1354" coordorigin="11616,14592" coordsize="0,1354" path="m11616,15946l11616,14592e" filled="f" stroked="t" strokeweight=".96pt" strokecolor="#646464">
                <v:path arrowok="t"/>
              </v:shape>
            </v:group>
            <v:group style="position:absolute;left:1109;top:14890;width:2;height:211" coordorigin="1109,14890" coordsize="2,211">
              <v:shape style="position:absolute;left:1109;top:14890;width:2;height:211" coordorigin="1109,14890" coordsize="0,211" path="m1109,15101l1109,14890e" filled="f" stroked="t" strokeweight=".48pt" strokecolor="#3B3B3B">
                <v:path arrowok="t"/>
              </v:shape>
            </v:group>
            <v:group style="position:absolute;left:1114;top:15034;width:2;height:912" coordorigin="1114,15034" coordsize="2,912">
              <v:shape style="position:absolute;left:1114;top:15034;width:2;height:912" coordorigin="1114,15034" coordsize="0,912" path="m1114,15946l1114,15034e" filled="f" stroked="t" strokeweight=".96pt" strokecolor="#5B5B5B">
                <v:path arrowok="t"/>
              </v:shape>
            </v:group>
            <v:group style="position:absolute;left:2376;top:15259;width:2;height:686" coordorigin="2376,15259" coordsize="2,686">
              <v:shape style="position:absolute;left:2376;top:15259;width:2;height:686" coordorigin="2376,15259" coordsize="0,686" path="m2376,15946l2376,15259e" filled="f" stroked="t" strokeweight=".48pt" strokecolor="#383B3B">
                <v:path arrowok="t"/>
              </v:shape>
            </v:group>
            <v:group style="position:absolute;left:394;top:15941;width:739;height:2" coordorigin="394,15941" coordsize="739,2">
              <v:shape style="position:absolute;left:394;top:15941;width:739;height:2" coordorigin="394,15941" coordsize="739,0" path="m394,15941l1133,15941e" filled="f" stroked="t" strokeweight=".48pt" strokecolor="#4F544F">
                <v:path arrowok="t"/>
              </v:shape>
            </v:group>
            <v:group style="position:absolute;left:1056;top:15936;width:672;height:2" coordorigin="1056,15936" coordsize="672,2">
              <v:shape style="position:absolute;left:1056;top:15936;width:672;height:2" coordorigin="1056,15936" coordsize="672,0" path="m1056,15936l1728,15936e" filled="f" stroked="t" strokeweight=".72pt" strokecolor="#606464">
                <v:path arrowok="t"/>
              </v:shape>
            </v:group>
            <v:group style="position:absolute;left:1613;top:15936;width:2275;height:2" coordorigin="1613,15936" coordsize="2275,2">
              <v:shape style="position:absolute;left:1613;top:15936;width:2275;height:2" coordorigin="1613,15936" coordsize="2275,0" path="m1613,15936l3888,15936e" filled="f" stroked="t" strokeweight=".96pt" strokecolor="#777777">
                <v:path arrowok="t"/>
              </v:shape>
            </v:group>
            <v:group style="position:absolute;left:3830;top:15931;width:7795;height:2" coordorigin="3830,15931" coordsize="7795,2">
              <v:shape style="position:absolute;left:3830;top:15931;width:7795;height:2" coordorigin="3830,15931" coordsize="7795,0" path="m3830,15931l11626,15931e" filled="f" stroked="t" strokeweight=".48pt" strokecolor="#484B4B">
                <v:path arrowok="t"/>
              </v:shape>
            </v:group>
            <v:group style="position:absolute;left:6059;top:3026;width:111;height:123" coordorigin="6059,3026" coordsize="111,123">
              <v:shape style="position:absolute;left:6059;top:3026;width:111;height:123" coordorigin="6059,3026" coordsize="111,123" path="m6059,3026l6170,3026,6170,3149,6059,3149,6059,3026e" filled="t" fillcolor="#EBEBEB" stroked="f">
                <v:path arrowok="t"/>
                <v:fill/>
              </v:shape>
            </v:group>
            <v:group style="position:absolute;left:6444;top:3736;width:2;height:135" coordorigin="6444,3736" coordsize="2,135">
              <v:shape style="position:absolute;left:6444;top:3736;width:2;height:135" coordorigin="6444,3736" coordsize="0,135" path="m6444,3871l6444,3736e" filled="f" stroked="t" strokeweight="1.475pt" strokecolor="#EBEBEB">
                <v:path arrowok="t"/>
              </v:shape>
            </v:group>
            <v:group style="position:absolute;left:10041;top:13966;width:2;height:188" coordorigin="10041,13966" coordsize="2,188">
              <v:shape style="position:absolute;left:10041;top:13966;width:2;height:188" coordorigin="10041,13966" coordsize="0,188" path="m10041,14155l10041,13966e" filled="f" stroked="t" strokeweight="1.66177pt" strokecolor="#EBEBEB">
                <v:path arrowok="t"/>
              </v:shape>
            </v:group>
            <w10:wrap type="none"/>
          </v:group>
        </w:pict>
      </w:r>
      <w:r>
        <w:rPr>
          <w:sz w:val="13"/>
          <w:szCs w:val="13"/>
        </w:rPr>
      </w:r>
    </w:p>
    <w:p>
      <w:pPr>
        <w:spacing w:before="0" w:after="0" w:line="240" w:lineRule="auto"/>
        <w:ind w:left="3752" w:right="-20"/>
        <w:jc w:val="left"/>
        <w:tabs>
          <w:tab w:pos="596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606060"/>
          <w:spacing w:val="0"/>
          <w:w w:val="78"/>
        </w:rPr>
        <w:t>Bölg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78"/>
        </w:rPr>
        <w:t>e</w:t>
      </w:r>
      <w:r>
        <w:rPr>
          <w:rFonts w:ascii="Arial" w:hAnsi="Arial" w:cs="Arial" w:eastAsia="Arial"/>
          <w:sz w:val="23"/>
          <w:szCs w:val="23"/>
          <w:color w:val="606060"/>
          <w:spacing w:val="-7"/>
          <w:w w:val="78"/>
        </w:rPr>
        <w:t> 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78"/>
        </w:rPr>
        <w:t>Amir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78"/>
        </w:rPr>
        <w:t>i</w:t>
      </w:r>
      <w:r>
        <w:rPr>
          <w:rFonts w:ascii="Arial" w:hAnsi="Arial" w:cs="Arial" w:eastAsia="Arial"/>
          <w:sz w:val="23"/>
          <w:szCs w:val="23"/>
          <w:color w:val="606060"/>
          <w:spacing w:val="22"/>
          <w:w w:val="78"/>
        </w:rPr>
        <w:t> 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100"/>
        </w:rPr>
        <w:t>.</w:t>
      </w:r>
      <w:r>
        <w:rPr>
          <w:rFonts w:ascii="Arial" w:hAnsi="Arial" w:cs="Arial" w:eastAsia="Arial"/>
          <w:sz w:val="23"/>
          <w:szCs w:val="23"/>
          <w:color w:val="2F2F2F"/>
          <w:spacing w:val="-49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65"/>
        </w:rPr>
        <w:t>..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3" w:lineRule="auto"/>
        <w:ind w:left="5187" w:right="-53" w:firstLine="-44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96.320007pt;margin-top:2.149143pt;width:.1pt;height:12.72pt;mso-position-horizontal-relative:page;mso-position-vertical-relative:paragraph;z-index:-16855" coordorigin="3926,43" coordsize="2,254">
            <v:shape style="position:absolute;left:3926;top:43;width:2;height:254" coordorigin="3926,43" coordsize="0,254" path="m3926,297l3926,43e" filled="f" stroked="t" strokeweight=".72pt" strokecolor="#343B7C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Ihrahim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ŞENGUL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left="101" w:right="-20"/>
        <w:jc w:val="left"/>
        <w:tabs>
          <w:tab w:pos="56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757575"/>
          <w:spacing w:val="0"/>
          <w:w w:val="129"/>
        </w:rPr>
        <w:t>.?</w:t>
      </w:r>
      <w:r>
        <w:rPr>
          <w:rFonts w:ascii="Times New Roman" w:hAnsi="Times New Roman" w:cs="Times New Roman" w:eastAsia="Times New Roman"/>
          <w:sz w:val="14"/>
          <w:szCs w:val="14"/>
          <w:color w:val="75757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757575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2F2F2F"/>
          <w:spacing w:val="0"/>
          <w:w w:val="68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2F2F2F"/>
          <w:spacing w:val="0"/>
          <w:w w:val="117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2F2F2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4"/>
          <w:szCs w:val="14"/>
          <w:color w:val="2F2F2F"/>
          <w:spacing w:val="-13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51"/>
        </w:rPr>
        <w:t>r</w:t>
      </w:r>
      <w:r>
        <w:rPr>
          <w:rFonts w:ascii="Arial" w:hAnsi="Arial" w:cs="Arial" w:eastAsia="Arial"/>
          <w:sz w:val="20"/>
          <w:szCs w:val="20"/>
          <w:color w:val="2F2F2F"/>
          <w:spacing w:val="-23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-15"/>
          <w:w w:val="39"/>
        </w:rPr>
        <w:t>-</w:t>
      </w:r>
      <w:r>
        <w:rPr>
          <w:rFonts w:ascii="Arial" w:hAnsi="Arial" w:cs="Arial" w:eastAsia="Arial"/>
          <w:sz w:val="20"/>
          <w:szCs w:val="20"/>
          <w:color w:val="B5B5B5"/>
          <w:spacing w:val="0"/>
          <w:w w:val="96"/>
        </w:rPr>
        <w:t>·</w:t>
      </w:r>
      <w:r>
        <w:rPr>
          <w:rFonts w:ascii="Arial" w:hAnsi="Arial" w:cs="Arial" w:eastAsia="Arial"/>
          <w:sz w:val="20"/>
          <w:szCs w:val="20"/>
          <w:color w:val="B5B5B5"/>
          <w:spacing w:val="-11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69"/>
        </w:rPr>
        <w:t>ı.</w:t>
      </w:r>
      <w:r>
        <w:rPr>
          <w:rFonts w:ascii="Arial" w:hAnsi="Arial" w:cs="Arial" w:eastAsia="Arial"/>
          <w:sz w:val="15"/>
          <w:szCs w:val="15"/>
          <w:color w:val="2F2F2F"/>
          <w:spacing w:val="10"/>
          <w:w w:val="69"/>
        </w:rPr>
        <w:t>\</w:t>
      </w:r>
      <w:r>
        <w:rPr>
          <w:rFonts w:ascii="Times New Roman" w:hAnsi="Times New Roman" w:cs="Times New Roman" w:eastAsia="Times New Roman"/>
          <w:sz w:val="14"/>
          <w:szCs w:val="14"/>
          <w:color w:val="2F2F2F"/>
          <w:spacing w:val="0"/>
          <w:w w:val="43"/>
        </w:rPr>
        <w:t>o::</w:t>
      </w:r>
      <w:r>
        <w:rPr>
          <w:rFonts w:ascii="Times New Roman" w:hAnsi="Times New Roman" w:cs="Times New Roman" w:eastAsia="Times New Roman"/>
          <w:sz w:val="14"/>
          <w:szCs w:val="14"/>
          <w:color w:val="2F2F2F"/>
          <w:spacing w:val="-5"/>
          <w:w w:val="44"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B5B5B5"/>
          <w:spacing w:val="0"/>
          <w:w w:val="166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B5B5B5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2F2F2F"/>
          <w:spacing w:val="-14"/>
          <w:w w:val="141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2F2F2F"/>
          <w:spacing w:val="0"/>
          <w:w w:val="45"/>
        </w:rPr>
        <w:t>...</w:t>
      </w:r>
      <w:r>
        <w:rPr>
          <w:rFonts w:ascii="Times New Roman" w:hAnsi="Times New Roman" w:cs="Times New Roman" w:eastAsia="Times New Roman"/>
          <w:sz w:val="14"/>
          <w:szCs w:val="14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8E8E8E"/>
          <w:spacing w:val="0"/>
          <w:w w:val="600"/>
        </w:rPr>
        <w:t>;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47" w:after="0" w:line="143" w:lineRule="exact"/>
        <w:ind w:left="-33" w:right="1387"/>
        <w:jc w:val="center"/>
        <w:tabs>
          <w:tab w:pos="520" w:val="left"/>
          <w:tab w:pos="130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444.553314pt;margin-top:2.054101pt;width:.1pt;height:8.991456pt;mso-position-horizontal-relative:page;mso-position-vertical-relative:paragraph;z-index:-16850" coordorigin="8891,41" coordsize="2,180">
            <v:shape style="position:absolute;left:8891;top:41;width:2;height:180" coordorigin="8891,41" coordsize="0,180" path="m8891,221l8891,41e" filled="f" stroked="t" strokeweight="1.8316pt" strokecolor="#EBEBEB">
              <v:path arrowok="t"/>
            </v:shape>
          </v:group>
          <w10:wrap type="none"/>
        </w:pict>
      </w:r>
      <w:r>
        <w:rPr/>
        <w:pict>
          <v:group style="position:absolute;margin-left:479.252502pt;margin-top:1.933008pt;width:11.02275pt;height:19.536075pt;mso-position-horizontal-relative:page;mso-position-vertical-relative:paragraph;z-index:-16849" coordorigin="9585,39" coordsize="220,391">
            <v:group style="position:absolute;left:9619;top:39;width:130;height:185" coordorigin="9619,39" coordsize="130,185">
              <v:shape style="position:absolute;left:9619;top:39;width:130;height:185" coordorigin="9619,39" coordsize="130,185" path="m9619,39l9749,39,9749,224,9619,224,9619,39e" filled="t" fillcolor="#EBEBEB" stroked="f">
                <v:path arrowok="t"/>
                <v:fill/>
              </v:shape>
            </v:group>
            <v:group style="position:absolute;left:9585;top:254;width:118;height:175" coordorigin="9585,254" coordsize="118,175">
              <v:shape style="position:absolute;left:9585;top:254;width:118;height:175" coordorigin="9585,254" coordsize="118,175" path="m9585,254l9703,254,9703,429,9585,429,9585,254e" filled="t" fillcolor="#EBEBEB" stroked="f">
                <v:path arrowok="t"/>
                <v:fill/>
              </v:shape>
            </v:group>
            <v:group style="position:absolute;left:9699;top:254;width:107;height:175" coordorigin="9699,254" coordsize="107,175">
              <v:shape style="position:absolute;left:9699;top:254;width:107;height:175" coordorigin="9699,254" coordsize="107,175" path="m9699,254l9806,254,9806,429,9699,429,9699,254e" filled="t" fillcolor="#EBEBEB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512.251221pt;margin-top:1.639062pt;width:.1pt;height:9.549805pt;mso-position-horizontal-relative:page;mso-position-vertical-relative:paragraph;z-index:-16848" coordorigin="10245,33" coordsize="2,191">
            <v:shape style="position:absolute;left:10245;top:33;width:2;height:191" coordorigin="10245,33" coordsize="0,191" path="m10245,224l10245,33e" filled="f" stroked="t" strokeweight="3.95643pt" strokecolor="#EBEBEB">
              <v:path arrowok="t"/>
            </v:shape>
          </v:group>
          <w10:wrap type="none"/>
        </w:pict>
      </w:r>
      <w:r>
        <w:rPr/>
        <w:pict>
          <v:group style="position:absolute;margin-left:455.614685pt;margin-top:6.934219pt;width:.1pt;height:10.041504pt;mso-position-horizontal-relative:page;mso-position-vertical-relative:paragraph;z-index:-16847" coordorigin="9112,139" coordsize="2,201">
            <v:shape style="position:absolute;left:9112;top:139;width:2;height:201" coordorigin="9112,139" coordsize="0,201" path="m9112,139l9112,340,9112,139xe" filled="t" fillcolor="#EBEBEB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504.403137pt;margin-top:10.981094pt;width:.1pt;height:4.841553pt;mso-position-horizontal-relative:page;mso-position-vertical-relative:paragraph;z-index:-16846" coordorigin="10088,220" coordsize="2,97">
            <v:shape style="position:absolute;left:10088;top:220;width:2;height:97" coordorigin="10088,220" coordsize="0,97" path="m10088,316l10088,220e" filled="f" stroked="t" strokeweight="4.574225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3"/>
          <w:szCs w:val="13"/>
          <w:color w:val="B5B5B5"/>
          <w:spacing w:val="0"/>
          <w:w w:val="48"/>
          <w:b/>
          <w:bCs/>
          <w:position w:val="-2"/>
        </w:rPr>
        <w:t>"</w:t>
      </w:r>
      <w:r>
        <w:rPr>
          <w:rFonts w:ascii="Times New Roman" w:hAnsi="Times New Roman" w:cs="Times New Roman" w:eastAsia="Times New Roman"/>
          <w:sz w:val="13"/>
          <w:szCs w:val="13"/>
          <w:color w:val="B5B5B5"/>
          <w:spacing w:val="9"/>
          <w:w w:val="48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2F2F2F"/>
          <w:spacing w:val="4"/>
          <w:w w:val="100"/>
          <w:b/>
          <w:bCs/>
          <w:position w:val="-2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606060"/>
          <w:spacing w:val="4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13"/>
          <w:szCs w:val="13"/>
          <w:color w:val="606060"/>
          <w:spacing w:val="0"/>
          <w:w w:val="100"/>
          <w:emboss/>
          <w:b/>
          <w:bCs/>
          <w:position w:val="-2"/>
        </w:rPr>
        <w:t>t</w:t>
      </w:r>
      <w:r>
        <w:rPr>
          <w:rFonts w:ascii="Times New Roman" w:hAnsi="Times New Roman" w:cs="Times New Roman" w:eastAsia="Times New Roman"/>
          <w:sz w:val="13"/>
          <w:szCs w:val="13"/>
          <w:color w:val="606060"/>
          <w:spacing w:val="0"/>
          <w:w w:val="100"/>
          <w:emboss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13"/>
          <w:szCs w:val="13"/>
          <w:color w:val="606060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13"/>
          <w:szCs w:val="13"/>
          <w:color w:val="606060"/>
          <w:spacing w:val="0"/>
          <w:w w:val="100"/>
          <w:b/>
          <w:bCs/>
          <w:position w:val="-2"/>
        </w:rPr>
        <w:t>ı</w:t>
        <w:tab/>
      </w:r>
      <w:r>
        <w:rPr>
          <w:rFonts w:ascii="Times New Roman" w:hAnsi="Times New Roman" w:cs="Times New Roman" w:eastAsia="Times New Roman"/>
          <w:sz w:val="13"/>
          <w:szCs w:val="13"/>
          <w:color w:val="606060"/>
          <w:spacing w:val="0"/>
          <w:w w:val="100"/>
          <w:b/>
          <w:bCs/>
          <w:position w:val="-2"/>
        </w:rPr>
      </w:r>
      <w:r>
        <w:rPr>
          <w:rFonts w:ascii="Arial" w:hAnsi="Arial" w:cs="Arial" w:eastAsia="Arial"/>
          <w:sz w:val="14"/>
          <w:szCs w:val="14"/>
          <w:color w:val="8E8E8E"/>
          <w:spacing w:val="0"/>
          <w:w w:val="83"/>
          <w:b/>
          <w:bCs/>
          <w:i/>
          <w:position w:val="-2"/>
        </w:rPr>
        <w:t>.i</w:t>
      </w:r>
      <w:r>
        <w:rPr>
          <w:rFonts w:ascii="Arial" w:hAnsi="Arial" w:cs="Arial" w:eastAsia="Arial"/>
          <w:sz w:val="14"/>
          <w:szCs w:val="14"/>
          <w:color w:val="8E8E8E"/>
          <w:spacing w:val="0"/>
          <w:w w:val="83"/>
          <w:b/>
          <w:bCs/>
          <w:i/>
          <w:position w:val="-2"/>
        </w:rPr>
        <w:t>t</w:t>
      </w:r>
      <w:r>
        <w:rPr>
          <w:rFonts w:ascii="Arial" w:hAnsi="Arial" w:cs="Arial" w:eastAsia="Arial"/>
          <w:sz w:val="14"/>
          <w:szCs w:val="14"/>
          <w:color w:val="8E8E8E"/>
          <w:spacing w:val="-32"/>
          <w:w w:val="83"/>
          <w:b/>
          <w:bCs/>
          <w:i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8E8E8E"/>
          <w:spacing w:val="0"/>
          <w:w w:val="100"/>
          <w:b/>
          <w:bCs/>
          <w:i/>
          <w:position w:val="-2"/>
        </w:rPr>
        <w:tab/>
      </w:r>
      <w:r>
        <w:rPr>
          <w:rFonts w:ascii="Arial" w:hAnsi="Arial" w:cs="Arial" w:eastAsia="Arial"/>
          <w:sz w:val="14"/>
          <w:szCs w:val="14"/>
          <w:color w:val="8E8E8E"/>
          <w:spacing w:val="0"/>
          <w:w w:val="100"/>
          <w:b/>
          <w:bCs/>
          <w:i/>
          <w:position w:val="-2"/>
        </w:rPr>
      </w:r>
      <w:r>
        <w:rPr>
          <w:rFonts w:ascii="Arial" w:hAnsi="Arial" w:cs="Arial" w:eastAsia="Arial"/>
          <w:sz w:val="14"/>
          <w:szCs w:val="14"/>
          <w:color w:val="B5B5B5"/>
          <w:spacing w:val="0"/>
          <w:w w:val="81"/>
          <w:position w:val="-2"/>
        </w:rPr>
        <w:t>.</w:t>
      </w:r>
      <w:r>
        <w:rPr>
          <w:rFonts w:ascii="Arial" w:hAnsi="Arial" w:cs="Arial" w:eastAsia="Arial"/>
          <w:sz w:val="14"/>
          <w:szCs w:val="14"/>
          <w:color w:val="B5B5B5"/>
          <w:spacing w:val="-19"/>
          <w:w w:val="81"/>
          <w:position w:val="-2"/>
        </w:rPr>
        <w:t>.</w:t>
      </w:r>
      <w:r>
        <w:rPr>
          <w:rFonts w:ascii="Arial" w:hAnsi="Arial" w:cs="Arial" w:eastAsia="Arial"/>
          <w:sz w:val="14"/>
          <w:szCs w:val="14"/>
          <w:color w:val="484848"/>
          <w:spacing w:val="0"/>
          <w:w w:val="83"/>
          <w:position w:val="-2"/>
        </w:rPr>
        <w:t>•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15" w:lineRule="exact"/>
        <w:ind w:left="223" w:right="1558"/>
        <w:jc w:val="center"/>
        <w:tabs>
          <w:tab w:pos="740" w:val="left"/>
          <w:tab w:pos="112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pict>
          <v:group style="position:absolute;margin-left:470.380524pt;margin-top:5.277847pt;width:.1pt;height:6.057862pt;mso-position-horizontal-relative:page;mso-position-vertical-relative:paragraph;z-index:-16845" coordorigin="9408,106" coordsize="2,121">
            <v:shape style="position:absolute;left:9408;top:106;width:2;height:121" coordorigin="9408,106" coordsize="0,121" path="m9408,227l9408,106e" filled="f" stroked="t" strokeweight="2.62pt" strokecolor="#EBEBEB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5.600006pt;margin-top:1.042363pt;width:3.16888pt;height:11pt;mso-position-horizontal-relative:page;mso-position-vertical-relative:paragraph;z-index:-16841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606060"/>
                      <w:spacing w:val="0"/>
                      <w:w w:val="51"/>
                    </w:rPr>
                    <w:t>..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5"/>
          <w:szCs w:val="15"/>
          <w:color w:val="8E8E8E"/>
          <w:spacing w:val="0"/>
          <w:w w:val="57"/>
          <w:b/>
          <w:bCs/>
          <w:i/>
          <w:position w:val="-1"/>
        </w:rPr>
        <w:t>ı.:...</w:t>
      </w:r>
      <w:r>
        <w:rPr>
          <w:rFonts w:ascii="Times New Roman" w:hAnsi="Times New Roman" w:cs="Times New Roman" w:eastAsia="Times New Roman"/>
          <w:sz w:val="15"/>
          <w:szCs w:val="15"/>
          <w:color w:val="8E8E8E"/>
          <w:spacing w:val="0"/>
          <w:w w:val="100"/>
          <w:b/>
          <w:bCs/>
          <w:i/>
          <w:position w:val="-1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8E8E8E"/>
          <w:spacing w:val="0"/>
          <w:w w:val="100"/>
          <w:b/>
          <w:bCs/>
          <w:i/>
          <w:position w:val="-1"/>
        </w:rPr>
      </w:r>
      <w:r>
        <w:rPr>
          <w:rFonts w:ascii="Times New Roman" w:hAnsi="Times New Roman" w:cs="Times New Roman" w:eastAsia="Times New Roman"/>
          <w:sz w:val="15"/>
          <w:szCs w:val="15"/>
          <w:color w:val="484848"/>
          <w:spacing w:val="0"/>
          <w:w w:val="100"/>
          <w:b/>
          <w:bCs/>
          <w:position w:val="-1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484848"/>
          <w:spacing w:val="-34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84848"/>
          <w:spacing w:val="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484848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7"/>
          <w:szCs w:val="7"/>
          <w:color w:val="B5B5B5"/>
          <w:spacing w:val="0"/>
          <w:w w:val="117"/>
          <w:b/>
          <w:bCs/>
          <w:position w:val="-1"/>
        </w:rPr>
        <w:t>.of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112" w:lineRule="exact"/>
        <w:ind w:left="474" w:right="1901"/>
        <w:jc w:val="center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B5B5B5"/>
          <w:spacing w:val="0"/>
          <w:w w:val="56"/>
          <w:position w:val="1"/>
        </w:rPr>
        <w:t>....</w:t>
      </w:r>
      <w:r>
        <w:rPr>
          <w:rFonts w:ascii="Times New Roman" w:hAnsi="Times New Roman" w:cs="Times New Roman" w:eastAsia="Times New Roman"/>
          <w:sz w:val="9"/>
          <w:szCs w:val="9"/>
          <w:color w:val="B5B5B5"/>
          <w:spacing w:val="0"/>
          <w:w w:val="56"/>
          <w:position w:val="1"/>
        </w:rPr>
        <w:t>      </w:t>
      </w:r>
      <w:r>
        <w:rPr>
          <w:rFonts w:ascii="Times New Roman" w:hAnsi="Times New Roman" w:cs="Times New Roman" w:eastAsia="Times New Roman"/>
          <w:sz w:val="9"/>
          <w:szCs w:val="9"/>
          <w:color w:val="B5B5B5"/>
          <w:spacing w:val="10"/>
          <w:w w:val="56"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5B5B5"/>
          <w:spacing w:val="-15"/>
          <w:w w:val="179"/>
          <w:position w:val="1"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B5B5B5"/>
          <w:spacing w:val="0"/>
          <w:w w:val="77"/>
          <w:position w:val="1"/>
        </w:rPr>
        <w:t>·;;</w:t>
      </w:r>
      <w:r>
        <w:rPr>
          <w:rFonts w:ascii="Times New Roman" w:hAnsi="Times New Roman" w:cs="Times New Roman" w:eastAsia="Times New Roman"/>
          <w:sz w:val="13"/>
          <w:szCs w:val="13"/>
          <w:color w:val="B5B5B5"/>
          <w:spacing w:val="-14"/>
          <w:w w:val="78"/>
          <w:position w:val="1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B5B5B5"/>
          <w:spacing w:val="-23"/>
          <w:w w:val="101"/>
          <w:position w:val="1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B5B5B5"/>
          <w:spacing w:val="0"/>
          <w:w w:val="255"/>
          <w:position w:val="1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80" w:right="160"/>
          <w:cols w:num="2" w:equalWidth="0">
            <w:col w:w="6209" w:space="2396"/>
            <w:col w:w="2875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1" w:lineRule="auto"/>
        <w:ind w:left="3571" w:right="4774" w:firstLine="-95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929317pt;margin-top:-16.085278pt;width:56.751763pt;height:52pt;mso-position-horizontal-relative:page;mso-position-vertical-relative:paragraph;z-index:-16839" type="#_x0000_t202" filled="f" stroked="f">
            <v:textbox inset="0,0,0,0">
              <w:txbxContent>
                <w:p>
                  <w:pPr>
                    <w:spacing w:before="0" w:after="0" w:line="1040" w:lineRule="exact"/>
                    <w:ind w:right="-196"/>
                    <w:jc w:val="left"/>
                    <w:rPr>
                      <w:rFonts w:ascii="Arial" w:hAnsi="Arial" w:cs="Arial" w:eastAsia="Arial"/>
                      <w:sz w:val="104"/>
                      <w:szCs w:val="104"/>
                    </w:rPr>
                  </w:pPr>
                  <w:rPr/>
                  <w:r>
                    <w:rPr>
                      <w:rFonts w:ascii="Arial" w:hAnsi="Arial" w:cs="Arial" w:eastAsia="Arial"/>
                      <w:sz w:val="104"/>
                      <w:szCs w:val="104"/>
                      <w:color w:val="363636"/>
                      <w:spacing w:val="0"/>
                      <w:w w:val="392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104"/>
                      <w:szCs w:val="10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4"/>
        </w:rPr>
        <w:t>G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303"/>
        </w:rPr>
        <w:t>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6" w:lineRule="exact"/>
        <w:ind w:left="603" w:right="-20"/>
        <w:jc w:val="left"/>
        <w:tabs>
          <w:tab w:pos="3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-2"/>
        </w:rPr>
        <w:t>BÜYÜKSEHIR</w:t>
      </w:r>
      <w:r>
        <w:rPr>
          <w:rFonts w:ascii="Arial" w:hAnsi="Arial" w:cs="Arial" w:eastAsia="Arial"/>
          <w:sz w:val="15"/>
          <w:szCs w:val="15"/>
          <w:color w:val="363636"/>
          <w:spacing w:val="7"/>
          <w:w w:val="100"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616" w:right="5530"/>
        <w:jc w:val="center"/>
        <w:tabs>
          <w:tab w:pos="4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5B5B5B"/>
          <w:spacing w:val="0"/>
          <w:w w:val="100"/>
          <w:position w:val="4"/>
        </w:rPr>
        <w:t>BELEDIYES</w:t>
      </w:r>
      <w:r>
        <w:rPr>
          <w:rFonts w:ascii="Arial" w:hAnsi="Arial" w:cs="Arial" w:eastAsia="Arial"/>
          <w:sz w:val="15"/>
          <w:szCs w:val="15"/>
          <w:color w:val="5B5B5B"/>
          <w:spacing w:val="20"/>
          <w:w w:val="100"/>
          <w:position w:val="4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4"/>
        </w:rPr>
        <w:t>I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uto"/>
        <w:ind w:left="143" w:right="3489" w:firstLine="-28"/>
        <w:jc w:val="left"/>
        <w:tabs>
          <w:tab w:pos="1500" w:val="left"/>
          <w:tab w:pos="3100" w:val="left"/>
          <w:tab w:pos="4440" w:val="left"/>
          <w:tab w:pos="5380" w:val="left"/>
          <w:tab w:pos="546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!Ola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-29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4"/>
          <w:w w:val="103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-9"/>
          <w:w w:val="16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3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6"/>
          <w:w w:val="11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34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8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  <w:position w:val="0"/>
        </w:rPr>
        <w:t>fre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6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2"/>
          <w:w w:val="69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ayıt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1"/>
          <w:w w:val="13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2756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1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38" w:right="-20"/>
        <w:jc w:val="left"/>
        <w:tabs>
          <w:tab w:pos="966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Çam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1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Yıldırım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Beyazıt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37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-22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Atatür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Parkı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içi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Arial" w:hAnsi="Arial" w:cs="Arial" w:eastAsia="Arial"/>
          <w:sz w:val="16"/>
          <w:szCs w:val="16"/>
          <w:color w:val="9E9EA0"/>
          <w:spacing w:val="0"/>
          <w:w w:val="263"/>
          <w:position w:val="-2"/>
        </w:rPr>
        <w:t>'.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11" w:after="0" w:line="215" w:lineRule="exact"/>
        <w:ind w:left="143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9"/>
          <w:w w:val="13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Çanıdibi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Yıldırım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"/>
          <w:w w:val="100"/>
          <w:position w:val="-1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Atatür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Parkı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1"/>
        </w:rPr>
        <w:t>içi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Born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1"/>
        </w:rPr>
        <w:t>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8" w:lineRule="exact"/>
        <w:ind w:left="119" w:right="-20"/>
        <w:jc w:val="left"/>
        <w:tabs>
          <w:tab w:pos="1500" w:val="left"/>
          <w:tab w:pos="4020" w:val="left"/>
          <w:tab w:pos="534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64646"/>
          <w:w w:val="5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11"/>
          <w:w w:val="5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9"/>
          <w:w w:val="100"/>
          <w:position w:val="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6"/>
          <w:w w:val="137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92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7"/>
          <w:w w:val="105"/>
          <w:position w:val="2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2"/>
          <w:position w:val="2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1" w:lineRule="exact"/>
        <w:ind w:left="143" w:right="-20"/>
        <w:jc w:val="left"/>
        <w:tabs>
          <w:tab w:pos="356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63636"/>
          <w:spacing w:val="1"/>
          <w:w w:val="25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2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Ktıllanu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1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357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86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6"/>
          <w:position w:val="-2"/>
        </w:rPr>
        <w:t>agi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6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7"/>
          <w:w w:val="86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0"/>
          <w:w w:val="100"/>
          <w:position w:val="-2"/>
        </w:rPr>
        <w:t>Ahşap</w:t>
      </w:r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0"/>
          <w:position w:val="-2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9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4"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2"/>
          <w:position w:val="-2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2"/>
          <w:position w:val="-2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5"/>
          <w:w w:val="8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Diı!er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92" w:lineRule="exact"/>
        <w:ind w:left="4392" w:right="-20"/>
        <w:jc w:val="left"/>
        <w:tabs>
          <w:tab w:pos="4980" w:val="left"/>
          <w:tab w:pos="5480" w:val="left"/>
          <w:tab w:pos="608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5B5B5B"/>
          <w:spacing w:val="0"/>
          <w:w w:val="53"/>
        </w:rPr>
        <w:t>ı</w:t>
      </w:r>
      <w:r>
        <w:rPr>
          <w:rFonts w:ascii="Arial" w:hAnsi="Arial" w:cs="Arial" w:eastAsia="Arial"/>
          <w:sz w:val="42"/>
          <w:szCs w:val="42"/>
          <w:color w:val="5B5B5B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5B5B5B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464646"/>
          <w:spacing w:val="0"/>
          <w:w w:val="53"/>
        </w:rPr>
        <w:t>ı</w:t>
      </w:r>
      <w:r>
        <w:rPr>
          <w:rFonts w:ascii="Arial" w:hAnsi="Arial" w:cs="Arial" w:eastAsia="Arial"/>
          <w:sz w:val="42"/>
          <w:szCs w:val="42"/>
          <w:color w:val="464646"/>
          <w:spacing w:val="-50"/>
          <w:w w:val="53"/>
        </w:rPr>
        <w:t> </w:t>
      </w:r>
      <w:r>
        <w:rPr>
          <w:rFonts w:ascii="Arial" w:hAnsi="Arial" w:cs="Arial" w:eastAsia="Arial"/>
          <w:sz w:val="42"/>
          <w:szCs w:val="42"/>
          <w:color w:val="464646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464646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BFBFC1"/>
          <w:spacing w:val="0"/>
          <w:w w:val="53"/>
        </w:rPr>
        <w:t>ı</w:t>
      </w:r>
      <w:r>
        <w:rPr>
          <w:rFonts w:ascii="Arial" w:hAnsi="Arial" w:cs="Arial" w:eastAsia="Arial"/>
          <w:sz w:val="42"/>
          <w:szCs w:val="42"/>
          <w:color w:val="BFBFC1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BFBFC1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B1B1B1"/>
          <w:spacing w:val="0"/>
          <w:w w:val="53"/>
        </w:rPr>
        <w:t>ı</w:t>
      </w:r>
      <w:r>
        <w:rPr>
          <w:rFonts w:ascii="Arial" w:hAnsi="Arial" w:cs="Arial" w:eastAsia="Arial"/>
          <w:sz w:val="42"/>
          <w:szCs w:val="42"/>
          <w:color w:val="B1B1B1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B1B1B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8"/>
        </w:rPr>
        <w:t>:2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"/>
          <w:w w:val="100"/>
          <w:position w:val="8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left="138" w:right="-20"/>
        <w:jc w:val="left"/>
        <w:tabs>
          <w:tab w:pos="2120" w:val="left"/>
          <w:tab w:pos="5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5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7"/>
          <w:w w:val="13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-63"/>
          <w:w w:val="13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9E9EA0"/>
          <w:spacing w:val="4"/>
          <w:w w:val="28"/>
          <w:position w:val="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8" w:after="0" w:line="224" w:lineRule="exact"/>
        <w:ind w:left="2146" w:right="-20"/>
        <w:jc w:val="left"/>
        <w:tabs>
          <w:tab w:pos="3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49"/>
          <w:position w:val="-1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5"/>
          <w:w w:val="14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Çvş: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Hilmi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  <w:position w:val="0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9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7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left="2157" w:right="-20"/>
        <w:jc w:val="left"/>
        <w:tabs>
          <w:tab w:pos="468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72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3"/>
          <w:w w:val="17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68"/>
        </w:rPr>
        <w:t>: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168"/>
          <w:position w:val="1"/>
        </w:rPr>
        <w:t>ı</w:t>
      </w:r>
      <w:r>
        <w:rPr>
          <w:rFonts w:ascii="Arial" w:hAnsi="Arial" w:cs="Arial" w:eastAsia="Arial"/>
          <w:sz w:val="25"/>
          <w:szCs w:val="25"/>
          <w:color w:val="363636"/>
          <w:spacing w:val="-104"/>
          <w:w w:val="168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68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68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0"/>
          <w:w w:val="16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1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21:16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2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3"/>
          <w:w w:val="12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0"/>
          <w:position w:val="1"/>
        </w:rPr>
        <w:t>21:20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119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5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72"/>
          <w:position w:val="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9"/>
          <w:w w:val="17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Plakas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  <w:position w:val="0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138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1"/>
        </w:rPr>
        <w:t>ek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619" w:right="454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9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464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7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-Jandarma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6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21:20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094" w:right="-20"/>
        <w:jc w:val="left"/>
        <w:tabs>
          <w:tab w:pos="3560" w:val="left"/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Jooğalgaz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6" w:lineRule="auto"/>
        <w:ind w:left="2094" w:right="2540" w:firstLine="-1643"/>
        <w:jc w:val="left"/>
        <w:tabs>
          <w:tab w:pos="464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iımcı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72"/>
          <w:position w:val="0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72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208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09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w w:val="94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Adı-Soyadı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56" w:lineRule="auto"/>
        <w:ind w:left="147" w:right="2572" w:firstLine="-24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3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Göıüldüğ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0"/>
          <w:w w:val="33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8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8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13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varıldığmda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1"/>
        </w:rPr>
        <w:t>duma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  <w:position w:val="1"/>
        </w:rPr>
        <w:t>göıüldü.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Dumm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60" w:bottom="280" w:left="280" w:right="240"/>
        </w:sectPr>
      </w:pPr>
      <w:rPr/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89" w:right="-70"/>
        <w:jc w:val="left"/>
        <w:tabs>
          <w:tab w:pos="2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7"/>
        </w:rPr>
        <w:t>öndünn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9"/>
          <w:w w:val="1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5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lsöndürınede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8" w:lineRule="exact"/>
        <w:ind w:right="-20"/>
        <w:jc w:val="left"/>
        <w:tabs>
          <w:tab w:pos="1900" w:val="left"/>
          <w:tab w:pos="3460" w:val="left"/>
          <w:tab w:pos="4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ls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7"/>
          <w:w w:val="4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8"/>
          <w:position w:val="0"/>
        </w:rPr>
        <w:t>C02Kg.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7" w:lineRule="exact"/>
        <w:ind w:left="869" w:right="-20"/>
        <w:jc w:val="left"/>
        <w:tabs>
          <w:tab w:pos="1900" w:val="left"/>
          <w:tab w:pos="3480" w:val="left"/>
        </w:tabs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27"/>
          <w:szCs w:val="27"/>
          <w:color w:val="363636"/>
          <w:spacing w:val="0"/>
          <w:w w:val="199"/>
          <w:position w:val="2"/>
        </w:rPr>
        <w:t>ı</w: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100"/>
          <w:position w:val="2"/>
        </w:rPr>
      </w:r>
      <w:r>
        <w:rPr>
          <w:rFonts w:ascii="Arial" w:hAnsi="Arial" w:cs="Arial" w:eastAsia="Arial"/>
          <w:sz w:val="29"/>
          <w:szCs w:val="29"/>
          <w:color w:val="363636"/>
          <w:spacing w:val="0"/>
          <w:w w:val="36"/>
          <w:position w:val="0"/>
        </w:rPr>
        <w:t>ı</w:t>
      </w:r>
      <w:r>
        <w:rPr>
          <w:rFonts w:ascii="Arial" w:hAnsi="Arial" w:cs="Arial" w:eastAsia="Arial"/>
          <w:sz w:val="29"/>
          <w:szCs w:val="29"/>
          <w:color w:val="36363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9"/>
          <w:szCs w:val="29"/>
          <w:color w:val="363636"/>
          <w:spacing w:val="0"/>
          <w:w w:val="100"/>
          <w:position w:val="0"/>
        </w:rPr>
      </w:r>
      <w:r>
        <w:rPr>
          <w:rFonts w:ascii="Arial" w:hAnsi="Arial" w:cs="Arial" w:eastAsia="Arial"/>
          <w:sz w:val="29"/>
          <w:szCs w:val="29"/>
          <w:color w:val="464646"/>
          <w:spacing w:val="0"/>
          <w:w w:val="73"/>
          <w:position w:val="0"/>
        </w:rPr>
        <w:t>ı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40"/>
          <w:cols w:num="2" w:equalWidth="0">
            <w:col w:w="3888" w:space="742"/>
            <w:col w:w="6770"/>
          </w:cols>
        </w:sectPr>
      </w:pPr>
      <w:rPr/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87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1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hurd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lastikleri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yanmıştır.Zarar-ziya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3"/>
          <w:position w:val="-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2"/>
          <w:w w:val="12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1"/>
          <w:position w:val="-1"/>
        </w:rPr>
        <w:t>;so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"/>
          <w:w w:val="91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-1"/>
        </w:rPr>
        <w:t>birikmi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0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40"/>
          <w:cols w:num="2" w:equalWidth="0">
            <w:col w:w="1916" w:space="221"/>
            <w:col w:w="9263"/>
          </w:cols>
        </w:sectPr>
      </w:pPr>
      <w:rPr/>
    </w:p>
    <w:p>
      <w:pPr>
        <w:spacing w:before="25" w:after="0" w:line="196" w:lineRule="exact"/>
        <w:ind w:left="2085" w:right="141" w:firstLine="-1942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raştırma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  <w:position w:val="1"/>
        </w:rPr>
        <w:t>sonışturnıada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  <w:position w:val="1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  <w:position w:val="1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1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1"/>
        </w:rPr>
        <w:t>kutlama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  <w:position w:val="1"/>
        </w:rPr>
        <w:t>amaçlı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9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1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1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1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1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  <w:position w:val="1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tutuştunnası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  <w:position w:val="0"/>
        </w:rPr>
        <w:t>heticesinde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0"/>
        </w:rPr>
        <w:t>cıkını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  <w:position w:val="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30" w:lineRule="atLeast"/>
        <w:ind w:left="143" w:right="3994" w:firstLine="-24"/>
        <w:jc w:val="left"/>
        <w:tabs>
          <w:tab w:pos="212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lsigortalı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8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1"/>
          <w:w w:val="9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9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"/>
          <w:w w:val="11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4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7"/>
          <w:w w:val="10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69" w:lineRule="exact"/>
        <w:ind w:left="124" w:right="-20"/>
        <w:jc w:val="left"/>
        <w:tabs>
          <w:tab w:pos="132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5B5B5B"/>
          <w:spacing w:val="0"/>
          <w:w w:val="100"/>
          <w:position w:val="-1"/>
        </w:rPr>
        <w:t>1-'</w:t>
      </w:r>
      <w:r>
        <w:rPr>
          <w:rFonts w:ascii="Arial" w:hAnsi="Arial" w:cs="Arial" w:eastAsia="Arial"/>
          <w:sz w:val="14"/>
          <w:szCs w:val="14"/>
          <w:color w:val="5B5B5B"/>
          <w:spacing w:val="-25"/>
          <w:w w:val="100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5B5B5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4"/>
          <w:szCs w:val="14"/>
          <w:color w:val="5B5B5B"/>
          <w:spacing w:val="0"/>
          <w:w w:val="100"/>
          <w:position w:val="-1"/>
        </w:rPr>
      </w:r>
      <w:r>
        <w:rPr>
          <w:rFonts w:ascii="Arial" w:hAnsi="Arial" w:cs="Arial" w:eastAsia="Arial"/>
          <w:sz w:val="14"/>
          <w:szCs w:val="14"/>
          <w:color w:val="464646"/>
          <w:spacing w:val="0"/>
          <w:w w:val="101"/>
          <w:position w:val="-1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left="143" w:right="-20"/>
        <w:jc w:val="left"/>
        <w:tabs>
          <w:tab w:pos="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5B5B5B"/>
          <w:spacing w:val="0"/>
          <w:w w:val="100"/>
          <w:i/>
          <w:position w:val="1"/>
        </w:rPr>
        <w:t>'ı</w:t>
      </w:r>
      <w:r>
        <w:rPr>
          <w:rFonts w:ascii="Arial" w:hAnsi="Arial" w:cs="Arial" w:eastAsia="Arial"/>
          <w:sz w:val="19"/>
          <w:szCs w:val="19"/>
          <w:color w:val="5B5B5B"/>
          <w:spacing w:val="-32"/>
          <w:w w:val="100"/>
          <w:i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5B5B5B"/>
          <w:spacing w:val="0"/>
          <w:w w:val="100"/>
          <w:i/>
          <w:position w:val="1"/>
        </w:rPr>
        <w:tab/>
      </w:r>
      <w:r>
        <w:rPr>
          <w:rFonts w:ascii="Arial" w:hAnsi="Arial" w:cs="Arial" w:eastAsia="Arial"/>
          <w:sz w:val="19"/>
          <w:szCs w:val="19"/>
          <w:color w:val="5B5B5B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;ı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  <w:position w:val="1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99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14" w:lineRule="exact"/>
        <w:ind w:left="1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lresJim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3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4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ild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1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40"/>
        </w:sectPr>
      </w:pPr>
      <w:rPr/>
    </w:p>
    <w:p>
      <w:pPr>
        <w:spacing w:before="33" w:after="0" w:line="240" w:lineRule="auto"/>
        <w:ind w:left="1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42" w:right="-69"/>
        <w:jc w:val="left"/>
        <w:tabs>
          <w:tab w:pos="960" w:val="left"/>
          <w:tab w:pos="1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right="-20"/>
        <w:jc w:val="left"/>
        <w:tabs>
          <w:tab w:pos="3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lrarih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0"/>
          <w:position w:val="1"/>
        </w:rPr>
        <w:t>:05.05.2017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2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5"/>
          <w:position w:val="2"/>
        </w:rPr>
        <w:t>:48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right="-20"/>
        <w:jc w:val="left"/>
        <w:tabs>
          <w:tab w:pos="2640" w:val="left"/>
          <w:tab w:pos="6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</w:rPr>
        <w:t>PİDE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Çamdibi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Post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6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40"/>
          <w:cols w:num="2" w:equalWidth="0">
            <w:col w:w="1961" w:space="114"/>
            <w:col w:w="9325"/>
          </w:cols>
        </w:sectPr>
      </w:pPr>
      <w:rPr/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0" w:after="0" w:line="240" w:lineRule="auto"/>
        <w:ind w:left="2241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90" w:lineRule="exact"/>
        <w:ind w:left="4961" w:right="544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  <w:position w:val="-3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304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2.276031pt;margin-top:2.312913pt;width:56.960252pt;height:17pt;mso-position-horizontal-relative:page;mso-position-vertical-relative:paragraph;z-index:-16838" type="#_x0000_t202" filled="f" stroked="f">
            <v:textbox inset="0,0,0,0">
              <w:txbxContent>
                <w:p>
                  <w:pPr>
                    <w:spacing w:before="0" w:after="0" w:line="340" w:lineRule="exact"/>
                    <w:ind w:right="-91"/>
                    <w:jc w:val="left"/>
                    <w:rPr>
                      <w:rFonts w:ascii="Arial" w:hAnsi="Arial" w:cs="Arial" w:eastAsia="Arial"/>
                      <w:sz w:val="26"/>
                      <w:szCs w:val="26"/>
                    </w:rPr>
                  </w:pPr>
                  <w:rPr/>
                  <w:r>
                    <w:rPr>
                      <w:rFonts w:ascii="Arial" w:hAnsi="Arial" w:cs="Arial" w:eastAsia="Arial"/>
                      <w:sz w:val="34"/>
                      <w:szCs w:val="34"/>
                      <w:color w:val="363636"/>
                      <w:w w:val="113"/>
                    </w:rPr>
                    <w:t>ı</w:t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363636"/>
                      <w:spacing w:val="-19"/>
                      <w:w w:val="114"/>
                    </w:rPr>
                    <w:t>l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363636"/>
                      <w:spacing w:val="0"/>
                      <w:w w:val="50"/>
                    </w:rPr>
                    <w:t>B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363636"/>
                      <w:spacing w:val="-4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363636"/>
                      <w:spacing w:val="0"/>
                      <w:w w:val="54"/>
                    </w:rPr>
                    <w:t>t.ffi</w:t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363636"/>
                      <w:spacing w:val="-41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363636"/>
                      <w:spacing w:val="21"/>
                      <w:w w:val="55"/>
                    </w:rPr>
                    <w:t>J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363636"/>
                      <w:spacing w:val="0"/>
                      <w:w w:val="64"/>
                    </w:rPr>
                    <w:t>'?017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79"/>
        </w:rPr>
        <w:t>·u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55" w:lineRule="exact"/>
        <w:ind w:left="347"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363636"/>
          <w:spacing w:val="0"/>
          <w:w w:val="100"/>
        </w:rPr>
        <w:t>(1.)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0" w:after="0" w:line="120" w:lineRule="exact"/>
        <w:ind w:left="347"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464646"/>
          <w:spacing w:val="0"/>
          <w:w w:val="136"/>
        </w:rPr>
        <w:t>&gt;,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40"/>
        </w:sectPr>
      </w:pPr>
      <w:rPr/>
    </w:p>
    <w:p>
      <w:pPr>
        <w:spacing w:before="37" w:after="0" w:line="295" w:lineRule="exact"/>
        <w:ind w:left="276" w:right="-82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w w:val="53"/>
          <w:position w:val="-4"/>
        </w:rPr>
        <w:t>....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53"/>
          <w:position w:val="-4"/>
        </w:rPr>
        <w:t>.</w:t>
      </w:r>
      <w:r>
        <w:rPr>
          <w:rFonts w:ascii="Arial" w:hAnsi="Arial" w:cs="Arial" w:eastAsia="Arial"/>
          <w:sz w:val="24"/>
          <w:szCs w:val="24"/>
          <w:color w:val="363636"/>
          <w:spacing w:val="-37"/>
          <w:w w:val="52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53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3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168" w:lineRule="exact"/>
        <w:ind w:right="-20"/>
        <w:jc w:val="left"/>
        <w:tabs>
          <w:tab w:pos="5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9.969696pt;margin-top:3.074973pt;width:4.3785pt;height:4.5pt;mso-position-horizontal-relative:page;mso-position-vertical-relative:paragraph;z-index:-16837" type="#_x0000_t202" filled="f" stroked="f">
            <v:textbox inset="0,0,0,0">
              <w:txbxContent>
                <w:p>
                  <w:pPr>
                    <w:spacing w:before="0" w:after="0" w:line="90" w:lineRule="exact"/>
                    <w:ind w:right="-54"/>
                    <w:jc w:val="left"/>
                    <w:rPr>
                      <w:rFonts w:ascii="Arial" w:hAnsi="Arial" w:cs="Arial" w:eastAsia="Arial"/>
                      <w:sz w:val="9"/>
                      <w:szCs w:val="9"/>
                    </w:rPr>
                  </w:pPr>
                  <w:rPr/>
                  <w:r>
                    <w:rPr>
                      <w:rFonts w:ascii="Arial" w:hAnsi="Arial" w:cs="Arial" w:eastAsia="Arial"/>
                      <w:sz w:val="9"/>
                      <w:szCs w:val="9"/>
                      <w:color w:val="B1B1B1"/>
                      <w:spacing w:val="0"/>
                      <w:w w:val="175"/>
                      <w:i/>
                    </w:rPr>
                    <w:t>1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0.578384pt;margin-top:8.407310pt;width:73.328304pt;height:41.5pt;mso-position-horizontal-relative:page;mso-position-vertical-relative:paragraph;z-index:-16836" type="#_x0000_t202" filled="f" stroked="f">
            <v:textbox inset="0,0,0,0">
              <w:txbxContent>
                <w:p>
                  <w:pPr>
                    <w:spacing w:before="0" w:after="0" w:line="830" w:lineRule="exact"/>
                    <w:ind w:right="-164"/>
                    <w:jc w:val="left"/>
                    <w:rPr>
                      <w:rFonts w:ascii="Times New Roman" w:hAnsi="Times New Roman" w:cs="Times New Roman" w:eastAsia="Times New Roman"/>
                      <w:sz w:val="83"/>
                      <w:szCs w:val="8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3"/>
                      <w:szCs w:val="83"/>
                      <w:color w:val="464646"/>
                      <w:spacing w:val="0"/>
                      <w:w w:val="2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83"/>
                      <w:szCs w:val="83"/>
                      <w:color w:val="464646"/>
                      <w:spacing w:val="0"/>
                      <w:w w:val="21"/>
                    </w:rPr>
                    <w:t>     </w:t>
                  </w:r>
                  <w:r>
                    <w:rPr>
                      <w:rFonts w:ascii="Times New Roman" w:hAnsi="Times New Roman" w:cs="Times New Roman" w:eastAsia="Times New Roman"/>
                      <w:sz w:val="83"/>
                      <w:szCs w:val="83"/>
                      <w:color w:val="464646"/>
                      <w:spacing w:val="24"/>
                      <w:w w:val="2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83"/>
                      <w:szCs w:val="83"/>
                      <w:color w:val="2F3679"/>
                      <w:spacing w:val="0"/>
                      <w:w w:val="227"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83"/>
                      <w:szCs w:val="83"/>
                      <w:color w:val="898989"/>
                      <w:spacing w:val="0"/>
                      <w:w w:val="39"/>
                    </w:rPr>
                    <w:t>1'</w:t>
                  </w:r>
                  <w:r>
                    <w:rPr>
                      <w:rFonts w:ascii="Times New Roman" w:hAnsi="Times New Roman" w:cs="Times New Roman" w:eastAsia="Times New Roman"/>
                      <w:sz w:val="83"/>
                      <w:szCs w:val="83"/>
                      <w:color w:val="5B5B5B"/>
                      <w:spacing w:val="-88"/>
                      <w:w w:val="3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83"/>
                      <w:szCs w:val="83"/>
                      <w:color w:val="9E9EA0"/>
                      <w:spacing w:val="0"/>
                      <w:w w:val="27"/>
                    </w:rPr>
                    <w:t>:"</w:t>
                  </w:r>
                  <w:r>
                    <w:rPr>
                      <w:rFonts w:ascii="Times New Roman" w:hAnsi="Times New Roman" w:cs="Times New Roman" w:eastAsia="Times New Roman"/>
                      <w:sz w:val="83"/>
                      <w:szCs w:val="8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2.1492pt;margin-top:10.992992pt;width:120.423965pt;height:28.5pt;mso-position-horizontal-relative:page;mso-position-vertical-relative:paragraph;z-index:-16835" type="#_x0000_t202" filled="f" stroked="f">
            <v:textbox inset="0,0,0,0">
              <w:txbxContent>
                <w:p>
                  <w:pPr>
                    <w:spacing w:before="0" w:after="0" w:line="570" w:lineRule="exact"/>
                    <w:ind w:right="-125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7"/>
                      <w:szCs w:val="57"/>
                      <w:color w:val="2F3679"/>
                      <w:w w:val="233"/>
                      <w:i/>
                    </w:rPr>
                    <w:t>i1</w:t>
                  </w:r>
                  <w:r>
                    <w:rPr>
                      <w:rFonts w:ascii="Times New Roman" w:hAnsi="Times New Roman" w:cs="Times New Roman" w:eastAsia="Times New Roman"/>
                      <w:sz w:val="57"/>
                      <w:szCs w:val="57"/>
                      <w:color w:val="2F3679"/>
                      <w:w w:val="234"/>
                      <w:i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57"/>
                      <w:szCs w:val="57"/>
                      <w:color w:val="2F3679"/>
                      <w:spacing w:val="-105"/>
                      <w:w w:val="100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2F3679"/>
                      <w:spacing w:val="-105"/>
                      <w:w w:val="600"/>
                      <w:i/>
                    </w:rPr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2F3679"/>
                      <w:spacing w:val="0"/>
                      <w:w w:val="600"/>
                      <w:emboss/>
                      <w:i/>
                    </w:rPr>
                    <w:t>.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2F3679"/>
                      <w:spacing w:val="0"/>
                      <w:w w:val="600"/>
                      <w:emboss/>
                      <w:i/>
                    </w:rPr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2F3679"/>
                      <w:spacing w:val="0"/>
                      <w:w w:val="600"/>
                      <w:i/>
                    </w:rPr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2F3679"/>
                      <w:spacing w:val="0"/>
                      <w:w w:val="600"/>
                      <w:i/>
                    </w:rPr>
                    <w:t>l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9E9EA0"/>
                      <w:spacing w:val="0"/>
                      <w:w w:val="311"/>
                      <w:i/>
                    </w:rPr>
                    <w:t>,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6"/>
          <w:szCs w:val="36"/>
          <w:color w:val="212380"/>
          <w:spacing w:val="0"/>
          <w:w w:val="155"/>
          <w:i/>
          <w:position w:val="-24"/>
        </w:rPr>
        <w:t>fl</w:t>
      </w:r>
      <w:r>
        <w:rPr>
          <w:rFonts w:ascii="Arial" w:hAnsi="Arial" w:cs="Arial" w:eastAsia="Arial"/>
          <w:sz w:val="36"/>
          <w:szCs w:val="36"/>
          <w:color w:val="212380"/>
          <w:spacing w:val="0"/>
          <w:w w:val="100"/>
          <w:i/>
          <w:position w:val="-24"/>
        </w:rPr>
        <w:tab/>
      </w:r>
      <w:r>
        <w:rPr>
          <w:rFonts w:ascii="Arial" w:hAnsi="Arial" w:cs="Arial" w:eastAsia="Arial"/>
          <w:sz w:val="36"/>
          <w:szCs w:val="36"/>
          <w:color w:val="212380"/>
          <w:spacing w:val="0"/>
          <w:w w:val="100"/>
          <w:i/>
          <w:position w:val="-2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44"/>
          <w:position w:val="-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BFBFC1"/>
          <w:spacing w:val="0"/>
          <w:w w:val="63"/>
          <w:position w:val="-4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40"/>
          <w:cols w:num="2" w:equalWidth="0">
            <w:col w:w="462" w:space="2278"/>
            <w:col w:w="866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62" w:lineRule="exact"/>
        <w:ind w:left="2332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0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  <w:position w:val="-14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12"/>
          <w:position w:val="-14"/>
        </w:rPr>
        <w:t> </w:t>
      </w:r>
      <w:r>
        <w:rPr>
          <w:rFonts w:ascii="Arial" w:hAnsi="Arial" w:cs="Arial" w:eastAsia="Arial"/>
          <w:sz w:val="20"/>
          <w:szCs w:val="20"/>
          <w:color w:val="5B5B5B"/>
          <w:spacing w:val="0"/>
          <w:w w:val="100"/>
          <w:position w:val="-14"/>
        </w:rPr>
        <w:t>8r</w:t>
      </w:r>
      <w:r>
        <w:rPr>
          <w:rFonts w:ascii="Arial" w:hAnsi="Arial" w:cs="Arial" w:eastAsia="Arial"/>
          <w:sz w:val="20"/>
          <w:szCs w:val="20"/>
          <w:color w:val="5B5B5B"/>
          <w:spacing w:val="0"/>
          <w:w w:val="100"/>
          <w:position w:val="-14"/>
        </w:rPr>
        <w:t>'</w:t>
      </w:r>
      <w:r>
        <w:rPr>
          <w:rFonts w:ascii="Arial" w:hAnsi="Arial" w:cs="Arial" w:eastAsia="Arial"/>
          <w:sz w:val="20"/>
          <w:szCs w:val="20"/>
          <w:color w:val="5B5B5B"/>
          <w:spacing w:val="-16"/>
          <w:w w:val="100"/>
          <w:position w:val="-14"/>
        </w:rPr>
        <w:t> </w:t>
      </w:r>
      <w:r>
        <w:rPr>
          <w:rFonts w:ascii="Arial" w:hAnsi="Arial" w:cs="Arial" w:eastAsia="Arial"/>
          <w:sz w:val="20"/>
          <w:szCs w:val="20"/>
          <w:color w:val="464646"/>
          <w:spacing w:val="0"/>
          <w:w w:val="71"/>
          <w:position w:val="-14"/>
        </w:rPr>
        <w:t>·</w:t>
      </w:r>
      <w:r>
        <w:rPr>
          <w:rFonts w:ascii="Arial" w:hAnsi="Arial" w:cs="Arial" w:eastAsia="Arial"/>
          <w:sz w:val="20"/>
          <w:szCs w:val="20"/>
          <w:color w:val="464646"/>
          <w:spacing w:val="19"/>
          <w:w w:val="71"/>
          <w:position w:val="-14"/>
        </w:rPr>
        <w:t> </w:t>
      </w:r>
      <w:r>
        <w:rPr>
          <w:rFonts w:ascii="Arial" w:hAnsi="Arial" w:cs="Arial" w:eastAsia="Arial"/>
          <w:sz w:val="20"/>
          <w:szCs w:val="20"/>
          <w:color w:val="5B5B5B"/>
          <w:spacing w:val="-5"/>
          <w:w w:val="178"/>
          <w:position w:val="-14"/>
        </w:rPr>
        <w:t>;</w:t>
      </w:r>
      <w:r>
        <w:rPr>
          <w:rFonts w:ascii="Arial" w:hAnsi="Arial" w:cs="Arial" w:eastAsia="Arial"/>
          <w:sz w:val="20"/>
          <w:szCs w:val="20"/>
          <w:color w:val="757575"/>
          <w:spacing w:val="0"/>
          <w:w w:val="50"/>
          <w:position w:val="-14"/>
        </w:rPr>
        <w:t>:::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304" w:lineRule="exact"/>
        <w:ind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9E9EA0"/>
          <w:spacing w:val="-23"/>
          <w:w w:val="121"/>
          <w:i/>
          <w:position w:val="-7"/>
        </w:rPr>
        <w:t>1</w:t>
      </w:r>
      <w:r>
        <w:rPr>
          <w:rFonts w:ascii="Arial" w:hAnsi="Arial" w:cs="Arial" w:eastAsia="Arial"/>
          <w:sz w:val="24"/>
          <w:szCs w:val="24"/>
          <w:color w:val="BFBFC1"/>
          <w:spacing w:val="0"/>
          <w:w w:val="216"/>
          <w:position w:val="2"/>
        </w:rPr>
        <w:t>'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right="625"/>
        <w:jc w:val="right"/>
        <w:tabs>
          <w:tab w:pos="4760" w:val="left"/>
          <w:tab w:pos="52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ilmi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DİLEK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898989"/>
          <w:spacing w:val="0"/>
          <w:w w:val="168"/>
          <w:position w:val="6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898989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898989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20"/>
          <w:szCs w:val="20"/>
          <w:color w:val="757575"/>
          <w:spacing w:val="0"/>
          <w:w w:val="100"/>
          <w:position w:val="6"/>
        </w:rPr>
        <w:t>.'"</w:t>
      </w:r>
      <w:r>
        <w:rPr>
          <w:rFonts w:ascii="Times New Roman" w:hAnsi="Times New Roman" w:cs="Times New Roman" w:eastAsia="Times New Roman"/>
          <w:sz w:val="20"/>
          <w:szCs w:val="20"/>
          <w:color w:val="757575"/>
          <w:spacing w:val="0"/>
          <w:w w:val="100"/>
          <w:position w:val="6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757575"/>
          <w:spacing w:val="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40"/>
          <w:w w:val="138"/>
          <w:position w:val="6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9E9EA0"/>
          <w:spacing w:val="0"/>
          <w:w w:val="144"/>
          <w:position w:val="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1" w:lineRule="exact"/>
        <w:ind w:right="676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5B5B5B"/>
          <w:spacing w:val="0"/>
          <w:w w:val="131"/>
          <w:position w:val="-10"/>
        </w:rPr>
        <w:t>"';J;ı1</w:t>
      </w:r>
      <w:r>
        <w:rPr>
          <w:rFonts w:ascii="Times New Roman" w:hAnsi="Times New Roman" w:cs="Times New Roman" w:eastAsia="Times New Roman"/>
          <w:sz w:val="12"/>
          <w:szCs w:val="12"/>
          <w:color w:val="5B5B5B"/>
          <w:spacing w:val="-10"/>
          <w:w w:val="131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55"/>
          <w:position w:val="-1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5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89"/>
          <w:position w:val="-10"/>
        </w:rPr>
        <w:t>n)'_9.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9"/>
          <w:position w:val="-1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40"/>
          <w:position w:val="-10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4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6"/>
          <w:position w:val="-1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0"/>
          <w:w w:val="47"/>
          <w:position w:val="-10"/>
        </w:rPr>
        <w:t>_''"</w:t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0"/>
          <w:w w:val="46"/>
          <w:position w:val="-1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-32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2"/>
          <w:position w:val="-10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280" w:right="240"/>
          <w:cols w:num="2" w:equalWidth="0">
            <w:col w:w="4202" w:space="361"/>
            <w:col w:w="6837"/>
          </w:cols>
        </w:sectPr>
      </w:pPr>
      <w:rPr/>
    </w:p>
    <w:p>
      <w:pPr>
        <w:spacing w:before="0" w:after="0" w:line="496" w:lineRule="exact"/>
        <w:ind w:left="2294" w:right="-20"/>
        <w:jc w:val="left"/>
        <w:tabs>
          <w:tab w:pos="5040" w:val="left"/>
          <w:tab w:pos="8400" w:val="left"/>
        </w:tabs>
        <w:rPr>
          <w:rFonts w:ascii="Arial" w:hAnsi="Arial" w:cs="Arial" w:eastAsia="Arial"/>
          <w:sz w:val="65"/>
          <w:szCs w:val="6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6"/>
          <w:position w:val="5"/>
        </w:rPr>
        <w:t>1.Posta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16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0"/>
          <w:position w:val="5"/>
        </w:rPr>
        <w:t>Gruplar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30"/>
          <w:position w:val="5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1"/>
          <w:position w:val="5"/>
        </w:rPr>
        <w:t>\;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5"/>
          <w:w w:val="100"/>
          <w:position w:val="5"/>
        </w:rPr>
        <w:t> </w:t>
      </w:r>
      <w:r>
        <w:rPr>
          <w:rFonts w:ascii="Arial" w:hAnsi="Arial" w:cs="Arial" w:eastAsia="Arial"/>
          <w:sz w:val="18"/>
          <w:szCs w:val="18"/>
          <w:color w:val="5B5B5B"/>
          <w:spacing w:val="0"/>
          <w:w w:val="74"/>
          <w:position w:val="5"/>
        </w:rPr>
        <w:t>;</w:t>
      </w:r>
      <w:r>
        <w:rPr>
          <w:rFonts w:ascii="Arial" w:hAnsi="Arial" w:cs="Arial" w:eastAsia="Arial"/>
          <w:sz w:val="18"/>
          <w:szCs w:val="18"/>
          <w:color w:val="5B5B5B"/>
          <w:spacing w:val="-33"/>
          <w:w w:val="100"/>
          <w:position w:val="5"/>
        </w:rPr>
        <w:t> </w:t>
      </w:r>
      <w:r>
        <w:rPr>
          <w:rFonts w:ascii="Arial" w:hAnsi="Arial" w:cs="Arial" w:eastAsia="Arial"/>
          <w:sz w:val="18"/>
          <w:szCs w:val="18"/>
          <w:color w:val="898989"/>
          <w:spacing w:val="9"/>
          <w:w w:val="157"/>
          <w:position w:val="5"/>
        </w:rPr>
        <w:t>'</w:t>
      </w:r>
      <w:r>
        <w:rPr>
          <w:rFonts w:ascii="Arial" w:hAnsi="Arial" w:cs="Arial" w:eastAsia="Arial"/>
          <w:sz w:val="18"/>
          <w:szCs w:val="18"/>
          <w:color w:val="5B5B5B"/>
          <w:spacing w:val="8"/>
          <w:w w:val="120"/>
          <w:position w:val="5"/>
        </w:rPr>
        <w:t>i</w:t>
      </w:r>
      <w:r>
        <w:rPr>
          <w:rFonts w:ascii="Arial" w:hAnsi="Arial" w:cs="Arial" w:eastAsia="Arial"/>
          <w:sz w:val="18"/>
          <w:szCs w:val="18"/>
          <w:color w:val="757575"/>
          <w:spacing w:val="0"/>
          <w:w w:val="235"/>
          <w:position w:val="5"/>
        </w:rPr>
        <w:t>'</w:t>
      </w:r>
      <w:r>
        <w:rPr>
          <w:rFonts w:ascii="Arial" w:hAnsi="Arial" w:cs="Arial" w:eastAsia="Arial"/>
          <w:sz w:val="18"/>
          <w:szCs w:val="18"/>
          <w:color w:val="757575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8"/>
          <w:szCs w:val="18"/>
          <w:color w:val="757575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8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8"/>
        </w:rPr>
        <w:t>Çvş: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4"/>
          <w:w w:val="100"/>
          <w:position w:val="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8"/>
        </w:rPr>
      </w:r>
      <w:r>
        <w:rPr>
          <w:rFonts w:ascii="Arial" w:hAnsi="Arial" w:cs="Arial" w:eastAsia="Arial"/>
          <w:sz w:val="65"/>
          <w:szCs w:val="65"/>
          <w:color w:val="2F3679"/>
          <w:spacing w:val="0"/>
          <w:w w:val="82"/>
          <w:position w:val="-13"/>
        </w:rPr>
        <w:t>)</w:t>
      </w:r>
      <w:r>
        <w:rPr>
          <w:rFonts w:ascii="Arial" w:hAnsi="Arial" w:cs="Arial" w:eastAsia="Arial"/>
          <w:sz w:val="65"/>
          <w:szCs w:val="65"/>
          <w:color w:val="2F3679"/>
          <w:spacing w:val="-60"/>
          <w:w w:val="82"/>
          <w:position w:val="-13"/>
        </w:rPr>
        <w:t>6</w:t>
      </w:r>
      <w:r>
        <w:rPr>
          <w:rFonts w:ascii="Arial" w:hAnsi="Arial" w:cs="Arial" w:eastAsia="Arial"/>
          <w:sz w:val="65"/>
          <w:szCs w:val="65"/>
          <w:color w:val="464646"/>
          <w:spacing w:val="0"/>
          <w:w w:val="79"/>
          <w:position w:val="-13"/>
        </w:rPr>
        <w:t>•·t</w:t>
      </w:r>
      <w:r>
        <w:rPr>
          <w:rFonts w:ascii="Arial" w:hAnsi="Arial" w:cs="Arial" w:eastAsia="Arial"/>
          <w:sz w:val="65"/>
          <w:szCs w:val="65"/>
          <w:color w:val="464646"/>
          <w:spacing w:val="-128"/>
          <w:w w:val="80"/>
          <w:position w:val="-13"/>
        </w:rPr>
        <w:t>l</w:t>
      </w:r>
      <w:r>
        <w:rPr>
          <w:rFonts w:ascii="Arial" w:hAnsi="Arial" w:cs="Arial" w:eastAsia="Arial"/>
          <w:sz w:val="65"/>
          <w:szCs w:val="65"/>
          <w:color w:val="757575"/>
          <w:spacing w:val="0"/>
          <w:w w:val="75"/>
          <w:position w:val="-13"/>
        </w:rPr>
        <w:t>f</w:t>
      </w:r>
      <w:r>
        <w:rPr>
          <w:rFonts w:ascii="Arial" w:hAnsi="Arial" w:cs="Arial" w:eastAsia="Arial"/>
          <w:sz w:val="65"/>
          <w:szCs w:val="65"/>
          <w:color w:val="757575"/>
          <w:spacing w:val="-28"/>
          <w:w w:val="75"/>
          <w:position w:val="-13"/>
        </w:rPr>
        <w:t>t</w:t>
      </w:r>
      <w:r>
        <w:rPr>
          <w:rFonts w:ascii="Arial" w:hAnsi="Arial" w:cs="Arial" w:eastAsia="Arial"/>
          <w:sz w:val="65"/>
          <w:szCs w:val="65"/>
          <w:color w:val="5B5B5B"/>
          <w:spacing w:val="-86"/>
          <w:w w:val="49"/>
          <w:position w:val="-13"/>
        </w:rPr>
        <w:t>"</w:t>
      </w:r>
      <w:r>
        <w:rPr>
          <w:rFonts w:ascii="Arial" w:hAnsi="Arial" w:cs="Arial" w:eastAsia="Arial"/>
          <w:sz w:val="65"/>
          <w:szCs w:val="65"/>
          <w:color w:val="464646"/>
          <w:spacing w:val="0"/>
          <w:w w:val="146"/>
          <w:position w:val="-13"/>
        </w:rPr>
        <w:t>·</w:t>
      </w:r>
      <w:r>
        <w:rPr>
          <w:rFonts w:ascii="Arial" w:hAnsi="Arial" w:cs="Arial" w:eastAsia="Arial"/>
          <w:sz w:val="65"/>
          <w:szCs w:val="65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right="585"/>
        <w:jc w:val="right"/>
        <w:tabs>
          <w:tab w:pos="600" w:val="left"/>
          <w:tab w:pos="1620" w:val="left"/>
        </w:tabs>
        <w:rPr>
          <w:rFonts w:ascii="Arial" w:hAnsi="Arial" w:cs="Arial" w:eastAsia="Arial"/>
          <w:sz w:val="9"/>
          <w:szCs w:val="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1.128204pt;margin-top:14.363801pt;width:14.635351pt;height:9pt;mso-position-horizontal-relative:page;mso-position-vertical-relative:paragraph;z-index:-16834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484F6E"/>
                      <w:w w:val="185"/>
                      <w:i/>
                    </w:rPr>
                    <w:t>(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484F6E"/>
                      <w:w w:val="184"/>
                      <w:i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484F6E"/>
                      <w:w w:val="185"/>
                      <w:i/>
                    </w:rPr>
                    <w:t>)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5B5B5B"/>
          <w:w w:val="118"/>
          <w:position w:val="-4"/>
        </w:rPr>
        <w:t>'</w:t>
      </w:r>
      <w:r>
        <w:rPr>
          <w:rFonts w:ascii="Arial" w:hAnsi="Arial" w:cs="Arial" w:eastAsia="Arial"/>
          <w:sz w:val="20"/>
          <w:szCs w:val="20"/>
          <w:color w:val="5B5B5B"/>
          <w:w w:val="100"/>
          <w:position w:val="-4"/>
        </w:rPr>
        <w:tab/>
      </w:r>
      <w:r>
        <w:rPr>
          <w:rFonts w:ascii="Arial" w:hAnsi="Arial" w:cs="Arial" w:eastAsia="Arial"/>
          <w:sz w:val="20"/>
          <w:szCs w:val="20"/>
          <w:color w:val="5B5B5B"/>
          <w:w w:val="100"/>
          <w:position w:val="-4"/>
        </w:rPr>
      </w:r>
      <w:r>
        <w:rPr>
          <w:rFonts w:ascii="Times New Roman" w:hAnsi="Times New Roman" w:cs="Times New Roman" w:eastAsia="Times New Roman"/>
          <w:sz w:val="26"/>
          <w:szCs w:val="26"/>
          <w:color w:val="898989"/>
          <w:spacing w:val="0"/>
          <w:w w:val="158"/>
          <w:position w:val="-4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898989"/>
          <w:spacing w:val="-1"/>
          <w:w w:val="158"/>
          <w:position w:val="-4"/>
        </w:rPr>
        <w:t> </w:t>
      </w:r>
      <w:r>
        <w:rPr>
          <w:rFonts w:ascii="Arial" w:hAnsi="Arial" w:cs="Arial" w:eastAsia="Arial"/>
          <w:sz w:val="28"/>
          <w:szCs w:val="28"/>
          <w:color w:val="9E9EA0"/>
          <w:spacing w:val="0"/>
          <w:w w:val="158"/>
          <w:position w:val="-4"/>
        </w:rPr>
        <w:t>.</w:t>
      </w:r>
      <w:r>
        <w:rPr>
          <w:rFonts w:ascii="Arial" w:hAnsi="Arial" w:cs="Arial" w:eastAsia="Arial"/>
          <w:sz w:val="28"/>
          <w:szCs w:val="28"/>
          <w:color w:val="9E9EA0"/>
          <w:spacing w:val="11"/>
          <w:w w:val="158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B1B1B1"/>
          <w:spacing w:val="-20"/>
          <w:w w:val="123"/>
          <w:position w:val="-4"/>
        </w:rPr>
        <w:t>.</w:t>
      </w:r>
      <w:r>
        <w:rPr>
          <w:rFonts w:ascii="Arial" w:hAnsi="Arial" w:cs="Arial" w:eastAsia="Arial"/>
          <w:sz w:val="19"/>
          <w:szCs w:val="19"/>
          <w:color w:val="9E9EA0"/>
          <w:spacing w:val="0"/>
          <w:w w:val="52"/>
          <w:position w:val="-4"/>
        </w:rPr>
        <w:t>..</w:t>
      </w:r>
      <w:r>
        <w:rPr>
          <w:rFonts w:ascii="Arial" w:hAnsi="Arial" w:cs="Arial" w:eastAsia="Arial"/>
          <w:sz w:val="19"/>
          <w:szCs w:val="19"/>
          <w:color w:val="9E9EA0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9"/>
          <w:szCs w:val="19"/>
          <w:color w:val="9E9EA0"/>
          <w:spacing w:val="0"/>
          <w:w w:val="100"/>
          <w:position w:val="-4"/>
        </w:rPr>
      </w:r>
      <w:r>
        <w:rPr>
          <w:rFonts w:ascii="Arial" w:hAnsi="Arial" w:cs="Arial" w:eastAsia="Arial"/>
          <w:sz w:val="9"/>
          <w:szCs w:val="9"/>
          <w:color w:val="464646"/>
          <w:spacing w:val="0"/>
          <w:w w:val="63"/>
          <w:position w:val="-2"/>
        </w:rPr>
        <w:t>'t'-!,'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280" w:right="240"/>
        </w:sectPr>
      </w:pPr>
      <w:rPr/>
    </w:p>
    <w:p>
      <w:pPr>
        <w:spacing w:before="89" w:after="0" w:line="195" w:lineRule="exact"/>
        <w:ind w:left="352" w:right="-91"/>
        <w:jc w:val="left"/>
        <w:tabs>
          <w:tab w:pos="230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80"/>
          <w:position w:val="-8"/>
        </w:rPr>
        <w:t>ro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-8"/>
        </w:rPr>
      </w:r>
      <w:r>
        <w:rPr>
          <w:rFonts w:ascii="Arial" w:hAnsi="Arial" w:cs="Arial" w:eastAsia="Arial"/>
          <w:sz w:val="34"/>
          <w:szCs w:val="34"/>
          <w:color w:val="5B5B5B"/>
          <w:spacing w:val="0"/>
          <w:w w:val="80"/>
          <w:position w:val="-16"/>
        </w:rPr>
        <w:t>ç</w:t>
      </w:r>
      <w:r>
        <w:rPr>
          <w:rFonts w:ascii="Arial" w:hAnsi="Arial" w:cs="Arial" w:eastAsia="Arial"/>
          <w:sz w:val="34"/>
          <w:szCs w:val="34"/>
          <w:color w:val="5B5B5B"/>
          <w:spacing w:val="-14"/>
          <w:w w:val="80"/>
          <w:position w:val="-16"/>
        </w:rPr>
        <w:t>u</w:t>
      </w:r>
      <w:r>
        <w:rPr>
          <w:rFonts w:ascii="Arial" w:hAnsi="Arial" w:cs="Arial" w:eastAsia="Arial"/>
          <w:sz w:val="34"/>
          <w:szCs w:val="34"/>
          <w:color w:val="1A3499"/>
          <w:spacing w:val="0"/>
          <w:w w:val="84"/>
          <w:position w:val="-16"/>
        </w:rPr>
        <w:t>'1,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48" w:lineRule="exact"/>
        <w:ind w:left="4079" w:right="-20"/>
        <w:jc w:val="left"/>
        <w:tabs>
          <w:tab w:pos="4500" w:val="left"/>
          <w:tab w:pos="548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2"/>
          <w:szCs w:val="12"/>
          <w:color w:val="757575"/>
          <w:w w:val="108"/>
        </w:rPr>
        <w:t>(J</w:t>
      </w:r>
      <w:r>
        <w:rPr>
          <w:rFonts w:ascii="Times New Roman" w:hAnsi="Times New Roman" w:cs="Times New Roman" w:eastAsia="Times New Roman"/>
          <w:sz w:val="12"/>
          <w:szCs w:val="12"/>
          <w:color w:val="757575"/>
          <w:spacing w:val="7"/>
          <w:w w:val="108"/>
        </w:rPr>
        <w:t>J</w:t>
      </w:r>
      <w:r>
        <w:rPr>
          <w:rFonts w:ascii="Arial" w:hAnsi="Arial" w:cs="Arial" w:eastAsia="Arial"/>
          <w:sz w:val="12"/>
          <w:szCs w:val="12"/>
          <w:color w:val="5B5B5B"/>
          <w:spacing w:val="0"/>
          <w:w w:val="74"/>
        </w:rPr>
        <w:t>&gt;</w:t>
      </w:r>
      <w:r>
        <w:rPr>
          <w:rFonts w:ascii="Arial" w:hAnsi="Arial" w:cs="Arial" w:eastAsia="Arial"/>
          <w:sz w:val="12"/>
          <w:szCs w:val="12"/>
          <w:color w:val="5B5B5B"/>
          <w:spacing w:val="0"/>
          <w:w w:val="100"/>
        </w:rPr>
        <w:tab/>
      </w:r>
      <w:r>
        <w:rPr>
          <w:rFonts w:ascii="Arial" w:hAnsi="Arial" w:cs="Arial" w:eastAsia="Arial"/>
          <w:sz w:val="12"/>
          <w:szCs w:val="12"/>
          <w:color w:val="5B5B5B"/>
          <w:spacing w:val="0"/>
          <w:w w:val="100"/>
        </w:rPr>
      </w:r>
      <w:r>
        <w:rPr>
          <w:rFonts w:ascii="Arial" w:hAnsi="Arial" w:cs="Arial" w:eastAsia="Arial"/>
          <w:sz w:val="12"/>
          <w:szCs w:val="12"/>
          <w:color w:val="9E9EA0"/>
          <w:spacing w:val="0"/>
          <w:w w:val="100"/>
        </w:rPr>
        <w:t>•</w:t>
      </w:r>
      <w:r>
        <w:rPr>
          <w:rFonts w:ascii="Arial" w:hAnsi="Arial" w:cs="Arial" w:eastAsia="Arial"/>
          <w:sz w:val="12"/>
          <w:szCs w:val="12"/>
          <w:color w:val="9E9EA0"/>
          <w:spacing w:val="0"/>
          <w:w w:val="100"/>
        </w:rPr>
        <w:t>  </w:t>
      </w:r>
      <w:r>
        <w:rPr>
          <w:rFonts w:ascii="Arial" w:hAnsi="Arial" w:cs="Arial" w:eastAsia="Arial"/>
          <w:sz w:val="12"/>
          <w:szCs w:val="12"/>
          <w:color w:val="9E9EA0"/>
          <w:spacing w:val="11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BFBFC1"/>
          <w:spacing w:val="-2"/>
          <w:w w:val="198"/>
        </w:rPr>
        <w:t>·</w:t>
      </w:r>
      <w:r>
        <w:rPr>
          <w:rFonts w:ascii="Arial" w:hAnsi="Arial" w:cs="Arial" w:eastAsia="Arial"/>
          <w:sz w:val="12"/>
          <w:szCs w:val="12"/>
          <w:color w:val="9E9EA0"/>
          <w:spacing w:val="0"/>
          <w:w w:val="177"/>
        </w:rPr>
        <w:t>-</w:t>
      </w:r>
      <w:r>
        <w:rPr>
          <w:rFonts w:ascii="Arial" w:hAnsi="Arial" w:cs="Arial" w:eastAsia="Arial"/>
          <w:sz w:val="12"/>
          <w:szCs w:val="12"/>
          <w:color w:val="9E9EA0"/>
          <w:spacing w:val="-5"/>
          <w:w w:val="176"/>
        </w:rPr>
        <w:t>;</w:t>
      </w:r>
      <w:r>
        <w:rPr>
          <w:rFonts w:ascii="Arial" w:hAnsi="Arial" w:cs="Arial" w:eastAsia="Arial"/>
          <w:sz w:val="12"/>
          <w:szCs w:val="12"/>
          <w:color w:val="BFBFC1"/>
          <w:spacing w:val="-1"/>
          <w:w w:val="107"/>
        </w:rPr>
        <w:t>·</w:t>
      </w:r>
      <w:r>
        <w:rPr>
          <w:rFonts w:ascii="Arial" w:hAnsi="Arial" w:cs="Arial" w:eastAsia="Arial"/>
          <w:sz w:val="12"/>
          <w:szCs w:val="12"/>
          <w:color w:val="BFBFC1"/>
          <w:spacing w:val="-41"/>
          <w:w w:val="107"/>
        </w:rPr>
        <w:t>•</w:t>
      </w:r>
      <w:r>
        <w:rPr>
          <w:rFonts w:ascii="Arial" w:hAnsi="Arial" w:cs="Arial" w:eastAsia="Arial"/>
          <w:sz w:val="12"/>
          <w:szCs w:val="12"/>
          <w:color w:val="898989"/>
          <w:spacing w:val="0"/>
          <w:w w:val="276"/>
        </w:rPr>
        <w:t>:</w:t>
      </w:r>
      <w:r>
        <w:rPr>
          <w:rFonts w:ascii="Arial" w:hAnsi="Arial" w:cs="Arial" w:eastAsia="Arial"/>
          <w:sz w:val="12"/>
          <w:szCs w:val="12"/>
          <w:color w:val="898989"/>
          <w:spacing w:val="-21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BFBFC1"/>
          <w:spacing w:val="0"/>
          <w:w w:val="100"/>
        </w:rPr>
        <w:t>•</w:t>
      </w:r>
      <w:r>
        <w:rPr>
          <w:rFonts w:ascii="Arial" w:hAnsi="Arial" w:cs="Arial" w:eastAsia="Arial"/>
          <w:sz w:val="12"/>
          <w:szCs w:val="12"/>
          <w:color w:val="BFBFC1"/>
          <w:spacing w:val="0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BFBFC1"/>
          <w:spacing w:val="16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B1B1B1"/>
          <w:spacing w:val="0"/>
          <w:w w:val="100"/>
        </w:rPr>
        <w:t>'&lt;</w:t>
      </w:r>
      <w:r>
        <w:rPr>
          <w:rFonts w:ascii="Arial" w:hAnsi="Arial" w:cs="Arial" w:eastAsia="Arial"/>
          <w:sz w:val="13"/>
          <w:szCs w:val="13"/>
          <w:color w:val="B1B1B1"/>
          <w:spacing w:val="-28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B1B1B1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B1B1B1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5B5B5B"/>
          <w:spacing w:val="-8"/>
          <w:w w:val="87"/>
          <w:i/>
          <w:position w:val="1"/>
        </w:rPr>
        <w:t>ı</w:t>
      </w:r>
      <w:r>
        <w:rPr>
          <w:rFonts w:ascii="Times New Roman" w:hAnsi="Times New Roman" w:cs="Times New Roman" w:eastAsia="Times New Roman"/>
          <w:sz w:val="14"/>
          <w:szCs w:val="14"/>
          <w:color w:val="464646"/>
          <w:spacing w:val="0"/>
          <w:w w:val="78"/>
          <w:i/>
          <w:position w:val="1"/>
        </w:rPr>
        <w:t>..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31" w:lineRule="exact"/>
        <w:ind w:left="4046"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363636"/>
          <w:spacing w:val="0"/>
          <w:w w:val="295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363636"/>
          <w:spacing w:val="-48"/>
          <w:w w:val="295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464646"/>
          <w:spacing w:val="0"/>
          <w:w w:val="74"/>
        </w:rPr>
        <w:t>&lt;;"'</w:t>
      </w:r>
      <w:r>
        <w:rPr>
          <w:rFonts w:ascii="Times New Roman" w:hAnsi="Times New Roman" w:cs="Times New Roman" w:eastAsia="Times New Roman"/>
          <w:sz w:val="13"/>
          <w:szCs w:val="13"/>
          <w:color w:val="464646"/>
          <w:spacing w:val="0"/>
          <w:w w:val="74"/>
        </w:rPr>
        <w:t>      </w:t>
      </w:r>
      <w:r>
        <w:rPr>
          <w:rFonts w:ascii="Times New Roman" w:hAnsi="Times New Roman" w:cs="Times New Roman" w:eastAsia="Times New Roman"/>
          <w:sz w:val="13"/>
          <w:szCs w:val="13"/>
          <w:color w:val="464646"/>
          <w:spacing w:val="22"/>
          <w:w w:val="74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E9EA0"/>
          <w:spacing w:val="0"/>
          <w:w w:val="255"/>
          <w:i/>
        </w:rPr>
        <w:t>t</w:t>
      </w:r>
      <w:r>
        <w:rPr>
          <w:rFonts w:ascii="Times New Roman" w:hAnsi="Times New Roman" w:cs="Times New Roman" w:eastAsia="Times New Roman"/>
          <w:sz w:val="11"/>
          <w:szCs w:val="11"/>
          <w:color w:val="9E9EA0"/>
          <w:spacing w:val="32"/>
          <w:w w:val="255"/>
          <w:i/>
        </w:rPr>
        <w:t> </w:t>
      </w:r>
      <w:r>
        <w:rPr>
          <w:rFonts w:ascii="Arial" w:hAnsi="Arial" w:cs="Arial" w:eastAsia="Arial"/>
          <w:sz w:val="4"/>
          <w:szCs w:val="4"/>
          <w:color w:val="B1B1B1"/>
          <w:spacing w:val="0"/>
          <w:w w:val="255"/>
        </w:rPr>
        <w:t>j</w:t>
      </w:r>
      <w:r>
        <w:rPr>
          <w:rFonts w:ascii="Arial" w:hAnsi="Arial" w:cs="Arial" w:eastAsia="Arial"/>
          <w:sz w:val="4"/>
          <w:szCs w:val="4"/>
          <w:color w:val="B1B1B1"/>
          <w:spacing w:val="25"/>
          <w:w w:val="255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B1B1B1"/>
          <w:spacing w:val="0"/>
          <w:w w:val="100"/>
        </w:rPr>
        <w:t>?··</w:t>
      </w:r>
      <w:r>
        <w:rPr>
          <w:rFonts w:ascii="Times New Roman" w:hAnsi="Times New Roman" w:cs="Times New Roman" w:eastAsia="Times New Roman"/>
          <w:sz w:val="8"/>
          <w:szCs w:val="8"/>
          <w:color w:val="B1B1B1"/>
          <w:spacing w:val="0"/>
          <w:w w:val="100"/>
        </w:rPr>
        <w:t>        </w:t>
      </w:r>
      <w:r>
        <w:rPr>
          <w:rFonts w:ascii="Times New Roman" w:hAnsi="Times New Roman" w:cs="Times New Roman" w:eastAsia="Times New Roman"/>
          <w:sz w:val="8"/>
          <w:szCs w:val="8"/>
          <w:color w:val="B1B1B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B1B1B1"/>
          <w:spacing w:val="0"/>
          <w:w w:val="213"/>
        </w:rPr>
        <w:t>·,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40"/>
          <w:cols w:num="2" w:equalWidth="0">
            <w:col w:w="2873" w:space="2270"/>
            <w:col w:w="6257"/>
          </w:cols>
        </w:sectPr>
      </w:pPr>
      <w:rPr/>
    </w:p>
    <w:p>
      <w:pPr>
        <w:spacing w:before="0" w:after="0" w:line="290" w:lineRule="exact"/>
        <w:ind w:left="314" w:right="-89"/>
        <w:jc w:val="left"/>
        <w:tabs>
          <w:tab w:pos="216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1"/>
          <w:position w:val="5"/>
        </w:rPr>
        <w:t>::r::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5"/>
        </w:rPr>
      </w:r>
      <w:r>
        <w:rPr>
          <w:rFonts w:ascii="Arial" w:hAnsi="Arial" w:cs="Arial" w:eastAsia="Arial"/>
          <w:sz w:val="26"/>
          <w:szCs w:val="26"/>
          <w:color w:val="757575"/>
          <w:spacing w:val="0"/>
          <w:w w:val="81"/>
          <w:position w:val="-7"/>
        </w:rPr>
        <w:t>A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93" w:lineRule="exact"/>
        <w:ind w:right="559"/>
        <w:jc w:val="right"/>
        <w:tabs>
          <w:tab w:pos="130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"/>
          <w:szCs w:val="10"/>
          <w:color w:val="BFBFC1"/>
          <w:spacing w:val="-14"/>
          <w:w w:val="184"/>
          <w:position w:val="-1"/>
        </w:rPr>
        <w:t>·</w:t>
      </w:r>
      <w:r>
        <w:rPr>
          <w:rFonts w:ascii="Times New Roman" w:hAnsi="Times New Roman" w:cs="Times New Roman" w:eastAsia="Times New Roman"/>
          <w:sz w:val="10"/>
          <w:szCs w:val="10"/>
          <w:color w:val="757575"/>
          <w:spacing w:val="0"/>
          <w:w w:val="288"/>
          <w:position w:val="-1"/>
        </w:rPr>
        <w:t>.,</w:t>
      </w:r>
      <w:r>
        <w:rPr>
          <w:rFonts w:ascii="Times New Roman" w:hAnsi="Times New Roman" w:cs="Times New Roman" w:eastAsia="Times New Roman"/>
          <w:sz w:val="10"/>
          <w:szCs w:val="10"/>
          <w:color w:val="757575"/>
          <w:spacing w:val="0"/>
          <w:w w:val="100"/>
          <w:position w:val="-1"/>
        </w:rPr>
        <w:t>     </w:t>
      </w:r>
      <w:r>
        <w:rPr>
          <w:rFonts w:ascii="Times New Roman" w:hAnsi="Times New Roman" w:cs="Times New Roman" w:eastAsia="Times New Roman"/>
          <w:sz w:val="10"/>
          <w:szCs w:val="10"/>
          <w:color w:val="757575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1B1B1"/>
          <w:spacing w:val="0"/>
          <w:w w:val="153"/>
          <w:position w:val="-1"/>
        </w:rPr>
        <w:t>"</w:t>
      </w:r>
      <w:r>
        <w:rPr>
          <w:rFonts w:ascii="Times New Roman" w:hAnsi="Times New Roman" w:cs="Times New Roman" w:eastAsia="Times New Roman"/>
          <w:sz w:val="10"/>
          <w:szCs w:val="10"/>
          <w:color w:val="B1B1B1"/>
          <w:spacing w:val="0"/>
          <w:w w:val="153"/>
          <w:position w:val="-1"/>
        </w:rPr>
        <w:t>   </w:t>
      </w:r>
      <w:r>
        <w:rPr>
          <w:rFonts w:ascii="Times New Roman" w:hAnsi="Times New Roman" w:cs="Times New Roman" w:eastAsia="Times New Roman"/>
          <w:sz w:val="10"/>
          <w:szCs w:val="10"/>
          <w:color w:val="B1B1B1"/>
          <w:spacing w:val="22"/>
          <w:w w:val="153"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E9EA0"/>
          <w:spacing w:val="0"/>
          <w:w w:val="175"/>
          <w:i/>
          <w:position w:val="-1"/>
        </w:rPr>
        <w:t>1"</w:t>
      </w:r>
      <w:r>
        <w:rPr>
          <w:rFonts w:ascii="Times New Roman" w:hAnsi="Times New Roman" w:cs="Times New Roman" w:eastAsia="Times New Roman"/>
          <w:sz w:val="10"/>
          <w:szCs w:val="10"/>
          <w:color w:val="9E9EA0"/>
          <w:spacing w:val="0"/>
          <w:w w:val="100"/>
          <w:i/>
          <w:position w:val="-1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9E9EA0"/>
          <w:spacing w:val="0"/>
          <w:w w:val="100"/>
          <w:i/>
          <w:position w:val="-1"/>
        </w:rPr>
      </w:r>
      <w:r>
        <w:rPr>
          <w:rFonts w:ascii="Times New Roman" w:hAnsi="Times New Roman" w:cs="Times New Roman" w:eastAsia="Times New Roman"/>
          <w:sz w:val="10"/>
          <w:szCs w:val="10"/>
          <w:color w:val="464646"/>
          <w:spacing w:val="0"/>
          <w:w w:val="384"/>
          <w:position w:val="-1"/>
        </w:rPr>
        <w:t>-</w:t>
      </w:r>
      <w:r>
        <w:rPr>
          <w:rFonts w:ascii="Times New Roman" w:hAnsi="Times New Roman" w:cs="Times New Roman" w:eastAsia="Times New Roman"/>
          <w:sz w:val="10"/>
          <w:szCs w:val="10"/>
          <w:color w:val="464646"/>
          <w:spacing w:val="-26"/>
          <w:w w:val="384"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98989"/>
          <w:spacing w:val="0"/>
          <w:w w:val="384"/>
          <w:position w:val="-1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right="-20"/>
        <w:jc w:val="left"/>
        <w:tabs>
          <w:tab w:pos="5480" w:val="left"/>
          <w:tab w:pos="666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23"/>
          <w:szCs w:val="23"/>
          <w:color w:val="464646"/>
          <w:spacing w:val="0"/>
          <w:w w:val="100"/>
          <w:position w:val="-5"/>
        </w:rPr>
        <w:t>i'mlri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100"/>
          <w:position w:val="-5"/>
        </w:rPr>
      </w:r>
      <w:r>
        <w:rPr>
          <w:rFonts w:ascii="Arial" w:hAnsi="Arial" w:cs="Arial" w:eastAsia="Arial"/>
          <w:sz w:val="13"/>
          <w:szCs w:val="13"/>
          <w:color w:val="898989"/>
          <w:spacing w:val="0"/>
          <w:w w:val="77"/>
          <w:position w:val="6"/>
        </w:rPr>
        <w:t>..</w:t>
      </w:r>
      <w:r>
        <w:rPr>
          <w:rFonts w:ascii="Arial" w:hAnsi="Arial" w:cs="Arial" w:eastAsia="Arial"/>
          <w:sz w:val="13"/>
          <w:szCs w:val="13"/>
          <w:color w:val="898989"/>
          <w:spacing w:val="0"/>
          <w:w w:val="77"/>
          <w:position w:val="6"/>
        </w:rPr>
        <w:t> </w:t>
      </w:r>
      <w:r>
        <w:rPr>
          <w:rFonts w:ascii="Arial" w:hAnsi="Arial" w:cs="Arial" w:eastAsia="Arial"/>
          <w:sz w:val="13"/>
          <w:szCs w:val="13"/>
          <w:color w:val="898989"/>
          <w:spacing w:val="26"/>
          <w:w w:val="77"/>
          <w:position w:val="6"/>
        </w:rPr>
        <w:t> </w:t>
      </w:r>
      <w:r>
        <w:rPr>
          <w:rFonts w:ascii="Arial" w:hAnsi="Arial" w:cs="Arial" w:eastAsia="Arial"/>
          <w:sz w:val="13"/>
          <w:szCs w:val="13"/>
          <w:color w:val="757575"/>
          <w:spacing w:val="0"/>
          <w:w w:val="135"/>
          <w:i/>
          <w:position w:val="6"/>
        </w:rPr>
        <w:t>(</w:t>
      </w:r>
      <w:r>
        <w:rPr>
          <w:rFonts w:ascii="Arial" w:hAnsi="Arial" w:cs="Arial" w:eastAsia="Arial"/>
          <w:sz w:val="13"/>
          <w:szCs w:val="13"/>
          <w:color w:val="757575"/>
          <w:spacing w:val="-22"/>
          <w:w w:val="135"/>
          <w:i/>
          <w:position w:val="6"/>
        </w:rPr>
        <w:t>.</w:t>
      </w:r>
      <w:r>
        <w:rPr>
          <w:rFonts w:ascii="Arial" w:hAnsi="Arial" w:cs="Arial" w:eastAsia="Arial"/>
          <w:sz w:val="13"/>
          <w:szCs w:val="13"/>
          <w:color w:val="5B5B5B"/>
          <w:spacing w:val="0"/>
          <w:w w:val="135"/>
          <w:i/>
          <w:position w:val="6"/>
        </w:rPr>
        <w:t>'</w:t>
      </w:r>
      <w:r>
        <w:rPr>
          <w:rFonts w:ascii="Arial" w:hAnsi="Arial" w:cs="Arial" w:eastAsia="Arial"/>
          <w:sz w:val="13"/>
          <w:szCs w:val="13"/>
          <w:color w:val="5B5B5B"/>
          <w:spacing w:val="-21"/>
          <w:w w:val="135"/>
          <w:i/>
          <w:position w:val="6"/>
        </w:rPr>
        <w:t> </w:t>
      </w:r>
      <w:r>
        <w:rPr>
          <w:rFonts w:ascii="Arial" w:hAnsi="Arial" w:cs="Arial" w:eastAsia="Arial"/>
          <w:sz w:val="13"/>
          <w:szCs w:val="13"/>
          <w:color w:val="9E9EA0"/>
          <w:spacing w:val="-14"/>
          <w:w w:val="247"/>
          <w:i/>
          <w:position w:val="6"/>
        </w:rPr>
        <w:t>t</w:t>
      </w:r>
      <w:r>
        <w:rPr>
          <w:rFonts w:ascii="Arial" w:hAnsi="Arial" w:cs="Arial" w:eastAsia="Arial"/>
          <w:sz w:val="13"/>
          <w:szCs w:val="13"/>
          <w:color w:val="B1B1B1"/>
          <w:spacing w:val="0"/>
          <w:w w:val="42"/>
          <w:i/>
          <w:position w:val="6"/>
        </w:rPr>
        <w:t>...</w:t>
      </w:r>
      <w:r>
        <w:rPr>
          <w:rFonts w:ascii="Arial" w:hAnsi="Arial" w:cs="Arial" w:eastAsia="Arial"/>
          <w:sz w:val="13"/>
          <w:szCs w:val="13"/>
          <w:color w:val="B1B1B1"/>
          <w:spacing w:val="-2"/>
          <w:w w:val="100"/>
          <w:i/>
          <w:position w:val="6"/>
        </w:rPr>
        <w:t> </w:t>
      </w:r>
      <w:r>
        <w:rPr>
          <w:rFonts w:ascii="Arial" w:hAnsi="Arial" w:cs="Arial" w:eastAsia="Arial"/>
          <w:sz w:val="13"/>
          <w:szCs w:val="13"/>
          <w:color w:val="757575"/>
          <w:spacing w:val="0"/>
          <w:w w:val="54"/>
          <w:i/>
          <w:position w:val="6"/>
        </w:rPr>
        <w:t>:1'</w:t>
      </w:r>
      <w:r>
        <w:rPr>
          <w:rFonts w:ascii="Arial" w:hAnsi="Arial" w:cs="Arial" w:eastAsia="Arial"/>
          <w:sz w:val="13"/>
          <w:szCs w:val="13"/>
          <w:color w:val="757575"/>
          <w:spacing w:val="13"/>
          <w:w w:val="54"/>
          <w:i/>
          <w:position w:val="6"/>
        </w:rPr>
        <w:t> </w:t>
      </w:r>
      <w:r>
        <w:rPr>
          <w:rFonts w:ascii="Arial" w:hAnsi="Arial" w:cs="Arial" w:eastAsia="Arial"/>
          <w:sz w:val="13"/>
          <w:szCs w:val="13"/>
          <w:color w:val="B1B1B1"/>
          <w:spacing w:val="0"/>
          <w:w w:val="54"/>
          <w:i/>
          <w:position w:val="6"/>
        </w:rPr>
        <w:t>W</w:t>
      </w:r>
      <w:r>
        <w:rPr>
          <w:rFonts w:ascii="Arial" w:hAnsi="Arial" w:cs="Arial" w:eastAsia="Arial"/>
          <w:sz w:val="13"/>
          <w:szCs w:val="13"/>
          <w:color w:val="B1B1B1"/>
          <w:spacing w:val="0"/>
          <w:w w:val="54"/>
          <w:i/>
          <w:position w:val="6"/>
        </w:rPr>
        <w:t>   </w:t>
      </w:r>
      <w:r>
        <w:rPr>
          <w:rFonts w:ascii="Arial" w:hAnsi="Arial" w:cs="Arial" w:eastAsia="Arial"/>
          <w:sz w:val="13"/>
          <w:szCs w:val="13"/>
          <w:color w:val="B1B1B1"/>
          <w:spacing w:val="17"/>
          <w:w w:val="54"/>
          <w:i/>
          <w:position w:val="6"/>
        </w:rPr>
        <w:t> </w:t>
      </w:r>
      <w:r>
        <w:rPr>
          <w:rFonts w:ascii="Arial" w:hAnsi="Arial" w:cs="Arial" w:eastAsia="Arial"/>
          <w:sz w:val="13"/>
          <w:szCs w:val="13"/>
          <w:color w:val="9E9EA0"/>
          <w:spacing w:val="0"/>
          <w:w w:val="100"/>
          <w:i/>
          <w:position w:val="6"/>
        </w:rPr>
        <w:t>-:,</w:t>
      </w:r>
      <w:r>
        <w:rPr>
          <w:rFonts w:ascii="Arial" w:hAnsi="Arial" w:cs="Arial" w:eastAsia="Arial"/>
          <w:sz w:val="13"/>
          <w:szCs w:val="13"/>
          <w:color w:val="9E9EA0"/>
          <w:spacing w:val="0"/>
          <w:w w:val="100"/>
          <w:i/>
          <w:position w:val="6"/>
        </w:rPr>
        <w:tab/>
      </w:r>
      <w:r>
        <w:rPr>
          <w:rFonts w:ascii="Arial" w:hAnsi="Arial" w:cs="Arial" w:eastAsia="Arial"/>
          <w:sz w:val="13"/>
          <w:szCs w:val="13"/>
          <w:color w:val="9E9EA0"/>
          <w:spacing w:val="0"/>
          <w:w w:val="100"/>
          <w:i/>
          <w:position w:val="6"/>
        </w:rPr>
      </w:r>
      <w:r>
        <w:rPr>
          <w:rFonts w:ascii="Arial" w:hAnsi="Arial" w:cs="Arial" w:eastAsia="Arial"/>
          <w:sz w:val="13"/>
          <w:szCs w:val="13"/>
          <w:color w:val="898989"/>
          <w:spacing w:val="0"/>
          <w:w w:val="59"/>
          <w:position w:val="6"/>
        </w:rPr>
        <w:t>•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40"/>
          <w:cols w:num="2" w:equalWidth="0">
            <w:col w:w="2322" w:space="1548"/>
            <w:col w:w="7530"/>
          </w:cols>
        </w:sectPr>
      </w:pPr>
      <w:rPr/>
    </w:p>
    <w:p>
      <w:pPr>
        <w:spacing w:before="0" w:after="0" w:line="262" w:lineRule="exact"/>
        <w:ind w:left="2189" w:right="-20"/>
        <w:jc w:val="left"/>
        <w:tabs>
          <w:tab w:pos="992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pict>
          <v:group style="position:absolute;margin-left:18.399681pt;margin-top:24.104956pt;width:557.688404pt;height:775.332193pt;mso-position-horizontal-relative:page;mso-position-vertical-relative:page;z-index:-16840" coordorigin="368,482" coordsize="11154,15507">
            <v:group style="position:absolute;left:394;top:492;width:2;height:597" coordorigin="394,492" coordsize="2,597">
              <v:shape style="position:absolute;left:394;top:492;width:2;height:597" coordorigin="394,492" coordsize="0,597" path="m394,1088l394,492e" filled="f" stroked="t" strokeweight=".949661pt" strokecolor="#C3C3C3">
                <v:path arrowok="t"/>
              </v:shape>
            </v:group>
            <v:group style="position:absolute;left:684;top:504;width:423;height:2" coordorigin="684,504" coordsize="423,2">
              <v:shape style="position:absolute;left:684;top:504;width:423;height:2" coordorigin="684,504" coordsize="423,0" path="m684,504l1106,504e" filled="f" stroked="t" strokeweight=".47483pt" strokecolor="#4F4F54">
                <v:path arrowok="t"/>
              </v:shape>
            </v:group>
            <v:group style="position:absolute;left:2350;top:496;width:2;height:549" coordorigin="2350,496" coordsize="2,549">
              <v:shape style="position:absolute;left:2350;top:496;width:2;height:549" coordorigin="2350,496" coordsize="0,549" path="m2350,1045l2350,496e" filled="f" stroked="t" strokeweight=".949661pt" strokecolor="#747474">
                <v:path arrowok="t"/>
              </v:shape>
            </v:group>
            <v:group style="position:absolute;left:2298;top:501;width:537;height:2" coordorigin="2298,501" coordsize="537,2">
              <v:shape style="position:absolute;left:2298;top:501;width:537;height:2" coordorigin="2298,501" coordsize="537,0" path="m2298,501l2835,501e" filled="f" stroked="t" strokeweight=".47483pt" strokecolor="#4F4F4F">
                <v:path arrowok="t"/>
              </v:shape>
            </v:group>
            <v:group style="position:absolute;left:389;top:499;width:11087;height:2" coordorigin="389,499" coordsize="11087,2">
              <v:shape style="position:absolute;left:389;top:499;width:11087;height:2" coordorigin="389,499" coordsize="11087,0" path="m389,499l11477,499e" filled="f" stroked="t" strokeweight=".712246pt" strokecolor="#646464">
                <v:path arrowok="t"/>
              </v:shape>
            </v:group>
            <v:group style="position:absolute;left:7688;top:496;width:632;height:2" coordorigin="7688,496" coordsize="632,2">
              <v:shape style="position:absolute;left:7688;top:496;width:632;height:2" coordorigin="7688,496" coordsize="632,0" path="m7688,496l8319,496e" filled="f" stroked="t" strokeweight=".47483pt" strokecolor="#545454">
                <v:path arrowok="t"/>
              </v:shape>
            </v:group>
            <v:group style="position:absolute;left:9110;top:492;width:2;height:1012" coordorigin="9110,492" coordsize="2,1012">
              <v:shape style="position:absolute;left:9110;top:492;width:2;height:1012" coordorigin="9110,492" coordsize="0,1012" path="m9110,1503l9110,492e" filled="f" stroked="t" strokeweight=".47483pt" strokecolor="#4B4B4B">
                <v:path arrowok="t"/>
              </v:shape>
            </v:group>
            <v:group style="position:absolute;left:11479;top:492;width:2;height:2472" coordorigin="11479,492" coordsize="2,2472">
              <v:shape style="position:absolute;left:11479;top:492;width:2;height:2472" coordorigin="11479,492" coordsize="0,2472" path="m11479,2964l11479,492e" filled="f" stroked="t" strokeweight=".47483pt" strokecolor="#545454">
                <v:path arrowok="t"/>
              </v:shape>
            </v:group>
            <v:group style="position:absolute;left:394;top:988;width:2;height:558" coordorigin="394,988" coordsize="2,558">
              <v:shape style="position:absolute;left:394;top:988;width:2;height:558" coordorigin="394,988" coordsize="0,558" path="m394,1546l394,988e" filled="f" stroked="t" strokeweight=".47483pt" strokecolor="#BCBCBC">
                <v:path arrowok="t"/>
              </v:shape>
            </v:group>
            <v:group style="position:absolute;left:2350;top:988;width:2;height:344" coordorigin="2350,988" coordsize="2,344">
              <v:shape style="position:absolute;left:2350;top:988;width:2;height:344" coordorigin="2350,988" coordsize="0,344" path="m2350,1332l2350,988e" filled="f" stroked="t" strokeweight=".47483pt" strokecolor="#3F3F3F">
                <v:path arrowok="t"/>
              </v:shape>
            </v:group>
            <v:group style="position:absolute;left:2350;top:1274;width:2;height:229" coordorigin="2350,1274" coordsize="2,229">
              <v:shape style="position:absolute;left:2350;top:1274;width:2;height:229" coordorigin="2350,1274" coordsize="0,229" path="m2350,1503l2350,1274e" filled="f" stroked="t" strokeweight=".47483pt" strokecolor="#5B5B5B">
                <v:path arrowok="t"/>
              </v:shape>
            </v:group>
            <v:group style="position:absolute;left:2350;top:1432;width:2;height:578" coordorigin="2350,1432" coordsize="2,578">
              <v:shape style="position:absolute;left:2350;top:1432;width:2;height:578" coordorigin="2350,1432" coordsize="0,578" path="m2350,2009l2350,1432e" filled="f" stroked="t" strokeweight=".949661pt" strokecolor="#707070">
                <v:path arrowok="t"/>
              </v:shape>
            </v:group>
            <v:group style="position:absolute;left:394;top:2000;width:2991;height:2" coordorigin="394,2000" coordsize="2991,2">
              <v:shape style="position:absolute;left:394;top:2000;width:2991;height:2" coordorigin="394,2000" coordsize="2991,0" path="m394,2000l3386,2000e" filled="f" stroked="t" strokeweight=".712246pt" strokecolor="#676767">
                <v:path arrowok="t"/>
              </v:shape>
            </v:group>
            <v:group style="position:absolute;left:3329;top:2000;width:513;height:2" coordorigin="3329,2000" coordsize="513,2">
              <v:shape style="position:absolute;left:3329;top:2000;width:513;height:2" coordorigin="3329,2000" coordsize="513,0" path="m3329,2000l3841,2000e" filled="f" stroked="t" strokeweight=".47483pt" strokecolor="#444444">
                <v:path arrowok="t"/>
              </v:shape>
            </v:group>
            <v:group style="position:absolute;left:3784;top:2000;width:2436;height:2" coordorigin="3784,2000" coordsize="2436,2">
              <v:shape style="position:absolute;left:3784;top:2000;width:2436;height:2" coordorigin="3784,2000" coordsize="2436,0" path="m3784,2000l6220,2000e" filled="f" stroked="t" strokeweight=".712246pt" strokecolor="#676767">
                <v:path arrowok="t"/>
              </v:shape>
            </v:group>
            <v:group style="position:absolute;left:6163;top:1997;width:793;height:2" coordorigin="6163,1997" coordsize="793,2">
              <v:shape style="position:absolute;left:6163;top:1997;width:793;height:2" coordorigin="6163,1997" coordsize="793,0" path="m6163,1997l6956,1997e" filled="f" stroked="t" strokeweight=".47483pt" strokecolor="#484848">
                <v:path arrowok="t"/>
              </v:shape>
            </v:group>
            <v:group style="position:absolute;left:6899;top:1997;width:4587;height:2" coordorigin="6899,1997" coordsize="4587,2">
              <v:shape style="position:absolute;left:6899;top:1997;width:4587;height:2" coordorigin="6899,1997" coordsize="4587,0" path="m6899,1997l11486,1997e" filled="f" stroked="t" strokeweight=".712246pt" strokecolor="#707070">
                <v:path arrowok="t"/>
              </v:shape>
            </v:group>
            <v:group style="position:absolute;left:9112;top:1446;width:2;height:563" coordorigin="9112,1446" coordsize="2,563">
              <v:shape style="position:absolute;left:9112;top:1446;width:2;height:563" coordorigin="9112,1446" coordsize="0,563" path="m9112,2009l9112,1446e" filled="f" stroked="t" strokeweight=".949661pt" strokecolor="#747474">
                <v:path arrowok="t"/>
              </v:shape>
            </v:group>
            <v:group style="position:absolute;left:11481;top:492;width:2;height:1518" coordorigin="11481,492" coordsize="2,1518">
              <v:shape style="position:absolute;left:11481;top:492;width:2;height:1518" coordorigin="11481,492" coordsize="0,1518" path="m11481,2009l11481,492e" filled="f" stroked="t" strokeweight=".47483pt" strokecolor="#444444">
                <v:path arrowok="t"/>
              </v:shape>
            </v:group>
            <v:group style="position:absolute;left:394;top:2241;width:4886;height:2" coordorigin="394,2241" coordsize="4886,2">
              <v:shape style="position:absolute;left:394;top:2241;width:4886;height:2" coordorigin="394,2241" coordsize="4886,0" path="m394,2241l5280,2241e" filled="f" stroked="t" strokeweight=".712246pt" strokecolor="#646464">
                <v:path arrowok="t"/>
              </v:shape>
            </v:group>
            <v:group style="position:absolute;left:3378;top:1995;width:2;height:492" coordorigin="3378,1995" coordsize="2,492">
              <v:shape style="position:absolute;left:3378;top:1995;width:2;height:492" coordorigin="3378,1995" coordsize="0,492" path="m3378,2487l3378,1995e" filled="f" stroked="t" strokeweight=".712246pt" strokecolor="#545454">
                <v:path arrowok="t"/>
              </v:shape>
            </v:group>
            <v:group style="position:absolute;left:5223;top:2234;width:475;height:2" coordorigin="5223,2234" coordsize="475,2">
              <v:shape style="position:absolute;left:5223;top:2234;width:475;height:2" coordorigin="5223,2234" coordsize="475,0" path="m5223,2234l5698,2234e" filled="f" stroked="t" strokeweight=".47483pt" strokecolor="#484848">
                <v:path arrowok="t"/>
              </v:shape>
            </v:group>
            <v:group style="position:absolute;left:5641;top:2234;width:2103;height:2" coordorigin="5641,2234" coordsize="2103,2">
              <v:shape style="position:absolute;left:5641;top:2234;width:2103;height:2" coordorigin="5641,2234" coordsize="2103,0" path="m5641,2234l7744,2234e" filled="f" stroked="t" strokeweight=".712246pt" strokecolor="#676767">
                <v:path arrowok="t"/>
              </v:shape>
            </v:group>
            <v:group style="position:absolute;left:7688;top:2234;width:632;height:2" coordorigin="7688,2234" coordsize="632,2">
              <v:shape style="position:absolute;left:7688;top:2234;width:632;height:2" coordorigin="7688,2234" coordsize="632,0" path="m7688,2234l8319,2234e" filled="f" stroked="t" strokeweight=".47483pt" strokecolor="#606060">
                <v:path arrowok="t"/>
              </v:shape>
            </v:group>
            <v:group style="position:absolute;left:8262;top:2234;width:1709;height:2" coordorigin="8262,2234" coordsize="1709,2">
              <v:shape style="position:absolute;left:8262;top:2234;width:1709;height:2" coordorigin="8262,2234" coordsize="1709,0" path="m8262,2234l9971,2234e" filled="f" stroked="t" strokeweight=".712246pt" strokecolor="#6B6B6B">
                <v:path arrowok="t"/>
              </v:shape>
            </v:group>
            <v:group style="position:absolute;left:9881;top:2234;width:755;height:2" coordorigin="9881,2234" coordsize="755,2">
              <v:shape style="position:absolute;left:9881;top:2234;width:755;height:2" coordorigin="9881,2234" coordsize="755,0" path="m9881,2234l10636,2234e" filled="f" stroked="t" strokeweight=".47483pt" strokecolor="#575757">
                <v:path arrowok="t"/>
              </v:shape>
            </v:group>
            <v:group style="position:absolute;left:10579;top:2234;width:912;height:2" coordorigin="10579,2234" coordsize="912,2">
              <v:shape style="position:absolute;left:10579;top:2234;width:912;height:2" coordorigin="10579,2234" coordsize="912,0" path="m10579,2234l11491,2234e" filled="f" stroked="t" strokeweight=".949661pt" strokecolor="#777777">
                <v:path arrowok="t"/>
              </v:shape>
            </v:group>
            <v:group style="position:absolute;left:389;top:2479;width:2616;height:2" coordorigin="389,2479" coordsize="2616,2">
              <v:shape style="position:absolute;left:389;top:2479;width:2616;height:2" coordorigin="389,2479" coordsize="2616,0" path="m389,2479l3006,2479e" filled="f" stroked="t" strokeweight=".712246pt" strokecolor="#646464">
                <v:path arrowok="t"/>
              </v:shape>
            </v:group>
            <v:group style="position:absolute;left:2949;top:2482;width:290;height:2" coordorigin="2949,2482" coordsize="290,2">
              <v:shape style="position:absolute;left:2949;top:2482;width:290;height:2" coordorigin="2949,2482" coordsize="290,0" path="m2949,2482l3238,2482e" filled="f" stroked="t" strokeweight=".47483pt" strokecolor="#3F3F3F">
                <v:path arrowok="t"/>
              </v:shape>
            </v:group>
            <v:group style="position:absolute;left:3181;top:2475;width:8310;height:2" coordorigin="3181,2475" coordsize="8310,2">
              <v:shape style="position:absolute;left:3181;top:2475;width:8310;height:2" coordorigin="3181,2475" coordsize="8310,0" path="m3181,2475l11491,2475e" filled="f" stroked="t" strokeweight=".712246pt" strokecolor="#676767">
                <v:path arrowok="t"/>
              </v:shape>
            </v:group>
            <v:group style="position:absolute;left:11481;top:2138;width:2;height:606" coordorigin="11481,2138" coordsize="2,606">
              <v:shape style="position:absolute;left:11481;top:2138;width:2;height:606" coordorigin="11481,2138" coordsize="0,606" path="m11481,2744l11481,2138e" filled="f" stroked="t" strokeweight=".949661pt" strokecolor="#676767">
                <v:path arrowok="t"/>
              </v:shape>
            </v:group>
            <v:group style="position:absolute;left:389;top:2723;width:1301;height:2" coordorigin="389,2723" coordsize="1301,2">
              <v:shape style="position:absolute;left:389;top:2723;width:1301;height:2" coordorigin="389,2723" coordsize="1301,0" path="m389,2723l1690,2723e" filled="f" stroked="t" strokeweight=".712246pt" strokecolor="#646464">
                <v:path arrowok="t"/>
              </v:shape>
            </v:group>
            <v:group style="position:absolute;left:1633;top:2716;width:5959;height:2" coordorigin="1633,2716" coordsize="5959,2">
              <v:shape style="position:absolute;left:1633;top:2716;width:5959;height:2" coordorigin="1633,2716" coordsize="5959,0" path="m1633,2716l7593,2716e" filled="f" stroked="t" strokeweight=".712246pt" strokecolor="#606060">
                <v:path arrowok="t"/>
              </v:shape>
            </v:group>
            <v:group style="position:absolute;left:7312;top:2716;width:432;height:2" coordorigin="7312,2716" coordsize="432,2">
              <v:shape style="position:absolute;left:7312;top:2716;width:432;height:2" coordorigin="7312,2716" coordsize="432,0" path="m7312,2716l7744,2716e" filled="f" stroked="t" strokeweight=".47483pt" strokecolor="#4B4B4B">
                <v:path arrowok="t"/>
              </v:shape>
            </v:group>
            <v:group style="position:absolute;left:9682;top:2716;width:256;height:2" coordorigin="9682,2716" coordsize="256,2">
              <v:shape style="position:absolute;left:9682;top:2716;width:256;height:2" coordorigin="9682,2716" coordsize="256,0" path="m9682,2716l9938,2716e" filled="f" stroked="t" strokeweight=".47483pt" strokecolor="#383838">
                <v:path arrowok="t"/>
              </v:shape>
            </v:group>
            <v:group style="position:absolute;left:7621;top:2713;width:3276;height:2" coordorigin="7621,2713" coordsize="3276,2">
              <v:shape style="position:absolute;left:7621;top:2713;width:3276;height:2" coordorigin="7621,2713" coordsize="3276,0" path="m7621,2713l10897,2713e" filled="f" stroked="t" strokeweight=".712246pt" strokecolor="#646464">
                <v:path arrowok="t"/>
              </v:shape>
            </v:group>
            <v:group style="position:absolute;left:10840;top:2713;width:651;height:2" coordorigin="10840,2713" coordsize="651,2">
              <v:shape style="position:absolute;left:10840;top:2713;width:651;height:2" coordorigin="10840,2713" coordsize="651,0" path="m10840,2713l11491,2713e" filled="f" stroked="t" strokeweight=".47483pt" strokecolor="#484848">
                <v:path arrowok="t"/>
              </v:shape>
            </v:group>
            <v:group style="position:absolute;left:394;top:2959;width:1296;height:2" coordorigin="394,2959" coordsize="1296,2">
              <v:shape style="position:absolute;left:394;top:2959;width:1296;height:2" coordorigin="394,2959" coordsize="1296,0" path="m394,2959l1690,2959e" filled="f" stroked="t" strokeweight=".47483pt" strokecolor="#606060">
                <v:path arrowok="t"/>
              </v:shape>
            </v:group>
            <v:group style="position:absolute;left:1633;top:2954;width:8105;height:2" coordorigin="1633,2954" coordsize="8105,2">
              <v:shape style="position:absolute;left:1633;top:2954;width:8105;height:2" coordorigin="1633,2954" coordsize="8105,0" path="m1633,2954l9739,2954e" filled="f" stroked="t" strokeweight=".712246pt" strokecolor="#646464">
                <v:path arrowok="t"/>
              </v:shape>
            </v:group>
            <v:group style="position:absolute;left:9682;top:2954;width:256;height:2" coordorigin="9682,2954" coordsize="256,2">
              <v:shape style="position:absolute;left:9682;top:2954;width:256;height:2" coordorigin="9682,2954" coordsize="256,0" path="m9682,2954l9938,2954e" filled="f" stroked="t" strokeweight=".47483pt" strokecolor="#3B3B3B">
                <v:path arrowok="t"/>
              </v:shape>
            </v:group>
            <v:group style="position:absolute;left:9881;top:2950;width:1016;height:2" coordorigin="9881,2950" coordsize="1016,2">
              <v:shape style="position:absolute;left:9881;top:2950;width:1016;height:2" coordorigin="9881,2950" coordsize="1016,0" path="m9881,2950l10897,2950e" filled="f" stroked="t" strokeweight=".712246pt" strokecolor="#646464">
                <v:path arrowok="t"/>
              </v:shape>
            </v:group>
            <v:group style="position:absolute;left:10840;top:2952;width:651;height:2" coordorigin="10840,2952" coordsize="651,2">
              <v:shape style="position:absolute;left:10840;top:2952;width:651;height:2" coordorigin="10840,2952" coordsize="651,0" path="m10840,2952l11491,2952e" filled="f" stroked="t" strokeweight=".47483pt" strokecolor="#4B4B4B">
                <v:path arrowok="t"/>
              </v:shape>
            </v:group>
            <v:group style="position:absolute;left:394;top:3198;width:3447;height:2" coordorigin="394,3198" coordsize="3447,2">
              <v:shape style="position:absolute;left:394;top:3198;width:3447;height:2" coordorigin="394,3198" coordsize="3447,0" path="m394,3198l3841,3198e" filled="f" stroked="t" strokeweight=".712246pt" strokecolor="#646464">
                <v:path arrowok="t"/>
              </v:shape>
            </v:group>
            <v:group style="position:absolute;left:3784;top:3198;width:1914;height:2" coordorigin="3784,3198" coordsize="1914,2">
              <v:shape style="position:absolute;left:3784;top:3198;width:1914;height:2" coordorigin="3784,3198" coordsize="1914,0" path="m3784,3198l5698,3198e" filled="f" stroked="t" strokeweight=".47483pt" strokecolor="#575757">
                <v:path arrowok="t"/>
              </v:shape>
            </v:group>
            <v:group style="position:absolute;left:5641;top:3195;width:1320;height:2" coordorigin="5641,3195" coordsize="1320,2">
              <v:shape style="position:absolute;left:5641;top:3195;width:1320;height:2" coordorigin="5641,3195" coordsize="1320,0" path="m5641,3195l6961,3195e" filled="f" stroked="t" strokeweight=".712246pt" strokecolor="#5B5B5B">
                <v:path arrowok="t"/>
              </v:shape>
            </v:group>
            <v:group style="position:absolute;left:6714;top:3198;width:242;height:2" coordorigin="6714,3198" coordsize="242,2">
              <v:shape style="position:absolute;left:6714;top:3198;width:242;height:2" coordorigin="6714,3198" coordsize="242,0" path="m6714,3198l6956,3198e" filled="f" stroked="t" strokeweight=".47483pt" strokecolor="#3F3F3F">
                <v:path arrowok="t"/>
              </v:shape>
            </v:group>
            <v:group style="position:absolute;left:6899;top:3193;width:2839;height:2" coordorigin="6899,3193" coordsize="2839,2">
              <v:shape style="position:absolute;left:6899;top:3193;width:2839;height:2" coordorigin="6899,3193" coordsize="2839,0" path="m6899,3193l9739,3193e" filled="f" stroked="t" strokeweight=".47483pt" strokecolor="#575757">
                <v:path arrowok="t"/>
              </v:shape>
            </v:group>
            <v:group style="position:absolute;left:9682;top:3198;width:256;height:2" coordorigin="9682,3198" coordsize="256,2">
              <v:shape style="position:absolute;left:9682;top:3198;width:256;height:2" coordorigin="9682,3198" coordsize="256,0" path="m9682,3198l9938,3198e" filled="f" stroked="t" strokeweight=".712246pt" strokecolor="#545454">
                <v:path arrowok="t"/>
              </v:shape>
            </v:group>
            <v:group style="position:absolute;left:9801;top:3193;width:836;height:2" coordorigin="9801,3193" coordsize="836,2">
              <v:shape style="position:absolute;left:9801;top:3193;width:836;height:2" coordorigin="9801,3193" coordsize="836,0" path="m9801,3193l10636,3193e" filled="f" stroked="t" strokeweight=".949661pt" strokecolor="#676767">
                <v:path arrowok="t"/>
              </v:shape>
            </v:group>
            <v:group style="position:absolute;left:10579;top:3193;width:318;height:2" coordorigin="10579,3193" coordsize="318,2">
              <v:shape style="position:absolute;left:10579;top:3193;width:318;height:2" coordorigin="10579,3193" coordsize="318,0" path="m10579,3193l10897,3193e" filled="f" stroked="t" strokeweight=".47483pt" strokecolor="#4B4B4B">
                <v:path arrowok="t"/>
              </v:shape>
            </v:group>
            <v:group style="position:absolute;left:10840;top:3195;width:651;height:2" coordorigin="10840,3195" coordsize="651,2">
              <v:shape style="position:absolute;left:10840;top:3195;width:651;height:2" coordorigin="10840,3195" coordsize="651,0" path="m10840,3195l11491,3195e" filled="f" stroked="t" strokeweight=".949661pt" strokecolor="#646464">
                <v:path arrowok="t"/>
              </v:shape>
            </v:group>
            <v:group style="position:absolute;left:11481;top:2892;width:2;height:315" coordorigin="11481,2892" coordsize="2,315">
              <v:shape style="position:absolute;left:11481;top:2892;width:2;height:315" coordorigin="11481,2892" coordsize="0,315" path="m11481,3207l11481,2892e" filled="f" stroked="t" strokeweight=".47483pt" strokecolor="#3B3B3B">
                <v:path arrowok="t"/>
              </v:shape>
            </v:group>
            <v:group style="position:absolute;left:3832;top:3188;width:2;height:277" coordorigin="3832,3188" coordsize="2,277">
              <v:shape style="position:absolute;left:3832;top:3188;width:2;height:277" coordorigin="3832,3188" coordsize="0,277" path="m3832,3465l3832,3188e" filled="f" stroked="t" strokeweight=".949661pt" strokecolor="#545454">
                <v:path arrowok="t"/>
              </v:shape>
            </v:group>
            <v:group style="position:absolute;left:6935;top:3188;width:2;height:463" coordorigin="6935,3188" coordsize="2,463">
              <v:shape style="position:absolute;left:6935;top:3188;width:2;height:463" coordorigin="6935,3188" coordsize="0,463" path="m6935,3651l6935,3188e" filled="f" stroked="t" strokeweight=".712246pt" strokecolor="#4B4B4B">
                <v:path arrowok="t"/>
              </v:shape>
            </v:group>
            <v:group style="position:absolute;left:11481;top:3136;width:2;height:821" coordorigin="11481,3136" coordsize="2,821">
              <v:shape style="position:absolute;left:11481;top:3136;width:2;height:821" coordorigin="11481,3136" coordsize="0,821" path="m11481,3957l11481,3136e" filled="f" stroked="t" strokeweight=".949661pt" strokecolor="#676767">
                <v:path arrowok="t"/>
              </v:shape>
            </v:group>
            <v:group style="position:absolute;left:404;top:3393;width:2;height:248" coordorigin="404,3393" coordsize="2,248">
              <v:shape style="position:absolute;left:404;top:3393;width:2;height:248" coordorigin="404,3393" coordsize="0,248" path="m404,3642l404,3393e" filled="f" stroked="t" strokeweight=".47483pt" strokecolor="#4F4F4F">
                <v:path arrowok="t"/>
              </v:shape>
            </v:group>
            <v:group style="position:absolute;left:3832;top:3393;width:2;height:568" coordorigin="3832,3393" coordsize="2,568">
              <v:shape style="position:absolute;left:3832;top:3393;width:2;height:568" coordorigin="3832,3393" coordsize="0,568" path="m3832,3961l3832,3393e" filled="f" stroked="t" strokeweight=".47483pt" strokecolor="#343434">
                <v:path arrowok="t"/>
              </v:shape>
            </v:group>
            <v:group style="position:absolute;left:3827;top:3642;width:2507;height:2" coordorigin="3827,3642" coordsize="2507,2">
              <v:shape style="position:absolute;left:3827;top:3642;width:2507;height:2" coordorigin="3827,3642" coordsize="2507,0" path="m3827,3642l6334,3642e" filled="f" stroked="t" strokeweight=".712246pt" strokecolor="#707070">
                <v:path arrowok="t"/>
              </v:shape>
            </v:group>
            <v:group style="position:absolute;left:6163;top:3637;width:802;height:2" coordorigin="6163,3637" coordsize="802,2">
              <v:shape style="position:absolute;left:6163;top:3637;width:802;height:2" coordorigin="6163,3637" coordsize="802,0" path="m6163,3637l6966,3637e" filled="f" stroked="t" strokeweight=".47483pt" strokecolor="#AFAFAF">
                <v:path arrowok="t"/>
              </v:shape>
            </v:group>
            <v:group style="position:absolute;left:6895;top:3639;width:4596;height:2" coordorigin="6895,3639" coordsize="4596,2">
              <v:shape style="position:absolute;left:6895;top:3639;width:4596;height:2" coordorigin="6895,3639" coordsize="4596,0" path="m6895,3639l11491,3639e" filled="f" stroked="t" strokeweight=".949661pt" strokecolor="#B8B8B8">
                <v:path arrowok="t"/>
              </v:shape>
            </v:group>
            <v:group style="position:absolute;left:389;top:3959;width:351;height:2" coordorigin="389,3959" coordsize="351,2">
              <v:shape style="position:absolute;left:389;top:3959;width:351;height:2" coordorigin="389,3959" coordsize="351,0" path="m389,3959l741,3959e" filled="f" stroked="t" strokeweight=".237415pt" strokecolor="#484848">
                <v:path arrowok="t"/>
              </v:shape>
            </v:group>
            <v:group style="position:absolute;left:401;top:520;width:2;height:15211" coordorigin="401,520" coordsize="2,15211">
              <v:shape style="position:absolute;left:401;top:520;width:2;height:15211" coordorigin="401,520" coordsize="0,15211" path="m401,15731l401,520e" filled="f" stroked="t" strokeweight=".712246pt" strokecolor="#676767">
                <v:path arrowok="t"/>
              </v:shape>
            </v:group>
            <v:group style="position:absolute;left:684;top:3954;width:2702;height:2" coordorigin="684,3954" coordsize="2702,2">
              <v:shape style="position:absolute;left:684;top:3954;width:2702;height:2" coordorigin="684,3954" coordsize="2702,0" path="m684,3954l3386,3954e" filled="f" stroked="t" strokeweight=".47483pt" strokecolor="#575757">
                <v:path arrowok="t"/>
              </v:shape>
            </v:group>
            <v:group style="position:absolute;left:3329;top:3957;width:522;height:2" coordorigin="3329,3957" coordsize="522,2">
              <v:shape style="position:absolute;left:3329;top:3957;width:522;height:2" coordorigin="3329,3957" coordsize="522,0" path="m3329,3957l3851,3957e" filled="f" stroked="t" strokeweight=".47483pt" strokecolor="#3B3B3B">
                <v:path arrowok="t"/>
              </v:shape>
            </v:group>
            <v:group style="position:absolute;left:3827;top:3952;width:883;height:2" coordorigin="3827,3952" coordsize="883,2">
              <v:shape style="position:absolute;left:3827;top:3952;width:883;height:2" coordorigin="3827,3952" coordsize="883,0" path="m3827,3952l4710,3952e" filled="f" stroked="t" strokeweight="1.187076pt" strokecolor="#3F3F3F">
                <v:path arrowok="t"/>
              </v:shape>
            </v:group>
            <v:group style="position:absolute;left:4862;top:3949;width:836;height:2" coordorigin="4862,3949" coordsize="836,2">
              <v:shape style="position:absolute;left:4862;top:3949;width:836;height:2" coordorigin="4862,3949" coordsize="836,0" path="m4862,3949l5698,3949e" filled="f" stroked="t" strokeweight=".949661pt" strokecolor="#343434">
                <v:path arrowok="t"/>
              </v:shape>
            </v:group>
            <v:group style="position:absolute;left:5641;top:3949;width:4995;height:2" coordorigin="5641,3949" coordsize="4995,2">
              <v:shape style="position:absolute;left:5641;top:3949;width:4995;height:2" coordorigin="5641,3949" coordsize="4995,0" path="m5641,3949l10636,3949e" filled="f" stroked="t" strokeweight=".712246pt" strokecolor="#575757">
                <v:path arrowok="t"/>
              </v:shape>
            </v:group>
            <v:group style="position:absolute;left:6937;top:3580;width:2;height:382" coordorigin="6937,3580" coordsize="2,382">
              <v:shape style="position:absolute;left:6937;top:3580;width:2;height:382" coordorigin="6937,3580" coordsize="0,382" path="m6937,3961l6937,3580e" filled="f" stroked="t" strokeweight=".47483pt" strokecolor="#383838">
                <v:path arrowok="t"/>
              </v:shape>
            </v:group>
            <v:group style="position:absolute;left:10579;top:3949;width:318;height:2" coordorigin="10579,3949" coordsize="318,2">
              <v:shape style="position:absolute;left:10579;top:3949;width:318;height:2" coordorigin="10579,3949" coordsize="318,0" path="m10579,3949l10897,3949e" filled="f" stroked="t" strokeweight=".712246pt" strokecolor="#6B6B6B">
                <v:path arrowok="t"/>
              </v:shape>
            </v:group>
            <v:group style="position:absolute;left:10840;top:3952;width:655;height:2" coordorigin="10840,3952" coordsize="655,2">
              <v:shape style="position:absolute;left:10840;top:3952;width:655;height:2" coordorigin="10840,3952" coordsize="655,0" path="m10840,3952l11496,3952e" filled="f" stroked="t" strokeweight=".237415pt" strokecolor="#4F4F4F">
                <v:path arrowok="t"/>
              </v:shape>
            </v:group>
            <v:group style="position:absolute;left:394;top:4238;width:1320;height:2" coordorigin="394,4238" coordsize="1320,2">
              <v:shape style="position:absolute;left:394;top:4238;width:1320;height:2" coordorigin="394,4238" coordsize="1320,0" path="m394,4238l1714,4238e" filled="f" stroked="t" strokeweight=".712246pt" strokecolor="#5B5B5B">
                <v:path arrowok="t"/>
              </v:shape>
            </v:group>
            <v:group style="position:absolute;left:1633;top:4236;width:736;height:2" coordorigin="1633,4236" coordsize="736,2">
              <v:shape style="position:absolute;left:1633;top:4236;width:736;height:2" coordorigin="1633,4236" coordsize="736,0" path="m1633,4236l2369,4236e" filled="f" stroked="t" strokeweight=".47483pt" strokecolor="#444444">
                <v:path arrowok="t"/>
              </v:shape>
            </v:group>
            <v:group style="position:absolute;left:2298;top:4233;width:1087;height:2" coordorigin="2298,4233" coordsize="1087,2">
              <v:shape style="position:absolute;left:2298;top:4233;width:1087;height:2" coordorigin="2298,4233" coordsize="1087,0" path="m2298,4233l3386,4233e" filled="f" stroked="t" strokeweight=".712246pt" strokecolor="#606060">
                <v:path arrowok="t"/>
              </v:shape>
            </v:group>
            <v:group style="position:absolute;left:3329;top:4233;width:513;height:2" coordorigin="3329,4233" coordsize="513,2">
              <v:shape style="position:absolute;left:3329;top:4233;width:513;height:2" coordorigin="3329,4233" coordsize="513,0" path="m3329,4233l3841,4233e" filled="f" stroked="t" strokeweight=".47483pt" strokecolor="#3B3B3B">
                <v:path arrowok="t"/>
              </v:shape>
            </v:group>
            <v:group style="position:absolute;left:3784;top:4231;width:1135;height:2" coordorigin="3784,4231" coordsize="1135,2">
              <v:shape style="position:absolute;left:3784;top:4231;width:1135;height:2" coordorigin="3784,4231" coordsize="1135,0" path="m3784,4231l4919,4231e" filled="f" stroked="t" strokeweight=".712246pt" strokecolor="#5B5B5B">
                <v:path arrowok="t"/>
              </v:shape>
            </v:group>
            <v:group style="position:absolute;left:4862;top:4233;width:275;height:2" coordorigin="4862,4233" coordsize="275,2">
              <v:shape style="position:absolute;left:4862;top:4233;width:275;height:2" coordorigin="4862,4233" coordsize="275,0" path="m4862,4233l5138,4233e" filled="f" stroked="t" strokeweight=".47483pt" strokecolor="#3F3F3F">
                <v:path arrowok="t"/>
              </v:shape>
            </v:group>
            <v:group style="position:absolute;left:5081;top:4231;width:4658;height:2" coordorigin="5081,4231" coordsize="4658,2">
              <v:shape style="position:absolute;left:5081;top:4231;width:4658;height:2" coordorigin="5081,4231" coordsize="4658,0" path="m5081,4231l9739,4231e" filled="f" stroked="t" strokeweight=".712246pt" strokecolor="#5B5B5B">
                <v:path arrowok="t"/>
              </v:shape>
            </v:group>
            <v:group style="position:absolute;left:9682;top:4233;width:256;height:2" coordorigin="9682,4233" coordsize="256,2">
              <v:shape style="position:absolute;left:9682;top:4233;width:256;height:2" coordorigin="9682,4233" coordsize="256,0" path="m9682,4233l9938,4233e" filled="f" stroked="t" strokeweight=".47483pt" strokecolor="#3B3B3B">
                <v:path arrowok="t"/>
              </v:shape>
            </v:group>
            <v:group style="position:absolute;left:9881;top:4231;width:1610;height:2" coordorigin="9881,4231" coordsize="1610,2">
              <v:shape style="position:absolute;left:9881;top:4231;width:1610;height:2" coordorigin="9881,4231" coordsize="1610,0" path="m9881,4231l11491,4231e" filled="f" stroked="t" strokeweight=".712246pt" strokecolor="#5B5B5B">
                <v:path arrowok="t"/>
              </v:shape>
            </v:group>
            <v:group style="position:absolute;left:2353;top:3952;width:2;height:1021" coordorigin="2353,3952" coordsize="2,1021">
              <v:shape style="position:absolute;left:2353;top:3952;width:2;height:1021" coordorigin="2353,3952" coordsize="0,1021" path="m2353,4973l2353,3952e" filled="f" stroked="t" strokeweight=".712246pt" strokecolor="#545454">
                <v:path arrowok="t"/>
              </v:shape>
            </v:group>
            <v:group style="position:absolute;left:2341;top:4474;width:8295;height:2" coordorigin="2341,4474" coordsize="8295,2">
              <v:shape style="position:absolute;left:2341;top:4474;width:8295;height:2" coordorigin="2341,4474" coordsize="8295,0" path="m2341,4474l10636,4474e" filled="f" stroked="t" strokeweight=".712246pt" strokecolor="#747474">
                <v:path arrowok="t"/>
              </v:shape>
            </v:group>
            <v:group style="position:absolute;left:3048;top:4477;width:266;height:2" coordorigin="3048,4477" coordsize="266,2">
              <v:shape style="position:absolute;left:3048;top:4477;width:266;height:2" coordorigin="3048,4477" coordsize="266,0" path="m3048,4477l3314,4477e" filled="f" stroked="t" strokeweight=".47483pt" strokecolor="#646464">
                <v:path arrowok="t"/>
              </v:shape>
            </v:group>
            <v:group style="position:absolute;left:5817;top:4472;width:404;height:2" coordorigin="5817,4472" coordsize="404,2">
              <v:shape style="position:absolute;left:5817;top:4472;width:404;height:2" coordorigin="5817,4472" coordsize="404,0" path="m5817,4472l6220,4472e" filled="f" stroked="t" strokeweight=".47483pt" strokecolor="#4B4B4B">
                <v:path arrowok="t"/>
              </v:shape>
            </v:group>
            <v:group style="position:absolute;left:6899;top:4472;width:470;height:2" coordorigin="6899,4472" coordsize="470,2">
              <v:shape style="position:absolute;left:6899;top:4472;width:470;height:2" coordorigin="6899,4472" coordsize="470,0" path="m6899,4472l7369,4472e" filled="f" stroked="t" strokeweight=".47483pt" strokecolor="#606060">
                <v:path arrowok="t"/>
              </v:shape>
            </v:group>
            <v:group style="position:absolute;left:10579;top:4472;width:318;height:2" coordorigin="10579,4472" coordsize="318,2">
              <v:shape style="position:absolute;left:10579;top:4472;width:318;height:2" coordorigin="10579,4472" coordsize="318,0" path="m10579,4472l10897,4472e" filled="f" stroked="t" strokeweight=".47483pt" strokecolor="#575757">
                <v:path arrowok="t"/>
              </v:shape>
            </v:group>
            <v:group style="position:absolute;left:10840;top:4474;width:651;height:2" coordorigin="10840,4474" coordsize="651,2">
              <v:shape style="position:absolute;left:10840;top:4474;width:651;height:2" coordorigin="10840,4474" coordsize="651,0" path="m10840,4474l11491,4474e" filled="f" stroked="t" strokeweight=".712246pt" strokecolor="#747474">
                <v:path arrowok="t"/>
              </v:shape>
            </v:group>
            <v:group style="position:absolute;left:11484;top:3976;width:2;height:530" coordorigin="11484,3976" coordsize="2,530">
              <v:shape style="position:absolute;left:11484;top:3976;width:2;height:530" coordorigin="11484,3976" coordsize="0,530" path="m11484,4505l11484,3976e" filled="f" stroked="t" strokeweight=".712246pt" strokecolor="#939393">
                <v:path arrowok="t"/>
              </v:shape>
            </v:group>
            <v:group style="position:absolute;left:399;top:4439;width:2;height:296" coordorigin="399,4439" coordsize="2,296">
              <v:shape style="position:absolute;left:399;top:4439;width:2;height:296" coordorigin="399,4439" coordsize="0,296" path="m399,4735l399,4439e" filled="f" stroked="t" strokeweight=".47483pt" strokecolor="#444444">
                <v:path arrowok="t"/>
              </v:shape>
            </v:group>
            <v:group style="position:absolute;left:4905;top:4467;width:2;height:267" coordorigin="4905,4467" coordsize="2,267">
              <v:shape style="position:absolute;left:4905;top:4467;width:2;height:267" coordorigin="4905,4467" coordsize="0,267" path="m4905,4735l4905,4467e" filled="f" stroked="t" strokeweight=".47483pt" strokecolor="#4F4F4F">
                <v:path arrowok="t"/>
              </v:shape>
            </v:group>
            <v:group style="position:absolute;left:4900;top:4959;width:2085;height:2" coordorigin="4900,4959" coordsize="2085,2">
              <v:shape style="position:absolute;left:4900;top:4959;width:2085;height:2" coordorigin="4900,4959" coordsize="2085,0" path="m4900,4959l6985,4959e" filled="f" stroked="t" strokeweight=".712246pt" strokecolor="#5B5B5B">
                <v:path arrowok="t"/>
              </v:shape>
            </v:group>
            <v:group style="position:absolute;left:7716;top:4463;width:2;height:243" coordorigin="7716,4463" coordsize="2,243">
              <v:shape style="position:absolute;left:7716;top:4463;width:2;height:243" coordorigin="7716,4463" coordsize="0,243" path="m7716,4706l7716,4463e" filled="f" stroked="t" strokeweight=".237415pt" strokecolor="#838383">
                <v:path arrowok="t"/>
              </v:shape>
            </v:group>
            <v:group style="position:absolute;left:11484;top:4434;width:2;height:301" coordorigin="11484,4434" coordsize="2,301">
              <v:shape style="position:absolute;left:11484;top:4434;width:2;height:301" coordorigin="11484,4434" coordsize="0,301" path="m11484,4735l11484,4434e" filled="f" stroked="t" strokeweight=".47483pt" strokecolor="#4F4F4F">
                <v:path arrowok="t"/>
              </v:shape>
            </v:group>
            <v:group style="position:absolute;left:4905;top:4649;width:2;height:325" coordorigin="4905,4649" coordsize="2,325">
              <v:shape style="position:absolute;left:4905;top:4649;width:2;height:325" coordorigin="4905,4649" coordsize="0,325" path="m4905,4973l4905,4649e" filled="f" stroked="t" strokeweight=".47483pt" strokecolor="#383838">
                <v:path arrowok="t"/>
              </v:shape>
            </v:group>
            <v:group style="position:absolute;left:6899;top:4959;width:470;height:2" coordorigin="6899,4959" coordsize="470,2">
              <v:shape style="position:absolute;left:6899;top:4959;width:470;height:2" coordorigin="6899,4959" coordsize="470,0" path="m6899,4959l7369,4959e" filled="f" stroked="t" strokeweight=".47483pt" strokecolor="#3B3B3B">
                <v:path arrowok="t"/>
              </v:shape>
            </v:group>
            <v:group style="position:absolute;left:7312;top:4961;width:3324;height:2" coordorigin="7312,4961" coordsize="3324,2">
              <v:shape style="position:absolute;left:7312;top:4961;width:3324;height:2" coordorigin="7312,4961" coordsize="3324,0" path="m7312,4961l10636,4961e" filled="f" stroked="t" strokeweight=".712246pt" strokecolor="#5B5B5B">
                <v:path arrowok="t"/>
              </v:shape>
            </v:group>
            <v:group style="position:absolute;left:7716;top:4706;width:2;height:248" coordorigin="7716,4706" coordsize="2,248">
              <v:shape style="position:absolute;left:7716;top:4706;width:2;height:248" coordorigin="7716,4706" coordsize="0,248" path="m7716,4954l7716,4706e" filled="f" stroked="t" strokeweight=".237415pt" strokecolor="#6B6B6B">
                <v:path arrowok="t"/>
              </v:shape>
            </v:group>
            <v:group style="position:absolute;left:10579;top:4959;width:318;height:2" coordorigin="10579,4959" coordsize="318,2">
              <v:shape style="position:absolute;left:10579;top:4959;width:318;height:2" coordorigin="10579,4959" coordsize="318,0" path="m10579,4959l10897,4959e" filled="f" stroked="t" strokeweight=".47483pt" strokecolor="#484848">
                <v:path arrowok="t"/>
              </v:shape>
            </v:group>
            <v:group style="position:absolute;left:10840;top:4961;width:651;height:2" coordorigin="10840,4961" coordsize="651,2">
              <v:shape style="position:absolute;left:10840;top:4961;width:651;height:2" coordorigin="10840,4961" coordsize="651,0" path="m10840,4961l11491,4961e" filled="f" stroked="t" strokeweight=".949661pt" strokecolor="#676767">
                <v:path arrowok="t"/>
              </v:shape>
            </v:group>
            <v:group style="position:absolute;left:11486;top:4677;width:2;height:305" coordorigin="11486,4677" coordsize="2,305">
              <v:shape style="position:absolute;left:11486;top:4677;width:2;height:305" coordorigin="11486,4677" coordsize="0,305" path="m11486,4983l11486,4677e" filled="f" stroked="t" strokeweight=".47483pt" strokecolor="#343434">
                <v:path arrowok="t"/>
              </v:shape>
            </v:group>
            <v:group style="position:absolute;left:2350;top:4916;width:2;height:291" coordorigin="2350,4916" coordsize="2,291">
              <v:shape style="position:absolute;left:2350;top:4916;width:2;height:291" coordorigin="2350,4916" coordsize="0,291" path="m2350,5207l2350,4916e" filled="f" stroked="t" strokeweight=".47483pt" strokecolor="#2B2B2B">
                <v:path arrowok="t"/>
              </v:shape>
            </v:group>
            <v:group style="position:absolute;left:4900;top:4649;width:2;height:558" coordorigin="4900,4649" coordsize="2,558">
              <v:shape style="position:absolute;left:4900;top:4649;width:2;height:558" coordorigin="4900,4649" coordsize="0,558" path="m4900,5207l4900,4649e" filled="f" stroked="t" strokeweight=".712246pt" strokecolor="#4B4B4B">
                <v:path arrowok="t"/>
              </v:shape>
            </v:group>
            <v:group style="position:absolute;left:4891;top:5200;width:5745;height:2" coordorigin="4891,5200" coordsize="5745,2">
              <v:shape style="position:absolute;left:4891;top:5200;width:5745;height:2" coordorigin="4891,5200" coordsize="5745,0" path="m4891,5200l10636,5200e" filled="f" stroked="t" strokeweight=".712246pt" strokecolor="#606060">
                <v:path arrowok="t"/>
              </v:shape>
            </v:group>
            <v:group style="position:absolute;left:10579;top:5198;width:318;height:2" coordorigin="10579,5198" coordsize="318,2">
              <v:shape style="position:absolute;left:10579;top:5198;width:318;height:2" coordorigin="10579,5198" coordsize="318,0" path="m10579,5198l10897,5198e" filled="f" stroked="t" strokeweight=".47483pt" strokecolor="#4B4B4B">
                <v:path arrowok="t"/>
              </v:shape>
            </v:group>
            <v:group style="position:absolute;left:10840;top:5200;width:655;height:2" coordorigin="10840,5200" coordsize="655,2">
              <v:shape style="position:absolute;left:10840;top:5200;width:655;height:2" coordorigin="10840,5200" coordsize="655,0" path="m10840,5200l11496,5200e" filled="f" stroked="t" strokeweight=".949661pt" strokecolor="#6B6B6B">
                <v:path arrowok="t"/>
              </v:shape>
            </v:group>
            <v:group style="position:absolute;left:11489;top:4911;width:2;height:587" coordorigin="11489,4911" coordsize="2,587">
              <v:shape style="position:absolute;left:11489;top:4911;width:2;height:587" coordorigin="11489,4911" coordsize="0,587" path="m11489,5498l11489,4911e" filled="f" stroked="t" strokeweight=".47483pt" strokecolor="#484848">
                <v:path arrowok="t"/>
              </v:shape>
            </v:group>
            <v:group style="position:absolute;left:2353;top:5150;width:2;height:301" coordorigin="2353,5150" coordsize="2,301">
              <v:shape style="position:absolute;left:2353;top:5150;width:2;height:301" coordorigin="2353,5150" coordsize="0,301" path="m2353,5451l2353,5150e" filled="f" stroked="t" strokeweight=".47483pt" strokecolor="#4B4B4B">
                <v:path arrowok="t"/>
              </v:shape>
            </v:group>
            <v:group style="position:absolute;left:4905;top:5150;width:2;height:864" coordorigin="4905,5150" coordsize="2,864">
              <v:shape style="position:absolute;left:4905;top:5150;width:2;height:864" coordorigin="4905,5150" coordsize="0,864" path="m4905,6014l4905,5150e" filled="f" stroked="t" strokeweight=".949661pt" strokecolor="#606060">
                <v:path arrowok="t"/>
              </v:shape>
            </v:group>
            <v:group style="position:absolute;left:4896;top:5439;width:5741;height:2" coordorigin="4896,5439" coordsize="5741,2">
              <v:shape style="position:absolute;left:4896;top:5439;width:5741;height:2" coordorigin="4896,5439" coordsize="5741,0" path="m4896,5439l10636,5439e" filled="f" stroked="t" strokeweight=".712246pt" strokecolor="#606060">
                <v:path arrowok="t"/>
              </v:shape>
            </v:group>
            <v:group style="position:absolute;left:10579;top:5436;width:318;height:2" coordorigin="10579,5436" coordsize="318,2">
              <v:shape style="position:absolute;left:10579;top:5436;width:318;height:2" coordorigin="10579,5436" coordsize="318,0" path="m10579,5436l10897,5436e" filled="f" stroked="t" strokeweight=".47483pt" strokecolor="#4F4F4F">
                <v:path arrowok="t"/>
              </v:shape>
            </v:group>
            <v:group style="position:absolute;left:10840;top:5439;width:655;height:2" coordorigin="10840,5439" coordsize="655,2">
              <v:shape style="position:absolute;left:10840;top:5439;width:655;height:2" coordorigin="10840,5439" coordsize="655,0" path="m10840,5439l11496,5439e" filled="f" stroked="t" strokeweight=".949661pt" strokecolor="#676767">
                <v:path arrowok="t"/>
              </v:shape>
            </v:group>
            <v:group style="position:absolute;left:2355;top:5393;width:2;height:296" coordorigin="2355,5393" coordsize="2,296">
              <v:shape style="position:absolute;left:2355;top:5393;width:2;height:296" coordorigin="2355,5393" coordsize="0,296" path="m2355,5689l2355,5393e" filled="f" stroked="t" strokeweight=".47483pt" strokecolor="#2F2F2F">
                <v:path arrowok="t"/>
              </v:shape>
            </v:group>
            <v:group style="position:absolute;left:2341;top:5687;width:1059;height:2" coordorigin="2341,5687" coordsize="1059,2">
              <v:shape style="position:absolute;left:2341;top:5687;width:1059;height:2" coordorigin="2341,5687" coordsize="1059,0" path="m2341,5687l3400,5687e" filled="f" stroked="t" strokeweight=".949661pt" strokecolor="#676767">
                <v:path arrowok="t"/>
              </v:shape>
            </v:group>
            <v:group style="position:absolute;left:3329;top:5682;width:1002;height:2" coordorigin="3329,5682" coordsize="1002,2">
              <v:shape style="position:absolute;left:3329;top:5682;width:1002;height:2" coordorigin="3329,5682" coordsize="1002,0" path="m3329,5682l4330,5682e" filled="f" stroked="t" strokeweight=".47483pt" strokecolor="#4F4F4F">
                <v:path arrowok="t"/>
              </v:shape>
            </v:group>
            <v:group style="position:absolute;left:4216;top:5682;width:954;height:2" coordorigin="4216,5682" coordsize="954,2">
              <v:shape style="position:absolute;left:4216;top:5682;width:954;height:2" coordorigin="4216,5682" coordsize="954,0" path="m4216,5682l5171,5682e" filled="f" stroked="t" strokeweight=".949661pt" strokecolor="#676767">
                <v:path arrowok="t"/>
              </v:shape>
            </v:group>
            <v:group style="position:absolute;left:4858;top:5680;width:3462;height:2" coordorigin="4858,5680" coordsize="3462,2">
              <v:shape style="position:absolute;left:4858;top:5680;width:3462;height:2" coordorigin="4858,5680" coordsize="3462,0" path="m4858,5680l8319,5680e" filled="f" stroked="t" strokeweight=".47483pt" strokecolor="#575757">
                <v:path arrowok="t"/>
              </v:shape>
            </v:group>
            <v:group style="position:absolute;left:8262;top:5680;width:3238;height:2" coordorigin="8262,5680" coordsize="3238,2">
              <v:shape style="position:absolute;left:8262;top:5680;width:3238;height:2" coordorigin="8262,5680" coordsize="3238,0" path="m8262,5680l11500,5680e" filled="f" stroked="t" strokeweight=".712246pt" strokecolor="#646464">
                <v:path arrowok="t"/>
              </v:shape>
            </v:group>
            <v:group style="position:absolute;left:11493;top:3976;width:2;height:7350" coordorigin="11493,3976" coordsize="2,7350">
              <v:shape style="position:absolute;left:11493;top:3976;width:2;height:7350" coordorigin="11493,3976" coordsize="0,7350" path="m11493,11326l11493,3976e" filled="f" stroked="t" strokeweight=".712246pt" strokecolor="#606060">
                <v:path arrowok="t"/>
              </v:shape>
            </v:group>
            <v:group style="position:absolute;left:394;top:5928;width:347;height:2" coordorigin="394,5928" coordsize="347,2">
              <v:shape style="position:absolute;left:394;top:5928;width:347;height:2" coordorigin="394,5928" coordsize="347,0" path="m394,5928l741,5928e" filled="f" stroked="t" strokeweight=".47483pt" strokecolor="#3B3B3B">
                <v:path arrowok="t"/>
              </v:shape>
            </v:group>
            <v:group style="position:absolute;left:684;top:5925;width:423;height:2" coordorigin="684,5925" coordsize="423,2">
              <v:shape style="position:absolute;left:684;top:5925;width:423;height:2" coordorigin="684,5925" coordsize="423,0" path="m684,5925l1106,5925e" filled="f" stroked="t" strokeweight=".47483pt" strokecolor="#5B5B5B">
                <v:path arrowok="t"/>
              </v:shape>
            </v:group>
            <v:group style="position:absolute;left:1049;top:5925;width:641;height:2" coordorigin="1049,5925" coordsize="641,2">
              <v:shape style="position:absolute;left:1049;top:5925;width:641;height:2" coordorigin="1049,5925" coordsize="641,0" path="m1049,5925l1690,5925e" filled="f" stroked="t" strokeweight=".712246pt" strokecolor="#707070">
                <v:path arrowok="t"/>
              </v:shape>
            </v:group>
            <v:group style="position:absolute;left:1633;top:5925;width:736;height:2" coordorigin="1633,5925" coordsize="736,2">
              <v:shape style="position:absolute;left:1633;top:5925;width:736;height:2" coordorigin="1633,5925" coordsize="736,0" path="m1633,5925l2369,5925e" filled="f" stroked="t" strokeweight=".47483pt" strokecolor="#484848">
                <v:path arrowok="t"/>
              </v:shape>
            </v:group>
            <v:group style="position:absolute;left:2353;top:5632;width:2;height:840" coordorigin="2353,5632" coordsize="2,840">
              <v:shape style="position:absolute;left:2353;top:5632;width:2;height:840" coordorigin="2353,5632" coordsize="0,840" path="m2353,6472l2353,5632e" filled="f" stroked="t" strokeweight=".949661pt" strokecolor="#575757">
                <v:path arrowok="t"/>
              </v:shape>
            </v:group>
            <v:group style="position:absolute;left:2298;top:5923;width:1391;height:2" coordorigin="2298,5923" coordsize="1391,2">
              <v:shape style="position:absolute;left:2298;top:5923;width:1391;height:2" coordorigin="2298,5923" coordsize="1391,0" path="m2298,5923l3689,5923e" filled="f" stroked="t" strokeweight=".47483pt" strokecolor="#5B5B5B">
                <v:path arrowok="t"/>
              </v:shape>
            </v:group>
            <v:group style="position:absolute;left:3632;top:5923;width:209;height:2" coordorigin="3632,5923" coordsize="209,2">
              <v:shape style="position:absolute;left:3632;top:5923;width:209;height:2" coordorigin="3632,5923" coordsize="209,0" path="m3632,5923l3841,5923e" filled="f" stroked="t" strokeweight=".47483pt" strokecolor="#3F3F3F">
                <v:path arrowok="t"/>
              </v:shape>
            </v:group>
            <v:group style="position:absolute;left:3784;top:5921;width:3960;height:2" coordorigin="3784,5921" coordsize="3960,2">
              <v:shape style="position:absolute;left:3784;top:5921;width:3960;height:2" coordorigin="3784,5921" coordsize="3960,0" path="m3784,5921l7744,5921e" filled="f" stroked="t" strokeweight=".712246pt" strokecolor="#606060">
                <v:path arrowok="t"/>
              </v:shape>
            </v:group>
            <v:group style="position:absolute;left:7688;top:5918;width:632;height:2" coordorigin="7688,5918" coordsize="632,2">
              <v:shape style="position:absolute;left:7688;top:5918;width:632;height:2" coordorigin="7688,5918" coordsize="632,0" path="m7688,5918l8319,5918e" filled="f" stroked="t" strokeweight=".47483pt" strokecolor="#545454">
                <v:path arrowok="t"/>
              </v:shape>
            </v:group>
            <v:group style="position:absolute;left:8262;top:5918;width:3238;height:2" coordorigin="8262,5918" coordsize="3238,2">
              <v:shape style="position:absolute;left:8262;top:5918;width:3238;height:2" coordorigin="8262,5918" coordsize="3238,0" path="m8262,5918l11500,5918e" filled="f" stroked="t" strokeweight=".712246pt" strokecolor="#646464">
                <v:path arrowok="t"/>
              </v:shape>
            </v:group>
            <v:group style="position:absolute;left:4910;top:5861;width:2;height:363" coordorigin="4910,5861" coordsize="2,363">
              <v:shape style="position:absolute;left:4910;top:5861;width:2;height:363" coordorigin="4910,5861" coordsize="0,363" path="m4910,6224l4910,5861e" filled="f" stroked="t" strokeweight=".712246pt" strokecolor="#4B4B4B">
                <v:path arrowok="t"/>
              </v:shape>
            </v:group>
            <v:group style="position:absolute;left:7716;top:5890;width:2;height:305" coordorigin="7716,5890" coordsize="2,305">
              <v:shape style="position:absolute;left:7716;top:5890;width:2;height:305" coordorigin="7716,5890" coordsize="0,305" path="m7716,6195l7716,5890e" filled="f" stroked="t" strokeweight=".237415pt" strokecolor="#484848">
                <v:path arrowok="t"/>
              </v:shape>
            </v:group>
            <v:group style="position:absolute;left:2346;top:6396;width:1040;height:2" coordorigin="2346,6396" coordsize="1040,2">
              <v:shape style="position:absolute;left:2346;top:6396;width:1040;height:2" coordorigin="2346,6396" coordsize="1040,0" path="m2346,6396l3386,6396e" filled="f" stroked="t" strokeweight=".47483pt" strokecolor="#4B4B4B">
                <v:path arrowok="t"/>
              </v:shape>
            </v:group>
            <v:group style="position:absolute;left:3329;top:6393;width:1002;height:2" coordorigin="3329,6393" coordsize="1002,2">
              <v:shape style="position:absolute;left:3329;top:6393;width:1002;height:2" coordorigin="3329,6393" coordsize="1002,0" path="m3329,6393l4330,6393e" filled="f" stroked="t" strokeweight=".949661pt" strokecolor="#646464">
                <v:path arrowok="t"/>
              </v:shape>
            </v:group>
            <v:group style="position:absolute;left:4273;top:6393;width:655;height:2" coordorigin="4273,6393" coordsize="655,2">
              <v:shape style="position:absolute;left:4273;top:6393;width:655;height:2" coordorigin="4273,6393" coordsize="655,0" path="m4273,6393l4929,6393e" filled="f" stroked="t" strokeweight=".47483pt" strokecolor="#3F3F3F">
                <v:path arrowok="t"/>
              </v:shape>
            </v:group>
            <v:group style="position:absolute;left:4905;top:6166;width:2;height:243" coordorigin="4905,6166" coordsize="2,243">
              <v:shape style="position:absolute;left:4905;top:6166;width:2;height:243" coordorigin="4905,6166" coordsize="0,243" path="m4905,6410l4905,6166e" filled="f" stroked="t" strokeweight=".47483pt" strokecolor="#383838">
                <v:path arrowok="t"/>
              </v:shape>
            </v:group>
            <v:group style="position:absolute;left:4858;top:6393;width:1016;height:2" coordorigin="4858,6393" coordsize="1016,2">
              <v:shape style="position:absolute;left:4858;top:6393;width:1016;height:2" coordorigin="4858,6393" coordsize="1016,0" path="m4858,6393l5874,6393e" filled="f" stroked="t" strokeweight=".949661pt" strokecolor="#676767">
                <v:path arrowok="t"/>
              </v:shape>
            </v:group>
            <v:group style="position:absolute;left:5817;top:6391;width:404;height:2" coordorigin="5817,6391" coordsize="404,2">
              <v:shape style="position:absolute;left:5817;top:6391;width:404;height:2" coordorigin="5817,6391" coordsize="404,0" path="m5817,6391l6220,6391e" filled="f" stroked="t" strokeweight=".47483pt" strokecolor="#383838">
                <v:path arrowok="t"/>
              </v:shape>
            </v:group>
            <v:group style="position:absolute;left:6163;top:6391;width:3575;height:2" coordorigin="6163,6391" coordsize="3575,2">
              <v:shape style="position:absolute;left:6163;top:6391;width:3575;height:2" coordorigin="6163,6391" coordsize="3575,0" path="m6163,6391l9739,6391e" filled="f" stroked="t" strokeweight=".712246pt" strokecolor="#606060">
                <v:path arrowok="t"/>
              </v:shape>
            </v:group>
            <v:group style="position:absolute;left:7716;top:6195;width:2;height:458" coordorigin="7716,6195" coordsize="2,458">
              <v:shape style="position:absolute;left:7716;top:6195;width:2;height:458" coordorigin="7716,6195" coordsize="0,458" path="m7716,6653l7716,6195e" filled="f" stroked="t" strokeweight=".237415pt" strokecolor="#6B6B6B">
                <v:path arrowok="t"/>
              </v:shape>
            </v:group>
            <v:group style="position:absolute;left:9682;top:6391;width:256;height:2" coordorigin="9682,6391" coordsize="256,2">
              <v:shape style="position:absolute;left:9682;top:6391;width:256;height:2" coordorigin="9682,6391" coordsize="256,0" path="m9682,6391l9938,6391e" filled="f" stroked="t" strokeweight=".47483pt" strokecolor="#3F3F3F">
                <v:path arrowok="t"/>
              </v:shape>
            </v:group>
            <v:group style="position:absolute;left:9881;top:6388;width:1016;height:2" coordorigin="9881,6388" coordsize="1016,2">
              <v:shape style="position:absolute;left:9881;top:6388;width:1016;height:2" coordorigin="9881,6388" coordsize="1016,0" path="m9881,6388l10897,6388e" filled="f" stroked="t" strokeweight=".712246pt" strokecolor="#646464">
                <v:path arrowok="t"/>
              </v:shape>
            </v:group>
            <v:group style="position:absolute;left:10840;top:6388;width:660;height:2" coordorigin="10840,6388" coordsize="660,2">
              <v:shape style="position:absolute;left:10840;top:6388;width:660;height:2" coordorigin="10840,6388" coordsize="660,0" path="m10840,6388l11500,6388e" filled="f" stroked="t" strokeweight=".47483pt" strokecolor="#4F4F4F">
                <v:path arrowok="t"/>
              </v:shape>
            </v:group>
            <v:group style="position:absolute;left:2353;top:6343;width:2;height:816" coordorigin="2353,6343" coordsize="2,816">
              <v:shape style="position:absolute;left:2353;top:6343;width:2;height:816" coordorigin="2353,6343" coordsize="0,816" path="m2353,7159l2353,6343e" filled="f" stroked="t" strokeweight=".47483pt" strokecolor="#383838">
                <v:path arrowok="t"/>
              </v:shape>
            </v:group>
            <v:group style="position:absolute;left:4907;top:6338;width:2;height:305" coordorigin="4907,6338" coordsize="2,305">
              <v:shape style="position:absolute;left:4907;top:6338;width:2;height:305" coordorigin="4907,6338" coordsize="0,305" path="m4907,6644l4907,6338e" filled="f" stroked="t" strokeweight=".47483pt" strokecolor="#4B4B4B">
                <v:path arrowok="t"/>
              </v:shape>
            </v:group>
            <v:group style="position:absolute;left:2350;top:6632;width:3523;height:2" coordorigin="2350,6632" coordsize="3523,2">
              <v:shape style="position:absolute;left:2350;top:6632;width:3523;height:2" coordorigin="2350,6632" coordsize="3523,0" path="m2350,6632l5874,6632e" filled="f" stroked="t" strokeweight=".712246pt" strokecolor="#646464">
                <v:path arrowok="t"/>
              </v:shape>
            </v:group>
            <v:group style="position:absolute;left:5817;top:6629;width:404;height:2" coordorigin="5817,6629" coordsize="404,2">
              <v:shape style="position:absolute;left:5817;top:6629;width:404;height:2" coordorigin="5817,6629" coordsize="404,0" path="m5817,6629l6220,6629e" filled="f" stroked="t" strokeweight=".47483pt" strokecolor="#4B4B4B">
                <v:path arrowok="t"/>
              </v:shape>
            </v:group>
            <v:group style="position:absolute;left:6121;top:6632;width:845;height:2" coordorigin="6121,6632" coordsize="845,2">
              <v:shape style="position:absolute;left:6121;top:6632;width:845;height:2" coordorigin="6121,6632" coordsize="845,0" path="m6121,6632l6966,6632e" filled="f" stroked="t" strokeweight=".949661pt" strokecolor="#6B6B6B">
                <v:path arrowok="t"/>
              </v:shape>
            </v:group>
            <v:group style="position:absolute;left:6899;top:6629;width:470;height:2" coordorigin="6899,6629" coordsize="470,2">
              <v:shape style="position:absolute;left:6899;top:6629;width:470;height:2" coordorigin="6899,6629" coordsize="470,0" path="m6899,6629l7369,6629e" filled="f" stroked="t" strokeweight=".47483pt" strokecolor="#4B4B4B">
                <v:path arrowok="t"/>
              </v:shape>
            </v:group>
            <v:group style="position:absolute;left:7312;top:6629;width:2426;height:2" coordorigin="7312,6629" coordsize="2426,2">
              <v:shape style="position:absolute;left:7312;top:6629;width:2426;height:2" coordorigin="7312,6629" coordsize="2426,0" path="m7312,6629l9739,6629e" filled="f" stroked="t" strokeweight=".712246pt" strokecolor="#5B5B5B">
                <v:path arrowok="t"/>
              </v:shape>
            </v:group>
            <v:group style="position:absolute;left:9682;top:6629;width:256;height:2" coordorigin="9682,6629" coordsize="256,2">
              <v:shape style="position:absolute;left:9682;top:6629;width:256;height:2" coordorigin="9682,6629" coordsize="256,0" path="m9682,6629l9938,6629e" filled="f" stroked="t" strokeweight=".47483pt" strokecolor="#383838">
                <v:path arrowok="t"/>
              </v:shape>
            </v:group>
            <v:group style="position:absolute;left:9881;top:6627;width:1016;height:2" coordorigin="9881,6627" coordsize="1016,2">
              <v:shape style="position:absolute;left:9881;top:6627;width:1016;height:2" coordorigin="9881,6627" coordsize="1016,0" path="m9881,6627l10897,6627e" filled="f" stroked="t" strokeweight=".949661pt" strokecolor="#676767">
                <v:path arrowok="t"/>
              </v:shape>
            </v:group>
            <v:group style="position:absolute;left:10840;top:6627;width:660;height:2" coordorigin="10840,6627" coordsize="660,2">
              <v:shape style="position:absolute;left:10840;top:6627;width:660;height:2" coordorigin="10840,6627" coordsize="660,0" path="m10840,6627l11500,6627e" filled="f" stroked="t" strokeweight=".47483pt" strokecolor="#545454">
                <v:path arrowok="t"/>
              </v:shape>
            </v:group>
            <v:group style="position:absolute;left:394;top:6882;width:347;height:2" coordorigin="394,6882" coordsize="347,2">
              <v:shape style="position:absolute;left:394;top:6882;width:347;height:2" coordorigin="394,6882" coordsize="347,0" path="m394,6882l741,6882e" filled="f" stroked="t" strokeweight=".47483pt" strokecolor="#484848">
                <v:path arrowok="t"/>
              </v:shape>
            </v:group>
            <v:group style="position:absolute;left:684;top:6885;width:1007;height:2" coordorigin="684,6885" coordsize="1007,2">
              <v:shape style="position:absolute;left:684;top:6885;width:1007;height:2" coordorigin="684,6885" coordsize="1007,0" path="m684,6885l1690,6885e" filled="f" stroked="t" strokeweight=".949661pt" strokecolor="#6B6B6B">
                <v:path arrowok="t"/>
              </v:shape>
            </v:group>
            <v:group style="position:absolute;left:1633;top:6880;width:736;height:2" coordorigin="1633,6880" coordsize="736,2">
              <v:shape style="position:absolute;left:1633;top:6880;width:736;height:2" coordorigin="1633,6880" coordsize="736,0" path="m1633,6880l2369,6880e" filled="f" stroked="t" strokeweight=".47483pt" strokecolor="#4B4B4B">
                <v:path arrowok="t"/>
              </v:shape>
            </v:group>
            <v:group style="position:absolute;left:2179;top:6875;width:3101;height:2" coordorigin="2179,6875" coordsize="3101,2">
              <v:shape style="position:absolute;left:2179;top:6875;width:3101;height:2" coordorigin="2179,6875" coordsize="3101,0" path="m2179,6875l5280,6875e" filled="f" stroked="t" strokeweight=".712246pt" strokecolor="#646464">
                <v:path arrowok="t"/>
              </v:shape>
            </v:group>
            <v:group style="position:absolute;left:5223;top:6873;width:475;height:2" coordorigin="5223,6873" coordsize="475,2">
              <v:shape style="position:absolute;left:5223;top:6873;width:475;height:2" coordorigin="5223,6873" coordsize="475,0" path="m5223,6873l5698,6873e" filled="f" stroked="t" strokeweight=".47483pt" strokecolor="#343434">
                <v:path arrowok="t"/>
              </v:shape>
            </v:group>
            <v:group style="position:absolute;left:6500;top:6873;width:456;height:2" coordorigin="6500,6873" coordsize="456,2">
              <v:shape style="position:absolute;left:6500;top:6873;width:456;height:2" coordorigin="6500,6873" coordsize="456,0" path="m6500,6873l6956,6873e" filled="f" stroked="t" strokeweight=".47483pt" strokecolor="#343434">
                <v:path arrowok="t"/>
              </v:shape>
            </v:group>
            <v:group style="position:absolute;left:5641;top:6873;width:5855;height:2" coordorigin="5641,6873" coordsize="5855,2">
              <v:shape style="position:absolute;left:5641;top:6873;width:5855;height:2" coordorigin="5641,6873" coordsize="5855,0" path="m5641,6873l11496,6873e" filled="f" stroked="t" strokeweight=".712246pt" strokecolor="#606060">
                <v:path arrowok="t"/>
              </v:shape>
            </v:group>
            <v:group style="position:absolute;left:10579;top:6868;width:318;height:2" coordorigin="10579,6868" coordsize="318,2">
              <v:shape style="position:absolute;left:10579;top:6868;width:318;height:2" coordorigin="10579,6868" coordsize="318,0" path="m10579,6868l10897,6868e" filled="f" stroked="t" strokeweight=".47483pt" strokecolor="#484848">
                <v:path arrowok="t"/>
              </v:shape>
            </v:group>
            <v:group style="position:absolute;left:11491;top:6610;width:2;height:301" coordorigin="11491,6610" coordsize="2,301">
              <v:shape style="position:absolute;left:11491;top:6610;width:2;height:301" coordorigin="11491,6610" coordsize="0,301" path="m11491,6911l11491,6610e" filled="f" stroked="t" strokeweight=".47483pt" strokecolor="#444444">
                <v:path arrowok="t"/>
              </v:shape>
            </v:group>
            <v:group style="position:absolute;left:2358;top:7102;width:2;height:8877" coordorigin="2358,7102" coordsize="2,8877">
              <v:shape style="position:absolute;left:2358;top:7102;width:2;height:8877" coordorigin="2358,7102" coordsize="0,8877" path="m2358,15979l2358,7102e" filled="f" stroked="t" strokeweight=".712246pt" strokecolor="#545454">
                <v:path arrowok="t"/>
              </v:shape>
            </v:group>
            <v:group style="position:absolute;left:399;top:7348;width:2621;height:2" coordorigin="399,7348" coordsize="2621,2">
              <v:shape style="position:absolute;left:399;top:7348;width:2621;height:2" coordorigin="399,7348" coordsize="2621,0" path="m399,7348l3020,7348e" filled="f" stroked="t" strokeweight=".712246pt" strokecolor="#676767">
                <v:path arrowok="t"/>
              </v:shape>
            </v:group>
            <v:group style="position:absolute;left:2949;top:7345;width:893;height:2" coordorigin="2949,7345" coordsize="893,2">
              <v:shape style="position:absolute;left:2949;top:7345;width:893;height:2" coordorigin="2949,7345" coordsize="893,0" path="m2949,7345l3841,7345e" filled="f" stroked="t" strokeweight=".47483pt" strokecolor="#4B4B4B">
                <v:path arrowok="t"/>
              </v:shape>
            </v:group>
            <v:group style="position:absolute;left:3780;top:7345;width:1140;height:2" coordorigin="3780,7345" coordsize="1140,2">
              <v:shape style="position:absolute;left:3780;top:7345;width:1140;height:2" coordorigin="3780,7345" coordsize="1140,0" path="m3780,7345l4919,7345e" filled="f" stroked="t" strokeweight=".712246pt" strokecolor="#646464">
                <v:path arrowok="t"/>
              </v:shape>
            </v:group>
            <v:group style="position:absolute;left:4862;top:7345;width:275;height:2" coordorigin="4862,7345" coordsize="275,2">
              <v:shape style="position:absolute;left:4862;top:7345;width:275;height:2" coordorigin="4862,7345" coordsize="275,0" path="m4862,7345l5138,7345e" filled="f" stroked="t" strokeweight=".47483pt" strokecolor="#3B3B3B">
                <v:path arrowok="t"/>
              </v:shape>
            </v:group>
            <v:group style="position:absolute;left:5081;top:7343;width:1140;height:2" coordorigin="5081,7343" coordsize="1140,2">
              <v:shape style="position:absolute;left:5081;top:7343;width:1140;height:2" coordorigin="5081,7343" coordsize="1140,0" path="m5081,7343l6220,7343e" filled="f" stroked="t" strokeweight=".712246pt" strokecolor="#5B5B5B">
                <v:path arrowok="t"/>
              </v:shape>
            </v:group>
            <v:group style="position:absolute;left:6163;top:7343;width:793;height:2" coordorigin="6163,7343" coordsize="793,2">
              <v:shape style="position:absolute;left:6163;top:7343;width:793;height:2" coordorigin="6163,7343" coordsize="793,0" path="m6163,7343l6956,7343e" filled="f" stroked="t" strokeweight=".47483pt" strokecolor="#444444">
                <v:path arrowok="t"/>
              </v:shape>
            </v:group>
            <v:group style="position:absolute;left:6876;top:7341;width:869;height:2" coordorigin="6876,7341" coordsize="869,2">
              <v:shape style="position:absolute;left:6876;top:7341;width:869;height:2" coordorigin="6876,7341" coordsize="869,0" path="m6876,7341l7744,7341e" filled="f" stroked="t" strokeweight=".949661pt" strokecolor="#5B5B5B">
                <v:path arrowok="t"/>
              </v:shape>
            </v:group>
            <v:group style="position:absolute;left:7688;top:7341;width:632;height:2" coordorigin="7688,7341" coordsize="632,2">
              <v:shape style="position:absolute;left:7688;top:7341;width:632;height:2" coordorigin="7688,7341" coordsize="632,0" path="m7688,7341l8319,7341e" filled="f" stroked="t" strokeweight=".47483pt" strokecolor="#484848">
                <v:path arrowok="t"/>
              </v:shape>
            </v:group>
            <v:group style="position:absolute;left:8262;top:7341;width:1747;height:2" coordorigin="8262,7341" coordsize="1747,2">
              <v:shape style="position:absolute;left:8262;top:7341;width:1747;height:2" coordorigin="8262,7341" coordsize="1747,0" path="m8262,7341l10009,7341e" filled="f" stroked="t" strokeweight=".949661pt" strokecolor="#676767">
                <v:path arrowok="t"/>
              </v:shape>
            </v:group>
            <v:group style="position:absolute;left:9881;top:7341;width:755;height:2" coordorigin="9881,7341" coordsize="755,2">
              <v:shape style="position:absolute;left:9881;top:7341;width:755;height:2" coordorigin="9881,7341" coordsize="755,0" path="m9881,7341l10636,7341e" filled="f" stroked="t" strokeweight=".47483pt" strokecolor="#4F4F4F">
                <v:path arrowok="t"/>
              </v:shape>
            </v:group>
            <v:group style="position:absolute;left:10579;top:7341;width:921;height:2" coordorigin="10579,7341" coordsize="921,2">
              <v:shape style="position:absolute;left:10579;top:7341;width:921;height:2" coordorigin="10579,7341" coordsize="921,0" path="m10579,7341l11500,7341e" filled="f" stroked="t" strokeweight=".949661pt" strokecolor="#676767">
                <v:path arrowok="t"/>
              </v:shape>
            </v:group>
            <v:group style="position:absolute;left:11491;top:6839;width:2;height:778" coordorigin="11491,6839" coordsize="2,778">
              <v:shape style="position:absolute;left:11491;top:6839;width:2;height:778" coordorigin="11491,6839" coordsize="0,778" path="m11491,7617l11491,6839e" filled="f" stroked="t" strokeweight=".949661pt" strokecolor="#606060">
                <v:path arrowok="t"/>
              </v:shape>
            </v:group>
            <v:group style="position:absolute;left:4912;top:7341;width:2;height:582" coordorigin="4912,7341" coordsize="2,582">
              <v:shape style="position:absolute;left:4912;top:7341;width:2;height:582" coordorigin="4912,7341" coordsize="0,582" path="m4912,7923l4912,7341e" filled="f" stroked="t" strokeweight=".949661pt" strokecolor="#646464">
                <v:path arrowok="t"/>
              </v:shape>
            </v:group>
            <v:group style="position:absolute;left:4900;top:7584;width:4839;height:2" coordorigin="4900,7584" coordsize="4839,2">
              <v:shape style="position:absolute;left:4900;top:7584;width:4839;height:2" coordorigin="4900,7584" coordsize="4839,0" path="m4900,7584l9739,7584e" filled="f" stroked="t" strokeweight=".712246pt" strokecolor="#606060">
                <v:path arrowok="t"/>
              </v:shape>
            </v:group>
            <v:group style="position:absolute;left:9682;top:7584;width:256;height:2" coordorigin="9682,7584" coordsize="256,2">
              <v:shape style="position:absolute;left:9682;top:7584;width:256;height:2" coordorigin="9682,7584" coordsize="256,0" path="m9682,7584l9938,7584e" filled="f" stroked="t" strokeweight=".47483pt" strokecolor="#383838">
                <v:path arrowok="t"/>
              </v:shape>
            </v:group>
            <v:group style="position:absolute;left:9881;top:7582;width:1619;height:2" coordorigin="9881,7582" coordsize="1619,2">
              <v:shape style="position:absolute;left:9881;top:7582;width:1619;height:2" coordorigin="9881,7582" coordsize="1619,0" path="m9881,7582l11500,7582e" filled="f" stroked="t" strokeweight=".712246pt" strokecolor="#676767">
                <v:path arrowok="t"/>
              </v:shape>
            </v:group>
            <v:group style="position:absolute;left:4905;top:7825;width:5731;height:2" coordorigin="4905,7825" coordsize="5731,2">
              <v:shape style="position:absolute;left:4905;top:7825;width:5731;height:2" coordorigin="4905,7825" coordsize="5731,0" path="m4905,7825l10636,7825e" filled="f" stroked="t" strokeweight=".712246pt" strokecolor="#646464">
                <v:path arrowok="t"/>
              </v:shape>
            </v:group>
            <v:group style="position:absolute;left:10579;top:7823;width:318;height:2" coordorigin="10579,7823" coordsize="318,2">
              <v:shape style="position:absolute;left:10579;top:7823;width:318;height:2" coordorigin="10579,7823" coordsize="318,0" path="m10579,7823l10897,7823e" filled="f" stroked="t" strokeweight=".47483pt" strokecolor="#484848">
                <v:path arrowok="t"/>
              </v:shape>
            </v:group>
            <v:group style="position:absolute;left:10840;top:7825;width:655;height:2" coordorigin="10840,7825" coordsize="655,2">
              <v:shape style="position:absolute;left:10840;top:7825;width:655;height:2" coordorigin="10840,7825" coordsize="655,0" path="m10840,7825l11496,7825e" filled="f" stroked="t" strokeweight=".949661pt" strokecolor="#676767">
                <v:path arrowok="t"/>
              </v:shape>
            </v:group>
            <v:group style="position:absolute;left:11493;top:7546;width:2;height:797" coordorigin="11493,7546" coordsize="2,797">
              <v:shape style="position:absolute;left:11493;top:7546;width:2;height:797" coordorigin="11493,7546" coordsize="0,797" path="m11493,8343l11493,7546e" filled="f" stroked="t" strokeweight=".47483pt" strokecolor="#4B4B4B">
                <v:path arrowok="t"/>
              </v:shape>
            </v:group>
            <v:group style="position:absolute;left:394;top:8073;width:2740;height:2" coordorigin="394,8073" coordsize="2740,2">
              <v:shape style="position:absolute;left:394;top:8073;width:2740;height:2" coordorigin="394,8073" coordsize="2740,0" path="m394,8073l3134,8073e" filled="f" stroked="t" strokeweight=".712246pt" strokecolor="#676767">
                <v:path arrowok="t"/>
              </v:shape>
            </v:group>
            <v:group style="position:absolute;left:3048;top:8073;width:641;height:2" coordorigin="3048,8073" coordsize="641,2">
              <v:shape style="position:absolute;left:3048;top:8073;width:641;height:2" coordorigin="3048,8073" coordsize="641,0" path="m3048,8073l3689,8073e" filled="f" stroked="t" strokeweight=".47483pt" strokecolor="#545454">
                <v:path arrowok="t"/>
              </v:shape>
            </v:group>
            <v:group style="position:absolute;left:3632;top:8071;width:209;height:2" coordorigin="3632,8071" coordsize="209,2">
              <v:shape style="position:absolute;left:3632;top:8071;width:209;height:2" coordorigin="3632,8071" coordsize="209,0" path="m3632,8071l3841,8071e" filled="f" stroked="t" strokeweight=".47483pt" strokecolor="#3B3B3B">
                <v:path arrowok="t"/>
              </v:shape>
            </v:group>
            <v:group style="position:absolute;left:3784;top:8071;width:836;height:2" coordorigin="3784,8071" coordsize="836,2">
              <v:shape style="position:absolute;left:3784;top:8071;width:836;height:2" coordorigin="3784,8071" coordsize="836,0" path="m3784,8071l4620,8071e" filled="f" stroked="t" strokeweight=".949661pt" strokecolor="#676767">
                <v:path arrowok="t"/>
              </v:shape>
            </v:group>
            <v:group style="position:absolute;left:4425;top:8071;width:503;height:2" coordorigin="4425,8071" coordsize="503,2">
              <v:shape style="position:absolute;left:4425;top:8071;width:503;height:2" coordorigin="4425,8071" coordsize="503,0" path="m4425,8071l4929,8071e" filled="f" stroked="t" strokeweight=".712246pt" strokecolor="#545454">
                <v:path arrowok="t"/>
              </v:shape>
            </v:group>
            <v:group style="position:absolute;left:4914;top:7775;width:2;height:301" coordorigin="4914,7775" coordsize="2,301">
              <v:shape style="position:absolute;left:4914;top:7775;width:2;height:301" coordorigin="4914,7775" coordsize="0,301" path="m4914,8076l4914,7775e" filled="f" stroked="t" strokeweight=".949661pt" strokecolor="#4B4B4B">
                <v:path arrowok="t"/>
              </v:shape>
            </v:group>
            <v:group style="position:absolute;left:4858;top:8071;width:280;height:2" coordorigin="4858,8071" coordsize="280,2">
              <v:shape style="position:absolute;left:4858;top:8071;width:280;height:2" coordorigin="4858,8071" coordsize="280,0" path="m4858,8071l5138,8071e" filled="f" stroked="t" strokeweight=".47483pt" strokecolor="#3B3B3B">
                <v:path arrowok="t"/>
              </v:shape>
            </v:group>
            <v:group style="position:absolute;left:5081;top:8068;width:6415;height:2" coordorigin="5081,8068" coordsize="6415,2">
              <v:shape style="position:absolute;left:5081;top:8068;width:6415;height:2" coordorigin="5081,8068" coordsize="6415,0" path="m5081,8068l11496,8068e" filled="f" stroked="t" strokeweight=".712246pt" strokecolor="#5B5B5B">
                <v:path arrowok="t"/>
              </v:shape>
            </v:group>
            <v:group style="position:absolute;left:9720;top:7627;width:2;height:449" coordorigin="9720,7627" coordsize="2,449">
              <v:shape style="position:absolute;left:9720;top:7627;width:2;height:449" coordorigin="9720,7627" coordsize="0,449" path="m9720,8076l9720,7627e" filled="f" stroked="t" strokeweight=".949661pt" strokecolor="#6B6B6B">
                <v:path arrowok="t"/>
              </v:shape>
            </v:group>
            <v:group style="position:absolute;left:399;top:8882;width:1971;height:2" coordorigin="399,8882" coordsize="1971,2">
              <v:shape style="position:absolute;left:399;top:8882;width:1971;height:2" coordorigin="399,8882" coordsize="1971,0" path="m399,8882l2369,8882e" filled="f" stroked="t" strokeweight=".712246pt" strokecolor="#646464">
                <v:path arrowok="t"/>
              </v:shape>
            </v:group>
            <v:group style="position:absolute;left:2358;top:8286;width:2;height:611" coordorigin="2358,8286" coordsize="2,611">
              <v:shape style="position:absolute;left:2358;top:8286;width:2;height:611" coordorigin="2358,8286" coordsize="0,611" path="m2358,8896l2358,8286e" filled="f" stroked="t" strokeweight=".47483pt" strokecolor="#3B3B3B">
                <v:path arrowok="t"/>
              </v:shape>
            </v:group>
            <v:group style="position:absolute;left:2298;top:8882;width:537;height:2" coordorigin="2298,8882" coordsize="537,2">
              <v:shape style="position:absolute;left:2298;top:8882;width:537;height:2" coordorigin="2298,8882" coordsize="537,0" path="m2298,8882l2835,8882e" filled="f" stroked="t" strokeweight=".47483pt" strokecolor="#3F3F3F">
                <v:path arrowok="t"/>
              </v:shape>
            </v:group>
            <v:group style="position:absolute;left:2735;top:8880;width:1211;height:2" coordorigin="2735,8880" coordsize="1211,2">
              <v:shape style="position:absolute;left:2735;top:8880;width:1211;height:2" coordorigin="2735,8880" coordsize="1211,0" path="m2735,8880l3946,8880e" filled="f" stroked="t" strokeweight=".949661pt" strokecolor="#646464">
                <v:path arrowok="t"/>
              </v:shape>
            </v:group>
            <v:group style="position:absolute;left:3784;top:8877;width:546;height:2" coordorigin="3784,8877" coordsize="546,2">
              <v:shape style="position:absolute;left:3784;top:8877;width:546;height:2" coordorigin="3784,8877" coordsize="546,0" path="m3784,8877l4330,8877e" filled="f" stroked="t" strokeweight=".47483pt" strokecolor="#444444">
                <v:path arrowok="t"/>
              </v:shape>
            </v:group>
            <v:group style="position:absolute;left:4273;top:8877;width:209;height:2" coordorigin="4273,8877" coordsize="209,2">
              <v:shape style="position:absolute;left:4273;top:8877;width:209;height:2" coordorigin="4273,8877" coordsize="209,0" path="m4273,8877l4482,8877e" filled="f" stroked="t" strokeweight=".47483pt" strokecolor="#2F2F2F">
                <v:path arrowok="t"/>
              </v:shape>
            </v:group>
            <v:group style="position:absolute;left:4425;top:8875;width:1448;height:2" coordorigin="4425,8875" coordsize="1448,2">
              <v:shape style="position:absolute;left:4425;top:8875;width:1448;height:2" coordorigin="4425,8875" coordsize="1448,0" path="m4425,8875l5874,8875e" filled="f" stroked="t" strokeweight=".712246pt" strokecolor="#575757">
                <v:path arrowok="t"/>
              </v:shape>
            </v:group>
            <v:group style="position:absolute;left:5817;top:8873;width:404;height:2" coordorigin="5817,8873" coordsize="404,2">
              <v:shape style="position:absolute;left:5817;top:8873;width:404;height:2" coordorigin="5817,8873" coordsize="404,0" path="m5817,8873l6220,8873e" filled="f" stroked="t" strokeweight=".47483pt" strokecolor="#383838">
                <v:path arrowok="t"/>
              </v:shape>
            </v:group>
            <v:group style="position:absolute;left:6163;top:8875;width:826;height:2" coordorigin="6163,8875" coordsize="826,2">
              <v:shape style="position:absolute;left:6163;top:8875;width:826;height:2" coordorigin="6163,8875" coordsize="826,0" path="m6163,8875l6990,8875e" filled="f" stroked="t" strokeweight=".949661pt" strokecolor="#5B5B5B">
                <v:path arrowok="t"/>
              </v:shape>
            </v:group>
            <v:group style="position:absolute;left:6899;top:8873;width:470;height:2" coordorigin="6899,8873" coordsize="470,2">
              <v:shape style="position:absolute;left:6899;top:8873;width:470;height:2" coordorigin="6899,8873" coordsize="470,0" path="m6899,8873l7369,8873e" filled="f" stroked="t" strokeweight=".47483pt" strokecolor="#3F3F3F">
                <v:path arrowok="t"/>
              </v:shape>
            </v:group>
            <v:group style="position:absolute;left:7312;top:8875;width:3324;height:2" coordorigin="7312,8875" coordsize="3324,2">
              <v:shape style="position:absolute;left:7312;top:8875;width:3324;height:2" coordorigin="7312,8875" coordsize="3324,0" path="m7312,8875l10636,8875e" filled="f" stroked="t" strokeweight=".712246pt" strokecolor="#606060">
                <v:path arrowok="t"/>
              </v:shape>
            </v:group>
            <v:group style="position:absolute;left:10579;top:8873;width:318;height:2" coordorigin="10579,8873" coordsize="318,2">
              <v:shape style="position:absolute;left:10579;top:8873;width:318;height:2" coordorigin="10579,8873" coordsize="318,0" path="m10579,8873l10897,8873e" filled="f" stroked="t" strokeweight=".47483pt" strokecolor="#484848">
                <v:path arrowok="t"/>
              </v:shape>
            </v:group>
            <v:group style="position:absolute;left:10840;top:8875;width:665;height:2" coordorigin="10840,8875" coordsize="665,2">
              <v:shape style="position:absolute;left:10840;top:8875;width:665;height:2" coordorigin="10840,8875" coordsize="665,0" path="m10840,8875l11505,8875e" filled="f" stroked="t" strokeweight=".949661pt" strokecolor="#646464">
                <v:path arrowok="t"/>
              </v:shape>
            </v:group>
            <v:group style="position:absolute;left:408;top:9083;width:2;height:263" coordorigin="408,9083" coordsize="2,263">
              <v:shape style="position:absolute;left:408;top:9083;width:2;height:263" coordorigin="408,9083" coordsize="0,263" path="m408,9345l408,9083e" filled="f" stroked="t" strokeweight=".47483pt" strokecolor="#3F3F3F">
                <v:path arrowok="t"/>
              </v:shape>
            </v:group>
            <v:group style="position:absolute;left:399;top:9994;width:6372;height:2" coordorigin="399,9994" coordsize="6372,2">
              <v:shape style="position:absolute;left:399;top:9994;width:6372;height:2" coordorigin="399,9994" coordsize="6372,0" path="m399,9994l6771,9994e" filled="f" stroked="t" strokeweight=".712246pt" strokecolor="#606060">
                <v:path arrowok="t"/>
              </v:shape>
            </v:group>
            <v:group style="position:absolute;left:6714;top:9985;width:242;height:2" coordorigin="6714,9985" coordsize="242,2">
              <v:shape style="position:absolute;left:6714;top:9985;width:242;height:2" coordorigin="6714,9985" coordsize="242,0" path="m6714,9985l6956,9985e" filled="f" stroked="t" strokeweight=".47483pt" strokecolor="#4B4B4B">
                <v:path arrowok="t"/>
              </v:shape>
            </v:group>
            <v:group style="position:absolute;left:6899;top:9982;width:2236;height:2" coordorigin="6899,9982" coordsize="2236,2">
              <v:shape style="position:absolute;left:6899;top:9982;width:2236;height:2" coordorigin="6899,9982" coordsize="2236,0" path="m6899,9982l9136,9982e" filled="f" stroked="t" strokeweight=".712246pt" strokecolor="#646464">
                <v:path arrowok="t"/>
              </v:shape>
            </v:group>
            <v:group style="position:absolute;left:9079;top:9982;width:660;height:2" coordorigin="9079,9982" coordsize="660,2">
              <v:shape style="position:absolute;left:9079;top:9982;width:660;height:2" coordorigin="9079,9982" coordsize="660,0" path="m9079,9982l9739,9982e" filled="f" stroked="t" strokeweight=".47483pt" strokecolor="#444444">
                <v:path arrowok="t"/>
              </v:shape>
            </v:group>
            <v:group style="position:absolute;left:9682;top:9985;width:954;height:2" coordorigin="9682,9985" coordsize="954,2">
              <v:shape style="position:absolute;left:9682;top:9985;width:954;height:2" coordorigin="9682,9985" coordsize="954,0" path="m9682,9985l10636,9985e" filled="f" stroked="t" strokeweight=".712246pt" strokecolor="#646464">
                <v:path arrowok="t"/>
              </v:shape>
            </v:group>
            <v:group style="position:absolute;left:10579;top:9982;width:318;height:2" coordorigin="10579,9982" coordsize="318,2">
              <v:shape style="position:absolute;left:10579;top:9982;width:318;height:2" coordorigin="10579,9982" coordsize="318,0" path="m10579,9982l10897,9982e" filled="f" stroked="t" strokeweight=".47483pt" strokecolor="#4F4F4F">
                <v:path arrowok="t"/>
              </v:shape>
            </v:group>
            <v:group style="position:absolute;left:10840;top:9982;width:665;height:2" coordorigin="10840,9982" coordsize="665,2">
              <v:shape style="position:absolute;left:10840;top:9982;width:665;height:2" coordorigin="10840,9982" coordsize="665,0" path="m10840,9982l11505,9982e" filled="f" stroked="t" strokeweight=".949661pt" strokecolor="#6B6B6B">
                <v:path arrowok="t"/>
              </v:shape>
            </v:group>
            <v:group style="position:absolute;left:404;top:10328;width:4155;height:2" coordorigin="404,10328" coordsize="4155,2">
              <v:shape style="position:absolute;left:404;top:10328;width:4155;height:2" coordorigin="404,10328" coordsize="4155,0" path="m404,10328l4558,10328e" filled="f" stroked="t" strokeweight=".712246pt" strokecolor="#676767">
                <v:path arrowok="t"/>
              </v:shape>
            </v:group>
            <v:group style="position:absolute;left:4425;top:10324;width:712;height:2" coordorigin="4425,10324" coordsize="712,2">
              <v:shape style="position:absolute;left:4425;top:10324;width:712;height:2" coordorigin="4425,10324" coordsize="712,0" path="m4425,10324l5138,10324e" filled="f" stroked="t" strokeweight=".47483pt" strokecolor="#484848">
                <v:path arrowok="t"/>
              </v:shape>
            </v:group>
            <v:group style="position:absolute;left:5081;top:10321;width:1140;height:2" coordorigin="5081,10321" coordsize="1140,2">
              <v:shape style="position:absolute;left:5081;top:10321;width:1140;height:2" coordorigin="5081,10321" coordsize="1140,0" path="m5081,10321l6220,10321e" filled="f" stroked="t" strokeweight=".712246pt" strokecolor="#646464">
                <v:path arrowok="t"/>
              </v:shape>
            </v:group>
            <v:group style="position:absolute;left:6163;top:10321;width:394;height:2" coordorigin="6163,10321" coordsize="394,2">
              <v:shape style="position:absolute;left:6163;top:10321;width:394;height:2" coordorigin="6163,10321" coordsize="394,0" path="m6163,10321l6557,10321e" filled="f" stroked="t" strokeweight=".47483pt" strokecolor="#484848">
                <v:path arrowok="t"/>
              </v:shape>
            </v:group>
            <v:group style="position:absolute;left:6500;top:10319;width:1244;height:2" coordorigin="6500,10319" coordsize="1244,2">
              <v:shape style="position:absolute;left:6500;top:10319;width:1244;height:2" coordorigin="6500,10319" coordsize="1244,0" path="m6500,10319l7744,10319e" filled="f" stroked="t" strokeweight=".712246pt" strokecolor="#646464">
                <v:path arrowok="t"/>
              </v:shape>
            </v:group>
            <v:group style="position:absolute;left:7688;top:10319;width:632;height:2" coordorigin="7688,10319" coordsize="632,2">
              <v:shape style="position:absolute;left:7688;top:10319;width:632;height:2" coordorigin="7688,10319" coordsize="632,0" path="m7688,10319l8319,10319e" filled="f" stroked="t" strokeweight=".47483pt" strokecolor="#575757">
                <v:path arrowok="t"/>
              </v:shape>
            </v:group>
            <v:group style="position:absolute;left:8262;top:10319;width:1766;height:2" coordorigin="8262,10319" coordsize="1766,2">
              <v:shape style="position:absolute;left:8262;top:10319;width:1766;height:2" coordorigin="8262,10319" coordsize="1766,0" path="m8262,10319l10028,10319e" filled="f" stroked="t" strokeweight=".949661pt" strokecolor="#747474">
                <v:path arrowok="t"/>
              </v:shape>
            </v:group>
            <v:group style="position:absolute;left:9881;top:10319;width:755;height:2" coordorigin="9881,10319" coordsize="755,2">
              <v:shape style="position:absolute;left:9881;top:10319;width:755;height:2" coordorigin="9881,10319" coordsize="755,0" path="m9881,10319l10636,10319e" filled="f" stroked="t" strokeweight=".47483pt" strokecolor="#606060">
                <v:path arrowok="t"/>
              </v:shape>
            </v:group>
            <v:group style="position:absolute;left:10565;top:10319;width:940;height:2" coordorigin="10565,10319" coordsize="940,2">
              <v:shape style="position:absolute;left:10565;top:10319;width:940;height:2" coordorigin="10565,10319" coordsize="940,0" path="m10565,10319l11505,10319e" filled="f" stroked="t" strokeweight=".949661pt" strokecolor="#747474">
                <v:path arrowok="t"/>
              </v:shape>
            </v:group>
            <v:group style="position:absolute;left:11500;top:9937;width:2;height:630" coordorigin="11500,9937" coordsize="2,630">
              <v:shape style="position:absolute;left:11500;top:9937;width:2;height:630" coordorigin="11500,9937" coordsize="0,630" path="m11500,10567l11500,9937e" filled="f" stroked="t" strokeweight=".47483pt" strokecolor="#444444">
                <v:path arrowok="t"/>
              </v:shape>
            </v:group>
            <v:group style="position:absolute;left:370;top:10534;width:1971;height:2" coordorigin="370,10534" coordsize="1971,2">
              <v:shape style="position:absolute;left:370;top:10534;width:1971;height:2" coordorigin="370,10534" coordsize="1971,0" path="m370,10534l2341,10534e" filled="f" stroked="t" strokeweight=".237415pt" strokecolor="#808080">
                <v:path arrowok="t"/>
              </v:shape>
            </v:group>
            <v:group style="position:absolute;left:408;top:10271;width:2;height:382" coordorigin="408,10271" coordsize="2,382">
              <v:shape style="position:absolute;left:408;top:10271;width:2;height:382" coordorigin="408,10271" coordsize="0,382" path="m408,10653l408,10271e" filled="f" stroked="t" strokeweight=".47483pt" strokecolor="#3B3B3B">
                <v:path arrowok="t"/>
              </v:shape>
            </v:group>
            <v:group style="position:absolute;left:2327;top:10534;width:480;height:2" coordorigin="2327,10534" coordsize="480,2">
              <v:shape style="position:absolute;left:2327;top:10534;width:480;height:2" coordorigin="2327,10534" coordsize="480,0" path="m2327,10534l2806,10534e" filled="f" stroked="t" strokeweight=".237415pt" strokecolor="#606060">
                <v:path arrowok="t"/>
              </v:shape>
            </v:group>
            <v:group style="position:absolute;left:2778;top:10565;width:461;height:2" coordorigin="2778,10565" coordsize="461,2">
              <v:shape style="position:absolute;left:2778;top:10565;width:461;height:2" coordorigin="2778,10565" coordsize="461,0" path="m2778,10565l3238,10565e" filled="f" stroked="t" strokeweight=".237415pt" strokecolor="#444444">
                <v:path arrowok="t"/>
              </v:shape>
            </v:group>
            <v:group style="position:absolute;left:3181;top:10565;width:1149;height:2" coordorigin="3181,10565" coordsize="1149,2">
              <v:shape style="position:absolute;left:3181;top:10565;width:1149;height:2" coordorigin="3181,10565" coordsize="1149,0" path="m3181,10565l4330,10565e" filled="f" stroked="t" strokeweight=".47483pt" strokecolor="#676767">
                <v:path arrowok="t"/>
              </v:shape>
            </v:group>
            <v:group style="position:absolute;left:4273;top:10562;width:864;height:2" coordorigin="4273,10562" coordsize="864,2">
              <v:shape style="position:absolute;left:4273;top:10562;width:864;height:2" coordorigin="4273,10562" coordsize="864,0" path="m4273,10562l5138,10562e" filled="f" stroked="t" strokeweight=".47483pt" strokecolor="#484848">
                <v:path arrowok="t"/>
              </v:shape>
            </v:group>
            <v:group style="position:absolute;left:5081;top:10557;width:793;height:2" coordorigin="5081,10557" coordsize="793,2">
              <v:shape style="position:absolute;left:5081;top:10557;width:793;height:2" coordorigin="5081,10557" coordsize="793,0" path="m5081,10557l5874,10557e" filled="f" stroked="t" strokeweight=".712246pt" strokecolor="#6B6B6B">
                <v:path arrowok="t"/>
              </v:shape>
            </v:group>
            <v:group style="position:absolute;left:5817;top:10562;width:404;height:2" coordorigin="5817,10562" coordsize="404,2">
              <v:shape style="position:absolute;left:5817;top:10562;width:404;height:2" coordorigin="5817,10562" coordsize="404,0" path="m5817,10562l6220,10562e" filled="f" stroked="t" strokeweight=".47483pt" strokecolor="#444444">
                <v:path arrowok="t"/>
              </v:shape>
            </v:group>
            <v:group style="position:absolute;left:6163;top:10557;width:5342;height:2" coordorigin="6163,10557" coordsize="5342,2">
              <v:shape style="position:absolute;left:6163;top:10557;width:5342;height:2" coordorigin="6163,10557" coordsize="5342,0" path="m6163,10557l11505,10557e" filled="f" stroked="t" strokeweight=".712246pt" strokecolor="#676767">
                <v:path arrowok="t"/>
              </v:shape>
            </v:group>
            <v:group style="position:absolute;left:11500;top:4310;width:2;height:6343" coordorigin="11500,4310" coordsize="2,6343">
              <v:shape style="position:absolute;left:11500;top:4310;width:2;height:6343" coordorigin="11500,4310" coordsize="0,6343" path="m11500,10653l11500,4310e" filled="f" stroked="t" strokeweight=".47483pt" strokecolor="#4F4F4F">
                <v:path arrowok="t"/>
              </v:shape>
            </v:group>
            <v:group style="position:absolute;left:408;top:10596;width:2;height:482" coordorigin="408,10596" coordsize="2,482">
              <v:shape style="position:absolute;left:408;top:10596;width:2;height:482" coordorigin="408,10596" coordsize="0,482" path="m408,11078l408,10596e" filled="f" stroked="t" strokeweight=".712246pt" strokecolor="#5B5B5B">
                <v:path arrowok="t"/>
              </v:shape>
            </v:group>
            <v:group style="position:absolute;left:11500;top:10596;width:2;height:234" coordorigin="11500,10596" coordsize="2,234">
              <v:shape style="position:absolute;left:11500;top:10596;width:2;height:234" coordorigin="11500,10596" coordsize="0,234" path="m11500,10829l11500,10596e" filled="f" stroked="t" strokeweight=".949661pt" strokecolor="#6B6B6B">
                <v:path arrowok="t"/>
              </v:shape>
            </v:group>
            <v:group style="position:absolute;left:408;top:11051;width:1282;height:2" coordorigin="408,11051" coordsize="1282,2">
              <v:shape style="position:absolute;left:408;top:11051;width:1282;height:2" coordorigin="408,11051" coordsize="1282,0" path="m408,11051l1690,11051e" filled="f" stroked="t" strokeweight=".47483pt" strokecolor="#4F4F4F">
                <v:path arrowok="t"/>
              </v:shape>
            </v:group>
            <v:group style="position:absolute;left:1557;top:11049;width:812;height:2" coordorigin="1557,11049" coordsize="812,2">
              <v:shape style="position:absolute;left:1557;top:11049;width:812;height:2" coordorigin="1557,11049" coordsize="812,0" path="m1557,11049l2369,11049e" filled="f" stroked="t" strokeweight=".949661pt" strokecolor="#676767">
                <v:path arrowok="t"/>
              </v:shape>
            </v:group>
            <v:group style="position:absolute;left:2298;top:11047;width:707;height:2" coordorigin="2298,11047" coordsize="707,2">
              <v:shape style="position:absolute;left:2298;top:11047;width:707;height:2" coordorigin="2298,11047" coordsize="707,0" path="m2298,11047l3006,11047e" filled="f" stroked="t" strokeweight=".47483pt" strokecolor="#4F4F4F">
                <v:path arrowok="t"/>
              </v:shape>
            </v:group>
            <v:group style="position:absolute;left:2949;top:11044;width:290;height:2" coordorigin="2949,11044" coordsize="290,2">
              <v:shape style="position:absolute;left:2949;top:11044;width:290;height:2" coordorigin="2949,11044" coordsize="290,0" path="m2949,11044l3238,11044e" filled="f" stroked="t" strokeweight=".47483pt" strokecolor="#3B3B3B">
                <v:path arrowok="t"/>
              </v:shape>
            </v:group>
            <v:group style="position:absolute;left:3181;top:11044;width:204;height:2" coordorigin="3181,11044" coordsize="204,2">
              <v:shape style="position:absolute;left:3181;top:11044;width:204;height:2" coordorigin="3181,11044" coordsize="204,0" path="m3181,11044l3386,11044e" filled="f" stroked="t" strokeweight=".47483pt" strokecolor="#545454">
                <v:path arrowok="t"/>
              </v:shape>
            </v:group>
            <v:group style="position:absolute;left:3329;top:11042;width:1591;height:2" coordorigin="3329,11042" coordsize="1591,2">
              <v:shape style="position:absolute;left:3329;top:11042;width:1591;height:2" coordorigin="3329,11042" coordsize="1591,0" path="m3329,11042l4919,11042e" filled="f" stroked="t" strokeweight=".949661pt" strokecolor="#676767">
                <v:path arrowok="t"/>
              </v:shape>
            </v:group>
            <v:group style="position:absolute;left:4862;top:11039;width:275;height:2" coordorigin="4862,11039" coordsize="275,2">
              <v:shape style="position:absolute;left:4862;top:11039;width:275;height:2" coordorigin="4862,11039" coordsize="275,0" path="m4862,11039l5138,11039e" filled="f" stroked="t" strokeweight=".47483pt" strokecolor="#4F4F4F">
                <v:path arrowok="t"/>
              </v:shape>
            </v:group>
            <v:group style="position:absolute;left:5081;top:11037;width:6429;height:2" coordorigin="5081,11037" coordsize="6429,2">
              <v:shape style="position:absolute;left:5081;top:11037;width:6429;height:2" coordorigin="5081,11037" coordsize="6429,0" path="m5081,11037l11510,11037e" filled="f" stroked="t" strokeweight=".712246pt" strokecolor="#676767">
                <v:path arrowok="t"/>
              </v:shape>
            </v:group>
            <v:group style="position:absolute;left:5817;top:11037;width:741;height:2" coordorigin="5817,11037" coordsize="741,2">
              <v:shape style="position:absolute;left:5817;top:11037;width:741;height:2" coordorigin="5817,11037" coordsize="741,0" path="m5817,11037l6557,11037e" filled="f" stroked="t" strokeweight=".47483pt" strokecolor="#4F4F4F">
                <v:path arrowok="t"/>
              </v:shape>
            </v:group>
            <v:group style="position:absolute;left:399;top:11290;width:3932;height:2" coordorigin="399,11290" coordsize="3932,2">
              <v:shape style="position:absolute;left:399;top:11290;width:3932;height:2" coordorigin="399,11290" coordsize="3932,0" path="m399,11290l4330,11290e" filled="f" stroked="t" strokeweight=".712246pt" strokecolor="#606060">
                <v:path arrowok="t"/>
              </v:shape>
            </v:group>
            <v:group style="position:absolute;left:4273;top:11283;width:209;height:2" coordorigin="4273,11283" coordsize="209,2">
              <v:shape style="position:absolute;left:4273;top:11283;width:209;height:2" coordorigin="4273,11283" coordsize="209,0" path="m4273,11283l4482,11283e" filled="f" stroked="t" strokeweight=".47483pt" strokecolor="#3B3B3B">
                <v:path arrowok="t"/>
              </v:shape>
            </v:group>
            <v:group style="position:absolute;left:4425;top:11280;width:5313;height:2" coordorigin="4425,11280" coordsize="5313,2">
              <v:shape style="position:absolute;left:4425;top:11280;width:5313;height:2" coordorigin="4425,11280" coordsize="5313,0" path="m4425,11280l9739,11280e" filled="f" stroked="t" strokeweight=".712246pt" strokecolor="#606060">
                <v:path arrowok="t"/>
              </v:shape>
            </v:group>
            <v:group style="position:absolute;left:9682;top:11278;width:256;height:2" coordorigin="9682,11278" coordsize="256,2">
              <v:shape style="position:absolute;left:9682;top:11278;width:256;height:2" coordorigin="9682,11278" coordsize="256,0" path="m9682,11278l9938,11278e" filled="f" stroked="t" strokeweight=".47483pt" strokecolor="#343434">
                <v:path arrowok="t"/>
              </v:shape>
            </v:group>
            <v:group style="position:absolute;left:9881;top:11278;width:755;height:2" coordorigin="9881,11278" coordsize="755,2">
              <v:shape style="position:absolute;left:9881;top:11278;width:755;height:2" coordorigin="9881,11278" coordsize="755,0" path="m9881,11278l10636,11278e" filled="f" stroked="t" strokeweight=".949661pt" strokecolor="#676767">
                <v:path arrowok="t"/>
              </v:shape>
            </v:group>
            <v:group style="position:absolute;left:10579;top:11276;width:931;height:2" coordorigin="10579,11276" coordsize="931,2">
              <v:shape style="position:absolute;left:10579;top:11276;width:931;height:2" coordorigin="10579,11276" coordsize="931,0" path="m10579,11276l11510,11276e" filled="f" stroked="t" strokeweight=".47483pt" strokecolor="#4F4F4F">
                <v:path arrowok="t"/>
              </v:shape>
            </v:group>
            <v:group style="position:absolute;left:404;top:11531;width:1296;height:2" coordorigin="404,11531" coordsize="1296,2">
              <v:shape style="position:absolute;left:404;top:11531;width:1296;height:2" coordorigin="404,11531" coordsize="1296,0" path="m404,11531l1700,11531e" filled="f" stroked="t" strokeweight=".712246pt" strokecolor="#646464">
                <v:path arrowok="t"/>
              </v:shape>
            </v:group>
            <v:group style="position:absolute;left:1113;top:11283;width:2;height:3780" coordorigin="1113,11283" coordsize="2,3780">
              <v:shape style="position:absolute;left:1113;top:11283;width:2;height:3780" coordorigin="1113,11283" coordsize="0,3780" path="m1113,15063l1113,11283e" filled="f" stroked="t" strokeweight=".949661pt" strokecolor="#646464">
                <v:path arrowok="t"/>
              </v:shape>
            </v:group>
            <v:group style="position:absolute;left:1695;top:11278;width:2;height:1990" coordorigin="1695,11278" coordsize="2,1990">
              <v:shape style="position:absolute;left:1695;top:11278;width:2;height:1990" coordorigin="1695,11278" coordsize="0,1990" path="m1695,13268l1695,11278e" filled="f" stroked="t" strokeweight=".712246pt" strokecolor="#484848">
                <v:path arrowok="t"/>
              </v:shape>
            </v:group>
            <v:group style="position:absolute;left:1629;top:11531;width:741;height:2" coordorigin="1629,11531" coordsize="741,2">
              <v:shape style="position:absolute;left:1629;top:11531;width:741;height:2" coordorigin="1629,11531" coordsize="741,0" path="m1629,11531l2369,11531e" filled="f" stroked="t" strokeweight=".47483pt" strokecolor="#484848">
                <v:path arrowok="t"/>
              </v:shape>
            </v:group>
            <v:group style="position:absolute;left:2298;top:11519;width:4473;height:2" coordorigin="2298,11519" coordsize="4473,2">
              <v:shape style="position:absolute;left:2298;top:11519;width:4473;height:2" coordorigin="2298,11519" coordsize="4473,0" path="m2298,11519l6771,11519e" filled="f" stroked="t" strokeweight=".712246pt" strokecolor="#5B5B5B">
                <v:path arrowok="t"/>
              </v:shape>
            </v:group>
            <v:group style="position:absolute;left:6714;top:11521;width:242;height:2" coordorigin="6714,11521" coordsize="242,2">
              <v:shape style="position:absolute;left:6714;top:11521;width:242;height:2" coordorigin="6714,11521" coordsize="242,0" path="m6714,11521l6956,11521e" filled="f" stroked="t" strokeweight=".47483pt" strokecolor="#444444">
                <v:path arrowok="t"/>
              </v:shape>
            </v:group>
            <v:group style="position:absolute;left:7365;top:11273;width:2;height:764" coordorigin="7365,11273" coordsize="2,764">
              <v:shape style="position:absolute;left:7365;top:11273;width:2;height:764" coordorigin="7365,11273" coordsize="0,764" path="m7365,12037l7365,11273e" filled="f" stroked="t" strokeweight=".949661pt" strokecolor="#676767">
                <v:path arrowok="t"/>
              </v:shape>
            </v:group>
            <v:group style="position:absolute;left:6899;top:11519;width:3737;height:2" coordorigin="6899,11519" coordsize="3737,2">
              <v:shape style="position:absolute;left:6899;top:11519;width:3737;height:2" coordorigin="6899,11519" coordsize="3737,0" path="m6899,11519l10636,11519e" filled="f" stroked="t" strokeweight=".712246pt" strokecolor="#606060">
                <v:path arrowok="t"/>
              </v:shape>
            </v:group>
            <v:group style="position:absolute;left:10579;top:11517;width:318;height:2" coordorigin="10579,11517" coordsize="318,2">
              <v:shape style="position:absolute;left:10579;top:11517;width:318;height:2" coordorigin="10579,11517" coordsize="318,0" path="m10579,11517l10897,11517e" filled="f" stroked="t" strokeweight=".47483pt" strokecolor="#4F4F4F">
                <v:path arrowok="t"/>
              </v:shape>
            </v:group>
            <v:group style="position:absolute;left:10840;top:11519;width:665;height:2" coordorigin="10840,11519" coordsize="665,2">
              <v:shape style="position:absolute;left:10840;top:11519;width:665;height:2" coordorigin="10840,11519" coordsize="665,0" path="m10840,11519l11505,11519e" filled="f" stroked="t" strokeweight=".949661pt" strokecolor="#707070">
                <v:path arrowok="t"/>
              </v:shape>
            </v:group>
            <v:group style="position:absolute;left:11500;top:11254;width:2;height:286" coordorigin="11500,11254" coordsize="2,286">
              <v:shape style="position:absolute;left:11500;top:11254;width:2;height:286" coordorigin="11500,11254" coordsize="0,286" path="m11500,11541l11500,11254e" filled="f" stroked="t" strokeweight=".47483pt" strokecolor="#484848">
                <v:path arrowok="t"/>
              </v:shape>
            </v:group>
            <v:group style="position:absolute;left:408;top:11469;width:2;height:4262" coordorigin="408,11469" coordsize="2,4262">
              <v:shape style="position:absolute;left:408;top:11469;width:2;height:4262" coordorigin="408,11469" coordsize="0,4262" path="m408,15731l408,11469e" filled="f" stroked="t" strokeweight=".47483pt" strokecolor="#646464">
                <v:path arrowok="t"/>
              </v:shape>
            </v:group>
            <v:group style="position:absolute;left:1078;top:11498;width:2;height:511" coordorigin="1078,11498" coordsize="2,511">
              <v:shape style="position:absolute;left:1078;top:11498;width:2;height:511" coordorigin="1078,11498" coordsize="0,511" path="m1078,12008l1078,11498e" filled="f" stroked="t" strokeweight=".237415pt" strokecolor="#707070">
                <v:path arrowok="t"/>
              </v:shape>
            </v:group>
            <v:group style="position:absolute;left:11500;top:11469;width:2;height:1126" coordorigin="11500,11469" coordsize="2,1126">
              <v:shape style="position:absolute;left:11500;top:11469;width:2;height:1126" coordorigin="11500,11469" coordsize="0,1126" path="m11500,12595l11500,11469e" filled="f" stroked="t" strokeweight=".712246pt" strokecolor="#606060">
                <v:path arrowok="t"/>
              </v:shape>
            </v:group>
            <v:group style="position:absolute;left:411;top:11980;width:2;height:277" coordorigin="411,11980" coordsize="2,277">
              <v:shape style="position:absolute;left:411;top:11980;width:2;height:277" coordorigin="411,11980" coordsize="0,277" path="m411,12256l411,11980e" filled="f" stroked="t" strokeweight=".47483pt" strokecolor="#4B4B4B">
                <v:path arrowok="t"/>
              </v:shape>
            </v:group>
            <v:group style="position:absolute;left:1078;top:12008;width:2;height:1418" coordorigin="1078,12008" coordsize="2,1418">
              <v:shape style="position:absolute;left:1078;top:12008;width:2;height:1418" coordorigin="1078,12008" coordsize="0,1418" path="m1078,13426l1078,12008e" filled="f" stroked="t" strokeweight=".712246pt" strokecolor="#000000">
                <v:path arrowok="t"/>
              </v:shape>
            </v:group>
            <v:group style="position:absolute;left:7365;top:11980;width:2;height:511" coordorigin="7365,11980" coordsize="2,511">
              <v:shape style="position:absolute;left:7365;top:11980;width:2;height:511" coordorigin="7365,11980" coordsize="0,511" path="m7365,12490l7365,11980e" filled="f" stroked="t" strokeweight=".47483pt" strokecolor="#3F3F3F">
                <v:path arrowok="t"/>
              </v:shape>
            </v:group>
            <v:group style="position:absolute;left:411;top:12199;width:2;height:291" coordorigin="411,12199" coordsize="2,291">
              <v:shape style="position:absolute;left:411;top:12199;width:2;height:291" coordorigin="411,12199" coordsize="0,291" path="m411,12490l411,12199e" filled="f" stroked="t" strokeweight=".47483pt" strokecolor="#2B2B2B">
                <v:path arrowok="t"/>
              </v:shape>
            </v:group>
            <v:group style="position:absolute;left:1695;top:12147;width:2;height:463" coordorigin="1695,12147" coordsize="2,463">
              <v:shape style="position:absolute;left:1695;top:12147;width:2;height:463" coordorigin="1695,12147" coordsize="0,463" path="m1695,12610l1695,12147e" filled="f" stroked="t" strokeweight=".949661pt" strokecolor="#676767">
                <v:path arrowok="t"/>
              </v:shape>
            </v:group>
            <v:group style="position:absolute;left:3661;top:12376;width:2;height:86" coordorigin="3661,12376" coordsize="2,86">
              <v:shape style="position:absolute;left:3661;top:12376;width:2;height:86" coordorigin="3661,12376" coordsize="0,86" path="m3661,12462l3661,12376e" filled="f" stroked="t" strokeweight="2.136737pt" strokecolor="#000000">
                <v:path arrowok="t"/>
              </v:shape>
            </v:group>
            <v:group style="position:absolute;left:411;top:12433;width:2;height:162" coordorigin="411,12433" coordsize="2,162">
              <v:shape style="position:absolute;left:411;top:12433;width:2;height:162" coordorigin="411,12433" coordsize="0,162" path="m411,12595l411,12433e" filled="f" stroked="t" strokeweight=".47483pt" strokecolor="#484848">
                <v:path arrowok="t"/>
              </v:shape>
            </v:group>
            <v:group style="position:absolute;left:3661;top:12462;width:2;height:105" coordorigin="3661,12462" coordsize="2,105">
              <v:shape style="position:absolute;left:3661;top:12462;width:2;height:105" coordorigin="3661,12462" coordsize="0,105" path="m3661,12567l3661,12462e" filled="f" stroked="t" strokeweight="1.187076pt" strokecolor="#000000">
                <v:path arrowok="t"/>
              </v:shape>
            </v:group>
            <v:group style="position:absolute;left:7365;top:12433;width:2;height:162" coordorigin="7365,12433" coordsize="2,162">
              <v:shape style="position:absolute;left:7365;top:12433;width:2;height:162" coordorigin="7365,12433" coordsize="0,162" path="m7365,12595l7365,12433e" filled="f" stroked="t" strokeweight=".47483pt" strokecolor="#545454">
                <v:path arrowok="t"/>
              </v:shape>
            </v:group>
            <v:group style="position:absolute;left:11500;top:12538;width:2;height:530" coordorigin="11500,12538" coordsize="2,530">
              <v:shape style="position:absolute;left:11500;top:12538;width:2;height:530" coordorigin="11500,12538" coordsize="0,530" path="m11500,13068l11500,12538e" filled="f" stroked="t" strokeweight=".47483pt" strokecolor="#484848">
                <v:path arrowok="t"/>
              </v:shape>
            </v:group>
            <v:group style="position:absolute;left:7367;top:12538;width:2;height:1284" coordorigin="7367,12538" coordsize="2,1284">
              <v:shape style="position:absolute;left:7367;top:12538;width:2;height:1284" coordorigin="7367,12538" coordsize="0,1284" path="m7367,13822l7367,12538e" filled="f" stroked="t" strokeweight=".949661pt" strokecolor="#676767">
                <v:path arrowok="t"/>
              </v:shape>
            </v:group>
            <v:group style="position:absolute;left:2977;top:12834;width:2;height:205" coordorigin="2977,12834" coordsize="2,205">
              <v:shape style="position:absolute;left:2977;top:12834;width:2;height:205" coordorigin="2977,12834" coordsize="0,205" path="m2977,13039l2977,12834e" filled="f" stroked="t" strokeweight=".712246pt" strokecolor="#000000">
                <v:path arrowok="t"/>
              </v:shape>
            </v:group>
            <v:group style="position:absolute;left:10608;top:13039;width:261;height:2" coordorigin="10608,13039" coordsize="261,2">
              <v:shape style="position:absolute;left:10608;top:13039;width:261;height:2" coordorigin="10608,13039" coordsize="261,0" path="m10608,13039l10869,13039e" filled="f" stroked="t" strokeweight=".237415pt" strokecolor="#343BA8">
                <v:path arrowok="t"/>
              </v:shape>
            </v:group>
            <v:group style="position:absolute;left:11500;top:13011;width:2;height:2954" coordorigin="11500,13011" coordsize="2,2954">
              <v:shape style="position:absolute;left:11500;top:13011;width:2;height:2954" coordorigin="11500,13011" coordsize="0,2954" path="m11500,15965l11500,13011e" filled="f" stroked="t" strokeweight=".712246pt" strokecolor="#646464">
                <v:path arrowok="t"/>
              </v:shape>
            </v:group>
            <v:group style="position:absolute;left:1662;top:13240;width:2;height:186" coordorigin="1662,13240" coordsize="2,186">
              <v:shape style="position:absolute;left:1662;top:13240;width:2;height:186" coordorigin="1662,13240" coordsize="0,186" path="m1662,13426l1662,13240e" filled="f" stroked="t" strokeweight=".712246pt" strokecolor="#000000">
                <v:path arrowok="t"/>
              </v:shape>
            </v:group>
            <v:group style="position:absolute;left:408;top:13612;width:332;height:2" coordorigin="408,13612" coordsize="332,2">
              <v:shape style="position:absolute;left:408;top:13612;width:332;height:2" coordorigin="408,13612" coordsize="332,0" path="m408,13612l741,13612e" filled="f" stroked="t" strokeweight=".47483pt" strokecolor="#3F3F3F">
                <v:path arrowok="t"/>
              </v:shape>
            </v:group>
            <v:group style="position:absolute;left:411;top:13397;width:2;height:425" coordorigin="411,13397" coordsize="2,425">
              <v:shape style="position:absolute;left:411;top:13397;width:2;height:425" coordorigin="411,13397" coordsize="0,425" path="m411,13822l411,13397e" filled="f" stroked="t" strokeweight=".47483pt" strokecolor="#484848">
                <v:path arrowok="t"/>
              </v:shape>
            </v:group>
            <v:group style="position:absolute;left:1078;top:13426;width:2;height:368" coordorigin="1078,13426" coordsize="2,368">
              <v:shape style="position:absolute;left:1078;top:13426;width:2;height:368" coordorigin="1078,13426" coordsize="0,368" path="m1078,13793l1078,13426e" filled="f" stroked="t" strokeweight=".237415pt" strokecolor="#747474">
                <v:path arrowok="t"/>
              </v:shape>
            </v:group>
            <v:group style="position:absolute;left:1662;top:13426;width:2;height:177" coordorigin="1662,13426" coordsize="2,177">
              <v:shape style="position:absolute;left:1662;top:13426;width:2;height:177" coordorigin="1662,13426" coordsize="0,177" path="m1662,13602l1662,13426e" filled="f" stroked="t" strokeweight=".712246pt" strokecolor="#808080">
                <v:path arrowok="t"/>
              </v:shape>
            </v:group>
            <v:group style="position:absolute;left:684;top:13610;width:1686;height:2" coordorigin="684,13610" coordsize="1686,2">
              <v:shape style="position:absolute;left:684;top:13610;width:1686;height:2" coordorigin="684,13610" coordsize="1686,0" path="m684,13610l2369,13610e" filled="f" stroked="t" strokeweight=".712246pt" strokecolor="#646464">
                <v:path arrowok="t"/>
              </v:shape>
            </v:group>
            <v:group style="position:absolute;left:9710;top:13297;width:2;height:315" coordorigin="9710,13297" coordsize="2,315">
              <v:shape style="position:absolute;left:9710;top:13297;width:2;height:315" coordorigin="9710,13297" coordsize="0,315" path="m9710,13612l9710,13297e" filled="f" stroked="t" strokeweight="2.136737pt" strokecolor="#4B547C">
                <v:path arrowok="t"/>
              </v:shape>
            </v:group>
            <v:group style="position:absolute;left:9910;top:13259;width:2;height:382" coordorigin="9910,13259" coordsize="2,382">
              <v:shape style="position:absolute;left:9910;top:13259;width:2;height:382" coordorigin="9910,13259" coordsize="0,382" path="m9910,13641l9910,13259e" filled="f" stroked="t" strokeweight="2.136737pt" strokecolor="#576087">
                <v:path arrowok="t"/>
              </v:shape>
            </v:group>
            <v:group style="position:absolute;left:1695;top:13559;width:2;height:1527" coordorigin="1695,13559" coordsize="2,1527">
              <v:shape style="position:absolute;left:1695;top:13559;width:2;height:1527" coordorigin="1695,13559" coordsize="0,1527" path="m1695,15087l1695,13559e" filled="f" stroked="t" strokeweight=".712246pt" strokecolor="#5B5B5B">
                <v:path arrowok="t"/>
              </v:shape>
            </v:group>
            <v:group style="position:absolute;left:8291;top:13793;width:817;height:2" coordorigin="8291,13793" coordsize="817,2">
              <v:shape style="position:absolute;left:8291;top:13793;width:817;height:2" coordorigin="8291,13793" coordsize="817,0" path="m8291,13793l9107,13793e" filled="f" stroked="t" strokeweight=".712246pt" strokecolor="#3848A3">
                <v:path arrowok="t"/>
              </v:shape>
            </v:group>
            <v:group style="position:absolute;left:375;top:13793;width:2;height:449" coordorigin="375,13793" coordsize="2,449">
              <v:shape style="position:absolute;left:375;top:13793;width:2;height:449" coordorigin="375,13793" coordsize="0,449" path="m375,14242l375,13793e" filled="f" stroked="t" strokeweight=".712246pt" strokecolor="#000000">
                <v:path arrowok="t"/>
              </v:shape>
            </v:group>
            <v:group style="position:absolute;left:1078;top:13793;width:2;height:2167" coordorigin="1078,13793" coordsize="2,2167">
              <v:shape style="position:absolute;left:1078;top:13793;width:2;height:2167" coordorigin="1078,13793" coordsize="0,2167" path="m1078,15960l1078,13793e" filled="f" stroked="t" strokeweight=".712246pt" strokecolor="#000000">
                <v:path arrowok="t"/>
              </v:shape>
            </v:group>
            <v:group style="position:absolute;left:7372;top:13765;width:2;height:1169" coordorigin="7372,13765" coordsize="2,1169">
              <v:shape style="position:absolute;left:7372;top:13765;width:2;height:1169" coordorigin="7372,13765" coordsize="0,1169" path="m7372,14934l7372,13765e" filled="f" stroked="t" strokeweight=".47483pt" strokecolor="#4B4B4B">
                <v:path arrowok="t"/>
              </v:shape>
            </v:group>
            <v:group style="position:absolute;left:408;top:14213;width:2;height:1766" coordorigin="408,14213" coordsize="2,1766">
              <v:shape style="position:absolute;left:408;top:14213;width:2;height:1766" coordorigin="408,14213" coordsize="0,1766" path="m408,15979l408,14213e" filled="f" stroked="t" strokeweight=".47483pt" strokecolor="#777777">
                <v:path arrowok="t"/>
              </v:shape>
            </v:group>
            <v:group style="position:absolute;left:1662;top:14500;width:2;height:1460" coordorigin="1662,14500" coordsize="2,1460">
              <v:shape style="position:absolute;left:1662;top:14500;width:2;height:1460" coordorigin="1662,14500" coordsize="0,1460" path="m1662,15960l1662,14500e" filled="f" stroked="t" strokeweight=".712246pt" strokecolor="#000000">
                <v:path arrowok="t"/>
              </v:shape>
            </v:group>
            <v:group style="position:absolute;left:2367;top:14700;width:2;height:530" coordorigin="2367,14700" coordsize="2,530">
              <v:shape style="position:absolute;left:2367;top:14700;width:2;height:530" coordorigin="2367,14700" coordsize="0,530" path="m2367,15230l2367,14700e" filled="f" stroked="t" strokeweight=".47483pt" strokecolor="#2F2F2F">
                <v:path arrowok="t"/>
              </v:shape>
            </v:group>
            <v:group style="position:absolute;left:7372;top:14877;width:2;height:1093" coordorigin="7372,14877" coordsize="2,1093">
              <v:shape style="position:absolute;left:7372;top:14877;width:2;height:1093" coordorigin="7372,14877" coordsize="0,1093" path="m7372,15970l7372,14877e" filled="f" stroked="t" strokeweight=".712246pt" strokecolor="#707070">
                <v:path arrowok="t"/>
              </v:shape>
            </v:group>
            <v:group style="position:absolute;left:375;top:15201;width:2;height:759" coordorigin="375,15201" coordsize="2,759">
              <v:shape style="position:absolute;left:375;top:15201;width:2;height:759" coordorigin="375,15201" coordsize="0,759" path="m375,15960l375,15201e" filled="f" stroked="t" strokeweight=".712246pt" strokecolor="#000000">
                <v:path arrowok="t"/>
              </v:shape>
            </v:group>
            <v:group style="position:absolute;left:2331;top:15201;width:2;height:282" coordorigin="2331,15201" coordsize="2,282">
              <v:shape style="position:absolute;left:2331;top:15201;width:2;height:282" coordorigin="2331,15201" coordsize="0,282" path="m2331,15483l2331,15201e" filled="f" stroked="t" strokeweight=".712246pt" strokecolor="#000000">
                <v:path arrowok="t"/>
              </v:shape>
            </v:group>
            <v:group style="position:absolute;left:418;top:15974;width:541;height:2" coordorigin="418,15974" coordsize="541,2">
              <v:shape style="position:absolute;left:418;top:15974;width:541;height:2" coordorigin="418,15974" coordsize="541,0" path="m418,15974l959,15974e" filled="f" stroked="t" strokeweight=".949661pt" strokecolor="#979797">
                <v:path arrowok="t"/>
              </v:shape>
            </v:group>
            <v:group style="position:absolute;left:1049;top:15974;width:651;height:2" coordorigin="1049,15974" coordsize="651,2">
              <v:shape style="position:absolute;left:1049;top:15974;width:651;height:2" coordorigin="1049,15974" coordsize="651,0" path="m1049,15974l1700,15974e" filled="f" stroked="t" strokeweight=".47483pt" strokecolor="#6B6B6B">
                <v:path arrowok="t"/>
              </v:shape>
            </v:group>
            <v:group style="position:absolute;left:2365;top:15578;width:2;height:401" coordorigin="2365,15578" coordsize="2,401">
              <v:shape style="position:absolute;left:2365;top:15578;width:2;height:401" coordorigin="2365,15578" coordsize="0,401" path="m2365,15979l2365,15578e" filled="f" stroked="t" strokeweight=".949661pt" strokecolor="#707070">
                <v:path arrowok="t"/>
              </v:shape>
            </v:group>
            <v:group style="position:absolute;left:2778;top:15970;width:228;height:2" coordorigin="2778,15970" coordsize="228,2">
              <v:shape style="position:absolute;left:2778;top:15970;width:228;height:2" coordorigin="2778,15970" coordsize="228,0" path="m2778,15970l3006,15970e" filled="f" stroked="t" strokeweight=".47483pt" strokecolor="#808080">
                <v:path arrowok="t"/>
              </v:shape>
            </v:group>
            <v:group style="position:absolute;left:418;top:15970;width:5356;height:2" coordorigin="418,15970" coordsize="5356,2">
              <v:shape style="position:absolute;left:418;top:15970;width:5356;height:2" coordorigin="418,15970" coordsize="5356,0" path="m418,15970l5774,15970e" filled="f" stroked="t" strokeweight=".712246pt" strokecolor="#838383">
                <v:path arrowok="t"/>
              </v:shape>
            </v:group>
            <v:group style="position:absolute;left:3329;top:15965;width:513;height:2" coordorigin="3329,15965" coordsize="513,2">
              <v:shape style="position:absolute;left:3329;top:15965;width:513;height:2" coordorigin="3329,15965" coordsize="513,0" path="m3329,15965l3841,15965e" filled="f" stroked="t" strokeweight=".47483pt" strokecolor="#777777">
                <v:path arrowok="t"/>
              </v:shape>
            </v:group>
            <v:group style="position:absolute;left:5081;top:15958;width:1876;height:2" coordorigin="5081,15958" coordsize="1876,2">
              <v:shape style="position:absolute;left:5081;top:15958;width:1876;height:2" coordorigin="5081,15958" coordsize="1876,0" path="m5081,15958l6956,15958e" filled="f" stroked="t" strokeweight=".712246pt" strokecolor="#838383">
                <v:path arrowok="t"/>
              </v:shape>
            </v:group>
            <v:group style="position:absolute;left:6899;top:15955;width:480;height:2" coordorigin="6899,15955" coordsize="480,2">
              <v:shape style="position:absolute;left:6899;top:15955;width:480;height:2" coordorigin="6899,15955" coordsize="480,0" path="m6899,15955l7379,15955e" filled="f" stroked="t" strokeweight=".47483pt" strokecolor="#6B6B6B">
                <v:path arrowok="t"/>
              </v:shape>
            </v:group>
            <v:group style="position:absolute;left:2298;top:15960;width:9216;height:2" coordorigin="2298,15960" coordsize="9216,2">
              <v:shape style="position:absolute;left:2298;top:15960;width:9216;height:2" coordorigin="2298,15960" coordsize="9216,0" path="m2298,15960l11515,15960e" filled="f" stroked="t" strokeweight=".712246pt" strokecolor="#878787">
                <v:path arrowok="t"/>
              </v:shape>
            </v:group>
            <v:group style="position:absolute;left:9682;top:15955;width:256;height:2" coordorigin="9682,15955" coordsize="256,2">
              <v:shape style="position:absolute;left:9682;top:15955;width:256;height:2" coordorigin="9682,15955" coordsize="256,0" path="m9682,15955l9938,15955e" filled="f" stroked="t" strokeweight=".47483pt" strokecolor="#707070">
                <v:path arrowok="t"/>
              </v:shape>
            </v:group>
            <v:group style="position:absolute;left:10579;top:15953;width:931;height:2" coordorigin="10579,15953" coordsize="931,2">
              <v:shape style="position:absolute;left:10579;top:15953;width:931;height:2" coordorigin="10579,15953" coordsize="931,0" path="m10579,15953l11510,15953e" filled="f" stroked="t" strokeweight=".47483pt" strokecolor="#80808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2"/>
          <w:szCs w:val="22"/>
          <w:color w:val="5B5B5B"/>
          <w:spacing w:val="4"/>
          <w:w w:val="75"/>
          <w:position w:val="-1"/>
        </w:rPr>
        <w:t>\</w:t>
      </w:r>
      <w:r>
        <w:rPr>
          <w:rFonts w:ascii="Arial" w:hAnsi="Arial" w:cs="Arial" w:eastAsia="Arial"/>
          <w:sz w:val="22"/>
          <w:szCs w:val="22"/>
          <w:color w:val="363636"/>
          <w:spacing w:val="0"/>
          <w:w w:val="75"/>
          <w:position w:val="-1"/>
        </w:rPr>
        <w:t>tf</w:t>
      </w:r>
      <w:r>
        <w:rPr>
          <w:rFonts w:ascii="Arial" w:hAnsi="Arial" w:cs="Arial" w:eastAsia="Arial"/>
          <w:sz w:val="22"/>
          <w:szCs w:val="22"/>
          <w:color w:val="363636"/>
          <w:spacing w:val="-44"/>
          <w:w w:val="75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36363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2"/>
          <w:szCs w:val="22"/>
          <w:color w:val="363636"/>
          <w:spacing w:val="0"/>
          <w:w w:val="100"/>
          <w:position w:val="-1"/>
        </w:rPr>
      </w:r>
      <w:r>
        <w:rPr>
          <w:rFonts w:ascii="Arial" w:hAnsi="Arial" w:cs="Arial" w:eastAsia="Arial"/>
          <w:sz w:val="13"/>
          <w:szCs w:val="13"/>
          <w:color w:val="9E9EA0"/>
          <w:spacing w:val="-4"/>
          <w:w w:val="61"/>
          <w:position w:val="10"/>
        </w:rPr>
        <w:t>&lt;</w:t>
      </w:r>
      <w:r>
        <w:rPr>
          <w:rFonts w:ascii="Arial" w:hAnsi="Arial" w:cs="Arial" w:eastAsia="Arial"/>
          <w:sz w:val="13"/>
          <w:szCs w:val="13"/>
          <w:color w:val="9E9EA0"/>
          <w:spacing w:val="-32"/>
          <w:w w:val="67"/>
          <w:position w:val="10"/>
        </w:rPr>
        <w:t>.</w:t>
      </w:r>
      <w:r>
        <w:rPr>
          <w:rFonts w:ascii="Arial" w:hAnsi="Arial" w:cs="Arial" w:eastAsia="Arial"/>
          <w:sz w:val="13"/>
          <w:szCs w:val="13"/>
          <w:color w:val="898989"/>
          <w:spacing w:val="-53"/>
          <w:w w:val="142"/>
          <w:position w:val="10"/>
        </w:rPr>
        <w:t>·</w:t>
      </w:r>
      <w:r>
        <w:rPr>
          <w:rFonts w:ascii="Arial" w:hAnsi="Arial" w:cs="Arial" w:eastAsia="Arial"/>
          <w:sz w:val="13"/>
          <w:szCs w:val="13"/>
          <w:color w:val="9E9EA0"/>
          <w:spacing w:val="0"/>
          <w:w w:val="67"/>
          <w:position w:val="10"/>
        </w:rPr>
        <w:t>.</w:t>
      </w:r>
      <w:r>
        <w:rPr>
          <w:rFonts w:ascii="Arial" w:hAnsi="Arial" w:cs="Arial" w:eastAsia="Arial"/>
          <w:sz w:val="13"/>
          <w:szCs w:val="13"/>
          <w:color w:val="9E9EA0"/>
          <w:spacing w:val="0"/>
          <w:w w:val="100"/>
          <w:position w:val="10"/>
        </w:rPr>
        <w:t> </w:t>
      </w:r>
      <w:r>
        <w:rPr>
          <w:rFonts w:ascii="Arial" w:hAnsi="Arial" w:cs="Arial" w:eastAsia="Arial"/>
          <w:sz w:val="13"/>
          <w:szCs w:val="13"/>
          <w:color w:val="9E9EA0"/>
          <w:spacing w:val="12"/>
          <w:w w:val="100"/>
          <w:position w:val="10"/>
        </w:rPr>
        <w:t> </w:t>
      </w:r>
      <w:r>
        <w:rPr>
          <w:rFonts w:ascii="Arial" w:hAnsi="Arial" w:cs="Arial" w:eastAsia="Arial"/>
          <w:sz w:val="13"/>
          <w:szCs w:val="13"/>
          <w:color w:val="898989"/>
          <w:spacing w:val="0"/>
          <w:w w:val="141"/>
          <w:position w:val="10"/>
        </w:rPr>
        <w:t>·,..</w:t>
      </w:r>
      <w:r>
        <w:rPr>
          <w:rFonts w:ascii="Arial" w:hAnsi="Arial" w:cs="Arial" w:eastAsia="Arial"/>
          <w:sz w:val="13"/>
          <w:szCs w:val="13"/>
          <w:color w:val="898989"/>
          <w:spacing w:val="-21"/>
          <w:w w:val="100"/>
          <w:position w:val="10"/>
        </w:rPr>
        <w:t> </w:t>
      </w:r>
      <w:r>
        <w:rPr>
          <w:rFonts w:ascii="Arial" w:hAnsi="Arial" w:cs="Arial" w:eastAsia="Arial"/>
          <w:sz w:val="13"/>
          <w:szCs w:val="13"/>
          <w:color w:val="9E9EA0"/>
          <w:spacing w:val="-16"/>
          <w:w w:val="144"/>
          <w:i/>
          <w:position w:val="10"/>
        </w:rPr>
        <w:t>,</w:t>
      </w:r>
      <w:r>
        <w:rPr>
          <w:rFonts w:ascii="Arial" w:hAnsi="Arial" w:cs="Arial" w:eastAsia="Arial"/>
          <w:sz w:val="13"/>
          <w:szCs w:val="13"/>
          <w:color w:val="757575"/>
          <w:spacing w:val="0"/>
          <w:w w:val="53"/>
          <w:i/>
          <w:position w:val="10"/>
        </w:rPr>
        <w:t>...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71" w:after="0" w:line="246" w:lineRule="auto"/>
        <w:ind w:left="5152" w:right="5168" w:firstLine="-44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İbrahim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ŞENGÜL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40"/>
        </w:sectPr>
      </w:pPr>
      <w:rPr/>
    </w:p>
    <w:p>
      <w:pPr>
        <w:spacing w:before="0" w:after="0" w:line="657" w:lineRule="exact"/>
        <w:ind w:left="849" w:right="-20"/>
        <w:jc w:val="left"/>
        <w:tabs>
          <w:tab w:pos="36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87"/>
          <w:szCs w:val="87"/>
          <w:color w:val="313131"/>
          <w:spacing w:val="0"/>
          <w:w w:val="193"/>
          <w:position w:val="-28"/>
        </w:rPr>
        <w:t>1</w:t>
      </w:r>
      <w:r>
        <w:rPr>
          <w:rFonts w:ascii="Arial" w:hAnsi="Arial" w:cs="Arial" w:eastAsia="Arial"/>
          <w:sz w:val="87"/>
          <w:szCs w:val="87"/>
          <w:color w:val="313131"/>
          <w:spacing w:val="0"/>
          <w:w w:val="100"/>
          <w:position w:val="-28"/>
        </w:rPr>
        <w:tab/>
      </w:r>
      <w:r>
        <w:rPr>
          <w:rFonts w:ascii="Arial" w:hAnsi="Arial" w:cs="Arial" w:eastAsia="Arial"/>
          <w:sz w:val="87"/>
          <w:szCs w:val="87"/>
          <w:color w:val="313131"/>
          <w:spacing w:val="0"/>
          <w:w w:val="100"/>
          <w:position w:val="-28"/>
        </w:rPr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5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5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5"/>
        </w:rPr>
        <w:t>B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100"/>
          <w:position w:val="-5"/>
        </w:rPr>
        <w:t>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20" w:bottom="280" w:left="300" w:right="260"/>
        </w:sectPr>
      </w:pPr>
      <w:rPr/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133" w:lineRule="exact"/>
        <w:ind w:left="849" w:right="-64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6"/>
          <w:szCs w:val="16"/>
          <w:color w:val="313131"/>
          <w:w w:val="134"/>
          <w:position w:val="-4"/>
        </w:rPr>
        <w:t>i</w:t>
      </w:r>
      <w:r>
        <w:rPr>
          <w:rFonts w:ascii="Arial" w:hAnsi="Arial" w:cs="Arial" w:eastAsia="Arial"/>
          <w:sz w:val="16"/>
          <w:szCs w:val="16"/>
          <w:color w:val="313131"/>
          <w:spacing w:val="-33"/>
          <w:w w:val="100"/>
          <w:position w:val="-4"/>
        </w:rPr>
        <w:t> </w:t>
      </w:r>
      <w:r>
        <w:rPr>
          <w:rFonts w:ascii="Arial" w:hAnsi="Arial" w:cs="Arial" w:eastAsia="Arial"/>
          <w:sz w:val="15"/>
          <w:szCs w:val="15"/>
          <w:color w:val="444444"/>
          <w:spacing w:val="0"/>
          <w:w w:val="110"/>
          <w:position w:val="-4"/>
        </w:rPr>
        <w:t>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right="-20"/>
        <w:jc w:val="left"/>
        <w:tabs>
          <w:tab w:pos="6100" w:val="left"/>
        </w:tabs>
        <w:rPr>
          <w:rFonts w:ascii="Arial" w:hAnsi="Arial" w:cs="Arial" w:eastAsia="Arial"/>
          <w:sz w:val="8"/>
          <w:szCs w:val="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100"/>
        </w:rPr>
        <w:t>BAŞKANLIÖI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100"/>
        </w:rPr>
      </w:r>
      <w:r>
        <w:rPr>
          <w:rFonts w:ascii="Arial" w:hAnsi="Arial" w:cs="Arial" w:eastAsia="Arial"/>
          <w:sz w:val="6"/>
          <w:szCs w:val="6"/>
          <w:color w:val="444444"/>
          <w:spacing w:val="0"/>
          <w:w w:val="277"/>
          <w:position w:val="4"/>
        </w:rPr>
        <w:t>li</w:t>
      </w:r>
      <w:r>
        <w:rPr>
          <w:rFonts w:ascii="Arial" w:hAnsi="Arial" w:cs="Arial" w:eastAsia="Arial"/>
          <w:sz w:val="6"/>
          <w:szCs w:val="6"/>
          <w:color w:val="444444"/>
          <w:spacing w:val="0"/>
          <w:w w:val="277"/>
          <w:position w:val="4"/>
        </w:rPr>
        <w:t> </w:t>
      </w:r>
      <w:r>
        <w:rPr>
          <w:rFonts w:ascii="Arial" w:hAnsi="Arial" w:cs="Arial" w:eastAsia="Arial"/>
          <w:sz w:val="6"/>
          <w:szCs w:val="6"/>
          <w:color w:val="444444"/>
          <w:spacing w:val="13"/>
          <w:w w:val="277"/>
          <w:position w:val="4"/>
        </w:rPr>
        <w:t> </w:t>
      </w:r>
      <w:r>
        <w:rPr>
          <w:rFonts w:ascii="Arial" w:hAnsi="Arial" w:cs="Arial" w:eastAsia="Arial"/>
          <w:sz w:val="8"/>
          <w:szCs w:val="8"/>
          <w:color w:val="595959"/>
          <w:spacing w:val="0"/>
          <w:w w:val="182"/>
          <w:position w:val="4"/>
        </w:rPr>
        <w:t>u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60"/>
          <w:cols w:num="2" w:equalWidth="0">
            <w:col w:w="1316" w:space="2435"/>
            <w:col w:w="7609"/>
          </w:cols>
        </w:sectPr>
      </w:pPr>
      <w:rPr/>
    </w:p>
    <w:p>
      <w:pPr>
        <w:spacing w:before="0" w:after="0" w:line="202" w:lineRule="exact"/>
        <w:ind w:left="586" w:right="-20"/>
        <w:jc w:val="left"/>
        <w:tabs>
          <w:tab w:pos="32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-1"/>
        </w:rPr>
        <w:t>BÜYÜKŞEHIR</w:t>
      </w:r>
      <w:r>
        <w:rPr>
          <w:rFonts w:ascii="Arial" w:hAnsi="Arial" w:cs="Arial" w:eastAsia="Arial"/>
          <w:sz w:val="15"/>
          <w:szCs w:val="15"/>
          <w:color w:val="313131"/>
          <w:spacing w:val="-12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1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59" w:lineRule="exact"/>
        <w:ind w:left="623" w:right="-20"/>
        <w:jc w:val="left"/>
        <w:tabs>
          <w:tab w:pos="44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444444"/>
          <w:spacing w:val="0"/>
          <w:w w:val="107"/>
          <w:position w:val="10"/>
        </w:rPr>
        <w:t>BELEDIYESI</w:t>
      </w:r>
      <w:r>
        <w:rPr>
          <w:rFonts w:ascii="Arial" w:hAnsi="Arial" w:cs="Arial" w:eastAsia="Arial"/>
          <w:sz w:val="15"/>
          <w:szCs w:val="15"/>
          <w:color w:val="444444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5"/>
          <w:szCs w:val="15"/>
          <w:color w:val="444444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9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05" w:right="-20"/>
        <w:jc w:val="left"/>
        <w:tabs>
          <w:tab w:pos="1760" w:val="left"/>
          <w:tab w:pos="3120" w:val="left"/>
          <w:tab w:pos="548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81"/>
          <w:position w:val="1"/>
        </w:rPr>
        <w:t>Ql::ı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81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20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05/05/2017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6"/>
          <w:w w:val="33"/>
          <w:position w:val="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0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33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71"/>
          <w:position w:val="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9"/>
          <w:w w:val="71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0"/>
        </w:rPr>
        <w:t>ildirim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91"/>
          <w:position w:val="0"/>
        </w:rPr>
        <w:t>21</w:t>
      </w:r>
      <w:r>
        <w:rPr>
          <w:rFonts w:ascii="Arial" w:hAnsi="Arial" w:cs="Arial" w:eastAsia="Arial"/>
          <w:sz w:val="19"/>
          <w:szCs w:val="19"/>
          <w:color w:val="595959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  <w:t>:08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89"/>
          <w:position w:val="0"/>
        </w:rPr>
        <w:t>!Tel: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844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70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6"/>
          <w:position w:val="0"/>
        </w:rPr>
        <w:t>26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3" w:lineRule="exact"/>
        <w:ind w:left="119" w:right="-20"/>
        <w:jc w:val="left"/>
        <w:tabs>
          <w:tab w:pos="1760" w:val="left"/>
          <w:tab w:pos="3120" w:val="left"/>
          <w:tab w:pos="4480" w:val="left"/>
          <w:tab w:pos="5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5"/>
          <w:position w:val="1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3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05/05/2017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1"/>
          <w:position w:val="0"/>
        </w:rPr>
        <w:t>!Kayıt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9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3"/>
          <w:w w:val="13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2755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  <w:position w:val="0"/>
        </w:rPr>
        <w:t>]Bildirim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5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0"/>
        </w:rPr>
        <w:t>Scyre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Santral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124" w:right="-20"/>
        <w:jc w:val="left"/>
        <w:tabs>
          <w:tab w:pos="1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4"/>
        </w:rPr>
        <w:t>Kasımpaşa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2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007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82"/>
          <w:i/>
        </w:rPr>
        <w:t>1</w:t>
      </w:r>
      <w:r>
        <w:rPr>
          <w:rFonts w:ascii="Arial" w:hAnsi="Arial" w:cs="Arial" w:eastAsia="Arial"/>
          <w:sz w:val="19"/>
          <w:szCs w:val="19"/>
          <w:color w:val="444444"/>
          <w:spacing w:val="8"/>
          <w:w w:val="82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MENEMEN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88" w:lineRule="exact"/>
        <w:ind w:left="124" w:right="-20"/>
        <w:jc w:val="left"/>
        <w:tabs>
          <w:tab w:pos="1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1"/>
        </w:rPr>
        <w:t>Doğru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1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-12"/>
        </w:rPr>
        <w:t>Kasımpaşa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1"/>
          <w:w w:val="94"/>
          <w:position w:val="-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2"/>
        </w:rPr>
        <w:t>Mah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2"/>
        </w:rPr>
        <w:t>1007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8"/>
          <w:position w:val="-12"/>
        </w:rPr>
        <w:t>Sk.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1"/>
          <w:w w:val="100"/>
          <w:position w:val="-12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82"/>
          <w:i/>
          <w:position w:val="-12"/>
        </w:rPr>
        <w:t>1</w:t>
      </w:r>
      <w:r>
        <w:rPr>
          <w:rFonts w:ascii="Arial" w:hAnsi="Arial" w:cs="Arial" w:eastAsia="Arial"/>
          <w:sz w:val="19"/>
          <w:szCs w:val="19"/>
          <w:color w:val="313131"/>
          <w:spacing w:val="8"/>
          <w:w w:val="82"/>
          <w:i/>
          <w:position w:val="-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2"/>
        </w:rPr>
        <w:t>MENEMEN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60"/>
        </w:sectPr>
      </w:pPr>
      <w:rPr/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26" w:lineRule="atLeas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nanne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71" w:lineRule="exact"/>
        <w:ind w:right="-20"/>
        <w:jc w:val="left"/>
        <w:tabs>
          <w:tab w:pos="1280" w:val="left"/>
        </w:tabs>
        <w:rPr>
          <w:rFonts w:ascii="Arial" w:hAnsi="Arial" w:cs="Arial" w:eastAsia="Arial"/>
          <w:sz w:val="109"/>
          <w:szCs w:val="10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65"/>
        </w:rPr>
        <w:t>Ahşap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6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9"/>
          <w:w w:val="100"/>
          <w:position w:val="-6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5"/>
          <w:position w:val="-65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6"/>
          <w:w w:val="95"/>
          <w:position w:val="-65"/>
        </w:rPr>
        <w:t>e</w:t>
      </w:r>
      <w:r>
        <w:rPr>
          <w:rFonts w:ascii="Arial" w:hAnsi="Arial" w:cs="Arial" w:eastAsia="Arial"/>
          <w:sz w:val="109"/>
          <w:szCs w:val="109"/>
          <w:color w:val="313131"/>
          <w:spacing w:val="-202"/>
          <w:w w:val="19"/>
          <w:position w:val="-75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5"/>
          <w:position w:val="-65"/>
        </w:rPr>
        <w:t>lik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6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65"/>
        </w:rPr>
      </w:r>
      <w:r>
        <w:rPr>
          <w:rFonts w:ascii="Arial" w:hAnsi="Arial" w:cs="Arial" w:eastAsia="Arial"/>
          <w:sz w:val="109"/>
          <w:szCs w:val="109"/>
          <w:color w:val="BCBCBC"/>
          <w:spacing w:val="0"/>
          <w:w w:val="55"/>
          <w:position w:val="-75"/>
        </w:rPr>
        <w:t>_</w:t>
      </w:r>
      <w:r>
        <w:rPr>
          <w:rFonts w:ascii="Arial" w:hAnsi="Arial" w:cs="Arial" w:eastAsia="Arial"/>
          <w:sz w:val="109"/>
          <w:szCs w:val="10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60"/>
          <w:cols w:num="2" w:equalWidth="0">
            <w:col w:w="5010" w:space="108"/>
            <w:col w:w="6242"/>
          </w:cols>
        </w:sectPr>
      </w:pPr>
      <w:rPr/>
    </w:p>
    <w:p>
      <w:pPr>
        <w:spacing w:before="0" w:after="0" w:line="442" w:lineRule="atLeast"/>
        <w:ind w:left="124" w:right="-20"/>
        <w:jc w:val="left"/>
        <w:tabs>
          <w:tab w:pos="2540" w:val="left"/>
          <w:tab w:pos="4740" w:val="left"/>
          <w:tab w:pos="6140" w:val="left"/>
          <w:tab w:pos="7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4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Lasti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11111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1111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1111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0"/>
        </w:rPr>
        <w:t>Yangm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97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4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9"/>
          <w:position w:val="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8"/>
          <w:w w:val="7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0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  <w:t>eş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03" w:lineRule="exact"/>
        <w:ind w:left="119" w:right="-20"/>
        <w:jc w:val="left"/>
        <w:tabs>
          <w:tab w:pos="3600" w:val="left"/>
          <w:tab w:pos="6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94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5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5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87"/>
          <w:position w:val="7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87"/>
          <w:position w:val="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8"/>
          <w:w w:val="87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7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-1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60"/>
        </w:sectPr>
      </w:pPr>
      <w:rPr/>
    </w:p>
    <w:p>
      <w:pPr>
        <w:spacing w:before="0" w:after="0" w:line="228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Diger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7" w:after="0" w:line="523" w:lineRule="exact"/>
        <w:ind w:right="-118"/>
        <w:jc w:val="left"/>
        <w:tabs>
          <w:tab w:pos="640" w:val="left"/>
          <w:tab w:pos="1140" w:val="left"/>
        </w:tabs>
        <w:rPr>
          <w:rFonts w:ascii="Arial" w:hAnsi="Arial" w:cs="Arial" w:eastAsia="Arial"/>
          <w:sz w:val="52"/>
          <w:szCs w:val="52"/>
        </w:rPr>
      </w:pPr>
      <w:rPr/>
      <w:r>
        <w:rPr/>
        <w:br w:type="column"/>
      </w:r>
      <w:r>
        <w:rPr>
          <w:rFonts w:ascii="Arial" w:hAnsi="Arial" w:cs="Arial" w:eastAsia="Arial"/>
          <w:sz w:val="30"/>
          <w:szCs w:val="30"/>
          <w:color w:val="595959"/>
          <w:spacing w:val="0"/>
          <w:w w:val="52"/>
          <w:position w:val="-1"/>
        </w:rPr>
        <w:t>_l</w:t>
      </w:r>
      <w:r>
        <w:rPr>
          <w:rFonts w:ascii="Arial" w:hAnsi="Arial" w:cs="Arial" w:eastAsia="Arial"/>
          <w:sz w:val="30"/>
          <w:szCs w:val="30"/>
          <w:color w:val="595959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0"/>
          <w:szCs w:val="30"/>
          <w:color w:val="595959"/>
          <w:spacing w:val="0"/>
          <w:w w:val="100"/>
          <w:position w:val="-1"/>
        </w:rPr>
      </w:r>
      <w:r>
        <w:rPr>
          <w:rFonts w:ascii="Arial" w:hAnsi="Arial" w:cs="Arial" w:eastAsia="Arial"/>
          <w:sz w:val="52"/>
          <w:szCs w:val="52"/>
          <w:color w:val="313131"/>
          <w:spacing w:val="0"/>
          <w:w w:val="100"/>
          <w:position w:val="-7"/>
        </w:rPr>
        <w:t>ı</w:t>
      </w:r>
      <w:r>
        <w:rPr>
          <w:rFonts w:ascii="Arial" w:hAnsi="Arial" w:cs="Arial" w:eastAsia="Arial"/>
          <w:sz w:val="52"/>
          <w:szCs w:val="52"/>
          <w:color w:val="313131"/>
          <w:spacing w:val="-142"/>
          <w:w w:val="100"/>
          <w:position w:val="-7"/>
        </w:rPr>
        <w:t> </w:t>
      </w:r>
      <w:r>
        <w:rPr>
          <w:rFonts w:ascii="Arial" w:hAnsi="Arial" w:cs="Arial" w:eastAsia="Arial"/>
          <w:sz w:val="52"/>
          <w:szCs w:val="52"/>
          <w:color w:val="313131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52"/>
          <w:szCs w:val="52"/>
          <w:color w:val="313131"/>
          <w:spacing w:val="0"/>
          <w:w w:val="100"/>
          <w:position w:val="-7"/>
        </w:rPr>
      </w:r>
      <w:r>
        <w:rPr>
          <w:rFonts w:ascii="Arial" w:hAnsi="Arial" w:cs="Arial" w:eastAsia="Arial"/>
          <w:sz w:val="52"/>
          <w:szCs w:val="52"/>
          <w:color w:val="BCBCBC"/>
          <w:spacing w:val="0"/>
          <w:w w:val="61"/>
          <w:position w:val="-7"/>
        </w:rPr>
        <w:t>ı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3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</w:rPr>
        <w:t>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60"/>
          <w:cols w:num="3" w:equalWidth="0">
            <w:col w:w="4047" w:space="316"/>
            <w:col w:w="1230" w:space="1093"/>
            <w:col w:w="4674"/>
          </w:cols>
        </w:sectPr>
      </w:pPr>
      <w:rPr/>
    </w:p>
    <w:p>
      <w:pPr>
        <w:spacing w:before="0" w:after="0" w:line="218" w:lineRule="exact"/>
        <w:ind w:left="124" w:right="-20"/>
        <w:jc w:val="left"/>
        <w:tabs>
          <w:tab w:pos="2180" w:val="left"/>
          <w:tab w:pos="5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23"/>
          <w:position w:val="0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53"/>
          <w:w w:val="12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  <w:position w:val="0"/>
        </w:rPr>
        <w:t>!Kiracı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9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left="220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444444"/>
          <w:w w:val="150"/>
        </w:rPr>
        <w:t>ı</w:t>
      </w:r>
      <w:r>
        <w:rPr>
          <w:rFonts w:ascii="Arial" w:hAnsi="Arial" w:cs="Arial" w:eastAsia="Arial"/>
          <w:sz w:val="19"/>
          <w:szCs w:val="19"/>
          <w:color w:val="444444"/>
          <w:spacing w:val="5"/>
          <w:w w:val="15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89"/>
        </w:rPr>
        <w:t>iri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Ari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BALKAN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26" w:lineRule="exact"/>
        <w:ind w:left="2203" w:right="-20"/>
        <w:jc w:val="left"/>
        <w:tabs>
          <w:tab w:pos="472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62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29"/>
          <w:w w:val="16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62"/>
          <w:position w:val="-1"/>
        </w:rPr>
        <w:t>ık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9"/>
          <w:w w:val="162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  <w:position w:val="-1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:09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2"/>
          <w:position w:val="0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2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7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5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0"/>
        </w:rPr>
        <w:t>21:15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60"/>
        </w:sectPr>
      </w:pPr>
      <w:rPr/>
    </w:p>
    <w:p>
      <w:pPr>
        <w:spacing w:before="0" w:after="0" w:line="218" w:lineRule="exact"/>
        <w:ind w:left="105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6"/>
        </w:rPr>
        <w:t>piden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26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64"/>
          <w:position w:val="-1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26"/>
          <w:w w:val="16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FN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-1"/>
        </w:rPr>
        <w:t>089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60"/>
          <w:cols w:num="2" w:equalWidth="0">
            <w:col w:w="581" w:space="1623"/>
            <w:col w:w="9156"/>
          </w:cols>
        </w:sectPr>
      </w:pPr>
      <w:rPr/>
    </w:p>
    <w:p>
      <w:pPr>
        <w:spacing w:before="0" w:after="0" w:line="256" w:lineRule="exact"/>
        <w:ind w:left="124" w:right="-20"/>
        <w:jc w:val="left"/>
        <w:tabs>
          <w:tab w:pos="4660" w:val="left"/>
          <w:tab w:pos="7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4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4"/>
        </w:rPr>
        <w:t>kjbin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2"/>
          <w:position w:val="-1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2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21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4"/>
          <w:position w:val="-1"/>
        </w:rPr>
        <w:t>:Gelmedi.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47" w:lineRule="auto"/>
        <w:ind w:left="4665" w:right="3375" w:firstLine="14"/>
        <w:jc w:val="left"/>
        <w:tabs>
          <w:tab w:pos="7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4"/>
        </w:rPr>
        <w:t>:Gelmedi.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7"/>
        </w:rPr>
        <w:t>Em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niyet-Jandarma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6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6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Gelmedi.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96" w:lineRule="exact"/>
        <w:ind w:left="105" w:right="-20"/>
        <w:jc w:val="left"/>
        <w:tabs>
          <w:tab w:pos="2120" w:val="left"/>
          <w:tab w:pos="4660" w:val="left"/>
          <w:tab w:pos="7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0"/>
          <w:w w:val="100"/>
          <w:position w:val="-4"/>
        </w:rPr>
        <w:t>r-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-4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5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94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1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5"/>
        </w:rPr>
        <w:t>_ışı: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5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2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5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94"/>
          <w:position w:val="5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4"/>
          <w:position w:val="5"/>
        </w:rPr>
        <w:t>galgaz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2"/>
          <w:w w:val="94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5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94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5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1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5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5"/>
        </w:rPr>
        <w:t>Gelmedi.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124" w:right="-20"/>
        <w:jc w:val="left"/>
        <w:tabs>
          <w:tab w:pos="4640" w:val="left"/>
          <w:tab w:pos="7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Yardımcı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2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93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46"/>
          <w:position w:val="1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46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15"/>
          <w:w w:val="14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1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96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29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87"/>
          <w:position w:val="1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3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29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93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6"/>
          <w:w w:val="93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1"/>
        </w:rPr>
        <w:t>rsonel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213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7"/>
        </w:rPr>
        <w:t>DönOs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214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4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26" w:lineRule="exact"/>
        <w:ind w:left="214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72"/>
          <w:position w:val="-1"/>
        </w:rPr>
        <w:t>EkiQ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72"/>
          <w:position w:val="-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"/>
          <w:w w:val="7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1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60"/>
        </w:sectPr>
      </w:pPr>
      <w:rPr/>
    </w:p>
    <w:p>
      <w:pPr>
        <w:spacing w:before="12" w:after="0" w:line="226" w:lineRule="exact"/>
        <w:ind w:left="105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1"/>
        </w:rPr>
        <w:t>pıayı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2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9"/>
          <w:position w:val="-1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9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6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-1"/>
        </w:rPr>
        <w:t>içerisindeki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6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boş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arsa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üzerinde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-1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atıl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-1"/>
        </w:rPr>
        <w:t>durumdaki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4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-1"/>
        </w:rPr>
        <w:t>lastiklerini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1"/>
        </w:rPr>
        <w:t>ve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60"/>
          <w:cols w:num="2" w:equalWidth="0">
            <w:col w:w="1548" w:space="574"/>
            <w:col w:w="9238"/>
          </w:cols>
        </w:sectPr>
      </w:pPr>
      <w:rPr/>
    </w:p>
    <w:p>
      <w:pPr>
        <w:spacing w:before="0" w:after="0" w:line="234" w:lineRule="exact"/>
        <w:ind w:left="124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Dıınını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ıırnanlı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görOidi!.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left="4682" w:right="384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öndOrmede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16" w:lineRule="exact"/>
        <w:ind w:left="163" w:right="-20"/>
        <w:jc w:val="left"/>
        <w:tabs>
          <w:tab w:pos="2740" w:val="left"/>
          <w:tab w:pos="4660" w:val="left"/>
          <w:tab w:pos="6540" w:val="left"/>
          <w:tab w:pos="8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15"/>
          <w:position w:val="-1"/>
        </w:rPr>
        <w:t>öndürme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3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3"/>
        </w:rPr>
        <w:t>Su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85"/>
          <w:position w:val="-2"/>
        </w:rPr>
        <w:t>IKöptı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85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37"/>
          <w:w w:val="85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3"/>
          <w:w w:val="41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-2"/>
        </w:rPr>
        <w:t>K.K.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95"/>
          <w:position w:val="-2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9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09" w:lineRule="exact"/>
        <w:ind w:left="4665" w:right="-20"/>
        <w:jc w:val="left"/>
        <w:tabs>
          <w:tab w:pos="6540" w:val="left"/>
          <w:tab w:pos="808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position w:val="3"/>
        </w:rPr>
        <w:t>2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313131"/>
          <w:spacing w:val="0"/>
          <w:w w:val="46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31313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313131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595959"/>
          <w:spacing w:val="0"/>
          <w:w w:val="62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2141" w:right="428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9"/>
        </w:rPr>
        <w:t>arafııııızda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6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söndürüle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yangında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8"/>
        </w:rPr>
        <w:t>oluşmamıştır.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300" w:right="260"/>
        </w:sectPr>
      </w:pPr>
      <w:rPr/>
    </w:p>
    <w:p>
      <w:pPr>
        <w:spacing w:before="2" w:after="0" w:line="240" w:lineRule="auto"/>
        <w:ind w:left="105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4"/>
        </w:rPr>
        <w:t>!Söndilrınc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1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12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  <w:position w:val="-1"/>
        </w:rPr>
        <w:t>başlangıcının;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içerisindeki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boş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arsa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1"/>
        </w:rPr>
        <w:t>üzerinde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1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atıl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1"/>
        </w:rPr>
        <w:t>durumdaki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60"/>
          <w:cols w:num="2" w:equalWidth="0">
            <w:col w:w="1833" w:space="402"/>
            <w:col w:w="9125"/>
          </w:cols>
        </w:sectPr>
      </w:pPr>
      <w:rPr/>
    </w:p>
    <w:p>
      <w:pPr>
        <w:spacing w:before="11" w:after="0" w:line="228" w:lineRule="exact"/>
        <w:ind w:left="2140" w:right="57" w:firstLine="-2011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anıç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lastiklerinde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olup,yapıla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neticesinde,kimliği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8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"/>
          <w:w w:val="115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lastikleri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varıldı.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7" w:lineRule="auto"/>
        <w:ind w:left="124" w:right="3984"/>
        <w:jc w:val="left"/>
        <w:tabs>
          <w:tab w:pos="2140" w:val="left"/>
          <w:tab w:pos="6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44444"/>
          <w:w w:val="82"/>
        </w:rPr>
        <w:t>Şjg_ort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7"/>
          <w:w w:val="82"/>
        </w:rPr>
        <w:t>a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24"/>
        </w:rPr>
        <w:t>l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23"/>
        </w:rPr>
        <w:t>ı</w:t>
      </w:r>
      <w:r>
        <w:rPr>
          <w:rFonts w:ascii="Arial" w:hAnsi="Arial" w:cs="Arial" w:eastAsia="Arial"/>
          <w:sz w:val="20"/>
          <w:szCs w:val="20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6"/>
        </w:rPr>
        <w:t>Şirketi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]Bedeli: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5" w:lineRule="exact"/>
        <w:ind w:left="124" w:right="-20"/>
        <w:jc w:val="left"/>
        <w:tabs>
          <w:tab w:pos="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4"/>
          <w:w w:val="81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959799"/>
          <w:spacing w:val="0"/>
          <w:w w:val="114"/>
          <w:position w:val="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95979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95979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12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Tesıım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Edildjgi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2" w:after="0" w:line="240" w:lineRule="auto"/>
        <w:ind w:left="133" w:right="-20"/>
        <w:jc w:val="left"/>
        <w:tabs>
          <w:tab w:pos="2140" w:val="left"/>
          <w:tab w:pos="5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DönilşU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05/0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6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jSaati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22:13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36" w:lineRule="exact"/>
        <w:ind w:left="228" w:right="-20"/>
        <w:jc w:val="left"/>
        <w:tabs>
          <w:tab w:pos="1020" w:val="left"/>
          <w:tab w:pos="1520" w:val="left"/>
          <w:tab w:pos="8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Ölil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7"/>
          <w:position w:val="0"/>
        </w:rPr>
        <w:t>EK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8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8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6"/>
          <w:w w:val="9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0"/>
        </w:rPr>
        <w:t>Seyre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0"/>
        </w:rPr>
        <w:t>itfai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0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60"/>
        </w:sectPr>
      </w:pPr>
      <w:rPr/>
    </w:p>
    <w:p>
      <w:pPr>
        <w:spacing w:before="39" w:after="0" w:line="240" w:lineRule="auto"/>
        <w:ind w:left="2291" w:right="-74"/>
        <w:jc w:val="left"/>
        <w:tabs>
          <w:tab w:pos="4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6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87"/>
        </w:rPr>
        <w:t>tıiJ·i: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7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4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90" w:lineRule="exact"/>
        <w:ind w:right="182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69"/>
          <w:position w:val="-3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41" w:lineRule="exact"/>
        <w:ind w:left="363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F8C"/>
          <w:spacing w:val="0"/>
          <w:w w:val="275"/>
          <w:position w:val="1"/>
        </w:rPr>
        <w:t>/..;=-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5" w:after="0" w:line="319" w:lineRule="exact"/>
        <w:ind w:left="2443" w:right="1769"/>
        <w:jc w:val="center"/>
        <w:tabs>
          <w:tab w:pos="310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0"/>
          <w:w w:val="153"/>
          <w:position w:val="-2"/>
        </w:rPr>
        <w:t>;N</w:t>
      </w:r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0"/>
          <w:w w:val="153"/>
          <w:position w:val="-2"/>
        </w:rPr>
        <w:t>MŞJ</w:t>
      </w:r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0"/>
          <w:w w:val="153"/>
          <w:position w:val="-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0"/>
          <w:w w:val="153"/>
          <w:position w:val="-2"/>
        </w:rPr>
        <w:t>K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left="195" w:right="-20"/>
        <w:jc w:val="left"/>
        <w:tabs>
          <w:tab w:pos="248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>İtfaiyeci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14"/>
          <w:position w:val="5"/>
        </w:rPr>
        <w:t>Itfaiy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14"/>
          <w:position w:val="5"/>
        </w:rPr>
        <w:t>e</w:t>
      </w:r>
      <w:r>
        <w:rPr>
          <w:rFonts w:ascii="Arial" w:hAnsi="Arial" w:cs="Arial" w:eastAsia="Arial"/>
          <w:sz w:val="21"/>
          <w:szCs w:val="21"/>
          <w:color w:val="313131"/>
          <w:spacing w:val="-5"/>
          <w:w w:val="114"/>
          <w:position w:val="5"/>
        </w:rPr>
        <w:t> 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  <w:position w:val="5"/>
        </w:rPr>
        <w:t>Kuze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  <w:position w:val="5"/>
        </w:rPr>
        <w:t>y</w:t>
      </w:r>
      <w:r>
        <w:rPr>
          <w:rFonts w:ascii="Arial" w:hAnsi="Arial" w:cs="Arial" w:eastAsia="Arial"/>
          <w:sz w:val="21"/>
          <w:szCs w:val="21"/>
          <w:color w:val="313131"/>
          <w:spacing w:val="28"/>
          <w:w w:val="100"/>
          <w:position w:val="5"/>
        </w:rPr>
        <w:t> 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6"/>
          <w:position w:val="5"/>
        </w:rPr>
        <w:t>Bölge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9" w:lineRule="atLeast"/>
        <w:ind w:left="2357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</w:rPr>
        <w:t>1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</w:rPr>
        <w:t>.</w:t>
      </w:r>
      <w:r>
        <w:rPr>
          <w:rFonts w:ascii="Arial" w:hAnsi="Arial" w:cs="Arial" w:eastAsia="Arial"/>
          <w:sz w:val="21"/>
          <w:szCs w:val="21"/>
          <w:color w:val="313131"/>
          <w:spacing w:val="-14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</w:rPr>
        <w:t>Post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</w:rPr>
        <w:t>a</w:t>
      </w:r>
      <w:r>
        <w:rPr>
          <w:rFonts w:ascii="Arial" w:hAnsi="Arial" w:cs="Arial" w:eastAsia="Arial"/>
          <w:sz w:val="21"/>
          <w:szCs w:val="21"/>
          <w:color w:val="313131"/>
          <w:spacing w:val="3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</w:rPr>
        <w:t>Grupla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</w:rPr>
        <w:t>r</w:t>
      </w:r>
      <w:r>
        <w:rPr>
          <w:rFonts w:ascii="Arial" w:hAnsi="Arial" w:cs="Arial" w:eastAsia="Arial"/>
          <w:sz w:val="21"/>
          <w:szCs w:val="21"/>
          <w:color w:val="313131"/>
          <w:spacing w:val="55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14"/>
        </w:rPr>
        <w:t>Amiri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758" w:lineRule="exact"/>
        <w:ind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7.175781pt;margin-top:4.712549pt;width:38.37093pt;height:9.553589pt;mso-position-horizontal-relative:page;mso-position-vertical-relative:paragraph;z-index:-16832" type="#_x0000_t202" filled="f" stroked="f">
            <v:textbox inset="0,0,0,0">
              <w:txbxContent>
                <w:p>
                  <w:pPr>
                    <w:spacing w:before="0" w:after="0" w:line="191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595959"/>
                      <w:spacing w:val="0"/>
                      <w:w w:val="100"/>
                      <w:i/>
                    </w:rPr>
                    <w:t>1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595959"/>
                      <w:spacing w:val="0"/>
                      <w:w w:val="100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595959"/>
                      <w:spacing w:val="38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44444"/>
                      <w:spacing w:val="0"/>
                      <w:w w:val="109"/>
                    </w:rPr>
                    <w:t>12017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06"/>
          <w:szCs w:val="106"/>
          <w:color w:val="444D80"/>
          <w:w w:val="91"/>
          <w:position w:val="-38"/>
        </w:rPr>
        <w:t>d!!</w:t>
      </w:r>
      <w:r>
        <w:rPr>
          <w:rFonts w:ascii="Times New Roman" w:hAnsi="Times New Roman" w:cs="Times New Roman" w:eastAsia="Times New Roman"/>
          <w:sz w:val="106"/>
          <w:szCs w:val="106"/>
          <w:color w:val="444D80"/>
          <w:spacing w:val="-23"/>
          <w:w w:val="91"/>
          <w:u w:val="single" w:color="2F44AF"/>
          <w:position w:val="-38"/>
        </w:rPr>
        <w:t>J</w:t>
      </w:r>
      <w:r>
        <w:rPr>
          <w:rFonts w:ascii="Times New Roman" w:hAnsi="Times New Roman" w:cs="Times New Roman" w:eastAsia="Times New Roman"/>
          <w:sz w:val="106"/>
          <w:szCs w:val="106"/>
          <w:color w:val="444D80"/>
          <w:spacing w:val="-23"/>
          <w:w w:val="91"/>
          <w:u w:val="single" w:color="2F44AF"/>
          <w:position w:val="-38"/>
        </w:rPr>
      </w:r>
      <w:r>
        <w:rPr>
          <w:rFonts w:ascii="Times New Roman" w:hAnsi="Times New Roman" w:cs="Times New Roman" w:eastAsia="Times New Roman"/>
          <w:sz w:val="106"/>
          <w:szCs w:val="106"/>
          <w:color w:val="444D80"/>
          <w:spacing w:val="-23"/>
          <w:w w:val="91"/>
          <w:u w:val="single" w:color="2F44AF"/>
          <w:position w:val="-38"/>
        </w:rPr>
      </w:r>
      <w:r>
        <w:rPr>
          <w:rFonts w:ascii="Times New Roman" w:hAnsi="Times New Roman" w:cs="Times New Roman" w:eastAsia="Times New Roman"/>
          <w:sz w:val="106"/>
          <w:szCs w:val="106"/>
          <w:color w:val="444444"/>
          <w:spacing w:val="0"/>
          <w:w w:val="29"/>
          <w:u w:val="single" w:color="2F44AF"/>
          <w:position w:val="-38"/>
        </w:rPr>
        <w:t>r</w:t>
      </w:r>
      <w:r>
        <w:rPr>
          <w:rFonts w:ascii="Times New Roman" w:hAnsi="Times New Roman" w:cs="Times New Roman" w:eastAsia="Times New Roman"/>
          <w:sz w:val="106"/>
          <w:szCs w:val="106"/>
          <w:color w:val="444444"/>
          <w:spacing w:val="0"/>
          <w:w w:val="29"/>
          <w:u w:val="single" w:color="2F44AF"/>
          <w:position w:val="-38"/>
        </w:rPr>
      </w:r>
      <w:r>
        <w:rPr>
          <w:rFonts w:ascii="Times New Roman" w:hAnsi="Times New Roman" w:cs="Times New Roman" w:eastAsia="Times New Roman"/>
          <w:sz w:val="106"/>
          <w:szCs w:val="106"/>
          <w:color w:val="444444"/>
          <w:spacing w:val="0"/>
          <w:w w:val="100"/>
          <w:u w:val="single" w:color="2F44AF"/>
          <w:position w:val="-38"/>
        </w:rPr>
        <w:t> </w:t>
      </w:r>
      <w:r>
        <w:rPr>
          <w:rFonts w:ascii="Times New Roman" w:hAnsi="Times New Roman" w:cs="Times New Roman" w:eastAsia="Times New Roman"/>
          <w:sz w:val="106"/>
          <w:szCs w:val="106"/>
          <w:color w:val="444444"/>
          <w:spacing w:val="0"/>
          <w:w w:val="100"/>
          <w:u w:val="single" w:color="2F44AF"/>
          <w:position w:val="-38"/>
        </w:rPr>
      </w:r>
      <w:r>
        <w:rPr>
          <w:rFonts w:ascii="Times New Roman" w:hAnsi="Times New Roman" w:cs="Times New Roman" w:eastAsia="Times New Roman"/>
          <w:sz w:val="106"/>
          <w:szCs w:val="106"/>
          <w:color w:val="444444"/>
          <w:spacing w:val="0"/>
          <w:w w:val="100"/>
          <w:position w:val="-38"/>
        </w:rPr>
      </w:r>
      <w:r>
        <w:rPr>
          <w:rFonts w:ascii="Times New Roman" w:hAnsi="Times New Roman" w:cs="Times New Roman" w:eastAsia="Times New Roman"/>
          <w:sz w:val="106"/>
          <w:szCs w:val="106"/>
          <w:color w:val="444444"/>
          <w:spacing w:val="-180"/>
          <w:w w:val="100"/>
          <w:position w:val="-38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CBCBC"/>
          <w:spacing w:val="0"/>
          <w:w w:val="234"/>
          <w:position w:val="-38"/>
        </w:rPr>
        <w:t>;</w:t>
      </w:r>
      <w:r>
        <w:rPr>
          <w:rFonts w:ascii="Times New Roman" w:hAnsi="Times New Roman" w:cs="Times New Roman" w:eastAsia="Times New Roman"/>
          <w:sz w:val="11"/>
          <w:szCs w:val="11"/>
          <w:color w:val="BCBCBC"/>
          <w:spacing w:val="58"/>
          <w:w w:val="234"/>
          <w:position w:val="-38"/>
        </w:rPr>
        <w:t> </w:t>
      </w:r>
      <w:r>
        <w:rPr>
          <w:rFonts w:ascii="Times New Roman" w:hAnsi="Times New Roman" w:cs="Times New Roman" w:eastAsia="Times New Roman"/>
          <w:sz w:val="62"/>
          <w:szCs w:val="62"/>
          <w:color w:val="6E6E6E"/>
          <w:spacing w:val="0"/>
          <w:w w:val="21"/>
          <w:position w:val="-31"/>
        </w:rPr>
        <w:t>-</w:t>
      </w:r>
      <w:r>
        <w:rPr>
          <w:rFonts w:ascii="Times New Roman" w:hAnsi="Times New Roman" w:cs="Times New Roman" w:eastAsia="Times New Roman"/>
          <w:sz w:val="62"/>
          <w:szCs w:val="62"/>
          <w:color w:val="6E6E6E"/>
          <w:spacing w:val="-85"/>
          <w:w w:val="100"/>
          <w:position w:val="-3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59799"/>
          <w:spacing w:val="0"/>
          <w:w w:val="329"/>
          <w:position w:val="-38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60"/>
          <w:cols w:num="2" w:equalWidth="0">
            <w:col w:w="6234" w:space="1512"/>
            <w:col w:w="3614"/>
          </w:cols>
        </w:sectPr>
      </w:pPr>
      <w:rPr/>
    </w:p>
    <w:p>
      <w:pPr>
        <w:spacing w:before="0" w:after="0" w:line="202" w:lineRule="exact"/>
        <w:ind w:left="4646" w:right="-20"/>
        <w:jc w:val="left"/>
        <w:tabs>
          <w:tab w:pos="9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44"/>
          <w:szCs w:val="144"/>
          <w:color w:val="444444"/>
          <w:spacing w:val="0"/>
          <w:w w:val="600"/>
          <w:position w:val="-81"/>
        </w:rPr>
        <w:t>,</w:t>
      </w:r>
      <w:r>
        <w:rPr>
          <w:rFonts w:ascii="Times New Roman" w:hAnsi="Times New Roman" w:cs="Times New Roman" w:eastAsia="Times New Roman"/>
          <w:sz w:val="144"/>
          <w:szCs w:val="144"/>
          <w:color w:val="444444"/>
          <w:spacing w:val="0"/>
          <w:w w:val="100"/>
          <w:position w:val="-81"/>
        </w:rPr>
        <w:tab/>
      </w:r>
      <w:r>
        <w:rPr>
          <w:rFonts w:ascii="Times New Roman" w:hAnsi="Times New Roman" w:cs="Times New Roman" w:eastAsia="Times New Roman"/>
          <w:sz w:val="144"/>
          <w:szCs w:val="144"/>
          <w:color w:val="444444"/>
          <w:spacing w:val="0"/>
          <w:w w:val="100"/>
          <w:position w:val="-81"/>
        </w:rPr>
      </w:r>
      <w:r>
        <w:rPr>
          <w:rFonts w:ascii="Times New Roman" w:hAnsi="Times New Roman" w:cs="Times New Roman" w:eastAsia="Times New Roman"/>
          <w:sz w:val="17"/>
          <w:szCs w:val="17"/>
          <w:color w:val="A7A7A7"/>
          <w:spacing w:val="0"/>
          <w:w w:val="55"/>
          <w:position w:val="19"/>
        </w:rPr>
        <w:t>-·:..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73" w:lineRule="exact"/>
        <w:ind w:left="27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3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35" w:lineRule="exact"/>
        <w:ind w:left="744" w:right="-20"/>
        <w:jc w:val="left"/>
        <w:rPr>
          <w:rFonts w:ascii="Times New Roman" w:hAnsi="Times New Roman" w:cs="Times New Roman" w:eastAsia="Times New Roman"/>
          <w:sz w:val="47"/>
          <w:szCs w:val="47"/>
        </w:rPr>
      </w:pPr>
      <w:rPr/>
      <w:r>
        <w:rPr>
          <w:rFonts w:ascii="Times New Roman" w:hAnsi="Times New Roman" w:cs="Times New Roman" w:eastAsia="Times New Roman"/>
          <w:sz w:val="47"/>
          <w:szCs w:val="47"/>
          <w:color w:val="1D266B"/>
          <w:spacing w:val="0"/>
          <w:w w:val="107"/>
          <w:position w:val="-1"/>
        </w:rPr>
        <w:t>/</w:t>
      </w:r>
      <w:r>
        <w:rPr>
          <w:rFonts w:ascii="Times New Roman" w:hAnsi="Times New Roman" w:cs="Times New Roman" w:eastAsia="Times New Roman"/>
          <w:sz w:val="47"/>
          <w:szCs w:val="47"/>
          <w:color w:val="000000"/>
          <w:spacing w:val="0"/>
          <w:w w:val="100"/>
          <w:position w:val="0"/>
        </w:rPr>
      </w:r>
    </w:p>
    <w:p>
      <w:pPr>
        <w:spacing w:before="0" w:after="0" w:line="246" w:lineRule="exact"/>
        <w:ind w:right="-85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444444"/>
          <w:spacing w:val="0"/>
          <w:w w:val="109"/>
          <w:position w:val="-4"/>
        </w:rPr>
        <w:t>ımKOSE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Tayfu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AYDOGAN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left="-42" w:right="1115"/>
        <w:jc w:val="center"/>
        <w:tabs>
          <w:tab w:pos="64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959799"/>
          <w:spacing w:val="0"/>
          <w:w w:val="80"/>
          <w:position w:val="-5"/>
        </w:rPr>
        <w:t>-·</w:t>
      </w:r>
      <w:r>
        <w:rPr>
          <w:rFonts w:ascii="Times New Roman" w:hAnsi="Times New Roman" w:cs="Times New Roman" w:eastAsia="Times New Roman"/>
          <w:sz w:val="29"/>
          <w:szCs w:val="29"/>
          <w:color w:val="959799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959799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0"/>
          <w:w w:val="116"/>
          <w:position w:val="-5"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-24"/>
          <w:w w:val="117"/>
          <w:position w:val="-5"/>
        </w:rPr>
        <w:t>n</w:t>
      </w:r>
      <w:r>
        <w:rPr>
          <w:rFonts w:ascii="Times New Roman" w:hAnsi="Times New Roman" w:cs="Times New Roman" w:eastAsia="Times New Roman"/>
          <w:sz w:val="29"/>
          <w:szCs w:val="29"/>
          <w:color w:val="1D266B"/>
          <w:spacing w:val="13"/>
          <w:w w:val="240"/>
          <w:position w:val="-5"/>
        </w:rPr>
        <w:t>t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12"/>
          <w:w w:val="98"/>
          <w:position w:val="-5"/>
        </w:rPr>
        <w:t>T</w:t>
      </w:r>
      <w:r>
        <w:rPr>
          <w:rFonts w:ascii="Times New Roman" w:hAnsi="Times New Roman" w:cs="Times New Roman" w:eastAsia="Times New Roman"/>
          <w:sz w:val="29"/>
          <w:szCs w:val="29"/>
          <w:color w:val="595959"/>
          <w:spacing w:val="0"/>
          <w:w w:val="111"/>
          <w:position w:val="-5"/>
        </w:rPr>
        <w:t>Ö"s:-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328" w:lineRule="exact"/>
        <w:ind w:left="141" w:right="1201"/>
        <w:jc w:val="center"/>
        <w:rPr>
          <w:rFonts w:ascii="Times New Roman" w:hAnsi="Times New Roman" w:cs="Times New Roman" w:eastAsia="Times New Roman"/>
          <w:sz w:val="35"/>
          <w:szCs w:val="3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5.886108pt;margin-top:-5.49635pt;width:3.811538pt;height:26pt;mso-position-horizontal-relative:page;mso-position-vertical-relative:paragraph;z-index:-16831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44444"/>
                      <w:spacing w:val="-183"/>
                      <w:w w:val="194"/>
                      <w:position w:val="-1"/>
                    </w:rPr>
                    <w:t>;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BCBCBC"/>
          <w:spacing w:val="0"/>
          <w:w w:val="100"/>
          <w:position w:val="5"/>
        </w:rPr>
        <w:t>·.</w:t>
      </w:r>
      <w:r>
        <w:rPr>
          <w:rFonts w:ascii="Arial" w:hAnsi="Arial" w:cs="Arial" w:eastAsia="Arial"/>
          <w:sz w:val="18"/>
          <w:szCs w:val="18"/>
          <w:color w:val="BCBCBC"/>
          <w:spacing w:val="0"/>
          <w:w w:val="100"/>
          <w:position w:val="5"/>
        </w:rPr>
        <w:t>  </w:t>
      </w:r>
      <w:r>
        <w:rPr>
          <w:rFonts w:ascii="Arial" w:hAnsi="Arial" w:cs="Arial" w:eastAsia="Arial"/>
          <w:sz w:val="18"/>
          <w:szCs w:val="18"/>
          <w:color w:val="BCBCBC"/>
          <w:spacing w:val="21"/>
          <w:w w:val="100"/>
          <w:position w:val="5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89"/>
          <w:position w:val="5"/>
        </w:rPr>
        <w:t>tfaiy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89"/>
          <w:position w:val="5"/>
        </w:rPr>
        <w:t>e</w:t>
      </w:r>
      <w:r>
        <w:rPr>
          <w:rFonts w:ascii="Arial" w:hAnsi="Arial" w:cs="Arial" w:eastAsia="Arial"/>
          <w:sz w:val="18"/>
          <w:szCs w:val="18"/>
          <w:color w:val="313131"/>
          <w:spacing w:val="28"/>
          <w:w w:val="89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89"/>
          <w:position w:val="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89"/>
          <w:position w:val="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14"/>
          <w:w w:val="89"/>
          <w:position w:val="5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89"/>
          <w:position w:val="5"/>
        </w:rPr>
        <w:t>v</w:t>
      </w:r>
      <w:r>
        <w:rPr>
          <w:rFonts w:ascii="Arial" w:hAnsi="Arial" w:cs="Arial" w:eastAsia="Arial"/>
          <w:sz w:val="18"/>
          <w:szCs w:val="18"/>
          <w:color w:val="313131"/>
          <w:spacing w:val="5"/>
          <w:w w:val="89"/>
          <w:position w:val="5"/>
        </w:rPr>
        <w:t>e</w:t>
      </w:r>
      <w:r>
        <w:rPr>
          <w:rFonts w:ascii="Arial" w:hAnsi="Arial" w:cs="Arial" w:eastAsia="Arial"/>
          <w:sz w:val="28"/>
          <w:szCs w:val="28"/>
          <w:color w:val="BCBCBC"/>
          <w:spacing w:val="0"/>
          <w:w w:val="85"/>
          <w:position w:val="-5"/>
        </w:rPr>
        <w:t>·</w:t>
      </w:r>
      <w:r>
        <w:rPr>
          <w:rFonts w:ascii="Arial" w:hAnsi="Arial" w:cs="Arial" w:eastAsia="Arial"/>
          <w:sz w:val="28"/>
          <w:szCs w:val="28"/>
          <w:color w:val="BCBCBC"/>
          <w:spacing w:val="-90"/>
          <w:w w:val="85"/>
          <w:position w:val="-5"/>
        </w:rPr>
        <w:t>·</w:t>
      </w:r>
      <w:r>
        <w:rPr>
          <w:rFonts w:ascii="Times New Roman" w:hAnsi="Times New Roman" w:cs="Times New Roman" w:eastAsia="Times New Roman"/>
          <w:sz w:val="35"/>
          <w:szCs w:val="35"/>
          <w:color w:val="444444"/>
          <w:spacing w:val="0"/>
          <w:w w:val="50"/>
          <w:i/>
          <w:position w:val="5"/>
        </w:rPr>
        <w:t>:cu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130" w:lineRule="exact"/>
        <w:ind w:left="334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4.093231pt;margin-top:1.150506pt;width:72.798185pt;height:14pt;mso-position-horizontal-relative:page;mso-position-vertical-relative:paragraph;z-index:-16830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tabs>
                      <w:tab w:pos="1100" w:val="left"/>
                      <w:tab w:pos="1380" w:val="left"/>
                    </w:tabs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878787"/>
                      <w:spacing w:val="0"/>
                      <w:w w:val="70"/>
                      <w:i/>
                    </w:rPr>
                    <w:t>:-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878787"/>
                      <w:spacing w:val="0"/>
                      <w:w w:val="70"/>
                      <w:i/>
                    </w:rPr>
                    <w:t>       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878787"/>
                      <w:spacing w:val="7"/>
                      <w:w w:val="70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959799"/>
                      <w:spacing w:val="0"/>
                      <w:w w:val="100"/>
                    </w:rPr>
                    <w:t>.</w:t>
                    <w:tab/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959799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A7A7A7"/>
                      <w:spacing w:val="0"/>
                      <w:w w:val="51"/>
                    </w:rPr>
                    <w:t>...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A7A7A7"/>
                      <w:spacing w:val="-18"/>
                      <w:w w:val="5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A7A7A7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A7A7A7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A7A7A7"/>
                      <w:spacing w:val="0"/>
                      <w:w w:val="51"/>
                    </w:rPr>
                    <w:t>....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A7A7A7"/>
          <w:spacing w:val="8"/>
          <w:w w:val="117"/>
        </w:rPr>
        <w:t>.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17"/>
        </w:rPr>
        <w:t>dlhale</w:t>
      </w:r>
      <w:r>
        <w:rPr>
          <w:rFonts w:ascii="Arial" w:hAnsi="Arial" w:cs="Arial" w:eastAsia="Arial"/>
          <w:sz w:val="18"/>
          <w:szCs w:val="18"/>
          <w:color w:val="444444"/>
          <w:spacing w:val="-1"/>
          <w:w w:val="117"/>
        </w:rPr>
        <w:t> 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88"/>
        </w:rPr>
        <w:t>Şub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88"/>
        </w:rPr>
        <w:t>e</w:t>
      </w:r>
      <w:r>
        <w:rPr>
          <w:rFonts w:ascii="Arial" w:hAnsi="Arial" w:cs="Arial" w:eastAsia="Arial"/>
          <w:sz w:val="18"/>
          <w:szCs w:val="18"/>
          <w:color w:val="444444"/>
          <w:spacing w:val="3"/>
          <w:w w:val="88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70"/>
        </w:rPr>
        <w:t>MQ'lt</w:t>
      </w:r>
      <w:r>
        <w:rPr>
          <w:rFonts w:ascii="Arial" w:hAnsi="Arial" w:cs="Arial" w:eastAsia="Arial"/>
          <w:sz w:val="18"/>
          <w:szCs w:val="18"/>
          <w:color w:val="313131"/>
          <w:spacing w:val="-7"/>
          <w:w w:val="70"/>
        </w:rPr>
        <w:t>ü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70"/>
        </w:rPr>
        <w:t>E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70"/>
        </w:rPr>
        <w:t>Ü</w:t>
      </w:r>
      <w:r>
        <w:rPr>
          <w:rFonts w:ascii="Arial" w:hAnsi="Arial" w:cs="Arial" w:eastAsia="Arial"/>
          <w:sz w:val="18"/>
          <w:szCs w:val="18"/>
          <w:color w:val="595959"/>
          <w:spacing w:val="27"/>
          <w:w w:val="70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-8"/>
          <w:w w:val="67"/>
        </w:rPr>
        <w:t>V</w:t>
      </w:r>
      <w:r>
        <w:rPr>
          <w:rFonts w:ascii="Arial" w:hAnsi="Arial" w:cs="Arial" w:eastAsia="Arial"/>
          <w:sz w:val="18"/>
          <w:szCs w:val="18"/>
          <w:color w:val="BCBCBC"/>
          <w:spacing w:val="0"/>
          <w:w w:val="130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541" w:lineRule="exact"/>
        <w:ind w:left="438" w:right="-20"/>
        <w:jc w:val="left"/>
        <w:rPr>
          <w:rFonts w:ascii="Times New Roman" w:hAnsi="Times New Roman" w:cs="Times New Roman" w:eastAsia="Times New Roman"/>
          <w:sz w:val="54"/>
          <w:szCs w:val="54"/>
        </w:rPr>
      </w:pPr>
      <w:rPr/>
      <w:r>
        <w:rPr>
          <w:rFonts w:ascii="Arial" w:hAnsi="Arial" w:cs="Arial" w:eastAsia="Arial"/>
          <w:sz w:val="33"/>
          <w:szCs w:val="33"/>
          <w:color w:val="878787"/>
          <w:spacing w:val="-17"/>
          <w:w w:val="47"/>
          <w:position w:val="1"/>
        </w:rPr>
        <w:t>·</w:t>
      </w:r>
      <w:r>
        <w:rPr>
          <w:rFonts w:ascii="Arial" w:hAnsi="Arial" w:cs="Arial" w:eastAsia="Arial"/>
          <w:sz w:val="33"/>
          <w:szCs w:val="33"/>
          <w:color w:val="878787"/>
          <w:spacing w:val="0"/>
          <w:w w:val="47"/>
          <w:position w:val="1"/>
        </w:rPr>
        <w:t>..</w:t>
      </w:r>
      <w:r>
        <w:rPr>
          <w:rFonts w:ascii="Arial" w:hAnsi="Arial" w:cs="Arial" w:eastAsia="Arial"/>
          <w:sz w:val="33"/>
          <w:szCs w:val="33"/>
          <w:color w:val="878787"/>
          <w:spacing w:val="26"/>
          <w:w w:val="47"/>
          <w:position w:val="1"/>
        </w:rPr>
        <w:t> </w:t>
      </w:r>
      <w:r>
        <w:rPr>
          <w:rFonts w:ascii="Arial" w:hAnsi="Arial" w:cs="Arial" w:eastAsia="Arial"/>
          <w:sz w:val="33"/>
          <w:szCs w:val="33"/>
          <w:color w:val="959799"/>
          <w:spacing w:val="7"/>
          <w:w w:val="213"/>
          <w:position w:val="1"/>
        </w:rPr>
        <w:t>t</w:t>
      </w:r>
      <w:r>
        <w:rPr>
          <w:rFonts w:ascii="Arial" w:hAnsi="Arial" w:cs="Arial" w:eastAsia="Arial"/>
          <w:sz w:val="33"/>
          <w:szCs w:val="33"/>
          <w:color w:val="444444"/>
          <w:spacing w:val="-19"/>
          <w:w w:val="49"/>
          <w:position w:val="1"/>
        </w:rPr>
        <w:t>·</w:t>
      </w:r>
      <w:r>
        <w:rPr>
          <w:rFonts w:ascii="Arial" w:hAnsi="Arial" w:cs="Arial" w:eastAsia="Arial"/>
          <w:sz w:val="33"/>
          <w:szCs w:val="33"/>
          <w:color w:val="BCBCBC"/>
          <w:spacing w:val="-19"/>
          <w:w w:val="70"/>
          <w:position w:val="1"/>
        </w:rPr>
      </w:r>
      <w:r>
        <w:rPr>
          <w:rFonts w:ascii="Arial" w:hAnsi="Arial" w:cs="Arial" w:eastAsia="Arial"/>
          <w:sz w:val="33"/>
          <w:szCs w:val="33"/>
          <w:color w:val="BCBCBC"/>
          <w:spacing w:val="-82"/>
          <w:w w:val="70"/>
          <w:emboss/>
          <w:position w:val="1"/>
        </w:rPr>
        <w:t>.</w:t>
      </w:r>
      <w:r>
        <w:rPr>
          <w:rFonts w:ascii="Arial" w:hAnsi="Arial" w:cs="Arial" w:eastAsia="Arial"/>
          <w:sz w:val="33"/>
          <w:szCs w:val="33"/>
          <w:color w:val="BCBCBC"/>
          <w:spacing w:val="-82"/>
          <w:w w:val="70"/>
          <w:emboss/>
          <w:position w:val="1"/>
        </w:rPr>
      </w:r>
      <w:r>
        <w:rPr>
          <w:rFonts w:ascii="Arial" w:hAnsi="Arial" w:cs="Arial" w:eastAsia="Arial"/>
          <w:sz w:val="33"/>
          <w:szCs w:val="33"/>
          <w:color w:val="BCBCBC"/>
          <w:spacing w:val="-82"/>
          <w:w w:val="70"/>
          <w:position w:val="1"/>
        </w:rPr>
      </w:r>
      <w:r>
        <w:rPr>
          <w:rFonts w:ascii="Arial" w:hAnsi="Arial" w:cs="Arial" w:eastAsia="Arial"/>
          <w:sz w:val="33"/>
          <w:szCs w:val="33"/>
          <w:color w:val="BCBCBC"/>
          <w:spacing w:val="-82"/>
          <w:w w:val="70"/>
          <w:position w:val="1"/>
        </w:rPr>
      </w:r>
      <w:r>
        <w:rPr>
          <w:rFonts w:ascii="Arial" w:hAnsi="Arial" w:cs="Arial" w:eastAsia="Arial"/>
          <w:sz w:val="33"/>
          <w:szCs w:val="33"/>
          <w:color w:val="444444"/>
          <w:spacing w:val="-18"/>
          <w:w w:val="48"/>
          <w:position w:val="1"/>
        </w:rPr>
        <w:t>:</w:t>
      </w:r>
      <w:r>
        <w:rPr>
          <w:rFonts w:ascii="Arial" w:hAnsi="Arial" w:cs="Arial" w:eastAsia="Arial"/>
          <w:sz w:val="33"/>
          <w:szCs w:val="33"/>
          <w:color w:val="444444"/>
          <w:spacing w:val="0"/>
          <w:w w:val="41"/>
          <w:position w:val="1"/>
        </w:rPr>
        <w:t>..</w:t>
      </w:r>
      <w:r>
        <w:rPr>
          <w:rFonts w:ascii="Arial" w:hAnsi="Arial" w:cs="Arial" w:eastAsia="Arial"/>
          <w:sz w:val="33"/>
          <w:szCs w:val="33"/>
          <w:color w:val="444444"/>
          <w:spacing w:val="-5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54"/>
          <w:szCs w:val="54"/>
          <w:color w:val="595959"/>
          <w:spacing w:val="-76"/>
          <w:w w:val="90"/>
          <w:position w:val="1"/>
        </w:rPr>
        <w:t>,</w:t>
      </w:r>
      <w:r>
        <w:rPr>
          <w:rFonts w:ascii="Times New Roman" w:hAnsi="Times New Roman" w:cs="Times New Roman" w:eastAsia="Times New Roman"/>
          <w:sz w:val="54"/>
          <w:szCs w:val="54"/>
          <w:color w:val="878787"/>
          <w:spacing w:val="0"/>
          <w:w w:val="31"/>
          <w:position w:val="1"/>
        </w:rPr>
        <w:t>.</w:t>
      </w:r>
      <w:r>
        <w:rPr>
          <w:rFonts w:ascii="Times New Roman" w:hAnsi="Times New Roman" w:cs="Times New Roman" w:eastAsia="Times New Roman"/>
          <w:sz w:val="54"/>
          <w:szCs w:val="54"/>
          <w:color w:val="878787"/>
          <w:spacing w:val="-18"/>
          <w:w w:val="31"/>
          <w:position w:val="1"/>
        </w:rPr>
        <w:t>-</w:t>
      </w:r>
      <w:r>
        <w:rPr>
          <w:rFonts w:ascii="Times New Roman" w:hAnsi="Times New Roman" w:cs="Times New Roman" w:eastAsia="Times New Roman"/>
          <w:sz w:val="54"/>
          <w:szCs w:val="54"/>
          <w:color w:val="A7A7A7"/>
          <w:spacing w:val="0"/>
          <w:w w:val="79"/>
          <w:position w:val="1"/>
        </w:rPr>
        <w:t>.r</w:t>
      </w:r>
      <w:r>
        <w:rPr>
          <w:rFonts w:ascii="Times New Roman" w:hAnsi="Times New Roman" w:cs="Times New Roman" w:eastAsia="Times New Roman"/>
          <w:sz w:val="54"/>
          <w:szCs w:val="5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60"/>
          <w:cols w:num="4" w:equalWidth="0">
            <w:col w:w="661" w:space="2525"/>
            <w:col w:w="1210" w:space="373"/>
            <w:col w:w="1599" w:space="1727"/>
            <w:col w:w="3265"/>
          </w:cols>
        </w:sectPr>
      </w:pPr>
      <w:rPr/>
    </w:p>
    <w:p>
      <w:pPr>
        <w:spacing w:before="0" w:after="0" w:line="233" w:lineRule="exact"/>
        <w:ind w:left="2475" w:right="-20"/>
        <w:jc w:val="left"/>
        <w:tabs>
          <w:tab w:pos="5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8.960665pt;margin-top:30.538309pt;width:559.162971pt;height:781.789153pt;mso-position-horizontal-relative:page;mso-position-vertical-relative:page;z-index:-16833" coordorigin="379,611" coordsize="11183,15636">
            <v:group style="position:absolute;left:386;top:646;width:11127;height:2" coordorigin="386,646" coordsize="11127,2">
              <v:shape style="position:absolute;left:386;top:646;width:11127;height:2" coordorigin="386,646" coordsize="11127,0" path="m386,646l11513,646e" filled="f" stroked="t" strokeweight=".706609pt" strokecolor="#5B5B5B">
                <v:path arrowok="t"/>
              </v:shape>
            </v:group>
            <v:group style="position:absolute;left:405;top:618;width:2;height:15104" coordorigin="405,618" coordsize="2,15104">
              <v:shape style="position:absolute;left:405;top:618;width:2;height:15104" coordorigin="405,618" coordsize="0,15104" path="m405,15721l405,618e" filled="f" stroked="t" strokeweight=".706609pt" strokecolor="#575757">
                <v:path arrowok="t"/>
              </v:shape>
            </v:group>
            <v:group style="position:absolute;left:853;top:642;width:316;height:2" coordorigin="853,642" coordsize="316,2">
              <v:shape style="position:absolute;left:853;top:642;width:316;height:2" coordorigin="853,642" coordsize="316,0" path="m853,642l1168,642e" filled="f" stroked="t" strokeweight=".471072pt" strokecolor="#545454">
                <v:path arrowok="t"/>
              </v:shape>
            </v:group>
            <v:group style="position:absolute;left:1748;top:646;width:278;height:2" coordorigin="1748,646" coordsize="278,2">
              <v:shape style="position:absolute;left:1748;top:646;width:278;height:2" coordorigin="1748,646" coordsize="278,0" path="m1748,646l2026,646e" filled="f" stroked="t" strokeweight=".706609pt" strokecolor="#7C7C7C">
                <v:path arrowok="t"/>
              </v:shape>
            </v:group>
            <v:group style="position:absolute;left:2412;top:637;width:2;height:1521" coordorigin="2412,637" coordsize="2,1521">
              <v:shape style="position:absolute;left:2412;top:637;width:2;height:1521" coordorigin="2412,637" coordsize="0,1521" path="m2412,2158l2412,637e" filled="f" stroked="t" strokeweight=".706609pt" strokecolor="#545454">
                <v:path arrowok="t"/>
              </v:shape>
            </v:group>
            <v:group style="position:absolute;left:2765;top:649;width:721;height:2" coordorigin="2765,649" coordsize="721,2">
              <v:shape style="position:absolute;left:2765;top:649;width:721;height:2" coordorigin="2765,649" coordsize="721,0" path="m2765,649l3486,649e" filled="f" stroked="t" strokeweight=".706609pt" strokecolor="#606060">
                <v:path arrowok="t"/>
              </v:shape>
            </v:group>
            <v:group style="position:absolute;left:3773;top:651;width:132;height:2" coordorigin="3773,651" coordsize="132,2">
              <v:shape style="position:absolute;left:3773;top:651;width:132;height:2" coordorigin="3773,651" coordsize="132,0" path="m3773,651l3905,651e" filled="f" stroked="t" strokeweight=".471072pt" strokecolor="#2F2F2F">
                <v:path arrowok="t"/>
              </v:shape>
            </v:group>
            <v:group style="position:absolute;left:7693;top:656;width:3820;height:2" coordorigin="7693,656" coordsize="3820,2">
              <v:shape style="position:absolute;left:7693;top:656;width:3820;height:2" coordorigin="7693,656" coordsize="3820,0" path="m7693,656l11513,656e" filled="f" stroked="t" strokeweight=".706609pt" strokecolor="#5B5B5B">
                <v:path arrowok="t"/>
              </v:shape>
            </v:group>
            <v:group style="position:absolute;left:9108;top:646;width:2;height:1516" coordorigin="9108,646" coordsize="2,1516">
              <v:shape style="position:absolute;left:9108;top:646;width:2;height:1516" coordorigin="9108,646" coordsize="0,1516" path="m9108,2162l9108,646e" filled="f" stroked="t" strokeweight=".706609pt" strokecolor="#545454">
                <v:path arrowok="t"/>
              </v:shape>
            </v:group>
            <v:group style="position:absolute;left:11518;top:646;width:2;height:6858" coordorigin="11518,646" coordsize="2,6858">
              <v:shape style="position:absolute;left:11518;top:646;width:2;height:6858" coordorigin="11518,646" coordsize="0,6858" path="m11518,7504l11518,646e" filled="f" stroked="t" strokeweight=".706609pt" strokecolor="#606060">
                <v:path arrowok="t"/>
              </v:shape>
            </v:group>
            <v:group style="position:absolute;left:396;top:1126;width:2;height:238" coordorigin="396,1126" coordsize="2,238">
              <v:shape style="position:absolute;left:396;top:1126;width:2;height:238" coordorigin="396,1126" coordsize="0,238" path="m396,1364l396,1126e" filled="f" stroked="t" strokeweight=".471072pt" strokecolor="#606060">
                <v:path arrowok="t"/>
              </v:shape>
            </v:group>
            <v:group style="position:absolute;left:396;top:1373;width:2;height:356" coordorigin="396,1373" coordsize="2,356">
              <v:shape style="position:absolute;left:396;top:1373;width:2;height:356" coordorigin="396,1373" coordsize="0,356" path="m396,1730l396,1373e" filled="f" stroked="t" strokeweight=".942145pt" strokecolor="#8C8C8C">
                <v:path arrowok="t"/>
              </v:shape>
            </v:group>
            <v:group style="position:absolute;left:396;top:2148;width:3434;height:2" coordorigin="396,2148" coordsize="3434,2">
              <v:shape style="position:absolute;left:396;top:2148;width:3434;height:2" coordorigin="396,2148" coordsize="3434,0" path="m396,2148l3830,2148e" filled="f" stroked="t" strokeweight=".706609pt" strokecolor="#545454">
                <v:path arrowok="t"/>
              </v:shape>
            </v:group>
            <v:group style="position:absolute;left:3773;top:2153;width:132;height:2" coordorigin="3773,2153" coordsize="132,2">
              <v:shape style="position:absolute;left:3773;top:2153;width:132;height:2" coordorigin="3773,2153" coordsize="132,0" path="m3773,2153l3905,2153e" filled="f" stroked="t" strokeweight=".471072pt" strokecolor="#444444">
                <v:path arrowok="t"/>
              </v:shape>
            </v:group>
            <v:group style="position:absolute;left:3849;top:2155;width:7674;height:2" coordorigin="3849,2155" coordsize="7674,2">
              <v:shape style="position:absolute;left:3849;top:2155;width:7674;height:2" coordorigin="3849,2155" coordsize="7674,0" path="m3849,2155l11522,2155e" filled="f" stroked="t" strokeweight=".706609pt" strokecolor="#575757">
                <v:path arrowok="t"/>
              </v:shape>
            </v:group>
            <v:group style="position:absolute;left:396;top:2391;width:11131;height:2" coordorigin="396,2391" coordsize="11131,2">
              <v:shape style="position:absolute;left:396;top:2391;width:11131;height:2" coordorigin="396,2391" coordsize="11131,0" path="m396,2391l11527,2391e" filled="f" stroked="t" strokeweight=".706609pt" strokecolor="#5B5B5B">
                <v:path arrowok="t"/>
              </v:shape>
            </v:group>
            <v:group style="position:absolute;left:391;top:2626;width:5290;height:2" coordorigin="391,2626" coordsize="5290,2">
              <v:shape style="position:absolute;left:391;top:2626;width:5290;height:2" coordorigin="391,2626" coordsize="5290,0" path="m391,2626l5681,2626e" filled="f" stroked="t" strokeweight=".706609pt" strokecolor="#545454">
                <v:path arrowok="t"/>
              </v:shape>
            </v:group>
            <v:group style="position:absolute;left:5469;top:2628;width:2850;height:2" coordorigin="5469,2628" coordsize="2850,2">
              <v:shape style="position:absolute;left:5469;top:2628;width:2850;height:2" coordorigin="5469,2628" coordsize="2850,0" path="m5469,2628l8319,2628e" filled="f" stroked="t" strokeweight=".471072pt" strokecolor="#545454">
                <v:path arrowok="t"/>
              </v:shape>
            </v:group>
            <v:group style="position:absolute;left:7989;top:2628;width:3533;height:2" coordorigin="7989,2628" coordsize="3533,2">
              <v:shape style="position:absolute;left:7989;top:2628;width:3533;height:2" coordorigin="7989,2628" coordsize="3533,0" path="m7989,2628l11522,2628e" filled="f" stroked="t" strokeweight=".706609pt" strokecolor="#5B5B5B">
                <v:path arrowok="t"/>
              </v:shape>
            </v:group>
            <v:group style="position:absolute;left:396;top:2866;width:8969;height:2" coordorigin="396,2866" coordsize="8969,2">
              <v:shape style="position:absolute;left:396;top:2866;width:8969;height:2" coordorigin="396,2866" coordsize="8969,0" path="m396,2866l9365,2866e" filled="f" stroked="t" strokeweight=".706609pt" strokecolor="#6B6B6B">
                <v:path arrowok="t"/>
              </v:shape>
            </v:group>
            <v:group style="position:absolute;left:5469;top:2868;width:462;height:2" coordorigin="5469,2868" coordsize="462,2">
              <v:shape style="position:absolute;left:5469;top:2868;width:462;height:2" coordorigin="5469,2868" coordsize="462,0" path="m5469,2868l5931,2868e" filled="f" stroked="t" strokeweight=".471072pt" strokecolor="#606060">
                <v:path arrowok="t"/>
              </v:shape>
            </v:group>
            <v:group style="position:absolute;left:6392;top:2868;width:372;height:2" coordorigin="6392,2868" coordsize="372,2">
              <v:shape style="position:absolute;left:6392;top:2868;width:372;height:2" coordorigin="6392,2868" coordsize="372,0" path="m6392,2868l6765,2868e" filled="f" stroked="t" strokeweight=".471072pt" strokecolor="#676767">
                <v:path arrowok="t"/>
              </v:shape>
            </v:group>
            <v:group style="position:absolute;left:6925;top:2868;width:476;height:2" coordorigin="6925,2868" coordsize="476,2">
              <v:shape style="position:absolute;left:6925;top:2868;width:476;height:2" coordorigin="6925,2868" coordsize="476,0" path="m6925,2868l7401,2868e" filled="f" stroked="t" strokeweight=".471072pt" strokecolor="#6B6B6B">
                <v:path arrowok="t"/>
              </v:shape>
            </v:group>
            <v:group style="position:absolute;left:9308;top:2868;width:2219;height:2" coordorigin="9308,2868" coordsize="2219,2">
              <v:shape style="position:absolute;left:9308;top:2868;width:2219;height:2" coordorigin="9308,2868" coordsize="2219,0" path="m9308,2868l11527,2868e" filled="f" stroked="t" strokeweight=".471072pt" strokecolor="#6B6B6B">
                <v:path arrowok="t"/>
              </v:shape>
            </v:group>
            <v:group style="position:absolute;left:11518;top:2581;width:2;height:314" coordorigin="11518,2581" coordsize="2,314">
              <v:shape style="position:absolute;left:11518;top:2581;width:2;height:314" coordorigin="11518,2581" coordsize="0,314" path="m11518,2894l11518,2581e" filled="f" stroked="t" strokeweight=".471072pt" strokecolor="#444444">
                <v:path arrowok="t"/>
              </v:shape>
            </v:group>
            <v:group style="position:absolute;left:396;top:3099;width:1409;height:2" coordorigin="396,3099" coordsize="1409,2">
              <v:shape style="position:absolute;left:396;top:3099;width:1409;height:2" coordorigin="396,3099" coordsize="1409,0" path="m396,3099l1804,3099e" filled="f" stroked="t" strokeweight=".706609pt" strokecolor="#6B6B6B">
                <v:path arrowok="t"/>
              </v:shape>
            </v:group>
            <v:group style="position:absolute;left:1748;top:3103;width:3778;height:2" coordorigin="1748,3103" coordsize="3778,2">
              <v:shape style="position:absolute;left:1748;top:3103;width:3778;height:2" coordorigin="1748,3103" coordsize="3778,0" path="m1748,3103l5526,3103e" filled="f" stroked="t" strokeweight=".471072pt" strokecolor="#676767">
                <v:path arrowok="t"/>
              </v:shape>
            </v:group>
            <v:group style="position:absolute;left:5234;top:3106;width:6294;height:2" coordorigin="5234,3106" coordsize="6294,2">
              <v:shape style="position:absolute;left:5234;top:3106;width:6294;height:2" coordorigin="5234,3106" coordsize="6294,0" path="m5234,3106l11527,3106e" filled="f" stroked="t" strokeweight=".706609pt" strokecolor="#707070">
                <v:path arrowok="t"/>
              </v:shape>
            </v:group>
            <v:group style="position:absolute;left:11520;top:646;width:2;height:4225" coordorigin="11520,646" coordsize="2,4225">
              <v:shape style="position:absolute;left:11520;top:646;width:2;height:4225" coordorigin="11520,646" coordsize="0,4225" path="m11520,4871l11520,646e" filled="f" stroked="t" strokeweight=".706609pt" strokecolor="#606060">
                <v:path arrowok="t"/>
              </v:shape>
            </v:group>
            <v:group style="position:absolute;left:391;top:3343;width:6374;height:2" coordorigin="391,3343" coordsize="6374,2">
              <v:shape style="position:absolute;left:391;top:3343;width:6374;height:2" coordorigin="391,3343" coordsize="6374,0" path="m391,3343l6765,3343e" filled="f" stroked="t" strokeweight=".706609pt" strokecolor="#575757">
                <v:path arrowok="t"/>
              </v:shape>
            </v:group>
            <v:group style="position:absolute;left:6708;top:3346;width:273;height:2" coordorigin="6708,3346" coordsize="273,2">
              <v:shape style="position:absolute;left:6708;top:3346;width:273;height:2" coordorigin="6708,3346" coordsize="273,0" path="m6708,3346l6981,3346e" filled="f" stroked="t" strokeweight=".471072pt" strokecolor="#484848">
                <v:path arrowok="t"/>
              </v:shape>
            </v:group>
            <v:group style="position:absolute;left:6925;top:3348;width:4598;height:2" coordorigin="6925,3348" coordsize="4598,2">
              <v:shape style="position:absolute;left:6925;top:3348;width:4598;height:2" coordorigin="6925,3348" coordsize="4598,0" path="m6925,3348l11522,3348e" filled="f" stroked="t" strokeweight=".706609pt" strokecolor="#606060">
                <v:path arrowok="t"/>
              </v:shape>
            </v:group>
            <v:group style="position:absolute;left:3891;top:3294;width:2;height:532" coordorigin="3891,3294" coordsize="2,532">
              <v:shape style="position:absolute;left:3891;top:3294;width:2;height:532" coordorigin="3891,3294" coordsize="0,532" path="m3891,3826l3891,3294e" filled="f" stroked="t" strokeweight=".706609pt" strokecolor="#545454">
                <v:path arrowok="t"/>
              </v:shape>
            </v:group>
            <v:group style="position:absolute;left:6962;top:3341;width:2;height:998" coordorigin="6962,3341" coordsize="2,998">
              <v:shape style="position:absolute;left:6962;top:3341;width:2;height:998" coordorigin="6962,3341" coordsize="0,998" path="m6962,4339l6962,3341e" filled="f" stroked="t" strokeweight=".706609pt" strokecolor="#5B5B5B">
                <v:path arrowok="t"/>
              </v:shape>
            </v:group>
            <v:group style="position:absolute;left:6948;top:3797;width:1343;height:2" coordorigin="6948,3797" coordsize="1343,2">
              <v:shape style="position:absolute;left:6948;top:3797;width:1343;height:2" coordorigin="6948,3797" coordsize="1343,0" path="m6948,3797l8291,3797e" filled="f" stroked="t" strokeweight=".235536pt" strokecolor="#383838">
                <v:path arrowok="t"/>
              </v:shape>
            </v:group>
            <v:group style="position:absolute;left:8291;top:3797;width:1602;height:2" coordorigin="8291,3797" coordsize="1602,2">
              <v:shape style="position:absolute;left:8291;top:3797;width:1602;height:2" coordorigin="8291,3797" coordsize="1602,0" path="m8291,3797l9893,3797e" filled="f" stroked="t" strokeweight=".235536pt" strokecolor="#000000">
                <v:path arrowok="t"/>
              </v:shape>
            </v:group>
            <v:group style="position:absolute;left:9893;top:3797;width:1630;height:2" coordorigin="9893,3797" coordsize="1630,2">
              <v:shape style="position:absolute;left:9893;top:3797;width:1630;height:2" coordorigin="9893,3797" coordsize="1630,0" path="m9893,3797l11522,3797e" filled="f" stroked="t" strokeweight=".235536pt" strokecolor="#707070">
                <v:path arrowok="t"/>
              </v:shape>
            </v:group>
            <v:group style="position:absolute;left:3891;top:3336;width:2;height:998" coordorigin="3891,3336" coordsize="2,998">
              <v:shape style="position:absolute;left:3891;top:3336;width:2;height:998" coordorigin="3891,3336" coordsize="0,998" path="m3891,4334l3891,3336e" filled="f" stroked="t" strokeweight=".706609pt" strokecolor="#4F4F4F">
                <v:path arrowok="t"/>
              </v:shape>
            </v:group>
            <v:group style="position:absolute;left:3886;top:4021;width:1955;height:2" coordorigin="3886,4021" coordsize="1955,2">
              <v:shape style="position:absolute;left:3886;top:4021;width:1955;height:2" coordorigin="3886,4021" coordsize="1955,0" path="m3886,4021l5841,4021e" filled="f" stroked="t" strokeweight=".706609pt" strokecolor="#575757">
                <v:path arrowok="t"/>
              </v:shape>
            </v:group>
            <v:group style="position:absolute;left:396;top:4327;width:3434;height:2" coordorigin="396,4327" coordsize="3434,2">
              <v:shape style="position:absolute;left:396;top:4327;width:3434;height:2" coordorigin="396,4327" coordsize="3434,0" path="m396,4327l3830,4327e" filled="f" stroked="t" strokeweight=".706609pt" strokecolor="#575757">
                <v:path arrowok="t"/>
              </v:shape>
            </v:group>
            <v:group style="position:absolute;left:3773;top:4330;width:141;height:2" coordorigin="3773,4330" coordsize="141,2">
              <v:shape style="position:absolute;left:3773;top:4330;width:141;height:2" coordorigin="3773,4330" coordsize="141,0" path="m3773,4330l3915,4330e" filled="f" stroked="t" strokeweight=".471072pt" strokecolor="#2B2B2B">
                <v:path arrowok="t"/>
              </v:shape>
            </v:group>
            <v:group style="position:absolute;left:3882;top:4325;width:1941;height:2" coordorigin="3882,4325" coordsize="1941,2">
              <v:shape style="position:absolute;left:3882;top:4325;width:1941;height:2" coordorigin="3882,4325" coordsize="1941,0" path="m3882,4325l5822,4325e" filled="f" stroked="t" strokeweight="1.177681pt" strokecolor="#3B3B3B">
                <v:path arrowok="t"/>
              </v:shape>
            </v:group>
            <v:group style="position:absolute;left:5469;top:4330;width:6058;height:2" coordorigin="5469,4330" coordsize="6058,2">
              <v:shape style="position:absolute;left:5469;top:4330;width:6058;height:2" coordorigin="5469,4330" coordsize="6058,0" path="m5469,4330l11527,4330e" filled="f" stroked="t" strokeweight=".706609pt" strokecolor="#5B5B5B">
                <v:path arrowok="t"/>
              </v:shape>
            </v:group>
            <v:group style="position:absolute;left:396;top:4603;width:3434;height:2" coordorigin="396,4603" coordsize="3434,2">
              <v:shape style="position:absolute;left:396;top:4603;width:3434;height:2" coordorigin="396,4603" coordsize="3434,0" path="m396,4603l3830,4603e" filled="f" stroked="t" strokeweight=".706609pt" strokecolor="#575757">
                <v:path arrowok="t"/>
              </v:shape>
            </v:group>
            <v:group style="position:absolute;left:2421;top:4315;width:2;height:8507" coordorigin="2421,4315" coordsize="2,8507">
              <v:shape style="position:absolute;left:2421;top:4315;width:2;height:8507" coordorigin="2421,4315" coordsize="0,8507" path="m2421,12822l2421,4315e" filled="f" stroked="t" strokeweight=".706609pt" strokecolor="#545454">
                <v:path arrowok="t"/>
              </v:shape>
            </v:group>
            <v:group style="position:absolute;left:3773;top:4605;width:132;height:2" coordorigin="3773,4605" coordsize="132,2">
              <v:shape style="position:absolute;left:3773;top:4605;width:132;height:2" coordorigin="3773,4605" coordsize="132,0" path="m3773,4605l3905,4605e" filled="f" stroked="t" strokeweight=".471072pt" strokecolor="#343434">
                <v:path arrowok="t"/>
              </v:shape>
            </v:group>
            <v:group style="position:absolute;left:3849;top:4608;width:7678;height:2" coordorigin="3849,4608" coordsize="7678,2">
              <v:shape style="position:absolute;left:3849;top:4608;width:7678;height:2" coordorigin="3849,4608" coordsize="7678,0" path="m3849,4608l11527,4608e" filled="f" stroked="t" strokeweight=".706609pt" strokecolor="#5B5B5B">
                <v:path arrowok="t"/>
              </v:shape>
            </v:group>
            <v:group style="position:absolute;left:2412;top:4845;width:3114;height:2" coordorigin="2412,4845" coordsize="3114,2">
              <v:shape style="position:absolute;left:2412;top:4845;width:3114;height:2" coordorigin="2412,4845" coordsize="3114,0" path="m2412,4845l5526,4845e" filled="f" stroked="t" strokeweight=".706609pt" strokecolor="#575757">
                <v:path arrowok="t"/>
              </v:shape>
            </v:group>
            <v:group style="position:absolute;left:5469;top:4845;width:462;height:2" coordorigin="5469,4845" coordsize="462,2">
              <v:shape style="position:absolute;left:5469;top:4845;width:462;height:2" coordorigin="5469,4845" coordsize="462,0" path="m5469,4845l5931,4845e" filled="f" stroked="t" strokeweight=".471072pt" strokecolor="#444444">
                <v:path arrowok="t"/>
              </v:shape>
            </v:group>
            <v:group style="position:absolute;left:5874;top:4845;width:344;height:2" coordorigin="5874,4845" coordsize="344,2">
              <v:shape style="position:absolute;left:5874;top:4845;width:344;height:2" coordorigin="5874,4845" coordsize="344,0" path="m5874,4845l6218,4845e" filled="f" stroked="t" strokeweight=".942145pt" strokecolor="#606060">
                <v:path arrowok="t"/>
              </v:shape>
            </v:group>
            <v:group style="position:absolute;left:6162;top:4848;width:287;height:2" coordorigin="6162,4848" coordsize="287,2">
              <v:shape style="position:absolute;left:6162;top:4848;width:287;height:2" coordorigin="6162,4848" coordsize="287,0" path="m6162,4848l6449,4848e" filled="f" stroked="t" strokeweight=".471072pt" strokecolor="#3F3F3F">
                <v:path arrowok="t"/>
              </v:shape>
            </v:group>
            <v:group style="position:absolute;left:6374;top:4845;width:5154;height:2" coordorigin="6374,4845" coordsize="5154,2">
              <v:shape style="position:absolute;left:6374;top:4845;width:5154;height:2" coordorigin="6374,4845" coordsize="5154,0" path="m6374,4845l11527,4845e" filled="f" stroked="t" strokeweight=".706609pt" strokecolor="#5B5B5B">
                <v:path arrowok="t"/>
              </v:shape>
            </v:group>
            <v:group style="position:absolute;left:4857;top:4829;width:2;height:261" coordorigin="4857,4829" coordsize="2,261">
              <v:shape style="position:absolute;left:4857;top:4829;width:2;height:261" coordorigin="4857,4829" coordsize="0,261" path="m4857,5090l4857,4829e" filled="f" stroked="t" strokeweight=".235536pt" strokecolor="#232323">
                <v:path arrowok="t"/>
              </v:shape>
            </v:group>
            <v:group style="position:absolute;left:7721;top:4829;width:2;height:261" coordorigin="7721,4829" coordsize="2,261">
              <v:shape style="position:absolute;left:7721;top:4829;width:2;height:261" coordorigin="7721,4829" coordsize="0,261" path="m7721,5090l7721,4829e" filled="f" stroked="t" strokeweight=".235536pt" strokecolor="#4B4B4B">
                <v:path arrowok="t"/>
              </v:shape>
            </v:group>
            <v:group style="position:absolute;left:4857;top:5090;width:2;height:732" coordorigin="4857,5090" coordsize="2,732">
              <v:shape style="position:absolute;left:4857;top:5090;width:2;height:732" coordorigin="4857,5090" coordsize="0,732" path="m4857,5822l4857,5090e" filled="f" stroked="t" strokeweight=".235536pt" strokecolor="#000000">
                <v:path arrowok="t"/>
              </v:shape>
            </v:group>
            <v:group style="position:absolute;left:4942;top:5328;width:1507;height:2" coordorigin="4942,5328" coordsize="1507,2">
              <v:shape style="position:absolute;left:4942;top:5328;width:1507;height:2" coordorigin="4942,5328" coordsize="1507,0" path="m4942,5328l6449,5328e" filled="f" stroked="t" strokeweight=".706609pt" strokecolor="#575757">
                <v:path arrowok="t"/>
              </v:shape>
            </v:group>
            <v:group style="position:absolute;left:6392;top:5328;width:372;height:2" coordorigin="6392,5328" coordsize="372,2">
              <v:shape style="position:absolute;left:6392;top:5328;width:372;height:2" coordorigin="6392,5328" coordsize="372,0" path="m6392,5328l6765,5328e" filled="f" stroked="t" strokeweight=".471072pt" strokecolor="#444444">
                <v:path arrowok="t"/>
              </v:shape>
            </v:group>
            <v:group style="position:absolute;left:6708;top:5328;width:2417;height:2" coordorigin="6708,5328" coordsize="2417,2">
              <v:shape style="position:absolute;left:6708;top:5328;width:2417;height:2" coordorigin="6708,5328" coordsize="2417,0" path="m6708,5328l9125,5328e" filled="f" stroked="t" strokeweight=".706609pt" strokecolor="#575757">
                <v:path arrowok="t"/>
              </v:shape>
            </v:group>
            <v:group style="position:absolute;left:7721;top:5090;width:2;height:233" coordorigin="7721,5090" coordsize="2,233">
              <v:shape style="position:absolute;left:7721;top:5090;width:2;height:233" coordorigin="7721,5090" coordsize="0,233" path="m7721,5323l7721,5090e" filled="f" stroked="t" strokeweight=".235536pt" strokecolor="#777777">
                <v:path arrowok="t"/>
              </v:shape>
            </v:group>
            <v:group style="position:absolute;left:9068;top:5328;width:297;height:2" coordorigin="9068,5328" coordsize="297,2">
              <v:shape style="position:absolute;left:9068;top:5328;width:297;height:2" coordorigin="9068,5328" coordsize="297,0" path="m9068,5328l9365,5328e" filled="f" stroked="t" strokeweight=".471072pt" strokecolor="#3F3F3F">
                <v:path arrowok="t"/>
              </v:shape>
            </v:group>
            <v:group style="position:absolute;left:9308;top:5328;width:2219;height:2" coordorigin="9308,5328" coordsize="2219,2">
              <v:shape style="position:absolute;left:9308;top:5328;width:2219;height:2" coordorigin="9308,5328" coordsize="2219,0" path="m9308,5328l11527,5328e" filled="f" stroked="t" strokeweight=".706609pt" strokecolor="#5B5B5B">
                <v:path arrowok="t"/>
              </v:shape>
            </v:group>
            <v:group style="position:absolute;left:4937;top:5565;width:6595;height:2" coordorigin="4937,5565" coordsize="6595,2">
              <v:shape style="position:absolute;left:4937;top:5565;width:6595;height:2" coordorigin="4937,5565" coordsize="6595,0" path="m4937,5565l11532,5565e" filled="f" stroked="t" strokeweight=".706609pt" strokecolor="#575757">
                <v:path arrowok="t"/>
              </v:shape>
            </v:group>
            <v:group style="position:absolute;left:2417;top:5527;width:2;height:323" coordorigin="2417,5527" coordsize="2,323">
              <v:shape style="position:absolute;left:2417;top:5527;width:2;height:323" coordorigin="2417,5527" coordsize="0,323" path="m2417,5850l2417,5527e" filled="f" stroked="t" strokeweight=".471072pt" strokecolor="#3B3B3B">
                <v:path arrowok="t"/>
              </v:shape>
            </v:group>
            <v:group style="position:absolute;left:4937;top:5805;width:6590;height:2" coordorigin="4937,5805" coordsize="6590,2">
              <v:shape style="position:absolute;left:4937;top:5805;width:6590;height:2" coordorigin="4937,5805" coordsize="6590,0" path="m4937,5805l11527,5805e" filled="f" stroked="t" strokeweight=".706609pt" strokecolor="#5B5B5B">
                <v:path arrowok="t"/>
              </v:shape>
            </v:group>
            <v:group style="position:absolute;left:2407;top:6040;width:1079;height:2" coordorigin="2407,6040" coordsize="1079,2">
              <v:shape style="position:absolute;left:2407;top:6040;width:1079;height:2" coordorigin="2407,6040" coordsize="1079,0" path="m2407,6040l3486,6040e" filled="f" stroked="t" strokeweight=".706609pt" strokecolor="#5B5B5B">
                <v:path arrowok="t"/>
              </v:shape>
            </v:group>
            <v:group style="position:absolute;left:3429;top:6043;width:400;height:2" coordorigin="3429,6043" coordsize="400,2">
              <v:shape style="position:absolute;left:3429;top:6043;width:400;height:2" coordorigin="3429,6043" coordsize="400,0" path="m3429,6043l3830,6043e" filled="f" stroked="t" strokeweight=".471072pt" strokecolor="#484848">
                <v:path arrowok="t"/>
              </v:shape>
            </v:group>
            <v:group style="position:absolute;left:3773;top:6043;width:7759;height:2" coordorigin="3773,6043" coordsize="7759,2">
              <v:shape style="position:absolute;left:3773;top:6043;width:7759;height:2" coordorigin="3773,6043" coordsize="7759,0" path="m3773,6043l11532,6043e" filled="f" stroked="t" strokeweight=".706609pt" strokecolor="#5B5B5B">
                <v:path arrowok="t"/>
              </v:shape>
            </v:group>
            <v:group style="position:absolute;left:4857;top:5822;width:2;height:219" coordorigin="4857,5822" coordsize="2,219">
              <v:shape style="position:absolute;left:4857;top:5822;width:2;height:219" coordorigin="4857,5822" coordsize="0,219" path="m4857,6040l4857,5822e" filled="f" stroked="t" strokeweight=".235536pt" strokecolor="#282828">
                <v:path arrowok="t"/>
              </v:shape>
            </v:group>
            <v:group style="position:absolute;left:11522;top:5789;width:2;height:280" coordorigin="11522,5789" coordsize="2,280">
              <v:shape style="position:absolute;left:11522;top:5789;width:2;height:280" coordorigin="11522,5789" coordsize="0,280" path="m11522,6069l11522,5789e" filled="f" stroked="t" strokeweight=".471072pt" strokecolor="#444444">
                <v:path arrowok="t"/>
              </v:shape>
            </v:group>
            <v:group style="position:absolute;left:824;top:6278;width:3005;height:2" coordorigin="824,6278" coordsize="3005,2">
              <v:shape style="position:absolute;left:824;top:6278;width:3005;height:2" coordorigin="824,6278" coordsize="3005,0" path="m824,6278l3830,6278e" filled="f" stroked="t" strokeweight=".706609pt" strokecolor="#575757">
                <v:path arrowok="t"/>
              </v:shape>
            </v:group>
            <v:group style="position:absolute;left:3773;top:6278;width:132;height:2" coordorigin="3773,6278" coordsize="132,2">
              <v:shape style="position:absolute;left:3773;top:6278;width:132;height:2" coordorigin="3773,6278" coordsize="132,0" path="m3773,6278l3905,6278e" filled="f" stroked="t" strokeweight=".471072pt" strokecolor="#2F2F2F">
                <v:path arrowok="t"/>
              </v:shape>
            </v:group>
            <v:group style="position:absolute;left:3849;top:6278;width:5276;height:2" coordorigin="3849,6278" coordsize="5276,2">
              <v:shape style="position:absolute;left:3849;top:6278;width:5276;height:2" coordorigin="3849,6278" coordsize="5276,0" path="m3849,6278l9125,6278e" filled="f" stroked="t" strokeweight=".706609pt" strokecolor="#5B5B5B">
                <v:path arrowok="t"/>
              </v:shape>
            </v:group>
            <v:group style="position:absolute;left:4857;top:6026;width:2;height:271" coordorigin="4857,6026" coordsize="2,271">
              <v:shape style="position:absolute;left:4857;top:6026;width:2;height:271" coordorigin="4857,6026" coordsize="0,271" path="m4857,6297l4857,6026e" filled="f" stroked="t" strokeweight=".235536pt" strokecolor="#545454">
                <v:path arrowok="t"/>
              </v:shape>
            </v:group>
            <v:group style="position:absolute;left:9068;top:6278;width:297;height:2" coordorigin="9068,6278" coordsize="297,2">
              <v:shape style="position:absolute;left:9068;top:6278;width:297;height:2" coordorigin="9068,6278" coordsize="297,0" path="m9068,6278l9365,6278e" filled="f" stroked="t" strokeweight=".471072pt" strokecolor="#484848">
                <v:path arrowok="t"/>
              </v:shape>
            </v:group>
            <v:group style="position:absolute;left:9308;top:6278;width:2223;height:2" coordorigin="9308,6278" coordsize="2223,2">
              <v:shape style="position:absolute;left:9308;top:6278;width:2223;height:2" coordorigin="9308,6278" coordsize="2223,0" path="m9308,6278l11532,6278e" filled="f" stroked="t" strokeweight=".706609pt" strokecolor="#606060">
                <v:path arrowok="t"/>
              </v:shape>
            </v:group>
            <v:group style="position:absolute;left:4857;top:6283;width:2;height:699" coordorigin="4857,6283" coordsize="2,699">
              <v:shape style="position:absolute;left:4857;top:6283;width:2;height:699" coordorigin="4857,6283" coordsize="0,699" path="m4857,6982l4857,6283e" filled="f" stroked="t" strokeweight=".235536pt" strokecolor="#343434">
                <v:path arrowok="t"/>
              </v:shape>
            </v:group>
            <v:group style="position:absolute;left:7721;top:6283;width:2;height:461" coordorigin="7721,6283" coordsize="2,461">
              <v:shape style="position:absolute;left:7721;top:6283;width:2;height:461" coordorigin="7721,6283" coordsize="0,461" path="m7721,6744l7721,6283e" filled="f" stroked="t" strokeweight=".235536pt" strokecolor="#545454">
                <v:path arrowok="t"/>
              </v:shape>
            </v:group>
            <v:group style="position:absolute;left:2417;top:6749;width:1069;height:2" coordorigin="2417,6749" coordsize="1069,2">
              <v:shape style="position:absolute;left:2417;top:6749;width:1069;height:2" coordorigin="2417,6749" coordsize="1069,0" path="m2417,6749l3486,6749e" filled="f" stroked="t" strokeweight=".471072pt" strokecolor="#4F4F4F">
                <v:path arrowok="t"/>
              </v:shape>
            </v:group>
            <v:group style="position:absolute;left:3429;top:6751;width:3335;height:2" coordorigin="3429,6751" coordsize="3335,2">
              <v:shape style="position:absolute;left:3429;top:6751;width:3335;height:2" coordorigin="3429,6751" coordsize="3335,0" path="m3429,6751l6765,6751e" filled="f" stroked="t" strokeweight=".706609pt" strokecolor="#606060">
                <v:path arrowok="t"/>
              </v:shape>
            </v:group>
            <v:group style="position:absolute;left:6708;top:6749;width:273;height:2" coordorigin="6708,6749" coordsize="273,2">
              <v:shape style="position:absolute;left:6708;top:6749;width:273;height:2" coordorigin="6708,6749" coordsize="273,0" path="m6708,6749l6981,6749e" filled="f" stroked="t" strokeweight=".471072pt" strokecolor="#444444">
                <v:path arrowok="t"/>
              </v:shape>
            </v:group>
            <v:group style="position:absolute;left:6925;top:6749;width:476;height:2" coordorigin="6925,6749" coordsize="476,2">
              <v:shape style="position:absolute;left:6925;top:6749;width:476;height:2" coordorigin="6925,6749" coordsize="476,0" path="m6925,6749l7401,6749e" filled="f" stroked="t" strokeweight=".942145pt" strokecolor="#6B6B6B">
                <v:path arrowok="t"/>
              </v:shape>
            </v:group>
            <v:group style="position:absolute;left:7344;top:6749;width:410;height:2" coordorigin="7344,6749" coordsize="410,2">
              <v:shape style="position:absolute;left:7344;top:6749;width:410;height:2" coordorigin="7344,6749" coordsize="410,0" path="m7344,6749l7754,6749e" filled="f" stroked="t" strokeweight=".471072pt" strokecolor="#4F4F4F">
                <v:path arrowok="t"/>
              </v:shape>
            </v:group>
            <v:group style="position:absolute;left:7693;top:6749;width:3839;height:2" coordorigin="7693,6749" coordsize="3839,2">
              <v:shape style="position:absolute;left:7693;top:6749;width:3839;height:2" coordorigin="7693,6749" coordsize="3839,0" path="m7693,6749l11532,6749e" filled="f" stroked="t" strokeweight=".706609pt" strokecolor="#606060">
                <v:path arrowok="t"/>
              </v:shape>
            </v:group>
            <v:group style="position:absolute;left:2421;top:6706;width:2;height:594" coordorigin="2421,6706" coordsize="2,594">
              <v:shape style="position:absolute;left:2421;top:6706;width:2;height:594" coordorigin="2421,6706" coordsize="0,594" path="m2421,7300l2421,6706e" filled="f" stroked="t" strokeweight=".706609pt" strokecolor="#5B5B5B">
                <v:path arrowok="t"/>
              </v:shape>
            </v:group>
            <v:group style="position:absolute;left:2412;top:6986;width:2478;height:2" coordorigin="2412,6986" coordsize="2478,2">
              <v:shape style="position:absolute;left:2412;top:6986;width:2478;height:2" coordorigin="2412,6986" coordsize="2478,0" path="m2412,6986l4890,6986e" filled="f" stroked="t" strokeweight=".471072pt" strokecolor="#545454">
                <v:path arrowok="t"/>
              </v:shape>
            </v:group>
            <v:group style="position:absolute;left:4828;top:6989;width:1936;height:2" coordorigin="4828,6989" coordsize="1936,2">
              <v:shape style="position:absolute;left:4828;top:6989;width:1936;height:2" coordorigin="4828,6989" coordsize="1936,0" path="m4828,6989l6765,6989e" filled="f" stroked="t" strokeweight=".706609pt" strokecolor="#5B5B5B">
                <v:path arrowok="t"/>
              </v:shape>
            </v:group>
            <v:group style="position:absolute;left:6708;top:6986;width:273;height:2" coordorigin="6708,6986" coordsize="273,2">
              <v:shape style="position:absolute;left:6708;top:6986;width:273;height:2" coordorigin="6708,6986" coordsize="273,0" path="m6708,6986l6981,6986e" filled="f" stroked="t" strokeweight=".471072pt" strokecolor="#484848">
                <v:path arrowok="t"/>
              </v:shape>
            </v:group>
            <v:group style="position:absolute;left:6925;top:6986;width:476;height:2" coordorigin="6925,6986" coordsize="476,2">
              <v:shape style="position:absolute;left:6925;top:6986;width:476;height:2" coordorigin="6925,6986" coordsize="476,0" path="m6925,6986l7401,6986e" filled="f" stroked="t" strokeweight=".942145pt" strokecolor="#6B6B6B">
                <v:path arrowok="t"/>
              </v:shape>
            </v:group>
            <v:group style="position:absolute;left:7344;top:6986;width:410;height:2" coordorigin="7344,6986" coordsize="410,2">
              <v:shape style="position:absolute;left:7344;top:6986;width:410;height:2" coordorigin="7344,6986" coordsize="410,0" path="m7344,6986l7754,6986e" filled="f" stroked="t" strokeweight=".471072pt" strokecolor="#4F4F4F">
                <v:path arrowok="t"/>
              </v:shape>
            </v:group>
            <v:group style="position:absolute;left:7721;top:6730;width:2;height:252" coordorigin="7721,6730" coordsize="2,252">
              <v:shape style="position:absolute;left:7721;top:6730;width:2;height:252" coordorigin="7721,6730" coordsize="0,252" path="m7721,6982l7721,6730e" filled="f" stroked="t" strokeweight=".235536pt" strokecolor="#676767">
                <v:path arrowok="t"/>
              </v:shape>
            </v:group>
            <v:group style="position:absolute;left:7693;top:6986;width:3839;height:2" coordorigin="7693,6986" coordsize="3839,2">
              <v:shape style="position:absolute;left:7693;top:6986;width:3839;height:2" coordorigin="7693,6986" coordsize="3839,0" path="m7693,6986l11532,6986e" filled="f" stroked="t" strokeweight=".706609pt" strokecolor="#5B5B5B">
                <v:path arrowok="t"/>
              </v:shape>
            </v:group>
            <v:group style="position:absolute;left:11527;top:6701;width:2;height:309" coordorigin="11527,6701" coordsize="2,309">
              <v:shape style="position:absolute;left:11527;top:6701;width:2;height:309" coordorigin="11527,6701" coordsize="0,309" path="m11527,7010l11527,6701e" filled="f" stroked="t" strokeweight=".471072pt" strokecolor="#4B4B4B">
                <v:path arrowok="t"/>
              </v:shape>
            </v:group>
            <v:group style="position:absolute;left:396;top:7226;width:6053;height:2" coordorigin="396,7226" coordsize="6053,2">
              <v:shape style="position:absolute;left:396;top:7226;width:6053;height:2" coordorigin="396,7226" coordsize="6053,0" path="m396,7226l6449,7226e" filled="f" stroked="t" strokeweight=".706609pt" strokecolor="#575757">
                <v:path arrowok="t"/>
              </v:shape>
            </v:group>
            <v:group style="position:absolute;left:6392;top:7229;width:372;height:2" coordorigin="6392,7229" coordsize="372,2">
              <v:shape style="position:absolute;left:6392;top:7229;width:372;height:2" coordorigin="6392,7229" coordsize="372,0" path="m6392,7229l6765,7229e" filled="f" stroked="t" strokeweight=".471072pt" strokecolor="#444444">
                <v:path arrowok="t"/>
              </v:shape>
            </v:group>
            <v:group style="position:absolute;left:6708;top:7229;width:2435;height:2" coordorigin="6708,7229" coordsize="2435,2">
              <v:shape style="position:absolute;left:6708;top:7229;width:2435;height:2" coordorigin="6708,7229" coordsize="2435,0" path="m6708,7229l9144,7229e" filled="f" stroked="t" strokeweight=".706609pt" strokecolor="#5B5B5B">
                <v:path arrowok="t"/>
              </v:shape>
            </v:group>
            <v:group style="position:absolute;left:9068;top:7229;width:297;height:2" coordorigin="9068,7229" coordsize="297,2">
              <v:shape style="position:absolute;left:9068;top:7229;width:297;height:2" coordorigin="9068,7229" coordsize="297,0" path="m9068,7229l9365,7229e" filled="f" stroked="t" strokeweight=".471072pt" strokecolor="#484848">
                <v:path arrowok="t"/>
              </v:shape>
            </v:group>
            <v:group style="position:absolute;left:9308;top:7229;width:2228;height:2" coordorigin="9308,7229" coordsize="2228,2">
              <v:shape style="position:absolute;left:9308;top:7229;width:2228;height:2" coordorigin="9308,7229" coordsize="2228,0" path="m9308,7229l11537,7229e" filled="f" stroked="t" strokeweight=".706609pt" strokecolor="#646464">
                <v:path arrowok="t"/>
              </v:shape>
            </v:group>
            <v:group style="position:absolute;left:396;top:7697;width:5822;height:2" coordorigin="396,7697" coordsize="5822,2">
              <v:shape style="position:absolute;left:396;top:7697;width:5822;height:2" coordorigin="396,7697" coordsize="5822,0" path="m396,7697l6218,7697e" filled="f" stroked="t" strokeweight=".706609pt" strokecolor="#575757">
                <v:path arrowok="t"/>
              </v:shape>
            </v:group>
            <v:group style="position:absolute;left:2421;top:7447;width:2;height:741" coordorigin="2421,7447" coordsize="2,741">
              <v:shape style="position:absolute;left:2421;top:7447;width:2;height:741" coordorigin="2421,7447" coordsize="0,741" path="m2421,8189l2421,7447e" filled="f" stroked="t" strokeweight=".706609pt" strokecolor="#4F4F4F">
                <v:path arrowok="t"/>
              </v:shape>
            </v:group>
            <v:group style="position:absolute;left:6162;top:7699;width:287;height:2" coordorigin="6162,7699" coordsize="287,2">
              <v:shape style="position:absolute;left:6162;top:7699;width:287;height:2" coordorigin="6162,7699" coordsize="287,0" path="m6162,7699l6449,7699e" filled="f" stroked="t" strokeweight=".471072pt" strokecolor="#484848">
                <v:path arrowok="t"/>
              </v:shape>
            </v:group>
            <v:group style="position:absolute;left:6374;top:7697;width:5158;height:2" coordorigin="6374,7697" coordsize="5158,2">
              <v:shape style="position:absolute;left:6374;top:7697;width:5158;height:2" coordorigin="6374,7697" coordsize="5158,0" path="m6374,7697l11532,7697e" filled="f" stroked="t" strokeweight=".706609pt" strokecolor="#606060">
                <v:path arrowok="t"/>
              </v:shape>
            </v:group>
            <v:group style="position:absolute;left:9068;top:7694;width:297;height:2" coordorigin="9068,7694" coordsize="297,2">
              <v:shape style="position:absolute;left:9068;top:7694;width:297;height:2" coordorigin="9068,7694" coordsize="297,0" path="m9068,7694l9365,7694e" filled="f" stroked="t" strokeweight=".471072pt" strokecolor="#484848">
                <v:path arrowok="t"/>
              </v:shape>
            </v:group>
            <v:group style="position:absolute;left:11527;top:7447;width:2;height:276" coordorigin="11527,7447" coordsize="2,276">
              <v:shape style="position:absolute;left:11527;top:7447;width:2;height:276" coordorigin="11527,7447" coordsize="0,276" path="m11527,7723l11527,7447e" filled="f" stroked="t" strokeweight=".471072pt" strokecolor="#4B4B4B">
                <v:path arrowok="t"/>
              </v:shape>
            </v:group>
            <v:group style="position:absolute;left:4857;top:7680;width:2;height:252" coordorigin="4857,7680" coordsize="2,252">
              <v:shape style="position:absolute;left:4857;top:7680;width:2;height:252" coordorigin="4857,7680" coordsize="0,252" path="m4857,7932l4857,7680e" filled="f" stroked="t" strokeweight=".235536pt" strokecolor="#282828">
                <v:path arrowok="t"/>
              </v:shape>
            </v:group>
            <v:group style="position:absolute;left:4942;top:7937;width:6595;height:2" coordorigin="4942,7937" coordsize="6595,2">
              <v:shape style="position:absolute;left:4942;top:7937;width:6595;height:2" coordorigin="4942,7937" coordsize="6595,0" path="m4942,7937l11537,7937e" filled="f" stroked="t" strokeweight=".706609pt" strokecolor="#606060">
                <v:path arrowok="t"/>
              </v:shape>
            </v:group>
            <v:group style="position:absolute;left:11534;top:6715;width:2;height:7671" coordorigin="11534,6715" coordsize="2,7671">
              <v:shape style="position:absolute;left:11534;top:6715;width:2;height:7671" coordorigin="11534,6715" coordsize="0,7671" path="m11534,14386l11534,6715e" filled="f" stroked="t" strokeweight=".706609pt" strokecolor="#676767">
                <v:path arrowok="t"/>
              </v:shape>
            </v:group>
            <v:group style="position:absolute;left:4857;top:7932;width:2;height:228" coordorigin="4857,7932" coordsize="2,228">
              <v:shape style="position:absolute;left:4857;top:7932;width:2;height:228" coordorigin="4857,7932" coordsize="0,228" path="m4857,8160l4857,7932e" filled="f" stroked="t" strokeweight=".235536pt" strokecolor="#000000">
                <v:path arrowok="t"/>
              </v:shape>
            </v:group>
            <v:group style="position:absolute;left:4942;top:8174;width:1277;height:2" coordorigin="4942,8174" coordsize="1277,2">
              <v:shape style="position:absolute;left:4942;top:8174;width:1277;height:2" coordorigin="4942,8174" coordsize="1277,0" path="m4942,8174l6218,8174e" filled="f" stroked="t" strokeweight=".706609pt" strokecolor="#606060">
                <v:path arrowok="t"/>
              </v:shape>
            </v:group>
            <v:group style="position:absolute;left:6162;top:8174;width:287;height:2" coordorigin="6162,8174" coordsize="287,2">
              <v:shape style="position:absolute;left:6162;top:8174;width:287;height:2" coordorigin="6162,8174" coordsize="287,0" path="m6162,8174l6449,8174e" filled="f" stroked="t" strokeweight=".471072pt" strokecolor="#4F4F4F">
                <v:path arrowok="t"/>
              </v:shape>
            </v:group>
            <v:group style="position:absolute;left:6392;top:8174;width:372;height:2" coordorigin="6392,8174" coordsize="372,2">
              <v:shape style="position:absolute;left:6392;top:8174;width:372;height:2" coordorigin="6392,8174" coordsize="372,0" path="m6392,8174l6765,8174e" filled="f" stroked="t" strokeweight=".942145pt" strokecolor="#676767">
                <v:path arrowok="t"/>
              </v:shape>
            </v:group>
            <v:group style="position:absolute;left:6708;top:8174;width:1041;height:2" coordorigin="6708,8174" coordsize="1041,2">
              <v:shape style="position:absolute;left:6708;top:8174;width:1041;height:2" coordorigin="6708,8174" coordsize="1041,0" path="m6708,8174l7749,8174e" filled="f" stroked="t" strokeweight=".471072pt" strokecolor="#545454">
                <v:path arrowok="t"/>
              </v:shape>
            </v:group>
            <v:group style="position:absolute;left:7693;top:8174;width:3839;height:2" coordorigin="7693,8174" coordsize="3839,2">
              <v:shape style="position:absolute;left:7693;top:8174;width:3839;height:2" coordorigin="7693,8174" coordsize="3839,0" path="m7693,8174l11532,8174e" filled="f" stroked="t" strokeweight=".706609pt" strokecolor="#606060">
                <v:path arrowok="t"/>
              </v:shape>
            </v:group>
            <v:group style="position:absolute;left:400;top:8414;width:3429;height:2" coordorigin="400,8414" coordsize="3429,2">
              <v:shape style="position:absolute;left:400;top:8414;width:3429;height:2" coordorigin="400,8414" coordsize="3429,0" path="m400,8414l3830,8414e" filled="f" stroked="t" strokeweight=".706609pt" strokecolor="#5B5B5B">
                <v:path arrowok="t"/>
              </v:shape>
            </v:group>
            <v:group style="position:absolute;left:3773;top:8417;width:132;height:2" coordorigin="3773,8417" coordsize="132,2">
              <v:shape style="position:absolute;left:3773;top:8417;width:132;height:2" coordorigin="3773,8417" coordsize="132,0" path="m3773,8417l3905,8417e" filled="f" stroked="t" strokeweight=".471072pt" strokecolor="#3F3F3F">
                <v:path arrowok="t"/>
              </v:shape>
            </v:group>
            <v:group style="position:absolute;left:3849;top:8417;width:2600;height:2" coordorigin="3849,8417" coordsize="2600,2">
              <v:shape style="position:absolute;left:3849;top:8417;width:2600;height:2" coordorigin="3849,8417" coordsize="2600,0" path="m3849,8417l6449,8417e" filled="f" stroked="t" strokeweight=".706609pt" strokecolor="#5B5B5B">
                <v:path arrowok="t"/>
              </v:shape>
            </v:group>
            <v:group style="position:absolute;left:4857;top:8160;width:2;height:257" coordorigin="4857,8160" coordsize="2,257">
              <v:shape style="position:absolute;left:4857;top:8160;width:2;height:257" coordorigin="4857,8160" coordsize="0,257" path="m4857,8417l4857,8160e" filled="f" stroked="t" strokeweight=".235536pt" strokecolor="#575757">
                <v:path arrowok="t"/>
              </v:shape>
            </v:group>
            <v:group style="position:absolute;left:6392;top:8417;width:372;height:2" coordorigin="6392,8417" coordsize="372,2">
              <v:shape style="position:absolute;left:6392;top:8417;width:372;height:2" coordorigin="6392,8417" coordsize="372,0" path="m6392,8417l6765,8417e" filled="f" stroked="t" strokeweight=".471072pt" strokecolor="#4B4B4B">
                <v:path arrowok="t"/>
              </v:shape>
            </v:group>
            <v:group style="position:absolute;left:6708;top:8414;width:4824;height:2" coordorigin="6708,8414" coordsize="4824,2">
              <v:shape style="position:absolute;left:6708;top:8414;width:4824;height:2" coordorigin="6708,8414" coordsize="4824,0" path="m6708,8414l11532,8414e" filled="f" stroked="t" strokeweight=".706609pt" strokecolor="#606060">
                <v:path arrowok="t"/>
              </v:shape>
            </v:group>
            <v:group style="position:absolute;left:11527;top:8127;width:2;height:318" coordorigin="11527,8127" coordsize="2,318">
              <v:shape style="position:absolute;left:11527;top:8127;width:2;height:318" coordorigin="11527,8127" coordsize="0,318" path="m11527,8445l11527,8127e" filled="f" stroked="t" strokeweight=".471072pt" strokecolor="#4B4B4B">
                <v:path arrowok="t"/>
              </v:shape>
            </v:group>
            <v:group style="position:absolute;left:2421;top:8303;width:2;height:575" coordorigin="2421,8303" coordsize="2,575">
              <v:shape style="position:absolute;left:2421;top:8303;width:2;height:575" coordorigin="2421,8303" coordsize="0,575" path="m2421,8878l2421,8303e" filled="f" stroked="t" strokeweight=".942145pt" strokecolor="#606060">
                <v:path arrowok="t"/>
              </v:shape>
            </v:group>
            <v:group style="position:absolute;left:405;top:9210;width:1399;height:2" coordorigin="405,9210" coordsize="1399,2">
              <v:shape style="position:absolute;left:405;top:9210;width:1399;height:2" coordorigin="405,9210" coordsize="1399,0" path="m405,9210l1804,9210e" filled="f" stroked="t" strokeweight=".706609pt" strokecolor="#575757">
                <v:path arrowok="t"/>
              </v:shape>
            </v:group>
            <v:group style="position:absolute;left:410;top:8868;width:2;height:371" coordorigin="410,8868" coordsize="2,371">
              <v:shape style="position:absolute;left:410;top:8868;width:2;height:371" coordorigin="410,8868" coordsize="0,371" path="m410,9239l410,8868e" filled="f" stroked="t" strokeweight=".471072pt" strokecolor="#444444">
                <v:path arrowok="t"/>
              </v:shape>
            </v:group>
            <v:group style="position:absolute;left:1748;top:9213;width:278;height:2" coordorigin="1748,9213" coordsize="278,2">
              <v:shape style="position:absolute;left:1748;top:9213;width:278;height:2" coordorigin="1748,9213" coordsize="278,0" path="m1748,9213l2026,9213e" filled="f" stroked="t" strokeweight=".471072pt" strokecolor="#444444">
                <v:path arrowok="t"/>
              </v:shape>
            </v:group>
            <v:group style="position:absolute;left:1969;top:9213;width:9567;height:2" coordorigin="1969,9213" coordsize="9567,2">
              <v:shape style="position:absolute;left:1969;top:9213;width:9567;height:2" coordorigin="1969,9213" coordsize="9567,0" path="m1969,9213l11537,9213e" filled="f" stroked="t" strokeweight=".706609pt" strokecolor="#606060">
                <v:path arrowok="t"/>
              </v:shape>
            </v:group>
            <v:group style="position:absolute;left:3486;top:9215;width:1018;height:2" coordorigin="3486,9215" coordsize="1018,2">
              <v:shape style="position:absolute;left:3486;top:9215;width:1018;height:2" coordorigin="3486,9215" coordsize="1018,0" path="m3486,9215l4503,9215e" filled="f" stroked="t" strokeweight=".706609pt" strokecolor="#747474">
                <v:path arrowok="t"/>
              </v:shape>
            </v:group>
            <v:group style="position:absolute;left:11527;top:8868;width:2;height:371" coordorigin="11527,8868" coordsize="2,371">
              <v:shape style="position:absolute;left:11527;top:8868;width:2;height:371" coordorigin="11527,8868" coordsize="0,371" path="m11527,9239l11527,8868e" filled="f" stroked="t" strokeweight=".471072pt" strokecolor="#545454">
                <v:path arrowok="t"/>
              </v:shape>
            </v:group>
            <v:group style="position:absolute;left:2428;top:4315;width:2;height:7685" coordorigin="2428,4315" coordsize="2,7685">
              <v:shape style="position:absolute;left:2428;top:4315;width:2;height:7685" coordorigin="2428,4315" coordsize="0,7685" path="m2428,12000l2428,4315e" filled="f" stroked="t" strokeweight=".706609pt" strokecolor="#4F4F4F">
                <v:path arrowok="t"/>
              </v:shape>
            </v:group>
            <v:group style="position:absolute;left:412;top:9671;width:2;height:471" coordorigin="412,9671" coordsize="2,471">
              <v:shape style="position:absolute;left:412;top:9671;width:2;height:471" coordorigin="412,9671" coordsize="0,471" path="m412,10142l412,9671e" filled="f" stroked="t" strokeweight=".471072pt" strokecolor="#545454">
                <v:path arrowok="t"/>
              </v:shape>
            </v:group>
            <v:group style="position:absolute;left:405;top:10052;width:11131;height:2" coordorigin="405,10052" coordsize="11131,2">
              <v:shape style="position:absolute;left:405;top:10052;width:11131;height:2" coordorigin="405,10052" coordsize="11131,0" path="m405,10052l11537,10052e" filled="f" stroked="t" strokeweight=".706609pt" strokecolor="#606060">
                <v:path arrowok="t"/>
              </v:shape>
            </v:group>
            <v:group style="position:absolute;left:3429;top:10292;width:400;height:2" coordorigin="3429,10292" coordsize="400,2">
              <v:shape style="position:absolute;left:3429;top:10292;width:400;height:2" coordorigin="3429,10292" coordsize="400,0" path="m3429,10292l3830,10292e" filled="f" stroked="t" strokeweight=".706609pt" strokecolor="#4B4B4B">
                <v:path arrowok="t"/>
              </v:shape>
            </v:group>
            <v:group style="position:absolute;left:400;top:10289;width:11141;height:2" coordorigin="400,10289" coordsize="11141,2">
              <v:shape style="position:absolute;left:400;top:10289;width:11141;height:2" coordorigin="400,10289" coordsize="11141,0" path="m400,10289l11541,10289e" filled="f" stroked="t" strokeweight=".706609pt" strokecolor="#5B5B5B">
                <v:path arrowok="t"/>
              </v:shape>
            </v:group>
            <v:group style="position:absolute;left:3429;top:10529;width:400;height:2" coordorigin="3429,10529" coordsize="400,2">
              <v:shape style="position:absolute;left:3429;top:10529;width:400;height:2" coordorigin="3429,10529" coordsize="400,0" path="m3429,10529l3830,10529e" filled="f" stroked="t" strokeweight=".471072pt" strokecolor="#4B4B4B">
                <v:path arrowok="t"/>
              </v:shape>
            </v:group>
            <v:group style="position:absolute;left:4828;top:10529;width:259;height:2" coordorigin="4828,10529" coordsize="259,2">
              <v:shape style="position:absolute;left:4828;top:10529;width:259;height:2" coordorigin="4828,10529" coordsize="259,0" path="m4828,10529l5088,10529e" filled="f" stroked="t" strokeweight=".706609pt" strokecolor="#545454">
                <v:path arrowok="t"/>
              </v:shape>
            </v:group>
            <v:group style="position:absolute;left:5469;top:10529;width:462;height:2" coordorigin="5469,10529" coordsize="462,2">
              <v:shape style="position:absolute;left:5469;top:10529;width:462;height:2" coordorigin="5469,10529" coordsize="462,0" path="m5469,10529l5931,10529e" filled="f" stroked="t" strokeweight=".471072pt" strokecolor="#484848">
                <v:path arrowok="t"/>
              </v:shape>
            </v:group>
            <v:group style="position:absolute;left:6162;top:10529;width:603;height:2" coordorigin="6162,10529" coordsize="603,2">
              <v:shape style="position:absolute;left:6162;top:10529;width:603;height:2" coordorigin="6162,10529" coordsize="603,0" path="m6162,10529l6765,10529e" filled="f" stroked="t" strokeweight=".471072pt" strokecolor="#545454">
                <v:path arrowok="t"/>
              </v:shape>
            </v:group>
            <v:group style="position:absolute;left:6925;top:10527;width:476;height:2" coordorigin="6925,10527" coordsize="476,2">
              <v:shape style="position:absolute;left:6925;top:10527;width:476;height:2" coordorigin="6925,10527" coordsize="476,0" path="m6925,10527l7401,10527e" filled="f" stroked="t" strokeweight=".471072pt" strokecolor="#4F4F4F">
                <v:path arrowok="t"/>
              </v:shape>
            </v:group>
            <v:group style="position:absolute;left:405;top:10527;width:11136;height:2" coordorigin="405,10527" coordsize="11136,2">
              <v:shape style="position:absolute;left:405;top:10527;width:11136;height:2" coordorigin="405,10527" coordsize="11136,0" path="m405,10527l11541,10527e" filled="f" stroked="t" strokeweight=".706609pt" strokecolor="#5B5B5B">
                <v:path arrowok="t"/>
              </v:shape>
            </v:group>
            <v:group style="position:absolute;left:410;top:11007;width:5116;height:2" coordorigin="410,11007" coordsize="5116,2">
              <v:shape style="position:absolute;left:410;top:11007;width:5116;height:2" coordorigin="410,11007" coordsize="5116,0" path="m410,11007l5526,11007e" filled="f" stroked="t" strokeweight=".706609pt" strokecolor="#606060">
                <v:path arrowok="t"/>
              </v:shape>
            </v:group>
            <v:group style="position:absolute;left:415;top:10736;width:2;height:551" coordorigin="415,10736" coordsize="2,551">
              <v:shape style="position:absolute;left:415;top:10736;width:2;height:551" coordorigin="415,10736" coordsize="0,551" path="m415,11287l415,10736e" filled="f" stroked="t" strokeweight=".471072pt" strokecolor="#3F3F3F">
                <v:path arrowok="t"/>
              </v:shape>
            </v:group>
            <v:group style="position:absolute;left:2431;top:10736;width:2;height:318" coordorigin="2431,10736" coordsize="2,318">
              <v:shape style="position:absolute;left:2431;top:10736;width:2;height:318" coordorigin="2431,10736" coordsize="0,318" path="m2431,11054l2431,10736e" filled="f" stroked="t" strokeweight=".471072pt" strokecolor="#343434">
                <v:path arrowok="t"/>
              </v:shape>
            </v:group>
            <v:group style="position:absolute;left:5469;top:11005;width:462;height:2" coordorigin="5469,11005" coordsize="462,2">
              <v:shape style="position:absolute;left:5469;top:11005;width:462;height:2" coordorigin="5469,11005" coordsize="462,0" path="m5469,11005l5931,11005e" filled="f" stroked="t" strokeweight=".471072pt" strokecolor="#4B4B4B">
                <v:path arrowok="t"/>
              </v:shape>
            </v:group>
            <v:group style="position:absolute;left:5874;top:11002;width:5667;height:2" coordorigin="5874,11002" coordsize="5667,2">
              <v:shape style="position:absolute;left:5874;top:11002;width:5667;height:2" coordorigin="5874,11002" coordsize="5667,0" path="m5874,11002l11541,11002e" filled="f" stroked="t" strokeweight=".706609pt" strokecolor="#676767">
                <v:path arrowok="t"/>
              </v:shape>
            </v:group>
            <v:group style="position:absolute;left:4828;top:11242;width:259;height:2" coordorigin="4828,11242" coordsize="259,2">
              <v:shape style="position:absolute;left:4828;top:11242;width:259;height:2" coordorigin="4828,11242" coordsize="259,0" path="m4828,11242l5088,11242e" filled="f" stroked="t" strokeweight=".471072pt" strokecolor="#484848">
                <v:path arrowok="t"/>
              </v:shape>
            </v:group>
            <v:group style="position:absolute;left:415;top:11240;width:11131;height:2" coordorigin="415,11240" coordsize="11131,2">
              <v:shape style="position:absolute;left:415;top:11240;width:11131;height:2" coordorigin="415,11240" coordsize="11131,0" path="m415,11240l11546,11240e" filled="f" stroked="t" strokeweight=".706609pt" strokecolor="#606060">
                <v:path arrowok="t"/>
              </v:shape>
            </v:group>
            <v:group style="position:absolute;left:11537;top:10959;width:2;height:328" coordorigin="11537,10959" coordsize="2,328">
              <v:shape style="position:absolute;left:11537;top:10959;width:2;height:328" coordorigin="11537,10959" coordsize="0,328" path="m11537,11287l11537,10959e" filled="f" stroked="t" strokeweight=".471072pt" strokecolor="#4B4B4B">
                <v:path arrowok="t"/>
              </v:shape>
            </v:group>
            <v:group style="position:absolute;left:1140;top:11245;width:2;height:233" coordorigin="1140,11245" coordsize="2,233">
              <v:shape style="position:absolute;left:1140;top:11245;width:2;height:233" coordorigin="1140,11245" coordsize="0,233" path="m1140,11477l1140,11245e" filled="f" stroked="t" strokeweight=".235536pt" strokecolor="#707070">
                <v:path arrowok="t"/>
              </v:shape>
            </v:group>
            <v:group style="position:absolute;left:1781;top:11235;width:2;height:1706" coordorigin="1781,11235" coordsize="2,1706">
              <v:shape style="position:absolute;left:1781;top:11235;width:2;height:1706" coordorigin="1781,11235" coordsize="0,1706" path="m1781,12941l1781,11235e" filled="f" stroked="t" strokeweight=".706609pt" strokecolor="#4B4B4B">
                <v:path arrowok="t"/>
              </v:shape>
            </v:group>
            <v:group style="position:absolute;left:410;top:11485;width:7000;height:2" coordorigin="410,11485" coordsize="7000,2">
              <v:shape style="position:absolute;left:410;top:11485;width:7000;height:2" coordorigin="410,11485" coordsize="7000,0" path="m410,11485l7410,11485e" filled="f" stroked="t" strokeweight=".706609pt" strokecolor="#606060">
                <v:path arrowok="t"/>
              </v:shape>
            </v:group>
            <v:group style="position:absolute;left:6708;top:11482;width:273;height:2" coordorigin="6708,11482" coordsize="273,2">
              <v:shape style="position:absolute;left:6708;top:11482;width:273;height:2" coordorigin="6708,11482" coordsize="273,0" path="m6708,11482l6981,11482e" filled="f" stroked="t" strokeweight=".471072pt" strokecolor="#3F3F3F">
                <v:path arrowok="t"/>
              </v:shape>
            </v:group>
            <v:group style="position:absolute;left:7384;top:11235;width:2;height:4995" coordorigin="7384,11235" coordsize="2,4995">
              <v:shape style="position:absolute;left:7384;top:11235;width:2;height:4995" coordorigin="7384,11235" coordsize="0,4995" path="m7384,16230l7384,11235e" filled="f" stroked="t" strokeweight=".706609pt" strokecolor="#5B5B5B">
                <v:path arrowok="t"/>
              </v:shape>
            </v:group>
            <v:group style="position:absolute;left:7339;top:11482;width:410;height:2" coordorigin="7339,11482" coordsize="410,2">
              <v:shape style="position:absolute;left:7339;top:11482;width:410;height:2" coordorigin="7339,11482" coordsize="410,0" path="m7339,11482l7749,11482e" filled="f" stroked="t" strokeweight=".471072pt" strokecolor="#484848">
                <v:path arrowok="t"/>
              </v:shape>
            </v:group>
            <v:group style="position:absolute;left:7693;top:11477;width:3853;height:2" coordorigin="7693,11477" coordsize="3853,2">
              <v:shape style="position:absolute;left:7693;top:11477;width:3853;height:2" coordorigin="7693,11477" coordsize="3853,0" path="m7693,11477l11546,11477e" filled="f" stroked="t" strokeweight=".706609pt" strokecolor="#606060">
                <v:path arrowok="t"/>
              </v:shape>
            </v:group>
            <v:group style="position:absolute;left:424;top:11435;width:2;height:4805" coordorigin="424,11435" coordsize="2,4805">
              <v:shape style="position:absolute;left:424;top:11435;width:2;height:4805" coordorigin="424,11435" coordsize="0,4805" path="m424,16239l424,11435e" filled="f" stroked="t" strokeweight=".706609pt" strokecolor="#575757">
                <v:path arrowok="t"/>
              </v:shape>
            </v:group>
            <v:group style="position:absolute;left:1140;top:11463;width:2;height:509" coordorigin="1140,11463" coordsize="2,509">
              <v:shape style="position:absolute;left:1140;top:11463;width:2;height:509" coordorigin="1140,11463" coordsize="0,509" path="m1140,11972l1140,11463e" filled="f" stroked="t" strokeweight=".235536pt" strokecolor="#3B3B3B">
                <v:path arrowok="t"/>
              </v:shape>
            </v:group>
            <v:group style="position:absolute;left:1140;top:11972;width:2;height:1459" coordorigin="1140,11972" coordsize="2,1459">
              <v:shape style="position:absolute;left:1140;top:11972;width:2;height:1459" coordorigin="1140,11972" coordsize="0,1459" path="m1140,13431l1140,11972e" filled="f" stroked="t" strokeweight=".235536pt" strokecolor="#000000">
                <v:path arrowok="t"/>
              </v:shape>
            </v:group>
            <v:group style="position:absolute;left:2433;top:11943;width:2;height:280" coordorigin="2433,11943" coordsize="2,280">
              <v:shape style="position:absolute;left:2433;top:11943;width:2;height:280" coordorigin="2433,11943" coordsize="0,280" path="m2433,12224l2433,11943e" filled="f" stroked="t" strokeweight=".471072pt" strokecolor="#3B3B3B">
                <v:path arrowok="t"/>
              </v:shape>
            </v:group>
            <v:group style="position:absolute;left:3823;top:11943;width:2;height:280" coordorigin="3823,11943" coordsize="2,280">
              <v:shape style="position:absolute;left:3823;top:11943;width:2;height:280" coordorigin="3823,11943" coordsize="0,280" path="m3823,12224l3823,11943e" filled="f" stroked="t" strokeweight="1.413217pt" strokecolor="#383F90">
                <v:path arrowok="t"/>
              </v:shape>
            </v:group>
            <v:group style="position:absolute;left:2431;top:12148;width:2;height:499" coordorigin="2431,12148" coordsize="2,499">
              <v:shape style="position:absolute;left:2431;top:12148;width:2;height:499" coordorigin="2431,12148" coordsize="0,499" path="m2431,12647l2431,12148e" filled="f" stroked="t" strokeweight=".942145pt" strokecolor="#575757">
                <v:path arrowok="t"/>
              </v:shape>
            </v:group>
            <v:group style="position:absolute;left:7377;top:12167;width:2;height:304" coordorigin="7377,12167" coordsize="2,304">
              <v:shape style="position:absolute;left:7377;top:12167;width:2;height:304" coordorigin="7377,12167" coordsize="0,304" path="m7377,12471l7377,12167e" filled="f" stroked="t" strokeweight=".471072pt" strokecolor="#444444">
                <v:path arrowok="t"/>
              </v:shape>
            </v:group>
            <v:group style="position:absolute;left:419;top:12590;width:2;height:352" coordorigin="419,12590" coordsize="2,352">
              <v:shape style="position:absolute;left:419;top:12590;width:2;height:352" coordorigin="419,12590" coordsize="0,352" path="m419,12941l419,12590e" filled="f" stroked="t" strokeweight=".471072pt" strokecolor="#3B3B3B">
                <v:path arrowok="t"/>
              </v:shape>
            </v:group>
            <v:group style="position:absolute;left:2433;top:12590;width:2;height:352" coordorigin="2433,12590" coordsize="2,352">
              <v:shape style="position:absolute;left:2433;top:12590;width:2;height:352" coordorigin="2433,12590" coordsize="0,352" path="m2433,12941l2433,12590e" filled="f" stroked="t" strokeweight=".471072pt" strokecolor="#383838">
                <v:path arrowok="t"/>
              </v:shape>
            </v:group>
            <v:group style="position:absolute;left:1781;top:12884;width:2;height:299" coordorigin="1781,12884" coordsize="2,299">
              <v:shape style="position:absolute;left:1781;top:12884;width:2;height:299" coordorigin="1781,12884" coordsize="0,299" path="m1781,13184l1781,12884e" filled="f" stroked="t" strokeweight=".471072pt" strokecolor="#2B2B2B">
                <v:path arrowok="t"/>
              </v:shape>
            </v:group>
            <v:group style="position:absolute;left:2402;top:12913;width:2;height:109" coordorigin="2402,12913" coordsize="2,109">
              <v:shape style="position:absolute;left:2402;top:12913;width:2;height:109" coordorigin="2402,12913" coordsize="0,109" path="m2402,13022l2402,12913e" filled="f" stroked="t" strokeweight=".235536pt" strokecolor="#000000">
                <v:path arrowok="t"/>
              </v:shape>
            </v:group>
            <v:group style="position:absolute;left:2431;top:12993;width:2;height:618" coordorigin="2431,12993" coordsize="2,618">
              <v:shape style="position:absolute;left:2431;top:12993;width:2;height:618" coordorigin="2431,12993" coordsize="0,618" path="m2431,13611l2431,12993e" filled="f" stroked="t" strokeweight=".942145pt" strokecolor="#6B6B6B">
                <v:path arrowok="t"/>
              </v:shape>
            </v:group>
            <v:group style="position:absolute;left:1783;top:13127;width:2;height:884" coordorigin="1783,13127" coordsize="2,884">
              <v:shape style="position:absolute;left:1783;top:13127;width:2;height:884" coordorigin="1783,13127" coordsize="0,884" path="m1783,14011l1783,13127e" filled="f" stroked="t" strokeweight=".706609pt" strokecolor="#575757">
                <v:path arrowok="t"/>
              </v:shape>
            </v:group>
            <v:group style="position:absolute;left:7382;top:13127;width:2;height:333" coordorigin="7382,13127" coordsize="2,333">
              <v:shape style="position:absolute;left:7382;top:13127;width:2;height:333" coordorigin="7382,13127" coordsize="0,333" path="m7382,13459l7382,13127e" filled="f" stroked="t" strokeweight=".471072pt" strokecolor="#3B3B3B">
                <v:path arrowok="t"/>
              </v:shape>
            </v:group>
            <v:group style="position:absolute;left:415;top:13552;width:1611;height:2" coordorigin="415,13552" coordsize="1611,2">
              <v:shape style="position:absolute;left:415;top:13552;width:1611;height:2" coordorigin="415,13552" coordsize="1611,0" path="m415,13552l2026,13552e" filled="f" stroked="t" strokeweight=".942145pt" strokecolor="#5B5B5B">
                <v:path arrowok="t"/>
              </v:shape>
            </v:group>
            <v:group style="position:absolute;left:1140;top:13431;width:2;height:323" coordorigin="1140,13431" coordsize="2,323">
              <v:shape style="position:absolute;left:1140;top:13431;width:2;height:323" coordorigin="1140,13431" coordsize="0,323" path="m1140,13754l1140,13431e" filled="f" stroked="t" strokeweight=".235536pt" strokecolor="#646464">
                <v:path arrowok="t"/>
              </v:shape>
            </v:group>
            <v:group style="position:absolute;left:1969;top:13552;width:466;height:2" coordorigin="1969,13552" coordsize="466,2">
              <v:shape style="position:absolute;left:1969;top:13552;width:466;height:2" coordorigin="1969,13552" coordsize="466,0" path="m1969,13552l2435,13552e" filled="f" stroked="t" strokeweight=".471072pt" strokecolor="#484848">
                <v:path arrowok="t"/>
              </v:shape>
            </v:group>
            <v:group style="position:absolute;left:424;top:10075;width:2;height:6164" coordorigin="424,10075" coordsize="2,6164">
              <v:shape style="position:absolute;left:424;top:10075;width:2;height:6164" coordorigin="424,10075" coordsize="0,6164" path="m424,16239l424,10075e" filled="f" stroked="t" strokeweight=".471072pt" strokecolor="#545454">
                <v:path arrowok="t"/>
              </v:shape>
            </v:group>
            <v:group style="position:absolute;left:2402;top:13550;width:2;height:204" coordorigin="2402,13550" coordsize="2,204">
              <v:shape style="position:absolute;left:2402;top:13550;width:2;height:204" coordorigin="2402,13550" coordsize="0,204" path="m2402,13754l2402,13550e" filled="f" stroked="t" strokeweight=".235536pt" strokecolor="#606060">
                <v:path arrowok="t"/>
              </v:shape>
            </v:group>
            <v:group style="position:absolute;left:1140;top:13754;width:2;height:1545" coordorigin="1140,13754" coordsize="2,1545">
              <v:shape style="position:absolute;left:1140;top:13754;width:2;height:1545" coordorigin="1140,13754" coordsize="0,1545" path="m1140,15298l1140,13754e" filled="f" stroked="t" strokeweight=".235536pt" strokecolor="#000000">
                <v:path arrowok="t"/>
              </v:shape>
            </v:group>
            <v:group style="position:absolute;left:2402;top:13754;width:2;height:2462" coordorigin="2402,13754" coordsize="2,2462">
              <v:shape style="position:absolute;left:2402;top:13754;width:2;height:2462" coordorigin="2402,13754" coordsize="0,2462" path="m2402,16216l2402,13754e" filled="f" stroked="t" strokeweight=".235536pt" strokecolor="#000000">
                <v:path arrowok="t"/>
              </v:shape>
            </v:group>
            <v:group style="position:absolute;left:1785;top:13954;width:2;height:171" coordorigin="1785,13954" coordsize="2,171">
              <v:shape style="position:absolute;left:1785;top:13954;width:2;height:171" coordorigin="1785,13954" coordsize="0,171" path="m1785,14125l1785,13954e" filled="f" stroked="t" strokeweight=".471072pt" strokecolor="#232323">
                <v:path arrowok="t"/>
              </v:shape>
            </v:group>
            <v:group style="position:absolute;left:7384;top:13954;width:2;height:432" coordorigin="7384,13954" coordsize="2,432">
              <v:shape style="position:absolute;left:7384;top:13954;width:2;height:432" coordorigin="7384,13954" coordsize="0,432" path="m7384,14386l7384,13954e" filled="f" stroked="t" strokeweight=".471072pt" strokecolor="#444444">
                <v:path arrowok="t"/>
              </v:shape>
            </v:group>
            <v:group style="position:absolute;left:1785;top:14068;width:2;height:547" coordorigin="1785,14068" coordsize="2,547">
              <v:shape style="position:absolute;left:1785;top:14068;width:2;height:547" coordorigin="1785,14068" coordsize="0,547" path="m1785,14614l1785,14068e" filled="f" stroked="t" strokeweight=".706609pt" strokecolor="#575757">
                <v:path arrowok="t"/>
              </v:shape>
            </v:group>
            <v:group style="position:absolute;left:3458;top:14357;width:2;height:228" coordorigin="3458,14357" coordsize="2,228">
              <v:shape style="position:absolute;left:3458;top:14357;width:2;height:228" coordorigin="3458,14357" coordsize="0,228" path="m3458,14586l3458,14357e" filled="f" stroked="t" strokeweight=".706609pt" strokecolor="#444BA8">
                <v:path arrowok="t"/>
              </v:shape>
            </v:group>
            <v:group style="position:absolute;left:1785;top:14557;width:2;height:271" coordorigin="1785,14557" coordsize="2,271">
              <v:shape style="position:absolute;left:1785;top:14557;width:2;height:271" coordorigin="1785,14557" coordsize="0,271" path="m1785,14828l1785,14557e" filled="f" stroked="t" strokeweight=".471072pt" strokecolor="#3B3B3B">
                <v:path arrowok="t"/>
              </v:shape>
            </v:group>
            <v:group style="position:absolute;left:3458;top:14586;width:2;height:214" coordorigin="3458,14586" coordsize="2,214">
              <v:shape style="position:absolute;left:3458;top:14586;width:2;height:214" coordorigin="3458,14586" coordsize="0,214" path="m3458,14799l3458,14586e" filled="f" stroked="t" strokeweight=".235536pt" strokecolor="#6B7CA3">
                <v:path arrowok="t"/>
              </v:shape>
            </v:group>
            <v:group style="position:absolute;left:1788;top:14771;width:2;height:1469" coordorigin="1788,14771" coordsize="2,1469">
              <v:shape style="position:absolute;left:1788;top:14771;width:2;height:1469" coordorigin="1788,14771" coordsize="0,1469" path="m1788,16239l1788,14771e" filled="f" stroked="t" strokeweight=".706609pt" strokecolor="#575757">
                <v:path arrowok="t"/>
              </v:shape>
            </v:group>
            <v:group style="position:absolute;left:11513;top:14799;width:2;height:233" coordorigin="11513,14799" coordsize="2,233">
              <v:shape style="position:absolute;left:11513;top:14799;width:2;height:233" coordorigin="11513,14799" coordsize="0,233" path="m11513,15032l11513,14799e" filled="f" stroked="t" strokeweight=".235536pt" strokecolor="#000000">
                <v:path arrowok="t"/>
              </v:shape>
            </v:group>
            <v:group style="position:absolute;left:11544;top:10213;width:2;height:6007" coordorigin="11544,10213" coordsize="2,6007">
              <v:shape style="position:absolute;left:11544;top:10213;width:2;height:6007" coordorigin="11544,10213" coordsize="0,6007" path="m11544,16220l11544,10213e" filled="f" stroked="t" strokeweight=".471072pt" strokecolor="#606060">
                <v:path arrowok="t"/>
              </v:shape>
            </v:group>
            <v:group style="position:absolute;left:415;top:16225;width:1620;height:2" coordorigin="415,16225" coordsize="1620,2">
              <v:shape style="position:absolute;left:415;top:16225;width:1620;height:2" coordorigin="415,16225" coordsize="1620,0" path="m415,16225l2035,16225e" filled="f" stroked="t" strokeweight=".942145pt" strokecolor="#646464">
                <v:path arrowok="t"/>
              </v:shape>
            </v:group>
            <v:group style="position:absolute;left:431;top:14761;width:2;height:1478" coordorigin="431,14761" coordsize="2,1478">
              <v:shape style="position:absolute;left:431;top:14761;width:2;height:1478" coordorigin="431,14761" coordsize="0,1478" path="m431,16239l431,14761e" filled="f" stroked="t" strokeweight=".706609pt" strokecolor="#5B5B5B">
                <v:path arrowok="t"/>
              </v:shape>
            </v:group>
            <v:group style="position:absolute;left:1140;top:15298;width:2;height:917" coordorigin="1140,15298" coordsize="2,917">
              <v:shape style="position:absolute;left:1140;top:15298;width:2;height:917" coordorigin="1140,15298" coordsize="0,917" path="m1140,16216l1140,15298e" filled="f" stroked="t" strokeweight=".235536pt" strokecolor="#5B5B5B">
                <v:path arrowok="t"/>
              </v:shape>
            </v:group>
            <v:group style="position:absolute;left:1969;top:16228;width:466;height:2" coordorigin="1969,16228" coordsize="466,2">
              <v:shape style="position:absolute;left:1969;top:16228;width:466;height:2" coordorigin="1969,16228" coordsize="466,0" path="m1969,16228l2435,16228e" filled="f" stroked="t" strokeweight=".471072pt" strokecolor="#5B5B5B">
                <v:path arrowok="t"/>
              </v:shape>
            </v:group>
            <v:group style="position:absolute;left:2374;top:16228;width:636;height:2" coordorigin="2374,16228" coordsize="636,2">
              <v:shape style="position:absolute;left:2374;top:16228;width:636;height:2" coordorigin="2374,16228" coordsize="636,0" path="m2374,16228l3010,16228e" filled="f" stroked="t" strokeweight=".706609pt" strokecolor="#707070">
                <v:path arrowok="t"/>
              </v:shape>
            </v:group>
            <v:group style="position:absolute;left:3773;top:16225;width:132;height:2" coordorigin="3773,16225" coordsize="132,2">
              <v:shape style="position:absolute;left:3773;top:16225;width:132;height:2" coordorigin="3773,16225" coordsize="132,0" path="m3773,16225l3905,16225e" filled="f" stroked="t" strokeweight=".471072pt" strokecolor="#4B4B4B">
                <v:path arrowok="t"/>
              </v:shape>
            </v:group>
            <v:group style="position:absolute;left:4315;top:16223;width:570;height:2" coordorigin="4315,16223" coordsize="570,2">
              <v:shape style="position:absolute;left:4315;top:16223;width:570;height:2" coordorigin="4315,16223" coordsize="570,0" path="m4315,16223l4885,16223e" filled="f" stroked="t" strokeweight=".471072pt" strokecolor="#5B5B5B">
                <v:path arrowok="t"/>
              </v:shape>
            </v:group>
            <v:group style="position:absolute;left:2954;top:16220;width:8602;height:2" coordorigin="2954,16220" coordsize="8602,2">
              <v:shape style="position:absolute;left:2954;top:16220;width:8602;height:2" coordorigin="2954,16220" coordsize="8602,0" path="m2954,16220l11555,16220e" filled="f" stroked="t" strokeweight=".706609pt" strokecolor="#676767">
                <v:path arrowok="t"/>
              </v:shape>
            </v:group>
            <v:group style="position:absolute;left:6708;top:16220;width:273;height:2" coordorigin="6708,16220" coordsize="273,2">
              <v:shape style="position:absolute;left:6708;top:16220;width:273;height:2" coordorigin="6708,16220" coordsize="273,0" path="m6708,16220l6981,16220e" filled="f" stroked="t" strokeweight=".471072pt" strokecolor="#3F3F3F">
                <v:path arrowok="t"/>
              </v:shape>
            </v:group>
            <v:group style="position:absolute;left:7339;top:16220;width:410;height:2" coordorigin="7339,16220" coordsize="410,2">
              <v:shape style="position:absolute;left:7339;top:16220;width:410;height:2" coordorigin="7339,16220" coordsize="410,0" path="m7339,16220l7749,16220e" filled="f" stroked="t" strokeweight=".471072pt" strokecolor="#4B4B4B">
                <v:path arrowok="t"/>
              </v:shape>
            </v:group>
            <v:group style="position:absolute;left:9068;top:16216;width:297;height:2" coordorigin="9068,16216" coordsize="297,2">
              <v:shape style="position:absolute;left:9068;top:16216;width:297;height:2" coordorigin="9068,16216" coordsize="297,0" path="m9068,16216l9365,16216e" filled="f" stroked="t" strokeweight=".471072pt" strokecolor="#44444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6"/>
        </w:rPr>
        <w:t>·f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3"/>
          <w:w w:val="100"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130"/>
          <w:position w:val="-6"/>
        </w:rPr>
        <w:t>·</w:t>
      </w:r>
      <w:r>
        <w:rPr>
          <w:rFonts w:ascii="Arial" w:hAnsi="Arial" w:cs="Arial" w:eastAsia="Arial"/>
          <w:sz w:val="18"/>
          <w:szCs w:val="18"/>
          <w:color w:val="595959"/>
          <w:spacing w:val="6"/>
          <w:w w:val="130"/>
          <w:position w:val="-6"/>
        </w:rPr>
        <w:t>v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93"/>
          <w:position w:val="-6"/>
        </w:rPr>
        <w:t>e</w:t>
      </w:r>
      <w:r>
        <w:rPr>
          <w:rFonts w:ascii="Arial" w:hAnsi="Arial" w:cs="Arial" w:eastAsia="Arial"/>
          <w:sz w:val="18"/>
          <w:szCs w:val="18"/>
          <w:color w:val="313131"/>
          <w:spacing w:val="-8"/>
          <w:w w:val="100"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96"/>
          <w:position w:val="-6"/>
        </w:rPr>
        <w:t>Kuze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96"/>
          <w:position w:val="-6"/>
        </w:rPr>
        <w:t>y</w:t>
      </w:r>
      <w:r>
        <w:rPr>
          <w:rFonts w:ascii="Arial" w:hAnsi="Arial" w:cs="Arial" w:eastAsia="Arial"/>
          <w:sz w:val="18"/>
          <w:szCs w:val="18"/>
          <w:color w:val="444444"/>
          <w:spacing w:val="-5"/>
          <w:w w:val="96"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-6"/>
        </w:rPr>
        <w:t>Bölg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-6"/>
        </w:rPr>
        <w:t>e</w:t>
      </w:r>
      <w:r>
        <w:rPr>
          <w:rFonts w:ascii="Arial" w:hAnsi="Arial" w:cs="Arial" w:eastAsia="Arial"/>
          <w:sz w:val="18"/>
          <w:szCs w:val="18"/>
          <w:color w:val="313131"/>
          <w:spacing w:val="4"/>
          <w:w w:val="100"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-6"/>
        </w:rPr>
        <w:t>Amiri</w:t>
      </w:r>
      <w:r>
        <w:rPr>
          <w:rFonts w:ascii="Arial" w:hAnsi="Arial" w:cs="Arial" w:eastAsia="Arial"/>
          <w:sz w:val="18"/>
          <w:szCs w:val="18"/>
          <w:color w:val="313131"/>
          <w:spacing w:val="-17"/>
          <w:w w:val="100"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983" w:lineRule="exact"/>
        <w:ind w:left="4664" w:right="5114"/>
        <w:jc w:val="center"/>
        <w:rPr>
          <w:rFonts w:ascii="Times New Roman" w:hAnsi="Times New Roman" w:cs="Times New Roman" w:eastAsia="Times New Roman"/>
          <w:sz w:val="101"/>
          <w:szCs w:val="101"/>
        </w:rPr>
      </w:pPr>
      <w:rPr/>
      <w:r>
        <w:rPr>
          <w:rFonts w:ascii="Times New Roman" w:hAnsi="Times New Roman" w:cs="Times New Roman" w:eastAsia="Times New Roman"/>
          <w:sz w:val="101"/>
          <w:szCs w:val="101"/>
          <w:color w:val="313131"/>
          <w:spacing w:val="0"/>
          <w:w w:val="92"/>
          <w:position w:val="2"/>
        </w:rPr>
        <w:t>;Jhı</w:t>
      </w:r>
      <w:r>
        <w:rPr>
          <w:rFonts w:ascii="Times New Roman" w:hAnsi="Times New Roman" w:cs="Times New Roman" w:eastAsia="Times New Roman"/>
          <w:sz w:val="101"/>
          <w:szCs w:val="10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300" w:right="260"/>
        </w:sectPr>
      </w:pPr>
      <w:rPr/>
    </w:p>
    <w:p>
      <w:pPr>
        <w:spacing w:before="28" w:after="0" w:line="504" w:lineRule="exact"/>
        <w:ind w:left="2009" w:right="-20"/>
        <w:jc w:val="left"/>
        <w:rPr>
          <w:rFonts w:ascii="Arial" w:hAnsi="Arial" w:cs="Arial" w:eastAsia="Arial"/>
          <w:sz w:val="51"/>
          <w:szCs w:val="5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6.001434pt;margin-top:4.959978pt;width:305.184559pt;height:42.5pt;mso-position-horizontal-relative:page;mso-position-vertical-relative:paragraph;z-index:-16828" type="#_x0000_t202" filled="f" stroked="f">
            <v:textbox inset="0,0,0,0">
              <w:txbxContent>
                <w:p>
                  <w:pPr>
                    <w:spacing w:before="0" w:after="0" w:line="850" w:lineRule="exact"/>
                    <w:ind w:right="-168"/>
                    <w:jc w:val="left"/>
                    <w:tabs>
                      <w:tab w:pos="2720" w:val="left"/>
                    </w:tabs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Arial" w:hAnsi="Arial" w:cs="Arial" w:eastAsia="Arial"/>
                      <w:sz w:val="85"/>
                      <w:szCs w:val="85"/>
                      <w:color w:val="363636"/>
                      <w:spacing w:val="0"/>
                      <w:w w:val="212"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363636"/>
                      <w:spacing w:val="0"/>
                      <w:w w:val="100"/>
                      <w:i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363636"/>
                      <w:spacing w:val="0"/>
                      <w:w w:val="100"/>
                      <w:i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63636"/>
                      <w:spacing w:val="0"/>
                      <w:w w:val="100"/>
                      <w:position w:val="23"/>
                    </w:rPr>
                    <w:t>İZMİR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63636"/>
                      <w:spacing w:val="0"/>
                      <w:w w:val="100"/>
                      <w:position w:val="2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63636"/>
                      <w:spacing w:val="7"/>
                      <w:w w:val="100"/>
                      <w:position w:val="2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63636"/>
                      <w:spacing w:val="0"/>
                      <w:w w:val="108"/>
                      <w:position w:val="23"/>
                    </w:rPr>
                    <w:t>BÜYÜKŞEHİR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63636"/>
                      <w:spacing w:val="12"/>
                      <w:w w:val="108"/>
                      <w:position w:val="2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63636"/>
                      <w:spacing w:val="0"/>
                      <w:w w:val="108"/>
                      <w:position w:val="23"/>
                    </w:rPr>
                    <w:t>BELEDiYESi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51"/>
          <w:szCs w:val="51"/>
          <w:color w:val="BFBFBF"/>
          <w:spacing w:val="0"/>
          <w:w w:val="52"/>
          <w:position w:val="-8"/>
        </w:rPr>
        <w:t>ı</w:t>
      </w:r>
      <w:r>
        <w:rPr>
          <w:rFonts w:ascii="Arial" w:hAnsi="Arial" w:cs="Arial" w:eastAsia="Arial"/>
          <w:sz w:val="51"/>
          <w:szCs w:val="51"/>
          <w:color w:val="000000"/>
          <w:spacing w:val="0"/>
          <w:w w:val="100"/>
          <w:position w:val="0"/>
        </w:rPr>
      </w:r>
    </w:p>
    <w:p>
      <w:pPr>
        <w:spacing w:before="0" w:after="0" w:line="66" w:lineRule="exact"/>
        <w:ind w:left="3695" w:right="-20"/>
        <w:jc w:val="left"/>
        <w:tabs>
          <w:tab w:pos="9900" w:val="left"/>
        </w:tabs>
        <w:rPr>
          <w:rFonts w:ascii="Times New Roman" w:hAnsi="Times New Roman" w:cs="Times New Roman" w:eastAsia="Times New Roman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9"/>
          <w:position w:val="-22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3"/>
          <w:w w:val="109"/>
          <w:position w:val="-2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2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8"/>
          <w:w w:val="100"/>
          <w:position w:val="-2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6"/>
          <w:position w:val="-22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2"/>
        </w:rPr>
      </w:r>
      <w:r>
        <w:rPr>
          <w:rFonts w:ascii="Arial" w:hAnsi="Arial" w:cs="Arial" w:eastAsia="Arial"/>
          <w:sz w:val="15"/>
          <w:szCs w:val="15"/>
          <w:color w:val="606060"/>
          <w:spacing w:val="0"/>
          <w:w w:val="100"/>
          <w:position w:val="-17"/>
        </w:rPr>
        <w:t>,</w:t>
      </w:r>
      <w:r>
        <w:rPr>
          <w:rFonts w:ascii="Arial" w:hAnsi="Arial" w:cs="Arial" w:eastAsia="Arial"/>
          <w:sz w:val="15"/>
          <w:szCs w:val="15"/>
          <w:color w:val="606060"/>
          <w:spacing w:val="-12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8C8C8E"/>
          <w:spacing w:val="0"/>
          <w:w w:val="50"/>
          <w:position w:val="-17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8C8C8E"/>
          <w:spacing w:val="0"/>
          <w:w w:val="50"/>
          <w:position w:val="-17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8C8C8E"/>
          <w:spacing w:val="10"/>
          <w:w w:val="50"/>
          <w:position w:val="-17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747474"/>
          <w:spacing w:val="0"/>
          <w:w w:val="50"/>
          <w:position w:val="-17"/>
        </w:rPr>
        <w:t>..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02" w:lineRule="exact"/>
        <w:ind w:left="2009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BFBFBF"/>
          <w:spacing w:val="0"/>
          <w:w w:val="143"/>
        </w:rPr>
        <w:t>j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spacing w:before="76" w:after="0" w:line="42" w:lineRule="exact"/>
        <w:ind w:left="855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-10"/>
        </w:rPr>
        <w:t>IZ</w:t>
      </w:r>
      <w:r>
        <w:rPr>
          <w:rFonts w:ascii="Arial" w:hAnsi="Arial" w:cs="Arial" w:eastAsia="Arial"/>
          <w:sz w:val="14"/>
          <w:szCs w:val="14"/>
          <w:color w:val="363636"/>
          <w:spacing w:val="7"/>
          <w:w w:val="100"/>
          <w:position w:val="-10"/>
        </w:rPr>
        <w:t> 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18"/>
          <w:position w:val="-10"/>
        </w:rPr>
        <w:t>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307" w:lineRule="exact"/>
        <w:ind w:left="585" w:right="-20"/>
        <w:jc w:val="left"/>
        <w:tabs>
          <w:tab w:pos="3180" w:val="left"/>
          <w:tab w:pos="10020" w:val="left"/>
        </w:tabs>
        <w:rPr>
          <w:rFonts w:ascii="Times New Roman" w:hAnsi="Times New Roman" w:cs="Times New Roman" w:eastAsia="Times New Roman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8"/>
          <w:position w:val="-1"/>
        </w:rPr>
        <w:t>BÜYÜKSEHIR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7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3"/>
          <w:szCs w:val="33"/>
          <w:color w:val="8C8C8E"/>
          <w:spacing w:val="0"/>
          <w:w w:val="52"/>
          <w:position w:val="-2"/>
        </w:rPr>
        <w:t>...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231" w:lineRule="exact"/>
        <w:ind w:left="627" w:right="-20"/>
        <w:jc w:val="left"/>
        <w:tabs>
          <w:tab w:pos="4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464646"/>
          <w:spacing w:val="0"/>
          <w:w w:val="116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464646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464646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YANGl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5"/>
          <w:position w:val="0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367" w:lineRule="exact"/>
        <w:ind w:left="100" w:right="-20"/>
        <w:jc w:val="left"/>
        <w:tabs>
          <w:tab w:pos="1480" w:val="left"/>
          <w:tab w:pos="3040" w:val="left"/>
          <w:tab w:pos="5420" w:val="left"/>
          <w:tab w:pos="746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w w:val="85"/>
          <w:position w:val="1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2"/>
          <w:w w:val="100"/>
          <w:position w:val="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6"/>
          <w:w w:val="100"/>
          <w:position w:val="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2017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3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6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32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9"/>
          <w:position w:val="0"/>
        </w:rPr>
        <w:t>21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4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05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2"/>
          <w:szCs w:val="32"/>
          <w:color w:val="464646"/>
          <w:spacing w:val="0"/>
          <w:w w:val="70"/>
          <w:position w:val="0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color w:val="464646"/>
          <w:spacing w:val="4"/>
          <w:w w:val="70"/>
          <w:position w:val="0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66"/>
          <w:position w:val="0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3"/>
          <w:w w:val="66"/>
          <w:position w:val="0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8C8C8E"/>
          <w:spacing w:val="0"/>
          <w:w w:val="77"/>
          <w:position w:val="0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124" w:right="-20"/>
        <w:jc w:val="left"/>
        <w:tabs>
          <w:tab w:pos="1500" w:val="left"/>
          <w:tab w:pos="3040" w:val="left"/>
          <w:tab w:pos="4420" w:val="left"/>
          <w:tab w:pos="5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w w:val="7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4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5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>ıl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9"/>
          <w:position w:val="1"/>
        </w:rPr>
        <w:t>05/05/2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17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0"/>
        </w:rPr>
        <w:t>!Kayıt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0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2754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1"/>
        </w:rPr>
        <w:t>]Bildirim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8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1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9"/>
        </w:rPr>
        <w:t>13ildirile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4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4747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4747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597/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89"/>
        </w:rPr>
        <w:t> </w:t>
      </w:r>
      <w:r>
        <w:rPr>
          <w:rFonts w:ascii="Arial" w:hAnsi="Arial" w:cs="Arial" w:eastAsia="Arial"/>
          <w:sz w:val="19"/>
          <w:szCs w:val="19"/>
          <w:color w:val="606060"/>
          <w:spacing w:val="0"/>
          <w:w w:val="89"/>
          <w:i/>
        </w:rPr>
        <w:t>1</w:t>
      </w:r>
      <w:r>
        <w:rPr>
          <w:rFonts w:ascii="Arial" w:hAnsi="Arial" w:cs="Arial" w:eastAsia="Arial"/>
          <w:sz w:val="19"/>
          <w:szCs w:val="19"/>
          <w:color w:val="606060"/>
          <w:spacing w:val="7"/>
          <w:w w:val="89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87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yxaklı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124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85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oğ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74747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4747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4747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597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2"/>
          <w:w w:val="10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8"/>
        </w:rPr>
        <w:t>arsada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9"/>
          <w:w w:val="98"/>
        </w:rPr>
        <w:t> </w:t>
      </w:r>
      <w:r>
        <w:rPr>
          <w:rFonts w:ascii="Arial" w:hAnsi="Arial" w:cs="Arial" w:eastAsia="Arial"/>
          <w:sz w:val="19"/>
          <w:szCs w:val="19"/>
          <w:color w:val="606060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60606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Bayraklı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119" w:right="-20"/>
        <w:jc w:val="left"/>
        <w:tabs>
          <w:tab w:pos="1480" w:val="left"/>
          <w:tab w:pos="4080" w:val="left"/>
          <w:tab w:pos="7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w w:val="9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43"/>
        </w:rPr>
        <w:t>l.!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12"/>
          <w:w w:val="44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79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74747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4747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4747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ııgıııı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3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1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1"/>
          <w:w w:val="9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Sebebi: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2"/>
          <w:w w:val="100"/>
        </w:rPr>
        <w:t>\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5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Ate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6" w:after="0" w:line="172" w:lineRule="auto"/>
        <w:ind w:left="3533" w:right="3410" w:firstLine="-3414"/>
        <w:jc w:val="left"/>
        <w:tabs>
          <w:tab w:pos="3520" w:val="left"/>
          <w:tab w:pos="6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5"/>
          <w:position w:val="2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5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2"/>
          <w:w w:val="85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2"/>
        </w:rPr>
        <w:t>Şekl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2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747474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4747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4747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-7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95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-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"/>
          <w:w w:val="95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1"/>
          <w:w w:val="95"/>
          <w:position w:val="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5"/>
          <w:position w:val="0"/>
        </w:rPr>
        <w:t>ıonarme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3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1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1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Çeli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Diğer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82" w:lineRule="exact"/>
        <w:ind w:left="4345" w:right="-20"/>
        <w:jc w:val="left"/>
        <w:tabs>
          <w:tab w:pos="4940" w:val="left"/>
          <w:tab w:pos="5980" w:val="left"/>
          <w:tab w:pos="6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42"/>
          <w:szCs w:val="42"/>
          <w:color w:val="464646"/>
          <w:spacing w:val="0"/>
          <w:w w:val="42"/>
        </w:rPr>
        <w:t>ı</w:t>
      </w:r>
      <w:r>
        <w:rPr>
          <w:rFonts w:ascii="Arial" w:hAnsi="Arial" w:cs="Arial" w:eastAsia="Arial"/>
          <w:sz w:val="42"/>
          <w:szCs w:val="42"/>
          <w:color w:val="464646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464646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363636"/>
          <w:spacing w:val="0"/>
          <w:w w:val="42"/>
        </w:rPr>
        <w:t>ı</w:t>
      </w:r>
      <w:r>
        <w:rPr>
          <w:rFonts w:ascii="Arial" w:hAnsi="Arial" w:cs="Arial" w:eastAsia="Arial"/>
          <w:sz w:val="42"/>
          <w:szCs w:val="42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363636"/>
          <w:spacing w:val="0"/>
          <w:w w:val="100"/>
        </w:rPr>
      </w:r>
      <w:r>
        <w:rPr>
          <w:rFonts w:ascii="Arial" w:hAnsi="Arial" w:cs="Arial" w:eastAsia="Arial"/>
          <w:sz w:val="41"/>
          <w:szCs w:val="41"/>
          <w:color w:val="363636"/>
          <w:spacing w:val="0"/>
          <w:w w:val="42"/>
        </w:rPr>
        <w:t>ı</w:t>
      </w:r>
      <w:r>
        <w:rPr>
          <w:rFonts w:ascii="Arial" w:hAnsi="Arial" w:cs="Arial" w:eastAsia="Arial"/>
          <w:sz w:val="41"/>
          <w:szCs w:val="41"/>
          <w:color w:val="363636"/>
          <w:spacing w:val="-36"/>
          <w:w w:val="42"/>
        </w:rPr>
        <w:t> </w:t>
      </w:r>
      <w:r>
        <w:rPr>
          <w:rFonts w:ascii="Arial" w:hAnsi="Arial" w:cs="Arial" w:eastAsia="Arial"/>
          <w:sz w:val="41"/>
          <w:szCs w:val="41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41"/>
          <w:szCs w:val="41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6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7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1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3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0"/>
        </w:rPr>
        <w:t>21.13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00" w:right="-20"/>
        <w:jc w:val="left"/>
        <w:tabs>
          <w:tab w:pos="2100" w:val="left"/>
          <w:tab w:pos="5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06060"/>
          <w:w w:val="69"/>
          <w:position w:val="1"/>
        </w:rPr>
        <w:t>!Y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>ana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27"/>
          <w:position w:val="1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0"/>
          <w:w w:val="12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27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25"/>
          <w:w w:val="12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>Öğrenilemedi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8"/>
          <w:w w:val="33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4"/>
          <w:position w:val="1"/>
        </w:rPr>
        <w:t>Kiracı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4747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47474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>Öğrenilemedi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2" w:after="0" w:line="240" w:lineRule="auto"/>
        <w:ind w:left="203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5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"/>
          <w:w w:val="93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3"/>
        </w:rPr>
        <w:t>ş.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Abdulkadi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YİGİT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40" w:lineRule="auto"/>
        <w:ind w:left="2038" w:right="-20"/>
        <w:jc w:val="left"/>
        <w:tabs>
          <w:tab w:pos="4580" w:val="left"/>
          <w:tab w:pos="75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15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5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21.06</w:t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4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78"/>
        </w:rPr>
        <w:t>21.1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6"/>
          <w:w w:val="78"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78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9" w:lineRule="exact"/>
        <w:ind w:left="100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06060"/>
          <w:w w:val="131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1"/>
        </w:rPr>
        <w:t>ide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3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6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0"/>
        </w:rPr>
        <w:t>aç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646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119" w:right="-20"/>
        <w:jc w:val="left"/>
        <w:tabs>
          <w:tab w:pos="4580" w:val="left"/>
          <w:tab w:pos="7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747474"/>
          <w:w w:val="83"/>
          <w:position w:val="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747474"/>
          <w:w w:val="84"/>
          <w:position w:val="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747474"/>
          <w:spacing w:val="-2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3"/>
        </w:rPr>
        <w:t>ibin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8"/>
          <w:w w:val="92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2"/>
          <w:position w:val="-1"/>
        </w:rPr>
        <w:t>lektri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2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1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8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4"/>
          <w:position w:val="-1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4616" w:right="-20"/>
        <w:jc w:val="left"/>
        <w:tabs>
          <w:tab w:pos="7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28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459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</w:rPr>
        <w:t>ınniyct-Jandanı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9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2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2042" w:right="-20"/>
        <w:jc w:val="left"/>
        <w:tabs>
          <w:tab w:pos="4600" w:val="left"/>
          <w:tab w:pos="7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7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4</w:t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</w:rPr>
        <w:t>DQğalgaz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74747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4747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left="418" w:right="-20"/>
        <w:jc w:val="left"/>
        <w:tabs>
          <w:tab w:pos="2080" w:val="left"/>
          <w:tab w:pos="4580" w:val="left"/>
          <w:tab w:pos="7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>dııncı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54"/>
          <w:position w:val="0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54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3"/>
          <w:w w:val="15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2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7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47474"/>
          <w:spacing w:val="0"/>
          <w:w w:val="10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164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26"/>
        </w:rPr>
        <w:t>itmişse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9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203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7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204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06060"/>
          <w:w w:val="156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10"/>
          <w:w w:val="15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8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Adı-So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1" w:after="0" w:line="230" w:lineRule="exact"/>
        <w:ind w:left="119" w:right="2550" w:firstLine="-19"/>
        <w:jc w:val="left"/>
        <w:tabs>
          <w:tab w:pos="2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!ayı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yannıakta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IJurııın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left="4548" w:right="401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Söndürınedc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7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1" w:lineRule="exact"/>
        <w:ind w:left="159" w:right="-20"/>
        <w:jc w:val="left"/>
        <w:tabs>
          <w:tab w:pos="2480" w:val="left"/>
          <w:tab w:pos="4580" w:val="left"/>
          <w:tab w:pos="6500" w:val="left"/>
          <w:tab w:pos="8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16"/>
          <w:position w:val="-3"/>
        </w:rPr>
        <w:t>öndürme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7"/>
          <w:w w:val="116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2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2"/>
        </w:rPr>
        <w:t>Söndüıiildü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0"/>
          <w:position w:val="-4"/>
        </w:rPr>
        <w:t>IKöpük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4"/>
          <w:w w:val="9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-4"/>
        </w:rPr>
        <w:t>IK.K.T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2"/>
          <w:w w:val="91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69" w:lineRule="exact"/>
        <w:ind w:left="5086" w:right="-20"/>
        <w:jc w:val="left"/>
        <w:tabs>
          <w:tab w:pos="6500" w:val="left"/>
          <w:tab w:pos="806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  <w:position w:val="5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4"/>
          <w:w w:val="100"/>
          <w:position w:val="5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5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5"/>
        </w:rPr>
      </w:r>
      <w:r>
        <w:rPr>
          <w:rFonts w:ascii="Arial" w:hAnsi="Arial" w:cs="Arial" w:eastAsia="Arial"/>
          <w:sz w:val="31"/>
          <w:szCs w:val="31"/>
          <w:color w:val="363636"/>
          <w:spacing w:val="0"/>
          <w:w w:val="51"/>
          <w:position w:val="3"/>
        </w:rPr>
        <w:t>ı</w:t>
      </w:r>
      <w:r>
        <w:rPr>
          <w:rFonts w:ascii="Arial" w:hAnsi="Arial" w:cs="Arial" w:eastAsia="Arial"/>
          <w:sz w:val="31"/>
          <w:szCs w:val="31"/>
          <w:color w:val="363636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31"/>
          <w:szCs w:val="31"/>
          <w:color w:val="363636"/>
          <w:spacing w:val="0"/>
          <w:w w:val="100"/>
          <w:position w:val="3"/>
        </w:rPr>
      </w:r>
      <w:r>
        <w:rPr>
          <w:rFonts w:ascii="Arial" w:hAnsi="Arial" w:cs="Arial" w:eastAsia="Arial"/>
          <w:sz w:val="41"/>
          <w:szCs w:val="41"/>
          <w:color w:val="606060"/>
          <w:spacing w:val="0"/>
          <w:w w:val="100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24" w:lineRule="exact"/>
        <w:ind w:left="119" w:right="1095" w:firstLine="40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16"/>
        </w:rPr>
        <w:t>öndürme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4"/>
          <w:w w:val="1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7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2"/>
          <w:w w:val="7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5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6"/>
          <w:w w:val="8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7"/>
        </w:rPr>
        <w:t>erin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8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7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4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4"/>
          <w:w w:val="10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p!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7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1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2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3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likle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2"/>
          <w:w w:val="8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7"/>
        </w:rPr>
        <w:t>anın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0"/>
          <w:w w:val="9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9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ır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2"/>
        </w:rPr>
        <w:t>Her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1"/>
          <w:w w:val="93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"/>
          <w:w w:val="7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9"/>
          <w:w w:val="105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6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6"/>
          <w:w w:val="92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7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2"/>
        </w:rPr>
        <w:t>dd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1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87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6"/>
          <w:w w:val="8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27"/>
          <w:w w:val="145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6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5"/>
          <w:w w:val="7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76"/>
        </w:rPr>
        <w:t>Rıı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6"/>
          <w:w w:val="7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ktur.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4" w:lineRule="auto"/>
        <w:ind w:left="80" w:right="207" w:firstLine="2028"/>
        <w:jc w:val="right"/>
        <w:tabs>
          <w:tab w:pos="2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arsa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öbe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halinde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</w:rPr>
        <w:t>ve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lastiklerde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soruşturınada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lııdırıllez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yakılan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kağıt,plasti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2"/>
          <w:w w:val="8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8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gibi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malzemeleri;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çakma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kibritle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tutuşturarak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5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left="203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100" w:right="-20"/>
        <w:jc w:val="left"/>
        <w:tabs>
          <w:tab w:pos="2020" w:val="left"/>
          <w:tab w:pos="6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06060"/>
          <w:w w:val="108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igortalı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1"/>
        </w:rPr>
        <w:t>::;irketi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4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4747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47474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4747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4747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!Bedel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4" w:lineRule="auto"/>
        <w:ind w:left="119" w:right="9772" w:firstLine="-1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06060"/>
          <w:w w:val="69"/>
        </w:rPr>
        <w:t>!A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ııgı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317" w:right="1001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8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ıim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4"/>
        </w:rPr>
        <w:t>Edildi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1"/>
        </w:rPr>
        <w:t>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40" w:lineRule="auto"/>
        <w:ind w:left="119" w:right="-20"/>
        <w:jc w:val="left"/>
        <w:tabs>
          <w:tab w:pos="2020" w:val="left"/>
          <w:tab w:pos="5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4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rih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47474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47474"/>
          <w:spacing w:val="-28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9"/>
        </w:rPr>
        <w:t>05/05/2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66"/>
        </w:rPr>
        <w:t>JŞ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7"/>
          <w:w w:val="66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4"/>
        </w:rPr>
        <w:t>aa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464646"/>
          <w:spacing w:val="0"/>
          <w:w w:val="135"/>
        </w:rPr>
        <w:t>i</w:t>
      </w:r>
      <w:r>
        <w:rPr>
          <w:rFonts w:ascii="Arial" w:hAnsi="Arial" w:cs="Arial" w:eastAsia="Arial"/>
          <w:sz w:val="20"/>
          <w:szCs w:val="20"/>
          <w:color w:val="464646"/>
          <w:spacing w:val="-35"/>
          <w:w w:val="135"/>
        </w:rPr>
        <w:t> </w:t>
      </w:r>
      <w:r>
        <w:rPr>
          <w:rFonts w:ascii="Arial" w:hAnsi="Arial" w:cs="Arial" w:eastAsia="Arial"/>
          <w:sz w:val="20"/>
          <w:szCs w:val="20"/>
          <w:color w:val="606060"/>
          <w:spacing w:val="0"/>
          <w:w w:val="100"/>
        </w:rPr>
        <w:t>:</w:t>
      </w:r>
      <w:r>
        <w:rPr>
          <w:rFonts w:ascii="Arial" w:hAnsi="Arial" w:cs="Arial" w:eastAsia="Arial"/>
          <w:sz w:val="20"/>
          <w:szCs w:val="20"/>
          <w:color w:val="60606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21.52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36" w:lineRule="exact"/>
        <w:ind w:left="219" w:right="-20"/>
        <w:jc w:val="left"/>
        <w:tabs>
          <w:tab w:pos="880" w:val="left"/>
          <w:tab w:pos="1400" w:val="left"/>
          <w:tab w:pos="8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0"/>
        </w:rPr>
        <w:t>'J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iDE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7"/>
          <w:position w:val="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"/>
          <w:w w:val="98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747474"/>
          <w:spacing w:val="0"/>
          <w:w w:val="13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4747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5"/>
          <w:position w:val="0"/>
        </w:rPr>
        <w:t>Bay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"/>
          <w:w w:val="96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86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klı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4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5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54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54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3"/>
          <w:w w:val="5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8"/>
          <w:position w:val="0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9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420" w:bottom="280" w:left="460" w:right="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55" w:lineRule="exact"/>
        <w:ind w:right="-20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18"/>
          <w:szCs w:val="18"/>
          <w:color w:val="363636"/>
          <w:spacing w:val="-38"/>
          <w:w w:val="51"/>
          <w:position w:val="-13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15"/>
          <w:w w:val="59"/>
          <w:position w:val="-24"/>
        </w:rPr>
        <w:t>;</w:t>
      </w:r>
      <w:r>
        <w:rPr>
          <w:rFonts w:ascii="Arial" w:hAnsi="Arial" w:cs="Arial" w:eastAsia="Arial"/>
          <w:sz w:val="18"/>
          <w:szCs w:val="18"/>
          <w:color w:val="363636"/>
          <w:spacing w:val="-23"/>
          <w:w w:val="51"/>
          <w:position w:val="-13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30"/>
          <w:w w:val="59"/>
          <w:position w:val="-24"/>
        </w:rPr>
        <w:t>:</w:t>
      </w:r>
      <w:r>
        <w:rPr>
          <w:rFonts w:ascii="Arial" w:hAnsi="Arial" w:cs="Arial" w:eastAsia="Arial"/>
          <w:sz w:val="18"/>
          <w:szCs w:val="18"/>
          <w:color w:val="363636"/>
          <w:spacing w:val="-7"/>
          <w:w w:val="51"/>
          <w:position w:val="-13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55"/>
          <w:w w:val="60"/>
          <w:position w:val="-24"/>
        </w:rPr>
        <w:t>r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51"/>
          <w:position w:val="-13"/>
        </w:rPr>
        <w:t>.</w:t>
      </w:r>
      <w:r>
        <w:rPr>
          <w:rFonts w:ascii="Arial" w:hAnsi="Arial" w:cs="Arial" w:eastAsia="Arial"/>
          <w:sz w:val="18"/>
          <w:szCs w:val="18"/>
          <w:color w:val="363636"/>
          <w:spacing w:val="-19"/>
          <w:w w:val="51"/>
          <w:position w:val="-13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59"/>
          <w:position w:val="-24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right="-20"/>
        <w:jc w:val="left"/>
        <w:tabs>
          <w:tab w:pos="2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9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747474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4747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4747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4" w:lineRule="exact"/>
        <w:ind w:left="2764" w:right="-106"/>
        <w:jc w:val="left"/>
        <w:tabs>
          <w:tab w:pos="6460" w:val="left"/>
          <w:tab w:pos="690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9"/>
          <w:szCs w:val="39"/>
          <w:color w:val="363636"/>
          <w:spacing w:val="0"/>
          <w:w w:val="51"/>
          <w:position w:val="-21"/>
        </w:rPr>
        <w:t>o</w:t>
      </w:r>
      <w:r>
        <w:rPr>
          <w:rFonts w:ascii="Times New Roman" w:hAnsi="Times New Roman" w:cs="Times New Roman" w:eastAsia="Times New Roman"/>
          <w:sz w:val="39"/>
          <w:szCs w:val="39"/>
          <w:color w:val="363636"/>
          <w:spacing w:val="0"/>
          <w:w w:val="100"/>
          <w:position w:val="-21"/>
        </w:rPr>
        <w:tab/>
      </w:r>
      <w:r>
        <w:rPr>
          <w:rFonts w:ascii="Times New Roman" w:hAnsi="Times New Roman" w:cs="Times New Roman" w:eastAsia="Times New Roman"/>
          <w:sz w:val="39"/>
          <w:szCs w:val="39"/>
          <w:color w:val="363636"/>
          <w:spacing w:val="0"/>
          <w:w w:val="100"/>
          <w:position w:val="-21"/>
        </w:rPr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116"/>
          <w:position w:val="-21"/>
        </w:rPr>
        <w:t>3!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2"/>
          <w:position w:val="-17"/>
        </w:rPr>
        <w:t>12;Di7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60" w:right="20"/>
          <w:cols w:num="3" w:equalWidth="0">
            <w:col w:w="511" w:space="1674"/>
            <w:col w:w="7170" w:space="43"/>
            <w:col w:w="2042"/>
          </w:cols>
        </w:sectPr>
      </w:pPr>
      <w:rPr/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2" w:lineRule="exact"/>
        <w:ind w:right="-20"/>
        <w:jc w:val="righ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464646"/>
          <w:spacing w:val="0"/>
          <w:w w:val="93"/>
          <w:position w:val="-3"/>
        </w:rPr>
        <w:t>'&lt;'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70" w:lineRule="exact"/>
        <w:ind w:right="43"/>
        <w:jc w:val="righ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464646"/>
          <w:spacing w:val="0"/>
          <w:w w:val="91"/>
          <w:position w:val="-1"/>
        </w:rPr>
        <w:t>rtı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right="88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747474"/>
          <w:spacing w:val="0"/>
          <w:w w:val="105"/>
          <w:position w:val="1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830" w:lineRule="exact"/>
        <w:ind w:right="-57"/>
        <w:jc w:val="left"/>
        <w:rPr>
          <w:rFonts w:ascii="Arial" w:hAnsi="Arial" w:cs="Arial" w:eastAsia="Arial"/>
          <w:sz w:val="83"/>
          <w:szCs w:val="8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itfoiyc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Bi,,im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Am;,ti_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-1"/>
        </w:rPr>
        <w:t> </w:t>
      </w:r>
      <w:r>
        <w:rPr>
          <w:rFonts w:ascii="Arial" w:hAnsi="Arial" w:cs="Arial" w:eastAsia="Arial"/>
          <w:sz w:val="83"/>
          <w:szCs w:val="83"/>
          <w:color w:val="2F3D90"/>
          <w:spacing w:val="0"/>
          <w:w w:val="241"/>
          <w:position w:val="-1"/>
        </w:rPr>
        <w:t>0</w:t>
      </w:r>
      <w:r>
        <w:rPr>
          <w:rFonts w:ascii="Arial" w:hAnsi="Arial" w:cs="Arial" w:eastAsia="Arial"/>
          <w:sz w:val="83"/>
          <w:szCs w:val="8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60" w:right="20"/>
          <w:cols w:num="2" w:equalWidth="0">
            <w:col w:w="518" w:space="7939"/>
            <w:col w:w="2983"/>
          </w:cols>
        </w:sectPr>
      </w:pPr>
      <w:rPr/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60" w:right="20"/>
        </w:sectPr>
      </w:pPr>
      <w:rPr/>
    </w:p>
    <w:p>
      <w:pPr>
        <w:spacing w:before="7" w:after="0" w:line="711" w:lineRule="exact"/>
        <w:ind w:left="2190" w:right="-20"/>
        <w:jc w:val="left"/>
        <w:rPr>
          <w:rFonts w:ascii="Arial" w:hAnsi="Arial" w:cs="Arial" w:eastAsia="Arial"/>
          <w:sz w:val="66"/>
          <w:szCs w:val="66"/>
        </w:rPr>
      </w:pPr>
      <w:rPr/>
      <w:r>
        <w:rPr>
          <w:rFonts w:ascii="Arial" w:hAnsi="Arial" w:cs="Arial" w:eastAsia="Arial"/>
          <w:sz w:val="66"/>
          <w:szCs w:val="66"/>
          <w:color w:val="8C8C8E"/>
          <w:spacing w:val="-18"/>
          <w:w w:val="40"/>
          <w:position w:val="-5"/>
        </w:rPr>
        <w:t>,</w:t>
      </w:r>
      <w:r>
        <w:rPr>
          <w:rFonts w:ascii="Arial" w:hAnsi="Arial" w:cs="Arial" w:eastAsia="Arial"/>
          <w:sz w:val="66"/>
          <w:szCs w:val="66"/>
          <w:color w:val="3F466E"/>
          <w:spacing w:val="0"/>
          <w:w w:val="163"/>
          <w:position w:val="-5"/>
        </w:rPr>
        <w:t>ı!J</w:t>
      </w:r>
      <w:r>
        <w:rPr>
          <w:rFonts w:ascii="Arial" w:hAnsi="Arial" w:cs="Arial" w:eastAsia="Arial"/>
          <w:sz w:val="66"/>
          <w:szCs w:val="66"/>
          <w:color w:val="606060"/>
          <w:spacing w:val="-65"/>
          <w:w w:val="58"/>
          <w:position w:val="-5"/>
        </w:rPr>
        <w:t>L</w:t>
      </w:r>
      <w:r>
        <w:rPr>
          <w:rFonts w:ascii="Arial" w:hAnsi="Arial" w:cs="Arial" w:eastAsia="Arial"/>
          <w:sz w:val="66"/>
          <w:szCs w:val="66"/>
          <w:color w:val="363636"/>
          <w:spacing w:val="0"/>
          <w:w w:val="54"/>
          <w:position w:val="-5"/>
        </w:rPr>
        <w:t>U</w:t>
      </w:r>
      <w:r>
        <w:rPr>
          <w:rFonts w:ascii="Arial" w:hAnsi="Arial" w:cs="Arial" w:eastAsia="Arial"/>
          <w:sz w:val="66"/>
          <w:szCs w:val="66"/>
          <w:color w:val="000000"/>
          <w:spacing w:val="0"/>
          <w:w w:val="100"/>
          <w:position w:val="0"/>
        </w:rPr>
      </w:r>
    </w:p>
    <w:p>
      <w:pPr>
        <w:spacing w:before="0" w:after="0" w:line="106" w:lineRule="exact"/>
        <w:ind w:left="2194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w w:val="51"/>
          <w:position w:val="-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-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2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47474"/>
          <w:spacing w:val="0"/>
          <w:w w:val="98"/>
          <w:position w:val="-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747474"/>
          <w:spacing w:val="-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ıye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6"/>
          <w:w w:val="100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606060"/>
          <w:spacing w:val="0"/>
          <w:w w:val="110"/>
          <w:position w:val="-3"/>
        </w:rPr>
        <w:t>ölge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left="-37" w:right="-5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w w:val="94"/>
        </w:rPr>
        <w:t>Abdü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51515"/>
          <w:spacing w:val="0"/>
          <w:w w:val="3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51515"/>
          <w:spacing w:val="0"/>
          <w:w w:val="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51515"/>
          <w:spacing w:val="5"/>
          <w:w w:val="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kadi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8"/>
        </w:rPr>
        <w:t>YIGIT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525" w:right="30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w w:val="96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w w:val="97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6"/>
          <w:w w:val="8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7"/>
        </w:rPr>
        <w:t>Çvş.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9" w:after="0" w:line="240" w:lineRule="auto"/>
        <w:ind w:left="1197" w:right="-20"/>
        <w:jc w:val="left"/>
        <w:tabs>
          <w:tab w:pos="1640" w:val="left"/>
        </w:tabs>
        <w:rPr>
          <w:rFonts w:ascii="Arial" w:hAnsi="Arial" w:cs="Arial" w:eastAsia="Arial"/>
          <w:sz w:val="8"/>
          <w:szCs w:val="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"/>
          <w:szCs w:val="8"/>
          <w:color w:val="AAAAAC"/>
          <w:spacing w:val="0"/>
          <w:w w:val="123"/>
        </w:rPr>
        <w:t>\</w:t>
      </w:r>
      <w:r>
        <w:rPr>
          <w:rFonts w:ascii="Times New Roman" w:hAnsi="Times New Roman" w:cs="Times New Roman" w:eastAsia="Times New Roman"/>
          <w:sz w:val="8"/>
          <w:szCs w:val="8"/>
          <w:color w:val="AAAAAC"/>
          <w:spacing w:val="-24"/>
          <w:w w:val="12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AAAA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AAAAAC"/>
          <w:spacing w:val="0"/>
          <w:w w:val="100"/>
        </w:rPr>
      </w:r>
      <w:r>
        <w:rPr>
          <w:rFonts w:ascii="Times New Roman" w:hAnsi="Times New Roman" w:cs="Times New Roman" w:eastAsia="Times New Roman"/>
          <w:sz w:val="8"/>
          <w:szCs w:val="8"/>
          <w:color w:val="3F466E"/>
          <w:spacing w:val="4"/>
          <w:w w:val="123"/>
          <w:i/>
        </w:rPr>
        <w:t>_</w:t>
      </w:r>
      <w:r>
        <w:rPr>
          <w:rFonts w:ascii="Times New Roman" w:hAnsi="Times New Roman" w:cs="Times New Roman" w:eastAsia="Times New Roman"/>
          <w:sz w:val="8"/>
          <w:szCs w:val="8"/>
          <w:color w:val="747474"/>
          <w:spacing w:val="0"/>
          <w:w w:val="123"/>
          <w:i/>
        </w:rPr>
        <w:t>b_</w:t>
      </w:r>
      <w:r>
        <w:rPr>
          <w:rFonts w:ascii="Times New Roman" w:hAnsi="Times New Roman" w:cs="Times New Roman" w:eastAsia="Times New Roman"/>
          <w:sz w:val="8"/>
          <w:szCs w:val="8"/>
          <w:color w:val="747474"/>
          <w:spacing w:val="12"/>
          <w:w w:val="123"/>
          <w:i/>
        </w:rPr>
        <w:t> </w:t>
      </w:r>
      <w:r>
        <w:rPr>
          <w:rFonts w:ascii="Arial" w:hAnsi="Arial" w:cs="Arial" w:eastAsia="Arial"/>
          <w:sz w:val="8"/>
          <w:szCs w:val="8"/>
          <w:color w:val="AAAAAC"/>
          <w:spacing w:val="0"/>
          <w:w w:val="161"/>
          <w:i/>
        </w:rPr>
        <w:t>1</w:t>
      </w:r>
      <w:r>
        <w:rPr>
          <w:rFonts w:ascii="Arial" w:hAnsi="Arial" w:cs="Arial" w:eastAsia="Arial"/>
          <w:sz w:val="8"/>
          <w:szCs w:val="8"/>
          <w:color w:val="AAAAAC"/>
          <w:spacing w:val="0"/>
          <w:w w:val="161"/>
          <w:i/>
        </w:rPr>
        <w:t> </w:t>
      </w:r>
      <w:r>
        <w:rPr>
          <w:rFonts w:ascii="Arial" w:hAnsi="Arial" w:cs="Arial" w:eastAsia="Arial"/>
          <w:sz w:val="8"/>
          <w:szCs w:val="8"/>
          <w:color w:val="AAAAAC"/>
          <w:spacing w:val="26"/>
          <w:w w:val="161"/>
          <w:i/>
        </w:rPr>
        <w:t> </w:t>
      </w:r>
      <w:r>
        <w:rPr>
          <w:rFonts w:ascii="Arial" w:hAnsi="Arial" w:cs="Arial" w:eastAsia="Arial"/>
          <w:sz w:val="8"/>
          <w:szCs w:val="8"/>
          <w:color w:val="8C8C8E"/>
          <w:spacing w:val="0"/>
          <w:w w:val="78"/>
        </w:rPr>
        <w:t>,</w:t>
      </w:r>
      <w:r>
        <w:rPr>
          <w:rFonts w:ascii="Arial" w:hAnsi="Arial" w:cs="Arial" w:eastAsia="Arial"/>
          <w:sz w:val="8"/>
          <w:szCs w:val="8"/>
          <w:color w:val="8C8C8E"/>
          <w:spacing w:val="-4"/>
          <w:w w:val="78"/>
        </w:rPr>
        <w:t>_</w:t>
      </w:r>
      <w:r>
        <w:rPr>
          <w:rFonts w:ascii="Arial" w:hAnsi="Arial" w:cs="Arial" w:eastAsia="Arial"/>
          <w:sz w:val="8"/>
          <w:szCs w:val="8"/>
          <w:color w:val="8C8C8E"/>
          <w:spacing w:val="0"/>
          <w:w w:val="78"/>
        </w:rPr>
        <w:t>...</w:t>
      </w:r>
      <w:r>
        <w:rPr>
          <w:rFonts w:ascii="Arial" w:hAnsi="Arial" w:cs="Arial" w:eastAsia="Arial"/>
          <w:sz w:val="8"/>
          <w:szCs w:val="8"/>
          <w:color w:val="8C8C8E"/>
          <w:spacing w:val="0"/>
          <w:w w:val="78"/>
        </w:rPr>
        <w:t>  </w:t>
      </w:r>
      <w:r>
        <w:rPr>
          <w:rFonts w:ascii="Arial" w:hAnsi="Arial" w:cs="Arial" w:eastAsia="Arial"/>
          <w:sz w:val="8"/>
          <w:szCs w:val="8"/>
          <w:color w:val="8C8C8E"/>
          <w:spacing w:val="1"/>
          <w:w w:val="78"/>
        </w:rPr>
        <w:t> </w:t>
      </w:r>
      <w:r>
        <w:rPr>
          <w:rFonts w:ascii="Arial" w:hAnsi="Arial" w:cs="Arial" w:eastAsia="Arial"/>
          <w:sz w:val="8"/>
          <w:szCs w:val="8"/>
          <w:color w:val="747474"/>
          <w:spacing w:val="0"/>
          <w:w w:val="358"/>
        </w:rPr>
        <w:t>\</w:t>
      </w:r>
      <w:r>
        <w:rPr>
          <w:rFonts w:ascii="Arial" w:hAnsi="Arial" w:cs="Arial" w:eastAsia="Arial"/>
          <w:sz w:val="8"/>
          <w:szCs w:val="8"/>
          <w:color w:val="747474"/>
          <w:spacing w:val="-57"/>
          <w:w w:val="358"/>
        </w:rPr>
        <w:t> </w:t>
      </w:r>
      <w:r>
        <w:rPr>
          <w:rFonts w:ascii="Arial" w:hAnsi="Arial" w:cs="Arial" w:eastAsia="Arial"/>
          <w:sz w:val="8"/>
          <w:szCs w:val="8"/>
          <w:color w:val="AAAAAC"/>
          <w:spacing w:val="0"/>
          <w:w w:val="358"/>
        </w:rPr>
        <w:t>,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spacing w:before="44" w:after="0" w:line="275" w:lineRule="exact"/>
        <w:ind w:left="1159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26"/>
          <w:szCs w:val="26"/>
          <w:color w:val="606060"/>
          <w:spacing w:val="0"/>
          <w:w w:val="100"/>
          <w:i/>
          <w:position w:val="-2"/>
        </w:rPr>
        <w:t>y:'</w:t>
      </w:r>
      <w:r>
        <w:rPr>
          <w:rFonts w:ascii="Arial" w:hAnsi="Arial" w:cs="Arial" w:eastAsia="Arial"/>
          <w:sz w:val="26"/>
          <w:szCs w:val="26"/>
          <w:color w:val="606060"/>
          <w:spacing w:val="0"/>
          <w:w w:val="100"/>
          <w:i/>
          <w:position w:val="-2"/>
        </w:rPr>
        <w:t>  </w:t>
      </w:r>
      <w:r>
        <w:rPr>
          <w:rFonts w:ascii="Arial" w:hAnsi="Arial" w:cs="Arial" w:eastAsia="Arial"/>
          <w:sz w:val="26"/>
          <w:szCs w:val="26"/>
          <w:color w:val="606060"/>
          <w:spacing w:val="16"/>
          <w:w w:val="100"/>
          <w:i/>
          <w:position w:val="-2"/>
        </w:rPr>
        <w:t> </w:t>
      </w:r>
      <w:r>
        <w:rPr>
          <w:rFonts w:ascii="Arial" w:hAnsi="Arial" w:cs="Arial" w:eastAsia="Arial"/>
          <w:sz w:val="26"/>
          <w:szCs w:val="26"/>
          <w:color w:val="606060"/>
          <w:spacing w:val="-48"/>
          <w:w w:val="122"/>
          <w:i/>
          <w:position w:val="-2"/>
        </w:rPr>
        <w:t>:</w:t>
      </w:r>
      <w:r>
        <w:rPr>
          <w:rFonts w:ascii="Arial" w:hAnsi="Arial" w:cs="Arial" w:eastAsia="Arial"/>
          <w:sz w:val="15"/>
          <w:szCs w:val="15"/>
          <w:color w:val="363636"/>
          <w:spacing w:val="-18"/>
          <w:w w:val="126"/>
          <w:position w:val="-6"/>
        </w:rPr>
        <w:t>:</w:t>
      </w:r>
      <w:r>
        <w:rPr>
          <w:rFonts w:ascii="Arial" w:hAnsi="Arial" w:cs="Arial" w:eastAsia="Arial"/>
          <w:sz w:val="15"/>
          <w:szCs w:val="15"/>
          <w:color w:val="AAAAAC"/>
          <w:spacing w:val="0"/>
          <w:w w:val="220"/>
          <w:position w:val="-6"/>
        </w:rPr>
        <w:t>'</w:t>
      </w:r>
      <w:r>
        <w:rPr>
          <w:rFonts w:ascii="Arial" w:hAnsi="Arial" w:cs="Arial" w:eastAsia="Arial"/>
          <w:sz w:val="15"/>
          <w:szCs w:val="15"/>
          <w:color w:val="AAAAAC"/>
          <w:spacing w:val="-1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45"/>
          <w:position w:val="-2"/>
        </w:rPr>
        <w:t>:"1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33"/>
          <w:w w:val="46"/>
          <w:position w:val="-2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AAAAAC"/>
          <w:spacing w:val="-18"/>
          <w:w w:val="197"/>
          <w:position w:val="-2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96"/>
          <w:position w:val="-2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2"/>
          <w:w w:val="100"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747474"/>
          <w:spacing w:val="-18"/>
          <w:w w:val="109"/>
          <w:position w:val="-6"/>
        </w:rPr>
        <w:t>&lt;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18"/>
          <w:w w:val="63"/>
          <w:position w:val="-2"/>
        </w:rPr>
        <w:t>.</w:t>
      </w:r>
      <w:r>
        <w:rPr>
          <w:rFonts w:ascii="Arial" w:hAnsi="Arial" w:cs="Arial" w:eastAsia="Arial"/>
          <w:sz w:val="15"/>
          <w:szCs w:val="15"/>
          <w:color w:val="747474"/>
          <w:spacing w:val="-14"/>
          <w:w w:val="109"/>
          <w:position w:val="-6"/>
        </w:rPr>
        <w:t>'</w:t>
      </w:r>
      <w:r>
        <w:rPr>
          <w:rFonts w:ascii="Arial" w:hAnsi="Arial" w:cs="Arial" w:eastAsia="Arial"/>
          <w:sz w:val="15"/>
          <w:szCs w:val="15"/>
          <w:color w:val="747474"/>
          <w:spacing w:val="-22"/>
          <w:w w:val="178"/>
          <w:position w:val="-6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63"/>
          <w:position w:val="-2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46"/>
          <w:w w:val="62"/>
          <w:position w:val="-2"/>
        </w:rPr>
        <w:t>ı</w:t>
      </w:r>
      <w:r>
        <w:rPr>
          <w:rFonts w:ascii="Arial" w:hAnsi="Arial" w:cs="Arial" w:eastAsia="Arial"/>
          <w:sz w:val="15"/>
          <w:szCs w:val="15"/>
          <w:color w:val="747474"/>
          <w:spacing w:val="-9"/>
          <w:w w:val="178"/>
          <w:position w:val="-6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"/>
          <w:w w:val="63"/>
          <w:position w:val="-2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606060"/>
          <w:spacing w:val="0"/>
          <w:w w:val="49"/>
          <w:position w:val="-2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606060"/>
          <w:spacing w:val="-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06060"/>
          <w:spacing w:val="0"/>
          <w:w w:val="49"/>
          <w:position w:val="-2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244"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606060"/>
          <w:spacing w:val="0"/>
          <w:w w:val="304"/>
          <w:position w:val="-4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606060"/>
          <w:spacing w:val="0"/>
          <w:w w:val="304"/>
          <w:position w:val="-4"/>
        </w:rPr>
        <w:t>P</w:t>
      </w:r>
      <w:r>
        <w:rPr>
          <w:rFonts w:ascii="Times New Roman" w:hAnsi="Times New Roman" w:cs="Times New Roman" w:eastAsia="Times New Roman"/>
          <w:sz w:val="27"/>
          <w:szCs w:val="27"/>
          <w:color w:val="606060"/>
          <w:spacing w:val="-158"/>
          <w:w w:val="304"/>
          <w:position w:val="-4"/>
        </w:rPr>
        <w:t> </w:t>
      </w:r>
      <w:r>
        <w:rPr>
          <w:rFonts w:ascii="Arial" w:hAnsi="Arial" w:cs="Arial" w:eastAsia="Arial"/>
          <w:sz w:val="30"/>
          <w:szCs w:val="30"/>
          <w:color w:val="464646"/>
          <w:spacing w:val="0"/>
          <w:w w:val="64"/>
          <w:position w:val="-4"/>
        </w:rPr>
        <w:t>!:'</w:t>
      </w:r>
      <w:r>
        <w:rPr>
          <w:rFonts w:ascii="Arial" w:hAnsi="Arial" w:cs="Arial" w:eastAsia="Arial"/>
          <w:sz w:val="30"/>
          <w:szCs w:val="30"/>
          <w:color w:val="464646"/>
          <w:spacing w:val="-2"/>
          <w:w w:val="64"/>
          <w:position w:val="-4"/>
        </w:rPr>
        <w:t>K</w:t>
      </w:r>
      <w:r>
        <w:rPr>
          <w:rFonts w:ascii="Arial" w:hAnsi="Arial" w:cs="Arial" w:eastAsia="Arial"/>
          <w:sz w:val="30"/>
          <w:szCs w:val="30"/>
          <w:color w:val="606060"/>
          <w:spacing w:val="0"/>
          <w:w w:val="43"/>
          <w:position w:val="-4"/>
        </w:rPr>
        <w:t>gıfı:1i</w:t>
      </w:r>
      <w:r>
        <w:rPr>
          <w:rFonts w:ascii="Arial" w:hAnsi="Arial" w:cs="Arial" w:eastAsia="Arial"/>
          <w:sz w:val="30"/>
          <w:szCs w:val="30"/>
          <w:color w:val="606060"/>
          <w:spacing w:val="4"/>
          <w:w w:val="44"/>
          <w:position w:val="-4"/>
        </w:rPr>
        <w:t>l</w:t>
      </w:r>
      <w:r>
        <w:rPr>
          <w:rFonts w:ascii="Arial" w:hAnsi="Arial" w:cs="Arial" w:eastAsia="Arial"/>
          <w:sz w:val="30"/>
          <w:szCs w:val="30"/>
          <w:color w:val="464646"/>
          <w:spacing w:val="17"/>
          <w:w w:val="60"/>
          <w:position w:val="-4"/>
        </w:rPr>
        <w:t>e</w:t>
      </w:r>
      <w:r>
        <w:rPr>
          <w:rFonts w:ascii="Arial" w:hAnsi="Arial" w:cs="Arial" w:eastAsia="Arial"/>
          <w:sz w:val="30"/>
          <w:szCs w:val="30"/>
          <w:color w:val="606060"/>
          <w:spacing w:val="0"/>
          <w:w w:val="204"/>
          <w:position w:val="-4"/>
        </w:rPr>
        <w:t>\</w:t>
      </w:r>
      <w:r>
        <w:rPr>
          <w:rFonts w:ascii="Arial" w:hAnsi="Arial" w:cs="Arial" w:eastAsia="Arial"/>
          <w:sz w:val="30"/>
          <w:szCs w:val="30"/>
          <w:color w:val="606060"/>
          <w:spacing w:val="0"/>
          <w:w w:val="100"/>
          <w:position w:val="-4"/>
        </w:rPr>
        <w:t> </w:t>
      </w:r>
      <w:r>
        <w:rPr>
          <w:rFonts w:ascii="Arial" w:hAnsi="Arial" w:cs="Arial" w:eastAsia="Arial"/>
          <w:sz w:val="30"/>
          <w:szCs w:val="30"/>
          <w:color w:val="606060"/>
          <w:spacing w:val="2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06060"/>
          <w:spacing w:val="11"/>
          <w:w w:val="52"/>
          <w:position w:val="-4"/>
        </w:rPr>
        <w:t>C</w:t>
      </w:r>
      <w:r>
        <w:rPr>
          <w:rFonts w:ascii="Times New Roman" w:hAnsi="Times New Roman" w:cs="Times New Roman" w:eastAsia="Times New Roman"/>
          <w:sz w:val="27"/>
          <w:szCs w:val="27"/>
          <w:color w:val="464646"/>
          <w:spacing w:val="0"/>
          <w:w w:val="417"/>
          <w:position w:val="-4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464646"/>
          <w:spacing w:val="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747474"/>
          <w:spacing w:val="0"/>
          <w:w w:val="125"/>
          <w:position w:val="-4"/>
        </w:rPr>
        <w:t>\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53" w:lineRule="exact"/>
        <w:ind w:right="-20"/>
        <w:jc w:val="left"/>
        <w:tabs>
          <w:tab w:pos="4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7"/>
          <w:szCs w:val="17"/>
          <w:color w:val="8C8C8E"/>
          <w:spacing w:val="0"/>
          <w:w w:val="100"/>
          <w:position w:val="-7"/>
        </w:rPr>
        <w:t>1</w:t>
      </w:r>
      <w:r>
        <w:rPr>
          <w:rFonts w:ascii="Arial" w:hAnsi="Arial" w:cs="Arial" w:eastAsia="Arial"/>
          <w:sz w:val="17"/>
          <w:szCs w:val="17"/>
          <w:color w:val="8C8C8E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7"/>
          <w:szCs w:val="17"/>
          <w:color w:val="8C8C8E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30"/>
          <w:szCs w:val="30"/>
          <w:color w:val="606060"/>
          <w:spacing w:val="0"/>
          <w:w w:val="66"/>
          <w:position w:val="-5"/>
        </w:rPr>
        <w:t>,,</w:t>
      </w:r>
      <w:r>
        <w:rPr>
          <w:rFonts w:ascii="Times New Roman" w:hAnsi="Times New Roman" w:cs="Times New Roman" w:eastAsia="Times New Roman"/>
          <w:sz w:val="30"/>
          <w:szCs w:val="30"/>
          <w:color w:val="8C8C8E"/>
          <w:spacing w:val="0"/>
          <w:w w:val="66"/>
          <w:position w:val="-5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8C8C8E"/>
          <w:spacing w:val="0"/>
          <w:w w:val="66"/>
          <w:position w:val="-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8C8C8E"/>
          <w:spacing w:val="26"/>
          <w:w w:val="66"/>
          <w:position w:val="-5"/>
        </w:rPr>
        <w:t> </w:t>
      </w:r>
      <w:r>
        <w:rPr>
          <w:rFonts w:ascii="Arial" w:hAnsi="Arial" w:cs="Arial" w:eastAsia="Arial"/>
          <w:sz w:val="21"/>
          <w:szCs w:val="21"/>
          <w:color w:val="606060"/>
          <w:spacing w:val="0"/>
          <w:w w:val="66"/>
          <w:position w:val="-5"/>
        </w:rPr>
        <w:t>Sub"'</w:t>
      </w:r>
      <w:r>
        <w:rPr>
          <w:rFonts w:ascii="Arial" w:hAnsi="Arial" w:cs="Arial" w:eastAsia="Arial"/>
          <w:sz w:val="21"/>
          <w:szCs w:val="21"/>
          <w:color w:val="606060"/>
          <w:spacing w:val="0"/>
          <w:w w:val="66"/>
          <w:position w:val="-5"/>
        </w:rPr>
        <w:t>   </w:t>
      </w:r>
      <w:r>
        <w:rPr>
          <w:rFonts w:ascii="Arial" w:hAnsi="Arial" w:cs="Arial" w:eastAsia="Arial"/>
          <w:sz w:val="21"/>
          <w:szCs w:val="21"/>
          <w:color w:val="606060"/>
          <w:spacing w:val="24"/>
          <w:w w:val="66"/>
          <w:position w:val="-5"/>
        </w:rPr>
        <w:t> </w:t>
      </w:r>
      <w:r>
        <w:rPr>
          <w:rFonts w:ascii="Arial" w:hAnsi="Arial" w:cs="Arial" w:eastAsia="Arial"/>
          <w:sz w:val="21"/>
          <w:szCs w:val="21"/>
          <w:color w:val="606060"/>
          <w:spacing w:val="0"/>
          <w:w w:val="117"/>
          <w:position w:val="-5"/>
        </w:rPr>
        <w:t>,</w:t>
      </w:r>
      <w:r>
        <w:rPr>
          <w:rFonts w:ascii="Arial" w:hAnsi="Arial" w:cs="Arial" w:eastAsia="Arial"/>
          <w:sz w:val="21"/>
          <w:szCs w:val="21"/>
          <w:color w:val="606060"/>
          <w:spacing w:val="-26"/>
          <w:w w:val="118"/>
          <w:position w:val="-5"/>
        </w:rPr>
        <w:t>g</w:t>
      </w:r>
      <w:r>
        <w:rPr>
          <w:rFonts w:ascii="Arial" w:hAnsi="Arial" w:cs="Arial" w:eastAsia="Arial"/>
          <w:sz w:val="21"/>
          <w:szCs w:val="21"/>
          <w:color w:val="AAAAAC"/>
          <w:spacing w:val="-32"/>
          <w:w w:val="112"/>
          <w:position w:val="-5"/>
        </w:rPr>
        <w:t>.</w:t>
      </w:r>
      <w:r>
        <w:rPr>
          <w:rFonts w:ascii="Arial" w:hAnsi="Arial" w:cs="Arial" w:eastAsia="Arial"/>
          <w:sz w:val="21"/>
          <w:szCs w:val="21"/>
          <w:color w:val="464646"/>
          <w:spacing w:val="0"/>
          <w:w w:val="78"/>
          <w:position w:val="-5"/>
        </w:rPr>
        <w:t>u</w:t>
      </w:r>
      <w:r>
        <w:rPr>
          <w:rFonts w:ascii="Arial" w:hAnsi="Arial" w:cs="Arial" w:eastAsia="Arial"/>
          <w:sz w:val="21"/>
          <w:szCs w:val="21"/>
          <w:color w:val="464646"/>
          <w:spacing w:val="-7"/>
          <w:w w:val="78"/>
          <w:position w:val="-5"/>
        </w:rPr>
        <w:t>r</w:t>
      </w:r>
      <w:r>
        <w:rPr>
          <w:rFonts w:ascii="Arial" w:hAnsi="Arial" w:cs="Arial" w:eastAsia="Arial"/>
          <w:sz w:val="21"/>
          <w:szCs w:val="21"/>
          <w:color w:val="AAAAAC"/>
          <w:spacing w:val="0"/>
          <w:w w:val="31"/>
          <w:position w:val="-5"/>
        </w:rPr>
        <w:t>_</w:t>
      </w:r>
      <w:r>
        <w:rPr>
          <w:rFonts w:ascii="Arial" w:hAnsi="Arial" w:cs="Arial" w:eastAsia="Arial"/>
          <w:sz w:val="21"/>
          <w:szCs w:val="21"/>
          <w:color w:val="AAAAAC"/>
          <w:spacing w:val="0"/>
          <w:w w:val="100"/>
          <w:position w:val="-5"/>
        </w:rPr>
        <w:t> </w:t>
      </w:r>
      <w:r>
        <w:rPr>
          <w:rFonts w:ascii="Arial" w:hAnsi="Arial" w:cs="Arial" w:eastAsia="Arial"/>
          <w:sz w:val="21"/>
          <w:szCs w:val="21"/>
          <w:color w:val="AAAAAC"/>
          <w:spacing w:val="6"/>
          <w:w w:val="100"/>
          <w:position w:val="-5"/>
        </w:rPr>
        <w:t> </w:t>
      </w:r>
      <w:r>
        <w:rPr>
          <w:rFonts w:ascii="Arial" w:hAnsi="Arial" w:cs="Arial" w:eastAsia="Arial"/>
          <w:sz w:val="21"/>
          <w:szCs w:val="21"/>
          <w:color w:val="606060"/>
          <w:spacing w:val="0"/>
          <w:w w:val="130"/>
          <w:position w:val="-5"/>
        </w:rPr>
        <w:t>·0'</w:t>
      </w:r>
      <w:r>
        <w:rPr>
          <w:rFonts w:ascii="Arial" w:hAnsi="Arial" w:cs="Arial" w:eastAsia="Arial"/>
          <w:sz w:val="21"/>
          <w:szCs w:val="21"/>
          <w:color w:val="606060"/>
          <w:spacing w:val="13"/>
          <w:w w:val="13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C8C8E"/>
          <w:spacing w:val="-2"/>
          <w:w w:val="52"/>
          <w:position w:val="-14"/>
        </w:rPr>
        <w:t>2</w:t>
      </w:r>
      <w:r>
        <w:rPr>
          <w:rFonts w:ascii="Times New Roman" w:hAnsi="Times New Roman" w:cs="Times New Roman" w:eastAsia="Times New Roman"/>
          <w:sz w:val="21"/>
          <w:szCs w:val="21"/>
          <w:color w:val="AAAAAC"/>
          <w:spacing w:val="1"/>
          <w:w w:val="66"/>
          <w:position w:val="-5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606060"/>
          <w:spacing w:val="0"/>
          <w:w w:val="110"/>
          <w:position w:val="-5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60" w:right="20"/>
          <w:cols w:num="3" w:equalWidth="0">
            <w:col w:w="3980" w:space="564"/>
            <w:col w:w="1499" w:space="2376"/>
            <w:col w:w="3021"/>
          </w:cols>
        </w:sectPr>
      </w:pPr>
      <w:rPr/>
    </w:p>
    <w:p>
      <w:pPr>
        <w:spacing w:before="0" w:after="0" w:line="280" w:lineRule="exact"/>
        <w:ind w:left="2156" w:right="-20"/>
        <w:jc w:val="left"/>
        <w:tabs>
          <w:tab w:pos="9200" w:val="left"/>
          <w:tab w:pos="10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.835423pt;margin-top:9.853237pt;width:514.183422pt;height:47.5pt;mso-position-horizontal-relative:page;mso-position-vertical-relative:paragraph;z-index:-16827" type="#_x0000_t202" filled="f" stroked="f">
            <v:textbox inset="0,0,0,0">
              <w:txbxContent>
                <w:p>
                  <w:pPr>
                    <w:spacing w:before="0" w:after="0" w:line="950" w:lineRule="exact"/>
                    <w:ind w:right="-183"/>
                    <w:jc w:val="left"/>
                    <w:tabs>
                      <w:tab w:pos="4820" w:val="left"/>
                      <w:tab w:pos="9140" w:val="left"/>
                      <w:tab w:pos="9940" w:val="left"/>
                    </w:tabs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464646"/>
                      <w:spacing w:val="0"/>
                      <w:w w:val="50"/>
                      <w:position w:val="45"/>
                    </w:rPr>
                    <w:t>::ı.ı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464646"/>
                      <w:spacing w:val="0"/>
                      <w:w w:val="100"/>
                      <w:position w:val="45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464646"/>
                      <w:spacing w:val="0"/>
                      <w:w w:val="100"/>
                      <w:position w:val="45"/>
                    </w:rPr>
                  </w:r>
                  <w:r>
                    <w:rPr>
                      <w:rFonts w:ascii="Arial" w:hAnsi="Arial" w:cs="Arial" w:eastAsia="Arial"/>
                      <w:sz w:val="95"/>
                      <w:szCs w:val="95"/>
                      <w:color w:val="3F466E"/>
                      <w:spacing w:val="0"/>
                      <w:w w:val="226"/>
                      <w:position w:val="-1"/>
                    </w:rPr>
                    <w:t>:</w:t>
                  </w:r>
                  <w:r>
                    <w:rPr>
                      <w:rFonts w:ascii="Arial" w:hAnsi="Arial" w:cs="Arial" w:eastAsia="Arial"/>
                      <w:sz w:val="95"/>
                      <w:szCs w:val="95"/>
                      <w:color w:val="3F466E"/>
                      <w:spacing w:val="54"/>
                      <w:w w:val="226"/>
                      <w:position w:val="-1"/>
                    </w:rPr>
                    <w:t>:</w:t>
                  </w:r>
                  <w:r>
                    <w:rPr>
                      <w:rFonts w:ascii="Arial" w:hAnsi="Arial" w:cs="Arial" w:eastAsia="Arial"/>
                      <w:sz w:val="95"/>
                      <w:szCs w:val="95"/>
                      <w:color w:val="363636"/>
                      <w:spacing w:val="0"/>
                      <w:w w:val="20"/>
                      <w:position w:val="-1"/>
                    </w:rPr>
                    <w:t>iR</w:t>
                  </w:r>
                  <w:r>
                    <w:rPr>
                      <w:rFonts w:ascii="Arial" w:hAnsi="Arial" w:cs="Arial" w:eastAsia="Arial"/>
                      <w:sz w:val="95"/>
                      <w:szCs w:val="95"/>
                      <w:color w:val="36363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95"/>
                      <w:szCs w:val="95"/>
                      <w:color w:val="363636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AAAAAC"/>
                      <w:spacing w:val="0"/>
                      <w:w w:val="159"/>
                      <w:position w:val="41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AAAAAC"/>
                      <w:spacing w:val="-26"/>
                      <w:w w:val="159"/>
                      <w:position w:val="4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747474"/>
                      <w:spacing w:val="0"/>
                      <w:w w:val="159"/>
                      <w:position w:val="4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747474"/>
                      <w:spacing w:val="-40"/>
                      <w:w w:val="159"/>
                      <w:position w:val="4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747474"/>
                      <w:spacing w:val="0"/>
                      <w:w w:val="100"/>
                      <w:position w:val="4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747474"/>
                      <w:spacing w:val="0"/>
                      <w:w w:val="100"/>
                      <w:position w:val="4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AAAAAC"/>
                      <w:spacing w:val="0"/>
                      <w:w w:val="159"/>
                      <w:position w:val="41"/>
                    </w:rPr>
                    <w:t>'1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AAAAAC"/>
                      <w:spacing w:val="0"/>
                      <w:w w:val="159"/>
                      <w:position w:val="4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AAAAAC"/>
                      <w:spacing w:val="2"/>
                      <w:w w:val="159"/>
                      <w:position w:val="4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747474"/>
                      <w:spacing w:val="0"/>
                      <w:w w:val="159"/>
                      <w:i/>
                      <w:position w:val="41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1.422745pt;margin-top:6.291798pt;width:91.849137pt;height:19.5pt;mso-position-horizontal-relative:page;mso-position-vertical-relative:paragraph;z-index:-16826" type="#_x0000_t202" filled="f" stroked="f">
            <v:textbox inset="0,0,0,0">
              <w:txbxContent>
                <w:p>
                  <w:pPr>
                    <w:spacing w:before="0" w:after="0" w:line="390" w:lineRule="exact"/>
                    <w:ind w:right="-99"/>
                    <w:jc w:val="left"/>
                    <w:rPr>
                      <w:rFonts w:ascii="Arial" w:hAnsi="Arial" w:cs="Arial" w:eastAsia="Arial"/>
                      <w:sz w:val="39"/>
                      <w:szCs w:val="39"/>
                    </w:rPr>
                  </w:pPr>
                  <w:rPr/>
                  <w:r>
                    <w:rPr>
                      <w:rFonts w:ascii="Arial" w:hAnsi="Arial" w:cs="Arial" w:eastAsia="Arial"/>
                      <w:sz w:val="39"/>
                      <w:szCs w:val="39"/>
                      <w:color w:val="3F466E"/>
                      <w:w w:val="99"/>
                      <w:i/>
                    </w:rPr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3F466E"/>
                      <w:spacing w:val="-51"/>
                      <w:w w:val="99"/>
                      <w:i/>
                      <w:u w:val="single" w:color="4B5787"/>
                    </w:rPr>
                    <w:t> 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3F466E"/>
                      <w:spacing w:val="-51"/>
                      <w:w w:val="99"/>
                      <w:i/>
                      <w:u w:val="single" w:color="4B5787"/>
                    </w:rPr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3F466E"/>
                      <w:spacing w:val="0"/>
                      <w:w w:val="498"/>
                      <w:i/>
                      <w:u w:val="single" w:color="4B5787"/>
                    </w:rPr>
                    <w:t>'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3F466E"/>
                      <w:spacing w:val="0"/>
                      <w:w w:val="498"/>
                      <w:i/>
                      <w:u w:val="single" w:color="4B5787"/>
                    </w:rPr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3F466E"/>
                      <w:spacing w:val="0"/>
                      <w:w w:val="499"/>
                      <w:i/>
                      <w:u w:val="single" w:color="4B5787"/>
                    </w:rPr>
                    <w:t>\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3F466E"/>
                      <w:spacing w:val="0"/>
                      <w:w w:val="499"/>
                      <w:i/>
                      <w:u w:val="single" w:color="4B5787"/>
                    </w:rPr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3F466E"/>
                      <w:spacing w:val="0"/>
                      <w:w w:val="501"/>
                      <w:i/>
                      <w:u w:val="single" w:color="4B5787"/>
                    </w:rPr>
                    <w:t>ll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3F466E"/>
                      <w:spacing w:val="0"/>
                      <w:w w:val="501"/>
                      <w:i/>
                    </w:rPr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10"/>
        </w:rPr>
        <w:t>1.Posta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9"/>
          <w:w w:val="1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10"/>
        </w:rPr>
        <w:t>Grupla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1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1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06060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3"/>
          <w:szCs w:val="23"/>
          <w:color w:val="606060"/>
          <w:spacing w:val="0"/>
          <w:w w:val="92"/>
        </w:rPr>
        <w:t>m</w:t>
      </w:r>
      <w:r>
        <w:rPr>
          <w:rFonts w:ascii="Times New Roman" w:hAnsi="Times New Roman" w:cs="Times New Roman" w:eastAsia="Times New Roman"/>
          <w:sz w:val="23"/>
          <w:szCs w:val="23"/>
          <w:color w:val="606060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</w:rPr>
        <w:t>iri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30"/>
          <w:szCs w:val="30"/>
          <w:color w:val="606060"/>
          <w:spacing w:val="0"/>
          <w:w w:val="42"/>
          <w:position w:val="-2"/>
        </w:rPr>
        <w:t>,.</w:t>
      </w:r>
      <w:r>
        <w:rPr>
          <w:rFonts w:ascii="Times New Roman" w:hAnsi="Times New Roman" w:cs="Times New Roman" w:eastAsia="Times New Roman"/>
          <w:sz w:val="30"/>
          <w:szCs w:val="30"/>
          <w:color w:val="606060"/>
          <w:spacing w:val="0"/>
          <w:w w:val="42"/>
          <w:position w:val="-2"/>
        </w:rPr>
        <w:t>    </w:t>
      </w:r>
      <w:r>
        <w:rPr>
          <w:rFonts w:ascii="Times New Roman" w:hAnsi="Times New Roman" w:cs="Times New Roman" w:eastAsia="Times New Roman"/>
          <w:sz w:val="30"/>
          <w:szCs w:val="30"/>
          <w:color w:val="606060"/>
          <w:spacing w:val="6"/>
          <w:w w:val="42"/>
          <w:position w:val="-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8C8C8E"/>
          <w:spacing w:val="0"/>
          <w:w w:val="45"/>
          <w:i/>
          <w:position w:val="-2"/>
        </w:rPr>
        <w:t>-.</w:t>
      </w:r>
      <w:r>
        <w:rPr>
          <w:rFonts w:ascii="Times New Roman" w:hAnsi="Times New Roman" w:cs="Times New Roman" w:eastAsia="Times New Roman"/>
          <w:sz w:val="30"/>
          <w:szCs w:val="30"/>
          <w:color w:val="8C8C8E"/>
          <w:spacing w:val="-41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8C8C8E"/>
          <w:spacing w:val="0"/>
          <w:w w:val="45"/>
          <w:i/>
          <w:position w:val="-2"/>
        </w:rPr>
        <w:t>sr;</w:t>
      </w:r>
      <w:r>
        <w:rPr>
          <w:rFonts w:ascii="Times New Roman" w:hAnsi="Times New Roman" w:cs="Times New Roman" w:eastAsia="Times New Roman"/>
          <w:sz w:val="30"/>
          <w:szCs w:val="30"/>
          <w:color w:val="8C8C8E"/>
          <w:spacing w:val="0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8C8C8E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57"/>
          <w:position w:val="-2"/>
        </w:rPr>
        <w:t>-:!</w:t>
      </w:r>
      <w:r>
        <w:rPr>
          <w:rFonts w:ascii="Times New Roman" w:hAnsi="Times New Roman" w:cs="Times New Roman" w:eastAsia="Times New Roman"/>
          <w:sz w:val="17"/>
          <w:szCs w:val="17"/>
          <w:color w:val="BFBFBF"/>
          <w:spacing w:val="0"/>
          <w:w w:val="83"/>
          <w:position w:val="-2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BFBFBF"/>
          <w:spacing w:val="-39"/>
          <w:w w:val="83"/>
          <w:position w:val="-2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79"/>
          <w:position w:val="-2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8C8C8E"/>
          <w:spacing w:val="0"/>
          <w:w w:val="163"/>
          <w:position w:val="-2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8C8C8E"/>
          <w:spacing w:val="-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C8C8E"/>
          <w:spacing w:val="0"/>
          <w:w w:val="100"/>
          <w:position w:val="-2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38" w:lineRule="exact"/>
        <w:ind w:left="361" w:right="-20"/>
        <w:jc w:val="left"/>
        <w:tabs>
          <w:tab w:pos="9260" w:val="left"/>
          <w:tab w:pos="962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35"/>
          <w:position w:val="-1"/>
        </w:rPr>
        <w:t>:I: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-1"/>
        </w:rPr>
      </w:r>
      <w:r>
        <w:rPr>
          <w:rFonts w:ascii="Arial" w:hAnsi="Arial" w:cs="Arial" w:eastAsia="Arial"/>
          <w:sz w:val="13"/>
          <w:szCs w:val="13"/>
          <w:color w:val="606060"/>
          <w:spacing w:val="0"/>
          <w:w w:val="100"/>
          <w:position w:val="-1"/>
        </w:rPr>
        <w:t>&lt;1</w:t>
      </w:r>
      <w:r>
        <w:rPr>
          <w:rFonts w:ascii="Arial" w:hAnsi="Arial" w:cs="Arial" w:eastAsia="Arial"/>
          <w:sz w:val="13"/>
          <w:szCs w:val="13"/>
          <w:color w:val="60606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3"/>
          <w:szCs w:val="13"/>
          <w:color w:val="606060"/>
          <w:spacing w:val="0"/>
          <w:w w:val="100"/>
          <w:position w:val="-1"/>
        </w:rPr>
      </w:r>
      <w:r>
        <w:rPr>
          <w:rFonts w:ascii="Arial" w:hAnsi="Arial" w:cs="Arial" w:eastAsia="Arial"/>
          <w:sz w:val="13"/>
          <w:szCs w:val="13"/>
          <w:color w:val="8C8C8E"/>
          <w:spacing w:val="0"/>
          <w:w w:val="156"/>
          <w:position w:val="-1"/>
        </w:rPr>
        <w:t>..</w:t>
      </w:r>
      <w:r>
        <w:rPr>
          <w:rFonts w:ascii="Arial" w:hAnsi="Arial" w:cs="Arial" w:eastAsia="Arial"/>
          <w:sz w:val="13"/>
          <w:szCs w:val="13"/>
          <w:color w:val="8C8C8E"/>
          <w:spacing w:val="-14"/>
          <w:w w:val="156"/>
          <w:position w:val="-1"/>
        </w:rPr>
        <w:t>-</w:t>
      </w:r>
      <w:r>
        <w:rPr>
          <w:rFonts w:ascii="Arial" w:hAnsi="Arial" w:cs="Arial" w:eastAsia="Arial"/>
          <w:sz w:val="13"/>
          <w:szCs w:val="13"/>
          <w:color w:val="8C8C8E"/>
          <w:spacing w:val="-48"/>
          <w:w w:val="156"/>
          <w:position w:val="-1"/>
        </w:rPr>
        <w:t>;</w:t>
      </w:r>
      <w:r>
        <w:rPr>
          <w:rFonts w:ascii="Arial" w:hAnsi="Arial" w:cs="Arial" w:eastAsia="Arial"/>
          <w:sz w:val="13"/>
          <w:szCs w:val="13"/>
          <w:color w:val="464646"/>
          <w:spacing w:val="0"/>
          <w:w w:val="156"/>
          <w:position w:val="-1"/>
        </w:rPr>
        <w:t>·;,</w:t>
      </w:r>
      <w:r>
        <w:rPr>
          <w:rFonts w:ascii="Arial" w:hAnsi="Arial" w:cs="Arial" w:eastAsia="Arial"/>
          <w:sz w:val="13"/>
          <w:szCs w:val="13"/>
          <w:color w:val="464646"/>
          <w:spacing w:val="0"/>
          <w:w w:val="156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464646"/>
          <w:spacing w:val="26"/>
          <w:w w:val="156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8C8C8E"/>
          <w:spacing w:val="0"/>
          <w:w w:val="100"/>
          <w:position w:val="-1"/>
        </w:rPr>
        <w:t>li</w:t>
      </w:r>
      <w:r>
        <w:rPr>
          <w:rFonts w:ascii="Arial" w:hAnsi="Arial" w:cs="Arial" w:eastAsia="Arial"/>
          <w:sz w:val="18"/>
          <w:szCs w:val="18"/>
          <w:color w:val="8C8C8E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8C8C8E"/>
          <w:spacing w:val="29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8C8C8E"/>
          <w:spacing w:val="0"/>
          <w:w w:val="131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8C8C8E"/>
          <w:spacing w:val="50"/>
          <w:w w:val="131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AAAAAC"/>
          <w:spacing w:val="0"/>
          <w:w w:val="170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AAAAAC"/>
          <w:spacing w:val="-13"/>
          <w:w w:val="170"/>
          <w:position w:val="-1"/>
        </w:rPr>
        <w:t> </w:t>
      </w:r>
      <w:r>
        <w:rPr>
          <w:rFonts w:ascii="Arial" w:hAnsi="Arial" w:cs="Arial" w:eastAsia="Arial"/>
          <w:sz w:val="11"/>
          <w:szCs w:val="11"/>
          <w:color w:val="747474"/>
          <w:spacing w:val="0"/>
          <w:w w:val="170"/>
          <w:i/>
          <w:position w:val="-1"/>
        </w:rPr>
        <w:t>1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34" w:lineRule="exact"/>
        <w:ind w:left="357" w:right="-20"/>
        <w:jc w:val="left"/>
        <w:tabs>
          <w:tab w:pos="2360" w:val="left"/>
        </w:tabs>
        <w:rPr>
          <w:rFonts w:ascii="Arial" w:hAnsi="Arial" w:cs="Arial" w:eastAsia="Arial"/>
          <w:sz w:val="109"/>
          <w:szCs w:val="109"/>
        </w:rPr>
      </w:pPr>
      <w:rPr/>
      <w:r>
        <w:rPr>
          <w:rFonts w:ascii="Arial" w:hAnsi="Arial" w:cs="Arial" w:eastAsia="Arial"/>
          <w:sz w:val="17"/>
          <w:szCs w:val="17"/>
          <w:color w:val="363636"/>
          <w:spacing w:val="0"/>
          <w:w w:val="53"/>
          <w:position w:val="-10"/>
        </w:rPr>
        <w:t>;;::=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position w:val="-10"/>
        </w:rPr>
      </w:r>
      <w:r>
        <w:rPr>
          <w:rFonts w:ascii="Arial" w:hAnsi="Arial" w:cs="Arial" w:eastAsia="Arial"/>
          <w:sz w:val="109"/>
          <w:szCs w:val="109"/>
          <w:color w:val="3F466E"/>
          <w:spacing w:val="0"/>
          <w:w w:val="53"/>
          <w:i/>
          <w:position w:val="-75"/>
        </w:rPr>
        <w:t>riM</w:t>
      </w:r>
      <w:r>
        <w:rPr>
          <w:rFonts w:ascii="Arial" w:hAnsi="Arial" w:cs="Arial" w:eastAsia="Arial"/>
          <w:sz w:val="109"/>
          <w:szCs w:val="109"/>
          <w:color w:val="3F466E"/>
          <w:spacing w:val="94"/>
          <w:w w:val="53"/>
          <w:i/>
          <w:position w:val="-75"/>
        </w:rPr>
        <w:t> </w:t>
      </w:r>
      <w:r>
        <w:rPr>
          <w:rFonts w:ascii="Arial" w:hAnsi="Arial" w:cs="Arial" w:eastAsia="Arial"/>
          <w:sz w:val="109"/>
          <w:szCs w:val="109"/>
          <w:color w:val="2F3D90"/>
          <w:spacing w:val="0"/>
          <w:w w:val="27"/>
          <w:i/>
          <w:position w:val="-75"/>
        </w:rPr>
        <w:t>I</w:t>
      </w:r>
      <w:r>
        <w:rPr>
          <w:rFonts w:ascii="Arial" w:hAnsi="Arial" w:cs="Arial" w:eastAsia="Arial"/>
          <w:sz w:val="109"/>
          <w:szCs w:val="10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60" w:right="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038" w:right="-82"/>
        <w:jc w:val="left"/>
        <w:tabs>
          <w:tab w:pos="320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Arial" w:hAnsi="Arial" w:cs="Arial" w:eastAsia="Arial"/>
          <w:sz w:val="27"/>
          <w:szCs w:val="27"/>
          <w:color w:val="747474"/>
          <w:spacing w:val="0"/>
          <w:w w:val="58"/>
        </w:rPr>
        <w:t>!Abd</w:t>
      </w:r>
      <w:r>
        <w:rPr>
          <w:rFonts w:ascii="Arial" w:hAnsi="Arial" w:cs="Arial" w:eastAsia="Arial"/>
          <w:sz w:val="27"/>
          <w:szCs w:val="27"/>
          <w:color w:val="747474"/>
          <w:spacing w:val="-27"/>
          <w:w w:val="58"/>
        </w:rPr>
        <w:t> </w:t>
      </w:r>
      <w:r>
        <w:rPr>
          <w:rFonts w:ascii="Arial" w:hAnsi="Arial" w:cs="Arial" w:eastAsia="Arial"/>
          <w:sz w:val="27"/>
          <w:szCs w:val="27"/>
          <w:color w:val="747474"/>
          <w:spacing w:val="0"/>
          <w:w w:val="100"/>
        </w:rPr>
        <w:tab/>
      </w:r>
      <w:r>
        <w:rPr>
          <w:rFonts w:ascii="Arial" w:hAnsi="Arial" w:cs="Arial" w:eastAsia="Arial"/>
          <w:sz w:val="27"/>
          <w:szCs w:val="27"/>
          <w:color w:val="747474"/>
          <w:spacing w:val="0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color w:val="606060"/>
          <w:spacing w:val="0"/>
          <w:w w:val="58"/>
        </w:rPr>
        <w:t>p.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8" w:lineRule="exact"/>
        <w:ind w:left="256" w:right="-78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3F466E"/>
          <w:spacing w:val="0"/>
          <w:w w:val="100"/>
          <w:i/>
          <w:position w:val="4"/>
        </w:rPr>
        <w:t>L</w:t>
      </w:r>
      <w:r>
        <w:rPr>
          <w:rFonts w:ascii="Arial" w:hAnsi="Arial" w:cs="Arial" w:eastAsia="Arial"/>
          <w:sz w:val="18"/>
          <w:szCs w:val="18"/>
          <w:color w:val="3F466E"/>
          <w:spacing w:val="-13"/>
          <w:w w:val="100"/>
          <w:i/>
          <w:position w:val="4"/>
        </w:rPr>
        <w:t> </w:t>
      </w:r>
      <w:r>
        <w:rPr>
          <w:rFonts w:ascii="Arial" w:hAnsi="Arial" w:cs="Arial" w:eastAsia="Arial"/>
          <w:sz w:val="18"/>
          <w:szCs w:val="18"/>
          <w:color w:val="3F466E"/>
          <w:spacing w:val="0"/>
          <w:w w:val="100"/>
          <w:i/>
          <w:position w:val="4"/>
        </w:rPr>
        <w:t>l</w:t>
      </w:r>
      <w:r>
        <w:rPr>
          <w:rFonts w:ascii="Arial" w:hAnsi="Arial" w:cs="Arial" w:eastAsia="Arial"/>
          <w:sz w:val="18"/>
          <w:szCs w:val="18"/>
          <w:color w:val="3F466E"/>
          <w:spacing w:val="-42"/>
          <w:w w:val="100"/>
          <w:i/>
          <w:position w:val="4"/>
        </w:rPr>
        <w:t> </w:t>
      </w:r>
      <w:r>
        <w:rPr>
          <w:rFonts w:ascii="Arial" w:hAnsi="Arial" w:cs="Arial" w:eastAsia="Arial"/>
          <w:sz w:val="18"/>
          <w:szCs w:val="18"/>
          <w:color w:val="3F466E"/>
          <w:spacing w:val="0"/>
          <w:w w:val="100"/>
          <w:i/>
          <w:position w:val="4"/>
        </w:rPr>
        <w:tab/>
      </w:r>
      <w:r>
        <w:rPr>
          <w:rFonts w:ascii="Arial" w:hAnsi="Arial" w:cs="Arial" w:eastAsia="Arial"/>
          <w:sz w:val="18"/>
          <w:szCs w:val="18"/>
          <w:color w:val="3F466E"/>
          <w:spacing w:val="0"/>
          <w:w w:val="100"/>
          <w:i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79"/>
          <w:position w:val="-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73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29" w:lineRule="exact"/>
        <w:ind w:right="-20"/>
        <w:jc w:val="left"/>
        <w:tabs>
          <w:tab w:pos="88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24215B"/>
          <w:spacing w:val="0"/>
          <w:w w:val="61"/>
          <w:position w:val="1"/>
        </w:rPr>
        <w:t>J</w:t>
      </w:r>
      <w:r>
        <w:rPr>
          <w:rFonts w:ascii="Times New Roman" w:hAnsi="Times New Roman" w:cs="Times New Roman" w:eastAsia="Times New Roman"/>
          <w:sz w:val="15"/>
          <w:szCs w:val="15"/>
          <w:color w:val="24215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24215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5"/>
          <w:szCs w:val="15"/>
          <w:color w:val="2F3D90"/>
          <w:spacing w:val="0"/>
          <w:w w:val="157"/>
          <w:i/>
          <w:position w:val="1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2F3D90"/>
          <w:spacing w:val="0"/>
          <w:w w:val="158"/>
          <w:i/>
          <w:position w:val="1"/>
        </w:rPr>
        <w:t>(_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AAAAAC"/>
          <w:spacing w:val="-32"/>
          <w:w w:val="100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747474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74747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74747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06060"/>
          <w:spacing w:val="0"/>
          <w:w w:val="100"/>
        </w:rPr>
        <w:t>ir'</w:t>
      </w:r>
      <w:r>
        <w:rPr>
          <w:rFonts w:ascii="Times New Roman" w:hAnsi="Times New Roman" w:cs="Times New Roman" w:eastAsia="Times New Roman"/>
          <w:sz w:val="16"/>
          <w:szCs w:val="16"/>
          <w:color w:val="606060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16"/>
          <w:szCs w:val="16"/>
          <w:color w:val="60606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0"/>
          <w:w w:val="100"/>
        </w:rPr>
        <w:t>t;</w:t>
      </w:r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C8C8E"/>
          <w:spacing w:val="0"/>
          <w:w w:val="73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8C8C8E"/>
          <w:spacing w:val="0"/>
          <w:w w:val="73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8C8C8E"/>
          <w:spacing w:val="8"/>
          <w:w w:val="7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C8C8E"/>
          <w:spacing w:val="0"/>
          <w:w w:val="150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88" w:lineRule="exact"/>
        <w:ind w:left="114"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5.12677pt;margin-top:4.116537pt;width:26.363611pt;height:45.5pt;mso-position-horizontal-relative:page;mso-position-vertical-relative:paragraph;z-index:-16825" type="#_x0000_t202" filled="f" stroked="f">
            <v:textbox inset="0,0,0,0">
              <w:txbxContent>
                <w:p>
                  <w:pPr>
                    <w:spacing w:before="0" w:after="0" w:line="910" w:lineRule="exact"/>
                    <w:ind w:right="-176"/>
                    <w:jc w:val="left"/>
                    <w:rPr>
                      <w:rFonts w:ascii="Arial" w:hAnsi="Arial" w:cs="Arial" w:eastAsia="Arial"/>
                      <w:sz w:val="91"/>
                      <w:szCs w:val="91"/>
                    </w:rPr>
                  </w:pPr>
                  <w:rPr/>
                  <w:r>
                    <w:rPr>
                      <w:rFonts w:ascii="Arial" w:hAnsi="Arial" w:cs="Arial" w:eastAsia="Arial"/>
                      <w:sz w:val="91"/>
                      <w:szCs w:val="91"/>
                      <w:color w:val="606060"/>
                      <w:spacing w:val="-190"/>
                      <w:w w:val="38"/>
                      <w:position w:val="-1"/>
                    </w:rPr>
                    <w:t>A</w:t>
                  </w:r>
                  <w:r>
                    <w:rPr>
                      <w:rFonts w:ascii="Arial" w:hAnsi="Arial" w:cs="Arial" w:eastAsia="Arial"/>
                      <w:sz w:val="91"/>
                      <w:szCs w:val="91"/>
                      <w:color w:val="3F466E"/>
                      <w:spacing w:val="0"/>
                      <w:w w:val="96"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91"/>
                      <w:szCs w:val="9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8"/>
          <w:szCs w:val="8"/>
          <w:color w:val="BFBFBF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BFBFBF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8"/>
          <w:szCs w:val="8"/>
          <w:color w:val="BFBFB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8C8C8E"/>
          <w:spacing w:val="0"/>
          <w:w w:val="151"/>
          <w:i/>
        </w:rPr>
        <w:t>7.</w:t>
      </w:r>
      <w:r>
        <w:rPr>
          <w:rFonts w:ascii="Times New Roman" w:hAnsi="Times New Roman" w:cs="Times New Roman" w:eastAsia="Times New Roman"/>
          <w:sz w:val="8"/>
          <w:szCs w:val="8"/>
          <w:color w:val="8C8C8E"/>
          <w:spacing w:val="3"/>
          <w:w w:val="151"/>
          <w:i/>
        </w:rPr>
        <w:t>_</w:t>
      </w:r>
      <w:r>
        <w:rPr>
          <w:rFonts w:ascii="Times New Roman" w:hAnsi="Times New Roman" w:cs="Times New Roman" w:eastAsia="Times New Roman"/>
          <w:sz w:val="8"/>
          <w:szCs w:val="8"/>
          <w:color w:val="AAAAAC"/>
          <w:spacing w:val="0"/>
          <w:w w:val="137"/>
          <w:i/>
        </w:rPr>
        <w:t>Ut.</w:t>
      </w:r>
      <w:r>
        <w:rPr>
          <w:rFonts w:ascii="Times New Roman" w:hAnsi="Times New Roman" w:cs="Times New Roman" w:eastAsia="Times New Roman"/>
          <w:sz w:val="8"/>
          <w:szCs w:val="8"/>
          <w:color w:val="AAAAAC"/>
          <w:spacing w:val="0"/>
          <w:w w:val="138"/>
          <w:i/>
        </w:rPr>
        <w:t>!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60" w:right="20"/>
          <w:cols w:num="3" w:equalWidth="0">
            <w:col w:w="3331" w:space="31"/>
            <w:col w:w="2250" w:space="3923"/>
            <w:col w:w="1905"/>
          </w:cols>
        </w:sectPr>
      </w:pPr>
      <w:rPr/>
    </w:p>
    <w:p>
      <w:pPr>
        <w:spacing w:before="11" w:after="0" w:line="240" w:lineRule="auto"/>
        <w:ind w:left="1981" w:right="-20"/>
        <w:jc w:val="left"/>
        <w:tabs>
          <w:tab w:pos="320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pict>
          <v:group style="position:absolute;margin-left:26.94663pt;margin-top:25.655495pt;width:556.738743pt;height:778.674358pt;mso-position-horizontal-relative:page;mso-position-vertical-relative:page;z-index:-16829" coordorigin="539,513" coordsize="11135,15573">
            <v:group style="position:absolute;left:546;top:530;width:11102;height:2" coordorigin="546,530" coordsize="11102,2">
              <v:shape style="position:absolute;left:546;top:530;width:11102;height:2" coordorigin="546,530" coordsize="11102,0" path="m546,530l11648,530e" filled="f" stroked="t" strokeweight=".712246pt" strokecolor="#7C7C7C">
                <v:path arrowok="t"/>
              </v:shape>
            </v:group>
            <v:group style="position:absolute;left:3414;top:530;width:423;height:2" coordorigin="3414,530" coordsize="423,2">
              <v:shape style="position:absolute;left:3414;top:530;width:423;height:2" coordorigin="3414,530" coordsize="423,0" path="m3414,530l3837,530e" filled="f" stroked="t" strokeweight=".47483pt" strokecolor="#575457">
                <v:path arrowok="t"/>
              </v:shape>
            </v:group>
            <v:group style="position:absolute;left:3780;top:530;width:209;height:2" coordorigin="3780,530" coordsize="209,2">
              <v:shape style="position:absolute;left:3780;top:530;width:209;height:2" coordorigin="3780,530" coordsize="209,0" path="m3780,530l3989,530e" filled="f" stroked="t" strokeweight=".47483pt" strokecolor="#707070">
                <v:path arrowok="t"/>
              </v:shape>
            </v:group>
            <v:group style="position:absolute;left:9276;top:520;width:2;height:1537" coordorigin="9276,520" coordsize="2,1537">
              <v:shape style="position:absolute;left:9276;top:520;width:2;height:1537" coordorigin="9276,520" coordsize="0,1537" path="m9276,2057l9276,520e" filled="f" stroked="t" strokeweight=".712246pt" strokecolor="#6B6B6B">
                <v:path arrowok="t"/>
              </v:shape>
            </v:group>
            <v:group style="position:absolute;left:11643;top:520;width:2;height:4043" coordorigin="11643,520" coordsize="2,4043">
              <v:shape style="position:absolute;left:11643;top:520;width:2;height:4043" coordorigin="11643,520" coordsize="0,4043" path="m11643,4563l11643,520e" filled="f" stroked="t" strokeweight=".712246pt" strokecolor="#6B6B6B">
                <v:path arrowok="t"/>
              </v:shape>
            </v:group>
            <v:group style="position:absolute;left:556;top:2045;width:11092;height:2" coordorigin="556,2045" coordsize="11092,2">
              <v:shape style="position:absolute;left:556;top:2045;width:11092;height:2" coordorigin="556,2045" coordsize="11092,0" path="m556,2045l11648,2045e" filled="f" stroked="t" strokeweight=".712246pt" strokecolor="#777777">
                <v:path arrowok="t"/>
              </v:shape>
            </v:group>
            <v:group style="position:absolute;left:2483;top:1103;width:2;height:272" coordorigin="2483,1103" coordsize="2,272">
              <v:shape style="position:absolute;left:2483;top:1103;width:2;height:272" coordorigin="2483,1103" coordsize="0,272" path="m2483,1375l2483,1103e" filled="f" stroked="t" strokeweight=".47483pt" strokecolor="#BFBFBF">
                <v:path arrowok="t"/>
              </v:shape>
            </v:group>
            <v:group style="position:absolute;left:2479;top:1141;width:2;height:415" coordorigin="2479,1141" coordsize="2,415">
              <v:shape style="position:absolute;left:2479;top:1141;width:2;height:415" coordorigin="2479,1141" coordsize="0,415" path="m2479,1556l2479,1141e" filled="f" stroked="t" strokeweight=".949661pt" strokecolor="#C3C3C3">
                <v:path arrowok="t"/>
              </v:shape>
            </v:group>
            <v:group style="position:absolute;left:2483;top:1375;width:2;height:678" coordorigin="2483,1375" coordsize="2,678">
              <v:shape style="position:absolute;left:2483;top:1375;width:2;height:678" coordorigin="2483,1375" coordsize="0,678" path="m2483,2052l2483,1375e" filled="f" stroked="t" strokeweight=".949661pt" strokecolor="#9C9C9C">
                <v:path arrowok="t"/>
              </v:shape>
            </v:group>
            <v:group style="position:absolute;left:3414;top:2048;width:575;height:2" coordorigin="3414,2048" coordsize="575,2">
              <v:shape style="position:absolute;left:3414;top:2048;width:575;height:2" coordorigin="3414,2048" coordsize="575,0" path="m3414,2048l3989,2048e" filled="f" stroked="t" strokeweight=".47483pt" strokecolor="#646464">
                <v:path arrowok="t"/>
              </v:shape>
            </v:group>
            <v:group style="position:absolute;left:7046;top:2048;width:475;height:2" coordorigin="7046,2048" coordsize="475,2">
              <v:shape style="position:absolute;left:7046;top:2048;width:475;height:2" coordorigin="7046,2048" coordsize="475,0" path="m7046,2048l7521,2048e" filled="f" stroked="t" strokeweight=".47483pt" strokecolor="#575757">
                <v:path arrowok="t"/>
              </v:shape>
            </v:group>
            <v:group style="position:absolute;left:556;top:2293;width:11097;height:2" coordorigin="556,2293" coordsize="11097,2">
              <v:shape style="position:absolute;left:556;top:2293;width:11097;height:2" coordorigin="556,2293" coordsize="11097,0" path="m556,2293l11652,2293e" filled="f" stroked="t" strokeweight=".712246pt" strokecolor="#777777">
                <v:path arrowok="t"/>
              </v:shape>
            </v:group>
            <v:group style="position:absolute;left:551;top:2532;width:11102;height:2" coordorigin="551,2532" coordsize="11102,2">
              <v:shape style="position:absolute;left:551;top:2532;width:11102;height:2" coordorigin="551,2532" coordsize="11102,0" path="m551,2532l11652,2532e" filled="f" stroked="t" strokeweight=".712246pt" strokecolor="#909090">
                <v:path arrowok="t"/>
              </v:shape>
            </v:group>
            <v:group style="position:absolute;left:551;top:2775;width:8837;height:2" coordorigin="551,2775" coordsize="8837,2">
              <v:shape style="position:absolute;left:551;top:2775;width:8837;height:2" coordorigin="551,2775" coordsize="8837,0" path="m551,2775l9387,2775e" filled="f" stroked="t" strokeweight=".712246pt" strokecolor="#747474">
                <v:path arrowok="t"/>
              </v:shape>
            </v:group>
            <v:group style="position:absolute;left:563;top:1694;width:2;height:1670" coordorigin="563,1694" coordsize="2,1670">
              <v:shape style="position:absolute;left:563;top:1694;width:2;height:1670" coordorigin="563,1694" coordsize="0,1670" path="m563,3365l563,1694e" filled="f" stroked="t" strokeweight=".712246pt" strokecolor="#777777">
                <v:path arrowok="t"/>
              </v:shape>
            </v:group>
            <v:group style="position:absolute;left:4677;top:2773;width:380;height:2" coordorigin="4677,2773" coordsize="380,2">
              <v:shape style="position:absolute;left:4677;top:2773;width:380;height:2" coordorigin="4677,2773" coordsize="380,0" path="m4677,2773l5057,2773e" filled="f" stroked="t" strokeweight=".47483pt" strokecolor="#575757">
                <v:path arrowok="t"/>
              </v:shape>
            </v:group>
            <v:group style="position:absolute;left:7046;top:2773;width:475;height:2" coordorigin="7046,2773" coordsize="475,2">
              <v:shape style="position:absolute;left:7046;top:2773;width:475;height:2" coordorigin="7046,2773" coordsize="475,0" path="m7046,2773l7521,2773e" filled="f" stroked="t" strokeweight=".47483pt" strokecolor="#646464">
                <v:path arrowok="t"/>
              </v:shape>
            </v:group>
            <v:group style="position:absolute;left:9235;top:2778;width:233;height:2" coordorigin="9235,2778" coordsize="233,2">
              <v:shape style="position:absolute;left:9235;top:2778;width:233;height:2" coordorigin="9235,2778" coordsize="233,0" path="m9235,2778l9468,2778e" filled="f" stroked="t" strokeweight=".47483pt" strokecolor="#676767">
                <v:path arrowok="t"/>
              </v:shape>
            </v:group>
            <v:group style="position:absolute;left:9411;top:2773;width:2236;height:2" coordorigin="9411,2773" coordsize="2236,2">
              <v:shape style="position:absolute;left:9411;top:2773;width:2236;height:2" coordorigin="9411,2773" coordsize="2236,0" path="m9411,2773l11648,2773e" filled="f" stroked="t" strokeweight=".712246pt" strokecolor="#7C7C7C">
                <v:path arrowok="t"/>
              </v:shape>
            </v:group>
            <v:group style="position:absolute;left:556;top:3014;width:11092;height:2" coordorigin="556,3014" coordsize="11092,2">
              <v:shape style="position:absolute;left:556;top:3014;width:11092;height:2" coordorigin="556,3014" coordsize="11092,0" path="m556,3014l11648,3014e" filled="f" stroked="t" strokeweight=".712246pt" strokecolor="#777777">
                <v:path arrowok="t"/>
              </v:shape>
            </v:group>
            <v:group style="position:absolute;left:6871;top:3014;width:233;height:2" coordorigin="6871,3014" coordsize="233,2">
              <v:shape style="position:absolute;left:6871;top:3014;width:233;height:2" coordorigin="6871,3014" coordsize="233,0" path="m6871,3014l7103,3014e" filled="f" stroked="t" strokeweight=".47483pt" strokecolor="#5B5B5B">
                <v:path arrowok="t"/>
              </v:shape>
            </v:group>
            <v:group style="position:absolute;left:9235;top:3016;width:233;height:2" coordorigin="9235,3016" coordsize="233,2">
              <v:shape style="position:absolute;left:9235;top:3016;width:233;height:2" coordorigin="9235,3016" coordsize="233,0" path="m9235,3016l9468,3016e" filled="f" stroked="t" strokeweight=".47483pt" strokecolor="#676767">
                <v:path arrowok="t"/>
              </v:shape>
            </v:group>
            <v:group style="position:absolute;left:10332;top:3016;width:370;height:2" coordorigin="10332,3016" coordsize="370,2">
              <v:shape style="position:absolute;left:10332;top:3016;width:370;height:2" coordorigin="10332,3016" coordsize="370,0" path="m10332,3016l10703,3016e" filled="f" stroked="t" strokeweight=".47483pt" strokecolor="#676767">
                <v:path arrowok="t"/>
              </v:shape>
            </v:group>
            <v:group style="position:absolute;left:11643;top:2759;width:2;height:539" coordorigin="11643,2759" coordsize="2,539">
              <v:shape style="position:absolute;left:11643;top:2759;width:2;height:539" coordorigin="11643,2759" coordsize="0,539" path="m11643,3298l11643,2759e" filled="f" stroked="t" strokeweight=".47483pt" strokecolor="#4F4F4F">
                <v:path arrowok="t"/>
              </v:shape>
            </v:group>
            <v:group style="position:absolute;left:556;top:3255;width:3433;height:2" coordorigin="556,3255" coordsize="3433,2">
              <v:shape style="position:absolute;left:556;top:3255;width:3433;height:2" coordorigin="556,3255" coordsize="3433,0" path="m556,3255l3989,3255e" filled="f" stroked="t" strokeweight=".712246pt" strokecolor="#747474">
                <v:path arrowok="t"/>
              </v:shape>
            </v:group>
            <v:group style="position:absolute;left:3932;top:3255;width:432;height:2" coordorigin="3932,3255" coordsize="432,2">
              <v:shape style="position:absolute;left:3932;top:3255;width:432;height:2" coordorigin="3932,3255" coordsize="432,0" path="m3932,3255l4364,3255e" filled="f" stroked="t" strokeweight=".47483pt" strokecolor="#606060">
                <v:path arrowok="t"/>
              </v:shape>
            </v:group>
            <v:group style="position:absolute;left:4307;top:3255;width:6083;height:2" coordorigin="4307,3255" coordsize="6083,2">
              <v:shape style="position:absolute;left:4307;top:3255;width:6083;height:2" coordorigin="4307,3255" coordsize="6083,0" path="m4307,3255l10389,3255e" filled="f" stroked="t" strokeweight=".712246pt" strokecolor="#747474">
                <v:path arrowok="t"/>
              </v:shape>
            </v:group>
            <v:group style="position:absolute;left:10332;top:3255;width:370;height:2" coordorigin="10332,3255" coordsize="370,2">
              <v:shape style="position:absolute;left:10332;top:3255;width:370;height:2" coordorigin="10332,3255" coordsize="370,0" path="m10332,3255l10703,3255e" filled="f" stroked="t" strokeweight=".47483pt" strokecolor="#646464">
                <v:path arrowok="t"/>
              </v:shape>
            </v:group>
            <v:group style="position:absolute;left:10646;top:3255;width:1007;height:2" coordorigin="10646,3255" coordsize="1007,2">
              <v:shape style="position:absolute;left:10646;top:3255;width:1007;height:2" coordorigin="10646,3255" coordsize="1007,0" path="m10646,3255l11652,3255e" filled="f" stroked="t" strokeweight=".712246pt" strokecolor="#808080">
                <v:path arrowok="t"/>
              </v:shape>
            </v:group>
            <v:group style="position:absolute;left:560;top:3226;width:2;height:377" coordorigin="560,3226" coordsize="2,377">
              <v:shape style="position:absolute;left:560;top:3226;width:2;height:377" coordorigin="560,3226" coordsize="0,377" path="m560,3603l560,3226e" filled="f" stroked="t" strokeweight=".47483pt" strokecolor="#6B6B6B">
                <v:path arrowok="t"/>
              </v:shape>
            </v:group>
            <v:group style="position:absolute;left:7087;top:3245;width:2;height:277" coordorigin="7087,3245" coordsize="2,277">
              <v:shape style="position:absolute;left:7087;top:3245;width:2;height:277" coordorigin="7087,3245" coordsize="0,277" path="m7087,3522l7087,3245e" filled="f" stroked="t" strokeweight=".712246pt" strokecolor="#545454">
                <v:path arrowok="t"/>
              </v:shape>
            </v:group>
            <v:group style="position:absolute;left:7070;top:3494;width:1363;height:2" coordorigin="7070,3494" coordsize="1363,2">
              <v:shape style="position:absolute;left:7070;top:3494;width:1363;height:2" coordorigin="7070,3494" coordsize="1363,0" path="m7070,3494l8433,3494e" filled="f" stroked="t" strokeweight=".712246pt" strokecolor="#484848">
                <v:path arrowok="t"/>
              </v:shape>
            </v:group>
            <v:group style="position:absolute;left:8433;top:3494;width:2241;height:2" coordorigin="8433,3494" coordsize="2241,2">
              <v:shape style="position:absolute;left:8433;top:3494;width:2241;height:2" coordorigin="8433,3494" coordsize="2241,0" path="m8433,3494l10674,3494e" filled="f" stroked="t" strokeweight=".237415pt" strokecolor="#000000">
                <v:path arrowok="t"/>
              </v:shape>
            </v:group>
            <v:group style="position:absolute;left:10674;top:3494;width:969;height:2" coordorigin="10674,3494" coordsize="969,2">
              <v:shape style="position:absolute;left:10674;top:3494;width:969;height:2" coordorigin="10674,3494" coordsize="969,0" path="m10674,3494l11643,3494e" filled="f" stroked="t" strokeweight=".237415pt" strokecolor="#6B6B6B">
                <v:path arrowok="t"/>
              </v:shape>
            </v:group>
            <v:group style="position:absolute;left:7089;top:3465;width:2;height:248" coordorigin="7089,3465" coordsize="2,248">
              <v:shape style="position:absolute;left:7089;top:3465;width:2;height:248" coordorigin="7089,3465" coordsize="0,248" path="m7089,3713l7089,3465e" filled="f" stroked="t" strokeweight=".47483pt" strokecolor="#3B3B3B">
                <v:path arrowok="t"/>
              </v:shape>
            </v:group>
            <v:group style="position:absolute;left:3955;top:3685;width:2944;height:2" coordorigin="3955,3685" coordsize="2944,2">
              <v:shape style="position:absolute;left:3955;top:3685;width:2944;height:2" coordorigin="3955,3685" coordsize="2944,0" path="m3955,3685l6899,3685e" filled="f" stroked="t" strokeweight=".712246pt" strokecolor="#747474">
                <v:path arrowok="t"/>
              </v:shape>
            </v:group>
            <v:group style="position:absolute;left:551;top:4012;width:3376;height:2" coordorigin="551,4012" coordsize="3376,2">
              <v:shape style="position:absolute;left:551;top:4012;width:3376;height:2" coordorigin="551,4012" coordsize="3376,0" path="m551,4012l3927,4012e" filled="f" stroked="t" strokeweight=".712246pt" strokecolor="#777777">
                <v:path arrowok="t"/>
              </v:shape>
            </v:group>
            <v:group style="position:absolute;left:1178;top:4012;width:651;height:2" coordorigin="1178,4012" coordsize="651,2">
              <v:shape style="position:absolute;left:1178;top:4012;width:651;height:2" coordorigin="1178,4012" coordsize="651,0" path="m1178,4012l1828,4012e" filled="f" stroked="t" strokeweight=".47483pt" strokecolor="#646464">
                <v:path arrowok="t"/>
              </v:shape>
            </v:group>
            <v:group style="position:absolute;left:2445;top:4012;width:598;height:2" coordorigin="2445,4012" coordsize="598,2">
              <v:shape style="position:absolute;left:2445;top:4012;width:598;height:2" coordorigin="2445,4012" coordsize="598,0" path="m2445,4012l3044,4012e" filled="f" stroked="t" strokeweight=".47483pt" strokecolor="#606060">
                <v:path arrowok="t"/>
              </v:shape>
            </v:group>
            <v:group style="position:absolute;left:3780;top:4014;width:218;height:2" coordorigin="3780,4014" coordsize="218,2">
              <v:shape style="position:absolute;left:3780;top:4014;width:218;height:2" coordorigin="3780,4014" coordsize="218,0" path="m3780,4014l3998,4014e" filled="f" stroked="t" strokeweight=".47483pt" strokecolor="#575757">
                <v:path arrowok="t"/>
              </v:shape>
            </v:group>
            <v:group style="position:absolute;left:3970;top:3250;width:2;height:768" coordorigin="3970,3250" coordsize="2,768">
              <v:shape style="position:absolute;left:3970;top:3250;width:2;height:768" coordorigin="3970,3250" coordsize="0,768" path="m3970,4019l3970,3250e" filled="f" stroked="t" strokeweight=".712246pt" strokecolor="#6B6B6B">
                <v:path arrowok="t"/>
              </v:shape>
            </v:group>
            <v:group style="position:absolute;left:3927;top:4004;width:437;height:2" coordorigin="3927,4004" coordsize="437,2">
              <v:shape style="position:absolute;left:3927;top:4004;width:437;height:2" coordorigin="3927,4004" coordsize="437,0" path="m3927,4004l4364,4004e" filled="f" stroked="t" strokeweight=".949661pt" strokecolor="#3B3B3B">
                <v:path arrowok="t"/>
              </v:shape>
            </v:group>
            <v:group style="position:absolute;left:3960;top:4012;width:7697;height:2" coordorigin="3960,4012" coordsize="7697,2">
              <v:shape style="position:absolute;left:3960;top:4012;width:7697;height:2" coordorigin="3960,4012" coordsize="7697,0" path="m3960,4012l11657,4012e" filled="f" stroked="t" strokeweight=".712246pt" strokecolor="#606060">
                <v:path arrowok="t"/>
              </v:shape>
            </v:group>
            <v:group style="position:absolute;left:7084;top:3756;width:2;height:263" coordorigin="7084,3756" coordsize="2,263">
              <v:shape style="position:absolute;left:7084;top:3756;width:2;height:263" coordorigin="7084,3756" coordsize="0,263" path="m7084,4019l7084,3756e" filled="f" stroked="t" strokeweight=".949661pt" strokecolor="#646464">
                <v:path arrowok="t"/>
              </v:shape>
            </v:group>
            <v:group style="position:absolute;left:556;top:4291;width:11102;height:2" coordorigin="556,4291" coordsize="11102,2">
              <v:shape style="position:absolute;left:556;top:4291;width:11102;height:2" coordorigin="556,4291" coordsize="11102,0" path="m556,4291l11657,4291e" filled="f" stroked="t" strokeweight=".712246pt" strokecolor="#747474">
                <v:path arrowok="t"/>
              </v:shape>
            </v:group>
            <v:group style="position:absolute;left:4677;top:4291;width:380;height:2" coordorigin="4677,4291" coordsize="380,2">
              <v:shape style="position:absolute;left:4677;top:4291;width:380;height:2" coordorigin="4677,4291" coordsize="380,0" path="m4677,4291l5057,4291e" filled="f" stroked="t" strokeweight=".47483pt" strokecolor="#484848">
                <v:path arrowok="t"/>
              </v:shape>
            </v:group>
            <v:group style="position:absolute;left:560;top:4248;width:2;height:391" coordorigin="560,4248" coordsize="2,391">
              <v:shape style="position:absolute;left:560;top:4248;width:2;height:391" coordorigin="560,4248" coordsize="0,391" path="m560,4639l560,4248e" filled="f" stroked="t" strokeweight=".47483pt" strokecolor="#5B5B5B">
                <v:path arrowok="t"/>
              </v:shape>
            </v:group>
            <v:group style="position:absolute;left:2474;top:4537;width:5119;height:2" coordorigin="2474,4537" coordsize="5119,2">
              <v:shape style="position:absolute;left:2474;top:4537;width:5119;height:2" coordorigin="2474,4537" coordsize="5119,0" path="m2474,4537l7593,4537e" filled="f" stroked="t" strokeweight=".712246pt" strokecolor="#707070">
                <v:path arrowok="t"/>
              </v:shape>
            </v:group>
            <v:group style="position:absolute;left:7464;top:4534;width:423;height:2" coordorigin="7464,4534" coordsize="423,2">
              <v:shape style="position:absolute;left:7464;top:4534;width:423;height:2" coordorigin="7464,4534" coordsize="423,0" path="m7464,4534l7887,4534e" filled="f" stroked="t" strokeweight=".47483pt" strokecolor="#606060">
                <v:path arrowok="t"/>
              </v:shape>
            </v:group>
            <v:group style="position:absolute;left:7830;top:4537;width:3822;height:2" coordorigin="7830,4537" coordsize="3822,2">
              <v:shape style="position:absolute;left:7830;top:4537;width:3822;height:2" coordorigin="7830,4537" coordsize="3822,0" path="m7830,4537l11652,4537e" filled="f" stroked="t" strokeweight=".712246pt" strokecolor="#747474">
                <v:path arrowok="t"/>
              </v:shape>
            </v:group>
            <v:group style="position:absolute;left:5038;top:4525;width:2;height:320" coordorigin="5038,4525" coordsize="2,320">
              <v:shape style="position:absolute;left:5038;top:4525;width:2;height:320" coordorigin="5038,4525" coordsize="0,320" path="m5038,4844l5038,4525e" filled="f" stroked="t" strokeweight=".712246pt" strokecolor="#484848">
                <v:path arrowok="t"/>
              </v:shape>
            </v:group>
            <v:group style="position:absolute;left:7858;top:4520;width:2;height:496" coordorigin="7858,4520" coordsize="2,496">
              <v:shape style="position:absolute;left:7858;top:4520;width:2;height:496" coordorigin="7858,4520" coordsize="0,496" path="m7858,5016l7858,4520e" filled="f" stroked="t" strokeweight=".237415pt" strokecolor="#484848">
                <v:path arrowok="t"/>
              </v:shape>
            </v:group>
            <v:group style="position:absolute;left:11650;top:4491;width:2;height:802" coordorigin="11650,4491" coordsize="2,802">
              <v:shape style="position:absolute;left:11650;top:4491;width:2;height:802" coordorigin="11650,4491" coordsize="0,802" path="m11650,5293l11650,4491e" filled="f" stroked="t" strokeweight=".47483pt" strokecolor="#575757">
                <v:path arrowok="t"/>
              </v:shape>
            </v:group>
            <v:group style="position:absolute;left:5038;top:4787;width:2;height:248" coordorigin="5038,4787" coordsize="2,248">
              <v:shape style="position:absolute;left:5038;top:4787;width:2;height:248" coordorigin="5038,4787" coordsize="0,248" path="m5038,5035l5038,4787e" filled="f" stroked="t" strokeweight=".47483pt" strokecolor="#232323">
                <v:path arrowok="t"/>
              </v:shape>
            </v:group>
            <v:group style="position:absolute;left:5033;top:5021;width:356;height:2" coordorigin="5033,5021" coordsize="356,2">
              <v:shape style="position:absolute;left:5033;top:5021;width:356;height:2" coordorigin="5033,5021" coordsize="356,0" path="m5033,5021l5389,5021e" filled="f" stroked="t" strokeweight=".712246pt" strokecolor="#777777">
                <v:path arrowok="t"/>
              </v:shape>
            </v:group>
            <v:group style="position:absolute;left:5332;top:5021;width:499;height:2" coordorigin="5332,5021" coordsize="499,2">
              <v:shape style="position:absolute;left:5332;top:5021;width:499;height:2" coordorigin="5332,5021" coordsize="499,0" path="m5332,5021l5831,5021e" filled="f" stroked="t" strokeweight=".47483pt" strokecolor="#545454">
                <v:path arrowok="t"/>
              </v:shape>
            </v:group>
            <v:group style="position:absolute;left:5774;top:5023;width:1861;height:2" coordorigin="5774,5023" coordsize="1861,2">
              <v:shape style="position:absolute;left:5774;top:5023;width:1861;height:2" coordorigin="5774,5023" coordsize="1861,0" path="m5774,5023l7635,5023e" filled="f" stroked="t" strokeweight=".712246pt" strokecolor="#777777">
                <v:path arrowok="t"/>
              </v:shape>
            </v:group>
            <v:group style="position:absolute;left:7464;top:5021;width:427;height:2" coordorigin="7464,5021" coordsize="427,2">
              <v:shape style="position:absolute;left:7464;top:5021;width:427;height:2" coordorigin="7464,5021" coordsize="427,0" path="m7464,5021l7892,5021e" filled="f" stroked="t" strokeweight=".47483pt" strokecolor="#606060">
                <v:path arrowok="t"/>
              </v:shape>
            </v:group>
            <v:group style="position:absolute;left:7830;top:5021;width:2559;height:2" coordorigin="7830,5021" coordsize="2559,2">
              <v:shape style="position:absolute;left:7830;top:5021;width:2559;height:2" coordorigin="7830,5021" coordsize="2559,0" path="m7830,5021l10389,5021e" filled="f" stroked="t" strokeweight=".712246pt" strokecolor="#777777">
                <v:path arrowok="t"/>
              </v:shape>
            </v:group>
            <v:group style="position:absolute;left:10332;top:5021;width:370;height:2" coordorigin="10332,5021" coordsize="370,2">
              <v:shape style="position:absolute;left:10332;top:5021;width:370;height:2" coordorigin="10332,5021" coordsize="370,0" path="m10332,5021l10703,5021e" filled="f" stroked="t" strokeweight=".47483pt" strokecolor="#707070">
                <v:path arrowok="t"/>
              </v:shape>
            </v:group>
            <v:group style="position:absolute;left:10646;top:5021;width:1007;height:2" coordorigin="10646,5021" coordsize="1007,2">
              <v:shape style="position:absolute;left:10646;top:5021;width:1007;height:2" coordorigin="10646,5021" coordsize="1007,0" path="m10646,5021l11652,5021e" filled="f" stroked="t" strokeweight=".712246pt" strokecolor="#838383">
                <v:path arrowok="t"/>
              </v:shape>
            </v:group>
            <v:group style="position:absolute;left:2481;top:4009;width:2;height:1747" coordorigin="2481,4009" coordsize="2,1747">
              <v:shape style="position:absolute;left:2481;top:4009;width:2;height:1747" coordorigin="2481,4009" coordsize="0,1747" path="m2481,5756l2481,4009e" filled="f" stroked="t" strokeweight=".712246pt" strokecolor="#747474">
                <v:path arrowok="t"/>
              </v:shape>
            </v:group>
            <v:group style="position:absolute;left:5038;top:4978;width:2;height:1050" coordorigin="5038,4978" coordsize="2,1050">
              <v:shape style="position:absolute;left:5038;top:4978;width:2;height:1050" coordorigin="5038,4978" coordsize="0,1050" path="m5038,6028l5038,4978e" filled="f" stroked="t" strokeweight=".949661pt" strokecolor="#646464">
                <v:path arrowok="t"/>
              </v:shape>
            </v:group>
            <v:group style="position:absolute;left:5028;top:5264;width:2075;height:2" coordorigin="5028,5264" coordsize="2075,2">
              <v:shape style="position:absolute;left:5028;top:5264;width:2075;height:2" coordorigin="5028,5264" coordsize="2075,0" path="m5028,5264l7103,5264e" filled="f" stroked="t" strokeweight=".712246pt" strokecolor="#777777">
                <v:path arrowok="t"/>
              </v:shape>
            </v:group>
            <v:group style="position:absolute;left:7046;top:5264;width:475;height:2" coordorigin="7046,5264" coordsize="475,2">
              <v:shape style="position:absolute;left:7046;top:5264;width:475;height:2" coordorigin="7046,5264" coordsize="475,0" path="m7046,5264l7521,5264e" filled="f" stroked="t" strokeweight=".47483pt" strokecolor="#4B4B4B">
                <v:path arrowok="t"/>
              </v:shape>
            </v:group>
            <v:group style="position:absolute;left:7464;top:5264;width:4193;height:2" coordorigin="7464,5264" coordsize="4193,2">
              <v:shape style="position:absolute;left:7464;top:5264;width:4193;height:2" coordorigin="7464,5264" coordsize="4193,0" path="m7464,5264l11657,5264e" filled="f" stroked="t" strokeweight=".712246pt" strokecolor="#777777">
                <v:path arrowok="t"/>
              </v:shape>
            </v:group>
            <v:group style="position:absolute;left:5028;top:5503;width:6629;height:2" coordorigin="5028,5503" coordsize="6629,2">
              <v:shape style="position:absolute;left:5028;top:5503;width:6629;height:2" coordorigin="5028,5503" coordsize="6629,0" path="m5028,5503l11657,5503e" filled="f" stroked="t" strokeweight=".712246pt" strokecolor="#747474">
                <v:path arrowok="t"/>
              </v:shape>
            </v:group>
            <v:group style="position:absolute;left:11650;top:5126;width:2;height:1141" coordorigin="11650,5126" coordsize="2,1141">
              <v:shape style="position:absolute;left:11650;top:5126;width:2;height:1141" coordorigin="11650,5126" coordsize="0,1141" path="m11650,6267l11650,5126e" filled="f" stroked="t" strokeweight=".949661pt" strokecolor="#707070">
                <v:path arrowok="t"/>
              </v:shape>
            </v:group>
            <v:group style="position:absolute;left:2474;top:5744;width:570;height:2" coordorigin="2474,5744" coordsize="570,2">
              <v:shape style="position:absolute;left:2474;top:5744;width:570;height:2" coordorigin="2474,5744" coordsize="570,0" path="m2474,5744l3044,5744e" filled="f" stroked="t" strokeweight=".949661pt" strokecolor="#808080">
                <v:path arrowok="t"/>
              </v:shape>
            </v:group>
            <v:group style="position:absolute;left:2987;top:5744;width:608;height:2" coordorigin="2987,5744" coordsize="608,2">
              <v:shape style="position:absolute;left:2987;top:5744;width:608;height:2" coordorigin="2987,5744" coordsize="608,0" path="m2987,5744l3594,5744e" filled="f" stroked="t" strokeweight=".47483pt" strokecolor="#606060">
                <v:path arrowok="t"/>
              </v:shape>
            </v:group>
            <v:group style="position:absolute;left:3537;top:5744;width:826;height:2" coordorigin="3537,5744" coordsize="826,2">
              <v:shape style="position:absolute;left:3537;top:5744;width:826;height:2" coordorigin="3537,5744" coordsize="826,0" path="m3537,5744l4364,5744e" filled="f" stroked="t" strokeweight=".712246pt" strokecolor="#7C7C7C">
                <v:path arrowok="t"/>
              </v:shape>
            </v:group>
            <v:group style="position:absolute;left:4307;top:5744;width:427;height:2" coordorigin="4307,5744" coordsize="427,2">
              <v:shape style="position:absolute;left:4307;top:5744;width:427;height:2" coordorigin="4307,5744" coordsize="427,0" path="m4307,5744l4734,5744e" filled="f" stroked="t" strokeweight=".47483pt" strokecolor="#5B5B5B">
                <v:path arrowok="t"/>
              </v:shape>
            </v:group>
            <v:group style="position:absolute;left:4677;top:5746;width:4615;height:2" coordorigin="4677,5746" coordsize="4615,2">
              <v:shape style="position:absolute;left:4677;top:5746;width:4615;height:2" coordorigin="4677,5746" coordsize="4615,0" path="m4677,5746l9292,5746e" filled="f" stroked="t" strokeweight=".712246pt" strokecolor="#747474">
                <v:path arrowok="t"/>
              </v:shape>
            </v:group>
            <v:group style="position:absolute;left:9235;top:5746;width:233;height:2" coordorigin="9235,5746" coordsize="233,2">
              <v:shape style="position:absolute;left:9235;top:5746;width:233;height:2" coordorigin="9235,5746" coordsize="233,0" path="m9235,5746l9468,5746e" filled="f" stroked="t" strokeweight=".47483pt" strokecolor="#676767">
                <v:path arrowok="t"/>
              </v:shape>
            </v:group>
            <v:group style="position:absolute;left:9411;top:5746;width:978;height:2" coordorigin="9411,5746" coordsize="978,2">
              <v:shape style="position:absolute;left:9411;top:5746;width:978;height:2" coordorigin="9411,5746" coordsize="978,0" path="m9411,5746l10389,5746e" filled="f" stroked="t" strokeweight=".712246pt" strokecolor="#838383">
                <v:path arrowok="t"/>
              </v:shape>
            </v:group>
            <v:group style="position:absolute;left:10332;top:5746;width:370;height:2" coordorigin="10332,5746" coordsize="370,2">
              <v:shape style="position:absolute;left:10332;top:5746;width:370;height:2" coordorigin="10332,5746" coordsize="370,0" path="m10332,5746l10703,5746e" filled="f" stroked="t" strokeweight=".47483pt" strokecolor="#646464">
                <v:path arrowok="t"/>
              </v:shape>
            </v:group>
            <v:group style="position:absolute;left:10646;top:5746;width:1016;height:2" coordorigin="10646,5746" coordsize="1016,2">
              <v:shape style="position:absolute;left:10646;top:5746;width:1016;height:2" coordorigin="10646,5746" coordsize="1016,0" path="m10646,5746l11662,5746e" filled="f" stroked="t" strokeweight=".712246pt" strokecolor="#808080">
                <v:path arrowok="t"/>
              </v:shape>
            </v:group>
            <v:group style="position:absolute;left:807;top:5983;width:8485;height:2" coordorigin="807,5983" coordsize="8485,2">
              <v:shape style="position:absolute;left:807;top:5983;width:8485;height:2" coordorigin="807,5983" coordsize="8485,0" path="m807,5983l9292,5983e" filled="f" stroked="t" strokeweight=".712246pt" strokecolor="#747474">
                <v:path arrowok="t"/>
              </v:shape>
            </v:group>
            <v:group style="position:absolute;left:560;top:3374;width:2;height:2654" coordorigin="560,3374" coordsize="2,2654">
              <v:shape style="position:absolute;left:560;top:3374;width:2;height:2654" coordorigin="560,3374" coordsize="0,2654" path="m560,6028l560,3374e" filled="f" stroked="t" strokeweight=".712246pt" strokecolor="#7C7C7C">
                <v:path arrowok="t"/>
              </v:shape>
            </v:group>
            <v:group style="position:absolute;left:2483;top:4023;width:2;height:7283" coordorigin="2483,4023" coordsize="2,7283">
              <v:shape style="position:absolute;left:2483;top:4023;width:2;height:7283" coordorigin="2483,4023" coordsize="0,7283" path="m2483,11307l2483,4023e" filled="f" stroked="t" strokeweight=".712246pt" strokecolor="#6B6B6B">
                <v:path arrowok="t"/>
              </v:shape>
            </v:group>
            <v:group style="position:absolute;left:4307;top:5983;width:427;height:2" coordorigin="4307,5983" coordsize="427,2">
              <v:shape style="position:absolute;left:4307;top:5983;width:427;height:2" coordorigin="4307,5983" coordsize="427,0" path="m4307,5983l4734,5983e" filled="f" stroked="t" strokeweight=".47483pt" strokecolor="#5B5B5B">
                <v:path arrowok="t"/>
              </v:shape>
            </v:group>
            <v:group style="position:absolute;left:9235;top:5985;width:233;height:2" coordorigin="9235,5985" coordsize="233,2">
              <v:shape style="position:absolute;left:9235;top:5985;width:233;height:2" coordorigin="9235,5985" coordsize="233,0" path="m9235,5985l9468,5985e" filled="f" stroked="t" strokeweight=".47483pt" strokecolor="#676767">
                <v:path arrowok="t"/>
              </v:shape>
            </v:group>
            <v:group style="position:absolute;left:9411;top:5985;width:978;height:2" coordorigin="9411,5985" coordsize="978,2">
              <v:shape style="position:absolute;left:9411;top:5985;width:978;height:2" coordorigin="9411,5985" coordsize="978,0" path="m9411,5985l10389,5985e" filled="f" stroked="t" strokeweight=".712246pt" strokecolor="#7C7C7C">
                <v:path arrowok="t"/>
              </v:shape>
            </v:group>
            <v:group style="position:absolute;left:10332;top:5985;width:370;height:2" coordorigin="10332,5985" coordsize="370,2">
              <v:shape style="position:absolute;left:10332;top:5985;width:370;height:2" coordorigin="10332,5985" coordsize="370,0" path="m10332,5985l10703,5985e" filled="f" stroked="t" strokeweight=".47483pt" strokecolor="#747474">
                <v:path arrowok="t"/>
              </v:shape>
            </v:group>
            <v:group style="position:absolute;left:10646;top:5985;width:1016;height:2" coordorigin="10646,5985" coordsize="1016,2">
              <v:shape style="position:absolute;left:10646;top:5985;width:1016;height:2" coordorigin="10646,5985" coordsize="1016,0" path="m10646,5985l11662,5985e" filled="f" stroked="t" strokeweight=".712246pt" strokecolor="#808080">
                <v:path arrowok="t"/>
              </v:shape>
            </v:group>
            <v:group style="position:absolute;left:560;top:6143;width:2;height:124" coordorigin="560,6143" coordsize="2,124">
              <v:shape style="position:absolute;left:560;top:6143;width:2;height:124" coordorigin="560,6143" coordsize="0,124" path="m560,6267l560,6143e" filled="f" stroked="t" strokeweight=".949661pt" strokecolor="#8C8C8C">
                <v:path arrowok="t"/>
              </v:shape>
            </v:group>
            <v:group style="position:absolute;left:2483;top:5761;width:2;height:673" coordorigin="2483,5761" coordsize="2,673">
              <v:shape style="position:absolute;left:2483;top:5761;width:2;height:673" coordorigin="2483,5761" coordsize="0,673" path="m2483,6434l2483,5761e" filled="f" stroked="t" strokeweight=".712246pt" strokecolor="#575757">
                <v:path arrowok="t"/>
              </v:shape>
            </v:group>
            <v:group style="position:absolute;left:5038;top:5956;width:2;height:558" coordorigin="5038,5956" coordsize="2,558">
              <v:shape style="position:absolute;left:5038;top:5956;width:2;height:558" coordorigin="5038,5956" coordsize="0,558" path="m5038,6515l5038,5956e" filled="f" stroked="t" strokeweight=".47483pt" strokecolor="#383838">
                <v:path arrowok="t"/>
              </v:shape>
            </v:group>
            <v:group style="position:absolute;left:7858;top:5985;width:2;height:501" coordorigin="7858,5985" coordsize="2,501">
              <v:shape style="position:absolute;left:7858;top:5985;width:2;height:501" coordorigin="7858,5985" coordsize="0,501" path="m7858,6486l7858,5985e" filled="f" stroked="t" strokeweight=".237415pt" strokecolor="#4B4B4B">
                <v:path arrowok="t"/>
              </v:shape>
            </v:group>
            <v:group style="position:absolute;left:2479;top:6453;width:1510;height:2" coordorigin="2479,6453" coordsize="1510,2">
              <v:shape style="position:absolute;left:2479;top:6453;width:1510;height:2" coordorigin="2479,6453" coordsize="1510,0" path="m2479,6453l3989,6453e" filled="f" stroked="t" strokeweight=".712246pt" strokecolor="#707070">
                <v:path arrowok="t"/>
              </v:shape>
            </v:group>
            <v:group style="position:absolute;left:3932;top:6453;width:432;height:2" coordorigin="3932,6453" coordsize="432,2">
              <v:shape style="position:absolute;left:3932;top:6453;width:432;height:2" coordorigin="3932,6453" coordsize="432,0" path="m3932,6453l4364,6453e" filled="f" stroked="t" strokeweight=".47483pt" strokecolor="#4F4F4F">
                <v:path arrowok="t"/>
              </v:shape>
            </v:group>
            <v:group style="position:absolute;left:4307;top:6455;width:7350;height:2" coordorigin="4307,6455" coordsize="7350,2">
              <v:shape style="position:absolute;left:4307;top:6455;width:7350;height:2" coordorigin="4307,6455" coordsize="7350,0" path="m4307,6455l11657,6455e" filled="f" stroked="t" strokeweight=".712246pt" strokecolor="#747474">
                <v:path arrowok="t"/>
              </v:shape>
            </v:group>
            <v:group style="position:absolute;left:7464;top:6453;width:427;height:2" coordorigin="7464,6453" coordsize="427,2">
              <v:shape style="position:absolute;left:7464;top:6453;width:427;height:2" coordorigin="7464,6453" coordsize="427,0" path="m7464,6453l7892,6453e" filled="f" stroked="t" strokeweight=".47483pt" strokecolor="#5B5B5B">
                <v:path arrowok="t"/>
              </v:shape>
            </v:group>
            <v:group style="position:absolute;left:560;top:6448;width:2;height:511" coordorigin="560,6448" coordsize="2,511">
              <v:shape style="position:absolute;left:560;top:6448;width:2;height:511" coordorigin="560,6448" coordsize="0,511" path="m560,6959l560,6448e" filled="f" stroked="t" strokeweight=".47483pt" strokecolor="#5B5B5B">
                <v:path arrowok="t"/>
              </v:shape>
            </v:group>
            <v:group style="position:absolute;left:2486;top:6448;width:2;height:3651" coordorigin="2486,6448" coordsize="2,3651">
              <v:shape style="position:absolute;left:2486;top:6448;width:2;height:3651" coordorigin="2486,6448" coordsize="0,3651" path="m2486,10099l2486,6448e" filled="f" stroked="t" strokeweight=".712246pt" strokecolor="#707070">
                <v:path arrowok="t"/>
              </v:shape>
            </v:group>
            <v:group style="position:absolute;left:5038;top:6443;width:2;height:258" coordorigin="5038,6443" coordsize="2,258">
              <v:shape style="position:absolute;left:5038;top:6443;width:2;height:258" coordorigin="5038,6443" coordsize="0,258" path="m5038,6701l5038,6443e" filled="f" stroked="t" strokeweight=".712246pt" strokecolor="#575757">
                <v:path arrowok="t"/>
              </v:shape>
            </v:group>
            <v:group style="position:absolute;left:2474;top:6694;width:7915;height:2" coordorigin="2474,6694" coordsize="7915,2">
              <v:shape style="position:absolute;left:2474;top:6694;width:7915;height:2" coordorigin="2474,6694" coordsize="7915,0" path="m2474,6694l10389,6694e" filled="f" stroked="t" strokeweight=".712246pt" strokecolor="#747474">
                <v:path arrowok="t"/>
              </v:shape>
            </v:group>
            <v:group style="position:absolute;left:7046;top:6696;width:475;height:2" coordorigin="7046,6696" coordsize="475,2">
              <v:shape style="position:absolute;left:7046;top:6696;width:475;height:2" coordorigin="7046,6696" coordsize="475,0" path="m7046,6696l7521,6696e" filled="f" stroked="t" strokeweight=".47483pt" strokecolor="#5B5B5B">
                <v:path arrowok="t"/>
              </v:shape>
            </v:group>
            <v:group style="position:absolute;left:7858;top:6472;width:2;height:224" coordorigin="7858,6472" coordsize="2,224">
              <v:shape style="position:absolute;left:7858;top:6472;width:2;height:224" coordorigin="7858,6472" coordsize="0,224" path="m7858,6696l7858,6472e" filled="f" stroked="t" strokeweight=".237415pt" strokecolor="#777777">
                <v:path arrowok="t"/>
              </v:shape>
            </v:group>
            <v:group style="position:absolute;left:10332;top:6696;width:370;height:2" coordorigin="10332,6696" coordsize="370,2">
              <v:shape style="position:absolute;left:10332;top:6696;width:370;height:2" coordorigin="10332,6696" coordsize="370,0" path="m10332,6696l10703,6696e" filled="f" stroked="t" strokeweight=".949661pt" strokecolor="#878787">
                <v:path arrowok="t"/>
              </v:shape>
            </v:group>
            <v:group style="position:absolute;left:10646;top:6694;width:1011;height:2" coordorigin="10646,6694" coordsize="1011,2">
              <v:shape style="position:absolute;left:10646;top:6694;width:1011;height:2" coordorigin="10646,6694" coordsize="1011,0" path="m10646,6694l11657,6694e" filled="f" stroked="t" strokeweight=".47483pt" strokecolor="#6B6B6B">
                <v:path arrowok="t"/>
              </v:shape>
            </v:group>
            <v:group style="position:absolute;left:11648;top:6209;width:2;height:515" coordorigin="11648,6209" coordsize="2,515">
              <v:shape style="position:absolute;left:11648;top:6209;width:2;height:515" coordorigin="11648,6209" coordsize="0,515" path="m11648,6725l11648,6209e" filled="f" stroked="t" strokeweight=".712246pt" strokecolor="#5B5B5B">
                <v:path arrowok="t"/>
              </v:shape>
            </v:group>
            <v:group style="position:absolute;left:556;top:6937;width:11102;height:2" coordorigin="556,6937" coordsize="11102,2">
              <v:shape style="position:absolute;left:556;top:6937;width:11102;height:2" coordorigin="556,6937" coordsize="11102,0" path="m556,6937l11657,6937e" filled="f" stroked="t" strokeweight=".712246pt" strokecolor="#7C7C7C">
                <v:path arrowok="t"/>
              </v:shape>
            </v:group>
            <v:group style="position:absolute;left:6871;top:6937;width:233;height:2" coordorigin="6871,6937" coordsize="233,2">
              <v:shape style="position:absolute;left:6871;top:6937;width:233;height:2" coordorigin="6871,6937" coordsize="233,0" path="m6871,6937l7103,6937e" filled="f" stroked="t" strokeweight=".47483pt" strokecolor="#676767">
                <v:path arrowok="t"/>
              </v:shape>
            </v:group>
            <v:group style="position:absolute;left:11650;top:6648;width:2;height:1050" coordorigin="11650,6648" coordsize="2,1050">
              <v:shape style="position:absolute;left:11650;top:6648;width:2;height:1050" coordorigin="11650,6648" coordsize="0,1050" path="m11650,7698l11650,6648e" filled="f" stroked="t" strokeweight=".949661pt" strokecolor="#707070">
                <v:path arrowok="t"/>
              </v:shape>
            </v:group>
            <v:group style="position:absolute;left:560;top:6887;width:2;height:344" coordorigin="560,6887" coordsize="2,344">
              <v:shape style="position:absolute;left:560;top:6887;width:2;height:344" coordorigin="560,6887" coordsize="0,344" path="m560,7231l560,6887e" filled="f" stroked="t" strokeweight=".712246pt" strokecolor="#7C7C7C">
                <v:path arrowok="t"/>
              </v:shape>
            </v:group>
            <v:group style="position:absolute;left:551;top:7410;width:11106;height:2" coordorigin="551,7410" coordsize="11106,2">
              <v:shape style="position:absolute;left:551;top:7410;width:11106;height:2" coordorigin="551,7410" coordsize="11106,0" path="m551,7410l11657,7410e" filled="f" stroked="t" strokeweight=".712246pt" strokecolor="#777777">
                <v:path arrowok="t"/>
              </v:shape>
            </v:group>
            <v:group style="position:absolute;left:3414;top:7412;width:423;height:2" coordorigin="3414,7412" coordsize="423,2">
              <v:shape style="position:absolute;left:3414;top:7412;width:423;height:2" coordorigin="3414,7412" coordsize="423,0" path="m3414,7412l3837,7412e" filled="f" stroked="t" strokeweight=".47483pt" strokecolor="#5B5B5B">
                <v:path arrowok="t"/>
              </v:shape>
            </v:group>
            <v:group style="position:absolute;left:3780;top:7412;width:209;height:2" coordorigin="3780,7412" coordsize="209,2">
              <v:shape style="position:absolute;left:3780;top:7412;width:209;height:2" coordorigin="3780,7412" coordsize="209,0" path="m3780,7412l3989,7412e" filled="f" stroked="t" strokeweight=".47483pt" strokecolor="#707070">
                <v:path arrowok="t"/>
              </v:shape>
            </v:group>
            <v:group style="position:absolute;left:4677;top:7412;width:380;height:2" coordorigin="4677,7412" coordsize="380,2">
              <v:shape style="position:absolute;left:4677;top:7412;width:380;height:2" coordorigin="4677,7412" coordsize="380,0" path="m4677,7412l5057,7412e" filled="f" stroked="t" strokeweight=".47483pt" strokecolor="#4F4F4F">
                <v:path arrowok="t"/>
              </v:shape>
            </v:group>
            <v:group style="position:absolute;left:7046;top:7412;width:475;height:2" coordorigin="7046,7412" coordsize="475,2">
              <v:shape style="position:absolute;left:7046;top:7412;width:475;height:2" coordorigin="7046,7412" coordsize="475,0" path="m7046,7412l7521,7412e" filled="f" stroked="t" strokeweight=".47483pt" strokecolor="#4B4B4B">
                <v:path arrowok="t"/>
              </v:shape>
            </v:group>
            <v:group style="position:absolute;left:5040;top:7407;width:2;height:735" coordorigin="5040,7407" coordsize="2,735">
              <v:shape style="position:absolute;left:5040;top:7407;width:2;height:735" coordorigin="5040,7407" coordsize="0,735" path="m5040,8142l5040,7407e" filled="f" stroked="t" strokeweight=".712246pt" strokecolor="#4B4B4B">
                <v:path arrowok="t"/>
              </v:shape>
            </v:group>
            <v:group style="position:absolute;left:5033;top:7658;width:5356;height:2" coordorigin="5033,7658" coordsize="5356,2">
              <v:shape style="position:absolute;left:5033;top:7658;width:5356;height:2" coordorigin="5033,7658" coordsize="5356,0" path="m5033,7658l10389,7658e" filled="f" stroked="t" strokeweight=".712246pt" strokecolor="#747474">
                <v:path arrowok="t"/>
              </v:shape>
            </v:group>
            <v:group style="position:absolute;left:10028;top:7656;width:674;height:2" coordorigin="10028,7656" coordsize="674,2">
              <v:shape style="position:absolute;left:10028;top:7656;width:674;height:2" coordorigin="10028,7656" coordsize="674,0" path="m10028,7656l10703,7656e" filled="f" stroked="t" strokeweight=".47483pt" strokecolor="#6B6B6B">
                <v:path arrowok="t"/>
              </v:shape>
            </v:group>
            <v:group style="position:absolute;left:10646;top:7656;width:1011;height:2" coordorigin="10646,7656" coordsize="1011,2">
              <v:shape style="position:absolute;left:10646;top:7656;width:1011;height:2" coordorigin="10646,7656" coordsize="1011,0" path="m10646,7656l11657,7656e" filled="f" stroked="t" strokeweight=".712246pt" strokecolor="#777777">
                <v:path arrowok="t"/>
              </v:shape>
            </v:group>
            <v:group style="position:absolute;left:560;top:6090;width:2;height:2878" coordorigin="560,6090" coordsize="2,2878">
              <v:shape style="position:absolute;left:560;top:6090;width:2;height:2878" coordorigin="560,6090" coordsize="0,2878" path="m560,8968l560,6090e" filled="f" stroked="t" strokeweight=".712246pt" strokecolor="#777777">
                <v:path arrowok="t"/>
              </v:shape>
            </v:group>
            <v:group style="position:absolute;left:5033;top:7899;width:6624;height:2" coordorigin="5033,7899" coordsize="6624,2">
              <v:shape style="position:absolute;left:5033;top:7899;width:6624;height:2" coordorigin="5033,7899" coordsize="6624,0" path="m5033,7899l11657,7899e" filled="f" stroked="t" strokeweight=".712246pt" strokecolor="#777777">
                <v:path arrowok="t"/>
              </v:shape>
            </v:group>
            <v:group style="position:absolute;left:11652;top:7613;width:2;height:315" coordorigin="11652,7613" coordsize="2,315">
              <v:shape style="position:absolute;left:11652;top:7613;width:2;height:315" coordorigin="11652,7613" coordsize="0,315" path="m11652,7928l11652,7613e" filled="f" stroked="t" strokeweight=".47483pt" strokecolor="#545454">
                <v:path arrowok="t"/>
              </v:shape>
            </v:group>
            <v:group style="position:absolute;left:551;top:8262;width:655;height:2" coordorigin="551,8262" coordsize="655,2">
              <v:shape style="position:absolute;left:551;top:8262;width:655;height:2" coordorigin="551,8262" coordsize="655,0" path="m551,8262l1206,8262e" filled="f" stroked="t" strokeweight=".237415pt" strokecolor="#676767">
                <v:path arrowok="t"/>
              </v:shape>
            </v:group>
            <v:group style="position:absolute;left:560;top:7756;width:2;height:539" coordorigin="560,7756" coordsize="2,539">
              <v:shape style="position:absolute;left:560;top:7756;width:2;height:539" coordorigin="560,7756" coordsize="0,539" path="m560,8295l560,7756e" filled="f" stroked="t" strokeweight=".47483pt" strokecolor="#646464">
                <v:path arrowok="t"/>
              </v:shape>
            </v:group>
            <v:group style="position:absolute;left:1206;top:8262;width:594;height:2" coordorigin="1206,8262" coordsize="594,2">
              <v:shape style="position:absolute;left:1206;top:8262;width:594;height:2" coordorigin="1206,8262" coordsize="594,0" path="m1206,8262l1800,8262e" filled="f" stroked="t" strokeweight=".237415pt" strokecolor="#000000">
                <v:path arrowok="t"/>
              </v:shape>
            </v:group>
            <v:group style="position:absolute;left:1800;top:8262;width:1216;height:2" coordorigin="1800,8262" coordsize="1216,2">
              <v:shape style="position:absolute;left:1800;top:8262;width:1216;height:2" coordorigin="1800,8262" coordsize="1216,0" path="m1800,8262l3015,8262e" filled="f" stroked="t" strokeweight=".237415pt" strokecolor="#808080">
                <v:path arrowok="t"/>
              </v:shape>
            </v:group>
            <v:group style="position:absolute;left:3015;top:8262;width:7659;height:2" coordorigin="3015,8262" coordsize="7659,2">
              <v:shape style="position:absolute;left:3015;top:8262;width:7659;height:2" coordorigin="3015,8262" coordsize="7659,0" path="m3015,8262l10674,8262e" filled="f" stroked="t" strokeweight=".237415pt" strokecolor="#000000">
                <v:path arrowok="t"/>
              </v:shape>
            </v:group>
            <v:group style="position:absolute;left:10674;top:8262;width:969;height:2" coordorigin="10674,8262" coordsize="969,2">
              <v:shape style="position:absolute;left:10674;top:8262;width:969;height:2" coordorigin="10674,8262" coordsize="969,0" path="m10674,8262l11643,8262e" filled="f" stroked="t" strokeweight=".237415pt" strokecolor="#777777">
                <v:path arrowok="t"/>
              </v:shape>
            </v:group>
            <v:group style="position:absolute;left:11650;top:7856;width:2;height:1112" coordorigin="11650,7856" coordsize="2,1112">
              <v:shape style="position:absolute;left:11650;top:7856;width:2;height:1112" coordorigin="11650,7856" coordsize="0,1112" path="m11650,8968l11650,7856e" filled="f" stroked="t" strokeweight=".712246pt" strokecolor="#707070">
                <v:path arrowok="t"/>
              </v:shape>
            </v:group>
            <v:group style="position:absolute;left:551;top:8942;width:10076;height:2" coordorigin="551,8942" coordsize="10076,2">
              <v:shape style="position:absolute;left:551;top:8942;width:10076;height:2" coordorigin="551,8942" coordsize="10076,0" path="m551,8942l10627,8942e" filled="f" stroked="t" strokeweight=".712246pt" strokecolor="#777777">
                <v:path arrowok="t"/>
              </v:shape>
            </v:group>
            <v:group style="position:absolute;left:3162;top:8942;width:432;height:2" coordorigin="3162,8942" coordsize="432,2">
              <v:shape style="position:absolute;left:3162;top:8942;width:432;height:2" coordorigin="3162,8942" coordsize="432,0" path="m3162,8942l3594,8942e" filled="f" stroked="t" strokeweight=".47483pt" strokecolor="#646464">
                <v:path arrowok="t"/>
              </v:shape>
            </v:group>
            <v:group style="position:absolute;left:7046;top:8939;width:475;height:2" coordorigin="7046,8939" coordsize="475,2">
              <v:shape style="position:absolute;left:7046;top:8939;width:475;height:2" coordorigin="7046,8939" coordsize="475,0" path="m7046,8939l7521,8939e" filled="f" stroked="t" strokeweight=".47483pt" strokecolor="#646464">
                <v:path arrowok="t"/>
              </v:shape>
            </v:group>
            <v:group style="position:absolute;left:9235;top:8944;width:233;height:2" coordorigin="9235,8944" coordsize="233,2">
              <v:shape style="position:absolute;left:9235;top:8944;width:233;height:2" coordorigin="9235,8944" coordsize="233,0" path="m9235,8944l9468,8944e" filled="f" stroked="t" strokeweight=".47483pt" strokecolor="#6B6B6B">
                <v:path arrowok="t"/>
              </v:shape>
            </v:group>
            <v:group style="position:absolute;left:10332;top:8944;width:370;height:2" coordorigin="10332,8944" coordsize="370,2">
              <v:shape style="position:absolute;left:10332;top:8944;width:370;height:2" coordorigin="10332,8944" coordsize="370,0" path="m10332,8944l10703,8944e" filled="f" stroked="t" strokeweight=".47483pt" strokecolor="#676767">
                <v:path arrowok="t"/>
              </v:shape>
            </v:group>
            <v:group style="position:absolute;left:10646;top:8944;width:1011;height:2" coordorigin="10646,8944" coordsize="1011,2">
              <v:shape style="position:absolute;left:10646;top:8944;width:1011;height:2" coordorigin="10646,8944" coordsize="1011,0" path="m10646,8944l11657,8944e" filled="f" stroked="t" strokeweight=".712246pt" strokecolor="#838383">
                <v:path arrowok="t"/>
              </v:shape>
            </v:group>
            <v:group style="position:absolute;left:560;top:8896;width:2;height:563" coordorigin="560,8896" coordsize="2,563">
              <v:shape style="position:absolute;left:560;top:8896;width:2;height:563" coordorigin="560,8896" coordsize="0,563" path="m560,9460l560,8896e" filled="f" stroked="t" strokeweight=".47483pt" strokecolor="#676767">
                <v:path arrowok="t"/>
              </v:shape>
            </v:group>
            <v:group style="position:absolute;left:11652;top:8896;width:2;height:329" coordorigin="11652,8896" coordsize="2,329">
              <v:shape style="position:absolute;left:11652;top:8896;width:2;height:329" coordorigin="11652,8896" coordsize="0,329" path="m11652,9226l11652,8896e" filled="f" stroked="t" strokeweight=".47483pt" strokecolor="#545454">
                <v:path arrowok="t"/>
              </v:shape>
            </v:group>
            <v:group style="position:absolute;left:11652;top:9168;width:2;height:974" coordorigin="11652,9168" coordsize="2,974">
              <v:shape style="position:absolute;left:11652;top:9168;width:2;height:974" coordorigin="11652,9168" coordsize="0,974" path="m11652,10142l11652,9168e" filled="f" stroked="t" strokeweight=".712246pt" strokecolor="#707070">
                <v:path arrowok="t"/>
              </v:shape>
            </v:group>
            <v:group style="position:absolute;left:551;top:9877;width:1330;height:2" coordorigin="551,9877" coordsize="1330,2">
              <v:shape style="position:absolute;left:551;top:9877;width:1330;height:2" coordorigin="551,9877" coordsize="1330,0" path="m551,9877l1880,9877e" filled="f" stroked="t" strokeweight=".712246pt" strokecolor="#8C8C8C">
                <v:path arrowok="t"/>
              </v:shape>
            </v:group>
            <v:group style="position:absolute;left:563;top:9402;width:2;height:1303" coordorigin="563,9402" coordsize="2,1303">
              <v:shape style="position:absolute;left:563;top:9402;width:2;height:1303" coordorigin="563,9402" coordsize="0,1303" path="m563,10705l563,9402e" filled="f" stroked="t" strokeweight=".712246pt" strokecolor="#838383">
                <v:path arrowok="t"/>
              </v:shape>
            </v:group>
            <v:group style="position:absolute;left:1771;top:9875;width:2963;height:2" coordorigin="1771,9875" coordsize="2963,2">
              <v:shape style="position:absolute;left:1771;top:9875;width:2963;height:2" coordorigin="1771,9875" coordsize="2963,0" path="m1771,9875l4734,9875e" filled="f" stroked="t" strokeweight=".712246pt" strokecolor="#707070">
                <v:path arrowok="t"/>
              </v:shape>
            </v:group>
            <v:group style="position:absolute;left:4677;top:9875;width:380;height:2" coordorigin="4677,9875" coordsize="380,2">
              <v:shape style="position:absolute;left:4677;top:9875;width:380;height:2" coordorigin="4677,9875" coordsize="380,0" path="m4677,9875l5057,9875e" filled="f" stroked="t" strokeweight=".47483pt" strokecolor="#4B4B4B">
                <v:path arrowok="t"/>
              </v:shape>
            </v:group>
            <v:group style="position:absolute;left:5000;top:9877;width:6662;height:2" coordorigin="5000,9877" coordsize="6662,2">
              <v:shape style="position:absolute;left:5000;top:9877;width:6662;height:2" coordorigin="5000,9877" coordsize="6662,0" path="m5000,9877l11662,9877e" filled="f" stroked="t" strokeweight=".712246pt" strokecolor="#747474">
                <v:path arrowok="t"/>
              </v:shape>
            </v:group>
            <v:group style="position:absolute;left:551;top:10121;width:11111;height:2" coordorigin="551,10121" coordsize="11111,2">
              <v:shape style="position:absolute;left:551;top:10121;width:11111;height:2" coordorigin="551,10121" coordsize="11111,0" path="m551,10121l11662,10121e" filled="f" stroked="t" strokeweight=".712246pt" strokecolor="#777777">
                <v:path arrowok="t"/>
              </v:shape>
            </v:group>
            <v:group style="position:absolute;left:3932;top:10118;width:133;height:2" coordorigin="3932,10118" coordsize="133,2">
              <v:shape style="position:absolute;left:3932;top:10118;width:133;height:2" coordorigin="3932,10118" coordsize="133,0" path="m3932,10118l4065,10118e" filled="f" stroked="t" strokeweight=".47483pt" strokecolor="#707070">
                <v:path arrowok="t"/>
              </v:shape>
            </v:group>
            <v:group style="position:absolute;left:4008;top:10118;width:356;height:2" coordorigin="4008,10118" coordsize="356,2">
              <v:shape style="position:absolute;left:4008;top:10118;width:356;height:2" coordorigin="4008,10118" coordsize="356,0" path="m4008,10118l4364,10118e" filled="f" stroked="t" strokeweight=".47483pt" strokecolor="#545454">
                <v:path arrowok="t"/>
              </v:shape>
            </v:group>
            <v:group style="position:absolute;left:2488;top:10071;width:2;height:315" coordorigin="2488,10071" coordsize="2,315">
              <v:shape style="position:absolute;left:2488;top:10071;width:2;height:315" coordorigin="2488,10071" coordsize="0,315" path="m2488,10386l2488,10071e" filled="f" stroked="t" strokeweight=".47483pt" strokecolor="#4F4F4F">
                <v:path arrowok="t"/>
              </v:shape>
            </v:group>
            <v:group style="position:absolute;left:556;top:10359;width:11102;height:2" coordorigin="556,10359" coordsize="11102,2">
              <v:shape style="position:absolute;left:556;top:10359;width:11102;height:2" coordorigin="556,10359" coordsize="11102,0" path="m556,10359l11657,10359e" filled="f" stroked="t" strokeweight=".712246pt" strokecolor="#777777">
                <v:path arrowok="t"/>
              </v:shape>
            </v:group>
            <v:group style="position:absolute;left:3932;top:10357;width:133;height:2" coordorigin="3932,10357" coordsize="133,2">
              <v:shape style="position:absolute;left:3932;top:10357;width:133;height:2" coordorigin="3932,10357" coordsize="133,0" path="m3932,10357l4065,10357e" filled="f" stroked="t" strokeweight=".47483pt" strokecolor="#747474">
                <v:path arrowok="t"/>
              </v:shape>
            </v:group>
            <v:group style="position:absolute;left:5000;top:10359;width:389;height:2" coordorigin="5000,10359" coordsize="389,2">
              <v:shape style="position:absolute;left:5000;top:10359;width:389;height:2" coordorigin="5000,10359" coordsize="389,0" path="m5000,10359l5389,10359e" filled="f" stroked="t" strokeweight=".47483pt" strokecolor="#606060">
                <v:path arrowok="t"/>
              </v:shape>
            </v:group>
            <v:group style="position:absolute;left:11652;top:10071;width:2;height:568" coordorigin="11652,10071" coordsize="2,568">
              <v:shape style="position:absolute;left:11652;top:10071;width:2;height:568" coordorigin="11652,10071" coordsize="0,568" path="m11652,10639l11652,10071e" filled="f" stroked="t" strokeweight=".47483pt" strokecolor="#4B4B4F">
                <v:path arrowok="t"/>
              </v:shape>
            </v:group>
            <v:group style="position:absolute;left:560;top:10314;width:2;height:291" coordorigin="560,10314" coordsize="2,291">
              <v:shape style="position:absolute;left:560;top:10314;width:2;height:291" coordorigin="560,10314" coordsize="0,291" path="m560,10605l560,10314e" filled="f" stroked="t" strokeweight=".47483pt" strokecolor="#707070">
                <v:path arrowok="t"/>
              </v:shape>
            </v:group>
            <v:group style="position:absolute;left:2486;top:10109;width:2;height:1250" coordorigin="2486,10109" coordsize="2,1250">
              <v:shape style="position:absolute;left:2486;top:10109;width:2;height:1250" coordorigin="2486,10109" coordsize="0,1250" path="m2486,11359l2486,10109e" filled="f" stroked="t" strokeweight=".712246pt" strokecolor="#6B6B6B">
                <v:path arrowok="t"/>
              </v:shape>
            </v:group>
            <v:group style="position:absolute;left:556;top:10841;width:2915;height:2" coordorigin="556,10841" coordsize="2915,2">
              <v:shape style="position:absolute;left:556;top:10841;width:2915;height:2" coordorigin="556,10841" coordsize="2915,0" path="m556,10841l3471,10841e" filled="f" stroked="t" strokeweight=".712246pt" strokecolor="#838383">
                <v:path arrowok="t"/>
              </v:shape>
            </v:group>
            <v:group style="position:absolute;left:2486;top:10538;width:2;height:329" coordorigin="2486,10538" coordsize="2,329">
              <v:shape style="position:absolute;left:2486;top:10538;width:2;height:329" coordorigin="2486,10538" coordsize="0,329" path="m2486,10868l2486,10538e" filled="f" stroked="t" strokeweight=".949661pt" strokecolor="#838383">
                <v:path arrowok="t"/>
              </v:shape>
            </v:group>
            <v:group style="position:absolute;left:3414;top:10839;width:575;height:2" coordorigin="3414,10839" coordsize="575,2">
              <v:shape style="position:absolute;left:3414;top:10839;width:575;height:2" coordorigin="3414,10839" coordsize="575,0" path="m3414,10839l3989,10839e" filled="f" stroked="t" strokeweight=".47483pt" strokecolor="#646464">
                <v:path arrowok="t"/>
              </v:shape>
            </v:group>
            <v:group style="position:absolute;left:3932;top:10839;width:802;height:2" coordorigin="3932,10839" coordsize="802,2">
              <v:shape style="position:absolute;left:3932;top:10839;width:802;height:2" coordorigin="3932,10839" coordsize="802,0" path="m3932,10839l4734,10839e" filled="f" stroked="t" strokeweight=".712246pt" strokecolor="#7C7C7C">
                <v:path arrowok="t"/>
              </v:shape>
            </v:group>
            <v:group style="position:absolute;left:4677;top:10839;width:380;height:2" coordorigin="4677,10839" coordsize="380,2">
              <v:shape style="position:absolute;left:4677;top:10839;width:380;height:2" coordorigin="4677,10839" coordsize="380,0" path="m4677,10839l5057,10839e" filled="f" stroked="t" strokeweight=".47483pt" strokecolor="#646464">
                <v:path arrowok="t"/>
              </v:shape>
            </v:group>
            <v:group style="position:absolute;left:5000;top:10841;width:2103;height:2" coordorigin="5000,10841" coordsize="2103,2">
              <v:shape style="position:absolute;left:5000;top:10841;width:2103;height:2" coordorigin="5000,10841" coordsize="2103,0" path="m5000,10841l7103,10841e" filled="f" stroked="t" strokeweight=".712246pt" strokecolor="#7C7C7C">
                <v:path arrowok="t"/>
              </v:shape>
            </v:group>
            <v:group style="position:absolute;left:7046;top:10839;width:475;height:2" coordorigin="7046,10839" coordsize="475,2">
              <v:shape style="position:absolute;left:7046;top:10839;width:475;height:2" coordorigin="7046,10839" coordsize="475,0" path="m7046,10839l7521,10839e" filled="f" stroked="t" strokeweight=".47483pt" strokecolor="#4F4F4F">
                <v:path arrowok="t"/>
              </v:shape>
            </v:group>
            <v:group style="position:absolute;left:7464;top:10839;width:4198;height:2" coordorigin="7464,10839" coordsize="4198,2">
              <v:shape style="position:absolute;left:7464;top:10839;width:4198;height:2" coordorigin="7464,10839" coordsize="4198,0" path="m7464,10839l11662,10839e" filled="f" stroked="t" strokeweight=".712246pt" strokecolor="#777777">
                <v:path arrowok="t"/>
              </v:shape>
            </v:group>
            <v:group style="position:absolute;left:11655;top:10581;width:2;height:1480" coordorigin="11655,10581" coordsize="2,1480">
              <v:shape style="position:absolute;left:11655;top:10581;width:2;height:1480" coordorigin="11655,10581" coordsize="0,1480" path="m11655,12061l11655,10581e" filled="f" stroked="t" strokeweight=".949661pt" strokecolor="#707070">
                <v:path arrowok="t"/>
              </v:shape>
            </v:group>
            <v:group style="position:absolute;left:551;top:11080;width:4183;height:2" coordorigin="551,11080" coordsize="4183,2">
              <v:shape style="position:absolute;left:551;top:11080;width:4183;height:2" coordorigin="551,11080" coordsize="4183,0" path="m551,11080l4734,11080e" filled="f" stroked="t" strokeweight=".712246pt" strokecolor="#7C7C7C">
                <v:path arrowok="t"/>
              </v:shape>
            </v:group>
            <v:group style="position:absolute;left:565;top:10796;width:2;height:5283" coordorigin="565,10796" coordsize="2,5283">
              <v:shape style="position:absolute;left:565;top:10796;width:2;height:5283" coordorigin="565,10796" coordsize="0,5283" path="m565,16079l565,10796e" filled="f" stroked="t" strokeweight=".712246pt" strokecolor="#838383">
                <v:path arrowok="t"/>
              </v:shape>
            </v:group>
            <v:group style="position:absolute;left:4677;top:11078;width:380;height:2" coordorigin="4677,11078" coordsize="380,2">
              <v:shape style="position:absolute;left:4677;top:11078;width:380;height:2" coordorigin="4677,11078" coordsize="380,0" path="m4677,11078l5057,11078e" filled="f" stroked="t" strokeweight=".47483pt" strokecolor="#646464">
                <v:path arrowok="t"/>
              </v:shape>
            </v:group>
            <v:group style="position:absolute;left:4948;top:11080;width:6714;height:2" coordorigin="4948,11080" coordsize="6714,2">
              <v:shape style="position:absolute;left:4948;top:11080;width:6714;height:2" coordorigin="4948,11080" coordsize="6714,0" path="m4948,11080l11662,11080e" filled="f" stroked="t" strokeweight=".712246pt" strokecolor="#747474">
                <v:path arrowok="t"/>
              </v:shape>
            </v:group>
            <v:group style="position:absolute;left:1218;top:11073;width:2;height:988" coordorigin="1218,11073" coordsize="2,988">
              <v:shape style="position:absolute;left:1218;top:11073;width:2;height:988" coordorigin="1218,11073" coordsize="0,988" path="m1218,12061l1218,11073e" filled="f" stroked="t" strokeweight=".949661pt" strokecolor="#838383">
                <v:path arrowok="t"/>
              </v:shape>
            </v:group>
            <v:group style="position:absolute;left:1809;top:11068;width:2;height:277" coordorigin="1809,11068" coordsize="2,277">
              <v:shape style="position:absolute;left:1809;top:11068;width:2;height:277" coordorigin="1809,11068" coordsize="0,277" path="m1809,11345l1809,11068e" filled="f" stroked="t" strokeweight=".47483pt" strokecolor="#4B4B4B">
                <v:path arrowok="t"/>
              </v:shape>
            </v:group>
            <v:group style="position:absolute;left:551;top:11319;width:11116;height:2" coordorigin="551,11319" coordsize="11116,2">
              <v:shape style="position:absolute;left:551;top:11319;width:11116;height:2" coordorigin="551,11319" coordsize="11116,0" path="m551,11319l11667,11319e" filled="f" stroked="t" strokeweight=".712246pt" strokecolor="#777777">
                <v:path arrowok="t"/>
              </v:shape>
            </v:group>
            <v:group style="position:absolute;left:6871;top:11319;width:660;height:2" coordorigin="6871,11319" coordsize="660,2">
              <v:shape style="position:absolute;left:6871;top:11319;width:660;height:2" coordorigin="6871,11319" coordsize="660,0" path="m6871,11319l7531,11319e" filled="f" stroked="t" strokeweight=".47483pt" strokecolor="#646464">
                <v:path arrowok="t"/>
              </v:shape>
            </v:group>
            <v:group style="position:absolute;left:7500;top:11073;width:2;height:286" coordorigin="7500,11073" coordsize="2,286">
              <v:shape style="position:absolute;left:7500;top:11073;width:2;height:286" coordorigin="7500,11073" coordsize="0,286" path="m7500,11359l7500,11073e" filled="f" stroked="t" strokeweight=".712246pt" strokecolor="#545454">
                <v:path arrowok="t"/>
              </v:shape>
            </v:group>
            <v:group style="position:absolute;left:1811;top:11273;width:2;height:2673" coordorigin="1811,11273" coordsize="2,2673">
              <v:shape style="position:absolute;left:1811;top:11273;width:2;height:2673" coordorigin="1811,11273" coordsize="0,2673" path="m1811,13946l1811,11273e" filled="f" stroked="t" strokeweight=".712246pt" strokecolor="#777777">
                <v:path arrowok="t"/>
              </v:shape>
            </v:group>
            <v:group style="position:absolute;left:2490;top:11273;width:2;height:1026" coordorigin="2490,11273" coordsize="2,1026">
              <v:shape style="position:absolute;left:2490;top:11273;width:2;height:1026" coordorigin="2490,11273" coordsize="0,1026" path="m2490,12299l2490,11273e" filled="f" stroked="t" strokeweight=".47483pt" strokecolor="#575757">
                <v:path arrowok="t"/>
              </v:shape>
            </v:group>
            <v:group style="position:absolute;left:7502;top:11273;width:2;height:558" coordorigin="7502,11273" coordsize="2,558">
              <v:shape style="position:absolute;left:7502;top:11273;width:2;height:558" coordorigin="7502,11273" coordsize="0,558" path="m7502,11832l7502,11273e" filled="f" stroked="t" strokeweight=".47483pt" strokecolor="#3F3F3F">
                <v:path arrowok="t"/>
              </v:shape>
            </v:group>
            <v:group style="position:absolute;left:563;top:11774;width:2;height:678" coordorigin="563,11774" coordsize="2,678">
              <v:shape style="position:absolute;left:563;top:11774;width:2;height:678" coordorigin="563,11774" coordsize="0,678" path="m563,12452l563,11774e" filled="f" stroked="t" strokeweight=".47483pt" strokecolor="#676767">
                <v:path arrowok="t"/>
              </v:shape>
            </v:group>
            <v:group style="position:absolute;left:7502;top:11774;width:2;height:1518" coordorigin="7502,11774" coordsize="2,1518">
              <v:shape style="position:absolute;left:7502;top:11774;width:2;height:1518" coordorigin="7502,11774" coordsize="0,1518" path="m7502,13292l7502,11774e" filled="f" stroked="t" strokeweight=".712246pt" strokecolor="#5B5B5B">
                <v:path arrowok="t"/>
              </v:shape>
            </v:group>
            <v:group style="position:absolute;left:1220;top:12004;width:2;height:539" coordorigin="1220,12004" coordsize="2,539">
              <v:shape style="position:absolute;left:1220;top:12004;width:2;height:539" coordorigin="1220,12004" coordsize="0,539" path="m1220,12543l1220,12004e" filled="f" stroked="t" strokeweight=".47483pt" strokecolor="#646464">
                <v:path arrowok="t"/>
              </v:shape>
            </v:group>
            <v:group style="position:absolute;left:11657;top:12004;width:2;height:449" coordorigin="11657,12004" coordsize="2,449">
              <v:shape style="position:absolute;left:11657;top:12004;width:2;height:449" coordorigin="11657,12004" coordsize="0,449" path="m11657,12452l11657,12004e" filled="f" stroked="t" strokeweight=".47483pt" strokecolor="#484848">
                <v:path arrowok="t"/>
              </v:shape>
            </v:group>
            <v:group style="position:absolute;left:2490;top:11369;width:2;height:3155" coordorigin="2490,11369" coordsize="2,3155">
              <v:shape style="position:absolute;left:2490;top:11369;width:2;height:3155" coordorigin="2490,11369" coordsize="0,3155" path="m2490,14524l2490,11369e" filled="f" stroked="t" strokeweight=".712246pt" strokecolor="#707070">
                <v:path arrowok="t"/>
              </v:shape>
            </v:group>
            <v:group style="position:absolute;left:11659;top:12395;width:2;height:1551" coordorigin="11659,12395" coordsize="2,1551">
              <v:shape style="position:absolute;left:11659;top:12395;width:2;height:1551" coordorigin="11659,12395" coordsize="0,1551" path="m11659,13946l11659,12395e" filled="f" stroked="t" strokeweight=".712246pt" strokecolor="#707070">
                <v:path arrowok="t"/>
              </v:shape>
            </v:group>
            <v:group style="position:absolute;left:1223;top:12486;width:2;height:893" coordorigin="1223,12486" coordsize="2,893">
              <v:shape style="position:absolute;left:1223;top:12486;width:2;height:893" coordorigin="1223,12486" coordsize="0,893" path="m1223,13378l1223,12486e" filled="f" stroked="t" strokeweight=".949661pt" strokecolor="#878787">
                <v:path arrowok="t"/>
              </v:shape>
            </v:group>
            <v:group style="position:absolute;left:1814;top:12700;width:2;height:348" coordorigin="1814,12700" coordsize="2,348">
              <v:shape style="position:absolute;left:1814;top:12700;width:2;height:348" coordorigin="1814,12700" coordsize="0,348" path="m1814,13049l1814,12700e" filled="f" stroked="t" strokeweight=".47483pt" strokecolor="#4F4F4F">
                <v:path arrowok="t"/>
              </v:shape>
            </v:group>
            <v:group style="position:absolute;left:1814;top:11345;width:2;height:1885" coordorigin="1814,11345" coordsize="2,1885">
              <v:shape style="position:absolute;left:1814;top:11345;width:2;height:1885" coordorigin="1814,11345" coordsize="0,1885" path="m1814,13230l1814,11345e" filled="f" stroked="t" strokeweight=".47483pt" strokecolor="#747474">
                <v:path arrowok="t"/>
              </v:shape>
            </v:group>
            <v:group style="position:absolute;left:9245;top:13292;width:223;height:2" coordorigin="9245,13292" coordsize="223,2">
              <v:shape style="position:absolute;left:9245;top:13292;width:223;height:2" coordorigin="9245,13292" coordsize="223,0" path="m9245,13292l9468,13292e" filled="f" stroked="t" strokeweight="1.424491pt" strokecolor="#878C97">
                <v:path arrowok="t"/>
              </v:shape>
            </v:group>
            <v:group style="position:absolute;left:9411;top:13264;width:1572;height:2" coordorigin="9411,13264" coordsize="1572,2">
              <v:shape style="position:absolute;left:9411;top:13264;width:1572;height:2" coordorigin="9411,13264" coordsize="1572,0" path="m9411,13264l10983,13264e" filled="f" stroked="t" strokeweight="2.848983pt" strokecolor="#485480">
                <v:path arrowok="t"/>
              </v:shape>
            </v:group>
            <v:group style="position:absolute;left:560;top:13395;width:347;height:2" coordorigin="560,13395" coordsize="347,2">
              <v:shape style="position:absolute;left:560;top:13395;width:347;height:2" coordorigin="560,13395" coordsize="347,0" path="m560,13395l907,13395e" filled="f" stroked="t" strokeweight=".237415pt" strokecolor="#7C7C7C">
                <v:path arrowok="t"/>
              </v:shape>
            </v:group>
            <v:group style="position:absolute;left:565;top:13235;width:2;height:444" coordorigin="565,13235" coordsize="2,444">
              <v:shape style="position:absolute;left:565;top:13235;width:2;height:444" coordorigin="565,13235" coordsize="0,444" path="m565,13679l565,13235e" filled="f" stroked="t" strokeweight=".47483pt" strokecolor="#606060">
                <v:path arrowok="t"/>
              </v:shape>
            </v:group>
            <v:group style="position:absolute;left:1225;top:13235;width:2;height:711" coordorigin="1225,13235" coordsize="2,711">
              <v:shape style="position:absolute;left:1225;top:13235;width:2;height:711" coordorigin="1225,13235" coordsize="0,711" path="m1225,13946l1225,13235e" filled="f" stroked="t" strokeweight=".47483pt" strokecolor="#707070">
                <v:path arrowok="t"/>
              </v:shape>
            </v:group>
            <v:group style="position:absolute;left:1368;top:13395;width:470;height:2" coordorigin="1368,13395" coordsize="470,2">
              <v:shape style="position:absolute;left:1368;top:13395;width:470;height:2" coordorigin="1368,13395" coordsize="470,0" path="m1368,13395l1838,13395e" filled="f" stroked="t" strokeweight=".237415pt" strokecolor="#909090">
                <v:path arrowok="t"/>
              </v:shape>
            </v:group>
            <v:group style="position:absolute;left:1766;top:13397;width:356;height:2" coordorigin="1766,13397" coordsize="356,2">
              <v:shape style="position:absolute;left:1766;top:13397;width:356;height:2" coordorigin="1766,13397" coordsize="356,0" path="m1766,13397l2122,13397e" filled="f" stroked="t" strokeweight=".237415pt" strokecolor="#6B6B6B">
                <v:path arrowok="t"/>
              </v:shape>
            </v:group>
            <v:group style="position:absolute;left:2493;top:13235;width:2;height:444" coordorigin="2493,13235" coordsize="2,444">
              <v:shape style="position:absolute;left:2493;top:13235;width:2;height:444" coordorigin="2493,13235" coordsize="0,444" path="m2493,13679l2493,13235e" filled="f" stroked="t" strokeweight=".47483pt" strokecolor="#4B4B4B">
                <v:path arrowok="t"/>
              </v:shape>
            </v:group>
            <v:group style="position:absolute;left:7507;top:13235;width:2;height:220" coordorigin="7507,13235" coordsize="2,220">
              <v:shape style="position:absolute;left:7507;top:13235;width:2;height:220" coordorigin="7507,13235" coordsize="0,220" path="m7507,13454l7507,13235e" filled="f" stroked="t" strokeweight=".47483pt" strokecolor="#484848">
                <v:path arrowok="t"/>
              </v:shape>
            </v:group>
            <v:group style="position:absolute;left:8737;top:13457;width:242;height:2" coordorigin="8737,13457" coordsize="242,2">
              <v:shape style="position:absolute;left:8737;top:13457;width:242;height:2" coordorigin="8737,13457" coordsize="242,0" path="m8737,13457l8979,13457e" filled="f" stroked="t" strokeweight=".237415pt" strokecolor="#484F9C">
                <v:path arrowok="t"/>
              </v:shape>
            </v:group>
            <v:group style="position:absolute;left:9235;top:13459;width:252;height:2" coordorigin="9235,13459" coordsize="252,2">
              <v:shape style="position:absolute;left:9235;top:13459;width:252;height:2" coordorigin="9235,13459" coordsize="252,0" path="m9235,13459l9487,13459e" filled="f" stroked="t" strokeweight=".949661pt" strokecolor="#3444A8">
                <v:path arrowok="t"/>
              </v:shape>
            </v:group>
            <v:group style="position:absolute;left:9440;top:13264;width:2;height:220" coordorigin="9440,13264" coordsize="2,220">
              <v:shape style="position:absolute;left:9440;top:13264;width:2;height:220" coordorigin="9440,13264" coordsize="0,220" path="m9440,13483l9440,13264e" filled="f" stroked="t" strokeweight="2.848983pt" strokecolor="#48547C">
                <v:path arrowok="t"/>
              </v:shape>
            </v:group>
            <v:group style="position:absolute;left:1220;top:13397;width:2;height:434" coordorigin="1220,13397" coordsize="2,434">
              <v:shape style="position:absolute;left:1220;top:13397;width:2;height:434" coordorigin="1220,13397" coordsize="0,434" path="m1220,13831l1220,13397e" filled="f" stroked="t" strokeweight=".47483pt" strokecolor="#646464">
                <v:path arrowok="t"/>
              </v:shape>
            </v:group>
            <v:group style="position:absolute;left:7502;top:13397;width:2;height:282" coordorigin="7502,13397" coordsize="2,282">
              <v:shape style="position:absolute;left:7502;top:13397;width:2;height:282" coordorigin="7502,13397" coordsize="0,282" path="m7502,13679l7502,13397e" filled="f" stroked="t" strokeweight=".712246pt" strokecolor="#575757">
                <v:path arrowok="t"/>
              </v:shape>
            </v:group>
            <v:group style="position:absolute;left:6899;top:13917;width:176;height:2" coordorigin="6899,13917" coordsize="176,2">
              <v:shape style="position:absolute;left:6899;top:13917;width:176;height:2" coordorigin="6899,13917" coordsize="176,0" path="m6899,13917l7075,13917e" filled="f" stroked="t" strokeweight=".237415pt" strokecolor="#000000">
                <v:path arrowok="t"/>
              </v:shape>
            </v:group>
            <v:group style="position:absolute;left:7075;top:13917;width:427;height:2" coordorigin="7075,13917" coordsize="427,2">
              <v:shape style="position:absolute;left:7075;top:13917;width:427;height:2" coordorigin="7075,13917" coordsize="427,0" path="m7075,13917l7502,13917e" filled="f" stroked="t" strokeweight=".237415pt" strokecolor="#606067">
                <v:path arrowok="t"/>
              </v:shape>
            </v:group>
            <v:group style="position:absolute;left:7505;top:13545;width:2;height:850" coordorigin="7505,13545" coordsize="2,850">
              <v:shape style="position:absolute;left:7505;top:13545;width:2;height:850" coordorigin="7505,13545" coordsize="0,850" path="m7505,14395l7505,13545e" filled="f" stroked="t" strokeweight=".949661pt" strokecolor="#67676B">
                <v:path arrowok="t"/>
              </v:shape>
            </v:group>
            <v:group style="position:absolute;left:1225;top:13836;width:2;height:286" coordorigin="1225,13836" coordsize="2,286">
              <v:shape style="position:absolute;left:1225;top:13836;width:2;height:286" coordorigin="1225,13836" coordsize="0,286" path="m1225,14123l1225,13836e" filled="f" stroked="t" strokeweight=".47483pt" strokecolor="#777777">
                <v:path arrowok="t"/>
              </v:shape>
            </v:group>
            <v:group style="position:absolute;left:1814;top:13889;width:2;height:463" coordorigin="1814,13889" coordsize="2,463">
              <v:shape style="position:absolute;left:1814;top:13889;width:2;height:463" coordorigin="1814,13889" coordsize="0,463" path="m1814,14352l1814,13889e" filled="f" stroked="t" strokeweight=".47483pt" strokecolor="#545454">
                <v:path arrowok="t"/>
              </v:shape>
            </v:group>
            <v:group style="position:absolute;left:11662;top:13889;width:2;height:234" coordorigin="11662,13889" coordsize="2,234">
              <v:shape style="position:absolute;left:11662;top:13889;width:2;height:234" coordorigin="11662,13889" coordsize="0,234" path="m11662,14123l11662,13889e" filled="f" stroked="t" strokeweight=".47483pt" strokecolor="#545454">
                <v:path arrowok="t"/>
              </v:shape>
            </v:group>
            <v:group style="position:absolute;left:1223;top:13836;width:2;height:2238" coordorigin="1223,13836" coordsize="2,2238">
              <v:shape style="position:absolute;left:1223;top:13836;width:2;height:2238" coordorigin="1223,13836" coordsize="0,2238" path="m1223,16075l1223,13836e" filled="f" stroked="t" strokeweight=".712246pt" strokecolor="#838383">
                <v:path arrowok="t"/>
              </v:shape>
            </v:group>
            <v:group style="position:absolute;left:11657;top:14065;width:2;height:993" coordorigin="11657,14065" coordsize="2,993">
              <v:shape style="position:absolute;left:11657;top:14065;width:2;height:993" coordorigin="11657,14065" coordsize="0,993" path="m11657,15058l11657,14065e" filled="f" stroked="t" strokeweight=".712246pt" strokecolor="#777777">
                <v:path arrowok="t"/>
              </v:shape>
            </v:group>
            <v:group style="position:absolute;left:7505;top:14294;width:2;height:229" coordorigin="7505,14294" coordsize="2,229">
              <v:shape style="position:absolute;left:7505;top:14294;width:2;height:229" coordorigin="7505,14294" coordsize="0,229" path="m7505,14524l7505,14294e" filled="f" stroked="t" strokeweight=".712246pt" strokecolor="#545454">
                <v:path arrowok="t"/>
              </v:shape>
            </v:group>
            <v:group style="position:absolute;left:565;top:14466;width:2;height:668" coordorigin="565,14466" coordsize="2,668">
              <v:shape style="position:absolute;left:565;top:14466;width:2;height:668" coordorigin="565,14466" coordsize="0,668" path="m565,15134l565,14466e" filled="f" stroked="t" strokeweight=".47483pt" strokecolor="#707070">
                <v:path arrowok="t"/>
              </v:shape>
            </v:group>
            <v:group style="position:absolute;left:1814;top:14294;width:2;height:1775" coordorigin="1814,14294" coordsize="2,1775">
              <v:shape style="position:absolute;left:1814;top:14294;width:2;height:1775" coordorigin="1814,14294" coordsize="0,1775" path="m1814,16070l1814,14294e" filled="f" stroked="t" strokeweight=".712246pt" strokecolor="#777777">
                <v:path arrowok="t"/>
              </v:shape>
            </v:group>
            <v:group style="position:absolute;left:2493;top:11369;width:2;height:3689" coordorigin="2493,11369" coordsize="2,3689">
              <v:shape style="position:absolute;left:2493;top:11369;width:2;height:3689" coordorigin="2493,11369" coordsize="0,3689" path="m2493,15058l2493,11369e" filled="f" stroked="t" strokeweight=".47483pt" strokecolor="#6B6B6B">
                <v:path arrowok="t"/>
              </v:shape>
            </v:group>
            <v:group style="position:absolute;left:7507;top:14466;width:2;height:415" coordorigin="7507,14466" coordsize="2,415">
              <v:shape style="position:absolute;left:7507;top:14466;width:2;height:415" coordorigin="7507,14466" coordsize="0,415" path="m7507,14882l7507,14466e" filled="f" stroked="t" strokeweight=".47483pt" strokecolor="#343434">
                <v:path arrowok="t"/>
              </v:shape>
            </v:group>
            <v:group style="position:absolute;left:2493;top:14657;width:2;height:224" coordorigin="2493,14657" coordsize="2,224">
              <v:shape style="position:absolute;left:2493;top:14657;width:2;height:224" coordorigin="2493,14657" coordsize="0,224" path="m2493,14882l2493,14657e" filled="f" stroked="t" strokeweight=".47483pt" strokecolor="#484848">
                <v:path arrowok="t"/>
              </v:shape>
            </v:group>
            <v:group style="position:absolute;left:3808;top:14686;width:2;height:167" coordorigin="3808,14686" coordsize="2,167">
              <v:shape style="position:absolute;left:3808;top:14686;width:2;height:167" coordorigin="3808,14686" coordsize="0,167" path="m3808,14853l3808,14686e" filled="f" stroked="t" strokeweight=".237415pt" strokecolor="#000000">
                <v:path arrowok="t"/>
              </v:shape>
            </v:group>
            <v:group style="position:absolute;left:3932;top:14882;width:133;height:2" coordorigin="3932,14882" coordsize="133,2">
              <v:shape style="position:absolute;left:3932;top:14882;width:133;height:2" coordorigin="3932,14882" coordsize="133,0" path="m3932,14882l4065,14882e" filled="f" stroked="t" strokeweight=".712246pt" strokecolor="#747777">
                <v:path arrowok="t"/>
              </v:shape>
            </v:group>
            <v:group style="position:absolute;left:3979;top:14877;width:351;height:2" coordorigin="3979,14877" coordsize="351,2">
              <v:shape style="position:absolute;left:3979;top:14877;width:351;height:2" coordorigin="3979,14877" coordsize="351,0" path="m3979,14877l4330,14877e" filled="f" stroked="t" strokeweight="1.187076pt" strokecolor="#5B6480">
                <v:path arrowok="t"/>
              </v:shape>
            </v:group>
            <v:group style="position:absolute;left:4307;top:14879;width:280;height:2" coordorigin="4307,14879" coordsize="280,2">
              <v:shape style="position:absolute;left:4307;top:14879;width:280;height:2" coordorigin="4307,14879" coordsize="280,0" path="m4307,14879l4587,14879e" filled="f" stroked="t" strokeweight=".712246pt" strokecolor="#646B8C">
                <v:path arrowok="t"/>
              </v:shape>
            </v:group>
            <v:group style="position:absolute;left:1220;top:14824;width:2;height:305" coordorigin="1220,14824" coordsize="2,305">
              <v:shape style="position:absolute;left:1220;top:14824;width:2;height:305" coordorigin="1220,14824" coordsize="0,305" path="m1220,15130l1220,14824e" filled="f" stroked="t" strokeweight=".47483pt" strokecolor="#747474">
                <v:path arrowok="t"/>
              </v:shape>
            </v:group>
            <v:group style="position:absolute;left:7507;top:14824;width:2;height:234" coordorigin="7507,14824" coordsize="2,234">
              <v:shape style="position:absolute;left:7507;top:14824;width:2;height:234" coordorigin="7507,14824" coordsize="0,234" path="m7507,15058l7507,14824e" filled="f" stroked="t" strokeweight=".47483pt" strokecolor="#575757">
                <v:path arrowok="t"/>
              </v:shape>
            </v:group>
            <v:group style="position:absolute;left:560;top:16065;width:712;height:2" coordorigin="560,16065" coordsize="712,2">
              <v:shape style="position:absolute;left:560;top:16065;width:712;height:2" coordorigin="560,16065" coordsize="712,0" path="m560,16065l1273,16065e" filled="f" stroked="t" strokeweight=".712246pt" strokecolor="#909090">
                <v:path arrowok="t"/>
              </v:shape>
            </v:group>
            <v:group style="position:absolute;left:2495;top:15001;width:2;height:1074" coordorigin="2495,15001" coordsize="2,1074">
              <v:shape style="position:absolute;left:2495;top:15001;width:2;height:1074" coordorigin="2495,15001" coordsize="0,1074" path="m2495,16075l2495,15001e" filled="f" stroked="t" strokeweight=".949661pt" strokecolor="#7C7C7C">
                <v:path arrowok="t"/>
              </v:shape>
            </v:group>
            <v:group style="position:absolute;left:7046;top:16060;width:484;height:2" coordorigin="7046,16060" coordsize="484,2">
              <v:shape style="position:absolute;left:7046;top:16060;width:484;height:2" coordorigin="7046,16060" coordsize="484,0" path="m7046,16060l7531,16060e" filled="f" stroked="t" strokeweight=".47483pt" strokecolor="#6B6B6B">
                <v:path arrowok="t"/>
              </v:shape>
            </v:group>
            <v:group style="position:absolute;left:7507;top:15001;width:2;height:1064" coordorigin="7507,15001" coordsize="2,1064">
              <v:shape style="position:absolute;left:7507;top:15001;width:2;height:1064" coordorigin="7507,15001" coordsize="0,1064" path="m7507,16065l7507,15001e" filled="f" stroked="t" strokeweight=".949661pt" strokecolor="#676767">
                <v:path arrowok="t"/>
              </v:shape>
            </v:group>
            <v:group style="position:absolute;left:1173;top:16060;width:10494;height:2" coordorigin="1173,16060" coordsize="10494,2">
              <v:shape style="position:absolute;left:1173;top:16060;width:10494;height:2" coordorigin="1173,16060" coordsize="10494,0" path="m1173,16060l11667,16060e" filled="f" stroked="t" strokeweight=".712246pt" strokecolor="#7C7C80">
                <v:path arrowok="t"/>
              </v:shape>
            </v:group>
            <v:group style="position:absolute;left:10332;top:16056;width:370;height:2" coordorigin="10332,16056" coordsize="370,2">
              <v:shape style="position:absolute;left:10332;top:16056;width:370;height:2" coordorigin="10332,16056" coordsize="370,0" path="m10332,16056l10703,16056e" filled="f" stroked="t" strokeweight=".47483pt" strokecolor="#7C7C7C">
                <v:path arrowok="t"/>
              </v:shape>
            </v:group>
            <v:group style="position:absolute;left:11662;top:15001;width:2;height:1060" coordorigin="11662,15001" coordsize="2,1060">
              <v:shape style="position:absolute;left:11662;top:15001;width:2;height:1060" coordorigin="11662,15001" coordsize="0,1060" path="m11662,16060l11662,15001e" filled="f" stroked="t" strokeweight=".47483pt" strokecolor="#707070">
                <v:path arrowok="t"/>
              </v:shape>
            </v:group>
            <v:group style="position:absolute;left:10808;top:13240;width:2;height:259" coordorigin="10808,13240" coordsize="2,259">
              <v:shape style="position:absolute;left:10808;top:13240;width:2;height:259" coordorigin="10808,13240" coordsize="0,259" path="m10808,13498l10808,13240e" filled="f" stroked="t" strokeweight="3.266pt" strokecolor="#DFE1E2">
                <v:path arrowok="t"/>
              </v:shape>
            </v:group>
            <v:group style="position:absolute;left:10007;top:14324;width:2;height:215" coordorigin="10007,14324" coordsize="2,215">
              <v:shape style="position:absolute;left:10007;top:14324;width:2;height:215" coordorigin="10007,14324" coordsize="0,215" path="m10007,14539l10007,14324e" filled="f" stroked="t" strokeweight="3.16360pt" strokecolor="#CDCFC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3"/>
          <w:szCs w:val="23"/>
          <w:color w:val="8C8C8E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8C8C8E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06060"/>
          <w:spacing w:val="0"/>
          <w:w w:val="77"/>
        </w:rPr>
        <w:t>f</w:t>
      </w:r>
      <w:r>
        <w:rPr>
          <w:rFonts w:ascii="Times New Roman" w:hAnsi="Times New Roman" w:cs="Times New Roman" w:eastAsia="Times New Roman"/>
          <w:sz w:val="23"/>
          <w:szCs w:val="23"/>
          <w:color w:val="606060"/>
          <w:spacing w:val="2"/>
          <w:w w:val="77"/>
        </w:rPr>
        <w:t>a</w:t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5"/>
          <w:w w:val="77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606060"/>
          <w:spacing w:val="0"/>
          <w:w w:val="77"/>
        </w:rPr>
        <w:t>y</w:t>
      </w:r>
      <w:r>
        <w:rPr>
          <w:rFonts w:ascii="Times New Roman" w:hAnsi="Times New Roman" w:cs="Times New Roman" w:eastAsia="Times New Roman"/>
          <w:sz w:val="23"/>
          <w:szCs w:val="23"/>
          <w:color w:val="606060"/>
          <w:spacing w:val="-44"/>
          <w:w w:val="77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23"/>
          <w:szCs w:val="23"/>
          <w:color w:val="747474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60" w:right="20"/>
        </w:sectPr>
      </w:pPr>
      <w:rPr/>
    </w:p>
    <w:p>
      <w:pPr>
        <w:spacing w:before="83" w:after="0" w:line="116" w:lineRule="exact"/>
        <w:ind w:left="5954" w:right="5616"/>
        <w:jc w:val="center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BCBCBC"/>
          <w:spacing w:val="0"/>
          <w:w w:val="157"/>
          <w:i/>
          <w:position w:val="-2"/>
        </w:rPr>
        <w:t>r)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right="3057"/>
        <w:jc w:val="righ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.227196pt;margin-top:8.403055pt;width:440.465481pt;height:47.895047pt;mso-position-horizontal-relative:page;mso-position-vertical-relative:paragraph;z-index:-16823" type="#_x0000_t202" filled="f" stroked="f">
            <v:textbox inset="0,0,0,0">
              <w:txbxContent>
                <w:p>
                  <w:pPr>
                    <w:spacing w:before="0" w:after="0" w:line="958" w:lineRule="exact"/>
                    <w:ind w:right="-184"/>
                    <w:jc w:val="left"/>
                    <w:tabs>
                      <w:tab w:pos="7820" w:val="left"/>
                    </w:tabs>
                    <w:rPr>
                      <w:rFonts w:ascii="Arial" w:hAnsi="Arial" w:cs="Arial" w:eastAsia="Arial"/>
                      <w:sz w:val="81"/>
                      <w:szCs w:val="8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282828"/>
                      <w:spacing w:val="0"/>
                      <w:w w:val="145"/>
                      <w:b/>
                      <w:bCs/>
                      <w:position w:val="1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282828"/>
                      <w:spacing w:val="0"/>
                      <w:w w:val="100"/>
                      <w:b/>
                      <w:bCs/>
                      <w:position w:val="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282828"/>
                      <w:spacing w:val="0"/>
                      <w:w w:val="100"/>
                      <w:b/>
                      <w:bCs/>
                      <w:position w:val="1"/>
                    </w:rPr>
                  </w:r>
                  <w:r>
                    <w:rPr>
                      <w:rFonts w:ascii="Arial" w:hAnsi="Arial" w:cs="Arial" w:eastAsia="Arial"/>
                      <w:sz w:val="81"/>
                      <w:szCs w:val="81"/>
                      <w:color w:val="5B5B5B"/>
                      <w:spacing w:val="0"/>
                      <w:w w:val="145"/>
                      <w:b/>
                      <w:bCs/>
                      <w:position w:val="-4"/>
                    </w:rPr>
                    <w:t>M</w:t>
                  </w:r>
                  <w:r>
                    <w:rPr>
                      <w:rFonts w:ascii="Arial" w:hAnsi="Arial" w:cs="Arial" w:eastAsia="Arial"/>
                      <w:sz w:val="81"/>
                      <w:szCs w:val="8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6"/>
          <w:szCs w:val="26"/>
          <w:color w:val="AAAAA8"/>
          <w:spacing w:val="11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D6D6D6"/>
          <w:spacing w:val="0"/>
          <w:w w:val="100"/>
          <w:position w:val="-5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D6D6D6"/>
          <w:spacing w:val="-2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D6D6D6"/>
          <w:spacing w:val="0"/>
          <w:w w:val="159"/>
          <w:i/>
          <w:position w:val="-5"/>
        </w:rPr>
        <w:t>l</w:t>
      </w:r>
      <w:r>
        <w:rPr>
          <w:rFonts w:ascii="Times New Roman" w:hAnsi="Times New Roman" w:cs="Times New Roman" w:eastAsia="Times New Roman"/>
          <w:sz w:val="26"/>
          <w:szCs w:val="26"/>
          <w:color w:val="D6D6D6"/>
          <w:spacing w:val="-47"/>
          <w:w w:val="100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BCBCBC"/>
          <w:spacing w:val="0"/>
          <w:w w:val="63"/>
          <w:i/>
          <w:position w:val="-5"/>
        </w:rPr>
        <w:t>t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7" w:lineRule="auto"/>
        <w:ind w:left="3405" w:right="5032" w:firstLine="-11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4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1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4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114"/>
        </w:rPr>
        <w:t>G</w:t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262"/>
        </w:rPr>
        <w:t>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15" w:after="0" w:line="27" w:lineRule="exact"/>
        <w:ind w:left="26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6"/>
          <w:position w:val="-1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16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6"/>
          <w:position w:val="-1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6"/>
          <w:position w:val="-1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2"/>
          <w:w w:val="116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6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3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6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4"/>
          <w:position w:val="-16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114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4"/>
          <w:position w:val="-16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4"/>
          <w:position w:val="-1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14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4"/>
          <w:position w:val="-16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1" w:lineRule="exact"/>
        <w:ind w:left="726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</w:rPr>
        <w:t>..</w:t>
      </w:r>
      <w:r>
        <w:rPr>
          <w:rFonts w:ascii="Arial" w:hAnsi="Arial" w:cs="Arial" w:eastAsia="Arial"/>
          <w:sz w:val="15"/>
          <w:szCs w:val="15"/>
          <w:color w:val="3A3A3A"/>
          <w:spacing w:val="10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6"/>
        </w:rPr>
        <w:t>I?.MIR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23" w:lineRule="exact"/>
        <w:ind w:left="592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A3A3A"/>
          <w:spacing w:val="0"/>
          <w:w w:val="104"/>
          <w:b/>
          <w:bCs/>
          <w:position w:val="-2"/>
        </w:rPr>
        <w:t>BUYUKSEHIR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640" w:right="-20"/>
        <w:jc w:val="left"/>
        <w:tabs>
          <w:tab w:pos="4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A3A3A"/>
          <w:spacing w:val="0"/>
          <w:w w:val="113"/>
        </w:rPr>
        <w:t>BELEDIYESI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1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  <w:position w:val="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  <w:position w:val="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8" w:after="0" w:line="223" w:lineRule="auto"/>
        <w:ind w:left="129" w:right="4704" w:firstLine="-1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OlayTarihi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05.05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7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0"/>
          <w:w w:val="118"/>
          <w:b/>
          <w:bCs/>
          <w:position w:val="-2"/>
        </w:rPr>
        <w:t>31/1</w:t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0"/>
          <w:w w:val="118"/>
          <w:b/>
          <w:bCs/>
          <w:position w:val="-2"/>
        </w:rPr>
        <w:t>   </w:t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7"/>
          <w:w w:val="118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20:59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3A3A3A"/>
          <w:spacing w:val="0"/>
          <w:w w:val="68"/>
          <w:position w:val="0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color w:val="3A3A3A"/>
          <w:spacing w:val="9"/>
          <w:w w:val="68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9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5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Kayı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5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arihi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05.05.2017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        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82828"/>
          <w:spacing w:val="0"/>
          <w:w w:val="122"/>
          <w:position w:val="-2"/>
        </w:rPr>
        <w:t>:2753/l</w:t>
      </w:r>
      <w:r>
        <w:rPr>
          <w:rFonts w:ascii="Times New Roman" w:hAnsi="Times New Roman" w:cs="Times New Roman" w:eastAsia="Times New Roman"/>
          <w:sz w:val="24"/>
          <w:szCs w:val="24"/>
          <w:color w:val="282828"/>
          <w:spacing w:val="0"/>
          <w:w w:val="122"/>
          <w:position w:val="-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82828"/>
          <w:spacing w:val="59"/>
          <w:w w:val="12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  <w:position w:val="0"/>
        </w:rPr>
        <w:t>Tol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"/>
          <w:w w:val="9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5"/>
          <w:position w:val="0"/>
        </w:rPr>
        <w:t>SiM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2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ımpaşa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Mah.Atatür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Cad.Yeni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7"/>
          <w:position w:val="0"/>
        </w:rPr>
        <w:t>Adii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9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219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76"/>
          <w:w w:val="21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  <w:position w:val="0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left="129" w:right="482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         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Kasımpaşa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Mah.Atatür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9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Yeni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Adiiye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29" w:right="242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       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Lasti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62" w:lineRule="exact"/>
        <w:ind w:left="129" w:right="4561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2"/>
        </w:rPr>
        <w:t>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  <w:position w:val="4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92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4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  <w:position w:val="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00"/>
          <w:position w:val="4"/>
        </w:rPr>
        <w:t>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1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4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9" w:lineRule="exact"/>
        <w:ind w:left="2703" w:right="-20"/>
        <w:jc w:val="left"/>
        <w:tabs>
          <w:tab w:pos="4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4"/>
          <w:u w:val="single" w:color="54545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4"/>
          <w:u w:val="single" w:color="545454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u w:val="single" w:color="545454"/>
          <w:position w:val="-1"/>
        </w:rPr>
        <w:t>Betonarm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u w:val="single" w:color="545454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u w:val="single" w:color="545454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7"/>
          <w:w w:val="100"/>
          <w:u w:val="single" w:color="54545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  <w:u w:val="single" w:color="545454"/>
          <w:position w:val="-1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  <w:u w:val="single" w:color="545454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91"/>
          <w:u w:val="single" w:color="545454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91"/>
          <w:u w:val="single" w:color="545454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91"/>
          <w:u w:val="single" w:color="545454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55"/>
          <w:u w:val="single" w:color="545454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55"/>
          <w:u w:val="single" w:color="545454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5"/>
          <w:w w:val="100"/>
          <w:u w:val="single" w:color="54545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5"/>
          <w:w w:val="100"/>
          <w:u w:val="single" w:color="545454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5"/>
          <w:w w:val="100"/>
          <w:u w:val="single" w:color="545454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3"/>
          <w:u w:val="single" w:color="545454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3"/>
          <w:u w:val="single" w:color="54545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83"/>
          <w:u w:val="single" w:color="54545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5"/>
          <w:u w:val="single" w:color="545454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5"/>
          <w:u w:val="single" w:color="545454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5"/>
          <w:u w:val="single" w:color="545454"/>
          <w:position w:val="-1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5"/>
          <w:u w:val="single" w:color="545454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3"/>
          <w:w w:val="100"/>
          <w:u w:val="single" w:color="54545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3"/>
          <w:w w:val="100"/>
          <w:u w:val="single" w:color="545454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3"/>
          <w:w w:val="100"/>
          <w:u w:val="single" w:color="545454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-4"/>
          <w:w w:val="100"/>
          <w:u w:val="single" w:color="545454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-4"/>
          <w:w w:val="100"/>
          <w:u w:val="single" w:color="545454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-4"/>
          <w:w w:val="100"/>
          <w:u w:val="single" w:color="545454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u w:val="single" w:color="545454"/>
          <w:position w:val="-1"/>
        </w:rPr>
        <w:t>ap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2"/>
          <w:w w:val="100"/>
          <w:u w:val="single" w:color="54545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2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2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7"/>
          <w:w w:val="100"/>
          <w:position w:val="-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90" w:lineRule="exact"/>
        <w:ind w:left="3534" w:right="-20"/>
        <w:jc w:val="left"/>
        <w:tabs>
          <w:tab w:pos="4140" w:val="left"/>
          <w:tab w:pos="4640" w:val="left"/>
          <w:tab w:pos="5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3A3A3A"/>
          <w:spacing w:val="0"/>
          <w:w w:val="51"/>
        </w:rPr>
        <w:t>ı</w:t>
      </w:r>
      <w:r>
        <w:rPr>
          <w:rFonts w:ascii="Arial" w:hAnsi="Arial" w:cs="Arial" w:eastAsia="Arial"/>
          <w:sz w:val="42"/>
          <w:szCs w:val="42"/>
          <w:color w:val="3A3A3A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3A3A3A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282828"/>
          <w:spacing w:val="0"/>
          <w:w w:val="51"/>
        </w:rPr>
        <w:t>ı</w:t>
      </w:r>
      <w:r>
        <w:rPr>
          <w:rFonts w:ascii="Arial" w:hAnsi="Arial" w:cs="Arial" w:eastAsia="Arial"/>
          <w:sz w:val="42"/>
          <w:szCs w:val="42"/>
          <w:color w:val="282828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282828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BCBCBC"/>
          <w:spacing w:val="0"/>
          <w:w w:val="51"/>
        </w:rPr>
        <w:t>1</w:t>
      </w:r>
      <w:r>
        <w:rPr>
          <w:rFonts w:ascii="Arial" w:hAnsi="Arial" w:cs="Arial" w:eastAsia="Arial"/>
          <w:sz w:val="14"/>
          <w:szCs w:val="14"/>
          <w:color w:val="BCBCBC"/>
          <w:spacing w:val="-19"/>
          <w:w w:val="51"/>
        </w:rPr>
        <w:t> </w:t>
      </w:r>
      <w:r>
        <w:rPr>
          <w:rFonts w:ascii="Arial" w:hAnsi="Arial" w:cs="Arial" w:eastAsia="Arial"/>
          <w:sz w:val="14"/>
          <w:szCs w:val="14"/>
          <w:color w:val="BCBCBC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BCBCBC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9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7"/>
          <w:position w:val="9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  <w:position w:val="9"/>
        </w:rPr>
        <w:t>:08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129" w:right="5122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      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!Sahibi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52"/>
          <w:position w:val="1"/>
        </w:rPr>
        <w:t>iracı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15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4" w:after="0" w:line="240" w:lineRule="auto"/>
        <w:ind w:left="17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7"/>
        </w:rPr>
        <w:t>MehmetMANAV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767" w:right="-20"/>
        <w:jc w:val="left"/>
        <w:tabs>
          <w:tab w:pos="376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5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:00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21:05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20" w:right="804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  <w:position w:val="0"/>
        </w:rPr>
        <w:t>1096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29" w:right="5902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37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8" w:lineRule="auto"/>
        <w:ind w:left="1772" w:right="5404" w:firstLine="2015"/>
        <w:jc w:val="left"/>
        <w:tabs>
          <w:tab w:pos="3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1" w:lineRule="auto"/>
        <w:ind w:left="120" w:right="3773" w:firstLine="14"/>
        <w:jc w:val="left"/>
        <w:tabs>
          <w:tab w:pos="700" w:val="left"/>
          <w:tab w:pos="1760" w:val="left"/>
          <w:tab w:pos="376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YardımcıEkip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Gitı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:e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5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176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YardımaGelenA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4" w:after="0" w:line="240" w:lineRule="auto"/>
        <w:ind w:left="17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2" w:lineRule="auto"/>
        <w:ind w:left="134" w:right="1733" w:firstLine="-14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8.24884pt;margin-top:3.355426pt;width:8.524800pt;height:24pt;mso-position-horizontal-relative:page;mso-position-vertical-relative:paragraph;z-index:-16822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5B5B5B"/>
                      <w:spacing w:val="0"/>
                      <w:w w:val="160"/>
                    </w:rPr>
                    <w:t>j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OlayınGörüldüğü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vatandaşla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görüldü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Tarafımızca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37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ISöndürınede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20" w:lineRule="exact"/>
        <w:ind w:left="120" w:right="-20"/>
        <w:jc w:val="left"/>
        <w:tabs>
          <w:tab w:pos="3760" w:val="left"/>
          <w:tab w:pos="5680" w:val="left"/>
          <w:tab w:pos="7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8"/>
          <w:position w:val="-2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4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7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6"/>
          <w:position w:val="-1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6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9" w:lineRule="exact"/>
        <w:ind w:left="5697" w:right="-20"/>
        <w:jc w:val="left"/>
        <w:tabs>
          <w:tab w:pos="7260" w:val="left"/>
          <w:tab w:pos="7960" w:val="left"/>
          <w:tab w:pos="8780" w:val="left"/>
        </w:tabs>
        <w:rPr>
          <w:rFonts w:ascii="Arial" w:hAnsi="Arial" w:cs="Arial" w:eastAsia="Arial"/>
          <w:sz w:val="35"/>
          <w:szCs w:val="35"/>
        </w:rPr>
      </w:pPr>
      <w:rPr/>
      <w:r>
        <w:rPr>
          <w:rFonts w:ascii="Arial" w:hAnsi="Arial" w:cs="Arial" w:eastAsia="Arial"/>
          <w:sz w:val="35"/>
          <w:szCs w:val="35"/>
          <w:color w:val="3A3A3A"/>
          <w:w w:val="46"/>
          <w:position w:val="1"/>
        </w:rPr>
        <w:t>ı</w:t>
      </w:r>
      <w:r>
        <w:rPr>
          <w:rFonts w:ascii="Arial" w:hAnsi="Arial" w:cs="Arial" w:eastAsia="Arial"/>
          <w:sz w:val="35"/>
          <w:szCs w:val="35"/>
          <w:color w:val="3A3A3A"/>
          <w:w w:val="100"/>
          <w:position w:val="1"/>
        </w:rPr>
        <w:tab/>
      </w:r>
      <w:r>
        <w:rPr>
          <w:rFonts w:ascii="Arial" w:hAnsi="Arial" w:cs="Arial" w:eastAsia="Arial"/>
          <w:sz w:val="35"/>
          <w:szCs w:val="35"/>
          <w:color w:val="3A3A3A"/>
          <w:w w:val="61"/>
          <w:position w:val="1"/>
        </w:rPr>
        <w:t>ı</w:t>
      </w:r>
      <w:r>
        <w:rPr>
          <w:rFonts w:ascii="Arial" w:hAnsi="Arial" w:cs="Arial" w:eastAsia="Arial"/>
          <w:sz w:val="35"/>
          <w:szCs w:val="35"/>
          <w:color w:val="3A3A3A"/>
          <w:w w:val="100"/>
          <w:position w:val="1"/>
        </w:rPr>
        <w:tab/>
      </w:r>
      <w:r>
        <w:rPr>
          <w:rFonts w:ascii="Arial" w:hAnsi="Arial" w:cs="Arial" w:eastAsia="Arial"/>
          <w:sz w:val="35"/>
          <w:szCs w:val="35"/>
          <w:color w:val="3A3A3A"/>
          <w:w w:val="99"/>
          <w:position w:val="1"/>
        </w:rPr>
      </w:r>
      <w:r>
        <w:rPr>
          <w:rFonts w:ascii="Arial" w:hAnsi="Arial" w:cs="Arial" w:eastAsia="Arial"/>
          <w:sz w:val="35"/>
          <w:szCs w:val="35"/>
          <w:color w:val="3A3A3A"/>
          <w:w w:val="99"/>
          <w:u w:val="single" w:color="383838"/>
          <w:position w:val="1"/>
        </w:rPr>
        <w:t> </w:t>
      </w:r>
      <w:r>
        <w:rPr>
          <w:rFonts w:ascii="Arial" w:hAnsi="Arial" w:cs="Arial" w:eastAsia="Arial"/>
          <w:sz w:val="35"/>
          <w:szCs w:val="35"/>
          <w:color w:val="3A3A3A"/>
          <w:w w:val="100"/>
          <w:u w:val="single" w:color="383838"/>
          <w:position w:val="1"/>
        </w:rPr>
        <w:tab/>
      </w:r>
      <w:r>
        <w:rPr>
          <w:rFonts w:ascii="Arial" w:hAnsi="Arial" w:cs="Arial" w:eastAsia="Arial"/>
          <w:sz w:val="35"/>
          <w:szCs w:val="35"/>
          <w:color w:val="3A3A3A"/>
          <w:w w:val="100"/>
          <w:u w:val="single" w:color="383838"/>
          <w:position w:val="1"/>
        </w:rPr>
      </w:r>
      <w:r>
        <w:rPr>
          <w:rFonts w:ascii="Arial" w:hAnsi="Arial" w:cs="Arial" w:eastAsia="Arial"/>
          <w:sz w:val="35"/>
          <w:szCs w:val="35"/>
          <w:color w:val="3A3A3A"/>
          <w:w w:val="100"/>
          <w:position w:val="1"/>
        </w:rPr>
      </w:r>
      <w:r>
        <w:rPr>
          <w:rFonts w:ascii="Arial" w:hAnsi="Arial" w:cs="Arial" w:eastAsia="Arial"/>
          <w:sz w:val="35"/>
          <w:szCs w:val="35"/>
          <w:color w:val="000000"/>
          <w:w w:val="100"/>
          <w:position w:val="0"/>
        </w:rPr>
      </w:r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2" w:lineRule="auto"/>
        <w:ind w:left="120" w:right="5843"/>
        <w:jc w:val="left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ISöndürme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ısonundaki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1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55" w:lineRule="auto"/>
        <w:ind w:left="120" w:right="132" w:firstLine="169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lastiklerde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YangınÇıkış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        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soruşturmacia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lastikleri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tutuştmma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7"/>
          <w:w w:val="99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6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62" w:lineRule="auto"/>
        <w:ind w:left="129" w:right="5253"/>
        <w:jc w:val="left"/>
        <w:tabs>
          <w:tab w:pos="1760" w:val="left"/>
          <w:tab w:pos="5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</w:rPr>
        <w:t>Si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</w:rPr>
        <w:t>?;oı1alı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Şir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4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9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edel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)!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Yer.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8" w:lineRule="exact"/>
        <w:ind w:left="120" w:right="-20"/>
        <w:jc w:val="left"/>
        <w:tabs>
          <w:tab w:pos="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lfe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5" w:lineRule="exact"/>
        <w:ind w:left="144" w:right="-20"/>
        <w:jc w:val="left"/>
        <w:tabs>
          <w:tab w:pos="1760" w:val="left"/>
          <w:tab w:pos="2600" w:val="left"/>
          <w:tab w:pos="5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3A3A3A"/>
          <w:spacing w:val="0"/>
          <w:w w:val="103"/>
          <w:position w:val="0"/>
        </w:rPr>
        <w:t>I</w:t>
      </w:r>
      <w:r>
        <w:rPr>
          <w:rFonts w:ascii="Arial" w:hAnsi="Arial" w:cs="Arial" w:eastAsia="Arial"/>
          <w:sz w:val="27"/>
          <w:szCs w:val="27"/>
          <w:color w:val="3A3A3A"/>
          <w:spacing w:val="-4"/>
          <w:w w:val="103"/>
          <w:position w:val="0"/>
        </w:rPr>
        <w:t>f</w:t>
      </w:r>
      <w:r>
        <w:rPr>
          <w:rFonts w:ascii="Arial" w:hAnsi="Arial" w:cs="Arial" w:eastAsia="Arial"/>
          <w:sz w:val="18"/>
          <w:szCs w:val="18"/>
          <w:color w:val="5B5B5B"/>
          <w:spacing w:val="-15"/>
          <w:w w:val="103"/>
          <w:position w:val="0"/>
        </w:rPr>
        <w:t>a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3"/>
          <w:position w:val="0"/>
        </w:rPr>
        <w:t>r</w:t>
      </w:r>
      <w:r>
        <w:rPr>
          <w:rFonts w:ascii="Arial" w:hAnsi="Arial" w:cs="Arial" w:eastAsia="Arial"/>
          <w:sz w:val="18"/>
          <w:szCs w:val="18"/>
          <w:color w:val="3A3A3A"/>
          <w:spacing w:val="-20"/>
          <w:w w:val="103"/>
          <w:position w:val="0"/>
        </w:rPr>
        <w:t>i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3"/>
          <w:position w:val="0"/>
        </w:rPr>
        <w:t>h</w:t>
      </w:r>
      <w:r>
        <w:rPr>
          <w:rFonts w:ascii="Arial" w:hAnsi="Arial" w:cs="Arial" w:eastAsia="Arial"/>
          <w:sz w:val="20"/>
          <w:szCs w:val="20"/>
          <w:color w:val="3A3A3A"/>
          <w:spacing w:val="-55"/>
          <w:w w:val="103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05.0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269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8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1"/>
          <w:position w:val="1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2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  <w:position w:val="1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6"/>
          <w:position w:val="1"/>
        </w:rPr>
        <w:t>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225" w:right="-20"/>
        <w:jc w:val="left"/>
        <w:tabs>
          <w:tab w:pos="920" w:val="left"/>
          <w:tab w:pos="3180" w:val="left"/>
          <w:tab w:pos="8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9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l.Posta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92" w:lineRule="exact"/>
        <w:ind w:right="2229"/>
        <w:jc w:val="right"/>
        <w:tabs>
          <w:tab w:pos="2520" w:val="left"/>
          <w:tab w:pos="6460" w:val="left"/>
          <w:tab w:pos="724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Gitmi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"/>
          <w:w w:val="100"/>
          <w:position w:val="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5"/>
          <w:w w:val="100"/>
          <w:position w:val="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84"/>
          <w:position w:val="3"/>
        </w:rPr>
        <w:t>Üs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84"/>
          <w:position w:val="3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25"/>
          <w:w w:val="84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65"/>
          <w:w w:val="93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9"/>
          <w:position w:val="3"/>
        </w:rPr>
        <w:t>ıiri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4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4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7"/>
          <w:szCs w:val="27"/>
          <w:color w:val="282828"/>
          <w:spacing w:val="0"/>
          <w:w w:val="68"/>
          <w:position w:val="-2"/>
        </w:rPr>
        <w:t>7</w:t>
      </w:r>
      <w:r>
        <w:rPr>
          <w:rFonts w:ascii="Times New Roman" w:hAnsi="Times New Roman" w:cs="Times New Roman" w:eastAsia="Times New Roman"/>
          <w:sz w:val="27"/>
          <w:szCs w:val="27"/>
          <w:color w:val="282828"/>
          <w:spacing w:val="0"/>
          <w:w w:val="68"/>
          <w:position w:val="-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82828"/>
          <w:spacing w:val="17"/>
          <w:w w:val="68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5B5B5B"/>
          <w:spacing w:val="11"/>
          <w:w w:val="298"/>
          <w:position w:val="-2"/>
        </w:rPr>
        <w:t>l</w:t>
      </w:r>
      <w:r>
        <w:rPr>
          <w:rFonts w:ascii="Arial" w:hAnsi="Arial" w:cs="Arial" w:eastAsia="Arial"/>
          <w:sz w:val="15"/>
          <w:szCs w:val="15"/>
          <w:color w:val="5B5B5B"/>
          <w:spacing w:val="4"/>
          <w:w w:val="122"/>
          <w:position w:val="-2"/>
        </w:rPr>
        <w:t>y</w:t>
      </w:r>
      <w:r>
        <w:rPr>
          <w:rFonts w:ascii="Arial" w:hAnsi="Arial" w:cs="Arial" w:eastAsia="Arial"/>
          <w:sz w:val="15"/>
          <w:szCs w:val="15"/>
          <w:color w:val="3A3A3A"/>
          <w:spacing w:val="-12"/>
          <w:w w:val="144"/>
          <w:position w:val="-2"/>
        </w:rPr>
        <w:t>ı</w:t>
      </w:r>
      <w:r>
        <w:rPr>
          <w:rFonts w:ascii="Arial" w:hAnsi="Arial" w:cs="Arial" w:eastAsia="Arial"/>
          <w:sz w:val="15"/>
          <w:szCs w:val="15"/>
          <w:color w:val="5B5B5B"/>
          <w:spacing w:val="0"/>
          <w:w w:val="90"/>
          <w:position w:val="-2"/>
        </w:rPr>
        <w:t>-;</w:t>
      </w:r>
      <w:r>
        <w:rPr>
          <w:rFonts w:ascii="Arial" w:hAnsi="Arial" w:cs="Arial" w:eastAsia="Arial"/>
          <w:sz w:val="15"/>
          <w:szCs w:val="15"/>
          <w:color w:val="5B5B5B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5B5B5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7"/>
          <w:szCs w:val="27"/>
          <w:color w:val="3A3A3A"/>
          <w:spacing w:val="0"/>
          <w:w w:val="77"/>
          <w:position w:val="-2"/>
        </w:rPr>
        <w:t>?ni7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36" w:lineRule="exact"/>
        <w:ind w:left="4685" w:right="-20"/>
        <w:jc w:val="left"/>
        <w:tabs>
          <w:tab w:pos="8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</w:r>
      <w:r>
        <w:rPr>
          <w:rFonts w:ascii="Arial" w:hAnsi="Arial" w:cs="Arial" w:eastAsia="Arial"/>
          <w:sz w:val="19"/>
          <w:szCs w:val="19"/>
          <w:color w:val="5B5B5B"/>
          <w:spacing w:val="0"/>
          <w:w w:val="100"/>
          <w:i/>
          <w:position w:val="-3"/>
        </w:rPr>
        <w:t>1</w:t>
      </w:r>
      <w:r>
        <w:rPr>
          <w:rFonts w:ascii="Arial" w:hAnsi="Arial" w:cs="Arial" w:eastAsia="Arial"/>
          <w:sz w:val="19"/>
          <w:szCs w:val="19"/>
          <w:color w:val="5B5B5B"/>
          <w:spacing w:val="0"/>
          <w:w w:val="100"/>
          <w:i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5B5B5B"/>
          <w:spacing w:val="41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38383"/>
          <w:spacing w:val="0"/>
          <w:w w:val="107"/>
          <w:position w:val="-3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838383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CBCBC"/>
          <w:spacing w:val="-6"/>
          <w:w w:val="60"/>
          <w:position w:val="-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"/>
          <w:w w:val="109"/>
          <w:position w:val="-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8"/>
          <w:position w:val="-3"/>
        </w:rPr>
        <w:t>01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3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right="2166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7"/>
          <w:szCs w:val="17"/>
          <w:color w:val="979A99"/>
          <w:spacing w:val="0"/>
          <w:w w:val="52"/>
          <w:i/>
          <w:position w:val="1"/>
        </w:rPr>
        <w:t>&lt;</w:t>
      </w:r>
      <w:r>
        <w:rPr>
          <w:rFonts w:ascii="Arial" w:hAnsi="Arial" w:cs="Arial" w:eastAsia="Arial"/>
          <w:sz w:val="17"/>
          <w:szCs w:val="17"/>
          <w:color w:val="979A99"/>
          <w:spacing w:val="0"/>
          <w:w w:val="52"/>
          <w:i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979A99"/>
          <w:spacing w:val="2"/>
          <w:w w:val="52"/>
          <w:i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979A99"/>
          <w:spacing w:val="0"/>
          <w:w w:val="100"/>
          <w:i/>
          <w:position w:val="1"/>
        </w:rPr>
        <w:t>·</w:t>
      </w:r>
      <w:r>
        <w:rPr>
          <w:rFonts w:ascii="Arial" w:hAnsi="Arial" w:cs="Arial" w:eastAsia="Arial"/>
          <w:sz w:val="17"/>
          <w:szCs w:val="17"/>
          <w:color w:val="979A99"/>
          <w:spacing w:val="0"/>
          <w:w w:val="100"/>
          <w:i/>
          <w:position w:val="1"/>
        </w:rPr>
        <w:t>   </w:t>
      </w:r>
      <w:r>
        <w:rPr>
          <w:rFonts w:ascii="Arial" w:hAnsi="Arial" w:cs="Arial" w:eastAsia="Arial"/>
          <w:sz w:val="17"/>
          <w:szCs w:val="17"/>
          <w:color w:val="979A99"/>
          <w:spacing w:val="1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5B5B5B"/>
          <w:spacing w:val="-14"/>
          <w:w w:val="223"/>
          <w:position w:val="1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838383"/>
          <w:spacing w:val="0"/>
          <w:w w:val="55"/>
          <w:position w:val="1"/>
        </w:rPr>
        <w:t>-!.</w:t>
      </w:r>
      <w:r>
        <w:rPr>
          <w:rFonts w:ascii="Times New Roman" w:hAnsi="Times New Roman" w:cs="Times New Roman" w:eastAsia="Times New Roman"/>
          <w:sz w:val="13"/>
          <w:szCs w:val="13"/>
          <w:color w:val="5B5B5B"/>
          <w:spacing w:val="0"/>
          <w:w w:val="60"/>
          <w:position w:val="1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5B5B5B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CBCBC"/>
          <w:spacing w:val="0"/>
          <w:w w:val="324"/>
          <w:position w:val="1"/>
        </w:rPr>
        <w:t>"</w:t>
      </w:r>
      <w:r>
        <w:rPr>
          <w:rFonts w:ascii="Times New Roman" w:hAnsi="Times New Roman" w:cs="Times New Roman" w:eastAsia="Times New Roman"/>
          <w:sz w:val="13"/>
          <w:szCs w:val="13"/>
          <w:color w:val="BCBCBC"/>
          <w:spacing w:val="-83"/>
          <w:w w:val="324"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79A99"/>
          <w:spacing w:val="0"/>
          <w:w w:val="100"/>
          <w:position w:val="1"/>
        </w:rPr>
        <w:t>..</w:t>
      </w:r>
      <w:r>
        <w:rPr>
          <w:rFonts w:ascii="Times New Roman" w:hAnsi="Times New Roman" w:cs="Times New Roman" w:eastAsia="Times New Roman"/>
          <w:sz w:val="13"/>
          <w:szCs w:val="13"/>
          <w:color w:val="979A99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79A99"/>
          <w:spacing w:val="0"/>
          <w:w w:val="157"/>
          <w:b/>
          <w:bCs/>
          <w:position w:val="1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pgSz w:w="11920" w:h="16840"/>
          <w:pgMar w:top="140" w:bottom="280" w:left="100" w:right="20"/>
        </w:sectPr>
      </w:pPr>
      <w:rPr/>
    </w:p>
    <w:p>
      <w:pPr>
        <w:spacing w:before="1" w:after="0" w:line="306" w:lineRule="exact"/>
        <w:ind w:left="144" w:right="-81"/>
        <w:jc w:val="left"/>
        <w:tabs>
          <w:tab w:pos="1780" w:val="left"/>
          <w:tab w:pos="310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5"/>
        </w:rPr>
        <w:t>ltfaiyeci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7"/>
          <w:szCs w:val="27"/>
          <w:color w:val="5B5B5B"/>
          <w:spacing w:val="-36"/>
          <w:w w:val="134"/>
          <w:b/>
          <w:bCs/>
          <w:position w:val="-1"/>
        </w:rPr>
        <w:t>N</w:t>
      </w:r>
      <w:r>
        <w:rPr>
          <w:rFonts w:ascii="Times New Roman" w:hAnsi="Times New Roman" w:cs="Times New Roman" w:eastAsia="Times New Roman"/>
          <w:sz w:val="27"/>
          <w:szCs w:val="27"/>
          <w:color w:val="5B5B5B"/>
          <w:spacing w:val="0"/>
          <w:w w:val="134"/>
          <w:b/>
          <w:bCs/>
          <w:position w:val="-1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5B5B5B"/>
          <w:spacing w:val="-89"/>
          <w:w w:val="134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B5B5B"/>
          <w:spacing w:val="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5B5B5B"/>
          <w:spacing w:val="0"/>
          <w:w w:val="110"/>
          <w:b/>
          <w:bCs/>
          <w:position w:val="-1"/>
        </w:rPr>
        <w:t>$EK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left="182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5B5B5B"/>
          <w:spacing w:val="0"/>
          <w:w w:val="100"/>
          <w:position w:val="-1"/>
        </w:rPr>
        <w:t>tfaiy</w:t>
      </w:r>
      <w:r>
        <w:rPr>
          <w:rFonts w:ascii="Arial" w:hAnsi="Arial" w:cs="Arial" w:eastAsia="Arial"/>
          <w:sz w:val="22"/>
          <w:szCs w:val="22"/>
          <w:color w:val="5B5B5B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22"/>
          <w:szCs w:val="22"/>
          <w:color w:val="5B5B5B"/>
          <w:spacing w:val="49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5B5B5B"/>
          <w:spacing w:val="0"/>
          <w:w w:val="100"/>
          <w:position w:val="-1"/>
        </w:rPr>
        <w:t>Ku</w:t>
      </w:r>
      <w:r>
        <w:rPr>
          <w:rFonts w:ascii="Arial" w:hAnsi="Arial" w:cs="Arial" w:eastAsia="Arial"/>
          <w:sz w:val="22"/>
          <w:szCs w:val="22"/>
          <w:color w:val="5B5B5B"/>
          <w:spacing w:val="-36"/>
          <w:w w:val="100"/>
          <w:position w:val="-1"/>
        </w:rPr>
        <w:t>ı</w:t>
      </w:r>
      <w:r>
        <w:rPr>
          <w:rFonts w:ascii="Arial" w:hAnsi="Arial" w:cs="Arial" w:eastAsia="Arial"/>
          <w:sz w:val="23"/>
          <w:szCs w:val="23"/>
          <w:color w:val="838383"/>
          <w:spacing w:val="0"/>
          <w:w w:val="100"/>
          <w:position w:val="-1"/>
        </w:rPr>
        <w:t>y</w:t>
      </w:r>
      <w:r>
        <w:rPr>
          <w:rFonts w:ascii="Arial" w:hAnsi="Arial" w:cs="Arial" w:eastAsia="Arial"/>
          <w:sz w:val="23"/>
          <w:szCs w:val="23"/>
          <w:color w:val="838383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838383"/>
          <w:spacing w:val="15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5B5B5B"/>
          <w:spacing w:val="0"/>
          <w:w w:val="102"/>
          <w:position w:val="-1"/>
        </w:rPr>
        <w:t>Bölge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60" w:lineRule="exact"/>
        <w:ind w:right="-20"/>
        <w:jc w:val="left"/>
        <w:tabs>
          <w:tab w:pos="54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5B5B5B"/>
          <w:spacing w:val="0"/>
          <w:w w:val="100"/>
          <w:b/>
          <w:bCs/>
          <w:position w:val="-3"/>
        </w:rPr>
        <w:t>tt</w:t>
      </w:r>
      <w:r>
        <w:rPr>
          <w:rFonts w:ascii="Arial" w:hAnsi="Arial" w:cs="Arial" w:eastAsia="Arial"/>
          <w:sz w:val="25"/>
          <w:szCs w:val="25"/>
          <w:color w:val="5B5B5B"/>
          <w:spacing w:val="-56"/>
          <w:w w:val="100"/>
          <w:b/>
          <w:bCs/>
          <w:position w:val="-3"/>
        </w:rPr>
        <w:t> </w:t>
      </w:r>
      <w:r>
        <w:rPr>
          <w:rFonts w:ascii="Arial" w:hAnsi="Arial" w:cs="Arial" w:eastAsia="Arial"/>
          <w:sz w:val="25"/>
          <w:szCs w:val="25"/>
          <w:color w:val="5B5B5B"/>
          <w:spacing w:val="0"/>
          <w:w w:val="100"/>
          <w:b/>
          <w:bCs/>
          <w:position w:val="-3"/>
        </w:rPr>
        <w:tab/>
      </w:r>
      <w:r>
        <w:rPr>
          <w:rFonts w:ascii="Arial" w:hAnsi="Arial" w:cs="Arial" w:eastAsia="Arial"/>
          <w:sz w:val="25"/>
          <w:szCs w:val="25"/>
          <w:color w:val="5B5B5B"/>
          <w:spacing w:val="0"/>
          <w:w w:val="100"/>
          <w:b/>
          <w:bCs/>
          <w:position w:val="-3"/>
        </w:rPr>
      </w:r>
      <w:r>
        <w:rPr>
          <w:rFonts w:ascii="Arial" w:hAnsi="Arial" w:cs="Arial" w:eastAsia="Arial"/>
          <w:sz w:val="25"/>
          <w:szCs w:val="25"/>
          <w:color w:val="979A99"/>
          <w:spacing w:val="0"/>
          <w:w w:val="100"/>
          <w:position w:val="-3"/>
        </w:rPr>
        <w:t>.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00" w:right="20"/>
          <w:cols w:num="2" w:equalWidth="0">
            <w:col w:w="3692" w:space="5620"/>
            <w:col w:w="2488"/>
          </w:cols>
        </w:sectPr>
      </w:pPr>
      <w:rPr/>
    </w:p>
    <w:p>
      <w:pPr>
        <w:spacing w:before="0" w:after="0" w:line="282" w:lineRule="exact"/>
        <w:ind w:left="1648" w:right="-20"/>
        <w:jc w:val="left"/>
        <w:tabs>
          <w:tab w:pos="9160" w:val="left"/>
          <w:tab w:pos="11600" w:val="left"/>
        </w:tabs>
        <w:rPr>
          <w:rFonts w:ascii="Arial" w:hAnsi="Arial" w:cs="Arial" w:eastAsia="Arial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6.275818pt;margin-top:14.574184pt;width:3.65pt;height:5pt;mso-position-horizontal-relative:page;mso-position-vertical-relative:paragraph;z-index:-16821" type="#_x0000_t202" filled="f" stroked="f">
            <v:textbox inset="0,0,0,0">
              <w:txbxContent>
                <w:p>
                  <w:pPr>
                    <w:spacing w:before="0" w:after="0" w:line="100" w:lineRule="exact"/>
                    <w:ind w:right="-55"/>
                    <w:jc w:val="left"/>
                    <w:rPr>
                      <w:rFonts w:ascii="Times New Roman" w:hAnsi="Times New Roman" w:cs="Times New Roman" w:eastAsia="Times New Roman"/>
                      <w:sz w:val="10"/>
                      <w:szCs w:val="1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838383"/>
                      <w:spacing w:val="0"/>
                      <w:w w:val="146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5B5B5B"/>
          <w:spacing w:val="0"/>
          <w:w w:val="100"/>
          <w:b/>
          <w:bCs/>
          <w:position w:val="2"/>
        </w:rPr>
        <w:t>1</w:t>
      </w:r>
      <w:r>
        <w:rPr>
          <w:rFonts w:ascii="Arial" w:hAnsi="Arial" w:cs="Arial" w:eastAsia="Arial"/>
          <w:sz w:val="21"/>
          <w:szCs w:val="21"/>
          <w:color w:val="5B5B5B"/>
          <w:spacing w:val="0"/>
          <w:w w:val="100"/>
          <w:b/>
          <w:bCs/>
          <w:position w:val="2"/>
        </w:rPr>
        <w:t> </w:t>
      </w:r>
      <w:r>
        <w:rPr>
          <w:rFonts w:ascii="Arial" w:hAnsi="Arial" w:cs="Arial" w:eastAsia="Arial"/>
          <w:sz w:val="21"/>
          <w:szCs w:val="21"/>
          <w:color w:val="5B5B5B"/>
          <w:spacing w:val="23"/>
          <w:w w:val="100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B5B5B"/>
          <w:spacing w:val="0"/>
          <w:w w:val="100"/>
          <w:position w:val="2"/>
        </w:rPr>
        <w:t>Posta</w:t>
      </w:r>
      <w:r>
        <w:rPr>
          <w:rFonts w:ascii="Times New Roman" w:hAnsi="Times New Roman" w:cs="Times New Roman" w:eastAsia="Times New Roman"/>
          <w:sz w:val="23"/>
          <w:szCs w:val="23"/>
          <w:color w:val="5B5B5B"/>
          <w:spacing w:val="32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color w:val="5B5B5B"/>
          <w:spacing w:val="0"/>
          <w:w w:val="137"/>
          <w:position w:val="2"/>
        </w:rPr>
        <w:t>Gr</w:t>
      </w:r>
      <w:r>
        <w:rPr>
          <w:rFonts w:ascii="Arial" w:hAnsi="Arial" w:cs="Arial" w:eastAsia="Arial"/>
          <w:sz w:val="22"/>
          <w:szCs w:val="22"/>
          <w:color w:val="5B5B5B"/>
          <w:spacing w:val="82"/>
          <w:w w:val="137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5B5B5B"/>
          <w:spacing w:val="0"/>
          <w:w w:val="51"/>
          <w:b/>
          <w:bCs/>
          <w:position w:val="2"/>
        </w:rPr>
        <w:t>1</w:t>
      </w:r>
      <w:r>
        <w:rPr>
          <w:rFonts w:ascii="Arial" w:hAnsi="Arial" w:cs="Arial" w:eastAsia="Arial"/>
          <w:sz w:val="18"/>
          <w:szCs w:val="18"/>
          <w:color w:val="5B5B5B"/>
          <w:spacing w:val="0"/>
          <w:w w:val="51"/>
          <w:b/>
          <w:bCs/>
          <w:position w:val="2"/>
        </w:rPr>
        <w:t>    </w:t>
      </w:r>
      <w:r>
        <w:rPr>
          <w:rFonts w:ascii="Arial" w:hAnsi="Arial" w:cs="Arial" w:eastAsia="Arial"/>
          <w:sz w:val="18"/>
          <w:szCs w:val="18"/>
          <w:color w:val="5B5B5B"/>
          <w:spacing w:val="3"/>
          <w:w w:val="51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B5B5B"/>
          <w:spacing w:val="0"/>
          <w:w w:val="100"/>
          <w:position w:val="2"/>
        </w:rPr>
        <w:t>r</w:t>
      </w:r>
      <w:r>
        <w:rPr>
          <w:rFonts w:ascii="Times New Roman" w:hAnsi="Times New Roman" w:cs="Times New Roman" w:eastAsia="Times New Roman"/>
          <w:sz w:val="23"/>
          <w:szCs w:val="23"/>
          <w:color w:val="5B5B5B"/>
          <w:spacing w:val="-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B5B5B"/>
          <w:spacing w:val="0"/>
          <w:w w:val="100"/>
          <w:position w:val="2"/>
        </w:rPr>
        <w:t>Amiri</w:t>
      </w:r>
      <w:r>
        <w:rPr>
          <w:rFonts w:ascii="Times New Roman" w:hAnsi="Times New Roman" w:cs="Times New Roman" w:eastAsia="Times New Roman"/>
          <w:sz w:val="26"/>
          <w:szCs w:val="26"/>
          <w:color w:val="5B5B5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5B5B5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  <w:u w:val="single" w:color="5B5B60"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-5"/>
          <w:w w:val="100"/>
          <w:u w:val="single" w:color="5B5B60"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-5"/>
          <w:w w:val="100"/>
          <w:u w:val="single" w:color="5B5B60"/>
          <w:position w:val="-2"/>
        </w:rPr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-5"/>
          <w:w w:val="100"/>
          <w:position w:val="-2"/>
        </w:rPr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-54"/>
          <w:w w:val="77"/>
          <w:position w:val="-2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color w:val="424B93"/>
          <w:spacing w:val="0"/>
          <w:w w:val="92"/>
          <w:position w:val="-2"/>
        </w:rPr>
        <w:t>'Tj</w:t>
      </w:r>
      <w:r>
        <w:rPr>
          <w:rFonts w:ascii="Times New Roman" w:hAnsi="Times New Roman" w:cs="Times New Roman" w:eastAsia="Times New Roman"/>
          <w:sz w:val="22"/>
          <w:szCs w:val="22"/>
          <w:color w:val="424B93"/>
          <w:spacing w:val="-42"/>
          <w:w w:val="92"/>
          <w:position w:val="-2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-14"/>
          <w:w w:val="68"/>
          <w:position w:val="-2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color w:val="AAAAA8"/>
          <w:spacing w:val="-31"/>
          <w:w w:val="153"/>
          <w:position w:val="-2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-42"/>
          <w:w w:val="97"/>
          <w:position w:val="-2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78"/>
          <w:position w:val="-2"/>
        </w:rPr>
        <w:t>eli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  <w:position w:val="-2"/>
        </w:rPr>
      </w:r>
      <w:r>
        <w:rPr>
          <w:rFonts w:ascii="Arial" w:hAnsi="Arial" w:cs="Arial" w:eastAsia="Arial"/>
          <w:sz w:val="8"/>
          <w:szCs w:val="8"/>
          <w:color w:val="707070"/>
          <w:spacing w:val="0"/>
          <w:w w:val="113"/>
          <w:position w:val="12"/>
        </w:rPr>
        <w:t>1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00" w:right="20"/>
        </w:sectPr>
      </w:pPr>
      <w:rPr/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3" w:lineRule="exact"/>
        <w:ind w:right="-20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A3A3A"/>
          <w:spacing w:val="-17"/>
          <w:w w:val="124"/>
          <w:position w:val="-1"/>
        </w:rPr>
        <w:t>M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11"/>
          <w:position w:val="-1"/>
        </w:rPr>
        <w:t>AV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6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256AF"/>
          <w:w w:val="177"/>
        </w:rPr>
        <w:t>"'</w:t>
      </w:r>
      <w:r>
        <w:rPr>
          <w:rFonts w:ascii="Times New Roman" w:hAnsi="Times New Roman" w:cs="Times New Roman" w:eastAsia="Times New Roman"/>
          <w:sz w:val="19"/>
          <w:szCs w:val="19"/>
          <w:color w:val="5256AF"/>
          <w:w w:val="176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5256AF"/>
          <w:spacing w:val="-7"/>
          <w:w w:val="176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55"/>
          <w:w w:val="44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72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7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96" w:lineRule="exact"/>
        <w:ind w:left="19" w:right="-20"/>
        <w:jc w:val="left"/>
        <w:tabs>
          <w:tab w:pos="94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w w:val="94"/>
        </w:rPr>
        <w:t>ub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29"/>
        </w:rPr>
        <w:t>l{ürü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29"/>
          <w:szCs w:val="29"/>
          <w:color w:val="3A3A3A"/>
          <w:spacing w:val="-17"/>
          <w:w w:val="62"/>
        </w:rPr>
        <w:t>v</w:t>
      </w:r>
      <w:r>
        <w:rPr>
          <w:rFonts w:ascii="Times New Roman" w:hAnsi="Times New Roman" w:cs="Times New Roman" w:eastAsia="Times New Roman"/>
          <w:sz w:val="29"/>
          <w:szCs w:val="29"/>
          <w:color w:val="838383"/>
          <w:spacing w:val="0"/>
          <w:w w:val="91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00" w:right="20"/>
          <w:cols w:num="3" w:equalWidth="0">
            <w:col w:w="4922" w:space="2990"/>
            <w:col w:w="721" w:space="592"/>
            <w:col w:w="2575"/>
          </w:cols>
        </w:sectPr>
      </w:pPr>
      <w:rPr/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56" w:lineRule="exact"/>
        <w:ind w:right="1240"/>
        <w:jc w:val="right"/>
        <w:rPr>
          <w:rFonts w:ascii="Arial" w:hAnsi="Arial" w:cs="Arial" w:eastAsia="Arial"/>
          <w:sz w:val="50"/>
          <w:szCs w:val="50"/>
        </w:rPr>
      </w:pPr>
      <w:rPr/>
      <w:r>
        <w:rPr>
          <w:rFonts w:ascii="Arial" w:hAnsi="Arial" w:cs="Arial" w:eastAsia="Arial"/>
          <w:sz w:val="50"/>
          <w:szCs w:val="50"/>
          <w:color w:val="1F2372"/>
          <w:spacing w:val="0"/>
          <w:w w:val="136"/>
          <w:b/>
          <w:bCs/>
          <w:i/>
          <w:position w:val="-2"/>
        </w:rPr>
        <w:t>1</w:t>
      </w:r>
      <w:r>
        <w:rPr>
          <w:rFonts w:ascii="Arial" w:hAnsi="Arial" w:cs="Arial" w:eastAsia="Arial"/>
          <w:sz w:val="50"/>
          <w:szCs w:val="50"/>
          <w:color w:val="000000"/>
          <w:spacing w:val="0"/>
          <w:w w:val="100"/>
          <w:position w:val="0"/>
        </w:rPr>
      </w:r>
    </w:p>
    <w:p>
      <w:pPr>
        <w:spacing w:before="0" w:after="0" w:line="93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0"/>
          <w:w w:val="87"/>
          <w:position w:val="-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  <w:position w:val="-6"/>
        </w:rPr>
        <w:t>ro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left="-36" w:right="1982"/>
        <w:jc w:val="center"/>
        <w:tabs>
          <w:tab w:pos="144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BCBCBC"/>
          <w:spacing w:val="0"/>
          <w:w w:val="135"/>
          <w:position w:val="-3"/>
        </w:rPr>
        <w:t>'</w:t>
      </w:r>
      <w:r>
        <w:rPr>
          <w:rFonts w:ascii="Arial" w:hAnsi="Arial" w:cs="Arial" w:eastAsia="Arial"/>
          <w:sz w:val="21"/>
          <w:szCs w:val="21"/>
          <w:color w:val="BCBCBC"/>
          <w:spacing w:val="6"/>
          <w:w w:val="135"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AAAAA8"/>
          <w:spacing w:val="0"/>
          <w:w w:val="72"/>
          <w:b/>
          <w:bCs/>
          <w:i/>
          <w:position w:val="-3"/>
        </w:rPr>
        <w:t>.ı,.:</w:t>
      </w:r>
      <w:r>
        <w:rPr>
          <w:rFonts w:ascii="Arial" w:hAnsi="Arial" w:cs="Arial" w:eastAsia="Arial"/>
          <w:sz w:val="21"/>
          <w:szCs w:val="21"/>
          <w:color w:val="AAAAA8"/>
          <w:spacing w:val="0"/>
          <w:w w:val="100"/>
          <w:b/>
          <w:bCs/>
          <w:i/>
          <w:position w:val="-3"/>
        </w:rPr>
        <w:tab/>
      </w:r>
      <w:r>
        <w:rPr>
          <w:rFonts w:ascii="Arial" w:hAnsi="Arial" w:cs="Arial" w:eastAsia="Arial"/>
          <w:sz w:val="21"/>
          <w:szCs w:val="21"/>
          <w:color w:val="AAAAA8"/>
          <w:spacing w:val="0"/>
          <w:w w:val="100"/>
          <w:b/>
          <w:bCs/>
          <w:i/>
          <w:position w:val="-3"/>
        </w:rPr>
      </w:r>
      <w:r>
        <w:rPr>
          <w:rFonts w:ascii="Arial" w:hAnsi="Arial" w:cs="Arial" w:eastAsia="Arial"/>
          <w:sz w:val="21"/>
          <w:szCs w:val="21"/>
          <w:color w:val="BCBCBC"/>
          <w:spacing w:val="0"/>
          <w:w w:val="204"/>
          <w:position w:val="-3"/>
        </w:rPr>
        <w:t>.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327" w:right="2254"/>
        <w:jc w:val="center"/>
        <w:tabs>
          <w:tab w:pos="116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7.442139pt;margin-top:3.864876pt;width:7.900314pt;height:14pt;mso-position-horizontal-relative:page;mso-position-vertical-relative:paragraph;z-index:-16820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979A99"/>
                      <w:spacing w:val="-26"/>
                      <w:w w:val="101"/>
                    </w:rPr>
                    <w:t>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BCBCBC"/>
                      <w:spacing w:val="0"/>
                      <w:w w:val="67"/>
                    </w:rPr>
                    <w:t>..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4"/>
          <w:szCs w:val="14"/>
          <w:color w:val="979A99"/>
          <w:spacing w:val="0"/>
          <w:w w:val="51"/>
          <w:position w:val="4"/>
        </w:rPr>
        <w:t>...</w:t>
      </w:r>
      <w:r>
        <w:rPr>
          <w:rFonts w:ascii="Times New Roman" w:hAnsi="Times New Roman" w:cs="Times New Roman" w:eastAsia="Times New Roman"/>
          <w:sz w:val="14"/>
          <w:szCs w:val="14"/>
          <w:color w:val="979A99"/>
          <w:spacing w:val="0"/>
          <w:w w:val="51"/>
          <w:position w:val="4"/>
        </w:rPr>
        <w:t>    </w:t>
      </w:r>
      <w:r>
        <w:rPr>
          <w:rFonts w:ascii="Times New Roman" w:hAnsi="Times New Roman" w:cs="Times New Roman" w:eastAsia="Times New Roman"/>
          <w:sz w:val="14"/>
          <w:szCs w:val="14"/>
          <w:color w:val="979A99"/>
          <w:spacing w:val="6"/>
          <w:w w:val="51"/>
          <w:position w:val="4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79A99"/>
          <w:spacing w:val="0"/>
          <w:w w:val="51"/>
          <w:position w:val="4"/>
        </w:rPr>
        <w:t>....</w:t>
      </w:r>
      <w:r>
        <w:rPr>
          <w:rFonts w:ascii="Times New Roman" w:hAnsi="Times New Roman" w:cs="Times New Roman" w:eastAsia="Times New Roman"/>
          <w:sz w:val="14"/>
          <w:szCs w:val="14"/>
          <w:color w:val="979A99"/>
          <w:spacing w:val="-16"/>
          <w:w w:val="51"/>
          <w:position w:val="4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79A99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979A99"/>
          <w:spacing w:val="0"/>
          <w:w w:val="100"/>
          <w:position w:val="4"/>
        </w:rPr>
      </w:r>
      <w:r>
        <w:rPr>
          <w:rFonts w:ascii="Arial" w:hAnsi="Arial" w:cs="Arial" w:eastAsia="Arial"/>
          <w:sz w:val="28"/>
          <w:szCs w:val="28"/>
          <w:color w:val="AAAAA8"/>
          <w:spacing w:val="0"/>
          <w:w w:val="135"/>
          <w:position w:val="-2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45" w:lineRule="exact"/>
        <w:ind w:left="406" w:right="2376"/>
        <w:jc w:val="center"/>
        <w:tabs>
          <w:tab w:pos="108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BCBCBC"/>
          <w:spacing w:val="0"/>
          <w:w w:val="184"/>
        </w:rPr>
        <w:t>'·</w:t>
      </w:r>
      <w:r>
        <w:rPr>
          <w:rFonts w:ascii="Arial" w:hAnsi="Arial" w:cs="Arial" w:eastAsia="Arial"/>
          <w:sz w:val="15"/>
          <w:szCs w:val="15"/>
          <w:color w:val="BCBCBC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BCBCBC"/>
          <w:spacing w:val="0"/>
          <w:w w:val="100"/>
        </w:rPr>
      </w:r>
      <w:r>
        <w:rPr>
          <w:rFonts w:ascii="Times New Roman" w:hAnsi="Times New Roman" w:cs="Times New Roman" w:eastAsia="Times New Roman"/>
          <w:sz w:val="15"/>
          <w:szCs w:val="15"/>
          <w:color w:val="BCBCBC"/>
          <w:spacing w:val="0"/>
          <w:w w:val="322"/>
          <w:position w:val="3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100" w:right="20"/>
          <w:cols w:num="2" w:equalWidth="0">
            <w:col w:w="5024" w:space="3122"/>
            <w:col w:w="3654"/>
          </w:cols>
        </w:sectPr>
      </w:pPr>
      <w:rPr/>
    </w:p>
    <w:p>
      <w:pPr>
        <w:spacing w:before="35" w:after="0" w:line="240" w:lineRule="auto"/>
        <w:ind w:left="14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35" w:lineRule="exact"/>
        <w:ind w:right="-20"/>
        <w:jc w:val="left"/>
        <w:tabs>
          <w:tab w:pos="1140" w:val="left"/>
          <w:tab w:pos="2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41"/>
          <w:szCs w:val="41"/>
          <w:color w:val="5B5B5B"/>
          <w:spacing w:val="0"/>
          <w:w w:val="100"/>
          <w:position w:val="2"/>
        </w:rPr>
        <w:t>.</w:t>
      </w:r>
      <w:r>
        <w:rPr>
          <w:rFonts w:ascii="Arial" w:hAnsi="Arial" w:cs="Arial" w:eastAsia="Arial"/>
          <w:sz w:val="41"/>
          <w:szCs w:val="41"/>
          <w:color w:val="5B5B5B"/>
          <w:spacing w:val="4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5B5B5B"/>
          <w:spacing w:val="-10"/>
          <w:w w:val="111"/>
          <w:b/>
          <w:bCs/>
          <w:position w:val="-1"/>
        </w:rPr>
        <w:t>e</w:t>
      </w:r>
      <w:r>
        <w:rPr>
          <w:rFonts w:ascii="Times New Roman" w:hAnsi="Times New Roman" w:cs="Times New Roman" w:eastAsia="Times New Roman"/>
          <w:sz w:val="38"/>
          <w:szCs w:val="38"/>
          <w:color w:val="5B5B5B"/>
          <w:spacing w:val="0"/>
          <w:w w:val="75"/>
          <w:b/>
          <w:bCs/>
          <w:position w:val="-1"/>
        </w:rPr>
        <w:t>r</w:t>
      </w:r>
      <w:r>
        <w:rPr>
          <w:rFonts w:ascii="Times New Roman" w:hAnsi="Times New Roman" w:cs="Times New Roman" w:eastAsia="Times New Roman"/>
          <w:sz w:val="38"/>
          <w:szCs w:val="38"/>
          <w:color w:val="5B5B5B"/>
          <w:spacing w:val="2"/>
          <w:w w:val="75"/>
          <w:b/>
          <w:bCs/>
          <w:position w:val="-1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3A3A3A"/>
          <w:spacing w:val="0"/>
          <w:w w:val="111"/>
          <w:b/>
          <w:bCs/>
          <w:position w:val="-1"/>
        </w:rPr>
        <w:t>m</w:t>
      </w:r>
      <w:r>
        <w:rPr>
          <w:rFonts w:ascii="Times New Roman" w:hAnsi="Times New Roman" w:cs="Times New Roman" w:eastAsia="Times New Roman"/>
          <w:sz w:val="29"/>
          <w:szCs w:val="29"/>
          <w:color w:val="3A3A3A"/>
          <w:spacing w:val="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3A3A3A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100"/>
          <w:b/>
          <w:bCs/>
          <w:position w:val="-3"/>
        </w:rPr>
        <w:t>ÖSE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-31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100"/>
          <w:b/>
          <w:bCs/>
          <w:position w:val="-3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100"/>
          <w:b/>
          <w:bCs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5"/>
          <w:position w:val="8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6"/>
          <w:w w:val="127"/>
          <w:position w:val="8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9"/>
          <w:position w:val="8"/>
        </w:rPr>
        <w:t>ôrü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00" w:right="20"/>
          <w:cols w:num="2" w:equalWidth="0">
            <w:col w:w="514" w:space="1778"/>
            <w:col w:w="9508"/>
          </w:cols>
        </w:sectPr>
      </w:pPr>
      <w:rPr/>
    </w:p>
    <w:p>
      <w:pPr>
        <w:spacing w:before="0" w:after="0" w:line="227" w:lineRule="exact"/>
        <w:ind w:left="202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9.191817pt;margin-top:28.240593pt;width:578.965115pt;height:790.463119pt;mso-position-horizontal-relative:page;mso-position-vertical-relative:page;z-index:-16824" coordorigin="184,565" coordsize="11579,15809">
            <v:group style="position:absolute;left:205;top:582;width:731;height:2" coordorigin="205,582" coordsize="731,2">
              <v:shape style="position:absolute;left:205;top:582;width:731;height:2" coordorigin="205,582" coordsize="731,0" path="m205,582l936,582e" filled="f" stroked="t" strokeweight=".954994pt" strokecolor="#838383">
                <v:path arrowok="t"/>
              </v:shape>
            </v:group>
            <v:group style="position:absolute;left:191;top:584;width:11341;height:2" coordorigin="191,584" coordsize="11341,2">
              <v:shape style="position:absolute;left:191;top:584;width:11341;height:2" coordorigin="191,584" coordsize="11341,0" path="m191,584l11532,584e" filled="f" stroked="t" strokeweight=".716246pt" strokecolor="#606060">
                <v:path arrowok="t"/>
              </v:shape>
            </v:group>
            <v:group style="position:absolute;left:969;top:584;width:898;height:2" coordorigin="969,584" coordsize="898,2">
              <v:shape style="position:absolute;left:969;top:584;width:898;height:2" coordorigin="969,584" coordsize="898,0" path="m969,584l1867,584e" filled="f" stroked="t" strokeweight=".477497pt" strokecolor="#545454">
                <v:path arrowok="t"/>
              </v:shape>
            </v:group>
            <v:group style="position:absolute;left:2722;top:586;width:487;height:2" coordorigin="2722,586" coordsize="487,2">
              <v:shape style="position:absolute;left:2722;top:586;width:487;height:2" coordorigin="2722,586" coordsize="487,0" path="m2722,586l3209,586e" filled="f" stroked="t" strokeweight=".716246pt" strokecolor="#545454">
                <v:path arrowok="t"/>
              </v:shape>
            </v:group>
            <v:group style="position:absolute;left:3151;top:584;width:731;height:2" coordorigin="3151,584" coordsize="731,2">
              <v:shape style="position:absolute;left:3151;top:584;width:731;height:2" coordorigin="3151,584" coordsize="731,0" path="m3151,584l3882,584e" filled="f" stroked="t" strokeweight=".477497pt" strokecolor="#3B3B3B">
                <v:path arrowok="t"/>
              </v:shape>
            </v:group>
            <v:group style="position:absolute;left:5157;top:586;width:549;height:2" coordorigin="5157,586" coordsize="549,2">
              <v:shape style="position:absolute;left:5157;top:586;width:549;height:2" coordorigin="5157,586" coordsize="549,0" path="m5157,586l5706,586e" filled="f" stroked="t" strokeweight=".716246pt" strokecolor="#5B5B5B">
                <v:path arrowok="t"/>
              </v:shape>
            </v:group>
            <v:group style="position:absolute;left:5649;top:584;width:291;height:2" coordorigin="5649,584" coordsize="291,2">
              <v:shape style="position:absolute;left:5649;top:584;width:291;height:2" coordorigin="5649,584" coordsize="291,0" path="m5649,584l5940,584e" filled="f" stroked="t" strokeweight=".477497pt" strokecolor="#383838">
                <v:path arrowok="t"/>
              </v:shape>
            </v:group>
            <v:group style="position:absolute;left:5883;top:589;width:482;height:2" coordorigin="5883,589" coordsize="482,2">
              <v:shape style="position:absolute;left:5883;top:589;width:482;height:2" coordorigin="5883,589" coordsize="482,0" path="m5883,589l6365,589e" filled="f" stroked="t" strokeweight=".716246pt" strokecolor="#484848">
                <v:path arrowok="t"/>
              </v:shape>
            </v:group>
            <v:group style="position:absolute;left:7778;top:586;width:339;height:2" coordorigin="7778,586" coordsize="339,2">
              <v:shape style="position:absolute;left:7778;top:586;width:339;height:2" coordorigin="7778,586" coordsize="339,0" path="m7778,586l8117,586e" filled="f" stroked="t" strokeweight=".716246pt" strokecolor="#575757">
                <v:path arrowok="t"/>
              </v:shape>
            </v:group>
            <v:group style="position:absolute;left:8060;top:584;width:826;height:2" coordorigin="8060,584" coordsize="826,2">
              <v:shape style="position:absolute;left:8060;top:584;width:826;height:2" coordorigin="8060,584" coordsize="826,0" path="m8060,584l8886,584e" filled="f" stroked="t" strokeweight=".477497pt" strokecolor="#3F3F3F">
                <v:path arrowok="t"/>
              </v:shape>
            </v:group>
            <v:group style="position:absolute;left:10949;top:584;width:750;height:2" coordorigin="10949,584" coordsize="750,2">
              <v:shape style="position:absolute;left:10949;top:584;width:750;height:2" coordorigin="10949,584" coordsize="750,0" path="m10949,584l11699,584e" filled="f" stroked="t" strokeweight=".477497pt" strokecolor="#4B4B4B">
                <v:path arrowok="t"/>
              </v:shape>
            </v:group>
            <v:group style="position:absolute;left:205;top:574;width:2;height:1283" coordorigin="205,574" coordsize="2,1283">
              <v:shape style="position:absolute;left:205;top:574;width:2;height:1283" coordorigin="205,574" coordsize="0,1283" path="m205,1857l205,574e" filled="f" stroked="t" strokeweight=".954994pt" strokecolor="#A0A0A0">
                <v:path arrowok="t"/>
              </v:shape>
            </v:group>
            <v:group style="position:absolute;left:1848;top:574;width:2;height:1321" coordorigin="1848,574" coordsize="2,1321">
              <v:shape style="position:absolute;left:1848;top:574;width:2;height:1321" coordorigin="1848,574" coordsize="0,1321" path="m1848,1895l1848,574e" filled="f" stroked="t" strokeweight=".954994pt" strokecolor="#878787">
                <v:path arrowok="t"/>
              </v:shape>
            </v:group>
            <v:group style="position:absolute;left:8096;top:579;width:2;height:488" coordorigin="8096,579" coordsize="2,488">
              <v:shape style="position:absolute;left:8096;top:579;width:2;height:488" coordorigin="8096,579" coordsize="0,488" path="m8096,1067l8096,579e" filled="f" stroked="t" strokeweight=".716246pt" strokecolor="#4B4B4B">
                <v:path arrowok="t"/>
              </v:shape>
            </v:group>
            <v:group style="position:absolute;left:11699;top:574;width:2;height:4480" coordorigin="11699,574" coordsize="2,4480">
              <v:shape style="position:absolute;left:11699;top:574;width:2;height:4480" coordorigin="11699,574" coordsize="0,4480" path="m11699,5054l11699,574e" filled="f" stroked="t" strokeweight=".954994pt" strokecolor="#747474">
                <v:path arrowok="t"/>
              </v:shape>
            </v:group>
            <v:group style="position:absolute;left:8098;top:957;width:2;height:933" coordorigin="8098,957" coordsize="2,933">
              <v:shape style="position:absolute;left:8098;top:957;width:2;height:933" coordorigin="8098,957" coordsize="0,933" path="m8098,1891l8098,957e" filled="f" stroked="t" strokeweight=".477497pt" strokecolor="#343434">
                <v:path arrowok="t"/>
              </v:shape>
            </v:group>
            <v:group style="position:absolute;left:196;top:1886;width:3013;height:2" coordorigin="196,1886" coordsize="3013,2">
              <v:shape style="position:absolute;left:196;top:1886;width:3013;height:2" coordorigin="196,1886" coordsize="3013,0" path="m196,1886l3209,1886e" filled="f" stroked="t" strokeweight=".716246pt" strokecolor="#606060">
                <v:path arrowok="t"/>
              </v:shape>
            </v:group>
            <v:group style="position:absolute;left:208;top:737;width:2;height:2398" coordorigin="208,737" coordsize="2,2398">
              <v:shape style="position:absolute;left:208;top:737;width:2;height:2398" coordorigin="208,737" coordsize="0,2398" path="m208,3135l208,737e" filled="f" stroked="t" strokeweight=".954994pt" strokecolor="#7C7C7C">
                <v:path arrowok="t"/>
              </v:shape>
            </v:group>
            <v:group style="position:absolute;left:3151;top:1886;width:731;height:2" coordorigin="3151,1886" coordsize="731,2">
              <v:shape style="position:absolute;left:3151;top:1886;width:731;height:2" coordorigin="3151,1886" coordsize="731,0" path="m3151,1886l3882,1886e" filled="f" stroked="t" strokeweight=".477497pt" strokecolor="#3B3B3B">
                <v:path arrowok="t"/>
              </v:shape>
            </v:group>
            <v:group style="position:absolute;left:8055;top:1886;width:831;height:2" coordorigin="8055,1886" coordsize="831,2">
              <v:shape style="position:absolute;left:8055;top:1886;width:831;height:2" coordorigin="8055,1886" coordsize="831,0" path="m8055,1886l8886,1886e" filled="f" stroked="t" strokeweight=".477497pt" strokecolor="#383838">
                <v:path arrowok="t"/>
              </v:shape>
            </v:group>
            <v:group style="position:absolute;left:4130;top:1886;width:1810;height:2" coordorigin="4130,1886" coordsize="1810,2">
              <v:shape style="position:absolute;left:4130;top:1886;width:1810;height:2" coordorigin="4130,1886" coordsize="1810,0" path="m4130,1886l5940,1886e" filled="f" stroked="t" strokeweight=".716246pt" strokecolor="#606060">
                <v:path arrowok="t"/>
              </v:shape>
            </v:group>
            <v:group style="position:absolute;left:5883;top:1886;width:482;height:2" coordorigin="5883,1886" coordsize="482,2">
              <v:shape style="position:absolute;left:5883;top:1886;width:482;height:2" coordorigin="5883,1886" coordsize="482,0" path="m5883,1886l6365,1886e" filled="f" stroked="t" strokeweight=".477497pt" strokecolor="#2F2F2F">
                <v:path arrowok="t"/>
              </v:shape>
            </v:group>
            <v:group style="position:absolute;left:6274;top:1888;width:1662;height:2" coordorigin="6274,1888" coordsize="1662,2">
              <v:shape style="position:absolute;left:6274;top:1888;width:1662;height:2" coordorigin="6274,1888" coordsize="1662,0" path="m6274,1888l7936,1888e" filled="f" stroked="t" strokeweight=".954994pt" strokecolor="#676767">
                <v:path arrowok="t"/>
              </v:shape>
            </v:group>
            <v:group style="position:absolute;left:7778;top:1886;width:3701;height:2" coordorigin="7778,1886" coordsize="3701,2">
              <v:shape style="position:absolute;left:7778;top:1886;width:3701;height:2" coordorigin="7778,1886" coordsize="3701,0" path="m7778,1886l11479,1886e" filled="f" stroked="t" strokeweight=".716246pt" strokecolor="#545454">
                <v:path arrowok="t"/>
              </v:shape>
            </v:group>
            <v:group style="position:absolute;left:10949;top:1886;width:759;height:2" coordorigin="10949,1886" coordsize="759,2">
              <v:shape style="position:absolute;left:10949;top:1886;width:759;height:2" coordorigin="10949,1886" coordsize="759,0" path="m10949,1886l11708,1886e" filled="f" stroked="t" strokeweight=".477497pt" strokecolor="#4B4B4B">
                <v:path arrowok="t"/>
              </v:shape>
            </v:group>
            <v:group style="position:absolute;left:201;top:2130;width:3629;height:2" coordorigin="201,2130" coordsize="3629,2">
              <v:shape style="position:absolute;left:201;top:2130;width:3629;height:2" coordorigin="201,2130" coordsize="3629,0" path="m201,2130l3830,2130e" filled="f" stroked="t" strokeweight=".716246pt" strokecolor="#606060">
                <v:path arrowok="t"/>
              </v:shape>
            </v:group>
            <v:group style="position:absolute;left:4269;top:2130;width:3042;height:2" coordorigin="4269,2130" coordsize="3042,2">
              <v:shape style="position:absolute;left:4269;top:2130;width:3042;height:2" coordorigin="4269,2130" coordsize="3042,0" path="m4269,2130l7310,2130e" filled="f" stroked="t" strokeweight=".716246pt" strokecolor="#575757">
                <v:path arrowok="t"/>
              </v:shape>
            </v:group>
            <v:group style="position:absolute;left:7253;top:2130;width:583;height:2" coordorigin="7253,2130" coordsize="583,2">
              <v:shape style="position:absolute;left:7253;top:2130;width:583;height:2" coordorigin="7253,2130" coordsize="583,0" path="m7253,2130l7836,2130e" filled="f" stroked="t" strokeweight=".477497pt" strokecolor="#383838">
                <v:path arrowok="t"/>
              </v:shape>
            </v:group>
            <v:group style="position:absolute;left:7778;top:2128;width:3930;height:2" coordorigin="7778,2128" coordsize="3930,2">
              <v:shape style="position:absolute;left:7778;top:2128;width:3930;height:2" coordorigin="7778,2128" coordsize="3930,0" path="m7778,2128l11708,2128e" filled="f" stroked="t" strokeweight=".716246pt" strokecolor="#606060">
                <v:path arrowok="t"/>
              </v:shape>
            </v:group>
            <v:group style="position:absolute;left:201;top:2369;width:3796;height:2" coordorigin="201,2369" coordsize="3796,2">
              <v:shape style="position:absolute;left:201;top:2369;width:3796;height:2" coordorigin="201,2369" coordsize="3796,0" path="m201,2369l3997,2369e" filled="f" stroked="t" strokeweight=".716246pt" strokecolor="#5B5B5B">
                <v:path arrowok="t"/>
              </v:shape>
            </v:group>
            <v:group style="position:absolute;left:210;top:1915;width:2;height:976" coordorigin="210,1915" coordsize="2,976">
              <v:shape style="position:absolute;left:210;top:1915;width:2;height:976" coordorigin="210,1915" coordsize="0,976" path="m210,2891l210,1915e" filled="f" stroked="t" strokeweight=".954994pt" strokecolor="#606060">
                <v:path arrowok="t"/>
              </v:shape>
            </v:group>
            <v:group style="position:absolute;left:4441;top:2367;width:1499;height:2" coordorigin="4441,2367" coordsize="1499,2">
              <v:shape style="position:absolute;left:4441;top:2367;width:1499;height:2" coordorigin="4441,2367" coordsize="1499,0" path="m4441,2367l5940,2367e" filled="f" stroked="t" strokeweight=".477497pt" strokecolor="#4F4F4F">
                <v:path arrowok="t"/>
              </v:shape>
            </v:group>
            <v:group style="position:absolute;left:5883;top:2369;width:1428;height:2" coordorigin="5883,2369" coordsize="1428,2">
              <v:shape style="position:absolute;left:5883;top:2369;width:1428;height:2" coordorigin="5883,2369" coordsize="1428,0" path="m5883,2369l7310,2369e" filled="f" stroked="t" strokeweight=".716246pt" strokecolor="#646464">
                <v:path arrowok="t"/>
              </v:shape>
            </v:group>
            <v:group style="position:absolute;left:7253;top:2369;width:583;height:2" coordorigin="7253,2369" coordsize="583,2">
              <v:shape style="position:absolute;left:7253;top:2369;width:583;height:2" coordorigin="7253,2369" coordsize="583,0" path="m7253,2369l7836,2369e" filled="f" stroked="t" strokeweight=".477497pt" strokecolor="#343434">
                <v:path arrowok="t"/>
              </v:shape>
            </v:group>
            <v:group style="position:absolute;left:7778;top:2367;width:3930;height:2" coordorigin="7778,2367" coordsize="3930,2">
              <v:shape style="position:absolute;left:7778;top:2367;width:3930;height:2" coordorigin="7778,2367" coordsize="3930,0" path="m7778,2367l11708,2367e" filled="f" stroked="t" strokeweight=".716246pt" strokecolor="#646464">
                <v:path arrowok="t"/>
              </v:shape>
            </v:group>
            <v:group style="position:absolute;left:201;top:2611;width:11508;height:2" coordorigin="201,2611" coordsize="11508,2">
              <v:shape style="position:absolute;left:201;top:2611;width:11508;height:2" coordorigin="201,2611" coordsize="11508,0" path="m201,2611l11708,2611e" filled="f" stroked="t" strokeweight=".716246pt" strokecolor="#606060">
                <v:path arrowok="t"/>
              </v:shape>
            </v:group>
            <v:group style="position:absolute;left:201;top:2848;width:7110;height:2" coordorigin="201,2848" coordsize="7110,2">
              <v:shape style="position:absolute;left:201;top:2848;width:7110;height:2" coordorigin="201,2848" coordsize="7110,0" path="m201,2848l7310,2848e" filled="f" stroked="t" strokeweight=".716246pt" strokecolor="#5B5B5B">
                <v:path arrowok="t"/>
              </v:shape>
            </v:group>
            <v:group style="position:absolute;left:7253;top:2848;width:583;height:2" coordorigin="7253,2848" coordsize="583,2">
              <v:shape style="position:absolute;left:7253;top:2848;width:583;height:2" coordorigin="7253,2848" coordsize="583,0" path="m7253,2848l7836,2848e" filled="f" stroked="t" strokeweight=".477497pt" strokecolor="#484848">
                <v:path arrowok="t"/>
              </v:shape>
            </v:group>
            <v:group style="position:absolute;left:7731;top:2850;width:3978;height:2" coordorigin="7731,2850" coordsize="3978,2">
              <v:shape style="position:absolute;left:7731;top:2850;width:3978;height:2" coordorigin="7731,2850" coordsize="3978,0" path="m7731,2850l11708,2850e" filled="f" stroked="t" strokeweight=".716246pt" strokecolor="#646464">
                <v:path arrowok="t"/>
              </v:shape>
            </v:group>
            <v:group style="position:absolute;left:11680;top:2838;width:81;height:2" coordorigin="11680,2838" coordsize="81,2">
              <v:shape style="position:absolute;left:11680;top:2838;width:81;height:2" coordorigin="11680,2838" coordsize="81,0" path="m11680,2838l11761,2838e" filled="f" stroked="t" strokeweight=".238749pt" strokecolor="#777777">
                <v:path arrowok="t"/>
              </v:shape>
            </v:group>
            <v:group style="position:absolute;left:201;top:3092;width:1170;height:2" coordorigin="201,3092" coordsize="1170,2">
              <v:shape style="position:absolute;left:201;top:3092;width:1170;height:2" coordorigin="201,3092" coordsize="1170,0" path="m201,3092l1370,3092e" filled="f" stroked="t" strokeweight=".716246pt" strokecolor="#4B4B4B">
                <v:path arrowok="t"/>
              </v:shape>
            </v:group>
            <v:group style="position:absolute;left:1313;top:3092;width:554;height:2" coordorigin="1313,3092" coordsize="554,2">
              <v:shape style="position:absolute;left:1313;top:3092;width:554;height:2" coordorigin="1313,3092" coordsize="554,0" path="m1313,3092l1867,3092e" filled="f" stroked="t" strokeweight=".477497pt" strokecolor="#3B3B3B">
                <v:path arrowok="t"/>
              </v:shape>
            </v:group>
            <v:group style="position:absolute;left:1810;top:3092;width:1399;height:2" coordorigin="1810,3092" coordsize="1399,2">
              <v:shape style="position:absolute;left:1810;top:3092;width:1399;height:2" coordorigin="1810,3092" coordsize="1399,0" path="m1810,3092l3209,3092e" filled="f" stroked="t" strokeweight=".954994pt" strokecolor="#606060">
                <v:path arrowok="t"/>
              </v:shape>
            </v:group>
            <v:group style="position:absolute;left:3151;top:3092;width:731;height:2" coordorigin="3151,3092" coordsize="731,2">
              <v:shape style="position:absolute;left:3151;top:3092;width:731;height:2" coordorigin="3151,3092" coordsize="731,0" path="m3151,3092l3882,3092e" filled="f" stroked="t" strokeweight=".477497pt" strokecolor="#383838">
                <v:path arrowok="t"/>
              </v:shape>
            </v:group>
            <v:group style="position:absolute;left:3825;top:3092;width:1881;height:2" coordorigin="3825,3092" coordsize="1881,2">
              <v:shape style="position:absolute;left:3825;top:3092;width:1881;height:2" coordorigin="3825,3092" coordsize="1881,0" path="m3825,3092l5706,3092e" filled="f" stroked="t" strokeweight=".716246pt" strokecolor="#646464">
                <v:path arrowok="t"/>
              </v:shape>
            </v:group>
            <v:group style="position:absolute;left:5649;top:3092;width:1065;height:2" coordorigin="5649,3092" coordsize="1065,2">
              <v:shape style="position:absolute;left:5649;top:3092;width:1065;height:2" coordorigin="5649,3092" coordsize="1065,0" path="m5649,3092l6714,3092e" filled="f" stroked="t" strokeweight=".477497pt" strokecolor="#3F3F3F">
                <v:path arrowok="t"/>
              </v:shape>
            </v:group>
            <v:group style="position:absolute;left:6656;top:3092;width:5057;height:2" coordorigin="6656,3092" coordsize="5057,2">
              <v:shape style="position:absolute;left:6656;top:3092;width:5057;height:2" coordorigin="6656,3092" coordsize="5057,0" path="m6656,3092l11713,3092e" filled="f" stroked="t" strokeweight=".716246pt" strokecolor="#5B5B5B">
                <v:path arrowok="t"/>
              </v:shape>
            </v:group>
            <v:group style="position:absolute;left:11551;top:3092;width:162;height:2" coordorigin="11551,3092" coordsize="162,2">
              <v:shape style="position:absolute;left:11551;top:3092;width:162;height:2" coordorigin="11551,3092" coordsize="162,0" path="m11551,3092l11713,3092e" filled="f" stroked="t" strokeweight=".954994pt" strokecolor="#808080">
                <v:path arrowok="t"/>
              </v:shape>
            </v:group>
            <v:group style="position:absolute;left:2750;top:3092;width:2;height:239" coordorigin="2750,3092" coordsize="2,239">
              <v:shape style="position:absolute;left:2750;top:3092;width:2;height:239" coordorigin="2750,3092" coordsize="0,239" path="m2750,3331l2750,3092e" filled="f" stroked="t" strokeweight=".238749pt" strokecolor="#606060">
                <v:path arrowok="t"/>
              </v:shape>
            </v:group>
            <v:group style="position:absolute;left:5926;top:3087;width:2;height:747" coordorigin="5926,3087" coordsize="2,747">
              <v:shape style="position:absolute;left:5926;top:3087;width:2;height:747" coordorigin="5926,3087" coordsize="0,747" path="m5926,3834l5926,3087e" filled="f" stroked="t" strokeweight=".954994pt" strokecolor="#606060">
                <v:path arrowok="t"/>
              </v:shape>
            </v:group>
            <v:group style="position:absolute;left:5907;top:3523;width:1375;height:2" coordorigin="5907,3523" coordsize="1375,2">
              <v:shape style="position:absolute;left:5907;top:3523;width:1375;height:2" coordorigin="5907,3523" coordsize="1375,0" path="m5907,3523l7282,3523e" filled="f" stroked="t" strokeweight=".238749pt" strokecolor="#606060">
                <v:path arrowok="t"/>
              </v:shape>
            </v:group>
            <v:group style="position:absolute;left:2750;top:3331;width:2;height:191" coordorigin="2750,3331" coordsize="2,191">
              <v:shape style="position:absolute;left:2750;top:3331;width:2;height:191" coordorigin="2750,3331" coordsize="0,191" path="m2750,3523l2750,3331e" filled="f" stroked="t" strokeweight=".238749pt" strokecolor="#000000">
                <v:path arrowok="t"/>
              </v:shape>
            </v:group>
            <v:group style="position:absolute;left:7282;top:3523;width:3696;height:2" coordorigin="7282,3523" coordsize="3696,2">
              <v:shape style="position:absolute;left:7282;top:3523;width:3696;height:2" coordorigin="7282,3523" coordsize="3696,0" path="m7282,3523l10978,3523e" filled="f" stroked="t" strokeweight=".238749pt" strokecolor="#000000">
                <v:path arrowok="t"/>
              </v:shape>
            </v:group>
            <v:group style="position:absolute;left:10978;top:3523;width:783;height:2" coordorigin="10978,3523" coordsize="783,2">
              <v:shape style="position:absolute;left:10978;top:3523;width:783;height:2" coordorigin="10978,3523" coordsize="783,0" path="m10978,3523l11761,3523e" filled="f" stroked="t" strokeweight=".238749pt" strokecolor="#6B6B6B">
                <v:path arrowok="t"/>
              </v:shape>
            </v:group>
            <v:group style="position:absolute;left:205;top:3827;width:960;height:2" coordorigin="205,3827" coordsize="960,2">
              <v:shape style="position:absolute;left:205;top:3827;width:960;height:2" coordorigin="205,3827" coordsize="960,0" path="m205,3827l1165,3827e" filled="f" stroked="t" strokeweight=".954994pt" strokecolor="#676767">
                <v:path arrowok="t"/>
              </v:shape>
            </v:group>
            <v:group style="position:absolute;left:969;top:3824;width:898;height:2" coordorigin="969,3824" coordsize="898,2">
              <v:shape style="position:absolute;left:969;top:3824;width:898;height:2" coordorigin="969,3824" coordsize="898,0" path="m969,3824l1867,3824e" filled="f" stroked="t" strokeweight=".716246pt" strokecolor="#4B4B4B">
                <v:path arrowok="t"/>
              </v:shape>
            </v:group>
            <v:group style="position:absolute;left:1810;top:3824;width:745;height:2" coordorigin="1810,3824" coordsize="745,2">
              <v:shape style="position:absolute;left:1810;top:3824;width:745;height:2" coordorigin="1810,3824" coordsize="745,0" path="m1810,3824l2555,3824e" filled="f" stroked="t" strokeweight=".477497pt" strokecolor="#3F3F3F">
                <v:path arrowok="t"/>
              </v:shape>
            </v:group>
            <v:group style="position:absolute;left:2497;top:3829;width:286;height:2" coordorigin="2497,3829" coordsize="286,2">
              <v:shape style="position:absolute;left:2497;top:3829;width:286;height:2" coordorigin="2497,3829" coordsize="286,0" path="m2497,3829l2784,3829e" filled="f" stroked="t" strokeweight=".954994pt" strokecolor="#646464">
                <v:path arrowok="t"/>
              </v:shape>
            </v:group>
            <v:group style="position:absolute;left:2750;top:3523;width:2;height:302" coordorigin="2750,3523" coordsize="2,302">
              <v:shape style="position:absolute;left:2750;top:3523;width:2;height:302" coordorigin="2750,3523" coordsize="0,302" path="m2750,3824l2750,3523e" filled="f" stroked="t" strokeweight=".238749pt" strokecolor="#545454">
                <v:path arrowok="t"/>
              </v:shape>
            </v:group>
            <v:group style="position:absolute;left:2526;top:3822;width:9034;height:2" coordorigin="2526,3822" coordsize="9034,2">
              <v:shape style="position:absolute;left:2526;top:3822;width:9034;height:2" coordorigin="2526,3822" coordsize="9034,0" path="m2526,3822l11560,3822e" filled="f" stroked="t" strokeweight=".954994pt" strokecolor="#545454">
                <v:path arrowok="t"/>
              </v:shape>
            </v:group>
            <v:group style="position:absolute;left:3151;top:3822;width:1418;height:2" coordorigin="3151,3822" coordsize="1418,2">
              <v:shape style="position:absolute;left:3151;top:3822;width:1418;height:2" coordorigin="3151,3822" coordsize="1418,0" path="m3151,3822l4570,3822e" filled="f" stroked="t" strokeweight=".954994pt" strokecolor="#2F2F2F">
                <v:path arrowok="t"/>
              </v:shape>
            </v:group>
            <v:group style="position:absolute;left:10949;top:3829;width:764;height:2" coordorigin="10949,3829" coordsize="764,2">
              <v:shape style="position:absolute;left:10949;top:3829;width:764;height:2" coordorigin="10949,3829" coordsize="764,0" path="m10949,3829l11713,3829e" filled="f" stroked="t" strokeweight=".477497pt" strokecolor="#4F4F4F">
                <v:path arrowok="t"/>
              </v:shape>
            </v:group>
            <v:group style="position:absolute;left:205;top:4104;width:11508;height:2" coordorigin="205,4104" coordsize="11508,2">
              <v:shape style="position:absolute;left:205;top:4104;width:11508;height:2" coordorigin="205,4104" coordsize="11508,0" path="m205,4104l11713,4104e" filled="f" stroked="t" strokeweight=".716246pt" strokecolor="#5B5B5B">
                <v:path arrowok="t"/>
              </v:shape>
            </v:group>
            <v:group style="position:absolute;left:1855;top:3820;width:2;height:10482" coordorigin="1855,3820" coordsize="2,10482">
              <v:shape style="position:absolute;left:1855;top:3820;width:2;height:10482" coordorigin="1855,3820" coordsize="0,10482" path="m1855,14302l1855,3820e" filled="f" stroked="t" strokeweight=".716246pt" strokecolor="#4F4F4F">
                <v:path arrowok="t"/>
              </v:shape>
            </v:group>
            <v:group style="position:absolute;left:1805;top:4102;width:974;height:2" coordorigin="1805,4102" coordsize="974,2">
              <v:shape style="position:absolute;left:1805;top:4102;width:974;height:2" coordorigin="1805,4102" coordsize="974,0" path="m1805,4102l2779,4102e" filled="f" stroked="t" strokeweight=".477497pt" strokecolor="#383838">
                <v:path arrowok="t"/>
              </v:shape>
            </v:group>
            <v:group style="position:absolute;left:6656;top:4102;width:654;height:2" coordorigin="6656,4102" coordsize="654,2">
              <v:shape style="position:absolute;left:6656;top:4102;width:654;height:2" coordorigin="6656,4102" coordsize="654,0" path="m6656,4102l7310,4102e" filled="f" stroked="t" strokeweight=".477497pt" strokecolor="#4F4F4F">
                <v:path arrowok="t"/>
              </v:shape>
            </v:group>
            <v:group style="position:absolute;left:7253;top:4102;width:583;height:2" coordorigin="7253,4102" coordsize="583,2">
              <v:shape style="position:absolute;left:7253;top:4102;width:583;height:2" coordorigin="7253,4102" coordsize="583,0" path="m7253,4102l7836,4102e" filled="f" stroked="t" strokeweight=".477497pt" strokecolor="#2F2F2F">
                <v:path arrowok="t"/>
              </v:shape>
            </v:group>
            <v:group style="position:absolute;left:11651;top:4102;width:62;height:2" coordorigin="11651,4102" coordsize="62,2">
              <v:shape style="position:absolute;left:11651;top:4102;width:62;height:2" coordorigin="11651,4102" coordsize="62,0" path="m11651,4102l11713,4102e" filled="f" stroked="t" strokeweight=".477497pt" strokecolor="#6B6B6B">
                <v:path arrowok="t"/>
              </v:shape>
            </v:group>
            <v:group style="position:absolute;left:5649;top:4346;width:1065;height:2" coordorigin="5649,4346" coordsize="1065,2">
              <v:shape style="position:absolute;left:5649;top:4346;width:1065;height:2" coordorigin="5649,4346" coordsize="1065,0" path="m5649,4346l6714,4346e" filled="f" stroked="t" strokeweight=".477497pt" strokecolor="#383838">
                <v:path arrowok="t"/>
              </v:shape>
            </v:group>
            <v:group style="position:absolute;left:1843;top:4344;width:9755;height:2" coordorigin="1843,4344" coordsize="9755,2">
              <v:shape style="position:absolute;left:1843;top:4344;width:9755;height:2" coordorigin="1843,4344" coordsize="9755,0" path="m1843,4344l11598,4344e" filled="f" stroked="t" strokeweight=".716246pt" strokecolor="#5B5B5B">
                <v:path arrowok="t"/>
              </v:shape>
            </v:group>
            <v:group style="position:absolute;left:8328;top:4346;width:559;height:2" coordorigin="8328,4346" coordsize="559,2">
              <v:shape style="position:absolute;left:8328;top:4346;width:559;height:2" coordorigin="8328,4346" coordsize="559,0" path="m8328,4346l8886,4346e" filled="f" stroked="t" strokeweight=".477497pt" strokecolor="#343434">
                <v:path arrowok="t"/>
              </v:shape>
            </v:group>
            <v:group style="position:absolute;left:10949;top:4346;width:759;height:2" coordorigin="10949,4346" coordsize="759,2">
              <v:shape style="position:absolute;left:10949;top:4346;width:759;height:2" coordorigin="10949,4346" coordsize="759,0" path="m10949,4346l11708,4346e" filled="f" stroked="t" strokeweight=".477497pt" strokecolor="#444444">
                <v:path arrowok="t"/>
              </v:shape>
            </v:group>
            <v:group style="position:absolute;left:11680;top:4336;width:81;height:2" coordorigin="11680,4336" coordsize="81,2">
              <v:shape style="position:absolute;left:11680;top:4336;width:81;height:2" coordorigin="11680,4336" coordsize="81,0" path="m11680,4336l11761,4336e" filled="f" stroked="t" strokeweight=".238749pt" strokecolor="#5B5B5B">
                <v:path arrowok="t"/>
              </v:shape>
            </v:group>
            <v:group style="position:absolute;left:1848;top:3820;width:2;height:7261" coordorigin="1848,3820" coordsize="2,7261">
              <v:shape style="position:absolute;left:1848;top:3820;width:2;height:7261" coordorigin="1848,3820" coordsize="0,7261" path="m1848,11080l1848,3820e" filled="f" stroked="t" strokeweight=".477497pt" strokecolor="#444444">
                <v:path arrowok="t"/>
              </v:shape>
            </v:group>
            <v:group style="position:absolute;left:3863;top:4341;width:2;height:268" coordorigin="3863,4341" coordsize="2,268">
              <v:shape style="position:absolute;left:3863;top:4341;width:2;height:268" coordorigin="3863,4341" coordsize="0,268" path="m3863,4609l3863,4341e" filled="f" stroked="t" strokeweight=".477497pt" strokecolor="#444444">
                <v:path arrowok="t"/>
              </v:shape>
            </v:group>
            <v:group style="position:absolute;left:6685;top:4332;width:2;height:249" coordorigin="6685,4332" coordsize="2,249">
              <v:shape style="position:absolute;left:6685;top:4332;width:2;height:249" coordorigin="6685,4332" coordsize="0,249" path="m6685,4581l6685,4332e" filled="f" stroked="t" strokeweight=".238749pt" strokecolor="#444444">
                <v:path arrowok="t"/>
              </v:shape>
            </v:group>
            <v:group style="position:absolute;left:11708;top:3303;width:2;height:3580" coordorigin="11708,3303" coordsize="2,3580">
              <v:shape style="position:absolute;left:11708;top:3303;width:2;height:3580" coordorigin="11708,3303" coordsize="0,3580" path="m11708,6883l11708,3303e" filled="f" stroked="t" strokeweight=".716246pt" strokecolor="#676767">
                <v:path arrowok="t"/>
              </v:shape>
            </v:group>
            <v:group style="position:absolute;left:210;top:3303;width:2;height:249" coordorigin="210,3303" coordsize="2,249">
              <v:shape style="position:absolute;left:210;top:3303;width:2;height:249" coordorigin="210,3303" coordsize="0,249" path="m210,3551l210,3303e" filled="f" stroked="t" strokeweight=".477497pt" strokecolor="#343434">
                <v:path arrowok="t"/>
              </v:shape>
            </v:group>
            <v:group style="position:absolute;left:210;top:3063;width:2;height:7371" coordorigin="210,3063" coordsize="2,7371">
              <v:shape style="position:absolute;left:210;top:3063;width:2;height:7371" coordorigin="210,3063" coordsize="0,7371" path="m210,10434l210,3063e" filled="f" stroked="t" strokeweight=".716246pt" strokecolor="#4F4F4F">
                <v:path arrowok="t"/>
              </v:shape>
            </v:group>
            <v:group style="position:absolute;left:1848;top:4552;width:2;height:780" coordorigin="1848,4552" coordsize="2,780">
              <v:shape style="position:absolute;left:1848;top:4552;width:2;height:780" coordorigin="1848,4552" coordsize="0,780" path="m1848,5332l1848,4552e" filled="f" stroked="t" strokeweight=".477497pt" strokecolor="#2B2B2B">
                <v:path arrowok="t"/>
              </v:shape>
            </v:group>
            <v:group style="position:absolute;left:3863;top:4552;width:2;height:780" coordorigin="3863,4552" coordsize="2,780">
              <v:shape style="position:absolute;left:3863;top:4552;width:2;height:780" coordorigin="3863,4552" coordsize="0,780" path="m3863,5332l3863,4552e" filled="f" stroked="t" strokeweight=".477497pt" strokecolor="#2B2B2B">
                <v:path arrowok="t"/>
              </v:shape>
            </v:group>
            <v:group style="position:absolute;left:3858;top:4827;width:1356;height:2" coordorigin="3858,4827" coordsize="1356,2">
              <v:shape style="position:absolute;left:3858;top:4827;width:1356;height:2" coordorigin="3858,4827" coordsize="1356,0" path="m3858,4827l5214,4827e" filled="f" stroked="t" strokeweight=".954994pt" strokecolor="#7C7C7C">
                <v:path arrowok="t"/>
              </v:shape>
            </v:group>
            <v:group style="position:absolute;left:5157;top:4827;width:549;height:2" coordorigin="5157,4827" coordsize="549,2">
              <v:shape style="position:absolute;left:5157;top:4827;width:549;height:2" coordorigin="5157,4827" coordsize="549,0" path="m5157,4827l5706,4827e" filled="f" stroked="t" strokeweight=".477497pt" strokecolor="#606060">
                <v:path arrowok="t"/>
              </v:shape>
            </v:group>
            <v:group style="position:absolute;left:6685;top:4581;width:2;height:244" coordorigin="6685,4581" coordsize="2,244">
              <v:shape style="position:absolute;left:6685;top:4581;width:2;height:244" coordorigin="6685,4581" coordsize="0,244" path="m6685,4825l6685,4581e" filled="f" stroked="t" strokeweight=".238749pt" strokecolor="#7C7C7C">
                <v:path arrowok="t"/>
              </v:shape>
            </v:group>
            <v:group style="position:absolute;left:5649;top:4827;width:6064;height:2" coordorigin="5649,4827" coordsize="6064,2">
              <v:shape style="position:absolute;left:5649;top:4827;width:6064;height:2" coordorigin="5649,4827" coordsize="6064,0" path="m5649,4827l11713,4827e" filled="f" stroked="t" strokeweight=".716246pt" strokecolor="#777777">
                <v:path arrowok="t"/>
              </v:shape>
            </v:group>
            <v:group style="position:absolute;left:7778;top:4827;width:606;height:2" coordorigin="7778,4827" coordsize="606,2">
              <v:shape style="position:absolute;left:7778;top:4827;width:606;height:2" coordorigin="7778,4827" coordsize="606,0" path="m7778,4827l8385,4827e" filled="f" stroked="t" strokeweight=".477497pt" strokecolor="#606060">
                <v:path arrowok="t"/>
              </v:shape>
            </v:group>
            <v:group style="position:absolute;left:6308;top:5074;width:406;height:2" coordorigin="6308,5074" coordsize="406,2">
              <v:shape style="position:absolute;left:6308;top:5074;width:406;height:2" coordorigin="6308,5074" coordsize="406,0" path="m6308,5074l6714,5074e" filled="f" stroked="t" strokeweight=".477497pt" strokecolor="#4F4F4F">
                <v:path arrowok="t"/>
              </v:shape>
            </v:group>
            <v:group style="position:absolute;left:3858;top:5071;width:7721;height:2" coordorigin="3858,5071" coordsize="7721,2">
              <v:shape style="position:absolute;left:3858;top:5071;width:7721;height:2" coordorigin="3858,5071" coordsize="7721,0" path="m3858,5071l11579,5071e" filled="f" stroked="t" strokeweight=".716246pt" strokecolor="#676767">
                <v:path arrowok="t"/>
              </v:shape>
            </v:group>
            <v:group style="position:absolute;left:8328;top:5074;width:559;height:2" coordorigin="8328,5074" coordsize="559,2">
              <v:shape style="position:absolute;left:8328;top:5074;width:559;height:2" coordorigin="8328,5074" coordsize="559,0" path="m8328,5074l8886,5074e" filled="f" stroked="t" strokeweight=".477497pt" strokecolor="#4B4B4B">
                <v:path arrowok="t"/>
              </v:shape>
            </v:group>
            <v:group style="position:absolute;left:10949;top:5074;width:759;height:2" coordorigin="10949,5074" coordsize="759,2">
              <v:shape style="position:absolute;left:10949;top:5074;width:759;height:2" coordorigin="10949,5074" coordsize="759,0" path="m10949,5074l11708,5074e" filled="f" stroked="t" strokeweight=".477497pt" strokecolor="#606060">
                <v:path arrowok="t"/>
              </v:shape>
            </v:group>
            <v:group style="position:absolute;left:11703;top:4782;width:2;height:378" coordorigin="11703,4782" coordsize="2,378">
              <v:shape style="position:absolute;left:11703;top:4782;width:2;height:378" coordorigin="11703,4782" coordsize="0,378" path="m11703,5160l11703,4782e" filled="f" stroked="t" strokeweight=".477497pt" strokecolor="#545454">
                <v:path arrowok="t"/>
              </v:shape>
            </v:group>
            <v:group style="position:absolute;left:11680;top:5059;width:81;height:2" coordorigin="11680,5059" coordsize="81,2">
              <v:shape style="position:absolute;left:11680;top:5059;width:81;height:2" coordorigin="11680,5059" coordsize="81,0" path="m11680,5059l11761,5059e" filled="f" stroked="t" strokeweight=".238749pt" strokecolor="#7C7C7C">
                <v:path arrowok="t"/>
              </v:shape>
            </v:group>
            <v:group style="position:absolute;left:3858;top:5315;width:4078;height:2" coordorigin="3858,5315" coordsize="4078,2">
              <v:shape style="position:absolute;left:3858;top:5315;width:4078;height:2" coordorigin="3858,5315" coordsize="4078,0" path="m3858,5315l7936,5315e" filled="f" stroked="t" strokeweight=".954994pt" strokecolor="#646464">
                <v:path arrowok="t"/>
              </v:shape>
            </v:group>
            <v:group style="position:absolute;left:7778;top:5315;width:606;height:2" coordorigin="7778,5315" coordsize="606,2">
              <v:shape style="position:absolute;left:7778;top:5315;width:606;height:2" coordorigin="7778,5315" coordsize="606,0" path="m7778,5315l8385,5315e" filled="f" stroked="t" strokeweight=".477497pt" strokecolor="#4B4B4B">
                <v:path arrowok="t"/>
              </v:shape>
            </v:group>
            <v:group style="position:absolute;left:8328;top:5315;width:3385;height:2" coordorigin="8328,5315" coordsize="3385,2">
              <v:shape style="position:absolute;left:8328;top:5315;width:3385;height:2" coordorigin="8328,5315" coordsize="3385,0" path="m8328,5315l11713,5315e" filled="f" stroked="t" strokeweight=".716246pt" strokecolor="#646464">
                <v:path arrowok="t"/>
              </v:shape>
            </v:group>
            <v:group style="position:absolute;left:11555;top:5313;width:158;height:2" coordorigin="11555,5313" coordsize="158,2">
              <v:shape style="position:absolute;left:11555;top:5313;width:158;height:2" coordorigin="11555,5313" coordsize="158,0" path="m11555,5313l11713,5313e" filled="f" stroked="t" strokeweight=".954994pt" strokecolor="#808080">
                <v:path arrowok="t"/>
              </v:shape>
            </v:group>
            <v:group style="position:absolute;left:1843;top:5557;width:711;height:2" coordorigin="1843,5557" coordsize="711,2">
              <v:shape style="position:absolute;left:1843;top:5557;width:711;height:2" coordorigin="1843,5557" coordsize="711,0" path="m1843,5557l2555,5557e" filled="f" stroked="t" strokeweight=".477497pt" strokecolor="#3F3F3F">
                <v:path arrowok="t"/>
              </v:shape>
            </v:group>
            <v:group style="position:absolute;left:3863;top:5275;width:2;height:330" coordorigin="3863,5275" coordsize="2,330">
              <v:shape style="position:absolute;left:3863;top:5275;width:2;height:330" coordorigin="3863,5275" coordsize="0,330" path="m3863,5605l3863,5275e" filled="f" stroked="t" strokeweight=".477497pt" strokecolor="#444444">
                <v:path arrowok="t"/>
              </v:shape>
            </v:group>
            <v:group style="position:absolute;left:2497;top:5559;width:9216;height:2" coordorigin="2497,5559" coordsize="9216,2">
              <v:shape style="position:absolute;left:2497;top:5559;width:9216;height:2" coordorigin="2497,5559" coordsize="9216,0" path="m2497,5559l11713,5559e" filled="f" stroked="t" strokeweight=".716246pt" strokecolor="#606060">
                <v:path arrowok="t"/>
              </v:shape>
            </v:group>
            <v:group style="position:absolute;left:6656;top:5557;width:654;height:2" coordorigin="6656,5557" coordsize="654,2">
              <v:shape style="position:absolute;left:6656;top:5557;width:654;height:2" coordorigin="6656,5557" coordsize="654,0" path="m6656,5557l7310,5557e" filled="f" stroked="t" strokeweight=".477497pt" strokecolor="#3F3F3F">
                <v:path arrowok="t"/>
              </v:shape>
            </v:group>
            <v:group style="position:absolute;left:205;top:5799;width:902;height:2" coordorigin="205,5799" coordsize="902,2">
              <v:shape style="position:absolute;left:205;top:5799;width:902;height:2" coordorigin="205,5799" coordsize="902,0" path="m205,5799l1108,5799e" filled="f" stroked="t" strokeweight=".954994pt" strokecolor="#6B6B6B">
                <v:path arrowok="t"/>
              </v:shape>
            </v:group>
            <v:group style="position:absolute;left:969;top:5796;width:401;height:2" coordorigin="969,5796" coordsize="401,2">
              <v:shape style="position:absolute;left:969;top:5796;width:401;height:2" coordorigin="969,5796" coordsize="401,0" path="m969,5796l1370,5796e" filled="f" stroked="t" strokeweight=".716246pt" strokecolor="#4B4B4B">
                <v:path arrowok="t"/>
              </v:shape>
            </v:group>
            <v:group style="position:absolute;left:1313;top:5801;width:563;height:2" coordorigin="1313,5801" coordsize="563,2">
              <v:shape style="position:absolute;left:1313;top:5801;width:563;height:2" coordorigin="1313,5801" coordsize="563,0" path="m1313,5801l1877,5801e" filled="f" stroked="t" strokeweight=".477497pt" strokecolor="#444444">
                <v:path arrowok="t"/>
              </v:shape>
            </v:group>
            <v:group style="position:absolute;left:1805;top:5799;width:2087;height:2" coordorigin="1805,5799" coordsize="2087,2">
              <v:shape style="position:absolute;left:1805;top:5799;width:2087;height:2" coordorigin="1805,5799" coordsize="2087,0" path="m1805,5799l3892,5799e" filled="f" stroked="t" strokeweight=".954994pt" strokecolor="#646464">
                <v:path arrowok="t"/>
              </v:shape>
            </v:group>
            <v:group style="position:absolute;left:3820;top:5801;width:2545;height:2" coordorigin="3820,5801" coordsize="2545,2">
              <v:shape style="position:absolute;left:3820;top:5801;width:2545;height:2" coordorigin="3820,5801" coordsize="2545,0" path="m3820,5801l6365,5801e" filled="f" stroked="t" strokeweight=".477497pt" strokecolor="#545454">
                <v:path arrowok="t"/>
              </v:shape>
            </v:group>
            <v:group style="position:absolute;left:6308;top:5801;width:406;height:2" coordorigin="6308,5801" coordsize="406,2">
              <v:shape style="position:absolute;left:6308;top:5801;width:406;height:2" coordorigin="6308,5801" coordsize="406,0" path="m6308,5801l6714,5801e" filled="f" stroked="t" strokeweight=".477497pt" strokecolor="#3F3F3F">
                <v:path arrowok="t"/>
              </v:shape>
            </v:group>
            <v:group style="position:absolute;left:6656;top:5799;width:5057;height:2" coordorigin="6656,5799" coordsize="5057,2">
              <v:shape style="position:absolute;left:6656;top:5799;width:5057;height:2" coordorigin="6656,5799" coordsize="5057,0" path="m6656,5799l11713,5799e" filled="f" stroked="t" strokeweight=".716246pt" strokecolor="#5B5B5B">
                <v:path arrowok="t"/>
              </v:shape>
            </v:group>
            <v:group style="position:absolute;left:8328;top:5801;width:559;height:2" coordorigin="8328,5801" coordsize="559,2">
              <v:shape style="position:absolute;left:8328;top:5801;width:559;height:2" coordorigin="8328,5801" coordsize="559,0" path="m8328,5801l8886,5801e" filled="f" stroked="t" strokeweight=".477497pt" strokecolor="#3F3F3F">
                <v:path arrowok="t"/>
              </v:shape>
            </v:group>
            <v:group style="position:absolute;left:10949;top:5801;width:764;height:2" coordorigin="10949,5801" coordsize="764,2">
              <v:shape style="position:absolute;left:10949;top:5801;width:764;height:2" coordorigin="10949,5801" coordsize="764,0" path="m10949,5801l11713,5801e" filled="f" stroked="t" strokeweight=".477497pt" strokecolor="#484848">
                <v:path arrowok="t"/>
              </v:shape>
            </v:group>
            <v:group style="position:absolute;left:11708;top:5332;width:2;height:1268" coordorigin="11708,5332" coordsize="2,1268">
              <v:shape style="position:absolute;left:11708;top:5332;width:2;height:1268" coordorigin="11708,5332" coordsize="0,1268" path="m11708,6600l11708,5332e" filled="f" stroked="t" strokeweight=".477497pt" strokecolor="#545454">
                <v:path arrowok="t"/>
              </v:shape>
            </v:group>
            <v:group style="position:absolute;left:3863;top:5533;width:2;height:1034" coordorigin="3863,5533" coordsize="2,1034">
              <v:shape style="position:absolute;left:3863;top:5533;width:2;height:1034" coordorigin="3863,5533" coordsize="0,1034" path="m3863,6567l3863,5533e" filled="f" stroked="t" strokeweight=".954994pt" strokecolor="#545454">
                <v:path arrowok="t"/>
              </v:shape>
            </v:group>
            <v:group style="position:absolute;left:6685;top:5782;width:2;height:254" coordorigin="6685,5782" coordsize="2,254">
              <v:shape style="position:absolute;left:6685;top:5782;width:2;height:254" coordorigin="6685,5782" coordsize="0,254" path="m6685,6036l6685,5782e" filled="f" stroked="t" strokeweight=".238749pt" strokecolor="#4B4B4B">
                <v:path arrowok="t"/>
              </v:shape>
            </v:group>
            <v:group style="position:absolute;left:1838;top:6275;width:1370;height:2" coordorigin="1838,6275" coordsize="1370,2">
              <v:shape style="position:absolute;left:1838;top:6275;width:1370;height:2" coordorigin="1838,6275" coordsize="1370,0" path="m1838,6275l3209,6275e" filled="f" stroked="t" strokeweight=".477497pt" strokecolor="#444444">
                <v:path arrowok="t"/>
              </v:shape>
            </v:group>
            <v:group style="position:absolute;left:3056;top:6275;width:1528;height:2" coordorigin="3056,6275" coordsize="1528,2">
              <v:shape style="position:absolute;left:3056;top:6275;width:1528;height:2" coordorigin="3056,6275" coordsize="1528,0" path="m3056,6275l4584,6275e" filled="f" stroked="t" strokeweight=".954994pt" strokecolor="#676767">
                <v:path arrowok="t"/>
              </v:shape>
            </v:group>
            <v:group style="position:absolute;left:4512;top:6275;width:702;height:2" coordorigin="4512,6275" coordsize="702,2">
              <v:shape style="position:absolute;left:4512;top:6275;width:702;height:2" coordorigin="4512,6275" coordsize="702,0" path="m4512,6275l5214,6275e" filled="f" stroked="t" strokeweight=".477497pt" strokecolor="#383838">
                <v:path arrowok="t"/>
              </v:shape>
            </v:group>
            <v:group style="position:absolute;left:5157;top:6273;width:549;height:2" coordorigin="5157,6273" coordsize="549,2">
              <v:shape style="position:absolute;left:5157;top:6273;width:549;height:2" coordorigin="5157,6273" coordsize="549,0" path="m5157,6273l5706,6273e" filled="f" stroked="t" strokeweight=".477497pt" strokecolor="#4F4F4F">
                <v:path arrowok="t"/>
              </v:shape>
            </v:group>
            <v:group style="position:absolute;left:6685;top:6036;width:2;height:522" coordorigin="6685,6036" coordsize="2,522">
              <v:shape style="position:absolute;left:6685;top:6036;width:2;height:522" coordorigin="6685,6036" coordsize="0,522" path="m6685,6557l6685,6036e" filled="f" stroked="t" strokeweight=".238749pt" strokecolor="#6B6B6B">
                <v:path arrowok="t"/>
              </v:shape>
            </v:group>
            <v:group style="position:absolute;left:5501;top:6273;width:1857;height:2" coordorigin="5501,6273" coordsize="1857,2">
              <v:shape style="position:absolute;left:5501;top:6273;width:1857;height:2" coordorigin="5501,6273" coordsize="1857,0" path="m5501,6273l7358,6273e" filled="f" stroked="t" strokeweight=".954994pt" strokecolor="#646464">
                <v:path arrowok="t"/>
              </v:shape>
            </v:group>
            <v:group style="position:absolute;left:7253;top:6275;width:583;height:2" coordorigin="7253,6275" coordsize="583,2">
              <v:shape style="position:absolute;left:7253;top:6275;width:583;height:2" coordorigin="7253,6275" coordsize="583,0" path="m7253,6275l7836,6275e" filled="f" stroked="t" strokeweight=".477497pt" strokecolor="#3F3F3F">
                <v:path arrowok="t"/>
              </v:shape>
            </v:group>
            <v:group style="position:absolute;left:7778;top:6273;width:3935;height:2" coordorigin="7778,6273" coordsize="3935,2">
              <v:shape style="position:absolute;left:7778;top:6273;width:3935;height:2" coordorigin="7778,6273" coordsize="3935,0" path="m7778,6273l11713,6273e" filled="f" stroked="t" strokeweight=".716246pt" strokecolor="#646464">
                <v:path arrowok="t"/>
              </v:shape>
            </v:group>
            <v:group style="position:absolute;left:210;top:6256;width:2;height:321" coordorigin="210,6256" coordsize="2,321">
              <v:shape style="position:absolute;left:210;top:6256;width:2;height:321" coordorigin="210,6256" coordsize="0,321" path="m210,6576l210,6256e" filled="f" stroked="t" strokeweight=".477497pt" strokecolor="#3B3B3B">
                <v:path arrowok="t"/>
              </v:shape>
            </v:group>
            <v:group style="position:absolute;left:1838;top:6560;width:6279;height:2" coordorigin="1838,6560" coordsize="6279,2">
              <v:shape style="position:absolute;left:1838;top:6560;width:6279;height:2" coordorigin="1838,6560" coordsize="6279,0" path="m1838,6560l8117,6560e" filled="f" stroked="t" strokeweight=".716246pt" strokecolor="#606060">
                <v:path arrowok="t"/>
              </v:shape>
            </v:group>
            <v:group style="position:absolute;left:8060;top:6557;width:826;height:2" coordorigin="8060,6557" coordsize="826,2">
              <v:shape style="position:absolute;left:8060;top:6557;width:826;height:2" coordorigin="8060,6557" coordsize="826,0" path="m8060,6557l8886,6557e" filled="f" stroked="t" strokeweight=".477497pt" strokecolor="#444444">
                <v:path arrowok="t"/>
              </v:shape>
            </v:group>
            <v:group style="position:absolute;left:8805;top:6560;width:2908;height:2" coordorigin="8805,6560" coordsize="2908,2">
              <v:shape style="position:absolute;left:8805;top:6560;width:2908;height:2" coordorigin="8805,6560" coordsize="2908,0" path="m8805,6560l11713,6560e" filled="f" stroked="t" strokeweight=".716246pt" strokecolor="#646464">
                <v:path arrowok="t"/>
              </v:shape>
            </v:group>
            <v:group style="position:absolute;left:11307;top:6560;width:406;height:2" coordorigin="11307,6560" coordsize="406,2">
              <v:shape style="position:absolute;left:11307;top:6560;width:406;height:2" coordorigin="11307,6560" coordsize="406,0" path="m11307,6560l11713,6560e" filled="f" stroked="t" strokeweight=".954994pt" strokecolor="#7C7C7C">
                <v:path arrowok="t"/>
              </v:shape>
            </v:group>
            <v:group style="position:absolute;left:205;top:6799;width:5501;height:2" coordorigin="205,6799" coordsize="5501,2">
              <v:shape style="position:absolute;left:205;top:6799;width:5501;height:2" coordorigin="205,6799" coordsize="5501,0" path="m205,6799l5706,6799e" filled="f" stroked="t" strokeweight=".716246pt" strokecolor="#575757">
                <v:path arrowok="t"/>
              </v:shape>
            </v:group>
            <v:group style="position:absolute;left:5649;top:6797;width:716;height:2" coordorigin="5649,6797" coordsize="716,2">
              <v:shape style="position:absolute;left:5649;top:6797;width:716;height:2" coordorigin="5649,6797" coordsize="716,0" path="m5649,6797l6365,6797e" filled="f" stroked="t" strokeweight=".477497pt" strokecolor="#3F3F3F">
                <v:path arrowok="t"/>
              </v:shape>
            </v:group>
            <v:group style="position:absolute;left:6265;top:6799;width:1676;height:2" coordorigin="6265,6799" coordsize="1676,2">
              <v:shape style="position:absolute;left:6265;top:6799;width:1676;height:2" coordorigin="6265,6799" coordsize="1676,0" path="m6265,6799l7941,6799e" filled="f" stroked="t" strokeweight=".954994pt" strokecolor="#676767">
                <v:path arrowok="t"/>
              </v:shape>
            </v:group>
            <v:group style="position:absolute;left:7778;top:6799;width:606;height:2" coordorigin="7778,6799" coordsize="606,2">
              <v:shape style="position:absolute;left:7778;top:6799;width:606;height:2" coordorigin="7778,6799" coordsize="606,0" path="m7778,6799l8385,6799e" filled="f" stroked="t" strokeweight=".477497pt" strokecolor="#484848">
                <v:path arrowok="t"/>
              </v:shape>
            </v:group>
            <v:group style="position:absolute;left:8328;top:6797;width:559;height:2" coordorigin="8328,6797" coordsize="559,2">
              <v:shape style="position:absolute;left:8328;top:6797;width:559;height:2" coordorigin="8328,6797" coordsize="559,0" path="m8328,6797l8886,6797e" filled="f" stroked="t" strokeweight=".477497pt" strokecolor="#343434">
                <v:path arrowok="t"/>
              </v:shape>
            </v:group>
            <v:group style="position:absolute;left:8829;top:6799;width:2889;height:2" coordorigin="8829,6799" coordsize="2889,2">
              <v:shape style="position:absolute;left:8829;top:6799;width:2889;height:2" coordorigin="8829,6799" coordsize="2889,0" path="m8829,6799l11718,6799e" filled="f" stroked="t" strokeweight=".716246pt" strokecolor="#646464">
                <v:path arrowok="t"/>
              </v:shape>
            </v:group>
            <v:group style="position:absolute;left:11618;top:6797;width:100;height:2" coordorigin="11618,6797" coordsize="100,2">
              <v:shape style="position:absolute;left:11618;top:6797;width:100;height:2" coordorigin="11618,6797" coordsize="100,0" path="m11618,6797l11718,6797e" filled="f" stroked="t" strokeweight=".954994pt" strokecolor="#777777">
                <v:path arrowok="t"/>
              </v:shape>
            </v:group>
            <v:group style="position:absolute;left:201;top:7273;width:754;height:2" coordorigin="201,7273" coordsize="754,2">
              <v:shape style="position:absolute;left:201;top:7273;width:754;height:2" coordorigin="201,7273" coordsize="754,0" path="m201,7273l955,7273e" filled="f" stroked="t" strokeweight=".954994pt" strokecolor="#6B6B6B">
                <v:path arrowok="t"/>
              </v:shape>
            </v:group>
            <v:group style="position:absolute;left:217;top:6749;width:2;height:9611" coordorigin="217,6749" coordsize="2,9611">
              <v:shape style="position:absolute;left:217;top:6749;width:2;height:9611" coordorigin="217,6749" coordsize="0,9611" path="m217,16360l217,6749e" filled="f" stroked="t" strokeweight=".716246pt" strokecolor="#5B5B5B">
                <v:path arrowok="t"/>
              </v:shape>
            </v:group>
            <v:group style="position:absolute;left:769;top:7270;width:1786;height:2" coordorigin="769,7270" coordsize="1786,2">
              <v:shape style="position:absolute;left:769;top:7270;width:1786;height:2" coordorigin="769,7270" coordsize="1786,0" path="m769,7270l2555,7270e" filled="f" stroked="t" strokeweight=".477497pt" strokecolor="#4B4B4B">
                <v:path arrowok="t"/>
              </v:shape>
            </v:group>
            <v:group style="position:absolute;left:969;top:7275;width:826;height:2" coordorigin="969,7275" coordsize="826,2">
              <v:shape style="position:absolute;left:969;top:7275;width:826;height:2" coordorigin="969,7275" coordsize="826,0" path="m969,7275l1795,7275e" filled="f" stroked="t" strokeweight=".477497pt" strokecolor="#383838">
                <v:path arrowok="t"/>
              </v:shape>
            </v:group>
            <v:group style="position:absolute;left:2325;top:7273;width:9168;height:2" coordorigin="2325,7273" coordsize="9168,2">
              <v:shape style="position:absolute;left:2325;top:7273;width:9168;height:2" coordorigin="2325,7273" coordsize="9168,0" path="m2325,7273l11493,7273e" filled="f" stroked="t" strokeweight=".716246pt" strokecolor="#606060">
                <v:path arrowok="t"/>
              </v:shape>
            </v:group>
            <v:group style="position:absolute;left:3825;top:7273;width:1390;height:2" coordorigin="3825,7273" coordsize="1390,2">
              <v:shape style="position:absolute;left:3825;top:7273;width:1390;height:2" coordorigin="3825,7273" coordsize="1390,0" path="m3825,7273l5214,7273e" filled="f" stroked="t" strokeweight=".477497pt" strokecolor="#484848">
                <v:path arrowok="t"/>
              </v:shape>
            </v:group>
            <v:group style="position:absolute;left:6656;top:7270;width:654;height:2" coordorigin="6656,7270" coordsize="654,2">
              <v:shape style="position:absolute;left:6656;top:7270;width:654;height:2" coordorigin="6656,7270" coordsize="654,0" path="m6656,7270l7310,7270e" filled="f" stroked="t" strokeweight=".477497pt" strokecolor="#3F3F3F">
                <v:path arrowok="t"/>
              </v:shape>
            </v:group>
            <v:group style="position:absolute;left:3868;top:7270;width:2;height:766" coordorigin="3868,7270" coordsize="2,766">
              <v:shape style="position:absolute;left:3868;top:7270;width:2;height:766" coordorigin="3868,7270" coordsize="0,766" path="m3868,8036l3868,7270e" filled="f" stroked="t" strokeweight=".954994pt" strokecolor="#545454">
                <v:path arrowok="t"/>
              </v:shape>
            </v:group>
            <v:group style="position:absolute;left:3858;top:7512;width:7860;height:2" coordorigin="3858,7512" coordsize="7860,2">
              <v:shape style="position:absolute;left:3858;top:7512;width:7860;height:2" coordorigin="3858,7512" coordsize="7860,0" path="m3858,7512l11718,7512e" filled="f" stroked="t" strokeweight=".716246pt" strokecolor="#646464">
                <v:path arrowok="t"/>
              </v:shape>
            </v:group>
            <v:group style="position:absolute;left:3858;top:7756;width:764;height:2" coordorigin="3858,7756" coordsize="764,2">
              <v:shape style="position:absolute;left:3858;top:7756;width:764;height:2" coordorigin="3858,7756" coordsize="764,0" path="m3858,7756l4622,7756e" filled="f" stroked="t" strokeweight=".954994pt" strokecolor="#747474">
                <v:path arrowok="t"/>
              </v:shape>
            </v:group>
            <v:group style="position:absolute;left:4512;top:7756;width:3873;height:2" coordorigin="4512,7756" coordsize="3873,2">
              <v:shape style="position:absolute;left:4512;top:7756;width:3873;height:2" coordorigin="4512,7756" coordsize="3873,0" path="m4512,7756l8385,7756e" filled="f" stroked="t" strokeweight=".716246pt" strokecolor="#606060">
                <v:path arrowok="t"/>
              </v:shape>
            </v:group>
            <v:group style="position:absolute;left:8328;top:7754;width:559;height:2" coordorigin="8328,7754" coordsize="559,2">
              <v:shape style="position:absolute;left:8328;top:7754;width:559;height:2" coordorigin="8328,7754" coordsize="559,0" path="m8328,7754l8886,7754e" filled="f" stroked="t" strokeweight=".477497pt" strokecolor="#3F3F3F">
                <v:path arrowok="t"/>
              </v:shape>
            </v:group>
            <v:group style="position:absolute;left:8829;top:7756;width:549;height:2" coordorigin="8829,7756" coordsize="549,2">
              <v:shape style="position:absolute;left:8829;top:7756;width:549;height:2" coordorigin="8829,7756" coordsize="549,0" path="m8829,7756l9378,7756e" filled="f" stroked="t" strokeweight=".954994pt" strokecolor="#777777">
                <v:path arrowok="t"/>
              </v:shape>
            </v:group>
            <v:group style="position:absolute;left:9321;top:7754;width:1686;height:2" coordorigin="9321,7754" coordsize="1686,2">
              <v:shape style="position:absolute;left:9321;top:7754;width:1686;height:2" coordorigin="9321,7754" coordsize="1686,0" path="m9321,7754l11006,7754e" filled="f" stroked="t" strokeweight=".716246pt" strokecolor="#646464">
                <v:path arrowok="t"/>
              </v:shape>
            </v:group>
            <v:group style="position:absolute;left:11711;top:7424;width:2;height:1560" coordorigin="11711,7424" coordsize="2,1560">
              <v:shape style="position:absolute;left:11711;top:7424;width:2;height:1560" coordorigin="11711,7424" coordsize="0,1560" path="m11711,8984l11711,7424e" filled="f" stroked="t" strokeweight=".954994pt" strokecolor="#777777">
                <v:path arrowok="t"/>
              </v:shape>
            </v:group>
            <v:group style="position:absolute;left:10949;top:7756;width:769;height:2" coordorigin="10949,7756" coordsize="769,2">
              <v:shape style="position:absolute;left:10949;top:7756;width:769;height:2" coordorigin="10949,7756" coordsize="769,0" path="m10949,7756l11718,7756e" filled="f" stroked="t" strokeweight=".954994pt" strokecolor="#777777">
                <v:path arrowok="t"/>
              </v:shape>
            </v:group>
            <v:group style="position:absolute;left:201;top:8024;width:2354;height:2" coordorigin="201,8024" coordsize="2354,2">
              <v:shape style="position:absolute;left:201;top:8024;width:2354;height:2" coordorigin="201,8024" coordsize="2354,0" path="m201,8024l2555,8024e" filled="f" stroked="t" strokeweight=".716246pt" strokecolor="#606060">
                <v:path arrowok="t"/>
              </v:shape>
            </v:group>
            <v:group style="position:absolute;left:2497;top:8027;width:711;height:2" coordorigin="2497,8027" coordsize="711,2">
              <v:shape style="position:absolute;left:2497;top:8027;width:711;height:2" coordorigin="2497,8027" coordsize="711,0" path="m2497,8027l3209,8027e" filled="f" stroked="t" strokeweight=".477497pt" strokecolor="#484848">
                <v:path arrowok="t"/>
              </v:shape>
            </v:group>
            <v:group style="position:absolute;left:3056;top:8024;width:2650;height:2" coordorigin="3056,8024" coordsize="2650,2">
              <v:shape style="position:absolute;left:3056;top:8024;width:2650;height:2" coordorigin="3056,8024" coordsize="2650,0" path="m3056,8024l5706,8024e" filled="f" stroked="t" strokeweight=".716246pt" strokecolor="#606060">
                <v:path arrowok="t"/>
              </v:shape>
            </v:group>
            <v:group style="position:absolute;left:5649;top:8022;width:716;height:2" coordorigin="5649,8022" coordsize="716,2">
              <v:shape style="position:absolute;left:5649;top:8022;width:716;height:2" coordorigin="5649,8022" coordsize="716,0" path="m5649,8022l6365,8022e" filled="f" stroked="t" strokeweight=".477497pt" strokecolor="#343434">
                <v:path arrowok="t"/>
              </v:shape>
            </v:group>
            <v:group style="position:absolute;left:6308;top:8022;width:406;height:2" coordorigin="6308,8022" coordsize="406,2">
              <v:shape style="position:absolute;left:6308;top:8022;width:406;height:2" coordorigin="6308,8022" coordsize="406,0" path="m6308,8022l6714,8022e" filled="f" stroked="t" strokeweight=".477497pt" strokecolor="#545454">
                <v:path arrowok="t"/>
              </v:shape>
            </v:group>
            <v:group style="position:absolute;left:6599;top:8022;width:4913;height:2" coordorigin="6599,8022" coordsize="4913,2">
              <v:shape style="position:absolute;left:6599;top:8022;width:4913;height:2" coordorigin="6599,8022" coordsize="4913,0" path="m6599,8022l11512,8022e" filled="f" stroked="t" strokeweight=".716246pt" strokecolor="#5B5B5B">
                <v:path arrowok="t"/>
              </v:shape>
            </v:group>
            <v:group style="position:absolute;left:10949;top:8022;width:716;height:2" coordorigin="10949,8022" coordsize="716,2">
              <v:shape style="position:absolute;left:10949;top:8022;width:716;height:2" coordorigin="10949,8022" coordsize="716,0" path="m10949,8022l11665,8022e" filled="f" stroked="t" strokeweight=".477497pt" strokecolor="#4B4B4B">
                <v:path arrowok="t"/>
              </v:shape>
            </v:group>
            <v:group style="position:absolute;left:1853;top:7974;width:2;height:560" coordorigin="1853,7974" coordsize="2,560">
              <v:shape style="position:absolute;left:1853;top:7974;width:2;height:560" coordorigin="1853,7974" coordsize="0,560" path="m1853,8534l1853,7974e" filled="f" stroked="t" strokeweight=".477497pt" strokecolor="#2B2B2B">
                <v:path arrowok="t"/>
              </v:shape>
            </v:group>
            <v:group style="position:absolute;left:1853;top:8477;width:2;height:302" coordorigin="1853,8477" coordsize="2,302">
              <v:shape style="position:absolute;left:1853;top:8477;width:2;height:302" coordorigin="1853,8477" coordsize="0,302" path="m1853,8778l1853,8477e" filled="f" stroked="t" strokeweight=".477497pt" strokecolor="#0F0F0F">
                <v:path arrowok="t"/>
              </v:shape>
            </v:group>
            <v:group style="position:absolute;left:1853;top:8721;width:2;height:263" coordorigin="1853,8721" coordsize="2,263">
              <v:shape style="position:absolute;left:1853;top:8721;width:2;height:263" coordorigin="1853,8721" coordsize="0,263" path="m1853,8984l1853,8721e" filled="f" stroked="t" strokeweight=".477497pt" strokecolor="#282828">
                <v:path arrowok="t"/>
              </v:shape>
            </v:group>
            <v:group style="position:absolute;left:205;top:8962;width:11512;height:2" coordorigin="205,8962" coordsize="11512,2">
              <v:shape style="position:absolute;left:205;top:8962;width:11512;height:2" coordorigin="205,8962" coordsize="11512,0" path="m205,8962l11718,8962e" filled="f" stroked="t" strokeweight=".716246pt" strokecolor="#5B5B5B">
                <v:path arrowok="t"/>
              </v:shape>
            </v:group>
            <v:group style="position:absolute;left:2497;top:8965;width:282;height:2" coordorigin="2497,8965" coordsize="282,2">
              <v:shape style="position:absolute;left:2497;top:8965;width:282;height:2" coordorigin="2497,8965" coordsize="282,0" path="m2497,8965l2779,8965e" filled="f" stroked="t" strokeweight=".477497pt" strokecolor="#343434">
                <v:path arrowok="t"/>
              </v:shape>
            </v:group>
            <v:group style="position:absolute;left:3151;top:8960;width:731;height:2" coordorigin="3151,8960" coordsize="731,2">
              <v:shape style="position:absolute;left:3151;top:8960;width:731;height:2" coordorigin="3151,8960" coordsize="731,0" path="m3151,8960l3882,8960e" filled="f" stroked="t" strokeweight=".477497pt" strokecolor="#383838">
                <v:path arrowok="t"/>
              </v:shape>
            </v:group>
            <v:group style="position:absolute;left:5649;top:8960;width:291;height:2" coordorigin="5649,8960" coordsize="291,2">
              <v:shape style="position:absolute;left:5649;top:8960;width:291;height:2" coordorigin="5649,8960" coordsize="291,0" path="m5649,8960l5940,8960e" filled="f" stroked="t" strokeweight=".477497pt" strokecolor="#444444">
                <v:path arrowok="t"/>
              </v:shape>
            </v:group>
            <v:group style="position:absolute;left:8060;top:8960;width:325;height:2" coordorigin="8060,8960" coordsize="325,2">
              <v:shape style="position:absolute;left:8060;top:8960;width:325;height:2" coordorigin="8060,8960" coordsize="325,0" path="m8060,8960l8385,8960e" filled="f" stroked="t" strokeweight=".477497pt" strokecolor="#444444">
                <v:path arrowok="t"/>
              </v:shape>
            </v:group>
            <v:group style="position:absolute;left:8328;top:8960;width:559;height:2" coordorigin="8328,8960" coordsize="559,2">
              <v:shape style="position:absolute;left:8328;top:8960;width:559;height:2" coordorigin="8328,8960" coordsize="559,0" path="m8328,8960l8886,8960e" filled="f" stroked="t" strokeweight=".477497pt" strokecolor="#2F2F2F">
                <v:path arrowok="t"/>
              </v:shape>
            </v:group>
            <v:group style="position:absolute;left:11598;top:8962;width:124;height:2" coordorigin="11598,8962" coordsize="124,2">
              <v:shape style="position:absolute;left:11598;top:8962;width:124;height:2" coordorigin="11598,8962" coordsize="124,0" path="m11598,8962l11723,8962e" filled="f" stroked="t" strokeweight=".954994pt" strokecolor="#808080">
                <v:path arrowok="t"/>
              </v:shape>
            </v:group>
            <v:group style="position:absolute;left:1855;top:8912;width:2;height:570" coordorigin="1855,8912" coordsize="2,570">
              <v:shape style="position:absolute;left:1855;top:8912;width:2;height:570" coordorigin="1855,8912" coordsize="0,570" path="m1855,9482l1855,8912e" filled="f" stroked="t" strokeweight=".716246pt" strokecolor="#444444">
                <v:path arrowok="t"/>
              </v:shape>
            </v:group>
            <v:group style="position:absolute;left:217;top:9180;width:2;height:2412" coordorigin="217,9180" coordsize="2,2412">
              <v:shape style="position:absolute;left:217;top:9180;width:2;height:2412" coordorigin="217,9180" coordsize="0,2412" path="m217,11593l217,9180e" filled="f" stroked="t" strokeweight=".477497pt" strokecolor="#3B3B3B">
                <v:path arrowok="t"/>
              </v:shape>
            </v:group>
            <v:group style="position:absolute;left:1857;top:9424;width:2;height:498" coordorigin="1857,9424" coordsize="2,498">
              <v:shape style="position:absolute;left:1857;top:9424;width:2;height:498" coordorigin="1857,9424" coordsize="0,498" path="m1857,9922l1857,9424e" filled="f" stroked="t" strokeweight=".477497pt" strokecolor="#282828">
                <v:path arrowok="t"/>
              </v:shape>
            </v:group>
            <v:group style="position:absolute;left:210;top:9891;width:7100;height:2" coordorigin="210,9891" coordsize="7100,2">
              <v:shape style="position:absolute;left:210;top:9891;width:7100;height:2" coordorigin="210,9891" coordsize="7100,0" path="m210,9891l7310,9891e" filled="f" stroked="t" strokeweight=".716246pt" strokecolor="#646464">
                <v:path arrowok="t"/>
              </v:shape>
            </v:group>
            <v:group style="position:absolute;left:7253;top:9891;width:1132;height:2" coordorigin="7253,9891" coordsize="1132,2">
              <v:shape style="position:absolute;left:7253;top:9891;width:1132;height:2" coordorigin="7253,9891" coordsize="1132,0" path="m7253,9891l8385,9891e" filled="f" stroked="t" strokeweight=".477497pt" strokecolor="#4B4B4B">
                <v:path arrowok="t"/>
              </v:shape>
            </v:group>
            <v:group style="position:absolute;left:8328;top:9891;width:3400;height:2" coordorigin="8328,9891" coordsize="3400,2">
              <v:shape style="position:absolute;left:8328;top:9891;width:3400;height:2" coordorigin="8328,9891" coordsize="3400,0" path="m8328,9891l11727,9891e" filled="f" stroked="t" strokeweight=".716246pt" strokecolor="#676767">
                <v:path arrowok="t"/>
              </v:shape>
            </v:group>
            <v:group style="position:absolute;left:11713;top:9410;width:2;height:1110" coordorigin="11713,9410" coordsize="2,1110">
              <v:shape style="position:absolute;left:11713;top:9410;width:2;height:1110" coordorigin="11713,9410" coordsize="0,1110" path="m11713,10520l11713,9410e" filled="f" stroked="t" strokeweight=".954994pt" strokecolor="#707070">
                <v:path arrowok="t"/>
              </v:shape>
            </v:group>
            <v:group style="position:absolute;left:210;top:10133;width:1819;height:2" coordorigin="210,10133" coordsize="1819,2">
              <v:shape style="position:absolute;left:210;top:10133;width:1819;height:2" coordorigin="210,10133" coordsize="1819,0" path="m210,10133l2029,10133e" filled="f" stroked="t" strokeweight=".716246pt" strokecolor="#676767">
                <v:path arrowok="t"/>
              </v:shape>
            </v:group>
            <v:group style="position:absolute;left:1857;top:9850;width:2;height:302" coordorigin="1857,9850" coordsize="2,302">
              <v:shape style="position:absolute;left:1857;top:9850;width:2;height:302" coordorigin="1857,9850" coordsize="0,302" path="m1857,10152l1857,9850e" filled="f" stroked="t" strokeweight=".477497pt" strokecolor="#3B3B3B">
                <v:path arrowok="t"/>
              </v:shape>
            </v:group>
            <v:group style="position:absolute;left:1805;top:10133;width:1404;height:2" coordorigin="1805,10133" coordsize="1404,2">
              <v:shape style="position:absolute;left:1805;top:10133;width:1404;height:2" coordorigin="1805,10133" coordsize="1404,0" path="m1805,10133l3209,10133e" filled="f" stroked="t" strokeweight=".477497pt" strokecolor="#606060">
                <v:path arrowok="t"/>
              </v:shape>
            </v:group>
            <v:group style="position:absolute;left:3151;top:10130;width:1547;height:2" coordorigin="3151,10130" coordsize="1547,2">
              <v:shape style="position:absolute;left:3151;top:10130;width:1547;height:2" coordorigin="3151,10130" coordsize="1547,0" path="m3151,10130l4699,10130e" filled="f" stroked="t" strokeweight=".954994pt" strokecolor="#707070">
                <v:path arrowok="t"/>
              </v:shape>
            </v:group>
            <v:group style="position:absolute;left:4512;top:10130;width:1194;height:2" coordorigin="4512,10130" coordsize="1194,2">
              <v:shape style="position:absolute;left:4512;top:10130;width:1194;height:2" coordorigin="4512,10130" coordsize="1194,0" path="m4512,10130l5706,10130e" filled="f" stroked="t" strokeweight=".477497pt" strokecolor="#5B5B5B">
                <v:path arrowok="t"/>
              </v:shape>
            </v:group>
            <v:group style="position:absolute;left:5649;top:10130;width:1724;height:2" coordorigin="5649,10130" coordsize="1724,2">
              <v:shape style="position:absolute;left:5649;top:10130;width:1724;height:2" coordorigin="5649,10130" coordsize="1724,0" path="m5649,10130l7373,10130e" filled="f" stroked="t" strokeweight=".954994pt" strokecolor="#747474">
                <v:path arrowok="t"/>
              </v:shape>
            </v:group>
            <v:group style="position:absolute;left:7253;top:10133;width:683;height:2" coordorigin="7253,10133" coordsize="683,2">
              <v:shape style="position:absolute;left:7253;top:10133;width:683;height:2" coordorigin="7253,10133" coordsize="683,0" path="m7253,10133l7936,10133e" filled="f" stroked="t" strokeweight=".477497pt" strokecolor="#545454">
                <v:path arrowok="t"/>
              </v:shape>
            </v:group>
            <v:group style="position:absolute;left:7946;top:10128;width:941;height:2" coordorigin="7946,10128" coordsize="941,2">
              <v:shape style="position:absolute;left:7946;top:10128;width:941;height:2" coordorigin="7946,10128" coordsize="941,0" path="m7946,10128l8886,10128e" filled="f" stroked="t" strokeweight=".477497pt" strokecolor="#4F4F4F">
                <v:path arrowok="t"/>
              </v:shape>
            </v:group>
            <v:group style="position:absolute;left:7778;top:10130;width:3939;height:2" coordorigin="7778,10130" coordsize="3939,2">
              <v:shape style="position:absolute;left:7778;top:10130;width:3939;height:2" coordorigin="7778,10130" coordsize="3939,0" path="m7778,10130l11718,10130e" filled="f" stroked="t" strokeweight=".716246pt" strokecolor="#676767">
                <v:path arrowok="t"/>
              </v:shape>
            </v:group>
            <v:group style="position:absolute;left:11670;top:10130;width:57;height:2" coordorigin="11670,10130" coordsize="57,2">
              <v:shape style="position:absolute;left:11670;top:10130;width:57;height:2" coordorigin="11670,10130" coordsize="57,0" path="m11670,10130l11727,10130e" filled="f" stroked="t" strokeweight=".954994pt" strokecolor="#838383">
                <v:path arrowok="t"/>
              </v:shape>
            </v:group>
            <v:group style="position:absolute;left:1805;top:10372;width:750;height:2" coordorigin="1805,10372" coordsize="750,2">
              <v:shape style="position:absolute;left:1805;top:10372;width:750;height:2" coordorigin="1805,10372" coordsize="750,0" path="m1805,10372l2555,10372e" filled="f" stroked="t" strokeweight=".477497pt" strokecolor="#4B4B4B">
                <v:path arrowok="t"/>
              </v:shape>
            </v:group>
            <v:group style="position:absolute;left:3825;top:10374;width:745;height:2" coordorigin="3825,10374" coordsize="745,2">
              <v:shape style="position:absolute;left:3825;top:10374;width:745;height:2" coordorigin="3825,10374" coordsize="745,0" path="m3825,10374l4570,10374e" filled="f" stroked="t" strokeweight=".716246pt" strokecolor="#606060">
                <v:path arrowok="t"/>
              </v:shape>
            </v:group>
            <v:group style="position:absolute;left:4512;top:10372;width:702;height:2" coordorigin="4512,10372" coordsize="702,2">
              <v:shape style="position:absolute;left:4512;top:10372;width:702;height:2" coordorigin="4512,10372" coordsize="702,0" path="m4512,10372l5214,10372e" filled="f" stroked="t" strokeweight=".477497pt" strokecolor="#3F3F3F">
                <v:path arrowok="t"/>
              </v:shape>
            </v:group>
            <v:group style="position:absolute;left:6656;top:10372;width:1179;height:2" coordorigin="6656,10372" coordsize="1179,2">
              <v:shape style="position:absolute;left:6656;top:10372;width:1179;height:2" coordorigin="6656,10372" coordsize="1179,0" path="m6656,10372l7836,10372e" filled="f" stroked="t" strokeweight=".477497pt" strokecolor="#484848">
                <v:path arrowok="t"/>
              </v:shape>
            </v:group>
            <v:group style="position:absolute;left:210;top:10372;width:11508;height:2" coordorigin="210,10372" coordsize="11508,2">
              <v:shape style="position:absolute;left:210;top:10372;width:11508;height:2" coordorigin="210,10372" coordsize="11508,0" path="m210,10372l11718,10372e" filled="f" stroked="t" strokeweight=".716246pt" strokecolor="#646464">
                <v:path arrowok="t"/>
              </v:shape>
            </v:group>
            <v:group style="position:absolute;left:11656;top:10367;width:76;height:2" coordorigin="11656,10367" coordsize="76,2">
              <v:shape style="position:absolute;left:11656;top:10367;width:76;height:2" coordorigin="11656,10367" coordsize="76,0" path="m11656,10367l11732,10367e" filled="f" stroked="t" strokeweight=".954994pt" strokecolor="#8C8C8C">
                <v:path arrowok="t"/>
              </v:shape>
            </v:group>
            <v:group style="position:absolute;left:11715;top:10329;width:2;height:2388" coordorigin="11715,10329" coordsize="2,2388">
              <v:shape style="position:absolute;left:11715;top:10329;width:2;height:2388" coordorigin="11715,10329" coordsize="0,2388" path="m11715,12717l11715,10329e" filled="f" stroked="t" strokeweight=".716246pt" strokecolor="#575757">
                <v:path arrowok="t"/>
              </v:shape>
            </v:group>
            <v:group style="position:absolute;left:11715;top:10540;width:2;height:488" coordorigin="11715,10540" coordsize="2,488">
              <v:shape style="position:absolute;left:11715;top:10540;width:2;height:488" coordorigin="11715,10540" coordsize="0,488" path="m11715,11028l11715,10540e" filled="f" stroked="t" strokeweight=".716246pt" strokecolor="#444444">
                <v:path arrowok="t"/>
              </v:shape>
            </v:group>
            <v:group style="position:absolute;left:5883;top:10855;width:482;height:2" coordorigin="5883,10855" coordsize="482,2">
              <v:shape style="position:absolute;left:5883;top:10855;width:482;height:2" coordorigin="5883,10855" coordsize="482,0" path="m5883,10855l6365,10855e" filled="f" stroked="t" strokeweight=".477497pt" strokecolor="#444444">
                <v:path arrowok="t"/>
              </v:shape>
            </v:group>
            <v:group style="position:absolute;left:6656;top:10851;width:1179;height:2" coordorigin="6656,10851" coordsize="1179,2">
              <v:shape style="position:absolute;left:6656;top:10851;width:1179;height:2" coordorigin="6656,10851" coordsize="1179,0" path="m6656,10851l7836,10851e" filled="f" stroked="t" strokeweight=".477497pt" strokecolor="#3F3F3F">
                <v:path arrowok="t"/>
              </v:shape>
            </v:group>
            <v:group style="position:absolute;left:731;top:10851;width:10997;height:2" coordorigin="731,10851" coordsize="10997,2">
              <v:shape style="position:absolute;left:731;top:10851;width:10997;height:2" coordorigin="731,10851" coordsize="10997,0" path="m731,10851l11727,10851e" filled="f" stroked="t" strokeweight=".716246pt" strokecolor="#646464">
                <v:path arrowok="t"/>
              </v:shape>
            </v:group>
            <v:group style="position:absolute;left:210;top:11097;width:2345;height:2" coordorigin="210,11097" coordsize="2345,2">
              <v:shape style="position:absolute;left:210;top:11097;width:2345;height:2" coordorigin="210,11097" coordsize="2345,0" path="m210,11097l2555,11097e" filled="f" stroked="t" strokeweight=".716246pt" strokecolor="#606060">
                <v:path arrowok="t"/>
              </v:shape>
            </v:group>
            <v:group style="position:absolute;left:2497;top:11097;width:1385;height:2" coordorigin="2497,11097" coordsize="1385,2">
              <v:shape style="position:absolute;left:2497;top:11097;width:1385;height:2" coordorigin="2497,11097" coordsize="1385,0" path="m2497,11097l3882,11097e" filled="f" stroked="t" strokeweight=".477497pt" strokecolor="#484848">
                <v:path arrowok="t"/>
              </v:shape>
            </v:group>
            <v:group style="position:absolute;left:3825;top:11097;width:745;height:2" coordorigin="3825,11097" coordsize="745,2">
              <v:shape style="position:absolute;left:3825;top:11097;width:745;height:2" coordorigin="3825,11097" coordsize="745,0" path="m3825,11097l4570,11097e" filled="f" stroked="t" strokeweight=".954994pt" strokecolor="#747474">
                <v:path arrowok="t"/>
              </v:shape>
            </v:group>
            <v:group style="position:absolute;left:4512;top:11095;width:702;height:2" coordorigin="4512,11095" coordsize="702,2">
              <v:shape style="position:absolute;left:4512;top:11095;width:702;height:2" coordorigin="4512,11095" coordsize="702,0" path="m4512,11095l5214,11095e" filled="f" stroked="t" strokeweight=".716246pt" strokecolor="#606060">
                <v:path arrowok="t"/>
              </v:shape>
            </v:group>
            <v:group style="position:absolute;left:5157;top:11097;width:1208;height:2" coordorigin="5157,11097" coordsize="1208,2">
              <v:shape style="position:absolute;left:5157;top:11097;width:1208;height:2" coordorigin="5157,11097" coordsize="1208,0" path="m5157,11097l6365,11097e" filled="f" stroked="t" strokeweight=".477497pt" strokecolor="#4B4B4B">
                <v:path arrowok="t"/>
              </v:shape>
            </v:group>
            <v:group style="position:absolute;left:6308;top:11097;width:1628;height:2" coordorigin="6308,11097" coordsize="1628,2">
              <v:shape style="position:absolute;left:6308;top:11097;width:1628;height:2" coordorigin="6308,11097" coordsize="1628,0" path="m6308,11097l7936,11097e" filled="f" stroked="t" strokeweight=".954994pt" strokecolor="#6B6B6B">
                <v:path arrowok="t"/>
              </v:shape>
            </v:group>
            <v:group style="position:absolute;left:7778;top:11097;width:339;height:2" coordorigin="7778,11097" coordsize="339,2">
              <v:shape style="position:absolute;left:7778;top:11097;width:339;height:2" coordorigin="7778,11097" coordsize="339,0" path="m7778,11097l8117,11097e" filled="f" stroked="t" strokeweight=".477497pt" strokecolor="#545454">
                <v:path arrowok="t"/>
              </v:shape>
            </v:group>
            <v:group style="position:absolute;left:8060;top:11095;width:826;height:2" coordorigin="8060,11095" coordsize="826,2">
              <v:shape style="position:absolute;left:8060;top:11095;width:826;height:2" coordorigin="8060,11095" coordsize="826,0" path="m8060,11095l8886,11095e" filled="f" stroked="t" strokeweight=".477497pt" strokecolor="#3B3B3B">
                <v:path arrowok="t"/>
              </v:shape>
            </v:group>
            <v:group style="position:absolute;left:8829;top:11095;width:2177;height:2" coordorigin="8829,11095" coordsize="2177,2">
              <v:shape style="position:absolute;left:8829;top:11095;width:2177;height:2" coordorigin="8829,11095" coordsize="2177,0" path="m8829,11095l11006,11095e" filled="f" stroked="t" strokeweight=".716246pt" strokecolor="#646464">
                <v:path arrowok="t"/>
              </v:shape>
            </v:group>
            <v:group style="position:absolute;left:10949;top:11095;width:769;height:2" coordorigin="10949,11095" coordsize="769,2">
              <v:shape style="position:absolute;left:10949;top:11095;width:769;height:2" coordorigin="10949,11095" coordsize="769,0" path="m10949,11095l11718,11095e" filled="f" stroked="t" strokeweight=".477497pt" strokecolor="#4B4B4B">
                <v:path arrowok="t"/>
              </v:shape>
            </v:group>
            <v:group style="position:absolute;left:11632;top:11095;width:95;height:2" coordorigin="11632,11095" coordsize="95,2">
              <v:shape style="position:absolute;left:11632;top:11095;width:95;height:2" coordorigin="11632,11095" coordsize="95,0" path="m11632,11095l11727,11095e" filled="f" stroked="t" strokeweight=".954994pt" strokecolor="#7C7C7C">
                <v:path arrowok="t"/>
              </v:shape>
            </v:group>
            <v:group style="position:absolute;left:210;top:11569;width:1666;height:2" coordorigin="210,11569" coordsize="1666,2">
              <v:shape style="position:absolute;left:210;top:11569;width:1666;height:2" coordorigin="210,11569" coordsize="1666,0" path="m210,11569l1877,11569e" filled="f" stroked="t" strokeweight=".716246pt" strokecolor="#646464">
                <v:path arrowok="t"/>
              </v:shape>
            </v:group>
            <v:group style="position:absolute;left:1003;top:11090;width:2;height:5270" coordorigin="1003,11090" coordsize="2,5270">
              <v:shape style="position:absolute;left:1003;top:11090;width:2;height:5270" coordorigin="1003,11090" coordsize="0,5270" path="m1003,16360l1003,11090e" filled="f" stroked="t" strokeweight=".477497pt" strokecolor="#4B4B4B">
                <v:path arrowok="t"/>
              </v:shape>
            </v:group>
            <v:group style="position:absolute;left:1356;top:11090;width:2;height:5270" coordorigin="1356,11090" coordsize="2,5270">
              <v:shape style="position:absolute;left:1356;top:11090;width:2;height:5270" coordorigin="1356,11090" coordsize="0,5270" path="m1356,16360l1356,11090e" filled="f" stroked="t" strokeweight=".716246pt" strokecolor="#676767">
                <v:path arrowok="t"/>
              </v:shape>
            </v:group>
            <v:group style="position:absolute;left:1805;top:11569;width:1404;height:2" coordorigin="1805,11569" coordsize="1404,2">
              <v:shape style="position:absolute;left:1805;top:11569;width:1404;height:2" coordorigin="1805,11569" coordsize="1404,0" path="m1805,11569l3209,11569e" filled="f" stroked="t" strokeweight=".477497pt" strokecolor="#484848">
                <v:path arrowok="t"/>
              </v:shape>
            </v:group>
            <v:group style="position:absolute;left:2951;top:11569;width:3830;height:2" coordorigin="2951,11569" coordsize="3830,2">
              <v:shape style="position:absolute;left:2951;top:11569;width:3830;height:2" coordorigin="2951,11569" coordsize="3830,0" path="m2951,11569l6780,11569e" filled="f" stroked="t" strokeweight=".716246pt" strokecolor="#646464">
                <v:path arrowok="t"/>
              </v:shape>
            </v:group>
            <v:group style="position:absolute;left:6344;top:11090;width:2;height:1929" coordorigin="6344,11090" coordsize="2,1929">
              <v:shape style="position:absolute;left:6344;top:11090;width:2;height:1929" coordorigin="6344,11090" coordsize="0,1929" path="m6344,13019l6344,11090e" filled="f" stroked="t" strokeweight=".477497pt" strokecolor="#4F4F4F">
                <v:path arrowok="t"/>
              </v:shape>
            </v:group>
            <v:group style="position:absolute;left:6656;top:11569;width:1179;height:2" coordorigin="6656,11569" coordsize="1179,2">
              <v:shape style="position:absolute;left:6656;top:11569;width:1179;height:2" coordorigin="6656,11569" coordsize="1179,0" path="m6656,11569l7836,11569e" filled="f" stroked="t" strokeweight=".477497pt" strokecolor="#484848">
                <v:path arrowok="t"/>
              </v:shape>
            </v:group>
            <v:group style="position:absolute;left:7778;top:11566;width:3949;height:2" coordorigin="7778,11566" coordsize="3949,2">
              <v:shape style="position:absolute;left:7778;top:11566;width:3949;height:2" coordorigin="7778,11566" coordsize="3949,0" path="m7778,11566l11727,11566e" filled="f" stroked="t" strokeweight=".716246pt" strokecolor="#646464">
                <v:path arrowok="t"/>
              </v:shape>
            </v:group>
            <v:group style="position:absolute;left:1008;top:11521;width:2;height:2924" coordorigin="1008,11521" coordsize="2,2924">
              <v:shape style="position:absolute;left:1008;top:11521;width:2;height:2924" coordorigin="1008,11521" coordsize="0,2924" path="m1008,14445l1008,11521e" filled="f" stroked="t" strokeweight=".954994pt" strokecolor="#5B5B5B">
                <v:path arrowok="t"/>
              </v:shape>
            </v:group>
            <v:group style="position:absolute;left:11684;top:11549;width:2;height:761" coordorigin="11684,11549" coordsize="2,761">
              <v:shape style="position:absolute;left:11684;top:11549;width:2;height:761" coordorigin="11684,11549" coordsize="0,761" path="m11684,12310l11684,11549e" filled="f" stroked="t" strokeweight=".238749pt" strokecolor="#8C8C8C">
                <v:path arrowok="t"/>
              </v:shape>
            </v:group>
            <v:group style="position:absolute;left:1351;top:12282;width:2;height:383" coordorigin="1351,12282" coordsize="2,383">
              <v:shape style="position:absolute;left:1351;top:12282;width:2;height:383" coordorigin="1351,12282" coordsize="0,383" path="m1351,12665l1351,12282e" filled="f" stroked="t" strokeweight=".477497pt" strokecolor="#3F3F3F">
                <v:path arrowok="t"/>
              </v:shape>
            </v:group>
            <v:group style="position:absolute;left:2760;top:12282;width:2;height:211" coordorigin="2760,12282" coordsize="2,211">
              <v:shape style="position:absolute;left:2760;top:12282;width:2;height:211" coordorigin="2760,12282" coordsize="0,211" path="m2760,12492l2760,12282e" filled="f" stroked="t" strokeweight=".954994pt" strokecolor="#1F2374">
                <v:path arrowok="t"/>
              </v:shape>
            </v:group>
            <v:group style="position:absolute;left:11684;top:12310;width:2;height:3092" coordorigin="11684,12310" coordsize="2,3092">
              <v:shape style="position:absolute;left:11684;top:12310;width:2;height:3092" coordorigin="11684,12310" coordsize="0,3092" path="m11684,15402l11684,12310e" filled="f" stroked="t" strokeweight=".238749pt" strokecolor="#000000">
                <v:path arrowok="t"/>
              </v:shape>
            </v:group>
            <v:group style="position:absolute;left:2750;top:12272;width:2;height:392" coordorigin="2750,12272" coordsize="2,392">
              <v:shape style="position:absolute;left:2750;top:12272;width:2;height:392" coordorigin="2750,12272" coordsize="0,392" path="m2750,12665l2750,12272e" filled="f" stroked="t" strokeweight="1.432491pt" strokecolor="#2F3B87">
                <v:path arrowok="t"/>
              </v:shape>
            </v:group>
            <v:group style="position:absolute;left:229;top:11607;width:2;height:4758" coordorigin="229,11607" coordsize="2,4758">
              <v:shape style="position:absolute;left:229;top:11607;width:2;height:4758" coordorigin="229,11607" coordsize="0,4758" path="m229,16365l229,11607e" filled="f" stroked="t" strokeweight=".954994pt" strokecolor="#646464">
                <v:path arrowok="t"/>
              </v:shape>
            </v:group>
            <v:group style="position:absolute;left:6351;top:12890;width:2;height:3470" coordorigin="6351,12890" coordsize="2,3470">
              <v:shape style="position:absolute;left:6351;top:12890;width:2;height:3470" coordorigin="6351,12890" coordsize="0,3470" path="m6351,16360l6351,12890e" filled="f" stroked="t" strokeweight=".954994pt" strokecolor="#6B6B6B">
                <v:path arrowok="t"/>
              </v:shape>
            </v:group>
            <v:group style="position:absolute;left:8838;top:13177;width:1767;height:2" coordorigin="8838,13177" coordsize="1767,2">
              <v:shape style="position:absolute;left:8838;top:13177;width:1767;height:2" coordorigin="8838,13177" coordsize="1767,0" path="m8838,13177l10605,13177e" filled="f" stroked="t" strokeweight="2.148737pt" strokecolor="#3F4FA3">
                <v:path arrowok="t"/>
              </v:shape>
            </v:group>
            <v:group style="position:absolute;left:7979;top:13457;width:473;height:2" coordorigin="7979,13457" coordsize="473,2">
              <v:shape style="position:absolute;left:7979;top:13457;width:473;height:2" coordorigin="7979,13457" coordsize="473,0" path="m7979,13457l8452,13457e" filled="f" stroked="t" strokeweight="1.193743pt" strokecolor="#3B44BC">
                <v:path arrowok="t"/>
              </v:shape>
            </v:group>
            <v:group style="position:absolute;left:8409;top:13419;width:477;height:2" coordorigin="8409,13419" coordsize="477,2">
              <v:shape style="position:absolute;left:8409;top:13419;width:477;height:2" coordorigin="8409,13419" coordsize="477,0" path="m8409,13419l8886,13419e" filled="f" stroked="t" strokeweight="1.193743pt" strokecolor="#3B48A8">
                <v:path arrowok="t"/>
              </v:shape>
            </v:group>
            <v:group style="position:absolute;left:215;top:13655;width:1165;height:2" coordorigin="215,13655" coordsize="1165,2">
              <v:shape style="position:absolute;left:215;top:13655;width:1165;height:2" coordorigin="215,13655" coordsize="1165,0" path="m215,13655l1380,13655e" filled="f" stroked="t" strokeweight=".716246pt" strokecolor="#575757">
                <v:path arrowok="t"/>
              </v:shape>
            </v:group>
            <v:group style="position:absolute;left:1294;top:13655;width:578;height:2" coordorigin="1294,13655" coordsize="578,2">
              <v:shape style="position:absolute;left:1294;top:13655;width:578;height:2" coordorigin="1294,13655" coordsize="578,0" path="m1294,13655l1872,13655e" filled="f" stroked="t" strokeweight=".954994pt" strokecolor="#6B6B6B">
                <v:path arrowok="t"/>
              </v:shape>
            </v:group>
            <v:group style="position:absolute;left:1865;top:13407;width:2;height:943" coordorigin="1865,13407" coordsize="2,943">
              <v:shape style="position:absolute;left:1865;top:13407;width:2;height:943" coordorigin="1865,13407" coordsize="0,943" path="m1865,14349l1865,13407e" filled="f" stroked="t" strokeweight=".716246pt" strokecolor="#575757">
                <v:path arrowok="t"/>
              </v:shape>
            </v:group>
            <v:group style="position:absolute;left:1010;top:14292;width:2;height:1139" coordorigin="1010,14292" coordsize="2,1139">
              <v:shape style="position:absolute;left:1010;top:14292;width:2;height:1139" coordorigin="1010,14292" coordsize="0,1139" path="m1010,15431l1010,14292e" filled="f" stroked="t" strokeweight=".716246pt" strokecolor="#4B4B4B">
                <v:path arrowok="t"/>
              </v:shape>
            </v:group>
            <v:group style="position:absolute;left:1867;top:14292;width:2;height:838" coordorigin="1867,14292" coordsize="2,838">
              <v:shape style="position:absolute;left:1867;top:14292;width:2;height:838" coordorigin="1867,14292" coordsize="0,838" path="m1867,15130l1867,14292e" filled="f" stroked="t" strokeweight=".477497pt" strokecolor="#383838">
                <v:path arrowok="t"/>
              </v:shape>
            </v:group>
            <v:group style="position:absolute;left:2660;top:14869;width:119;height:2" coordorigin="2660,14869" coordsize="119,2">
              <v:shape style="position:absolute;left:2660;top:14869;width:119;height:2" coordorigin="2660,14869" coordsize="119,0" path="m2660,14869l2779,14869e" filled="f" stroked="t" strokeweight=".477497pt" strokecolor="#4B5B9C">
                <v:path arrowok="t"/>
              </v:shape>
            </v:group>
            <v:group style="position:absolute;left:2884;top:14852;width:325;height:2" coordorigin="2884,14852" coordsize="325,2">
              <v:shape style="position:absolute;left:2884;top:14852;width:325;height:2" coordorigin="2884,14852" coordsize="325,0" path="m2884,14852l3209,14852e" filled="f" stroked="t" strokeweight="1.909988pt" strokecolor="#4B54A0">
                <v:path arrowok="t"/>
              </v:shape>
            </v:group>
            <v:group style="position:absolute;left:3151;top:14823;width:516;height:2" coordorigin="3151,14823" coordsize="516,2">
              <v:shape style="position:absolute;left:3151;top:14823;width:516;height:2" coordorigin="3151,14823" coordsize="516,0" path="m3151,14823l3667,14823e" filled="f" stroked="t" strokeweight=".954994pt" strokecolor="#3B4487">
                <v:path arrowok="t"/>
              </v:shape>
            </v:group>
            <v:group style="position:absolute;left:1867;top:15072;width:2;height:359" coordorigin="1867,15072" coordsize="2,359">
              <v:shape style="position:absolute;left:1867;top:15072;width:2;height:359" coordorigin="1867,15072" coordsize="0,359" path="m1867,15431l1867,15072e" filled="f" stroked="t" strokeweight=".477497pt" strokecolor="#4F4F4F">
                <v:path arrowok="t"/>
              </v:shape>
            </v:group>
            <v:group style="position:absolute;left:1012;top:15374;width:2;height:986" coordorigin="1012,15374" coordsize="2,986">
              <v:shape style="position:absolute;left:1012;top:15374;width:2;height:986" coordorigin="1012,15374" coordsize="0,986" path="m1012,16360l1012,15374e" filled="f" stroked="t" strokeweight=".477497pt" strokecolor="#2F2F2F">
                <v:path arrowok="t"/>
              </v:shape>
            </v:group>
            <v:group style="position:absolute;left:1869;top:15374;width:2;height:981" coordorigin="1869,15374" coordsize="2,981">
              <v:shape style="position:absolute;left:1869;top:15374;width:2;height:981" coordorigin="1869,15374" coordsize="0,981" path="m1869,16355l1869,15374e" filled="f" stroked="t" strokeweight=".238749pt" strokecolor="#282828">
                <v:path arrowok="t"/>
              </v:shape>
            </v:group>
            <v:group style="position:absolute;left:4512;top:16350;width:702;height:2" coordorigin="4512,16350" coordsize="702,2">
              <v:shape style="position:absolute;left:4512;top:16350;width:702;height:2" coordorigin="4512,16350" coordsize="702,0" path="m4512,16350l5214,16350e" filled="f" stroked="t" strokeweight=".477497pt" strokecolor="#545454">
                <v:path arrowok="t"/>
              </v:shape>
            </v:group>
            <v:group style="position:absolute;left:5649;top:16345;width:291;height:2" coordorigin="5649,16345" coordsize="291,2">
              <v:shape style="position:absolute;left:5649;top:16345;width:291;height:2" coordorigin="5649,16345" coordsize="291,0" path="m5649,16345l5940,16345e" filled="f" stroked="t" strokeweight=".477497pt" strokecolor="#545454">
                <v:path arrowok="t"/>
              </v:shape>
            </v:group>
            <v:group style="position:absolute;left:224;top:16350;width:11522;height:2" coordorigin="224,16350" coordsize="11522,2">
              <v:shape style="position:absolute;left:224;top:16350;width:11522;height:2" coordorigin="224,16350" coordsize="11522,0" path="m224,16350l11746,16350e" filled="f" stroked="t" strokeweight=".716246pt" strokecolor="#676767">
                <v:path arrowok="t"/>
              </v:shape>
            </v:group>
            <v:group style="position:absolute;left:7253;top:16348;width:1132;height:2" coordorigin="7253,16348" coordsize="1132,2">
              <v:shape style="position:absolute;left:7253;top:16348;width:1132;height:2" coordorigin="7253,16348" coordsize="1132,0" path="m7253,16348l8385,16348e" filled="f" stroked="t" strokeweight=".477497pt" strokecolor="#606060">
                <v:path arrowok="t"/>
              </v:shape>
            </v:group>
            <v:group style="position:absolute;left:11684;top:15402;width:2;height:943" coordorigin="11684,15402" coordsize="2,943">
              <v:shape style="position:absolute;left:11684;top:15402;width:2;height:943" coordorigin="11684,15402" coordsize="0,943" path="m11684,16345l11684,15402e" filled="f" stroked="t" strokeweight=".238749pt" strokecolor="#838383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98"/>
        </w:rPr>
        <w:t>Itfaiy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98"/>
        </w:rPr>
        <w:t>e</w:t>
      </w:r>
      <w:r>
        <w:rPr>
          <w:rFonts w:ascii="Arial" w:hAnsi="Arial" w:cs="Arial" w:eastAsia="Arial"/>
          <w:sz w:val="20"/>
          <w:szCs w:val="20"/>
          <w:color w:val="3A3A3A"/>
          <w:spacing w:val="-18"/>
          <w:w w:val="98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82"/>
        </w:rPr>
        <w:t>KfJze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82"/>
        </w:rPr>
        <w:t>y</w:t>
      </w:r>
      <w:r>
        <w:rPr>
          <w:rFonts w:ascii="Arial" w:hAnsi="Arial" w:cs="Arial" w:eastAsia="Arial"/>
          <w:sz w:val="20"/>
          <w:szCs w:val="20"/>
          <w:color w:val="3A3A3A"/>
          <w:spacing w:val="3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00" w:right="20"/>
        </w:sectPr>
      </w:pPr>
      <w:rPr/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9" w:lineRule="exact"/>
        <w:ind w:left="379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.880001pt;margin-top:-13.344964pt;width:57.352853pt;height:50.5pt;mso-position-horizontal-relative:page;mso-position-vertical-relative:paragraph;z-index:-16801" type="#_x0000_t202" filled="f" stroked="f">
            <v:textbox inset="0,0,0,0">
              <w:txbxContent>
                <w:p>
                  <w:pPr>
                    <w:spacing w:before="0" w:after="0" w:line="1010" w:lineRule="exact"/>
                    <w:ind w:right="-192"/>
                    <w:jc w:val="left"/>
                    <w:rPr>
                      <w:rFonts w:ascii="Arial" w:hAnsi="Arial" w:cs="Arial" w:eastAsia="Arial"/>
                      <w:sz w:val="101"/>
                      <w:szCs w:val="101"/>
                    </w:rPr>
                  </w:pPr>
                  <w:rPr/>
                  <w:r>
                    <w:rPr>
                      <w:rFonts w:ascii="Arial" w:hAnsi="Arial" w:cs="Arial" w:eastAsia="Arial"/>
                      <w:sz w:val="101"/>
                      <w:szCs w:val="101"/>
                      <w:color w:val="282828"/>
                      <w:spacing w:val="0"/>
                      <w:w w:val="408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101"/>
                      <w:szCs w:val="10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9"/>
          <w:position w:val="-2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109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9"/>
          <w:position w:val="-2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75" w:lineRule="exact"/>
        <w:ind w:left="3910" w:right="-20"/>
        <w:jc w:val="left"/>
        <w:tabs>
          <w:tab w:pos="1014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9"/>
          <w:position w:val="-1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109"/>
          <w:position w:val="-1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9"/>
          <w:position w:val="-1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9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6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9"/>
          <w:position w:val="-1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0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9"/>
          <w:position w:val="-1"/>
        </w:rPr>
        <w:t>BAŞKANLlCii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6"/>
          <w:szCs w:val="26"/>
          <w:color w:val="4B4B4B"/>
          <w:spacing w:val="0"/>
          <w:w w:val="62"/>
          <w:position w:val="3"/>
        </w:rPr>
        <w:t>..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19" w:after="0" w:line="232" w:lineRule="exact"/>
        <w:ind w:left="679" w:right="-20"/>
        <w:jc w:val="left"/>
        <w:tabs>
          <w:tab w:pos="3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b/>
          <w:bCs/>
          <w:position w:val="-3"/>
        </w:rPr>
        <w:t>BÜYÜKY,EHIR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b/>
          <w:bCs/>
          <w:position w:val="-3"/>
        </w:rPr>
        <w:tab/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b/>
          <w:bCs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8"/>
          <w:position w:val="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8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683" w:right="5321"/>
        <w:jc w:val="center"/>
        <w:tabs>
          <w:tab w:pos="4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282828"/>
          <w:position w:val="9"/>
        </w:rPr>
        <w:t>B</w:t>
      </w:r>
      <w:r>
        <w:rPr>
          <w:rFonts w:ascii="Arial" w:hAnsi="Arial" w:cs="Arial" w:eastAsia="Arial"/>
          <w:sz w:val="15"/>
          <w:szCs w:val="15"/>
          <w:color w:val="282828"/>
          <w:spacing w:val="-28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4B4B4B"/>
          <w:spacing w:val="0"/>
          <w:w w:val="95"/>
          <w:position w:val="9"/>
        </w:rPr>
        <w:t>E</w:t>
      </w:r>
      <w:r>
        <w:rPr>
          <w:rFonts w:ascii="Arial" w:hAnsi="Arial" w:cs="Arial" w:eastAsia="Arial"/>
          <w:sz w:val="15"/>
          <w:szCs w:val="15"/>
          <w:color w:val="4B4B4B"/>
          <w:spacing w:val="-31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9"/>
        </w:rPr>
        <w:t>LE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9"/>
        </w:rPr>
        <w:t>D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282828"/>
          <w:spacing w:val="11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9"/>
        </w:rPr>
        <w:t>YESI</w:t>
      </w:r>
      <w:r>
        <w:rPr>
          <w:rFonts w:ascii="Arial" w:hAnsi="Arial" w:cs="Arial" w:eastAsia="Arial"/>
          <w:sz w:val="15"/>
          <w:szCs w:val="15"/>
          <w:color w:val="282828"/>
          <w:spacing w:val="-31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5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09" w:right="1548" w:firstLine="-10"/>
        <w:jc w:val="left"/>
        <w:tabs>
          <w:tab w:pos="1570" w:val="left"/>
          <w:tab w:pos="1600" w:val="left"/>
          <w:tab w:pos="3280" w:val="left"/>
          <w:tab w:pos="4640" w:val="left"/>
          <w:tab w:pos="5680" w:val="left"/>
          <w:tab w:pos="7720" w:val="left"/>
          <w:tab w:pos="9040" w:val="left"/>
          <w:tab w:pos="10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503.52002pt;margin-top:12.215914pt;width:81.120002pt;height:.1pt;mso-position-horizontal-relative:page;mso-position-vertical-relative:paragraph;z-index:-16817" coordorigin="10070,244" coordsize="1622,2">
            <v:shape style="position:absolute;left:10070;top:244;width:1622;height:2" coordorigin="10070,244" coordsize="1622,0" path="m10070,244l11693,244e" filled="f" stroked="t" strokeweight=".96pt" strokecolor="#4B4B4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4B4B4B"/>
          <w:w w:val="84"/>
        </w:rPr>
        <w:t>Q!ay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w w:val="85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05.05.2017</w:t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3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31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1"/>
        </w:rPr>
        <w:t>!Bild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9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9"/>
          <w:w w:val="9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1"/>
        </w:rPr>
        <w:t>im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6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20:59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6"/>
        </w:rPr>
        <w:t>[r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6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E5E60"/>
          <w:spacing w:val="0"/>
          <w:w w:val="13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E5E6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9"/>
        </w:rPr>
        <w:t>2938800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5"/>
          <w:position w:val="1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:05.05.2017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8"/>
          <w:position w:val="0"/>
        </w:rPr>
        <w:t>!Ka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9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ıt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No</w:t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31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9"/>
          <w:w w:val="13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2753</w:t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2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4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Nevzat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BOZTEPE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20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Çif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5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Dalya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ekme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frını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74"/>
          <w:i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5"/>
          <w:w w:val="74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Qe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2"/>
        </w:rPr>
        <w:t>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209" w:right="-20"/>
        <w:jc w:val="left"/>
        <w:tabs>
          <w:tab w:pos="1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6"/>
        </w:rPr>
        <w:t>Do?;r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6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4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3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3"/>
          <w:w w:val="13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iftli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52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5"/>
          <w:w w:val="90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90"/>
          <w:i/>
        </w:rPr>
        <w:t>1</w:t>
      </w:r>
      <w:r>
        <w:rPr>
          <w:rFonts w:ascii="Arial" w:hAnsi="Arial" w:cs="Arial" w:eastAsia="Arial"/>
          <w:sz w:val="20"/>
          <w:szCs w:val="20"/>
          <w:color w:val="282828"/>
          <w:spacing w:val="-13"/>
          <w:w w:val="9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Çcşnıc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209" w:right="-20"/>
        <w:jc w:val="left"/>
        <w:tabs>
          <w:tab w:pos="1580" w:val="left"/>
          <w:tab w:pos="4320" w:val="left"/>
          <w:tab w:pos="7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Yangm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Ttırtı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:Çö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5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angıııı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angı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9"/>
          <w:w w:val="93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3"/>
          <w:position w:val="0"/>
        </w:rPr>
        <w:t>angı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8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Sebebi: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9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çı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9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teş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2" w:after="0" w:line="173" w:lineRule="auto"/>
        <w:ind w:left="3770" w:right="3465" w:firstLine="-3562"/>
        <w:jc w:val="left"/>
        <w:tabs>
          <w:tab w:pos="3740" w:val="left"/>
          <w:tab w:pos="6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9"/>
          <w:w w:val="9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3"/>
        </w:rPr>
        <w:t>angı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8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5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27"/>
        </w:rPr>
        <w:t>se: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63"/>
          <w:position w:val="2"/>
        </w:rPr>
        <w:t>[Y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0"/>
          <w:position w:val="2"/>
        </w:rPr>
        <w:t>apını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0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9"/>
          <w:position w:val="-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9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Betonarme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9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şapÇel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63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Diğer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74" w:lineRule="exact"/>
        <w:ind w:left="4535" w:right="1374"/>
        <w:jc w:val="center"/>
        <w:tabs>
          <w:tab w:pos="5120" w:val="left"/>
          <w:tab w:pos="5640" w:val="left"/>
          <w:tab w:pos="6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6"/>
          <w:szCs w:val="26"/>
          <w:color w:val="4B4B4B"/>
          <w:spacing w:val="0"/>
          <w:w w:val="52"/>
          <w:b/>
          <w:bCs/>
        </w:rPr>
        <w:t>ı</w:t>
      </w:r>
      <w:r>
        <w:rPr>
          <w:rFonts w:ascii="Arial" w:hAnsi="Arial" w:cs="Arial" w:eastAsia="Arial"/>
          <w:sz w:val="26"/>
          <w:szCs w:val="26"/>
          <w:color w:val="4B4B4B"/>
          <w:spacing w:val="-37"/>
          <w:w w:val="52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4B4B4B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6"/>
          <w:szCs w:val="26"/>
          <w:color w:val="4B4B4B"/>
          <w:spacing w:val="0"/>
          <w:w w:val="100"/>
          <w:b/>
          <w:bCs/>
        </w:rPr>
      </w:r>
      <w:r>
        <w:rPr>
          <w:rFonts w:ascii="Arial" w:hAnsi="Arial" w:cs="Arial" w:eastAsia="Arial"/>
          <w:sz w:val="26"/>
          <w:szCs w:val="26"/>
          <w:color w:val="5E5E60"/>
          <w:spacing w:val="0"/>
          <w:w w:val="52"/>
          <w:b/>
          <w:bCs/>
        </w:rPr>
        <w:t>ı</w:t>
      </w:r>
      <w:r>
        <w:rPr>
          <w:rFonts w:ascii="Arial" w:hAnsi="Arial" w:cs="Arial" w:eastAsia="Arial"/>
          <w:sz w:val="26"/>
          <w:szCs w:val="26"/>
          <w:color w:val="5E5E60"/>
          <w:spacing w:val="-37"/>
          <w:w w:val="52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5E5E60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6"/>
          <w:szCs w:val="26"/>
          <w:color w:val="5E5E60"/>
          <w:spacing w:val="0"/>
          <w:w w:val="100"/>
          <w:b/>
          <w:bCs/>
        </w:rPr>
      </w:r>
      <w:r>
        <w:rPr>
          <w:rFonts w:ascii="Arial" w:hAnsi="Arial" w:cs="Arial" w:eastAsia="Arial"/>
          <w:sz w:val="42"/>
          <w:szCs w:val="42"/>
          <w:color w:val="9A9C9E"/>
          <w:spacing w:val="0"/>
          <w:w w:val="52"/>
        </w:rPr>
        <w:t>ı</w:t>
      </w:r>
      <w:r>
        <w:rPr>
          <w:rFonts w:ascii="Arial" w:hAnsi="Arial" w:cs="Arial" w:eastAsia="Arial"/>
          <w:sz w:val="42"/>
          <w:szCs w:val="42"/>
          <w:color w:val="9A9C9E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9A9C9E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9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9"/>
        </w:rPr>
        <w:t>21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5"/>
          <w:w w:val="99"/>
          <w:position w:val="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3"/>
          <w:position w:val="9"/>
        </w:rPr>
        <w:t>13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left="209" w:right="-20"/>
        <w:jc w:val="left"/>
        <w:tabs>
          <w:tab w:pos="2240" w:val="left"/>
          <w:tab w:pos="6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7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Şeyin:</w:t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Sahibi: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  <w:position w:val="0"/>
        </w:rPr>
        <w:t>ıKiraeı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0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E60"/>
          <w:spacing w:val="0"/>
          <w:w w:val="109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left="226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3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7"/>
          <w:w w:val="13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8"/>
        </w:rPr>
        <w:t>Hi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9"/>
          <w:w w:val="8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7"/>
        </w:rPr>
        <w:t>sc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8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KARAASLAN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40" w:lineRule="auto"/>
        <w:ind w:left="2254" w:right="-20"/>
        <w:jc w:val="left"/>
        <w:tabs>
          <w:tab w:pos="4820" w:val="left"/>
          <w:tab w:pos="7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9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:00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2"/>
        </w:rPr>
        <w:t>!Varı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23"/>
        </w:rPr>
        <w:t>2ı:ıo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9" w:lineRule="exact"/>
        <w:ind w:left="199" w:right="-20"/>
        <w:jc w:val="left"/>
        <w:tabs>
          <w:tab w:pos="2240" w:val="left"/>
          <w:tab w:pos="4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2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PS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339</w:t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7"/>
          <w:position w:val="-1"/>
        </w:rPr>
        <w:t>Elek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"/>
          <w:w w:val="97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1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7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1" w:lineRule="exact"/>
        <w:ind w:left="209" w:right="-20"/>
        <w:jc w:val="left"/>
        <w:tabs>
          <w:tab w:pos="4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4799" w:right="167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2"/>
        </w:rPr>
        <w:t>Enuüy_e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7"/>
          <w:w w:val="92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2"/>
        </w:rPr>
        <w:t>-Jandarma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3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2"/>
          <w:w w:val="13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emniyet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5"/>
        </w:rPr>
        <w:t>ek:i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6"/>
          <w:w w:val="86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9"/>
          <w:w w:val="5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B8B8BA"/>
          <w:spacing w:val="4"/>
          <w:w w:val="4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3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7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9"/>
          <w:w w:val="9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9"/>
        </w:rPr>
        <w:t>deydi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left="2273" w:right="-20"/>
        <w:jc w:val="left"/>
        <w:tabs>
          <w:tab w:pos="4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Doğalg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E5E60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5E5E6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40" w:lineRule="auto"/>
        <w:ind w:left="2254" w:right="-20"/>
        <w:jc w:val="left"/>
        <w:tabs>
          <w:tab w:pos="4820" w:val="left"/>
          <w:tab w:pos="7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308" w:lineRule="exact"/>
        <w:ind w:left="199" w:right="-20"/>
        <w:jc w:val="left"/>
        <w:tabs>
          <w:tab w:pos="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6"/>
        </w:rPr>
        <w:t>Ya.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42"/>
          <w:position w:val="-6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42"/>
          <w:position w:val="-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7"/>
          <w:w w:val="142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6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6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6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6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6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left="226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  <w:position w:val="1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227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3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0" w:after="0" w:line="226" w:lineRule="exact"/>
        <w:ind w:left="209" w:right="231" w:firstLine="-10"/>
        <w:jc w:val="left"/>
        <w:tabs>
          <w:tab w:pos="2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kenarında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çöplcri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alcvli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1"/>
          <w:position w:val="0"/>
        </w:rPr>
        <w:t>duma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6"/>
          <w:w w:val="101"/>
          <w:position w:val="0"/>
        </w:rPr>
        <w:t>n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1"/>
          <w:position w:val="0"/>
        </w:rPr>
        <w:t>l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1"/>
          <w:position w:val="0"/>
        </w:rPr>
        <w:t>ı</w:t>
      </w:r>
      <w:r>
        <w:rPr>
          <w:rFonts w:ascii="Arial" w:hAnsi="Arial" w:cs="Arial" w:eastAsia="Arial"/>
          <w:sz w:val="20"/>
          <w:szCs w:val="20"/>
          <w:color w:val="282828"/>
          <w:spacing w:val="-7"/>
          <w:w w:val="10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7" w:after="0" w:line="207" w:lineRule="exact"/>
        <w:ind w:left="685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Söndürmede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  <w:position w:val="-2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5"/>
          <w:w w:val="96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74" w:lineRule="exact"/>
        <w:ind w:left="199" w:right="-20"/>
        <w:jc w:val="left"/>
        <w:tabs>
          <w:tab w:pos="2240" w:val="left"/>
          <w:tab w:pos="5540" w:val="left"/>
          <w:tab w:pos="6740" w:val="left"/>
          <w:tab w:pos="7120" w:val="left"/>
          <w:tab w:pos="8320" w:val="left"/>
          <w:tab w:pos="9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Söndürıne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söndünne;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Sum3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282828"/>
          <w:spacing w:val="0"/>
          <w:w w:val="31"/>
          <w:position w:val="-3"/>
        </w:rPr>
        <w:t>ı</w:t>
      </w:r>
      <w:r>
        <w:rPr>
          <w:rFonts w:ascii="Arial" w:hAnsi="Arial" w:cs="Arial" w:eastAsia="Arial"/>
          <w:sz w:val="34"/>
          <w:szCs w:val="34"/>
          <w:color w:val="282828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4"/>
          <w:szCs w:val="34"/>
          <w:color w:val="28282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Köpük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4B4B4B"/>
          <w:spacing w:val="0"/>
          <w:w w:val="63"/>
          <w:position w:val="-3"/>
        </w:rPr>
        <w:t>ı</w:t>
      </w:r>
      <w:r>
        <w:rPr>
          <w:rFonts w:ascii="Arial" w:hAnsi="Arial" w:cs="Arial" w:eastAsia="Arial"/>
          <w:sz w:val="34"/>
          <w:szCs w:val="34"/>
          <w:color w:val="4B4B4B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4"/>
          <w:szCs w:val="34"/>
          <w:color w:val="4B4B4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8"/>
          <w:position w:val="0"/>
        </w:rPr>
        <w:t>K.K.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5"/>
          <w:w w:val="97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33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83" w:lineRule="exact"/>
        <w:ind w:left="5671" w:right="-20"/>
        <w:jc w:val="left"/>
        <w:tabs>
          <w:tab w:pos="6740" w:val="left"/>
          <w:tab w:pos="832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5"/>
        </w:rPr>
        <w:t>0,2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5"/>
        </w:rPr>
      </w:r>
      <w:r>
        <w:rPr>
          <w:rFonts w:ascii="Arial" w:hAnsi="Arial" w:cs="Arial" w:eastAsia="Arial"/>
          <w:sz w:val="34"/>
          <w:szCs w:val="34"/>
          <w:color w:val="282828"/>
          <w:spacing w:val="0"/>
          <w:w w:val="63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28282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282828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4B4B4B"/>
          <w:spacing w:val="0"/>
          <w:w w:val="63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49" w:lineRule="exact"/>
        <w:ind w:left="256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sonrası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çöple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tamame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görmüşlil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00" w:bottom="280" w:left="60" w:right="100"/>
        </w:sectPr>
      </w:pPr>
      <w:rPr/>
    </w:p>
    <w:p>
      <w:pPr>
        <w:spacing w:before="0" w:after="0" w:line="204" w:lineRule="exact"/>
        <w:ind w:left="19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Söndürmc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left="20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0" w:right="100"/>
          <w:cols w:num="2" w:equalWidth="0">
            <w:col w:w="1921" w:space="635"/>
            <w:col w:w="9204"/>
          </w:cols>
        </w:sectPr>
      </w:pPr>
      <w:rPr/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34" w:after="0" w:line="240" w:lineRule="auto"/>
        <w:ind w:left="231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26" w:lineRule="exact"/>
        <w:ind w:left="2254" w:right="60" w:firstLine="-2054"/>
        <w:jc w:val="left"/>
        <w:tabs>
          <w:tab w:pos="22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7"/>
        </w:rPr>
        <w:t>araştı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rma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soruşturmacia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9"/>
        </w:rPr>
        <w:t>hıdıre11ez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7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bırakılması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sonucunda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kanaa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9"/>
        </w:rPr>
        <w:t>varılmıştı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6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80" w:right="3815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514.559998pt;margin-top:-.024072pt;width:70.080001pt;height:.1pt;mso-position-horizontal-relative:page;mso-position-vertical-relative:paragraph;z-index:-16816" coordorigin="10291,0" coordsize="1402,2">
            <v:shape style="position:absolute;left:10291;top:0;width:1402;height:2" coordorigin="10291,0" coordsize="1402,0" path="m10291,0l11693,0e" filled="f" stroked="t" strokeweight=".96pt" strokecolor="#4B4B4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ISigortalı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5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                  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0"/>
          <w:w w:val="109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5"/>
        </w:rPr>
        <w:t>ir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0"/>
        </w:rPr>
        <w:t>et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4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7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4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1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                                                                             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Bedeli: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7" w:lineRule="auto"/>
        <w:ind w:left="180" w:right="10005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1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rrc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lim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</w:rPr>
        <w:t>Edildi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1" w:lineRule="exact"/>
        <w:ind w:left="117" w:right="3353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9.6413pt;margin-top:5.754845pt;width:.1pt;height:10.096436pt;mso-position-horizontal-relative:page;mso-position-vertical-relative:paragraph;z-index:-16811" coordorigin="393,115" coordsize="2,202">
            <v:shape style="position:absolute;left:393;top:115;width:2;height:202" coordorigin="393,115" coordsize="0,202" path="m393,317l393,115e" filled="f" stroked="t" strokeweight="2.4976pt" strokecolor="#EBEB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5"/>
          <w:szCs w:val="15"/>
          <w:color w:val="5E5E60"/>
          <w:spacing w:val="-116"/>
          <w:w w:val="192"/>
          <w:position w:val="-7"/>
        </w:rPr>
        <w:t>F</w:t>
      </w:r>
      <w:r>
        <w:rPr>
          <w:rFonts w:ascii="Arial" w:hAnsi="Arial" w:cs="Arial" w:eastAsia="Arial"/>
          <w:sz w:val="30"/>
          <w:szCs w:val="30"/>
          <w:color w:val="4B4B4B"/>
          <w:spacing w:val="-15"/>
          <w:w w:val="66"/>
          <w:position w:val="-1"/>
        </w:rPr>
        <w:t>l</w:t>
      </w:r>
      <w:r>
        <w:rPr>
          <w:rFonts w:ascii="Arial" w:hAnsi="Arial" w:cs="Arial" w:eastAsia="Arial"/>
          <w:sz w:val="30"/>
          <w:szCs w:val="30"/>
          <w:color w:val="4B4B4B"/>
          <w:spacing w:val="-60"/>
          <w:w w:val="65"/>
          <w:position w:val="-1"/>
        </w:rPr>
        <w:t>E</w:t>
      </w:r>
      <w:r>
        <w:rPr>
          <w:rFonts w:ascii="Times New Roman" w:hAnsi="Times New Roman" w:cs="Times New Roman" w:eastAsia="Times New Roman"/>
          <w:sz w:val="15"/>
          <w:szCs w:val="15"/>
          <w:color w:val="B8B8BA"/>
          <w:spacing w:val="-3"/>
          <w:w w:val="47"/>
          <w:position w:val="-7"/>
        </w:rPr>
        <w:t>C</w:t>
      </w:r>
      <w:r>
        <w:rPr>
          <w:rFonts w:ascii="Arial" w:hAnsi="Arial" w:cs="Arial" w:eastAsia="Arial"/>
          <w:sz w:val="30"/>
          <w:szCs w:val="30"/>
          <w:color w:val="9A9C9E"/>
          <w:spacing w:val="0"/>
          <w:w w:val="80"/>
          <w:position w:val="-1"/>
        </w:rPr>
        <w:t>·</w:t>
      </w:r>
      <w:r>
        <w:rPr>
          <w:rFonts w:ascii="Arial" w:hAnsi="Arial" w:cs="Arial" w:eastAsia="Arial"/>
          <w:sz w:val="30"/>
          <w:szCs w:val="30"/>
          <w:color w:val="9A9C9E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30"/>
          <w:szCs w:val="30"/>
          <w:color w:val="9A9C9E"/>
          <w:spacing w:val="-12"/>
          <w:w w:val="100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858587"/>
          <w:spacing w:val="-10"/>
          <w:w w:val="272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Tarih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E6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E5E6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05.05.20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                                                                   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9"/>
          <w:position w:val="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6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:26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both"/>
        <w:spacing w:after="0"/>
        <w:sectPr>
          <w:type w:val="continuous"/>
          <w:pgSz w:w="11920" w:h="16840"/>
          <w:pgMar w:top="620" w:bottom="280" w:left="60" w:right="100"/>
        </w:sectPr>
      </w:pPr>
      <w:rPr/>
    </w:p>
    <w:p>
      <w:pPr>
        <w:spacing w:before="1" w:after="0" w:line="240" w:lineRule="auto"/>
        <w:ind w:left="29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Yııısa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exact"/>
        <w:ind w:right="-76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IDE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iP: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Çcşme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82828"/>
          <w:spacing w:val="0"/>
          <w:w w:val="82"/>
        </w:rPr>
        <w:t>itf.</w:t>
      </w:r>
      <w:r>
        <w:rPr>
          <w:rFonts w:ascii="Times New Roman" w:hAnsi="Times New Roman" w:cs="Times New Roman" w:eastAsia="Times New Roman"/>
          <w:sz w:val="24"/>
          <w:szCs w:val="24"/>
          <w:color w:val="282828"/>
          <w:spacing w:val="8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Grb.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5"/>
        </w:rPr>
        <w:t>l.Posta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B4B4B"/>
          <w:w w:val="96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w w:val="96"/>
          <w:u w:val="single" w:color="1C1C1C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w w:val="96"/>
          <w:u w:val="single" w:color="1C1C1C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w w:val="96"/>
          <w:u w:val="single" w:color="1C1C1C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w w:val="96"/>
          <w:u w:val="single" w:color="1C1C1C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0"/>
          <w:w w:val="100"/>
          <w:u w:val="single" w:color="1C1C1C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0"/>
          <w:w w:val="100"/>
          <w:u w:val="single" w:color="1C1C1C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0"/>
          <w:w w:val="100"/>
          <w:u w:val="single" w:color="1C1C1C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  <w:u w:val="single" w:color="1C1C1C"/>
        </w:rPr>
        <w:t>AYLA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  <w:u w:val="single" w:color="1C1C1C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7"/>
          <w:u w:val="single" w:color="1C1C1C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7"/>
          <w:u w:val="single" w:color="1C1C1C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5"/>
          <w:w w:val="100"/>
          <w:u w:val="single" w:color="1C1C1C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5"/>
          <w:w w:val="100"/>
          <w:u w:val="single" w:color="1C1C1C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u w:val="single" w:color="1C1C1C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0" w:right="100"/>
          <w:cols w:num="5" w:equalWidth="0">
            <w:col w:w="754" w:space="367"/>
            <w:col w:w="285" w:space="223"/>
            <w:col w:w="490" w:space="134"/>
            <w:col w:w="3122" w:space="3464"/>
            <w:col w:w="2921"/>
          </w:cols>
        </w:sectPr>
      </w:pPr>
      <w:rPr/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9" w:after="0" w:line="208" w:lineRule="exact"/>
        <w:ind w:left="2407" w:right="-20"/>
        <w:jc w:val="left"/>
        <w:tabs>
          <w:tab w:pos="4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Amiri:</w:t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14" w:lineRule="exact"/>
        <w:ind w:left="5167" w:right="-20"/>
        <w:jc w:val="left"/>
        <w:tabs>
          <w:tab w:pos="900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pict>
          <v:group style="position:absolute;margin-left:311.52002pt;margin-top:15.280524pt;width:.1pt;height:8.16pt;mso-position-horizontal-relative:page;mso-position-vertical-relative:paragraph;z-index:-16815" coordorigin="6230,306" coordsize="2,163">
            <v:shape style="position:absolute;left:6230;top:306;width:2;height:163" coordorigin="6230,306" coordsize="0,163" path="m6230,469l6230,306e" filled="f" stroked="t" strokeweight=".96pt" strokecolor="#4B4B9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4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4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4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36"/>
          <w:szCs w:val="36"/>
          <w:color w:val="282828"/>
          <w:spacing w:val="0"/>
          <w:w w:val="51"/>
          <w:b/>
          <w:bCs/>
          <w:position w:val="-2"/>
        </w:rPr>
        <w:t>n</w:t>
      </w:r>
      <w:r>
        <w:rPr>
          <w:rFonts w:ascii="Times New Roman" w:hAnsi="Times New Roman" w:cs="Times New Roman" w:eastAsia="Times New Roman"/>
          <w:sz w:val="36"/>
          <w:szCs w:val="36"/>
          <w:color w:val="282828"/>
          <w:spacing w:val="10"/>
          <w:w w:val="51"/>
          <w:b/>
          <w:bCs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282828"/>
          <w:spacing w:val="0"/>
          <w:w w:val="72"/>
          <w:b/>
          <w:bCs/>
          <w:position w:val="-2"/>
        </w:rPr>
        <w:t>9</w:t>
      </w:r>
      <w:r>
        <w:rPr>
          <w:rFonts w:ascii="Arial" w:hAnsi="Arial" w:cs="Arial" w:eastAsia="Arial"/>
          <w:sz w:val="28"/>
          <w:szCs w:val="28"/>
          <w:color w:val="282828"/>
          <w:spacing w:val="24"/>
          <w:w w:val="72"/>
          <w:b/>
          <w:bCs/>
          <w:position w:val="-2"/>
        </w:rPr>
        <w:t> </w:t>
      </w:r>
      <w:r>
        <w:rPr>
          <w:rFonts w:ascii="Arial" w:hAnsi="Arial" w:cs="Arial" w:eastAsia="Arial"/>
          <w:sz w:val="24"/>
          <w:szCs w:val="24"/>
          <w:color w:val="282828"/>
          <w:spacing w:val="0"/>
          <w:w w:val="51"/>
          <w:b/>
          <w:bCs/>
          <w:position w:val="-2"/>
        </w:rPr>
        <w:t>MaYIS</w:t>
      </w:r>
      <w:r>
        <w:rPr>
          <w:rFonts w:ascii="Arial" w:hAnsi="Arial" w:cs="Arial" w:eastAsia="Arial"/>
          <w:sz w:val="24"/>
          <w:szCs w:val="24"/>
          <w:color w:val="282828"/>
          <w:spacing w:val="29"/>
          <w:w w:val="51"/>
          <w:b/>
          <w:bCs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282828"/>
          <w:spacing w:val="0"/>
          <w:w w:val="57"/>
          <w:b/>
          <w:bCs/>
          <w:position w:val="-2"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right="1798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1"/>
          <w:i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1"/>
          <w:i/>
          <w:position w:val="1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6"/>
          <w:w w:val="81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6"/>
          <w:position w:val="1"/>
        </w:rPr>
        <w:t>12017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60" w:right="100"/>
        </w:sectPr>
      </w:pPr>
      <w:rPr/>
    </w:p>
    <w:p>
      <w:pPr>
        <w:spacing w:before="0" w:after="0" w:line="399" w:lineRule="exact"/>
        <w:ind w:left="3636" w:right="-245"/>
        <w:jc w:val="left"/>
        <w:tabs>
          <w:tab w:pos="5020" w:val="left"/>
          <w:tab w:pos="6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37"/>
          <w:szCs w:val="137"/>
          <w:color w:val="3A3D82"/>
          <w:spacing w:val="0"/>
          <w:w w:val="100"/>
          <w:i/>
          <w:position w:val="-95"/>
        </w:rPr>
        <w:t>a</w:t>
      </w:r>
      <w:r>
        <w:rPr>
          <w:rFonts w:ascii="Arial" w:hAnsi="Arial" w:cs="Arial" w:eastAsia="Arial"/>
          <w:sz w:val="137"/>
          <w:szCs w:val="137"/>
          <w:color w:val="3A3D82"/>
          <w:spacing w:val="0"/>
          <w:w w:val="100"/>
          <w:i/>
          <w:position w:val="-95"/>
        </w:rPr>
        <w:tab/>
      </w:r>
      <w:r>
        <w:rPr>
          <w:rFonts w:ascii="Arial" w:hAnsi="Arial" w:cs="Arial" w:eastAsia="Arial"/>
          <w:sz w:val="137"/>
          <w:szCs w:val="137"/>
          <w:color w:val="3A3D82"/>
          <w:spacing w:val="0"/>
          <w:w w:val="100"/>
          <w:i/>
          <w:position w:val="-95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69"/>
        </w:rPr>
        <w:t>HUscy;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9"/>
          <w:w w:val="100"/>
          <w:position w:val="-69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69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69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69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69"/>
        </w:rPr>
        <w:t>ASLAN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82" w:lineRule="atLeast"/>
        <w:ind w:right="-20"/>
        <w:jc w:val="left"/>
        <w:rPr>
          <w:rFonts w:ascii="Times New Roman" w:hAnsi="Times New Roman" w:cs="Times New Roman" w:eastAsia="Times New Roman"/>
          <w:sz w:val="81"/>
          <w:szCs w:val="8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1.262512pt;margin-top:44.714474pt;width:7.447499pt;height:19.595804pt;mso-position-horizontal-relative:page;mso-position-vertical-relative:paragraph;z-index:-16819" type="#_x0000_t202" filled="f" stroked="f">
            <v:textbox inset="0,0,0,0">
              <w:txbxContent>
                <w:p>
                  <w:pPr>
                    <w:spacing w:before="0" w:after="0" w:line="245" w:lineRule="exact"/>
                    <w:ind w:left="36" w:right="-76"/>
                    <w:jc w:val="left"/>
                    <w:rPr>
                      <w:rFonts w:ascii="Times New Roman" w:hAnsi="Times New Roman" w:cs="Times New Roman" w:eastAsia="Times New Roman"/>
                      <w:sz w:val="24"/>
                      <w:szCs w:val="2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707070"/>
                      <w:spacing w:val="0"/>
                      <w:w w:val="63"/>
                    </w:rPr>
                    <w:t>,u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12.080017pt;margin-top:13.34005pt;width:129.120003pt;height:47.428514pt;mso-position-horizontal-relative:page;mso-position-vertical-relative:paragraph;z-index:-16814" coordorigin="8242,267" coordsize="2582,949">
            <v:group style="position:absolute;left:8256;top:387;width:624;height:2" coordorigin="8256,387" coordsize="624,2">
              <v:shape style="position:absolute;left:8256;top:387;width:624;height:2" coordorigin="8256,387" coordsize="624,0" path="m8256,387l8880,387e" filled="f" stroked="t" strokeweight="1.44pt" strokecolor="#48545B">
                <v:path arrowok="t"/>
              </v:shape>
            </v:group>
            <v:group style="position:absolute;left:8851;top:399;width:1939;height:2" coordorigin="8851,399" coordsize="1939,2">
              <v:shape style="position:absolute;left:8851;top:399;width:1939;height:2" coordorigin="8851,399" coordsize="1939,0" path="m8851,399l10790,399e" filled="f" stroked="t" strokeweight="3.36pt" strokecolor="#444F67">
                <v:path arrowok="t"/>
              </v:shape>
            </v:group>
            <v:group style="position:absolute;left:10324;top:290;width:2;height:902" coordorigin="10324,290" coordsize="2,902">
              <v:shape style="position:absolute;left:10324;top:290;width:2;height:902" coordorigin="10324,290" coordsize="0,902" path="m10324,1192l10324,290e" filled="f" stroked="t" strokeweight="2.3311pt" strokecolor="#EBEB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78.242523pt;margin-top:44.536152pt;width:5.275435pt;height:13.439062pt;mso-position-horizontal-relative:page;mso-position-vertical-relative:paragraph;z-index:-16810" coordorigin="9565,891" coordsize="106,269">
            <v:group style="position:absolute;left:9581;top:952;width:2;height:175" coordorigin="9581,952" coordsize="2,175">
              <v:shape style="position:absolute;left:9581;top:952;width:2;height:175" coordorigin="9581,952" coordsize="0,175" path="m9581,1127l9581,952e" filled="f" stroked="t" strokeweight="1.65844pt" strokecolor="#EBEBED">
                <v:path arrowok="t"/>
              </v:shape>
            </v:group>
            <v:group style="position:absolute;left:9650;top:911;width:2;height:229" coordorigin="9650,911" coordsize="2,229">
              <v:shape style="position:absolute;left:9650;top:911;width:2;height:229" coordorigin="9650,911" coordsize="0,229" path="m9650,1140l9650,911e" filled="f" stroked="t" strokeweight="1.996435pt" strokecolor="#EBEB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95.05426pt;margin-top:45.53437pt;width:.1pt;height:11.442627pt;mso-position-horizontal-relative:page;mso-position-vertical-relative:paragraph;z-index:-16809" coordorigin="9901,911" coordsize="2,229">
            <v:shape style="position:absolute;left:9901;top:911;width:2;height:229" coordorigin="9901,911" coordsize="0,229" path="m9901,1140l9901,911e" filled="f" stroked="t" strokeweight=".3125pt" strokecolor="#EBEB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44"/>
          <w:szCs w:val="44"/>
          <w:color w:val="444B6B"/>
          <w:spacing w:val="0"/>
          <w:w w:val="100"/>
        </w:rPr>
        <w:t>"'</w:t>
      </w:r>
      <w:r>
        <w:rPr>
          <w:rFonts w:ascii="Times New Roman" w:hAnsi="Times New Roman" w:cs="Times New Roman" w:eastAsia="Times New Roman"/>
          <w:sz w:val="44"/>
          <w:szCs w:val="44"/>
          <w:color w:val="444B6B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5E5E60"/>
          <w:spacing w:val="0"/>
          <w:w w:val="65"/>
          <w:i/>
        </w:rPr>
        <w:t>r,</w:t>
      </w:r>
      <w:r>
        <w:rPr>
          <w:rFonts w:ascii="Times New Roman" w:hAnsi="Times New Roman" w:cs="Times New Roman" w:eastAsia="Times New Roman"/>
          <w:sz w:val="44"/>
          <w:szCs w:val="44"/>
          <w:color w:val="5E5E60"/>
          <w:spacing w:val="0"/>
          <w:w w:val="65"/>
          <w:i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5E5E60"/>
          <w:spacing w:val="30"/>
          <w:w w:val="65"/>
          <w:i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9A9C9E"/>
          <w:spacing w:val="0"/>
          <w:w w:val="69"/>
        </w:rPr>
        <w:t>-</w:t>
      </w:r>
      <w:r>
        <w:rPr>
          <w:rFonts w:ascii="Times New Roman" w:hAnsi="Times New Roman" w:cs="Times New Roman" w:eastAsia="Times New Roman"/>
          <w:sz w:val="44"/>
          <w:szCs w:val="44"/>
          <w:color w:val="9A9C9E"/>
          <w:spacing w:val="-71"/>
          <w:w w:val="100"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9A9C9E"/>
          <w:spacing w:val="0"/>
          <w:w w:val="64"/>
        </w:rPr>
        <w:t>·</w:t>
      </w:r>
      <w:r>
        <w:rPr>
          <w:rFonts w:ascii="Times New Roman" w:hAnsi="Times New Roman" w:cs="Times New Roman" w:eastAsia="Times New Roman"/>
          <w:sz w:val="44"/>
          <w:szCs w:val="44"/>
          <w:color w:val="9A9C9E"/>
          <w:spacing w:val="9"/>
          <w:w w:val="64"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9A9C9E"/>
          <w:spacing w:val="0"/>
          <w:w w:val="46"/>
        </w:rPr>
        <w:t>.</w:t>
      </w:r>
      <w:r>
        <w:rPr>
          <w:rFonts w:ascii="Times New Roman" w:hAnsi="Times New Roman" w:cs="Times New Roman" w:eastAsia="Times New Roman"/>
          <w:sz w:val="44"/>
          <w:szCs w:val="44"/>
          <w:color w:val="9A9C9E"/>
          <w:spacing w:val="-35"/>
          <w:w w:val="46"/>
        </w:rPr>
        <w:t>•</w:t>
      </w:r>
      <w:r>
        <w:rPr>
          <w:rFonts w:ascii="Times New Roman" w:hAnsi="Times New Roman" w:cs="Times New Roman" w:eastAsia="Times New Roman"/>
          <w:sz w:val="81"/>
          <w:szCs w:val="81"/>
          <w:color w:val="646B85"/>
          <w:spacing w:val="-194"/>
          <w:w w:val="64"/>
        </w:rPr>
        <w:t>:</w:t>
      </w:r>
      <w:r>
        <w:rPr>
          <w:rFonts w:ascii="Times New Roman" w:hAnsi="Times New Roman" w:cs="Times New Roman" w:eastAsia="Times New Roman"/>
          <w:sz w:val="81"/>
          <w:szCs w:val="81"/>
          <w:color w:val="5E5E60"/>
          <w:spacing w:val="0"/>
          <w:w w:val="50"/>
        </w:rPr>
        <w:t>1Af</w:t>
      </w:r>
      <w:r>
        <w:rPr>
          <w:rFonts w:ascii="Times New Roman" w:hAnsi="Times New Roman" w:cs="Times New Roman" w:eastAsia="Times New Roman"/>
          <w:sz w:val="81"/>
          <w:szCs w:val="8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0" w:right="100"/>
          <w:cols w:num="2" w:equalWidth="0">
            <w:col w:w="6955" w:space="1942"/>
            <w:col w:w="2863"/>
          </w:cols>
        </w:sectPr>
      </w:pPr>
      <w:rPr/>
    </w:p>
    <w:p>
      <w:pPr>
        <w:spacing w:before="0" w:after="0" w:line="676" w:lineRule="atLeast"/>
        <w:ind w:right="1016"/>
        <w:jc w:val="right"/>
        <w:rPr>
          <w:rFonts w:ascii="Arial" w:hAnsi="Arial" w:cs="Arial" w:eastAsia="Arial"/>
          <w:sz w:val="33"/>
          <w:szCs w:val="33"/>
        </w:rPr>
      </w:pPr>
      <w:rPr/>
      <w:r>
        <w:rPr>
          <w:rFonts w:ascii="Arial" w:hAnsi="Arial" w:cs="Arial" w:eastAsia="Arial"/>
          <w:sz w:val="33"/>
          <w:szCs w:val="33"/>
          <w:color w:val="858587"/>
          <w:spacing w:val="-32"/>
          <w:w w:val="136"/>
        </w:rPr>
        <w:t>,</w:t>
      </w:r>
      <w:r>
        <w:rPr>
          <w:rFonts w:ascii="Arial" w:hAnsi="Arial" w:cs="Arial" w:eastAsia="Arial"/>
          <w:sz w:val="33"/>
          <w:szCs w:val="33"/>
          <w:color w:val="646B85"/>
          <w:spacing w:val="0"/>
          <w:w w:val="67"/>
        </w:rPr>
        <w:t>Vi'</w:t>
      </w:r>
      <w:r>
        <w:rPr>
          <w:rFonts w:ascii="Arial" w:hAnsi="Arial" w:cs="Arial" w:eastAsia="Arial"/>
          <w:sz w:val="33"/>
          <w:szCs w:val="33"/>
          <w:color w:val="646B85"/>
          <w:spacing w:val="22"/>
          <w:w w:val="100"/>
        </w:rPr>
        <w:t> </w:t>
      </w:r>
      <w:r>
        <w:rPr>
          <w:rFonts w:ascii="Arial" w:hAnsi="Arial" w:cs="Arial" w:eastAsia="Arial"/>
          <w:sz w:val="33"/>
          <w:szCs w:val="33"/>
          <w:color w:val="9A9C9E"/>
          <w:spacing w:val="0"/>
          <w:w w:val="139"/>
        </w:rPr>
        <w:t>.</w:t>
      </w:r>
      <w:r>
        <w:rPr>
          <w:rFonts w:ascii="Arial" w:hAnsi="Arial" w:cs="Arial" w:eastAsia="Arial"/>
          <w:sz w:val="33"/>
          <w:szCs w:val="33"/>
          <w:color w:val="9A9C9E"/>
          <w:spacing w:val="-54"/>
          <w:w w:val="139"/>
        </w:rPr>
        <w:t>,</w:t>
      </w:r>
      <w:r>
        <w:rPr>
          <w:rFonts w:ascii="Arial" w:hAnsi="Arial" w:cs="Arial" w:eastAsia="Arial"/>
          <w:sz w:val="33"/>
          <w:szCs w:val="33"/>
          <w:color w:val="858587"/>
          <w:spacing w:val="0"/>
          <w:w w:val="82"/>
        </w:rPr>
        <w:t>•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72" w:lineRule="exact"/>
        <w:ind w:left="5431" w:right="-140"/>
        <w:jc w:val="left"/>
        <w:tabs>
          <w:tab w:pos="8200" w:val="left"/>
        </w:tabs>
        <w:rPr>
          <w:rFonts w:ascii="Times New Roman" w:hAnsi="Times New Roman" w:cs="Times New Roman" w:eastAsia="Times New Roman"/>
          <w:sz w:val="67"/>
          <w:szCs w:val="6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1"/>
        </w:rPr>
        <w:t>ltfa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6"/>
          <w:w w:val="100"/>
          <w:position w:val="-21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2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2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4"/>
          <w:w w:val="100"/>
          <w:position w:val="-2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263"/>
          <w:position w:val="-2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-22"/>
          <w:w w:val="100"/>
          <w:position w:val="-2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9"/>
          <w:position w:val="-21"/>
        </w:rPr>
        <w:t>,.;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1"/>
        </w:rPr>
      </w:r>
      <w:r>
        <w:rPr>
          <w:rFonts w:ascii="Times New Roman" w:hAnsi="Times New Roman" w:cs="Times New Roman" w:eastAsia="Times New Roman"/>
          <w:sz w:val="67"/>
          <w:szCs w:val="67"/>
          <w:color w:val="3442A7"/>
          <w:spacing w:val="0"/>
          <w:w w:val="100"/>
          <w:position w:val="-40"/>
        </w:rPr>
        <w:t>-</w:t>
      </w:r>
      <w:r>
        <w:rPr>
          <w:rFonts w:ascii="Times New Roman" w:hAnsi="Times New Roman" w:cs="Times New Roman" w:eastAsia="Times New Roman"/>
          <w:sz w:val="67"/>
          <w:szCs w:val="67"/>
          <w:color w:val="3442A7"/>
          <w:spacing w:val="119"/>
          <w:w w:val="100"/>
          <w:position w:val="-40"/>
        </w:rPr>
        <w:t> </w:t>
      </w:r>
      <w:r>
        <w:rPr>
          <w:rFonts w:ascii="Times New Roman" w:hAnsi="Times New Roman" w:cs="Times New Roman" w:eastAsia="Times New Roman"/>
          <w:sz w:val="67"/>
          <w:szCs w:val="67"/>
          <w:color w:val="4B4B4B"/>
          <w:spacing w:val="0"/>
          <w:w w:val="57"/>
          <w:position w:val="-40"/>
        </w:rPr>
        <w:t>'ll.</w:t>
      </w:r>
      <w:r>
        <w:rPr>
          <w:rFonts w:ascii="Times New Roman" w:hAnsi="Times New Roman" w:cs="Times New Roman" w:eastAsia="Times New Roman"/>
          <w:sz w:val="67"/>
          <w:szCs w:val="67"/>
          <w:color w:val="4B4B4B"/>
          <w:spacing w:val="-70"/>
          <w:w w:val="100"/>
          <w:position w:val="-40"/>
        </w:rPr>
        <w:t> </w:t>
      </w:r>
      <w:r>
        <w:rPr>
          <w:rFonts w:ascii="Times New Roman" w:hAnsi="Times New Roman" w:cs="Times New Roman" w:eastAsia="Times New Roman"/>
          <w:sz w:val="67"/>
          <w:szCs w:val="67"/>
          <w:color w:val="4B4B4B"/>
          <w:spacing w:val="0"/>
          <w:w w:val="57"/>
          <w:position w:val="-40"/>
        </w:rPr>
        <w:t>a</w:t>
      </w:r>
      <w:r>
        <w:rPr>
          <w:rFonts w:ascii="Times New Roman" w:hAnsi="Times New Roman" w:cs="Times New Roman" w:eastAsia="Times New Roman"/>
          <w:sz w:val="67"/>
          <w:szCs w:val="67"/>
          <w:color w:val="4B4B4B"/>
          <w:spacing w:val="-114"/>
          <w:w w:val="58"/>
          <w:position w:val="-40"/>
        </w:rPr>
        <w:t>r</w:t>
      </w:r>
      <w:r>
        <w:rPr>
          <w:rFonts w:ascii="Times New Roman" w:hAnsi="Times New Roman" w:cs="Times New Roman" w:eastAsia="Times New Roman"/>
          <w:sz w:val="67"/>
          <w:szCs w:val="67"/>
          <w:color w:val="707070"/>
          <w:spacing w:val="-113"/>
          <w:w w:val="64"/>
          <w:position w:val="-40"/>
        </w:rPr>
        <w:t>J</w:t>
      </w:r>
      <w:r>
        <w:rPr>
          <w:rFonts w:ascii="Times New Roman" w:hAnsi="Times New Roman" w:cs="Times New Roman" w:eastAsia="Times New Roman"/>
          <w:sz w:val="67"/>
          <w:szCs w:val="67"/>
          <w:color w:val="4B4B4B"/>
          <w:spacing w:val="-47"/>
          <w:w w:val="58"/>
          <w:position w:val="-40"/>
        </w:rPr>
        <w:t>:</w:t>
      </w:r>
      <w:r>
        <w:rPr>
          <w:rFonts w:ascii="Times New Roman" w:hAnsi="Times New Roman" w:cs="Times New Roman" w:eastAsia="Times New Roman"/>
          <w:sz w:val="67"/>
          <w:szCs w:val="67"/>
          <w:color w:val="707070"/>
          <w:spacing w:val="0"/>
          <w:w w:val="63"/>
          <w:position w:val="-40"/>
        </w:rPr>
        <w:t>;</w:t>
      </w:r>
      <w:r>
        <w:rPr>
          <w:rFonts w:ascii="Times New Roman" w:hAnsi="Times New Roman" w:cs="Times New Roman" w:eastAsia="Times New Roman"/>
          <w:sz w:val="67"/>
          <w:szCs w:val="67"/>
          <w:color w:val="000000"/>
          <w:spacing w:val="0"/>
          <w:w w:val="100"/>
          <w:position w:val="0"/>
        </w:rPr>
      </w:r>
    </w:p>
    <w:p>
      <w:pPr>
        <w:spacing w:before="0" w:after="0" w:line="675" w:lineRule="atLeast"/>
        <w:ind w:right="-20"/>
        <w:jc w:val="righ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858587"/>
          <w:w w:val="55"/>
          <w:b/>
          <w:bCs/>
          <w:i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858587"/>
          <w:spacing w:val="-15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58587"/>
          <w:spacing w:val="0"/>
          <w:w w:val="54"/>
          <w:b/>
          <w:bCs/>
          <w:i/>
        </w:rPr>
        <w:t>:i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8" w:after="0" w:line="240" w:lineRule="auto"/>
        <w:ind w:left="82" w:right="152"/>
        <w:jc w:val="center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9A9C9E"/>
          <w:spacing w:val="0"/>
          <w:w w:val="79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0" w:after="0" w:line="234" w:lineRule="exact"/>
        <w:ind w:left="-70" w:right="48"/>
        <w:jc w:val="center"/>
        <w:rPr>
          <w:rFonts w:ascii="Times New Roman" w:hAnsi="Times New Roman" w:cs="Times New Roman" w:eastAsia="Times New Roman"/>
          <w:sz w:val="67"/>
          <w:szCs w:val="67"/>
        </w:rPr>
      </w:pPr>
      <w:rPr/>
      <w:r>
        <w:rPr>
          <w:rFonts w:ascii="Times New Roman" w:hAnsi="Times New Roman" w:cs="Times New Roman" w:eastAsia="Times New Roman"/>
          <w:sz w:val="67"/>
          <w:szCs w:val="67"/>
          <w:color w:val="4B4B4B"/>
          <w:w w:val="59"/>
          <w:position w:val="-40"/>
        </w:rPr>
        <w:t>"</w:t>
      </w:r>
      <w:r>
        <w:rPr>
          <w:rFonts w:ascii="Times New Roman" w:hAnsi="Times New Roman" w:cs="Times New Roman" w:eastAsia="Times New Roman"/>
          <w:sz w:val="67"/>
          <w:szCs w:val="67"/>
          <w:color w:val="B8B8BA"/>
          <w:w w:val="20"/>
          <w:position w:val="-40"/>
        </w:rPr>
        <w:t>-</w:t>
      </w:r>
      <w:r>
        <w:rPr>
          <w:rFonts w:ascii="Times New Roman" w:hAnsi="Times New Roman" w:cs="Times New Roman" w:eastAsia="Times New Roman"/>
          <w:sz w:val="67"/>
          <w:szCs w:val="67"/>
          <w:color w:val="000000"/>
          <w:w w:val="100"/>
          <w:position w:val="0"/>
        </w:rPr>
      </w:r>
    </w:p>
    <w:p>
      <w:pPr>
        <w:spacing w:before="0" w:after="0" w:line="676" w:lineRule="atLeast"/>
        <w:ind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33"/>
          <w:szCs w:val="33"/>
          <w:color w:val="4B4B4B"/>
          <w:spacing w:val="0"/>
          <w:w w:val="86"/>
        </w:rPr>
        <w:t>.</w:t>
      </w:r>
      <w:r>
        <w:rPr>
          <w:rFonts w:ascii="Arial" w:hAnsi="Arial" w:cs="Arial" w:eastAsia="Arial"/>
          <w:sz w:val="33"/>
          <w:szCs w:val="33"/>
          <w:color w:val="4B4B4B"/>
          <w:spacing w:val="-14"/>
          <w:w w:val="86"/>
        </w:rPr>
        <w:t> </w:t>
      </w:r>
      <w:r>
        <w:rPr>
          <w:rFonts w:ascii="Arial" w:hAnsi="Arial" w:cs="Arial" w:eastAsia="Arial"/>
          <w:sz w:val="33"/>
          <w:szCs w:val="33"/>
          <w:color w:val="A7BF99"/>
          <w:spacing w:val="0"/>
          <w:w w:val="57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9A9C9E"/>
          <w:spacing w:val="0"/>
          <w:w w:val="75"/>
          <w:position w:val="-4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0" w:right="100"/>
          <w:cols w:num="3" w:equalWidth="0">
            <w:col w:w="9711" w:space="112"/>
            <w:col w:w="345" w:space="103"/>
            <w:col w:w="1489"/>
          </w:cols>
        </w:sectPr>
      </w:pPr>
      <w:rPr/>
    </w:p>
    <w:p>
      <w:pPr>
        <w:spacing w:before="0" w:after="0" w:line="241" w:lineRule="atLeast"/>
        <w:ind w:right="-20"/>
        <w:jc w:val="right"/>
        <w:rPr>
          <w:rFonts w:ascii="Arial" w:hAnsi="Arial" w:cs="Arial" w:eastAsia="Arial"/>
          <w:sz w:val="90"/>
          <w:szCs w:val="90"/>
        </w:rPr>
      </w:pPr>
      <w:rPr/>
      <w:r>
        <w:rPr/>
        <w:pict>
          <v:group style="position:absolute;margin-left:185.279999pt;margin-top:29.489468pt;width:.1pt;height:2.64pt;mso-position-horizontal-relative:page;mso-position-vertical-relative:paragraph;z-index:-16813" coordorigin="3706,590" coordsize="2,53">
            <v:shape style="position:absolute;left:3706;top:590;width:2;height:53" coordorigin="3706,590" coordsize="0,53" path="m3706,643l3706,590e" filled="f" stroked="t" strokeweight=".48pt" strokecolor="#7467D4">
              <v:path arrowok="t"/>
            </v:shape>
          </v:group>
          <w10:wrap type="none"/>
        </w:pict>
      </w:r>
      <w:r>
        <w:rPr/>
        <w:pict>
          <v:group style="position:absolute;margin-left:524.971008pt;margin-top:31.145666pt;width:9.15624pt;height:16.682631pt;mso-position-horizontal-relative:page;mso-position-vertical-relative:paragraph;z-index:-16807" coordorigin="10499,623" coordsize="183,334">
            <v:group style="position:absolute;left:10508;top:648;width:91;height:161" coordorigin="10508,648" coordsize="91,161">
              <v:shape style="position:absolute;left:10508;top:648;width:91;height:161" coordorigin="10508,648" coordsize="91,161" path="m10508,648l10599,648,10599,809,10508,809,10508,648e" filled="t" fillcolor="#EBEBED" stroked="f">
                <v:path arrowok="t"/>
                <v:fill/>
              </v:shape>
            </v:group>
            <v:group style="position:absolute;left:10534;top:657;width:2;height:246" coordorigin="10534,657" coordsize="2,246">
              <v:shape style="position:absolute;left:10534;top:657;width:2;height:246" coordorigin="10534,657" coordsize="0,246" path="m10534,903l10534,657e" filled="f" stroked="t" strokeweight="3.41569pt" strokecolor="#EBEBED">
                <v:path arrowok="t"/>
              </v:shape>
            </v:group>
            <v:group style="position:absolute;left:10582;top:847;width:100;height:109" coordorigin="10582,847" coordsize="100,109">
              <v:shape style="position:absolute;left:10582;top:847;width:100;height:109" coordorigin="10582,847" coordsize="100,109" path="m10582,847l10683,847,10683,957,10582,957,10582,847e" filled="t" fillcolor="#EBEBED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90"/>
          <w:szCs w:val="90"/>
          <w:color w:val="3A3D82"/>
          <w:spacing w:val="0"/>
          <w:w w:val="52"/>
          <w:i/>
        </w:rPr>
        <w:t>W;;;2</w:t>
      </w:r>
      <w:r>
        <w:rPr>
          <w:rFonts w:ascii="Arial" w:hAnsi="Arial" w:cs="Arial" w:eastAsia="Arial"/>
          <w:sz w:val="90"/>
          <w:szCs w:val="90"/>
          <w:color w:val="000000"/>
          <w:spacing w:val="0"/>
          <w:w w:val="10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491" w:lineRule="atLeast"/>
        <w:ind w:right="-20"/>
        <w:jc w:val="left"/>
        <w:tabs>
          <w:tab w:pos="280" w:val="left"/>
          <w:tab w:pos="96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pict>
          <v:group style="position:absolute;margin-left:452.67041pt;margin-top:7.871524pt;width:.1pt;height:10.769532pt;mso-position-horizontal-relative:page;mso-position-vertical-relative:paragraph;z-index:-16806" coordorigin="9053,157" coordsize="2,215">
            <v:shape style="position:absolute;left:9053;top:157;width:2;height:215" coordorigin="9053,157" coordsize="0,215" path="m9053,373l9053,157e" filled="f" stroked="t" strokeweight="2.7208pt" strokecolor="#EBEBED">
              <v:path arrowok="t"/>
            </v:shape>
          </v:group>
          <w10:wrap type="none"/>
        </w:pict>
      </w:r>
      <w:r>
        <w:rPr/>
        <w:pict>
          <v:group style="position:absolute;margin-left:490.427704pt;margin-top:9.589952pt;width:.1pt;height:6.13916pt;mso-position-horizontal-relative:page;mso-position-vertical-relative:paragraph;z-index:-16805" coordorigin="9809,192" coordsize="2,123">
            <v:shape style="position:absolute;left:9809;top:192;width:2;height:123" coordorigin="9809,192" coordsize="0,123" path="m9809,315l9809,192e" filled="f" stroked="t" strokeweight="2.094400pt" strokecolor="#EBEBED">
              <v:path arrowok="t"/>
            </v:shape>
          </v:group>
          <w10:wrap type="none"/>
        </w:pict>
      </w:r>
      <w:r>
        <w:rPr/>
        <w:pict>
          <v:group style="position:absolute;margin-left:469.402496pt;margin-top:14.550401pt;width:.1pt;height:7.503418pt;mso-position-horizontal-relative:page;mso-position-vertical-relative:paragraph;z-index:-16804" coordorigin="9388,291" coordsize="2,150">
            <v:shape style="position:absolute;left:9388;top:291;width:2;height:150" coordorigin="9388,291" coordsize="0,150" path="m9388,441l9388,291e" filled="f" stroked="t" strokeweight="3.488pt" strokecolor="#EBEB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2.160004pt;margin-top:3.390941pt;width:65.452323pt;height:54pt;mso-position-horizontal-relative:page;mso-position-vertical-relative:paragraph;z-index:-16800" type="#_x0000_t202" filled="f" stroked="f">
            <v:textbox inset="0,0,0,0">
              <w:txbxContent>
                <w:p>
                  <w:pPr>
                    <w:spacing w:before="0" w:after="0" w:line="1080" w:lineRule="exact"/>
                    <w:ind w:right="-202"/>
                    <w:jc w:val="left"/>
                    <w:rPr>
                      <w:rFonts w:ascii="Arial" w:hAnsi="Arial" w:cs="Arial" w:eastAsia="Arial"/>
                      <w:sz w:val="108"/>
                      <w:szCs w:val="108"/>
                    </w:rPr>
                  </w:pPr>
                  <w:rPr/>
                  <w:r>
                    <w:rPr>
                      <w:rFonts w:ascii="Arial" w:hAnsi="Arial" w:cs="Arial" w:eastAsia="Arial"/>
                      <w:sz w:val="108"/>
                      <w:szCs w:val="108"/>
                      <w:color w:val="3A3D82"/>
                      <w:spacing w:val="0"/>
                      <w:w w:val="218"/>
                      <w:i/>
                      <w:position w:val="-1"/>
                    </w:rPr>
                    <w:t>p</w:t>
                  </w:r>
                  <w:r>
                    <w:rPr>
                      <w:rFonts w:ascii="Arial" w:hAnsi="Arial" w:cs="Arial" w:eastAsia="Arial"/>
                      <w:sz w:val="108"/>
                      <w:szCs w:val="10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858587"/>
          <w:spacing w:val="0"/>
          <w:w w:val="100"/>
          <w:position w:val="-7"/>
        </w:rPr>
        <w:t>,;</w:t>
      </w:r>
      <w:r>
        <w:rPr>
          <w:rFonts w:ascii="Times New Roman" w:hAnsi="Times New Roman" w:cs="Times New Roman" w:eastAsia="Times New Roman"/>
          <w:sz w:val="17"/>
          <w:szCs w:val="17"/>
          <w:color w:val="858587"/>
          <w:spacing w:val="-4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58587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858587"/>
          <w:spacing w:val="0"/>
          <w:w w:val="100"/>
          <w:position w:val="-7"/>
        </w:rPr>
      </w:r>
      <w:r>
        <w:rPr>
          <w:rFonts w:ascii="Arial" w:hAnsi="Arial" w:cs="Arial" w:eastAsia="Arial"/>
          <w:sz w:val="6"/>
          <w:szCs w:val="6"/>
          <w:color w:val="707070"/>
          <w:spacing w:val="4"/>
          <w:w w:val="204"/>
          <w:position w:val="0"/>
        </w:rPr>
        <w:t>·</w:t>
      </w:r>
      <w:r>
        <w:rPr>
          <w:rFonts w:ascii="Arial" w:hAnsi="Arial" w:cs="Arial" w:eastAsia="Arial"/>
          <w:sz w:val="6"/>
          <w:szCs w:val="6"/>
          <w:color w:val="B8B8BA"/>
          <w:spacing w:val="4"/>
          <w:w w:val="204"/>
          <w:position w:val="0"/>
        </w:rPr>
      </w:r>
      <w:r>
        <w:rPr>
          <w:rFonts w:ascii="Arial" w:hAnsi="Arial" w:cs="Arial" w:eastAsia="Arial"/>
          <w:sz w:val="6"/>
          <w:szCs w:val="6"/>
          <w:color w:val="B8B8BA"/>
          <w:spacing w:val="0"/>
          <w:w w:val="204"/>
          <w:emboss/>
          <w:position w:val="0"/>
        </w:rPr>
        <w:t>·</w:t>
      </w:r>
      <w:r>
        <w:rPr>
          <w:rFonts w:ascii="Arial" w:hAnsi="Arial" w:cs="Arial" w:eastAsia="Arial"/>
          <w:sz w:val="6"/>
          <w:szCs w:val="6"/>
          <w:color w:val="B8B8BA"/>
          <w:spacing w:val="0"/>
          <w:w w:val="204"/>
          <w:emboss/>
          <w:position w:val="0"/>
        </w:rPr>
      </w:r>
      <w:r>
        <w:rPr>
          <w:rFonts w:ascii="Arial" w:hAnsi="Arial" w:cs="Arial" w:eastAsia="Arial"/>
          <w:sz w:val="6"/>
          <w:szCs w:val="6"/>
          <w:color w:val="B8B8BA"/>
          <w:spacing w:val="0"/>
          <w:w w:val="204"/>
          <w:position w:val="0"/>
        </w:rPr>
      </w:r>
      <w:r>
        <w:rPr>
          <w:rFonts w:ascii="Arial" w:hAnsi="Arial" w:cs="Arial" w:eastAsia="Arial"/>
          <w:sz w:val="6"/>
          <w:szCs w:val="6"/>
          <w:color w:val="B8B8BA"/>
          <w:spacing w:val="0"/>
          <w:w w:val="204"/>
          <w:position w:val="0"/>
        </w:rPr>
        <w:t>·'</w:t>
      </w:r>
      <w:r>
        <w:rPr>
          <w:rFonts w:ascii="Arial" w:hAnsi="Arial" w:cs="Arial" w:eastAsia="Arial"/>
          <w:sz w:val="6"/>
          <w:szCs w:val="6"/>
          <w:color w:val="B8B8BA"/>
          <w:spacing w:val="27"/>
          <w:w w:val="204"/>
          <w:position w:val="0"/>
        </w:rPr>
        <w:t> </w:t>
      </w:r>
      <w:r>
        <w:rPr>
          <w:rFonts w:ascii="Arial" w:hAnsi="Arial" w:cs="Arial" w:eastAsia="Arial"/>
          <w:sz w:val="6"/>
          <w:szCs w:val="6"/>
          <w:color w:val="9A9C9E"/>
          <w:spacing w:val="0"/>
          <w:w w:val="100"/>
          <w:position w:val="0"/>
        </w:rPr>
        <w:t>r</w:t>
      </w:r>
      <w:r>
        <w:rPr>
          <w:rFonts w:ascii="Arial" w:hAnsi="Arial" w:cs="Arial" w:eastAsia="Arial"/>
          <w:sz w:val="6"/>
          <w:szCs w:val="6"/>
          <w:color w:val="9A9C9E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6"/>
          <w:szCs w:val="6"/>
          <w:color w:val="9A9C9E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6"/>
          <w:szCs w:val="6"/>
          <w:color w:val="B8B8BA"/>
          <w:spacing w:val="0"/>
          <w:w w:val="161"/>
          <w:position w:val="0"/>
        </w:rPr>
        <w:t>•</w:t>
      </w:r>
      <w:r>
        <w:rPr>
          <w:rFonts w:ascii="Arial" w:hAnsi="Arial" w:cs="Arial" w:eastAsia="Arial"/>
          <w:sz w:val="6"/>
          <w:szCs w:val="6"/>
          <w:color w:val="B8B8BA"/>
          <w:spacing w:val="0"/>
          <w:w w:val="161"/>
          <w:position w:val="0"/>
        </w:rPr>
        <w:t> </w:t>
      </w:r>
      <w:r>
        <w:rPr>
          <w:rFonts w:ascii="Arial" w:hAnsi="Arial" w:cs="Arial" w:eastAsia="Arial"/>
          <w:sz w:val="6"/>
          <w:szCs w:val="6"/>
          <w:color w:val="B8B8BA"/>
          <w:spacing w:val="8"/>
          <w:w w:val="161"/>
          <w:position w:val="0"/>
        </w:rPr>
        <w:t> </w:t>
      </w:r>
      <w:r>
        <w:rPr>
          <w:rFonts w:ascii="Arial" w:hAnsi="Arial" w:cs="Arial" w:eastAsia="Arial"/>
          <w:sz w:val="6"/>
          <w:szCs w:val="6"/>
          <w:color w:val="B8B8BA"/>
          <w:spacing w:val="-9"/>
          <w:w w:val="147"/>
          <w:position w:val="0"/>
        </w:rPr>
        <w:t>-</w:t>
      </w:r>
      <w:r>
        <w:rPr>
          <w:rFonts w:ascii="Arial" w:hAnsi="Arial" w:cs="Arial" w:eastAsia="Arial"/>
          <w:sz w:val="6"/>
          <w:szCs w:val="6"/>
          <w:color w:val="9A9C9E"/>
          <w:spacing w:val="0"/>
          <w:w w:val="398"/>
          <w:position w:val="0"/>
        </w:rPr>
        <w:t>.</w:t>
      </w:r>
      <w:r>
        <w:rPr>
          <w:rFonts w:ascii="Arial" w:hAnsi="Arial" w:cs="Arial" w:eastAsia="Arial"/>
          <w:sz w:val="6"/>
          <w:szCs w:val="6"/>
          <w:color w:val="9A9C9E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6"/>
          <w:szCs w:val="6"/>
          <w:color w:val="9A9C9E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2"/>
          <w:szCs w:val="12"/>
          <w:color w:val="B8B8BA"/>
          <w:spacing w:val="-33"/>
          <w:w w:val="78"/>
          <w:b/>
          <w:bCs/>
          <w:i/>
          <w:position w:val="0"/>
        </w:rPr>
        <w:t>z</w:t>
      </w:r>
      <w:r>
        <w:rPr>
          <w:rFonts w:ascii="Arial" w:hAnsi="Arial" w:cs="Arial" w:eastAsia="Arial"/>
          <w:sz w:val="18"/>
          <w:szCs w:val="18"/>
          <w:color w:val="B8B8BA"/>
          <w:spacing w:val="-26"/>
          <w:w w:val="132"/>
          <w:position w:val="-7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B8B8BA"/>
          <w:spacing w:val="0"/>
          <w:w w:val="78"/>
          <w:b/>
          <w:bCs/>
          <w:i/>
          <w:position w:val="0"/>
        </w:rPr>
        <w:t>.-</w:t>
      </w:r>
      <w:r>
        <w:rPr>
          <w:rFonts w:ascii="Times New Roman" w:hAnsi="Times New Roman" w:cs="Times New Roman" w:eastAsia="Times New Roman"/>
          <w:sz w:val="12"/>
          <w:szCs w:val="12"/>
          <w:color w:val="B8B8BA"/>
          <w:spacing w:val="0"/>
          <w:w w:val="100"/>
          <w:b/>
          <w:bCs/>
          <w:i/>
          <w:position w:val="0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B8B8BA"/>
          <w:spacing w:val="6"/>
          <w:w w:val="100"/>
          <w:b/>
          <w:bCs/>
          <w:i/>
          <w:position w:val="0"/>
        </w:rPr>
        <w:t> </w:t>
      </w:r>
      <w:r>
        <w:rPr>
          <w:rFonts w:ascii="Arial" w:hAnsi="Arial" w:cs="Arial" w:eastAsia="Arial"/>
          <w:sz w:val="12"/>
          <w:szCs w:val="12"/>
          <w:color w:val="707070"/>
          <w:spacing w:val="0"/>
          <w:w w:val="100"/>
          <w:b/>
          <w:bCs/>
          <w:i/>
          <w:position w:val="0"/>
        </w:rPr>
        <w:t>'i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0" w:right="100"/>
          <w:cols w:num="2" w:equalWidth="0">
            <w:col w:w="5151" w:space="4322"/>
            <w:col w:w="2287"/>
          </w:cols>
        </w:sectPr>
      </w:pPr>
      <w:rPr/>
    </w:p>
    <w:p>
      <w:pPr>
        <w:spacing w:before="0" w:after="0" w:line="504" w:lineRule="atLeast"/>
        <w:ind w:right="987"/>
        <w:jc w:val="right"/>
        <w:tabs>
          <w:tab w:pos="360" w:val="left"/>
        </w:tabs>
        <w:rPr>
          <w:rFonts w:ascii="Arial" w:hAnsi="Arial" w:cs="Arial" w:eastAsia="Arial"/>
          <w:sz w:val="49"/>
          <w:szCs w:val="49"/>
        </w:rPr>
      </w:pPr>
      <w:rPr/>
      <w:r>
        <w:rPr/>
        <w:pict>
          <v:group style="position:absolute;margin-left:492.675629pt;margin-top:18.785421pt;width:17.771387pt;height:27.23876pt;mso-position-horizontal-relative:page;mso-position-vertical-relative:paragraph;z-index:-16808" coordorigin="9854,376" coordsize="355,545">
            <v:group style="position:absolute;left:10025;top:376;width:144;height:283" coordorigin="10025,376" coordsize="144,283">
              <v:shape style="position:absolute;left:10025;top:376;width:144;height:283" coordorigin="10025,376" coordsize="144,283" path="m10025,376l10170,376,10170,658,10025,658,10025,376e" filled="t" fillcolor="#EBEBED" stroked="f">
                <v:path arrowok="t"/>
                <v:fill/>
              </v:shape>
            </v:group>
            <v:group style="position:absolute;left:9895;top:645;width:109;height:2" coordorigin="9895,645" coordsize="109,2">
              <v:shape style="position:absolute;left:9895;top:645;width:109;height:2" coordorigin="9895,645" coordsize="109,0" path="m9895,645l10004,645e" filled="f" stroked="t" strokeweight="4.192774pt" strokecolor="#EBEBED">
                <v:path arrowok="t"/>
              </v:shape>
            </v:group>
            <v:group style="position:absolute;left:10091;top:604;width:34;height:82" coordorigin="10091,604" coordsize="34,82">
              <v:shape style="position:absolute;left:10091;top:604;width:34;height:82" coordorigin="10091,604" coordsize="34,82" path="m10108,685l10108,604e" filled="f" stroked="t" strokeweight="1.7905pt" strokecolor="#EBEBED">
                <v:path arrowok="t"/>
              </v:shape>
            </v:group>
            <v:group style="position:absolute;left:10209;top:604;width:2;height:82" coordorigin="10209,604" coordsize="2,82">
              <v:shape style="position:absolute;left:10209;top:604;width:2;height:82" coordorigin="10209,604" coordsize="0,82" path="m10209,604l10209,685,10209,604xe" filled="t" fillcolor="#EBEBED" stroked="f">
                <v:path arrowok="t"/>
                <v:fill/>
              </v:shape>
            </v:group>
            <v:group style="position:absolute;left:10012;top:621;width:2;height:283" coordorigin="10012,621" coordsize="2,283">
              <v:shape style="position:absolute;left:10012;top:621;width:2;height:283" coordorigin="10012,621" coordsize="0,283" path="m10012,903l10012,621e" filled="f" stroked="t" strokeweight="1.7275pt" strokecolor="#EBEB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3"/>
          <w:szCs w:val="13"/>
          <w:color w:val="858587"/>
          <w:w w:val="129"/>
        </w:rPr>
        <w:t>·-</w:t>
      </w:r>
      <w:r>
        <w:rPr>
          <w:rFonts w:ascii="Times New Roman" w:hAnsi="Times New Roman" w:cs="Times New Roman" w:eastAsia="Times New Roman"/>
          <w:sz w:val="13"/>
          <w:szCs w:val="13"/>
          <w:color w:val="858587"/>
          <w:w w:val="100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858587"/>
          <w:w w:val="100"/>
        </w:rPr>
      </w:r>
      <w:r>
        <w:rPr>
          <w:rFonts w:ascii="Times New Roman" w:hAnsi="Times New Roman" w:cs="Times New Roman" w:eastAsia="Times New Roman"/>
          <w:sz w:val="13"/>
          <w:szCs w:val="13"/>
          <w:color w:val="9A9C9E"/>
          <w:spacing w:val="0"/>
          <w:w w:val="373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9A9C9E"/>
          <w:spacing w:val="-94"/>
          <w:w w:val="373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8B8BA"/>
          <w:spacing w:val="0"/>
          <w:w w:val="72"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B8B8BA"/>
          <w:spacing w:val="13"/>
          <w:w w:val="7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8B8BA"/>
          <w:spacing w:val="0"/>
          <w:w w:val="67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9A9C9E"/>
          <w:spacing w:val="0"/>
          <w:w w:val="90"/>
        </w:rPr>
        <w:t>-.v</w:t>
      </w:r>
      <w:r>
        <w:rPr>
          <w:rFonts w:ascii="Times New Roman" w:hAnsi="Times New Roman" w:cs="Times New Roman" w:eastAsia="Times New Roman"/>
          <w:sz w:val="17"/>
          <w:szCs w:val="17"/>
          <w:color w:val="9A9C9E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8B8BA"/>
          <w:spacing w:val="4"/>
          <w:w w:val="5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77"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78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B4B4B"/>
          <w:spacing w:val="0"/>
          <w:w w:val="42"/>
        </w:rPr>
        <w:t>V(J</w:t>
      </w:r>
      <w:r>
        <w:rPr>
          <w:rFonts w:ascii="Times New Roman" w:hAnsi="Times New Roman" w:cs="Times New Roman" w:eastAsia="Times New Roman"/>
          <w:sz w:val="24"/>
          <w:szCs w:val="24"/>
          <w:color w:val="4B4B4B"/>
          <w:spacing w:val="16"/>
          <w:w w:val="42"/>
        </w:rPr>
        <w:t> </w:t>
      </w:r>
      <w:r>
        <w:rPr>
          <w:rFonts w:ascii="Arial" w:hAnsi="Arial" w:cs="Arial" w:eastAsia="Arial"/>
          <w:sz w:val="49"/>
          <w:szCs w:val="49"/>
          <w:color w:val="4B4B4B"/>
          <w:spacing w:val="-56"/>
          <w:w w:val="142"/>
          <w:b/>
          <w:bCs/>
        </w:rPr>
        <w:t>ı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16"/>
          <w:b/>
          <w:bCs/>
          <w:position w:val="10"/>
        </w:rPr>
        <w:t>r</w:t>
      </w:r>
      <w:r>
        <w:rPr>
          <w:rFonts w:ascii="Arial" w:hAnsi="Arial" w:cs="Arial" w:eastAsia="Arial"/>
          <w:sz w:val="18"/>
          <w:szCs w:val="18"/>
          <w:color w:val="383838"/>
          <w:spacing w:val="-35"/>
          <w:w w:val="100"/>
          <w:b/>
          <w:bCs/>
          <w:position w:val="10"/>
        </w:rPr>
        <w:t> </w:t>
      </w:r>
      <w:r>
        <w:rPr>
          <w:rFonts w:ascii="Arial" w:hAnsi="Arial" w:cs="Arial" w:eastAsia="Arial"/>
          <w:sz w:val="49"/>
          <w:szCs w:val="49"/>
          <w:color w:val="858587"/>
          <w:spacing w:val="-67"/>
          <w:w w:val="38"/>
          <w:position w:val="0"/>
        </w:rPr>
        <w:t>.</w:t>
      </w:r>
      <w:r>
        <w:rPr>
          <w:rFonts w:ascii="Arial" w:hAnsi="Arial" w:cs="Arial" w:eastAsia="Arial"/>
          <w:sz w:val="49"/>
          <w:szCs w:val="49"/>
          <w:color w:val="B8B8BA"/>
          <w:spacing w:val="-100"/>
          <w:w w:val="77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15"/>
          <w:b/>
          <w:bCs/>
          <w:position w:val="10"/>
        </w:rPr>
        <w:t>V</w:t>
      </w:r>
      <w:r>
        <w:rPr>
          <w:rFonts w:ascii="Arial" w:hAnsi="Arial" w:cs="Arial" w:eastAsia="Arial"/>
          <w:sz w:val="18"/>
          <w:szCs w:val="18"/>
          <w:color w:val="383838"/>
          <w:spacing w:val="-43"/>
          <w:w w:val="115"/>
          <w:b/>
          <w:bCs/>
          <w:position w:val="10"/>
        </w:rPr>
        <w:t>,</w:t>
      </w:r>
      <w:r>
        <w:rPr>
          <w:rFonts w:ascii="Arial" w:hAnsi="Arial" w:cs="Arial" w:eastAsia="Arial"/>
          <w:sz w:val="49"/>
          <w:szCs w:val="49"/>
          <w:color w:val="9A9C9E"/>
          <w:spacing w:val="0"/>
          <w:w w:val="27"/>
          <w:i/>
          <w:position w:val="0"/>
        </w:rPr>
        <w:t>:</w:t>
      </w:r>
      <w:r>
        <w:rPr>
          <w:rFonts w:ascii="Arial" w:hAnsi="Arial" w:cs="Arial" w:eastAsia="Arial"/>
          <w:sz w:val="49"/>
          <w:szCs w:val="4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60" w:right="100"/>
        </w:sectPr>
      </w:pPr>
      <w:rPr/>
    </w:p>
    <w:p>
      <w:pPr>
        <w:spacing w:before="0" w:after="0" w:line="307" w:lineRule="atLeast"/>
        <w:ind w:right="-20"/>
        <w:jc w:val="right"/>
        <w:tabs>
          <w:tab w:pos="46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858587"/>
          <w:w w:val="159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858587"/>
          <w:w w:val="10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858587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color w:val="9A9C9E"/>
          <w:spacing w:val="-11"/>
          <w:w w:val="159"/>
          <w:i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3A3D82"/>
          <w:spacing w:val="0"/>
          <w:w w:val="108"/>
          <w:i/>
        </w:rPr>
        <w:t>h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307" w:lineRule="atLeast"/>
        <w:ind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707070"/>
          <w:spacing w:val="0"/>
          <w:w w:val="100"/>
          <w:position w:val="6"/>
        </w:rPr>
        <w:t>1</w:t>
      </w:r>
      <w:r>
        <w:rPr>
          <w:rFonts w:ascii="Times New Roman" w:hAnsi="Times New Roman" w:cs="Times New Roman" w:eastAsia="Times New Roman"/>
          <w:sz w:val="13"/>
          <w:szCs w:val="13"/>
          <w:color w:val="707070"/>
          <w:spacing w:val="-2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07070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707070"/>
          <w:spacing w:val="0"/>
          <w:w w:val="100"/>
          <w:position w:val="6"/>
        </w:rPr>
      </w:r>
      <w:r>
        <w:rPr>
          <w:rFonts w:ascii="Arial" w:hAnsi="Arial" w:cs="Arial" w:eastAsia="Arial"/>
          <w:sz w:val="15"/>
          <w:szCs w:val="15"/>
          <w:color w:val="9A9C9E"/>
          <w:spacing w:val="0"/>
          <w:w w:val="100"/>
          <w:position w:val="0"/>
        </w:rPr>
        <w:t>""</w:t>
      </w:r>
      <w:r>
        <w:rPr>
          <w:rFonts w:ascii="Arial" w:hAnsi="Arial" w:cs="Arial" w:eastAsia="Arial"/>
          <w:sz w:val="15"/>
          <w:szCs w:val="15"/>
          <w:color w:val="9A9C9E"/>
          <w:spacing w:val="-12"/>
          <w:w w:val="100"/>
          <w:position w:val="0"/>
        </w:rPr>
        <w:t>'</w:t>
      </w:r>
      <w:r>
        <w:rPr>
          <w:rFonts w:ascii="Arial" w:hAnsi="Arial" w:cs="Arial" w:eastAsia="Arial"/>
          <w:sz w:val="15"/>
          <w:szCs w:val="15"/>
          <w:color w:val="4B4B4B"/>
          <w:spacing w:val="0"/>
          <w:w w:val="100"/>
          <w:position w:val="0"/>
        </w:rPr>
        <w:t>"</w:t>
      </w:r>
      <w:r>
        <w:rPr>
          <w:rFonts w:ascii="Arial" w:hAnsi="Arial" w:cs="Arial" w:eastAsia="Arial"/>
          <w:sz w:val="15"/>
          <w:szCs w:val="15"/>
          <w:color w:val="4B4B4B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4B4B4B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8B8BA"/>
          <w:spacing w:val="0"/>
          <w:w w:val="100"/>
          <w:position w:val="0"/>
        </w:rPr>
        <w:t>•"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0" w:right="100"/>
          <w:cols w:num="2" w:equalWidth="0">
            <w:col w:w="3696" w:space="5153"/>
            <w:col w:w="2911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70" w:lineRule="exact"/>
        <w:ind w:left="20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3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53" w:lineRule="exact"/>
        <w:ind w:left="1203" w:right="663"/>
        <w:jc w:val="center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9A9C9E"/>
          <w:spacing w:val="0"/>
          <w:w w:val="96"/>
          <w:b/>
          <w:bCs/>
          <w:position w:val="3"/>
        </w:rPr>
        <w:t>'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63" w:right="-76"/>
        <w:jc w:val="left"/>
        <w:tabs>
          <w:tab w:pos="8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Arial" w:hAnsi="Arial" w:cs="Arial" w:eastAsia="Arial"/>
          <w:sz w:val="21"/>
          <w:szCs w:val="21"/>
          <w:color w:val="858587"/>
          <w:spacing w:val="0"/>
          <w:w w:val="80"/>
        </w:rPr>
        <w:t>A</w:t>
      </w:r>
      <w:r>
        <w:rPr>
          <w:rFonts w:ascii="Arial" w:hAnsi="Arial" w:cs="Arial" w:eastAsia="Arial"/>
          <w:sz w:val="21"/>
          <w:szCs w:val="21"/>
          <w:color w:val="858587"/>
          <w:spacing w:val="-45"/>
          <w:w w:val="80"/>
        </w:rPr>
        <w:t> </w:t>
      </w:r>
      <w:r>
        <w:rPr>
          <w:rFonts w:ascii="Arial" w:hAnsi="Arial" w:cs="Arial" w:eastAsia="Arial"/>
          <w:sz w:val="21"/>
          <w:szCs w:val="21"/>
          <w:color w:val="858587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858587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646B85"/>
          <w:spacing w:val="0"/>
          <w:w w:val="80"/>
        </w:rPr>
        <w:t>"Ç</w:t>
      </w:r>
      <w:r>
        <w:rPr>
          <w:rFonts w:ascii="Arial" w:hAnsi="Arial" w:cs="Arial" w:eastAsia="Arial"/>
          <w:sz w:val="21"/>
          <w:szCs w:val="21"/>
          <w:color w:val="646B85"/>
          <w:spacing w:val="4"/>
          <w:w w:val="80"/>
        </w:rPr>
        <w:t>A</w:t>
      </w:r>
      <w:r>
        <w:rPr>
          <w:rFonts w:ascii="Arial" w:hAnsi="Arial" w:cs="Arial" w:eastAsia="Arial"/>
          <w:sz w:val="21"/>
          <w:szCs w:val="21"/>
          <w:color w:val="282828"/>
          <w:spacing w:val="0"/>
          <w:w w:val="80"/>
        </w:rPr>
        <w:t>R</w:t>
      </w:r>
      <w:r>
        <w:rPr>
          <w:rFonts w:ascii="Arial" w:hAnsi="Arial" w:cs="Arial" w:eastAsia="Arial"/>
          <w:sz w:val="21"/>
          <w:szCs w:val="21"/>
          <w:color w:val="282828"/>
          <w:spacing w:val="21"/>
          <w:w w:val="80"/>
        </w:rPr>
        <w:t> </w:t>
      </w:r>
      <w:r>
        <w:rPr>
          <w:rFonts w:ascii="Arial" w:hAnsi="Arial" w:cs="Arial" w:eastAsia="Arial"/>
          <w:sz w:val="21"/>
          <w:szCs w:val="21"/>
          <w:color w:val="282828"/>
          <w:spacing w:val="0"/>
          <w:w w:val="98"/>
        </w:rPr>
        <w:t>A</w:t>
      </w:r>
      <w:r>
        <w:rPr>
          <w:rFonts w:ascii="Arial" w:hAnsi="Arial" w:cs="Arial" w:eastAsia="Arial"/>
          <w:sz w:val="21"/>
          <w:szCs w:val="21"/>
          <w:color w:val="282828"/>
          <w:spacing w:val="-2"/>
          <w:w w:val="99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color w:val="282828"/>
          <w:spacing w:val="0"/>
          <w:w w:val="105"/>
        </w:rPr>
        <w:t>İRİ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858587"/>
          <w:spacing w:val="0"/>
          <w:w w:val="100"/>
        </w:rPr>
        <w:t>4</w:t>
      </w:r>
      <w:r>
        <w:rPr>
          <w:rFonts w:ascii="Arial" w:hAnsi="Arial" w:cs="Arial" w:eastAsia="Arial"/>
          <w:sz w:val="21"/>
          <w:szCs w:val="21"/>
          <w:color w:val="858587"/>
          <w:spacing w:val="0"/>
          <w:w w:val="100"/>
        </w:rPr>
        <w:t>'</w:t>
      </w:r>
      <w:r>
        <w:rPr>
          <w:rFonts w:ascii="Arial" w:hAnsi="Arial" w:cs="Arial" w:eastAsia="Arial"/>
          <w:sz w:val="21"/>
          <w:szCs w:val="21"/>
          <w:color w:val="858587"/>
          <w:spacing w:val="49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282828"/>
          <w:spacing w:val="0"/>
          <w:w w:val="100"/>
        </w:rPr>
        <w:t>AM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52" w:lineRule="atLeast"/>
        <w:ind w:right="1095"/>
        <w:jc w:val="right"/>
        <w:tabs>
          <w:tab w:pos="840" w:val="left"/>
        </w:tabs>
        <w:rPr>
          <w:rFonts w:ascii="Arial" w:hAnsi="Arial" w:cs="Arial" w:eastAsia="Arial"/>
          <w:sz w:val="8"/>
          <w:szCs w:val="8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858587"/>
          <w:w w:val="53"/>
        </w:rPr>
        <w:t>.</w:t>
      </w:r>
      <w:r>
        <w:rPr>
          <w:rFonts w:ascii="Arial" w:hAnsi="Arial" w:cs="Arial" w:eastAsia="Arial"/>
          <w:sz w:val="26"/>
          <w:szCs w:val="26"/>
          <w:color w:val="858587"/>
          <w:spacing w:val="-29"/>
          <w:w w:val="53"/>
        </w:rPr>
        <w:t>.</w:t>
      </w:r>
      <w:r>
        <w:rPr>
          <w:rFonts w:ascii="Arial" w:hAnsi="Arial" w:cs="Arial" w:eastAsia="Arial"/>
          <w:sz w:val="9"/>
          <w:szCs w:val="9"/>
          <w:color w:val="B8B8BA"/>
          <w:spacing w:val="0"/>
          <w:w w:val="159"/>
          <w:position w:val="1"/>
        </w:rPr>
        <w:t>.</w:t>
      </w:r>
      <w:r>
        <w:rPr>
          <w:rFonts w:ascii="Arial" w:hAnsi="Arial" w:cs="Arial" w:eastAsia="Arial"/>
          <w:sz w:val="9"/>
          <w:szCs w:val="9"/>
          <w:color w:val="B8B8BA"/>
          <w:spacing w:val="0"/>
          <w:w w:val="100"/>
          <w:position w:val="1"/>
        </w:rPr>
        <w:t>  </w:t>
      </w:r>
      <w:r>
        <w:rPr>
          <w:rFonts w:ascii="Arial" w:hAnsi="Arial" w:cs="Arial" w:eastAsia="Arial"/>
          <w:sz w:val="9"/>
          <w:szCs w:val="9"/>
          <w:color w:val="B8B8BA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58587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858587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8B8BA"/>
          <w:spacing w:val="0"/>
          <w:w w:val="31"/>
          <w:position w:val="1"/>
        </w:rPr>
        <w:t>_</w:t>
      </w:r>
      <w:r>
        <w:rPr>
          <w:rFonts w:ascii="Times New Roman" w:hAnsi="Times New Roman" w:cs="Times New Roman" w:eastAsia="Times New Roman"/>
          <w:sz w:val="21"/>
          <w:szCs w:val="21"/>
          <w:color w:val="B8B8B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B8B8BA"/>
          <w:spacing w:val="0"/>
          <w:w w:val="100"/>
          <w:position w:val="1"/>
        </w:rPr>
      </w:r>
      <w:r>
        <w:rPr>
          <w:rFonts w:ascii="Arial" w:hAnsi="Arial" w:cs="Arial" w:eastAsia="Arial"/>
          <w:sz w:val="8"/>
          <w:szCs w:val="8"/>
          <w:color w:val="B8B8BA"/>
          <w:spacing w:val="0"/>
          <w:w w:val="451"/>
          <w:position w:val="3"/>
        </w:rPr>
        <w:t>;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142" w:lineRule="exact"/>
        <w:ind w:right="1160"/>
        <w:jc w:val="right"/>
        <w:tabs>
          <w:tab w:pos="102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v:group style="position:absolute;margin-left:515.360107pt;margin-top:-1.591962pt;width:.1pt;height:8.750245pt;mso-position-horizontal-relative:page;mso-position-vertical-relative:paragraph;z-index:-16803" coordorigin="10307,-32" coordsize="2,175">
            <v:shape style="position:absolute;left:10307;top:-32;width:2;height:175" coordorigin="10307,-32" coordsize="0,175" path="m10307,143l10307,-32e" filled="f" stroked="t" strokeweight="3.195235pt" strokecolor="#EBEB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5.119995pt;margin-top:3.139419pt;width:16.892519pt;height:5.5pt;mso-position-horizontal-relative:page;mso-position-vertical-relative:paragraph;z-index:-16799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6"/>
                    <w:jc w:val="left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5E5E60"/>
                      <w:spacing w:val="0"/>
                      <w:w w:val="100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5E5E60"/>
                      <w:spacing w:val="0"/>
                      <w:w w:val="100"/>
                    </w:rPr>
                    <w:t>   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5E5E60"/>
                      <w:spacing w:val="14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9A9C9E"/>
                      <w:spacing w:val="0"/>
                      <w:w w:val="178"/>
                    </w:rPr>
                    <w:t>-ll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1"/>
          <w:szCs w:val="11"/>
          <w:color w:val="9A9C9E"/>
          <w:w w:val="121"/>
          <w:i/>
          <w:position w:val="6"/>
        </w:rPr>
        <w:t>·</w:t>
      </w:r>
      <w:r>
        <w:rPr>
          <w:rFonts w:ascii="Arial" w:hAnsi="Arial" w:cs="Arial" w:eastAsia="Arial"/>
          <w:sz w:val="11"/>
          <w:szCs w:val="11"/>
          <w:color w:val="9A9C9E"/>
          <w:w w:val="120"/>
          <w:i/>
          <w:position w:val="6"/>
        </w:rPr>
        <w:t>\-=</w:t>
      </w:r>
      <w:r>
        <w:rPr>
          <w:rFonts w:ascii="Arial" w:hAnsi="Arial" w:cs="Arial" w:eastAsia="Arial"/>
          <w:sz w:val="11"/>
          <w:szCs w:val="11"/>
          <w:color w:val="707070"/>
          <w:w w:val="60"/>
          <w:position w:val="6"/>
        </w:rPr>
        <w:t>...</w:t>
      </w:r>
      <w:r>
        <w:rPr>
          <w:rFonts w:ascii="Arial" w:hAnsi="Arial" w:cs="Arial" w:eastAsia="Arial"/>
          <w:sz w:val="11"/>
          <w:szCs w:val="11"/>
          <w:color w:val="707070"/>
          <w:spacing w:val="-1"/>
          <w:w w:val="60"/>
          <w:position w:val="6"/>
        </w:rPr>
        <w:t>.</w:t>
      </w:r>
      <w:r>
        <w:rPr>
          <w:rFonts w:ascii="Arial" w:hAnsi="Arial" w:cs="Arial" w:eastAsia="Arial"/>
          <w:sz w:val="11"/>
          <w:szCs w:val="11"/>
          <w:color w:val="B8B8BA"/>
          <w:spacing w:val="0"/>
          <w:w w:val="176"/>
          <w:position w:val="6"/>
        </w:rPr>
        <w:t>•</w:t>
      </w:r>
      <w:r>
        <w:rPr>
          <w:rFonts w:ascii="Arial" w:hAnsi="Arial" w:cs="Arial" w:eastAsia="Arial"/>
          <w:sz w:val="11"/>
          <w:szCs w:val="11"/>
          <w:color w:val="B8B8BA"/>
          <w:spacing w:val="-17"/>
          <w:w w:val="100"/>
          <w:position w:val="6"/>
        </w:rPr>
        <w:t> </w:t>
      </w:r>
      <w:r>
        <w:rPr>
          <w:rFonts w:ascii="Arial" w:hAnsi="Arial" w:cs="Arial" w:eastAsia="Arial"/>
          <w:sz w:val="14"/>
          <w:szCs w:val="14"/>
          <w:color w:val="9A9C9E"/>
          <w:spacing w:val="0"/>
          <w:w w:val="100"/>
          <w:b/>
          <w:bCs/>
          <w:position w:val="6"/>
        </w:rPr>
        <w:t>f;</w:t>
      </w:r>
      <w:r>
        <w:rPr>
          <w:rFonts w:ascii="Arial" w:hAnsi="Arial" w:cs="Arial" w:eastAsia="Arial"/>
          <w:sz w:val="14"/>
          <w:szCs w:val="14"/>
          <w:color w:val="9A9C9E"/>
          <w:spacing w:val="9"/>
          <w:w w:val="100"/>
          <w:b/>
          <w:bCs/>
          <w:position w:val="6"/>
        </w:rPr>
        <w:t> </w:t>
      </w:r>
      <w:r>
        <w:rPr>
          <w:rFonts w:ascii="Arial" w:hAnsi="Arial" w:cs="Arial" w:eastAsia="Arial"/>
          <w:sz w:val="14"/>
          <w:szCs w:val="14"/>
          <w:color w:val="B8B8BA"/>
          <w:spacing w:val="0"/>
          <w:w w:val="88"/>
          <w:position w:val="6"/>
        </w:rPr>
        <w:t>-</w:t>
      </w:r>
      <w:r>
        <w:rPr>
          <w:rFonts w:ascii="Arial" w:hAnsi="Arial" w:cs="Arial" w:eastAsia="Arial"/>
          <w:sz w:val="14"/>
          <w:szCs w:val="14"/>
          <w:color w:val="B8B8BA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4"/>
          <w:szCs w:val="14"/>
          <w:color w:val="B8B8BA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B8B8BA"/>
          <w:spacing w:val="0"/>
          <w:w w:val="90"/>
          <w:b/>
          <w:bCs/>
          <w:position w:val="1"/>
        </w:rPr>
        <w:t>tı</w:t>
      </w:r>
      <w:r>
        <w:rPr>
          <w:rFonts w:ascii="Times New Roman" w:hAnsi="Times New Roman" w:cs="Times New Roman" w:eastAsia="Times New Roman"/>
          <w:sz w:val="19"/>
          <w:szCs w:val="19"/>
          <w:color w:val="B8B8BA"/>
          <w:spacing w:val="-23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A9C9E"/>
          <w:spacing w:val="-4"/>
          <w:w w:val="49"/>
          <w:position w:val="1"/>
        </w:rPr>
        <w:t>&lt;</w:t>
      </w:r>
      <w:r>
        <w:rPr>
          <w:rFonts w:ascii="Times New Roman" w:hAnsi="Times New Roman" w:cs="Times New Roman" w:eastAsia="Times New Roman"/>
          <w:sz w:val="13"/>
          <w:szCs w:val="13"/>
          <w:color w:val="9A9C9E"/>
          <w:spacing w:val="0"/>
          <w:w w:val="49"/>
          <w:position w:val="1"/>
        </w:rPr>
        <w:t>;</w:t>
      </w:r>
      <w:r>
        <w:rPr>
          <w:rFonts w:ascii="Times New Roman" w:hAnsi="Times New Roman" w:cs="Times New Roman" w:eastAsia="Times New Roman"/>
          <w:sz w:val="13"/>
          <w:szCs w:val="13"/>
          <w:color w:val="9A9C9E"/>
          <w:spacing w:val="-3"/>
          <w:w w:val="49"/>
          <w:position w:val="1"/>
        </w:rPr>
        <w:t>;</w:t>
      </w:r>
      <w:r>
        <w:rPr>
          <w:rFonts w:ascii="Times New Roman" w:hAnsi="Times New Roman" w:cs="Times New Roman" w:eastAsia="Times New Roman"/>
          <w:sz w:val="13"/>
          <w:szCs w:val="13"/>
          <w:color w:val="858587"/>
          <w:spacing w:val="0"/>
          <w:w w:val="81"/>
          <w:position w:val="1"/>
        </w:rPr>
        <w:t>._</w:t>
      </w:r>
      <w:r>
        <w:rPr>
          <w:rFonts w:ascii="Times New Roman" w:hAnsi="Times New Roman" w:cs="Times New Roman" w:eastAsia="Times New Roman"/>
          <w:sz w:val="13"/>
          <w:szCs w:val="13"/>
          <w:color w:val="858587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3"/>
          <w:szCs w:val="13"/>
          <w:color w:val="858587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8B8BA"/>
          <w:spacing w:val="-7"/>
          <w:w w:val="179"/>
          <w:position w:val="1"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858587"/>
          <w:spacing w:val="0"/>
          <w:w w:val="199"/>
          <w:position w:val="1"/>
        </w:rPr>
        <w:t>"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51" w:after="0" w:line="240" w:lineRule="auto"/>
        <w:ind w:left="3835" w:right="1486"/>
        <w:jc w:val="center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858587"/>
          <w:spacing w:val="0"/>
          <w:w w:val="94"/>
          <w:b/>
          <w:bCs/>
        </w:rPr>
        <w:t>"':t,.</w:t>
      </w:r>
      <w:r>
        <w:rPr>
          <w:rFonts w:ascii="Times New Roman" w:hAnsi="Times New Roman" w:cs="Times New Roman" w:eastAsia="Times New Roman"/>
          <w:sz w:val="12"/>
          <w:szCs w:val="12"/>
          <w:color w:val="858587"/>
          <w:spacing w:val="1"/>
          <w:w w:val="94"/>
          <w:b/>
          <w:bCs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58587"/>
          <w:spacing w:val="0"/>
          <w:w w:val="100"/>
          <w:b/>
          <w:bCs/>
        </w:rPr>
        <w:t>(</w:t>
      </w:r>
      <w:r>
        <w:rPr>
          <w:rFonts w:ascii="Times New Roman" w:hAnsi="Times New Roman" w:cs="Times New Roman" w:eastAsia="Times New Roman"/>
          <w:sz w:val="12"/>
          <w:szCs w:val="12"/>
          <w:color w:val="858587"/>
          <w:spacing w:val="0"/>
          <w:w w:val="100"/>
          <w:b/>
          <w:bCs/>
        </w:rPr>
        <w:t>:z:ı.</w:t>
      </w:r>
      <w:r>
        <w:rPr>
          <w:rFonts w:ascii="Times New Roman" w:hAnsi="Times New Roman" w:cs="Times New Roman" w:eastAsia="Times New Roman"/>
          <w:sz w:val="12"/>
          <w:szCs w:val="12"/>
          <w:color w:val="858587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58587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58587"/>
          <w:spacing w:val="0"/>
          <w:w w:val="100"/>
          <w:b/>
          <w:bCs/>
        </w:rPr>
        <w:t>...</w:t>
      </w:r>
      <w:r>
        <w:rPr>
          <w:rFonts w:ascii="Times New Roman" w:hAnsi="Times New Roman" w:cs="Times New Roman" w:eastAsia="Times New Roman"/>
          <w:sz w:val="12"/>
          <w:szCs w:val="12"/>
          <w:color w:val="858587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707070"/>
          <w:spacing w:val="0"/>
          <w:w w:val="197"/>
          <w:b/>
          <w:bCs/>
        </w:rPr>
        <w:t>;t</w:t>
      </w:r>
      <w:r>
        <w:rPr>
          <w:rFonts w:ascii="Times New Roman" w:hAnsi="Times New Roman" w:cs="Times New Roman" w:eastAsia="Times New Roman"/>
          <w:sz w:val="10"/>
          <w:szCs w:val="10"/>
          <w:color w:val="707070"/>
          <w:spacing w:val="39"/>
          <w:w w:val="197"/>
          <w:b/>
          <w:bCs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5E5E60"/>
          <w:spacing w:val="0"/>
          <w:w w:val="141"/>
          <w:b/>
          <w:bCs/>
        </w:rPr>
        <w:t>ı.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60" w:right="100"/>
          <w:cols w:num="3" w:equalWidth="0">
            <w:col w:w="570" w:space="2721"/>
            <w:col w:w="2003" w:space="90"/>
            <w:col w:w="6376"/>
          </w:cols>
        </w:sectPr>
      </w:pPr>
      <w:rPr/>
    </w:p>
    <w:p>
      <w:pPr>
        <w:spacing w:before="0" w:after="0" w:line="317" w:lineRule="exact"/>
        <w:ind w:left="2618" w:right="-20"/>
        <w:jc w:val="left"/>
        <w:tabs>
          <w:tab w:pos="5520" w:val="left"/>
          <w:tab w:pos="6780" w:val="left"/>
        </w:tabs>
        <w:rPr>
          <w:rFonts w:ascii="Arial" w:hAnsi="Arial" w:cs="Arial" w:eastAsia="Arial"/>
          <w:sz w:val="30"/>
          <w:szCs w:val="30"/>
        </w:rPr>
      </w:pPr>
      <w:rPr/>
      <w:r>
        <w:rPr/>
        <w:pict>
          <v:group style="position:absolute;margin-left:11.28pt;margin-top:24.6pt;width:574.320012pt;height:777.960002pt;mso-position-horizontal-relative:page;mso-position-vertical-relative:page;z-index:-16818" coordorigin="226,492" coordsize="11486,15559">
            <v:group style="position:absolute;left:250;top:499;width:11429;height:2" coordorigin="250,499" coordsize="11429,2">
              <v:shape style="position:absolute;left:250;top:499;width:11429;height:2" coordorigin="250,499" coordsize="11429,0" path="m250,499l11678,499e" filled="f" stroked="t" strokeweight=".72pt" strokecolor="#707074">
                <v:path arrowok="t"/>
              </v:shape>
            </v:group>
            <v:group style="position:absolute;left:653;top:504;width:3182;height:2" coordorigin="653,504" coordsize="3182,2">
              <v:shape style="position:absolute;left:653;top:504;width:3182;height:2" coordorigin="653,504" coordsize="3182,0" path="m653,504l3835,504e" filled="f" stroked="t" strokeweight=".48pt" strokecolor="#545454">
                <v:path arrowok="t"/>
              </v:shape>
            </v:group>
            <v:group style="position:absolute;left:2309;top:499;width:2;height:1517" coordorigin="2309,499" coordsize="2,1517">
              <v:shape style="position:absolute;left:2309;top:499;width:2;height:1517" coordorigin="2309,499" coordsize="0,1517" path="m2309,2016l2309,499e" filled="f" stroked="t" strokeweight=".48pt" strokecolor="#1F1F1F">
                <v:path arrowok="t"/>
              </v:shape>
            </v:group>
            <v:group style="position:absolute;left:3778;top:509;width:7901;height:2" coordorigin="3778,509" coordsize="7901,2">
              <v:shape style="position:absolute;left:3778;top:509;width:7901;height:2" coordorigin="3778,509" coordsize="7901,0" path="m3778,509l11678,509e" filled="f" stroked="t" strokeweight=".72pt" strokecolor="#7C7C7C">
                <v:path arrowok="t"/>
              </v:shape>
            </v:group>
            <v:group style="position:absolute;left:8851;top:514;width:2827;height:2" coordorigin="8851,514" coordsize="2827,2">
              <v:shape style="position:absolute;left:8851;top:514;width:2827;height:2" coordorigin="8851,514" coordsize="2827,0" path="m8851,514l11678,514e" filled="f" stroked="t" strokeweight=".48pt" strokecolor="#5B5B60">
                <v:path arrowok="t"/>
              </v:shape>
            </v:group>
            <v:group style="position:absolute;left:9120;top:509;width:2;height:1517" coordorigin="9120,509" coordsize="2,1517">
              <v:shape style="position:absolute;left:9120;top:509;width:2;height:1517" coordorigin="9120,509" coordsize="0,1517" path="m9120,2026l9120,509e" filled="f" stroked="t" strokeweight=".96pt" strokecolor="#545454">
                <v:path arrowok="t"/>
              </v:shape>
            </v:group>
            <v:group style="position:absolute;left:250;top:2006;width:461;height:2" coordorigin="250,2006" coordsize="461,2">
              <v:shape style="position:absolute;left:250;top:2006;width:461;height:2" coordorigin="250,2006" coordsize="461,0" path="m250,2006l710,2006e" filled="f" stroked="t" strokeweight=".96pt" strokecolor="#8C8C8C">
                <v:path arrowok="t"/>
              </v:shape>
            </v:group>
            <v:group style="position:absolute;left:254;top:1670;width:2;height:1368" coordorigin="254,1670" coordsize="2,1368">
              <v:shape style="position:absolute;left:254;top:1670;width:2;height:1368" coordorigin="254,1670" coordsize="0,1368" path="m254,3038l254,1670e" filled="f" stroked="t" strokeweight=".48pt" strokecolor="#4B4B4B">
                <v:path arrowok="t"/>
              </v:shape>
            </v:group>
            <v:group style="position:absolute;left:653;top:2009;width:3182;height:2" coordorigin="653,2009" coordsize="3182,2">
              <v:shape style="position:absolute;left:653;top:2009;width:3182;height:2" coordorigin="653,2009" coordsize="3182,0" path="m653,2009l3835,2009e" filled="f" stroked="t" strokeweight=".48pt" strokecolor="#606060">
                <v:path arrowok="t"/>
              </v:shape>
            </v:group>
            <v:group style="position:absolute;left:3763;top:2016;width:4166;height:2" coordorigin="3763,2016" coordsize="4166,2">
              <v:shape style="position:absolute;left:3763;top:2016;width:4166;height:2" coordorigin="3763,2016" coordsize="4166,0" path="m3763,2016l7930,2016e" filled="f" stroked="t" strokeweight=".96pt" strokecolor="#878787">
                <v:path arrowok="t"/>
              </v:shape>
            </v:group>
            <v:group style="position:absolute;left:7766;top:2021;width:2462;height:2" coordorigin="7766,2021" coordsize="2462,2">
              <v:shape style="position:absolute;left:7766;top:2021;width:2462;height:2" coordorigin="7766,2021" coordsize="2462,0" path="m7766,2021l10229,2021e" filled="f" stroked="t" strokeweight=".48pt" strokecolor="#606060">
                <v:path arrowok="t"/>
              </v:shape>
            </v:group>
            <v:group style="position:absolute;left:10171;top:2026;width:1522;height:2" coordorigin="10171,2026" coordsize="1522,2">
              <v:shape style="position:absolute;left:10171;top:2026;width:1522;height:2" coordorigin="10171,2026" coordsize="1522,0" path="m10171,2026l11693,2026e" filled="f" stroked="t" strokeweight=".72pt" strokecolor="#878787">
                <v:path arrowok="t"/>
              </v:shape>
            </v:group>
            <v:group style="position:absolute;left:250;top:2256;width:7363;height:2" coordorigin="250,2256" coordsize="7363,2">
              <v:shape style="position:absolute;left:250;top:2256;width:7363;height:2" coordorigin="250,2256" coordsize="7363,0" path="m250,2256l7613,2256e" filled="f" stroked="t" strokeweight=".96pt" strokecolor="#444444">
                <v:path arrowok="t"/>
              </v:shape>
            </v:group>
            <v:group style="position:absolute;left:7555;top:2261;width:1584;height:2" coordorigin="7555,2261" coordsize="1584,2">
              <v:shape style="position:absolute;left:7555;top:2261;width:1584;height:2" coordorigin="7555,2261" coordsize="1584,0" path="m7555,2261l9139,2261e" filled="f" stroked="t" strokeweight=".48pt" strokecolor="#0F0F0F">
                <v:path arrowok="t"/>
              </v:shape>
            </v:group>
            <v:group style="position:absolute;left:250;top:2491;width:1397;height:2" coordorigin="250,2491" coordsize="1397,2">
              <v:shape style="position:absolute;left:250;top:2491;width:1397;height:2" coordorigin="250,2491" coordsize="1397,0" path="m250,2491l1646,2491e" filled="f" stroked="t" strokeweight=".48pt" strokecolor="#6B6B6B">
                <v:path arrowok="t"/>
              </v:shape>
            </v:group>
            <v:group style="position:absolute;left:1536;top:2496;width:4003;height:2" coordorigin="1536,2496" coordsize="4003,2">
              <v:shape style="position:absolute;left:1536;top:2496;width:4003;height:2" coordorigin="1536,2496" coordsize="4003,0" path="m1536,2496l5539,2496e" filled="f" stroked="t" strokeweight=".96pt" strokecolor="#878787">
                <v:path arrowok="t"/>
              </v:shape>
            </v:group>
            <v:group style="position:absolute;left:5482;top:2501;width:3658;height:2" coordorigin="5482,2501" coordsize="3658,2">
              <v:shape style="position:absolute;left:5482;top:2501;width:3658;height:2" coordorigin="5482,2501" coordsize="3658,0" path="m5482,2501l9139,2501e" filled="f" stroked="t" strokeweight=".48pt" strokecolor="#606060">
                <v:path arrowok="t"/>
              </v:shape>
            </v:group>
            <v:group style="position:absolute;left:9110;top:2486;width:682;height:2" coordorigin="9110,2486" coordsize="682,2">
              <v:shape style="position:absolute;left:9110;top:2486;width:682;height:2" coordorigin="9110,2486" coordsize="682,0" path="m9110,2486l9792,2486e" filled="f" stroked="t" strokeweight=".96pt" strokecolor="#676767">
                <v:path arrowok="t"/>
              </v:shape>
            </v:group>
            <v:group style="position:absolute;left:9595;top:2506;width:2098;height:2" coordorigin="9595,2506" coordsize="2098,2">
              <v:shape style="position:absolute;left:9595;top:2506;width:2098;height:2" coordorigin="9595,2506" coordsize="2098,0" path="m9595,2506l11693,2506e" filled="f" stroked="t" strokeweight=".96pt" strokecolor="#838383">
                <v:path arrowok="t"/>
              </v:shape>
            </v:group>
            <v:group style="position:absolute;left:250;top:2736;width:8122;height:2" coordorigin="250,2736" coordsize="8122,2">
              <v:shape style="position:absolute;left:250;top:2736;width:8122;height:2" coordorigin="250,2736" coordsize="8122,0" path="m250,2736l8371,2736e" filled="f" stroked="t" strokeweight=".72pt" strokecolor="#808080">
                <v:path arrowok="t"/>
              </v:shape>
            </v:group>
            <v:group style="position:absolute;left:7310;top:2736;width:1061;height:2" coordorigin="7310,2736" coordsize="1061,2">
              <v:shape style="position:absolute;left:7310;top:2736;width:1061;height:2" coordorigin="7310,2736" coordsize="1061,0" path="m7310,2736l8371,2736e" filled="f" stroked="t" strokeweight=".96pt" strokecolor="#939393">
                <v:path arrowok="t"/>
              </v:shape>
            </v:group>
            <v:group style="position:absolute;left:8227;top:2741;width:2002;height:2" coordorigin="8227,2741" coordsize="2002,2">
              <v:shape style="position:absolute;left:8227;top:2741;width:2002;height:2" coordorigin="8227,2741" coordsize="2002,0" path="m8227,2741l10229,2741e" filled="f" stroked="t" strokeweight=".48pt" strokecolor="#606060">
                <v:path arrowok="t"/>
              </v:shape>
            </v:group>
            <v:group style="position:absolute;left:10200;top:2750;width:1502;height:2" coordorigin="10200,2750" coordsize="1502,2">
              <v:shape style="position:absolute;left:10200;top:2750;width:1502;height:2" coordorigin="10200,2750" coordsize="1502,0" path="m10200,2750l11702,2750e" filled="f" stroked="t" strokeweight=".48pt" strokecolor="#878787">
                <v:path arrowok="t"/>
              </v:shape>
            </v:group>
            <v:group style="position:absolute;left:240;top:2976;width:1406;height:2" coordorigin="240,2976" coordsize="1406,2">
              <v:shape style="position:absolute;left:240;top:2976;width:1406;height:2" coordorigin="240,2976" coordsize="1406,0" path="m240,2976l1646,2976e" filled="f" stroked="t" strokeweight=".72pt" strokecolor="#7C7C7C">
                <v:path arrowok="t"/>
              </v:shape>
            </v:group>
            <v:group style="position:absolute;left:1589;top:2981;width:3629;height:2" coordorigin="1589,2981" coordsize="3629,2">
              <v:shape style="position:absolute;left:1589;top:2981;width:3629;height:2" coordorigin="1589,2981" coordsize="3629,0" path="m1589,2981l5218,2981e" filled="f" stroked="t" strokeweight=".48pt" strokecolor="#646464">
                <v:path arrowok="t"/>
              </v:shape>
            </v:group>
            <v:group style="position:absolute;left:5189;top:3000;width:322;height:2" coordorigin="5189,3000" coordsize="322,2">
              <v:shape style="position:absolute;left:5189;top:3000;width:322;height:2" coordorigin="5189,3000" coordsize="322,0" path="m5189,3000l5510,3000e" filled="f" stroked="t" strokeweight=".96pt" strokecolor="#BCBCBC">
                <v:path arrowok="t"/>
              </v:shape>
            </v:group>
            <v:group style="position:absolute;left:5462;top:2986;width:3178;height:2" coordorigin="5462,2986" coordsize="3178,2">
              <v:shape style="position:absolute;left:5462;top:2986;width:3178;height:2" coordorigin="5462,2986" coordsize="3178,0" path="m5462,2986l8640,2986e" filled="f" stroked="t" strokeweight=".96pt" strokecolor="#878787">
                <v:path arrowok="t"/>
              </v:shape>
            </v:group>
            <v:group style="position:absolute;left:8227;top:2986;width:3466;height:2" coordorigin="8227,2986" coordsize="3466,2">
              <v:shape style="position:absolute;left:8227;top:2986;width:3466;height:2" coordorigin="8227,2986" coordsize="3466,0" path="m8227,2986l11693,2986e" filled="f" stroked="t" strokeweight=".72pt" strokecolor="#6B6B6B">
                <v:path arrowok="t"/>
              </v:shape>
            </v:group>
            <v:group style="position:absolute;left:8851;top:2990;width:2842;height:2" coordorigin="8851,2990" coordsize="2842,2">
              <v:shape style="position:absolute;left:8851;top:2990;width:2842;height:2" coordorigin="8851,2990" coordsize="2842,0" path="m8851,2990l11693,2990e" filled="f" stroked="t" strokeweight=".48pt" strokecolor="#676767">
                <v:path arrowok="t"/>
              </v:shape>
            </v:group>
            <v:group style="position:absolute;left:240;top:3221;width:1406;height:2" coordorigin="240,3221" coordsize="1406,2">
              <v:shape style="position:absolute;left:240;top:3221;width:1406;height:2" coordorigin="240,3221" coordsize="1406,0" path="m240,3221l1646,3221e" filled="f" stroked="t" strokeweight=".48pt" strokecolor="#232323">
                <v:path arrowok="t"/>
              </v:shape>
            </v:group>
            <v:group style="position:absolute;left:250;top:1670;width:2;height:14371" coordorigin="250,1670" coordsize="2,14371">
              <v:shape style="position:absolute;left:250;top:1670;width:2;height:14371" coordorigin="250,1670" coordsize="0,14371" path="m250,16042l250,1670e" filled="f" stroked="t" strokeweight=".72pt" strokecolor="#575757">
                <v:path arrowok="t"/>
              </v:shape>
            </v:group>
            <v:group style="position:absolute;left:1589;top:3226;width:6418;height:2" coordorigin="1589,3226" coordsize="6418,2">
              <v:shape style="position:absolute;left:1589;top:3226;width:6418;height:2" coordorigin="1589,3226" coordsize="6418,0" path="m1589,3226l8006,3226e" filled="f" stroked="t" strokeweight=".96pt" strokecolor="#484848">
                <v:path arrowok="t"/>
              </v:shape>
            </v:group>
            <v:group style="position:absolute;left:7310;top:3226;width:4378;height:2" coordorigin="7310,3226" coordsize="4378,2">
              <v:shape style="position:absolute;left:7310;top:3226;width:4378;height:2" coordorigin="7310,3226" coordsize="4378,0" path="m7310,3226l11688,3226e" filled="f" stroked="t" strokeweight=".72pt" strokecolor="#343434">
                <v:path arrowok="t"/>
              </v:shape>
            </v:group>
            <v:group style="position:absolute;left:10200;top:3235;width:1502;height:2" coordorigin="10200,3235" coordsize="1502,2">
              <v:shape style="position:absolute;left:10200;top:3235;width:1502;height:2" coordorigin="10200,3235" coordsize="1502,0" path="m10200,3235l11702,3235e" filled="f" stroked="t" strokeweight=".48pt" strokecolor="#3F3F3F">
                <v:path arrowok="t"/>
              </v:shape>
            </v:group>
            <v:group style="position:absolute;left:3811;top:3216;width:2;height:778" coordorigin="3811,3216" coordsize="2,778">
              <v:shape style="position:absolute;left:3811;top:3216;width:2;height:778" coordorigin="3811,3216" coordsize="0,778" path="m3811,3994l3811,3216e" filled="f" stroked="t" strokeweight=".96pt" strokecolor="#4F4F4F">
                <v:path arrowok="t"/>
              </v:shape>
            </v:group>
            <v:group style="position:absolute;left:6941;top:3216;width:2;height:778" coordorigin="6941,3216" coordsize="2,778">
              <v:shape style="position:absolute;left:6941;top:3216;width:2;height:778" coordorigin="6941,3216" coordsize="0,778" path="m6941,3994l6941,3216e" filled="f" stroked="t" strokeweight=".96pt" strokecolor="#484848">
                <v:path arrowok="t"/>
              </v:shape>
            </v:group>
            <v:group style="position:absolute;left:6936;top:3682;width:1320;height:2" coordorigin="6936,3682" coordsize="1320,2">
              <v:shape style="position:absolute;left:6936;top:3682;width:1320;height:2" coordorigin="6936,3682" coordsize="1320,0" path="m6936,3682l8256,3682e" filled="f" stroked="t" strokeweight=".48pt" strokecolor="#484848">
                <v:path arrowok="t"/>
              </v:shape>
            </v:group>
            <v:group style="position:absolute;left:3802;top:3677;width:2986;height:2" coordorigin="3802,3677" coordsize="2986,2">
              <v:shape style="position:absolute;left:3802;top:3677;width:2986;height:2" coordorigin="3802,3677" coordsize="2986,0" path="m3802,3677l6787,3677e" filled="f" stroked="t" strokeweight=".72pt" strokecolor="#4B4B4B">
                <v:path arrowok="t"/>
              </v:shape>
            </v:group>
            <v:group style="position:absolute;left:6730;top:3672;width:221;height:2" coordorigin="6730,3672" coordsize="221,2">
              <v:shape style="position:absolute;left:6730;top:3672;width:221;height:2" coordorigin="6730,3672" coordsize="221,0" path="m6730,3672l6950,3672e" filled="f" stroked="t" strokeweight=".48pt" strokecolor="#646464">
                <v:path arrowok="t"/>
              </v:shape>
            </v:group>
            <v:group style="position:absolute;left:8256;top:3682;width:3446;height:2" coordorigin="8256,3682" coordsize="3446,2">
              <v:shape style="position:absolute;left:8256;top:3682;width:3446;height:2" coordorigin="8256,3682" coordsize="3446,0" path="m8256,3682l11702,3682e" filled="f" stroked="t" strokeweight=".48pt" strokecolor="#000000">
                <v:path arrowok="t"/>
              </v:shape>
            </v:group>
            <v:group style="position:absolute;left:240;top:3984;width:2083;height:2" coordorigin="240,3984" coordsize="2083,2">
              <v:shape style="position:absolute;left:240;top:3984;width:2083;height:2" coordorigin="240,3984" coordsize="2083,0" path="m240,3984l2323,3984e" filled="f" stroked="t" strokeweight=".96pt" strokecolor="#838383">
                <v:path arrowok="t"/>
              </v:shape>
            </v:group>
            <v:group style="position:absolute;left:2266;top:3989;width:1469;height:2" coordorigin="2266,3989" coordsize="1469,2">
              <v:shape style="position:absolute;left:2266;top:3989;width:1469;height:2" coordorigin="2266,3989" coordsize="1469,0" path="m2266,3989l3734,3989e" filled="f" stroked="t" strokeweight=".48pt" strokecolor="#747474">
                <v:path arrowok="t"/>
              </v:shape>
            </v:group>
            <v:group style="position:absolute;left:3677;top:3984;width:168;height:2" coordorigin="3677,3984" coordsize="168,2">
              <v:shape style="position:absolute;left:3677;top:3984;width:168;height:2" coordorigin="3677,3984" coordsize="168,0" path="m3677,3984l3845,3984e" filled="f" stroked="t" strokeweight=".72pt" strokecolor="#646464">
                <v:path arrowok="t"/>
              </v:shape>
            </v:group>
            <v:group style="position:absolute;left:3802;top:3979;width:902;height:2" coordorigin="3802,3979" coordsize="902,2">
              <v:shape style="position:absolute;left:3802;top:3979;width:902;height:2" coordorigin="3802,3979" coordsize="902,0" path="m3802,3979l4704,3979e" filled="f" stroked="t" strokeweight="1.44pt" strokecolor="#484848">
                <v:path arrowok="t"/>
              </v:shape>
            </v:group>
            <v:group style="position:absolute;left:4838;top:3984;width:701;height:2" coordorigin="4838,3984" coordsize="701,2">
              <v:shape style="position:absolute;left:4838;top:3984;width:701;height:2" coordorigin="4838,3984" coordsize="701,0" path="m4838,3984l5539,3984e" filled="f" stroked="t" strokeweight=".96pt" strokecolor="#2B2B2B">
                <v:path arrowok="t"/>
              </v:shape>
            </v:group>
            <v:group style="position:absolute;left:5482;top:3979;width:629;height:2" coordorigin="5482,3979" coordsize="629,2">
              <v:shape style="position:absolute;left:5482;top:3979;width:629;height:2" coordorigin="5482,3979" coordsize="629,0" path="m5482,3979l6110,3979e" filled="f" stroked="t" strokeweight="1.2pt" strokecolor="#575757">
                <v:path arrowok="t"/>
              </v:shape>
            </v:group>
            <v:group style="position:absolute;left:5818;top:3979;width:1133;height:2" coordorigin="5818,3979" coordsize="1133,2">
              <v:shape style="position:absolute;left:5818;top:3979;width:1133;height:2" coordorigin="5818,3979" coordsize="1133,0" path="m5818,3979l6950,3979e" filled="f" stroked="t" strokeweight="1.44pt" strokecolor="#707070">
                <v:path arrowok="t"/>
              </v:shape>
            </v:group>
            <v:group style="position:absolute;left:6250;top:3648;width:2;height:346" coordorigin="6250,3648" coordsize="2,346">
              <v:shape style="position:absolute;left:6250;top:3648;width:2;height:346" coordorigin="6250,3648" coordsize="0,346" path="m6250,3994l6250,3648e" filled="f" stroked="t" strokeweight=".96pt" strokecolor="#484848">
                <v:path arrowok="t"/>
              </v:shape>
            </v:group>
            <v:group style="position:absolute;left:6907;top:3994;width:4786;height:2" coordorigin="6907,3994" coordsize="4786,2">
              <v:shape style="position:absolute;left:6907;top:3994;width:4786;height:2" coordorigin="6907,3994" coordsize="4786,0" path="m6907,3994l11693,3994e" filled="f" stroked="t" strokeweight=".72pt" strokecolor="#838383">
                <v:path arrowok="t"/>
              </v:shape>
            </v:group>
            <v:group style="position:absolute;left:240;top:4262;width:3773;height:2" coordorigin="240,4262" coordsize="3773,2">
              <v:shape style="position:absolute;left:240;top:4262;width:3773;height:2" coordorigin="240,4262" coordsize="3773,0" path="m240,4262l4013,4262e" filled="f" stroked="t" strokeweight=".96pt" strokecolor="#4B4B4B">
                <v:path arrowok="t"/>
              </v:shape>
            </v:group>
            <v:group style="position:absolute;left:250;top:3725;width:2;height:3240" coordorigin="250,3725" coordsize="2,3240">
              <v:shape style="position:absolute;left:250;top:3725;width:2;height:3240" coordorigin="250,3725" coordsize="0,3240" path="m250,6965l250,3725e" filled="f" stroked="t" strokeweight=".96pt" strokecolor="#707070">
                <v:path arrowok="t"/>
              </v:shape>
            </v:group>
            <v:group style="position:absolute;left:2309;top:3974;width:2;height:3960" coordorigin="2309,3974" coordsize="2,3960">
              <v:shape style="position:absolute;left:2309;top:3974;width:2;height:3960" coordorigin="2309,3974" coordsize="0,3960" path="m2309,7934l2309,3974e" filled="f" stroked="t" strokeweight=".48pt" strokecolor="#1F1F1F">
                <v:path arrowok="t"/>
              </v:shape>
            </v:group>
            <v:group style="position:absolute;left:3778;top:4262;width:797;height:2" coordorigin="3778,4262" coordsize="797,2">
              <v:shape style="position:absolute;left:3778;top:4262;width:797;height:2" coordorigin="3778,4262" coordsize="797,0" path="m3778,4262l4574,4262e" filled="f" stroked="t" strokeweight=".72pt" strokecolor="#343434">
                <v:path arrowok="t"/>
              </v:shape>
            </v:group>
            <v:group style="position:absolute;left:4517;top:4267;width:1594;height:2" coordorigin="4517,4267" coordsize="1594,2">
              <v:shape style="position:absolute;left:4517;top:4267;width:1594;height:2" coordorigin="4517,4267" coordsize="1594,0" path="m4517,4267l6110,4267e" filled="f" stroked="t" strokeweight=".48pt" strokecolor="#080808">
                <v:path arrowok="t"/>
              </v:shape>
            </v:group>
            <v:group style="position:absolute;left:6082;top:4277;width:2174;height:2" coordorigin="6082,4277" coordsize="2174,2">
              <v:shape style="position:absolute;left:6082;top:4277;width:2174;height:2" coordorigin="6082,4277" coordsize="2174,0" path="m6082,4277l8256,4277e" filled="f" stroked="t" strokeweight=".48pt" strokecolor="#4B4B4B">
                <v:path arrowok="t"/>
              </v:shape>
            </v:group>
            <v:group style="position:absolute;left:7843;top:4272;width:3850;height:2" coordorigin="7843,4272" coordsize="3850,2">
              <v:shape style="position:absolute;left:7843;top:4272;width:3850;height:2" coordorigin="7843,4272" coordsize="3850,0" path="m7843,4272l11693,4272e" filled="f" stroked="t" strokeweight=".96pt" strokecolor="#444444">
                <v:path arrowok="t"/>
              </v:shape>
            </v:group>
            <v:group style="position:absolute;left:2304;top:4500;width:5035;height:2" coordorigin="2304,4500" coordsize="5035,2">
              <v:shape style="position:absolute;left:2304;top:4500;width:5035;height:2" coordorigin="2304,4500" coordsize="5035,0" path="m2304,4500l7339,4500e" filled="f" stroked="t" strokeweight=".96pt" strokecolor="#484848">
                <v:path arrowok="t"/>
              </v:shape>
            </v:group>
            <v:group style="position:absolute;left:7310;top:4507;width:514;height:2" coordorigin="7310,4507" coordsize="514,2">
              <v:shape style="position:absolute;left:7310;top:4507;width:514;height:2" coordorigin="7310,4507" coordsize="514,0" path="m7310,4507l7824,4507e" filled="f" stroked="t" strokeweight=".48pt" strokecolor="#343434">
                <v:path arrowok="t"/>
              </v:shape>
            </v:group>
            <v:group style="position:absolute;left:7795;top:4498;width:461;height:2" coordorigin="7795,4498" coordsize="461,2">
              <v:shape style="position:absolute;left:7795;top:4498;width:461;height:2" coordorigin="7795,4498" coordsize="461,0" path="m7795,4498l8256,4498e" filled="f" stroked="t" strokeweight=".48pt" strokecolor="#181818">
                <v:path arrowok="t"/>
              </v:shape>
            </v:group>
            <v:group style="position:absolute;left:8256;top:4498;width:624;height:2" coordorigin="8256,4498" coordsize="624,2">
              <v:shape style="position:absolute;left:8256;top:4498;width:624;height:2" coordorigin="8256,4498" coordsize="624,0" path="m8256,4498l8880,4498e" filled="f" stroked="t" strokeweight=".96pt" strokecolor="#0C0C0C">
                <v:path arrowok="t"/>
              </v:shape>
            </v:group>
            <v:group style="position:absolute;left:8227;top:4512;width:3466;height:2" coordorigin="8227,4512" coordsize="3466,2">
              <v:shape style="position:absolute;left:8227;top:4512;width:3466;height:2" coordorigin="8227,4512" coordsize="3466,0" path="m8227,4512l11693,4512e" filled="f" stroked="t" strokeweight=".96pt" strokecolor="#484848">
                <v:path arrowok="t"/>
              </v:shape>
            </v:group>
            <v:group style="position:absolute;left:4886;top:4493;width:2;height:278" coordorigin="4886,4493" coordsize="2,278">
              <v:shape style="position:absolute;left:4886;top:4493;width:2;height:278" coordorigin="4886,4493" coordsize="0,278" path="m4886,4771l4886,4493e" filled="f" stroked="t" strokeweight="1.44pt" strokecolor="#444444">
                <v:path arrowok="t"/>
              </v:shape>
            </v:group>
            <v:group style="position:absolute;left:4867;top:4752;width:6826;height:2" coordorigin="4867,4752" coordsize="6826,2">
              <v:shape style="position:absolute;left:4867;top:4752;width:6826;height:2" coordorigin="4867,4752" coordsize="6826,0" path="m4867,4752l11693,4752e" filled="f" stroked="t" strokeweight=".72pt" strokecolor="#3F3F3F">
                <v:path arrowok="t"/>
              </v:shape>
            </v:group>
            <v:group style="position:absolute;left:9682;top:4752;width:2011;height:2" coordorigin="9682,4752" coordsize="2011,2">
              <v:shape style="position:absolute;left:9682;top:4752;width:2011;height:2" coordorigin="9682,4752" coordsize="2011,0" path="m9682,4752l11693,4752e" filled="f" stroked="t" strokeweight=".72pt" strokecolor="#2B2B2B">
                <v:path arrowok="t"/>
              </v:shape>
            </v:group>
            <v:group style="position:absolute;left:9763;top:4757;width:466;height:2" coordorigin="9763,4757" coordsize="466,2">
              <v:shape style="position:absolute;left:9763;top:4757;width:466;height:2" coordorigin="9763,4757" coordsize="466,0" path="m9763,4757l10229,4757e" filled="f" stroked="t" strokeweight=".48pt" strokecolor="#1C1C1C">
                <v:path arrowok="t"/>
              </v:shape>
            </v:group>
            <v:group style="position:absolute;left:10171;top:4762;width:1522;height:2" coordorigin="10171,4762" coordsize="1522,2">
              <v:shape style="position:absolute;left:10171;top:4762;width:1522;height:2" coordorigin="10171,4762" coordsize="1522,0" path="m10171,4762l11693,4762e" filled="f" stroked="t" strokeweight=".72pt" strokecolor="#4B4B4B">
                <v:path arrowok="t"/>
              </v:shape>
            </v:group>
            <v:group style="position:absolute;left:4877;top:4714;width:2;height:1728" coordorigin="4877,4714" coordsize="2,1728">
              <v:shape style="position:absolute;left:4877;top:4714;width:2;height:1728" coordorigin="4877,4714" coordsize="0,1728" path="m4877,6442l4877,4714e" filled="f" stroked="t" strokeweight=".96pt" strokecolor="#4F4F4F">
                <v:path arrowok="t"/>
              </v:shape>
            </v:group>
            <v:group style="position:absolute;left:4867;top:4992;width:3562;height:2" coordorigin="4867,4992" coordsize="3562,2">
              <v:shape style="position:absolute;left:4867;top:4992;width:3562;height:2" coordorigin="4867,4992" coordsize="3562,0" path="m4867,4992l8429,4992e" filled="f" stroked="t" strokeweight=".96pt" strokecolor="#484848">
                <v:path arrowok="t"/>
              </v:shape>
            </v:group>
            <v:group style="position:absolute;left:8227;top:4997;width:1594;height:2" coordorigin="8227,4997" coordsize="1594,2">
              <v:shape style="position:absolute;left:8227;top:4997;width:1594;height:2" coordorigin="8227,4997" coordsize="1594,0" path="m8227,4997l9821,4997e" filled="f" stroked="t" strokeweight=".48pt" strokecolor="#232323">
                <v:path arrowok="t"/>
              </v:shape>
            </v:group>
            <v:group style="position:absolute;left:9763;top:5002;width:1930;height:2" coordorigin="9763,5002" coordsize="1930,2">
              <v:shape style="position:absolute;left:9763;top:5002;width:1930;height:2" coordorigin="9763,5002" coordsize="1930,0" path="m9763,5002l11693,5002e" filled="f" stroked="t" strokeweight=".72pt" strokecolor="#444444">
                <v:path arrowok="t"/>
              </v:shape>
            </v:group>
            <v:group style="position:absolute;left:10200;top:4982;width:1502;height:2" coordorigin="10200,4982" coordsize="1502,2">
              <v:shape style="position:absolute;left:10200;top:4982;width:1502;height:2" coordorigin="10200,4982" coordsize="1502,0" path="m10200,4982l11702,4982e" filled="f" stroked="t" strokeweight=".48pt" strokecolor="#000000">
                <v:path arrowok="t"/>
              </v:shape>
            </v:group>
            <v:group style="position:absolute;left:4867;top:5232;width:4872;height:2" coordorigin="4867,5232" coordsize="4872,2">
              <v:shape style="position:absolute;left:4867;top:5232;width:4872;height:2" coordorigin="4867,5232" coordsize="4872,0" path="m4867,5232l9739,5232e" filled="f" stroked="t" strokeweight=".96pt" strokecolor="#484848">
                <v:path arrowok="t"/>
              </v:shape>
            </v:group>
            <v:group style="position:absolute;left:9682;top:5237;width:139;height:2" coordorigin="9682,5237" coordsize="139,2">
              <v:shape style="position:absolute;left:9682;top:5237;width:139;height:2" coordorigin="9682,5237" coordsize="139,0" path="m9682,5237l9821,5237e" filled="f" stroked="t" strokeweight=".48pt" strokecolor="#3B3B3B">
                <v:path arrowok="t"/>
              </v:shape>
            </v:group>
            <v:group style="position:absolute;left:9792;top:5222;width:408;height:2" coordorigin="9792,5222" coordsize="408,2">
              <v:shape style="position:absolute;left:9792;top:5222;width:408;height:2" coordorigin="9792,5222" coordsize="408,0" path="m9792,5222l10200,5222e" filled="f" stroked="t" strokeweight=".96pt" strokecolor="#606060">
                <v:path arrowok="t"/>
              </v:shape>
            </v:group>
            <v:group style="position:absolute;left:10200;top:5222;width:1502;height:2" coordorigin="10200,5222" coordsize="1502,2">
              <v:shape style="position:absolute;left:10200;top:5222;width:1502;height:2" coordorigin="10200,5222" coordsize="1502,0" path="m10200,5222l11702,5222e" filled="f" stroked="t" strokeweight=".48pt" strokecolor="#979797">
                <v:path arrowok="t"/>
              </v:shape>
            </v:group>
            <v:group style="position:absolute;left:2304;top:5477;width:2602;height:2" coordorigin="2304,5477" coordsize="2602,2">
              <v:shape style="position:absolute;left:2304;top:5477;width:2602;height:2" coordorigin="2304,5477" coordsize="2602,0" path="m2304,5477l4906,5477e" filled="f" stroked="t" strokeweight=".48pt" strokecolor="#131313">
                <v:path arrowok="t"/>
              </v:shape>
            </v:group>
            <v:group style="position:absolute;left:4829;top:5482;width:6869;height:2" coordorigin="4829,5482" coordsize="6869,2">
              <v:shape style="position:absolute;left:4829;top:5482;width:6869;height:2" coordorigin="4829,5482" coordsize="6869,0" path="m4829,5482l11698,5482e" filled="f" stroked="t" strokeweight=".96pt" strokecolor="#484848">
                <v:path arrowok="t"/>
              </v:shape>
            </v:group>
            <v:group style="position:absolute;left:240;top:5712;width:4680;height:2" coordorigin="240,5712" coordsize="4680,2">
              <v:shape style="position:absolute;left:240;top:5712;width:4680;height:2" coordorigin="240,5712" coordsize="4680,0" path="m240,5712l4920,5712e" filled="f" stroked="t" strokeweight=".96pt" strokecolor="#484848">
                <v:path arrowok="t"/>
              </v:shape>
            </v:group>
            <v:group style="position:absolute;left:4829;top:5717;width:2995;height:2" coordorigin="4829,5717" coordsize="2995,2">
              <v:shape style="position:absolute;left:4829;top:5717;width:2995;height:2" coordorigin="4829,5717" coordsize="2995,0" path="m4829,5717l7824,5717e" filled="f" stroked="t" strokeweight=".48pt" strokecolor="#131313">
                <v:path arrowok="t"/>
              </v:shape>
            </v:group>
            <v:group style="position:absolute;left:7795;top:5702;width:461;height:2" coordorigin="7795,5702" coordsize="461,2">
              <v:shape style="position:absolute;left:7795;top:5702;width:461;height:2" coordorigin="7795,5702" coordsize="461,0" path="m7795,5702l8256,5702e" filled="f" stroked="t" strokeweight=".48pt" strokecolor="#000000">
                <v:path arrowok="t"/>
              </v:shape>
            </v:group>
            <v:group style="position:absolute;left:8256;top:5702;width:854;height:2" coordorigin="8256,5702" coordsize="854,2">
              <v:shape style="position:absolute;left:8256;top:5702;width:854;height:2" coordorigin="8256,5702" coordsize="854,0" path="m8256,5702l9110,5702e" filled="f" stroked="t" strokeweight=".96pt" strokecolor="#0C0C0C">
                <v:path arrowok="t"/>
              </v:shape>
            </v:group>
            <v:group style="position:absolute;left:8995;top:5722;width:2702;height:2" coordorigin="8995,5722" coordsize="2702,2">
              <v:shape style="position:absolute;left:8995;top:5722;width:2702;height:2" coordorigin="8995,5722" coordsize="2702,0" path="m8995,5722l11698,5722e" filled="f" stroked="t" strokeweight=".96pt" strokecolor="#4B4B4B">
                <v:path arrowok="t"/>
              </v:shape>
            </v:group>
            <v:group style="position:absolute;left:7805;top:5712;width:2;height:730" coordorigin="7805,5712" coordsize="2,730">
              <v:shape style="position:absolute;left:7805;top:5712;width:2;height:730" coordorigin="7805,5712" coordsize="0,730" path="m7805,6442l7805,5712e" filled="f" stroked="t" strokeweight=".96pt" strokecolor="#4F4F4F">
                <v:path arrowok="t"/>
              </v:shape>
            </v:group>
            <v:group style="position:absolute;left:2304;top:6190;width:5952;height:2" coordorigin="2304,6190" coordsize="5952,2">
              <v:shape style="position:absolute;left:2304;top:6190;width:5952;height:2" coordorigin="2304,6190" coordsize="5952,0" path="m2304,6190l8256,6190e" filled="f" stroked="t" strokeweight=".96pt" strokecolor="#484848">
                <v:path arrowok="t"/>
              </v:shape>
            </v:group>
            <v:group style="position:absolute;left:8256;top:6187;width:624;height:2" coordorigin="8256,6187" coordsize="624,2">
              <v:shape style="position:absolute;left:8256;top:6187;width:624;height:2" coordorigin="8256,6187" coordsize="624,0" path="m8256,6187l8880,6187e" filled="f" stroked="t" strokeweight=".48pt" strokecolor="#343434">
                <v:path arrowok="t"/>
              </v:shape>
            </v:group>
            <v:group style="position:absolute;left:8880;top:6187;width:912;height:2" coordorigin="8880,6187" coordsize="912,2">
              <v:shape style="position:absolute;left:8880;top:6187;width:912;height:2" coordorigin="8880,6187" coordsize="912,0" path="m8880,6187l9792,6187e" filled="f" stroked="t" strokeweight=".96pt" strokecolor="#0F0F0F">
                <v:path arrowok="t"/>
              </v:shape>
            </v:group>
            <v:group style="position:absolute;left:9686;top:6202;width:2006;height:2" coordorigin="9686,6202" coordsize="2006,2">
              <v:shape style="position:absolute;left:9686;top:6202;width:2006;height:2" coordorigin="9686,6202" coordsize="2006,0" path="m9686,6202l11693,6202e" filled="f" stroked="t" strokeweight=".96pt" strokecolor="#484848">
                <v:path arrowok="t"/>
              </v:shape>
            </v:group>
            <v:group style="position:absolute;left:2304;top:6432;width:6605;height:2" coordorigin="2304,6432" coordsize="6605,2">
              <v:shape style="position:absolute;left:2304;top:6432;width:6605;height:2" coordorigin="2304,6432" coordsize="6605,0" path="m2304,6432l8909,6432e" filled="f" stroked="t" strokeweight=".96pt" strokecolor="#484848">
                <v:path arrowok="t"/>
              </v:shape>
            </v:group>
            <v:group style="position:absolute;left:8851;top:6437;width:288;height:2" coordorigin="8851,6437" coordsize="288,2">
              <v:shape style="position:absolute;left:8851;top:6437;width:288;height:2" coordorigin="8851,6437" coordsize="288,0" path="m8851,6437l9139,6437e" filled="f" stroked="t" strokeweight=".48pt" strokecolor="#1F1F1F">
                <v:path arrowok="t"/>
              </v:shape>
            </v:group>
            <v:group style="position:absolute;left:9110;top:6422;width:600;height:2" coordorigin="9110,6422" coordsize="600,2">
              <v:shape style="position:absolute;left:9110;top:6422;width:600;height:2" coordorigin="9110,6422" coordsize="600,0" path="m9110,6422l9710,6422e" filled="f" stroked="t" strokeweight=".48pt" strokecolor="#A8A8A8">
                <v:path arrowok="t"/>
              </v:shape>
            </v:group>
            <v:group style="position:absolute;left:9710;top:6422;width:82;height:2" coordorigin="9710,6422" coordsize="82,2">
              <v:shape style="position:absolute;left:9710;top:6422;width:82;height:2" coordorigin="9710,6422" coordsize="82,0" path="m9710,6422l9792,6422e" filled="f" stroked="t" strokeweight=".48pt" strokecolor="#000000">
                <v:path arrowok="t"/>
              </v:shape>
            </v:group>
            <v:group style="position:absolute;left:9763;top:6442;width:1930;height:2" coordorigin="9763,6442" coordsize="1930,2">
              <v:shape style="position:absolute;left:9763;top:6442;width:1930;height:2" coordorigin="9763,6442" coordsize="1930,0" path="m9763,6442l11693,6442e" filled="f" stroked="t" strokeweight=".96pt" strokecolor="#575757">
                <v:path arrowok="t"/>
              </v:shape>
            </v:group>
            <v:group style="position:absolute;left:240;top:6672;width:2088;height:2" coordorigin="240,6672" coordsize="2088,2">
              <v:shape style="position:absolute;left:240;top:6672;width:2088;height:2" coordorigin="240,6672" coordsize="2088,0" path="m240,6672l2328,6672e" filled="f" stroked="t" strokeweight=".96pt" strokecolor="#484848">
                <v:path arrowok="t"/>
              </v:shape>
            </v:group>
            <v:group style="position:absolute;left:2290;top:6667;width:2256;height:2" coordorigin="2290,6667" coordsize="2256,2">
              <v:shape style="position:absolute;left:2290;top:6667;width:2256;height:2" coordorigin="2290,6667" coordsize="2256,0" path="m2290,6667l4546,6667e" filled="f" stroked="t" strokeweight=".48pt" strokecolor="#232323">
                <v:path arrowok="t"/>
              </v:shape>
            </v:group>
            <v:group style="position:absolute;left:4445;top:6682;width:7248;height:2" coordorigin="4445,6682" coordsize="7248,2">
              <v:shape style="position:absolute;left:4445;top:6682;width:7248;height:2" coordorigin="4445,6682" coordsize="7248,0" path="m4445,6682l11693,6682e" filled="f" stroked="t" strokeweight=".96pt" strokecolor="#4F4F4F">
                <v:path arrowok="t"/>
              </v:shape>
            </v:group>
            <v:group style="position:absolute;left:240;top:7142;width:1406;height:2" coordorigin="240,7142" coordsize="1406,2">
              <v:shape style="position:absolute;left:240;top:7142;width:1406;height:2" coordorigin="240,7142" coordsize="1406,0" path="m240,7142l1646,7142e" filled="f" stroked="t" strokeweight=".72pt" strokecolor="#484848">
                <v:path arrowok="t"/>
              </v:shape>
            </v:group>
            <v:group style="position:absolute;left:245;top:6850;width:2;height:1003" coordorigin="245,6850" coordsize="2,1003">
              <v:shape style="position:absolute;left:245;top:6850;width:2;height:1003" coordorigin="245,6850" coordsize="0,1003" path="m245,7853l245,6850e" filled="f" stroked="t" strokeweight=".72pt" strokecolor="#6B6B6B">
                <v:path arrowok="t"/>
              </v:shape>
            </v:group>
            <v:group style="position:absolute;left:1589;top:7147;width:739;height:2" coordorigin="1589,7147" coordsize="739,2">
              <v:shape style="position:absolute;left:1589;top:7147;width:739;height:2" coordorigin="1589,7147" coordsize="739,0" path="m1589,7147l2328,7147e" filled="f" stroked="t" strokeweight=".48pt" strokecolor="#181818">
                <v:path arrowok="t"/>
              </v:shape>
            </v:group>
            <v:group style="position:absolute;left:2261;top:7152;width:2573;height:2" coordorigin="2261,7152" coordsize="2573,2">
              <v:shape style="position:absolute;left:2261;top:7152;width:2573;height:2" coordorigin="2261,7152" coordsize="2573,0" path="m2261,7152l4834,7152e" filled="f" stroked="t" strokeweight=".96pt" strokecolor="#4F4F4F">
                <v:path arrowok="t"/>
              </v:shape>
            </v:group>
            <v:group style="position:absolute;left:4546;top:7142;width:965;height:2" coordorigin="4546,7142" coordsize="965,2">
              <v:shape style="position:absolute;left:4546;top:7142;width:965;height:2" coordorigin="4546,7142" coordsize="965,0" path="m4546,7142l5510,7142e" filled="f" stroked="t" strokeweight=".96pt" strokecolor="#1F1F1F">
                <v:path arrowok="t"/>
              </v:shape>
            </v:group>
            <v:group style="position:absolute;left:4920;top:7152;width:6768;height:2" coordorigin="4920,7152" coordsize="6768,2">
              <v:shape style="position:absolute;left:4920;top:7152;width:6768;height:2" coordorigin="4920,7152" coordsize="6768,0" path="m4920,7152l11688,7152e" filled="f" stroked="t" strokeweight=".96pt" strokecolor="#4B4B4B">
                <v:path arrowok="t"/>
              </v:shape>
            </v:group>
            <v:group style="position:absolute;left:4877;top:7142;width:2;height:749" coordorigin="4877,7142" coordsize="2,749">
              <v:shape style="position:absolute;left:4877;top:7142;width:2;height:749" coordorigin="4877,7142" coordsize="0,749" path="m4877,7891l4877,7142e" filled="f" stroked="t" strokeweight=".96pt" strokecolor="#4B4B4B">
                <v:path arrowok="t"/>
              </v:shape>
            </v:group>
            <v:group style="position:absolute;left:4867;top:7397;width:4872;height:2" coordorigin="4867,7397" coordsize="4872,2">
              <v:shape style="position:absolute;left:4867;top:7397;width:4872;height:2" coordorigin="4867,7397" coordsize="4872,0" path="m4867,7397l9739,7397e" filled="f" stroked="t" strokeweight=".48pt" strokecolor="#646464">
                <v:path arrowok="t"/>
              </v:shape>
            </v:group>
            <v:group style="position:absolute;left:9293;top:7402;width:2405;height:2" coordorigin="9293,7402" coordsize="2405,2">
              <v:shape style="position:absolute;left:9293;top:7402;width:2405;height:2" coordorigin="9293,7402" coordsize="2405,0" path="m9293,7402l11698,7402e" filled="f" stroked="t" strokeweight=".96pt" strokecolor="#939393">
                <v:path arrowok="t"/>
              </v:shape>
            </v:group>
            <v:group style="position:absolute;left:4867;top:7637;width:672;height:2" coordorigin="4867,7637" coordsize="672,2">
              <v:shape style="position:absolute;left:4867;top:7637;width:672;height:2" coordorigin="4867,7637" coordsize="672,0" path="m4867,7637l5539,7637e" filled="f" stroked="t" strokeweight=".48pt" strokecolor="#131313">
                <v:path arrowok="t"/>
              </v:shape>
            </v:group>
            <v:group style="position:absolute;left:5510;top:7627;width:1435;height:2" coordorigin="5510,7627" coordsize="1435,2">
              <v:shape style="position:absolute;left:5510;top:7627;width:1435;height:2" coordorigin="5510,7627" coordsize="1435,0" path="m5510,7627l6946,7627e" filled="f" stroked="t" strokeweight=".48pt" strokecolor="#0C0C0C">
                <v:path arrowok="t"/>
              </v:shape>
            </v:group>
            <v:group style="position:absolute;left:6850;top:7642;width:4848;height:2" coordorigin="6850,7642" coordsize="4848,2">
              <v:shape style="position:absolute;left:6850;top:7642;width:4848;height:2" coordorigin="6850,7642" coordsize="4848,0" path="m6850,7642l11698,7642e" filled="f" stroked="t" strokeweight=".96pt" strokecolor="#4B4B4B">
                <v:path arrowok="t"/>
              </v:shape>
            </v:group>
            <v:group style="position:absolute;left:240;top:7872;width:821;height:2" coordorigin="240,7872" coordsize="821,2">
              <v:shape style="position:absolute;left:240;top:7872;width:821;height:2" coordorigin="240,7872" coordsize="821,0" path="m240,7872l1061,7872e" filled="f" stroked="t" strokeweight=".96pt" strokecolor="#8C8C8C">
                <v:path arrowok="t"/>
              </v:shape>
            </v:group>
            <v:group style="position:absolute;left:1003;top:7877;width:5107;height:2" coordorigin="1003,7877" coordsize="5107,2">
              <v:shape style="position:absolute;left:1003;top:7877;width:5107;height:2" coordorigin="1003,7877" coordsize="5107,0" path="m1003,7877l6110,7877e" filled="f" stroked="t" strokeweight=".48pt" strokecolor="#575757">
                <v:path arrowok="t"/>
              </v:shape>
            </v:group>
            <v:group style="position:absolute;left:6082;top:7901;width:864;height:2" coordorigin="6082,7901" coordsize="864,2">
              <v:shape style="position:absolute;left:6082;top:7901;width:864;height:2" coordorigin="6082,7901" coordsize="864,0" path="m6082,7901l6946,7901e" filled="f" stroked="t" strokeweight=".96pt" strokecolor="#B3B3B3">
                <v:path arrowok="t"/>
              </v:shape>
            </v:group>
            <v:group style="position:absolute;left:6917;top:7882;width:4781;height:2" coordorigin="6917,7882" coordsize="4781,2">
              <v:shape style="position:absolute;left:6917;top:7882;width:4781;height:2" coordorigin="6917,7882" coordsize="4781,0" path="m6917,7882l11698,7882e" filled="f" stroked="t" strokeweight=".96pt" strokecolor="#8C8C8C">
                <v:path arrowok="t"/>
              </v:shape>
            </v:group>
            <v:group style="position:absolute;left:245;top:1670;width:2;height:14371" coordorigin="245,1670" coordsize="2,14371">
              <v:shape style="position:absolute;left:245;top:1670;width:2;height:14371" coordorigin="245,1670" coordsize="0,14371" path="m245,16042l245,1670e" filled="f" stroked="t" strokeweight=".72pt" strokecolor="#545454">
                <v:path arrowok="t"/>
              </v:shape>
            </v:group>
            <v:group style="position:absolute;left:2304;top:7867;width:2;height:8174" coordorigin="2304,7867" coordsize="2,8174">
              <v:shape style="position:absolute;left:2304;top:7867;width:2;height:8174" coordorigin="2304,7867" coordsize="0,8174" path="m2304,16042l2304,7867e" filled="f" stroked="t" strokeweight=".96pt" strokecolor="#4F4F4F">
                <v:path arrowok="t"/>
              </v:shape>
            </v:group>
            <v:group style="position:absolute;left:2256;top:8688;width:5112;height:2" coordorigin="2256,8688" coordsize="5112,2">
              <v:shape style="position:absolute;left:2256;top:8688;width:5112;height:2" coordorigin="2256,8688" coordsize="5112,0" path="m2256,8688l7368,8688e" filled="f" stroked="t" strokeweight=".96pt" strokecolor="#878787">
                <v:path arrowok="t"/>
              </v:shape>
            </v:group>
            <v:group style="position:absolute;left:240;top:8683;width:1406;height:2" coordorigin="240,8683" coordsize="1406,2">
              <v:shape style="position:absolute;left:240;top:8683;width:1406;height:2" coordorigin="240,8683" coordsize="1406,0" path="m240,8683l1646,8683e" filled="f" stroked="t" strokeweight=".48pt" strokecolor="#646464">
                <v:path arrowok="t"/>
              </v:shape>
            </v:group>
            <v:group style="position:absolute;left:1618;top:8678;width:686;height:2" coordorigin="1618,8678" coordsize="686,2">
              <v:shape style="position:absolute;left:1618;top:8678;width:686;height:2" coordorigin="1618,8678" coordsize="686,0" path="m1618,8678l2304,8678e" filled="f" stroked="t" strokeweight=".96pt" strokecolor="#707070">
                <v:path arrowok="t"/>
              </v:shape>
            </v:group>
            <v:group style="position:absolute;left:7310;top:8693;width:2429;height:2" coordorigin="7310,8693" coordsize="2429,2">
              <v:shape style="position:absolute;left:7310;top:8693;width:2429;height:2" coordorigin="7310,8693" coordsize="2429,0" path="m7310,8693l9739,8693e" filled="f" stroked="t" strokeweight=".48pt" strokecolor="#606060">
                <v:path arrowok="t"/>
              </v:shape>
            </v:group>
            <v:group style="position:absolute;left:9710;top:8678;width:490;height:2" coordorigin="9710,8678" coordsize="490,2">
              <v:shape style="position:absolute;left:9710;top:8678;width:490;height:2" coordorigin="9710,8678" coordsize="490,0" path="m9710,8678l10200,8678e" filled="f" stroked="t" strokeweight=".48pt" strokecolor="#000000">
                <v:path arrowok="t"/>
              </v:shape>
            </v:group>
            <v:group style="position:absolute;left:10200;top:8678;width:1502;height:2" coordorigin="10200,8678" coordsize="1502,2">
              <v:shape style="position:absolute;left:10200;top:8678;width:1502;height:2" coordorigin="10200,8678" coordsize="1502,0" path="m10200,8678l11702,8678e" filled="f" stroked="t" strokeweight=".48pt" strokecolor="#C3C3C3">
                <v:path arrowok="t"/>
              </v:shape>
            </v:group>
            <v:group style="position:absolute;left:235;top:9530;width:7104;height:2" coordorigin="235,9530" coordsize="7104,2">
              <v:shape style="position:absolute;left:235;top:9530;width:7104;height:2" coordorigin="235,9530" coordsize="7104,0" path="m235,9530l7339,9530e" filled="f" stroked="t" strokeweight=".96pt" strokecolor="#4B4B4B">
                <v:path arrowok="t"/>
              </v:shape>
            </v:group>
            <v:group style="position:absolute;left:7310;top:9538;width:302;height:2" coordorigin="7310,9538" coordsize="302,2">
              <v:shape style="position:absolute;left:7310;top:9538;width:302;height:2" coordorigin="7310,9538" coordsize="302,0" path="m7310,9538l7613,9538e" filled="f" stroked="t" strokeweight=".48pt" strokecolor="#2B2B2B">
                <v:path arrowok="t"/>
              </v:shape>
            </v:group>
            <v:group style="position:absolute;left:7584;top:9528;width:211;height:2" coordorigin="7584,9528" coordsize="211,2">
              <v:shape style="position:absolute;left:7584;top:9528;width:211;height:2" coordorigin="7584,9528" coordsize="211,0" path="m7584,9528l7795,9528e" filled="f" stroked="t" strokeweight=".96pt" strokecolor="#4F4F4F">
                <v:path arrowok="t"/>
              </v:shape>
            </v:group>
            <v:group style="position:absolute;left:7766;top:9538;width:518;height:2" coordorigin="7766,9538" coordsize="518,2">
              <v:shape style="position:absolute;left:7766;top:9538;width:518;height:2" coordorigin="7766,9538" coordsize="518,0" path="m7766,9538l8285,9538e" filled="f" stroked="t" strokeweight=".48pt" strokecolor="#343434">
                <v:path arrowok="t"/>
              </v:shape>
            </v:group>
            <v:group style="position:absolute;left:8256;top:9528;width:854;height:2" coordorigin="8256,9528" coordsize="854,2">
              <v:shape style="position:absolute;left:8256;top:9528;width:854;height:2" coordorigin="8256,9528" coordsize="854,0" path="m8256,9528l9110,9528e" filled="f" stroked="t" strokeweight=".48pt" strokecolor="#1F1F1F">
                <v:path arrowok="t"/>
              </v:shape>
            </v:group>
            <v:group style="position:absolute;left:9110;top:9528;width:1090;height:2" coordorigin="9110,9528" coordsize="1090,2">
              <v:shape style="position:absolute;left:9110;top:9528;width:1090;height:2" coordorigin="9110,9528" coordsize="1090,0" path="m9110,9528l10200,9528e" filled="f" stroked="t" strokeweight=".96pt" strokecolor="#1C1C1C">
                <v:path arrowok="t"/>
              </v:shape>
            </v:group>
            <v:group style="position:absolute;left:240;top:9773;width:1406;height:2" coordorigin="240,9773" coordsize="1406,2">
              <v:shape style="position:absolute;left:240;top:9773;width:1406;height:2" coordorigin="240,9773" coordsize="1406,0" path="m240,9773l1646,9773e" filled="f" stroked="t" strokeweight=".72pt" strokecolor="#7C7C7C">
                <v:path arrowok="t"/>
              </v:shape>
            </v:group>
            <v:group style="position:absolute;left:1589;top:9778;width:5386;height:2" coordorigin="1589,9778" coordsize="5386,2">
              <v:shape style="position:absolute;left:1589;top:9778;width:5386;height:2" coordorigin="1589,9778" coordsize="5386,0" path="m1589,9778l6974,9778e" filled="f" stroked="t" strokeweight=".48pt" strokecolor="#5B5B5B">
                <v:path arrowok="t"/>
              </v:shape>
            </v:group>
            <v:group style="position:absolute;left:6917;top:9782;width:4781;height:2" coordorigin="6917,9782" coordsize="4781,2">
              <v:shape style="position:absolute;left:6917;top:9782;width:4781;height:2" coordorigin="6917,9782" coordsize="4781,0" path="m6917,9782l11698,9782e" filled="f" stroked="t" strokeweight=".96pt" strokecolor="#8C8C8C">
                <v:path arrowok="t"/>
              </v:shape>
            </v:group>
            <v:group style="position:absolute;left:7354;top:9523;width:2;height:269" coordorigin="7354,9523" coordsize="2,269">
              <v:shape style="position:absolute;left:7354;top:9523;width:2;height:269" coordorigin="7354,9523" coordsize="0,269" path="m7354,9792l7354,9523e" filled="f" stroked="t" strokeweight=".96pt" strokecolor="#4B4B4B">
                <v:path arrowok="t"/>
              </v:shape>
            </v:group>
            <v:group style="position:absolute;left:240;top:10018;width:5870;height:2" coordorigin="240,10018" coordsize="5870,2">
              <v:shape style="position:absolute;left:240;top:10018;width:5870;height:2" coordorigin="240,10018" coordsize="5870,0" path="m240,10018l6110,10018e" filled="f" stroked="t" strokeweight=".48pt" strokecolor="#5B5B5B">
                <v:path arrowok="t"/>
              </v:shape>
            </v:group>
            <v:group style="position:absolute;left:6053;top:10022;width:5640;height:2" coordorigin="6053,10022" coordsize="5640,2">
              <v:shape style="position:absolute;left:6053;top:10022;width:5640;height:2" coordorigin="6053,10022" coordsize="5640,0" path="m6053,10022l11693,10022e" filled="f" stroked="t" strokeweight=".96pt" strokecolor="#8C8C8C">
                <v:path arrowok="t"/>
              </v:shape>
            </v:group>
            <v:group style="position:absolute;left:235;top:10493;width:1382;height:2" coordorigin="235,10493" coordsize="1382,2">
              <v:shape style="position:absolute;left:235;top:10493;width:1382;height:2" coordorigin="235,10493" coordsize="1382,0" path="m235,10493l1618,10493e" filled="f" stroked="t" strokeweight=".96pt" strokecolor="#484848">
                <v:path arrowok="t"/>
              </v:shape>
            </v:group>
            <v:group style="position:absolute;left:1618;top:10493;width:686;height:2" coordorigin="1618,10493" coordsize="686,2">
              <v:shape style="position:absolute;left:1618;top:10493;width:686;height:2" coordorigin="1618,10493" coordsize="686,0" path="m1618,10493l2304,10493e" filled="f" stroked="t" strokeweight=".96pt" strokecolor="#1C1C1C">
                <v:path arrowok="t"/>
              </v:shape>
            </v:group>
            <v:group style="position:absolute;left:2150;top:10502;width:9552;height:2" coordorigin="2150,10502" coordsize="9552,2">
              <v:shape style="position:absolute;left:2150;top:10502;width:9552;height:2" coordorigin="2150,10502" coordsize="9552,0" path="m2150,10502l11702,10502e" filled="f" stroked="t" strokeweight=".96pt" strokecolor="#4B4B4B">
                <v:path arrowok="t"/>
              </v:shape>
            </v:group>
            <v:group style="position:absolute;left:778;top:10742;width:4762;height:2" coordorigin="778,10742" coordsize="4762,2">
              <v:shape style="position:absolute;left:778;top:10742;width:4762;height:2" coordorigin="778,10742" coordsize="4762,0" path="m778,10742l5539,10742e" filled="f" stroked="t" strokeweight=".96pt" strokecolor="#838383">
                <v:path arrowok="t"/>
              </v:shape>
            </v:group>
            <v:group style="position:absolute;left:4838;top:10747;width:379;height:2" coordorigin="4838,10747" coordsize="379,2">
              <v:shape style="position:absolute;left:4838;top:10747;width:379;height:2" coordorigin="4838,10747" coordsize="379,0" path="m4838,10747l5218,10747e" filled="f" stroked="t" strokeweight=".48pt" strokecolor="#707070">
                <v:path arrowok="t"/>
              </v:shape>
            </v:group>
            <v:group style="position:absolute;left:5482;top:10747;width:6221;height:2" coordorigin="5482,10747" coordsize="6221,2">
              <v:shape style="position:absolute;left:5482;top:10747;width:6221;height:2" coordorigin="5482,10747" coordsize="6221,0" path="m5482,10747l11702,10747e" filled="f" stroked="t" strokeweight=".48pt" strokecolor="#676767">
                <v:path arrowok="t"/>
              </v:shape>
            </v:group>
            <v:group style="position:absolute;left:7354;top:10493;width:2;height:326" coordorigin="7354,10493" coordsize="2,326">
              <v:shape style="position:absolute;left:7354;top:10493;width:2;height:326" coordorigin="7354,10493" coordsize="0,326" path="m7354,10819l7354,10493e" filled="f" stroked="t" strokeweight=".96pt" strokecolor="#4B4B4B">
                <v:path arrowok="t"/>
              </v:shape>
            </v:group>
            <v:group style="position:absolute;left:1046;top:10733;width:2;height:5309" coordorigin="1046,10733" coordsize="2,5309">
              <v:shape style="position:absolute;left:1046;top:10733;width:2;height:5309" coordorigin="1046,10733" coordsize="0,5309" path="m1046,16042l1046,10733e" filled="f" stroked="t" strokeweight=".96pt" strokecolor="#484848">
                <v:path arrowok="t"/>
              </v:shape>
            </v:group>
            <v:group style="position:absolute;left:1632;top:10733;width:2;height:1670" coordorigin="1632,10733" coordsize="2,1670">
              <v:shape style="position:absolute;left:1632;top:10733;width:2;height:1670" coordorigin="1632,10733" coordsize="0,1670" path="m1632,12403l1632,10733e" filled="f" stroked="t" strokeweight=".96pt" strokecolor="#484848">
                <v:path arrowok="t"/>
              </v:shape>
            </v:group>
            <v:group style="position:absolute;left:240;top:10982;width:5299;height:2" coordorigin="240,10982" coordsize="5299,2">
              <v:shape style="position:absolute;left:240;top:10982;width:5299;height:2" coordorigin="240,10982" coordsize="5299,0" path="m240,10982l5539,10982e" filled="f" stroked="t" strokeweight=".72pt" strokecolor="#444444">
                <v:path arrowok="t"/>
              </v:shape>
            </v:group>
            <v:group style="position:absolute;left:5482;top:10987;width:1306;height:2" coordorigin="5482,10987" coordsize="1306,2">
              <v:shape style="position:absolute;left:5482;top:10987;width:1306;height:2" coordorigin="5482,10987" coordsize="1306,0" path="m5482,10987l6787,10987e" filled="f" stroked="t" strokeweight=".48pt" strokecolor="#181818">
                <v:path arrowok="t"/>
              </v:shape>
            </v:group>
            <v:group style="position:absolute;left:6758;top:10973;width:187;height:2" coordorigin="6758,10973" coordsize="187,2">
              <v:shape style="position:absolute;left:6758;top:10973;width:187;height:2" coordorigin="6758,10973" coordsize="187,0" path="m6758,10973l6946,10973e" filled="f" stroked="t" strokeweight=".48pt" strokecolor="#000000">
                <v:path arrowok="t"/>
              </v:shape>
            </v:group>
            <v:group style="position:absolute;left:6946;top:10973;width:398;height:2" coordorigin="6946,10973" coordsize="398,2">
              <v:shape style="position:absolute;left:6946;top:10973;width:398;height:2" coordorigin="6946,10973" coordsize="398,0" path="m6946,10973l7344,10973e" filled="f" stroked="t" strokeweight=".48pt" strokecolor="#444444">
                <v:path arrowok="t"/>
              </v:shape>
            </v:group>
            <v:group style="position:absolute;left:7349;top:10493;width:2;height:5549" coordorigin="7349,10493" coordsize="2,5549">
              <v:shape style="position:absolute;left:7349;top:10493;width:2;height:5549" coordorigin="7349,10493" coordsize="0,5549" path="m7349,16042l7349,10493e" filled="f" stroked="t" strokeweight=".48pt" strokecolor="#4F4F4F">
                <v:path arrowok="t"/>
              </v:shape>
            </v:group>
            <v:group style="position:absolute;left:7306;top:10992;width:4392;height:2" coordorigin="7306,10992" coordsize="4392,2">
              <v:shape style="position:absolute;left:7306;top:10992;width:4392;height:2" coordorigin="7306,10992" coordsize="4392,0" path="m7306,10992l11698,10992e" filled="f" stroked="t" strokeweight=".72pt" strokecolor="#4B4B4B">
                <v:path arrowok="t"/>
              </v:shape>
            </v:group>
            <v:group style="position:absolute;left:245;top:11429;width:2;height:1646" coordorigin="245,11429" coordsize="2,1646">
              <v:shape style="position:absolute;left:245;top:11429;width:2;height:1646" coordorigin="245,11429" coordsize="0,1646" path="m245,13075l245,11429e" filled="f" stroked="t" strokeweight=".48pt" strokecolor="#383838">
                <v:path arrowok="t"/>
              </v:shape>
            </v:group>
            <v:group style="position:absolute;left:7349;top:11429;width:2;height:1286" coordorigin="7349,11429" coordsize="2,1286">
              <v:shape style="position:absolute;left:7349;top:11429;width:2;height:1286" coordorigin="7349,11429" coordsize="0,1286" path="m7349,12715l7349,11429e" filled="f" stroked="t" strokeweight=".48pt" strokecolor="#343434">
                <v:path arrowok="t"/>
              </v:shape>
            </v:group>
            <v:group style="position:absolute;left:235;top:13042;width:446;height:2" coordorigin="235,13042" coordsize="446,2">
              <v:shape style="position:absolute;left:235;top:13042;width:446;height:2" coordorigin="235,13042" coordsize="446,0" path="m235,13042l682,13042e" filled="f" stroked="t" strokeweight=".48pt" strokecolor="#4F4F4F">
                <v:path arrowok="t"/>
              </v:shape>
            </v:group>
            <v:group style="position:absolute;left:682;top:13042;width:360;height:2" coordorigin="682,13042" coordsize="360,2">
              <v:shape style="position:absolute;left:682;top:13042;width:360;height:2" coordorigin="682,13042" coordsize="360,0" path="m682,13042l1042,13042e" filled="f" stroked="t" strokeweight=".48pt" strokecolor="#2B2B2B">
                <v:path arrowok="t"/>
              </v:shape>
            </v:group>
            <v:group style="position:absolute;left:1022;top:13042;width:1282;height:2" coordorigin="1022,13042" coordsize="1282,2">
              <v:shape style="position:absolute;left:1022;top:13042;width:1282;height:2" coordorigin="1022,13042" coordsize="1282,0" path="m1022,13042l2304,13042e" filled="f" stroked="t" strokeweight=".48pt" strokecolor="#484848">
                <v:path arrowok="t"/>
              </v:shape>
            </v:group>
            <v:group style="position:absolute;left:1627;top:10733;width:2;height:5309" coordorigin="1627,10733" coordsize="2,5309">
              <v:shape style="position:absolute;left:1627;top:10733;width:2;height:5309" coordorigin="1627,10733" coordsize="0,5309" path="m1627,16042l1627,10733e" filled="f" stroked="t" strokeweight=".48pt" strokecolor="#2B2B2B">
                <v:path arrowok="t"/>
              </v:shape>
            </v:group>
            <v:group style="position:absolute;left:7354;top:12979;width:2;height:3062" coordorigin="7354,12979" coordsize="2,3062">
              <v:shape style="position:absolute;left:7354;top:12979;width:2;height:3062" coordorigin="7354,12979" coordsize="0,3062" path="m7354,16042l7354,12979e" filled="f" stroked="t" strokeweight=".96pt" strokecolor="#646464">
                <v:path arrowok="t"/>
              </v:shape>
            </v:group>
            <v:group style="position:absolute;left:245;top:13277;width:2;height:317" coordorigin="245,13277" coordsize="2,317">
              <v:shape style="position:absolute;left:245;top:13277;width:2;height:317" coordorigin="245,13277" coordsize="0,317" path="m245,13594l245,13277e" filled="f" stroked="t" strokeweight=".48pt" strokecolor="#3B3B3B">
                <v:path arrowok="t"/>
              </v:shape>
            </v:group>
            <v:group style="position:absolute;left:245;top:13858;width:2;height:792" coordorigin="245,13858" coordsize="2,792">
              <v:shape style="position:absolute;left:245;top:13858;width:2;height:792" coordorigin="245,13858" coordsize="0,792" path="m245,14650l245,13858e" filled="f" stroked="t" strokeweight=".48pt" strokecolor="#3F3F3F">
                <v:path arrowok="t"/>
              </v:shape>
            </v:group>
            <v:group style="position:absolute;left:245;top:15058;width:2;height:197" coordorigin="245,15058" coordsize="2,197">
              <v:shape style="position:absolute;left:245;top:15058;width:2;height:197" coordorigin="245,15058" coordsize="0,197" path="m245,15254l245,15058e" filled="f" stroked="t" strokeweight=".48pt" strokecolor="#3B3B3B">
                <v:path arrowok="t"/>
              </v:shape>
            </v:group>
            <v:group style="position:absolute;left:240;top:16037;width:8669;height:2" coordorigin="240,16037" coordsize="8669,2">
              <v:shape style="position:absolute;left:240;top:16037;width:8669;height:2" coordorigin="240,16037" coordsize="8669,0" path="m240,16037l8909,16037e" filled="f" stroked="t" strokeweight=".48pt" strokecolor="#747474">
                <v:path arrowok="t"/>
              </v:shape>
            </v:group>
            <v:group style="position:absolute;left:8880;top:16027;width:830;height:2" coordorigin="8880,16027" coordsize="830,2">
              <v:shape style="position:absolute;left:8880;top:16027;width:830;height:2" coordorigin="8880,16027" coordsize="830,0" path="m8880,16027l9710,16027e" filled="f" stroked="t" strokeweight=".48pt" strokecolor="#7C7C7C">
                <v:path arrowok="t"/>
              </v:shape>
            </v:group>
            <v:group style="position:absolute;left:9600;top:16042;width:2093;height:2" coordorigin="9600,16042" coordsize="2093,2">
              <v:shape style="position:absolute;left:9600;top:16042;width:2093;height:2" coordorigin="9600,16042" coordsize="2093,0" path="m9600,16042l11693,16042e" filled="f" stroked="t" strokeweight=".96pt" strokecolor="#97979C">
                <v:path arrowok="t"/>
              </v:shape>
            </v:group>
            <v:group style="position:absolute;left:240;top:16042;width:11458;height:2" coordorigin="240,16042" coordsize="11458,2">
              <v:shape style="position:absolute;left:240;top:16042;width:11458;height:2" coordorigin="240,16042" coordsize="11458,0" path="m240,16042l11698,16042e" filled="f" stroked="t" strokeweight=".96pt" strokecolor="#808083">
                <v:path arrowok="t"/>
              </v:shape>
            </v:group>
            <v:group style="position:absolute;left:8550;top:5221;width:2;height:269" coordorigin="8550,5221" coordsize="2,269">
              <v:shape style="position:absolute;left:8550;top:5221;width:2;height:269" coordorigin="8550,5221" coordsize="0,269" path="m8550,5490l8550,5221e" filled="f" stroked="t" strokeweight="1.2pt" strokecolor="#EBEB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38.960007pt;margin-top:-3.669237pt;width:199.200004pt;height:21.831026pt;mso-position-horizontal-relative:page;mso-position-vertical-relative:paragraph;z-index:-16812" coordorigin="2779,-73" coordsize="3984,437">
            <v:group style="position:absolute;left:2794;top:-37;width:144;height:2" coordorigin="2794,-37" coordsize="144,2">
              <v:shape style="position:absolute;left:2794;top:-37;width:144;height:2" coordorigin="2794,-37" coordsize="144,0" path="m2794,-37l2938,-37e" filled="f" stroked="t" strokeweight="1.44pt" strokecolor="#3B4893">
                <v:path arrowok="t"/>
              </v:shape>
            </v:group>
            <v:group style="position:absolute;left:2909;top:-46;width:3850;height:2" coordorigin="2909,-46" coordsize="3850,2">
              <v:shape style="position:absolute;left:2909;top:-46;width:3850;height:2" coordorigin="2909,-46" coordsize="3850,0" path="m2909,-46l6758,-46e" filled="f" stroked="t" strokeweight=".48pt" strokecolor="#545BB3">
                <v:path arrowok="t"/>
              </v:shape>
            </v:group>
            <v:group style="position:absolute;left:3554;top:-50;width:2;height:390" coordorigin="3554,-50" coordsize="2,390">
              <v:shape style="position:absolute;left:3554;top:-50;width:2;height:390" coordorigin="3554,-50" coordsize="0,390" path="m3554,340l3554,-50e" filled="f" stroked="t" strokeweight="2.311250pt" strokecolor="#EBEB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87.507507pt;margin-top:16.564367pt;width:.1pt;height:13.461915pt;mso-position-horizontal-relative:page;mso-position-vertical-relative:paragraph;z-index:-16802" coordorigin="3750,331" coordsize="2,269">
            <v:shape style="position:absolute;left:3750;top:331;width:2;height:269" coordorigin="3750,331" coordsize="0,269" path="m3750,601l3750,331e" filled="f" stroked="t" strokeweight="1.815pt" strokecolor="#EBEB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31"/>
          <w:szCs w:val="31"/>
          <w:color w:val="9A9C9E"/>
          <w:spacing w:val="-51"/>
          <w:w w:val="121"/>
        </w:rPr>
        <w:t>t</w:t>
      </w:r>
      <w:r>
        <w:rPr>
          <w:rFonts w:ascii="Times New Roman" w:hAnsi="Times New Roman" w:cs="Times New Roman" w:eastAsia="Times New Roman"/>
          <w:sz w:val="29"/>
          <w:szCs w:val="29"/>
          <w:color w:val="B8B8BA"/>
          <w:spacing w:val="-37"/>
          <w:w w:val="92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9A9C9E"/>
          <w:spacing w:val="0"/>
          <w:w w:val="135"/>
        </w:rPr>
        <w:t>m</w:t>
      </w:r>
      <w:r>
        <w:rPr>
          <w:rFonts w:ascii="Times New Roman" w:hAnsi="Times New Roman" w:cs="Times New Roman" w:eastAsia="Times New Roman"/>
          <w:sz w:val="29"/>
          <w:szCs w:val="29"/>
          <w:color w:val="9A9C9E"/>
          <w:spacing w:val="-4"/>
          <w:w w:val="136"/>
        </w:rPr>
        <w:t>n</w:t>
      </w:r>
      <w:r>
        <w:rPr>
          <w:rFonts w:ascii="Times New Roman" w:hAnsi="Times New Roman" w:cs="Times New Roman" w:eastAsia="Times New Roman"/>
          <w:sz w:val="29"/>
          <w:szCs w:val="29"/>
          <w:color w:val="B8B8BA"/>
          <w:spacing w:val="2"/>
          <w:w w:val="61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9A9C9E"/>
          <w:spacing w:val="0"/>
          <w:w w:val="104"/>
        </w:rPr>
        <w:t>Y</w:t>
      </w:r>
      <w:r>
        <w:rPr>
          <w:rFonts w:ascii="Times New Roman" w:hAnsi="Times New Roman" w:cs="Times New Roman" w:eastAsia="Times New Roman"/>
          <w:sz w:val="29"/>
          <w:szCs w:val="29"/>
          <w:color w:val="9A9C9E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9A9C9E"/>
          <w:spacing w:val="-12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B8B8BA"/>
          <w:spacing w:val="-37"/>
          <w:w w:val="131"/>
          <w:i/>
        </w:rPr>
        <w:t>.</w:t>
      </w:r>
      <w:r>
        <w:rPr>
          <w:rFonts w:ascii="Arial" w:hAnsi="Arial" w:cs="Arial" w:eastAsia="Arial"/>
          <w:sz w:val="30"/>
          <w:szCs w:val="30"/>
          <w:color w:val="9A9C9E"/>
          <w:spacing w:val="-17"/>
          <w:w w:val="141"/>
          <w:i/>
        </w:rPr>
        <w:t>r</w:t>
      </w:r>
      <w:r>
        <w:rPr>
          <w:rFonts w:ascii="Arial" w:hAnsi="Arial" w:cs="Arial" w:eastAsia="Arial"/>
          <w:sz w:val="30"/>
          <w:szCs w:val="30"/>
          <w:color w:val="3A3D82"/>
          <w:spacing w:val="-4"/>
          <w:w w:val="132"/>
          <w:i/>
        </w:rPr>
        <w:t>'</w:t>
      </w:r>
      <w:r>
        <w:rPr>
          <w:rFonts w:ascii="Arial" w:hAnsi="Arial" w:cs="Arial" w:eastAsia="Arial"/>
          <w:sz w:val="30"/>
          <w:szCs w:val="30"/>
          <w:color w:val="9A9C9E"/>
          <w:spacing w:val="0"/>
          <w:w w:val="74"/>
          <w:i/>
        </w:rPr>
        <w:t>ıc-rr</w:t>
      </w:r>
      <w:r>
        <w:rPr>
          <w:rFonts w:ascii="Arial" w:hAnsi="Arial" w:cs="Arial" w:eastAsia="Arial"/>
          <w:sz w:val="30"/>
          <w:szCs w:val="30"/>
          <w:color w:val="9A9C9E"/>
          <w:spacing w:val="0"/>
          <w:w w:val="100"/>
          <w:i/>
        </w:rPr>
        <w:tab/>
      </w:r>
      <w:r>
        <w:rPr>
          <w:rFonts w:ascii="Arial" w:hAnsi="Arial" w:cs="Arial" w:eastAsia="Arial"/>
          <w:sz w:val="30"/>
          <w:szCs w:val="30"/>
          <w:color w:val="9A9C9E"/>
          <w:spacing w:val="0"/>
          <w:w w:val="100"/>
          <w:i/>
        </w:rPr>
      </w:r>
      <w:r>
        <w:rPr>
          <w:rFonts w:ascii="Arial" w:hAnsi="Arial" w:cs="Arial" w:eastAsia="Arial"/>
          <w:sz w:val="30"/>
          <w:szCs w:val="30"/>
          <w:color w:val="4B4B4B"/>
          <w:spacing w:val="0"/>
          <w:w w:val="63"/>
        </w:rPr>
        <w:t>.</w:t>
      </w:r>
      <w:r>
        <w:rPr>
          <w:rFonts w:ascii="Arial" w:hAnsi="Arial" w:cs="Arial" w:eastAsia="Arial"/>
          <w:sz w:val="30"/>
          <w:szCs w:val="30"/>
          <w:color w:val="4B4B4B"/>
          <w:spacing w:val="0"/>
          <w:w w:val="100"/>
        </w:rPr>
        <w:tab/>
      </w:r>
      <w:r>
        <w:rPr>
          <w:rFonts w:ascii="Arial" w:hAnsi="Arial" w:cs="Arial" w:eastAsia="Arial"/>
          <w:sz w:val="30"/>
          <w:szCs w:val="30"/>
          <w:color w:val="4B4B4B"/>
          <w:spacing w:val="0"/>
          <w:w w:val="100"/>
        </w:rPr>
      </w:r>
      <w:r>
        <w:rPr>
          <w:rFonts w:ascii="Arial" w:hAnsi="Arial" w:cs="Arial" w:eastAsia="Arial"/>
          <w:sz w:val="30"/>
          <w:szCs w:val="30"/>
          <w:color w:val="282828"/>
          <w:spacing w:val="0"/>
          <w:w w:val="30"/>
        </w:rPr>
        <w:t>_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spacing w:before="35" w:after="0" w:line="240" w:lineRule="auto"/>
        <w:ind w:left="5537" w:right="4802" w:firstLine="-1853"/>
        <w:jc w:val="left"/>
        <w:tabs>
          <w:tab w:pos="5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8.639999pt;margin-top:7.233012pt;width:38.656862pt;height:37pt;mso-position-horizontal-relative:page;mso-position-vertical-relative:paragraph;z-index:-16798" type="#_x0000_t202" filled="f" stroked="f">
            <v:textbox inset="0,0,0,0">
              <w:txbxContent>
                <w:p>
                  <w:pPr>
                    <w:spacing w:before="0" w:after="0" w:line="740" w:lineRule="exact"/>
                    <w:ind w:right="-151"/>
                    <w:jc w:val="left"/>
                    <w:rPr>
                      <w:rFonts w:ascii="Times New Roman" w:hAnsi="Times New Roman" w:cs="Times New Roman" w:eastAsia="Times New Roman"/>
                      <w:sz w:val="74"/>
                      <w:szCs w:val="7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4"/>
                      <w:szCs w:val="74"/>
                      <w:color w:val="3A3D82"/>
                      <w:spacing w:val="0"/>
                      <w:w w:val="66"/>
                      <w:b/>
                      <w:bCs/>
                    </w:rPr>
                    <w:t>d</w:t>
                  </w:r>
                  <w:r>
                    <w:rPr>
                      <w:rFonts w:ascii="Times New Roman" w:hAnsi="Times New Roman" w:cs="Times New Roman" w:eastAsia="Times New Roman"/>
                      <w:sz w:val="74"/>
                      <w:szCs w:val="74"/>
                      <w:color w:val="3A3D82"/>
                      <w:spacing w:val="0"/>
                      <w:w w:val="66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74"/>
                      <w:szCs w:val="74"/>
                      <w:color w:val="3A3D82"/>
                      <w:spacing w:val="0"/>
                      <w:w w:val="65"/>
                      <w:b/>
                      <w:bCs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74"/>
                      <w:szCs w:val="74"/>
                      <w:color w:val="3A3D82"/>
                      <w:spacing w:val="0"/>
                      <w:w w:val="66"/>
                      <w:b/>
                      <w:bCs/>
                    </w:rPr>
                    <w:t>o</w:t>
                  </w:r>
                  <w:r>
                    <w:rPr>
                      <w:rFonts w:ascii="Times New Roman" w:hAnsi="Times New Roman" w:cs="Times New Roman" w:eastAsia="Times New Roman"/>
                      <w:sz w:val="74"/>
                      <w:szCs w:val="7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B8B8BA"/>
          <w:spacing w:val="0"/>
          <w:w w:val="49"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color w:val="B8B8B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B8B8B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Tame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ASLANDAG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Daimi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İşçi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0" w:right="100"/>
        </w:sectPr>
      </w:pPr>
      <w:rPr/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11" w:lineRule="auto"/>
        <w:ind w:left="704" w:right="-152" w:firstLine="-594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88"/>
          <w:szCs w:val="88"/>
          <w:color w:val="383838"/>
          <w:spacing w:val="-939"/>
          <w:w w:val="192"/>
          <w:position w:val="12"/>
        </w:rPr>
        <w:t>1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15"/>
          <w:position w:val="0"/>
        </w:rPr>
        <w:t>IZMIR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15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0"/>
        </w:rPr>
        <w:t>BÜYÜKSEHIR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7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left="615" w:right="5002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443.519989pt;margin-top:-2.582532pt;width:46.080002pt;height:42.240002pt;mso-position-horizontal-relative:page;mso-position-vertical-relative:paragraph;z-index:-16797" type="#_x0000_t75">
            <v:imagedata r:id="rId51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1" w:after="0" w:line="240" w:lineRule="auto"/>
        <w:ind w:left="734" w:right="5128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6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1" w:after="0" w:line="237" w:lineRule="exact"/>
        <w:ind w:left="1380" w:right="5828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60" w:bottom="280" w:left="20" w:right="0"/>
          <w:cols w:num="2" w:equalWidth="0">
            <w:col w:w="1732" w:space="1056"/>
            <w:col w:w="9112"/>
          </w:cols>
        </w:sectPr>
      </w:pPr>
      <w:rPr/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61" w:lineRule="auto"/>
        <w:ind w:left="245" w:right="4715" w:firstLine="-9"/>
        <w:jc w:val="left"/>
        <w:tabs>
          <w:tab w:pos="1900" w:val="left"/>
          <w:tab w:pos="3920" w:val="left"/>
          <w:tab w:pos="470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98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05.2017jBHdjrim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20:39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lfe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3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0"/>
          <w:w w:val="1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5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3"/>
          <w:w w:val="13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7JKa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9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5"/>
          <w:w w:val="58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2752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jl3i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diriı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9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olga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67"/>
        </w:rPr>
        <w:t>E_]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5"/>
          <w:w w:val="68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Atatür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Mah.Orma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Mevki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240" w:right="-20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Atatür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Mah.Orma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Mevki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50" w:right="-20"/>
        <w:jc w:val="left"/>
        <w:tabs>
          <w:tab w:pos="1840" w:val="left"/>
          <w:tab w:pos="4200" w:val="left"/>
          <w:tab w:pos="7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94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7"/>
          <w:w w:val="10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7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9" w:after="0" w:line="213" w:lineRule="exact"/>
        <w:ind w:left="250" w:right="-20"/>
        <w:jc w:val="left"/>
        <w:tabs>
          <w:tab w:pos="2860" w:val="left"/>
          <w:tab w:pos="5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77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  <w:position w:val="-1"/>
        </w:rPr>
        <w:t>se: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-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3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2868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5.378525pt;margin-top:.563102pt;width:32.060874pt;height:23pt;mso-position-horizontal-relative:page;mso-position-vertical-relative:paragraph;z-index:-16794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Pr/>
                  <w:r>
                    <w:rPr>
                      <w:rFonts w:ascii="Arial" w:hAnsi="Arial" w:cs="Arial" w:eastAsia="Arial"/>
                      <w:sz w:val="46"/>
                      <w:szCs w:val="46"/>
                      <w:color w:val="383838"/>
                      <w:spacing w:val="0"/>
                      <w:w w:val="40"/>
                    </w:rPr>
                    <w:t>ı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383838"/>
                      <w:spacing w:val="-43"/>
                      <w:w w:val="40"/>
                    </w:rPr>
                    <w:t> 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383838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383838"/>
                      <w:spacing w:val="0"/>
                      <w:w w:val="40"/>
                    </w:rPr>
                    <w:t>ı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7"/>
        </w:rPr>
        <w:t>Oeıonarme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9"/>
          <w:w w:val="87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</w:rPr>
        <w:t>K</w:t>
      </w:r>
      <w:r>
        <w:rPr>
          <w:rFonts w:ascii="Arial" w:hAnsi="Arial" w:cs="Arial" w:eastAsia="Arial"/>
          <w:sz w:val="18"/>
          <w:szCs w:val="18"/>
          <w:color w:val="383838"/>
          <w:spacing w:val="9"/>
          <w:w w:val="100"/>
        </w:rPr>
        <w:t>a</w:t>
      </w:r>
      <w:r>
        <w:rPr>
          <w:rFonts w:ascii="Arial" w:hAnsi="Arial" w:cs="Arial" w:eastAsia="Arial"/>
          <w:sz w:val="18"/>
          <w:szCs w:val="18"/>
          <w:color w:val="595959"/>
          <w:spacing w:val="-4"/>
          <w:w w:val="100"/>
        </w:rPr>
        <w:t>g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</w:rPr>
        <w:t>ir</w:t>
      </w:r>
      <w:r>
        <w:rPr>
          <w:rFonts w:ascii="Arial" w:hAnsi="Arial" w:cs="Arial" w:eastAsia="Arial"/>
          <w:sz w:val="18"/>
          <w:szCs w:val="18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hsııp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00"/>
        </w:rPr>
        <w:t>Çelik</w:t>
      </w:r>
      <w:r>
        <w:rPr>
          <w:rFonts w:ascii="Arial" w:hAnsi="Arial" w:cs="Arial" w:eastAsia="Arial"/>
          <w:sz w:val="18"/>
          <w:szCs w:val="18"/>
          <w:color w:val="4B4B4B"/>
          <w:spacing w:val="-4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777777"/>
          <w:spacing w:val="-4"/>
          <w:w w:val="100"/>
        </w:rPr>
      </w:r>
      <w:r>
        <w:rPr>
          <w:rFonts w:ascii="Arial" w:hAnsi="Arial" w:cs="Arial" w:eastAsia="Arial"/>
          <w:sz w:val="18"/>
          <w:szCs w:val="18"/>
          <w:color w:val="777777"/>
          <w:spacing w:val="0"/>
          <w:w w:val="100"/>
          <w:u w:val="single" w:color="767676"/>
        </w:rPr>
        <w:t>   </w:t>
      </w:r>
      <w:r>
        <w:rPr>
          <w:rFonts w:ascii="Arial" w:hAnsi="Arial" w:cs="Arial" w:eastAsia="Arial"/>
          <w:sz w:val="18"/>
          <w:szCs w:val="18"/>
          <w:color w:val="777777"/>
          <w:spacing w:val="30"/>
          <w:w w:val="100"/>
          <w:u w:val="single" w:color="767676"/>
        </w:rPr>
        <w:t> </w:t>
      </w:r>
      <w:r>
        <w:rPr>
          <w:rFonts w:ascii="Arial" w:hAnsi="Arial" w:cs="Arial" w:eastAsia="Arial"/>
          <w:sz w:val="18"/>
          <w:szCs w:val="18"/>
          <w:color w:val="777777"/>
          <w:spacing w:val="30"/>
          <w:w w:val="100"/>
        </w:rPr>
      </w:r>
      <w:r>
        <w:rPr>
          <w:rFonts w:ascii="Arial" w:hAnsi="Arial" w:cs="Arial" w:eastAsia="Arial"/>
          <w:sz w:val="18"/>
          <w:szCs w:val="18"/>
          <w:color w:val="777777"/>
          <w:spacing w:val="8"/>
          <w:w w:val="58"/>
        </w:rPr>
        <w:t>9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2"/>
        </w:rPr>
        <w:t>i</w:t>
      </w:r>
      <w:r>
        <w:rPr>
          <w:rFonts w:ascii="Arial" w:hAnsi="Arial" w:cs="Arial" w:eastAsia="Arial"/>
          <w:sz w:val="18"/>
          <w:szCs w:val="18"/>
          <w:color w:val="383838"/>
          <w:spacing w:val="-14"/>
          <w:w w:val="102"/>
        </w:rPr>
        <w:t>g</w:t>
      </w:r>
      <w:r>
        <w:rPr>
          <w:rFonts w:ascii="Arial" w:hAnsi="Arial" w:cs="Arial" w:eastAsia="Arial"/>
          <w:sz w:val="18"/>
          <w:szCs w:val="18"/>
          <w:color w:val="595959"/>
          <w:spacing w:val="-8"/>
          <w:w w:val="83"/>
        </w:rPr>
        <w:t>e</w:t>
      </w:r>
      <w:r>
        <w:rPr>
          <w:rFonts w:ascii="Arial" w:hAnsi="Arial" w:cs="Arial" w:eastAsia="Arial"/>
          <w:sz w:val="18"/>
          <w:szCs w:val="18"/>
          <w:color w:val="383838"/>
          <w:spacing w:val="-50"/>
          <w:w w:val="112"/>
        </w:rPr>
        <w:t>r</w:t>
      </w:r>
      <w:r>
        <w:rPr>
          <w:rFonts w:ascii="Arial" w:hAnsi="Arial" w:cs="Arial" w:eastAsia="Arial"/>
          <w:sz w:val="18"/>
          <w:szCs w:val="18"/>
          <w:color w:val="8E8E8E"/>
          <w:spacing w:val="0"/>
          <w:w w:val="90"/>
        </w:rPr>
        <w:t>!:</w:t>
      </w:r>
      <w:r>
        <w:rPr>
          <w:rFonts w:ascii="Arial" w:hAnsi="Arial" w:cs="Arial" w:eastAsia="Arial"/>
          <w:sz w:val="18"/>
          <w:szCs w:val="18"/>
          <w:color w:val="8E8E8E"/>
          <w:spacing w:val="0"/>
          <w:w w:val="91"/>
        </w:rPr>
        <w:t>_</w:t>
      </w:r>
      <w:r>
        <w:rPr>
          <w:rFonts w:ascii="Arial" w:hAnsi="Arial" w:cs="Arial" w:eastAsia="Arial"/>
          <w:sz w:val="18"/>
          <w:szCs w:val="18"/>
          <w:color w:val="8E8E8E"/>
          <w:spacing w:val="-34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350"/>
        </w:rPr>
        <w:t>r----</w:t>
      </w:r>
      <w:r>
        <w:rPr>
          <w:rFonts w:ascii="Arial" w:hAnsi="Arial" w:cs="Arial" w:eastAsia="Arial"/>
          <w:sz w:val="18"/>
          <w:szCs w:val="18"/>
          <w:color w:val="4B4B4B"/>
          <w:spacing w:val="-95"/>
          <w:w w:val="350"/>
        </w:rPr>
        <w:t> </w:t>
      </w:r>
      <w:r>
        <w:rPr>
          <w:rFonts w:ascii="Arial" w:hAnsi="Arial" w:cs="Arial" w:eastAsia="Arial"/>
          <w:sz w:val="18"/>
          <w:szCs w:val="18"/>
          <w:color w:val="696969"/>
          <w:spacing w:val="0"/>
          <w:w w:val="449"/>
        </w:rPr>
        <w:t>-</w:t>
      </w:r>
      <w:r>
        <w:rPr>
          <w:rFonts w:ascii="Arial" w:hAnsi="Arial" w:cs="Arial" w:eastAsia="Arial"/>
          <w:sz w:val="18"/>
          <w:szCs w:val="18"/>
          <w:color w:val="696969"/>
          <w:spacing w:val="-53"/>
          <w:w w:val="449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449"/>
        </w:rPr>
        <w:t>--</w:t>
      </w:r>
      <w:r>
        <w:rPr>
          <w:rFonts w:ascii="Arial" w:hAnsi="Arial" w:cs="Arial" w:eastAsia="Arial"/>
          <w:sz w:val="18"/>
          <w:szCs w:val="18"/>
          <w:color w:val="383838"/>
          <w:spacing w:val="-116"/>
          <w:w w:val="449"/>
        </w:rPr>
        <w:t> 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449"/>
        </w:rPr>
        <w:t>---</w:t>
      </w:r>
      <w:r>
        <w:rPr>
          <w:rFonts w:ascii="Arial" w:hAnsi="Arial" w:cs="Arial" w:eastAsia="Arial"/>
          <w:sz w:val="18"/>
          <w:szCs w:val="18"/>
          <w:color w:val="595959"/>
          <w:spacing w:val="-157"/>
          <w:w w:val="449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449"/>
        </w:rPr>
        <w:t>-</w:t>
      </w:r>
      <w:r>
        <w:rPr>
          <w:rFonts w:ascii="Arial" w:hAnsi="Arial" w:cs="Arial" w:eastAsia="Arial"/>
          <w:sz w:val="18"/>
          <w:szCs w:val="18"/>
          <w:color w:val="383838"/>
          <w:spacing w:val="-53"/>
          <w:w w:val="449"/>
        </w:rPr>
        <w:t> 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449"/>
        </w:rPr>
        <w:t>--</w:t>
      </w:r>
      <w:r>
        <w:rPr>
          <w:rFonts w:ascii="Arial" w:hAnsi="Arial" w:cs="Arial" w:eastAsia="Arial"/>
          <w:sz w:val="18"/>
          <w:szCs w:val="18"/>
          <w:color w:val="595959"/>
          <w:spacing w:val="-116"/>
          <w:w w:val="449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449"/>
        </w:rPr>
        <w:t>--</w:t>
      </w:r>
      <w:r>
        <w:rPr>
          <w:rFonts w:ascii="Arial" w:hAnsi="Arial" w:cs="Arial" w:eastAsia="Arial"/>
          <w:sz w:val="18"/>
          <w:szCs w:val="18"/>
          <w:color w:val="383838"/>
          <w:spacing w:val="-116"/>
          <w:w w:val="449"/>
        </w:rPr>
        <w:t> 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421"/>
        </w:rPr>
        <w:t>---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595959"/>
          <w:spacing w:val="1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484"/>
        </w:rPr>
        <w:t>-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</w:rPr>
        <w:t>  </w:t>
      </w:r>
      <w:r>
        <w:rPr>
          <w:rFonts w:ascii="Arial" w:hAnsi="Arial" w:cs="Arial" w:eastAsia="Arial"/>
          <w:sz w:val="18"/>
          <w:szCs w:val="18"/>
          <w:color w:val="383838"/>
          <w:spacing w:val="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355"/>
        </w:rPr>
        <w:t>-----ı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7" w:lineRule="exact"/>
        <w:ind w:left="4796" w:right="-20"/>
        <w:jc w:val="left"/>
        <w:tabs>
          <w:tab w:pos="5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B8B8B8"/>
          <w:spacing w:val="0"/>
          <w:w w:val="54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B8B8B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B8B8B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9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-9"/>
          <w:w w:val="17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5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" w:right="0"/>
        </w:sectPr>
      </w:pPr>
      <w:rPr/>
    </w:p>
    <w:p>
      <w:pPr>
        <w:spacing w:before="70" w:after="0" w:line="240" w:lineRule="auto"/>
        <w:ind w:left="25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1" w:after="0" w:line="240" w:lineRule="auto"/>
        <w:ind w:right="-20"/>
        <w:jc w:val="left"/>
        <w:tabs>
          <w:tab w:pos="3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87"/>
        </w:rPr>
        <w:t>Sahibi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46"/>
          <w:w w:val="8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87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8"/>
          <w:w w:val="3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3" w:after="0" w:line="213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Öme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1"/>
        </w:rPr>
        <w:t>OKTAY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" w:right="0"/>
          <w:cols w:num="2" w:equalWidth="0">
            <w:col w:w="1304" w:space="617"/>
            <w:col w:w="9979"/>
          </w:cols>
        </w:sectPr>
      </w:pPr>
      <w:rPr/>
    </w:p>
    <w:p>
      <w:pPr>
        <w:spacing w:before="0" w:after="0" w:line="250" w:lineRule="exact"/>
        <w:ind w:left="2039" w:right="-7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247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70"/>
          <w:w w:val="24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-58"/>
          <w:w w:val="15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tabs>
          <w:tab w:pos="2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56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5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3"/>
          <w:w w:val="15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20:40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9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20:45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" w:right="0"/>
          <w:cols w:num="2" w:equalWidth="0">
            <w:col w:w="3151" w:space="834"/>
            <w:col w:w="7915"/>
          </w:cols>
        </w:sectPr>
      </w:pPr>
      <w:rPr/>
    </w:p>
    <w:p>
      <w:pPr>
        <w:spacing w:before="0" w:after="0" w:line="218" w:lineRule="exact"/>
        <w:ind w:left="2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0" w:lineRule="exact"/>
        <w:ind w:left="236" w:right="-53" w:firstLine="1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YardımcıEkip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pit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26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78"/>
        </w:rPr>
        <w:t>;&lt;;se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tabs>
          <w:tab w:pos="2320" w:val="left"/>
        </w:tabs>
        <w:rPr>
          <w:rFonts w:ascii="Courier New" w:hAnsi="Courier New" w:cs="Courier New" w:eastAsia="Courier New"/>
          <w:sz w:val="31"/>
          <w:szCs w:val="3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3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3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3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13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13"/>
        </w:rPr>
        <w:t>618</w:t>
      </w:r>
      <w:r>
        <w:rPr>
          <w:rFonts w:ascii="Arial" w:hAnsi="Arial" w:cs="Arial" w:eastAsia="Arial"/>
          <w:sz w:val="17"/>
          <w:szCs w:val="17"/>
          <w:color w:val="383838"/>
          <w:spacing w:val="-36"/>
          <w:w w:val="100"/>
          <w:position w:val="13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13"/>
        </w:rPr>
        <w:tab/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13"/>
        </w:rPr>
      </w:r>
      <w:r>
        <w:rPr>
          <w:rFonts w:ascii="Courier New" w:hAnsi="Courier New" w:cs="Courier New" w:eastAsia="Courier New"/>
          <w:sz w:val="31"/>
          <w:szCs w:val="31"/>
          <w:color w:val="595959"/>
          <w:spacing w:val="-8"/>
          <w:w w:val="190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95959"/>
          <w:spacing w:val="-104"/>
          <w:w w:val="190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95959"/>
          <w:spacing w:val="7"/>
          <w:w w:val="251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0"/>
          <w:w w:val="127"/>
          <w:position w:val="0"/>
        </w:rPr>
        <w:t>--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-74"/>
          <w:w w:val="127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95959"/>
          <w:spacing w:val="7"/>
          <w:w w:val="182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0"/>
          <w:w w:val="127"/>
          <w:position w:val="0"/>
        </w:rPr>
        <w:t>--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-31"/>
          <w:w w:val="127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95959"/>
          <w:spacing w:val="0"/>
          <w:w w:val="150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95959"/>
          <w:spacing w:val="-51"/>
          <w:w w:val="150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0"/>
          <w:w w:val="94"/>
          <w:position w:val="0"/>
        </w:rPr>
        <w:t>--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-108"/>
          <w:w w:val="94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95959"/>
          <w:spacing w:val="0"/>
          <w:w w:val="150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95959"/>
          <w:spacing w:val="-51"/>
          <w:w w:val="150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0"/>
          <w:w w:val="150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-51"/>
          <w:w w:val="150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95959"/>
          <w:spacing w:val="0"/>
          <w:w w:val="150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95959"/>
          <w:spacing w:val="-51"/>
          <w:w w:val="150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0"/>
          <w:w w:val="150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-51"/>
          <w:w w:val="150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95959"/>
          <w:spacing w:val="0"/>
          <w:w w:val="150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95959"/>
          <w:spacing w:val="-51"/>
          <w:w w:val="150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0"/>
          <w:w w:val="150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-51"/>
          <w:w w:val="150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696969"/>
          <w:spacing w:val="0"/>
          <w:w w:val="141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87" w:after="0" w:line="240" w:lineRule="auto"/>
        <w:ind w:left="20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7.452988pt;margin-top:-6.340299pt;width:101.585091pt;height:9.5pt;mso-position-horizontal-relative:page;mso-position-vertical-relative:paragraph;z-index:-16793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95959"/>
                      <w:spacing w:val="0"/>
                      <w:w w:val="100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>lektri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>k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1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>Arıza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2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>Gel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6"/>
                      <w:w w:val="100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95959"/>
                      <w:spacing w:val="0"/>
                      <w:w w:val="100"/>
                    </w:rPr>
                    <w:t>ş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95959"/>
                      <w:spacing w:val="13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3"/>
                    </w:rPr>
                    <w:t>Saati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61" w:lineRule="auto"/>
        <w:ind w:left="14" w:right="5406" w:firstLine="1989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w w:val="8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4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4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43"/>
        </w:rPr>
        <w:t>ısı: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5"/>
          <w:w w:val="14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7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</w:rPr>
        <w:t>GelişSaati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51" w:lineRule="auto"/>
        <w:ind w:left="9" w:right="3759" w:firstLine="-9"/>
        <w:jc w:val="left"/>
        <w:tabs>
          <w:tab w:pos="2060" w:val="left"/>
          <w:tab w:pos="4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3.125549pt;margin-top:7.401276pt;width:3.24921pt;height:23pt;mso-position-horizontal-relative:page;mso-position-vertical-relative:paragraph;z-index:-16792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Pr/>
                  <w:r>
                    <w:rPr>
                      <w:rFonts w:ascii="Arial" w:hAnsi="Arial" w:cs="Arial" w:eastAsia="Arial"/>
                      <w:sz w:val="46"/>
                      <w:szCs w:val="46"/>
                      <w:color w:val="8E8E8E"/>
                      <w:spacing w:val="0"/>
                      <w:w w:val="50"/>
                    </w:rPr>
                    <w:t>.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Çtkı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74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7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Perso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"/>
          <w:w w:val="11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7" w:lineRule="exact"/>
        <w:ind w:left="14" w:right="-20"/>
        <w:jc w:val="left"/>
        <w:tabs>
          <w:tab w:pos="972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YardımaGelenA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</w:r>
      <w:r>
        <w:rPr>
          <w:rFonts w:ascii="Arial" w:hAnsi="Arial" w:cs="Arial" w:eastAsia="Arial"/>
          <w:sz w:val="26"/>
          <w:szCs w:val="26"/>
          <w:color w:val="9E9E9E"/>
          <w:spacing w:val="0"/>
          <w:w w:val="100"/>
          <w:position w:val="-1"/>
        </w:rPr>
        <w:t>;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" w:right="0"/>
          <w:cols w:num="2" w:equalWidth="0">
            <w:col w:w="1363" w:space="559"/>
            <w:col w:w="9978"/>
          </w:cols>
        </w:sectPr>
      </w:pPr>
      <w:rPr/>
    </w:p>
    <w:p>
      <w:pPr>
        <w:spacing w:before="9" w:after="0" w:line="240" w:lineRule="auto"/>
        <w:ind w:left="226" w:right="-69"/>
        <w:jc w:val="left"/>
        <w:tabs>
          <w:tab w:pos="4300" w:val="left"/>
          <w:tab w:pos="4780" w:val="left"/>
          <w:tab w:pos="5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w w:val="96"/>
        </w:rPr>
        <w:t>-------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5"/>
        </w:rPr>
        <w:t>ip_A_m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5"/>
        </w:rPr>
        <w:t>ir_in_i_n_A_d_ı-_S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5"/>
        </w:rPr>
        <w:t>yıad=ı: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u w:val="single" w:color="58585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u w:val="single" w:color="58585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u w:val="single" w:color="585858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u w:val="single" w:color="58585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u w:val="single" w:color="58585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u w:val="single" w:color="585858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u w:val="single" w:color="58585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u w:val="single" w:color="58585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u w:val="single" w:color="585858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0" w:lineRule="exact"/>
        <w:ind w:right="-20"/>
        <w:jc w:val="left"/>
        <w:tabs>
          <w:tab w:pos="700" w:val="left"/>
          <w:tab w:pos="1640" w:val="left"/>
          <w:tab w:pos="2100" w:val="left"/>
          <w:tab w:pos="3140" w:val="left"/>
          <w:tab w:pos="346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95959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u w:val="single" w:color="3737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u w:val="single" w:color="37373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u w:val="single" w:color="373737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8"/>
          <w:w w:val="23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62"/>
          <w:w w:val="230"/>
          <w:u w:val="single" w:color="3737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230"/>
          <w:u w:val="single" w:color="37373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230"/>
          <w:u w:val="single" w:color="373737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230"/>
          <w:u w:val="single" w:color="3737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230"/>
          <w:u w:val="single" w:color="37373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230"/>
          <w:u w:val="single" w:color="373737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23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23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23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2"/>
          <w:w w:val="230"/>
          <w:u w:val="single" w:color="58585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230"/>
          <w:u w:val="single" w:color="58585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230"/>
          <w:u w:val="single" w:color="585858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23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23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230"/>
        </w:rPr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398"/>
        </w:rPr>
        <w:t>l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" w:right="0"/>
          <w:cols w:num="2" w:equalWidth="0">
            <w:col w:w="5255" w:space="2847"/>
            <w:col w:w="3798"/>
          </w:cols>
        </w:sectPr>
      </w:pPr>
      <w:rPr/>
    </w:p>
    <w:p>
      <w:pPr>
        <w:spacing w:before="0" w:after="0" w:line="251" w:lineRule="exact"/>
        <w:ind w:left="236" w:right="-20"/>
        <w:jc w:val="left"/>
        <w:tabs>
          <w:tab w:pos="2020" w:val="left"/>
          <w:tab w:pos="1164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6"/>
        </w:rPr>
        <w:t>playınGörüldüğü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72"/>
        </w:rPr>
        <w:t>ı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9" w:after="0" w:line="214" w:lineRule="exact"/>
        <w:ind w:left="2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left="3935" w:right="509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8"/>
        </w:rPr>
        <w:t>öndurı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1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9"/>
          <w:w w:val="11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12" w:lineRule="exact"/>
        <w:ind w:left="294" w:right="-20"/>
        <w:jc w:val="left"/>
        <w:tabs>
          <w:tab w:pos="2100" w:val="left"/>
          <w:tab w:pos="3900" w:val="left"/>
          <w:tab w:pos="5820" w:val="left"/>
          <w:tab w:pos="736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1"/>
          <w:position w:val="-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2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65"/>
          <w:position w:val="-3"/>
        </w:rPr>
        <w:t>u</w:t>
      </w:r>
      <w:r>
        <w:rPr>
          <w:rFonts w:ascii="Arial" w:hAnsi="Arial" w:cs="Arial" w:eastAsia="Arial"/>
          <w:sz w:val="18"/>
          <w:szCs w:val="18"/>
          <w:color w:val="383838"/>
          <w:spacing w:val="-33"/>
          <w:w w:val="16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!Köpük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7"/>
          <w:position w:val="-3"/>
        </w:rPr>
        <w:t>K</w:t>
      </w:r>
      <w:r>
        <w:rPr>
          <w:rFonts w:ascii="Arial" w:hAnsi="Arial" w:cs="Arial" w:eastAsia="Arial"/>
          <w:sz w:val="19"/>
          <w:szCs w:val="19"/>
          <w:color w:val="383838"/>
          <w:spacing w:val="-17"/>
          <w:w w:val="108"/>
          <w:position w:val="-3"/>
        </w:rPr>
        <w:t>g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49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!K.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9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-4"/>
          <w:w w:val="113"/>
          <w:position w:val="-2"/>
        </w:rPr>
        <w:t>K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93"/>
          <w:position w:val="-2"/>
        </w:rPr>
        <w:t>g.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3" w:lineRule="exact"/>
        <w:ind w:left="5779" w:right="4359"/>
        <w:jc w:val="center"/>
        <w:tabs>
          <w:tab w:pos="73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383838"/>
          <w:spacing w:val="0"/>
          <w:w w:val="56"/>
        </w:rPr>
        <w:t>ı</w:t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84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" w:right="0"/>
        </w:sectPr>
      </w:pPr>
      <w:rPr/>
    </w:p>
    <w:p>
      <w:pPr>
        <w:spacing w:before="40" w:after="0" w:line="256" w:lineRule="auto"/>
        <w:ind w:left="236" w:right="51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34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221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22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0"/>
          <w:w w:val="2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0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1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20" w:lineRule="exact"/>
        <w:ind w:right="127"/>
        <w:jc w:val="right"/>
        <w:rPr>
          <w:rFonts w:ascii="Arial" w:hAnsi="Arial" w:cs="Arial" w:eastAsia="Arial"/>
          <w:sz w:val="60"/>
          <w:szCs w:val="60"/>
        </w:rPr>
      </w:pPr>
      <w:rPr/>
      <w:r>
        <w:rPr>
          <w:rFonts w:ascii="Arial" w:hAnsi="Arial" w:cs="Arial" w:eastAsia="Arial"/>
          <w:sz w:val="60"/>
          <w:szCs w:val="60"/>
          <w:color w:val="8E8E8E"/>
          <w:spacing w:val="0"/>
          <w:w w:val="53"/>
          <w:position w:val="-6"/>
        </w:rPr>
        <w:t>ı</w:t>
      </w:r>
      <w:r>
        <w:rPr>
          <w:rFonts w:ascii="Arial" w:hAnsi="Arial" w:cs="Arial" w:eastAsia="Arial"/>
          <w:sz w:val="60"/>
          <w:szCs w:val="60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20" w:right="0"/>
          <w:cols w:num="2" w:equalWidth="0">
            <w:col w:w="1534" w:space="497"/>
            <w:col w:w="9869"/>
          </w:cols>
        </w:sectPr>
      </w:pPr>
      <w:rPr/>
    </w:p>
    <w:p>
      <w:pPr>
        <w:spacing w:before="0" w:after="0" w:line="194" w:lineRule="exact"/>
        <w:ind w:left="198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56" w:lineRule="auto"/>
        <w:ind w:left="1978" w:right="183" w:firstLine="-172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3"/>
        </w:rPr>
        <w:t>oruşturmada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9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bilinmeye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sebeple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9"/>
        </w:rPr>
        <w:t>eticesinde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" w:right="0"/>
        </w:sectPr>
      </w:pPr>
      <w:rPr/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61" w:lineRule="auto"/>
        <w:ind w:left="255" w:right="-53"/>
        <w:jc w:val="left"/>
        <w:tabs>
          <w:tab w:pos="1920" w:val="left"/>
          <w:tab w:pos="6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Sigarta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lsirketi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1"/>
          <w:w w:val="9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9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8" w:lineRule="exact"/>
        <w:ind w:left="259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85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84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81"/>
        </w:rPr>
        <w:t>me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4" w:lineRule="exact"/>
        <w:ind w:left="2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83"/>
        </w:rPr>
        <w:t>Jim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2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842" w:right="-20"/>
        <w:jc w:val="left"/>
        <w:tabs>
          <w:tab w:pos="1940" w:val="left"/>
          <w:tab w:pos="5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8"/>
        </w:rPr>
        <w:t>Dö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_üşü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I_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0"/>
          <w:w w:val="88"/>
        </w:rPr>
        <w:t>!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2"/>
          <w:w w:val="88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88"/>
        </w:rPr>
        <w:t>aati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12"/>
          <w:w w:val="8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21:40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auto"/>
        <w:ind w:left="354" w:right="-20"/>
        <w:jc w:val="left"/>
        <w:tabs>
          <w:tab w:pos="1080" w:val="left"/>
          <w:tab w:pos="3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OlUVaralı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GİDE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</w:rPr>
        <w:t>!.Posta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152"/>
        <w:jc w:val="right"/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29"/>
          <w:szCs w:val="29"/>
          <w:color w:val="8E8E8E"/>
          <w:spacing w:val="0"/>
          <w:w w:val="74"/>
        </w:rPr>
        <w:t>!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412" w:lineRule="exact"/>
        <w:ind w:left="-78" w:right="116"/>
        <w:jc w:val="right"/>
        <w:tabs>
          <w:tab w:pos="3120" w:val="left"/>
        </w:tabs>
        <w:rPr>
          <w:rFonts w:ascii="Arial" w:hAnsi="Arial" w:cs="Arial" w:eastAsia="Arial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5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1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5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  <w:position w:val="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5"/>
        </w:rPr>
      </w:r>
      <w:r>
        <w:rPr>
          <w:rFonts w:ascii="Arial" w:hAnsi="Arial" w:cs="Arial" w:eastAsia="Arial"/>
          <w:sz w:val="33"/>
          <w:szCs w:val="33"/>
          <w:color w:val="9E9E9E"/>
          <w:spacing w:val="-18"/>
          <w:w w:val="57"/>
          <w:position w:val="-2"/>
        </w:rPr>
        <w:t>·</w:t>
      </w:r>
      <w:r>
        <w:rPr>
          <w:rFonts w:ascii="Arial" w:hAnsi="Arial" w:cs="Arial" w:eastAsia="Arial"/>
          <w:sz w:val="33"/>
          <w:szCs w:val="33"/>
          <w:color w:val="777777"/>
          <w:spacing w:val="0"/>
          <w:w w:val="97"/>
          <w:position w:val="-2"/>
        </w:rPr>
        <w:t>ı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20" w:right="0"/>
          <w:cols w:num="2" w:equalWidth="0">
            <w:col w:w="6614" w:space="1785"/>
            <w:col w:w="3501"/>
          </w:cols>
        </w:sectPr>
      </w:pPr>
      <w:rPr/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" w:right="0"/>
        </w:sectPr>
      </w:pPr>
      <w:rPr/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8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-73"/>
        <w:jc w:val="left"/>
        <w:tabs>
          <w:tab w:pos="2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right="331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5" w:lineRule="auto"/>
        <w:ind w:left="2936" w:right="100" w:firstLine="-35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w w:val="123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"/>
          <w:w w:val="12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</w:rPr>
        <w:t>nerOKTAY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left="869"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48"/>
        </w:rPr>
        <w:t>O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18"/>
          <w:w w:val="48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71"/>
        </w:rPr>
        <w:t>g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38"/>
          <w:w w:val="71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51"/>
        </w:rPr>
        <w:t>MaYıs</w:t>
      </w:r>
      <w:r>
        <w:rPr>
          <w:rFonts w:ascii="Arial" w:hAnsi="Arial" w:cs="Arial" w:eastAsia="Arial"/>
          <w:sz w:val="25"/>
          <w:szCs w:val="25"/>
          <w:color w:val="383838"/>
          <w:spacing w:val="27"/>
          <w:w w:val="5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68"/>
        </w:rPr>
        <w:t>20i7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2" w:after="0" w:line="240" w:lineRule="auto"/>
        <w:ind w:left="8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83838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83"/>
          <w:i/>
        </w:rPr>
        <w:t>  </w:t>
      </w:r>
      <w:r>
        <w:rPr>
          <w:rFonts w:ascii="Arial" w:hAnsi="Arial" w:cs="Arial" w:eastAsia="Arial"/>
          <w:sz w:val="19"/>
          <w:szCs w:val="19"/>
          <w:color w:val="383838"/>
          <w:spacing w:val="32"/>
          <w:w w:val="83"/>
          <w:i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383838"/>
          <w:spacing w:val="2"/>
          <w:w w:val="8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" w:right="0"/>
          <w:cols w:num="3" w:equalWidth="0">
            <w:col w:w="934" w:space="1153"/>
            <w:col w:w="3973" w:space="1792"/>
            <w:col w:w="404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" w:right="0"/>
        </w:sectPr>
      </w:pPr>
      <w:rPr/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7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left="33" w:right="-84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v:shape style="position:absolute;margin-left:393.600006pt;margin-top:-107.799713pt;width:167.039993pt;height:109.440002pt;mso-position-horizontal-relative:page;mso-position-vertical-relative:paragraph;z-index:-16796" type="#_x0000_t75">
            <v:imagedata r:id="rId52" o:title=""/>
          </v:shape>
        </w:pic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100"/>
        </w:rPr>
        <w:t>A.Ke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-2"/>
          <w:w w:val="100"/>
        </w:rPr>
        <w:t>r</w:t>
      </w:r>
      <w:r>
        <w:rPr>
          <w:rFonts w:ascii="Times New Roman" w:hAnsi="Times New Roman" w:cs="Times New Roman" w:eastAsia="Times New Roman"/>
          <w:sz w:val="29"/>
          <w:szCs w:val="29"/>
          <w:color w:val="595959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9"/>
          <w:szCs w:val="29"/>
          <w:color w:val="595959"/>
          <w:spacing w:val="65"/>
          <w:w w:val="10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696969"/>
          <w:spacing w:val="0"/>
          <w:w w:val="75"/>
        </w:rPr>
        <w:t>V</w:t>
      </w:r>
      <w:r>
        <w:rPr>
          <w:rFonts w:ascii="Times New Roman" w:hAnsi="Times New Roman" w:cs="Times New Roman" w:eastAsia="Times New Roman"/>
          <w:sz w:val="29"/>
          <w:szCs w:val="29"/>
          <w:color w:val="696969"/>
          <w:spacing w:val="-6"/>
          <w:w w:val="75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105"/>
        </w:rPr>
        <w:t>ÖSE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26" w:after="0" w:line="240" w:lineRule="auto"/>
        <w:ind w:right="-51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Itfaiy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383838"/>
          <w:spacing w:val="-1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91"/>
        </w:rPr>
        <w:t>Ku</w:t>
      </w:r>
      <w:r>
        <w:rPr>
          <w:rFonts w:ascii="Arial" w:hAnsi="Arial" w:cs="Arial" w:eastAsia="Arial"/>
          <w:sz w:val="19"/>
          <w:szCs w:val="19"/>
          <w:color w:val="383838"/>
          <w:spacing w:val="4"/>
          <w:w w:val="91"/>
        </w:rPr>
        <w:t>z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91"/>
        </w:rPr>
        <w:t>ey</w:t>
      </w:r>
      <w:r>
        <w:rPr>
          <w:rFonts w:ascii="Arial" w:hAnsi="Arial" w:cs="Arial" w:eastAsia="Arial"/>
          <w:sz w:val="19"/>
          <w:szCs w:val="19"/>
          <w:color w:val="595959"/>
          <w:spacing w:val="7"/>
          <w:w w:val="91"/>
        </w:rPr>
        <w:t> </w:t>
      </w:r>
      <w:r>
        <w:rPr>
          <w:rFonts w:ascii="Arial" w:hAnsi="Arial" w:cs="Arial" w:eastAsia="Arial"/>
          <w:sz w:val="19"/>
          <w:szCs w:val="19"/>
          <w:color w:val="696969"/>
          <w:spacing w:val="0"/>
          <w:w w:val="105"/>
        </w:rPr>
        <w:t>fsoıg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94"/>
        </w:rPr>
        <w:t>A</w:t>
      </w:r>
      <w:r>
        <w:rPr>
          <w:rFonts w:ascii="Arial" w:hAnsi="Arial" w:cs="Arial" w:eastAsia="Arial"/>
          <w:sz w:val="19"/>
          <w:szCs w:val="19"/>
          <w:color w:val="595959"/>
          <w:spacing w:val="3"/>
          <w:w w:val="95"/>
        </w:rPr>
        <w:t>m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12"/>
        </w:rPr>
        <w:t>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83838"/>
          <w:spacing w:val="-76"/>
          <w:w w:val="105"/>
        </w:rPr>
        <w:t>D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1"/>
        </w:rPr>
        <w:t>iR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0"/>
          <w:w w:val="8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-2"/>
          <w:w w:val="8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color w:val="595959"/>
          <w:spacing w:val="0"/>
          <w:w w:val="8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595959"/>
          <w:spacing w:val="-6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266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93"/>
          <w:w w:val="2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19" w:lineRule="exact"/>
        <w:ind w:right="138"/>
        <w:jc w:val="right"/>
        <w:rPr>
          <w:rFonts w:ascii="Arial" w:hAnsi="Arial" w:cs="Arial" w:eastAsia="Arial"/>
          <w:sz w:val="46"/>
          <w:szCs w:val="46"/>
        </w:rPr>
      </w:pPr>
      <w:rPr/>
      <w:r>
        <w:rPr>
          <w:rFonts w:ascii="Arial" w:hAnsi="Arial" w:cs="Arial" w:eastAsia="Arial"/>
          <w:sz w:val="46"/>
          <w:szCs w:val="46"/>
          <w:color w:val="B8B8B8"/>
          <w:spacing w:val="0"/>
          <w:w w:val="50"/>
          <w:position w:val="-2"/>
        </w:rPr>
        <w:t>.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20" w:right="0"/>
          <w:cols w:num="4" w:equalWidth="0">
            <w:col w:w="640" w:space="1541"/>
            <w:col w:w="1986" w:space="419"/>
            <w:col w:w="245" w:space="152"/>
            <w:col w:w="6917"/>
          </w:cols>
        </w:sectPr>
      </w:pPr>
      <w:rPr/>
    </w:p>
    <w:p>
      <w:pPr>
        <w:spacing w:before="13" w:after="0" w:line="240" w:lineRule="auto"/>
        <w:ind w:left="442" w:right="-20"/>
        <w:jc w:val="left"/>
        <w:tabs>
          <w:tab w:pos="1520" w:val="left"/>
        </w:tabs>
        <w:rPr>
          <w:rFonts w:ascii="Courier New" w:hAnsi="Courier New" w:cs="Courier New" w:eastAsia="Courier New"/>
          <w:sz w:val="32"/>
          <w:szCs w:val="32"/>
        </w:rPr>
      </w:pPr>
      <w:rPr/>
      <w:r>
        <w:rPr/>
        <w:pict>
          <v:group style="position:absolute;margin-left:11.245824pt;margin-top:28.479261pt;width:574.602399pt;height:782.098472pt;mso-position-horizontal-relative:page;mso-position-vertical-relative:page;z-index:-16795" coordorigin="225,570" coordsize="11492,15642">
            <v:group style="position:absolute;left:232;top:586;width:11426;height:2" coordorigin="232,586" coordsize="11426,2">
              <v:shape style="position:absolute;left:232;top:586;width:11426;height:2" coordorigin="232,586" coordsize="11426,0" path="m232,586l11658,586e" filled="f" stroked="t" strokeweight=".710263pt" strokecolor="#606060">
                <v:path arrowok="t"/>
              </v:shape>
            </v:group>
            <v:group style="position:absolute;left:241;top:1892;width:11426;height:2" coordorigin="241,1892" coordsize="11426,2">
              <v:shape style="position:absolute;left:241;top:1892;width:11426;height:2" coordorigin="241,1892" coordsize="11426,0" path="m241,1892l11667,1892e" filled="f" stroked="t" strokeweight=".710263pt" strokecolor="#5B5B5B">
                <v:path arrowok="t"/>
              </v:shape>
            </v:group>
            <v:group style="position:absolute;left:268;top:1334;width:2;height:14870" coordorigin="268,1334" coordsize="2,14870">
              <v:shape style="position:absolute;left:268;top:1334;width:2;height:14870" coordorigin="268,1334" coordsize="0,14870" path="m268,16204l268,1334e" filled="f" stroked="t" strokeweight=".710263pt" strokecolor="#676767">
                <v:path arrowok="t"/>
              </v:shape>
            </v:group>
            <v:group style="position:absolute;left:1927;top:577;width:2;height:1325" coordorigin="1927,577" coordsize="2,1325">
              <v:shape style="position:absolute;left:1927;top:577;width:2;height:1325" coordorigin="1927,577" coordsize="0,1325" path="m1927,1902l1927,577e" filled="f" stroked="t" strokeweight=".710263pt" strokecolor="#808080">
                <v:path arrowok="t"/>
              </v:shape>
            </v:group>
            <v:group style="position:absolute;left:8123;top:581;width:2;height:1315" coordorigin="8123,581" coordsize="2,1315">
              <v:shape style="position:absolute;left:8123;top:581;width:2;height:1315" coordorigin="8123,581" coordsize="0,1315" path="m8123,1897l8123,581e" filled="f" stroked="t" strokeweight=".710263pt" strokecolor="#4F4F4F">
                <v:path arrowok="t"/>
              </v:shape>
            </v:group>
            <v:group style="position:absolute;left:11667;top:1597;width:2;height:1635" coordorigin="11667,1597" coordsize="2,1635">
              <v:shape style="position:absolute;left:11667;top:1597;width:2;height:1635" coordorigin="11667,1597" coordsize="0,1635" path="m11667,3231l11667,1597e" filled="f" stroked="t" strokeweight=".710263pt" strokecolor="#979797">
                <v:path arrowok="t"/>
              </v:shape>
            </v:group>
            <v:group style="position:absolute;left:237;top:2130;width:11435;height:2" coordorigin="237,2130" coordsize="11435,2">
              <v:shape style="position:absolute;left:237;top:2130;width:11435;height:2" coordorigin="237,2130" coordsize="11435,0" path="m237,2130l11672,2130e" filled="f" stroked="t" strokeweight=".710263pt" strokecolor="#5B5B5B">
                <v:path arrowok="t"/>
              </v:shape>
            </v:group>
            <v:group style="position:absolute;left:241;top:2369;width:11430;height:2" coordorigin="241,2369" coordsize="11430,2">
              <v:shape style="position:absolute;left:241;top:2369;width:11430;height:2" coordorigin="241,2369" coordsize="11430,0" path="m241,2369l11672,2369e" filled="f" stroked="t" strokeweight=".710263pt" strokecolor="#606060">
                <v:path arrowok="t"/>
              </v:shape>
            </v:group>
            <v:group style="position:absolute;left:241;top:2607;width:11430;height:2" coordorigin="241,2607" coordsize="11430,2">
              <v:shape style="position:absolute;left:241;top:2607;width:11430;height:2" coordorigin="241,2607" coordsize="11430,0" path="m241,2607l11672,2607e" filled="f" stroked="t" strokeweight=".710263pt" strokecolor="#5B5B5B">
                <v:path arrowok="t"/>
              </v:shape>
            </v:group>
            <v:group style="position:absolute;left:246;top:2845;width:11430;height:2" coordorigin="246,2845" coordsize="11430,2">
              <v:shape style="position:absolute;left:246;top:2845;width:11430;height:2" coordorigin="246,2845" coordsize="11430,0" path="m246,2845l11677,2845e" filled="f" stroked="t" strokeweight=".710263pt" strokecolor="#747474">
                <v:path arrowok="t"/>
              </v:shape>
            </v:group>
            <v:group style="position:absolute;left:246;top:3084;width:11430;height:2" coordorigin="246,3084" coordsize="11430,2">
              <v:shape style="position:absolute;left:246;top:3084;width:11430;height:2" coordorigin="246,3084" coordsize="11430,0" path="m246,3084l11677,3084e" filled="f" stroked="t" strokeweight=".710263pt" strokecolor="#747474">
                <v:path arrowok="t"/>
              </v:shape>
            </v:group>
            <v:group style="position:absolute;left:1948;top:3808;width:2;height:12330" coordorigin="1948,3808" coordsize="2,12330">
              <v:shape style="position:absolute;left:1948;top:3808;width:2;height:12330" coordorigin="1948,3808" coordsize="0,12330" path="m1948,16138l1948,3808e" filled="f" stroked="t" strokeweight=".947017pt" strokecolor="#545454">
                <v:path arrowok="t"/>
              </v:shape>
            </v:group>
            <v:group style="position:absolute;left:2884;top:3074;width:2;height:753" coordorigin="2884,3074" coordsize="2,753">
              <v:shape style="position:absolute;left:2884;top:3074;width:2;height:753" coordorigin="2884,3074" coordsize="0,753" path="m2884,3827l2884,3074e" filled="f" stroked="t" strokeweight=".947017pt" strokecolor="#5B5B5B">
                <v:path arrowok="t"/>
              </v:shape>
            </v:group>
            <v:group style="position:absolute;left:11672;top:3360;width:2;height:2783" coordorigin="11672,3360" coordsize="2,2783">
              <v:shape style="position:absolute;left:11672;top:3360;width:2;height:2783" coordorigin="11672,3360" coordsize="0,2783" path="m11672,6143l11672,3360e" filled="f" stroked="t" strokeweight=".710263pt" strokecolor="#909090">
                <v:path arrowok="t"/>
              </v:shape>
            </v:group>
            <v:group style="position:absolute;left:5980;top:3079;width:2;height:748" coordorigin="5980,3079" coordsize="2,748">
              <v:shape style="position:absolute;left:5980;top:3079;width:2;height:748" coordorigin="5980,3079" coordsize="0,748" path="m5980,3827l5980,3079e" filled="f" stroked="t" strokeweight=".710263pt" strokecolor="#646464">
                <v:path arrowok="t"/>
              </v:shape>
            </v:group>
            <v:group style="position:absolute;left:246;top:3818;width:11430;height:2" coordorigin="246,3818" coordsize="11430,2">
              <v:shape style="position:absolute;left:246;top:3818;width:11430;height:2" coordorigin="246,3818" coordsize="11430,0" path="m246,3818l11677,3818e" filled="f" stroked="t" strokeweight=".710263pt" strokecolor="#575757">
                <v:path arrowok="t"/>
              </v:shape>
            </v:group>
            <v:group style="position:absolute;left:3925;top:4328;width:2;height:2216" coordorigin="3925,4328" coordsize="2,2216">
              <v:shape style="position:absolute;left:3925;top:4328;width:2;height:2216" coordorigin="3925,4328" coordsize="0,2216" path="m3925,6544l3925,4328e" filled="f" stroked="t" strokeweight=".710263pt" strokecolor="#4B4B4B">
                <v:path arrowok="t"/>
              </v:shape>
            </v:group>
            <v:group style="position:absolute;left:246;top:4096;width:11430;height:2" coordorigin="246,4096" coordsize="11430,2">
              <v:shape style="position:absolute;left:246;top:4096;width:11430;height:2" coordorigin="246,4096" coordsize="11430,0" path="m246,4096l11677,4096e" filled="f" stroked="t" strokeweight=".710263pt" strokecolor="#5B5B5B">
                <v:path arrowok="t"/>
              </v:shape>
            </v:group>
            <v:group style="position:absolute;left:1927;top:4337;width:9754;height:2" coordorigin="1927,4337" coordsize="9754,2">
              <v:shape style="position:absolute;left:1927;top:4337;width:9754;height:2" coordorigin="1927,4337" coordsize="9754,0" path="m1927,4337l11681,4337e" filled="f" stroked="t" strokeweight=".710263pt" strokecolor="#5B5B5B">
                <v:path arrowok="t"/>
              </v:shape>
            </v:group>
            <v:group style="position:absolute;left:3921;top:5062;width:7761;height:2" coordorigin="3921,5062" coordsize="7761,2">
              <v:shape style="position:absolute;left:3921;top:5062;width:7761;height:2" coordorigin="3921,5062" coordsize="7761,0" path="m3921,5062l11681,5062e" filled="f" stroked="t" strokeweight=".710263pt" strokecolor="#676767">
                <v:path arrowok="t"/>
              </v:shape>
            </v:group>
            <v:group style="position:absolute;left:3916;top:5302;width:7766;height:2" coordorigin="3916,5302" coordsize="7766,2">
              <v:shape style="position:absolute;left:3916;top:5302;width:7766;height:2" coordorigin="3916,5302" coordsize="7766,0" path="m3916,5302l11681,5302e" filled="f" stroked="t" strokeweight=".710263pt" strokecolor="#606060">
                <v:path arrowok="t"/>
              </v:shape>
            </v:group>
            <v:group style="position:absolute;left:1927;top:5543;width:9759;height:2" coordorigin="1927,5543" coordsize="9759,2">
              <v:shape style="position:absolute;left:1927;top:5543;width:9759;height:2" coordorigin="1927,5543" coordsize="9759,0" path="m1927,5543l11686,5543e" filled="f" stroked="t" strokeweight=".710263pt" strokecolor="#5B5B5B">
                <v:path arrowok="t"/>
              </v:shape>
            </v:group>
            <v:group style="position:absolute;left:246;top:5786;width:11435;height:2" coordorigin="246,5786" coordsize="11435,2">
              <v:shape style="position:absolute;left:246;top:5786;width:11435;height:2" coordorigin="246,5786" coordsize="11435,0" path="m246,5786l11681,5786e" filled="f" stroked="t" strokeweight=".710263pt" strokecolor="#606060">
                <v:path arrowok="t"/>
              </v:shape>
            </v:group>
            <v:group style="position:absolute;left:1927;top:6253;width:9446;height:2" coordorigin="1927,6253" coordsize="9446,2">
              <v:shape style="position:absolute;left:1927;top:6253;width:9446;height:2" coordorigin="1927,6253" coordsize="9446,0" path="m1927,6253l11374,6253e" filled="f" stroked="t" strokeweight=".710263pt" strokecolor="#5B5B5B">
                <v:path arrowok="t"/>
              </v:shape>
            </v:group>
            <v:group style="position:absolute;left:6814;top:5781;width:2;height:763" coordorigin="6814,5781" coordsize="2,763">
              <v:shape style="position:absolute;left:6814;top:5781;width:2;height:763" coordorigin="6814,5781" coordsize="0,763" path="m6814,6544l6814,5781e" filled="f" stroked="t" strokeweight=".710263pt" strokecolor="#5B5B5B">
                <v:path arrowok="t"/>
              </v:shape>
            </v:group>
            <v:group style="position:absolute;left:1927;top:6539;width:9754;height:2" coordorigin="1927,6539" coordsize="9754,2">
              <v:shape style="position:absolute;left:1927;top:6539;width:9754;height:2" coordorigin="1927,6539" coordsize="9754,0" path="m1927,6539l11681,6539e" filled="f" stroked="t" strokeweight=".710263pt" strokecolor="#606060">
                <v:path arrowok="t"/>
              </v:shape>
            </v:group>
            <v:group style="position:absolute;left:11677;top:7154;width:2;height:972" coordorigin="11677,7154" coordsize="2,972">
              <v:shape style="position:absolute;left:11677;top:7154;width:2;height:972" coordorigin="11677,7154" coordsize="0,972" path="m11677,8126l11677,7154e" filled="f" stroked="t" strokeweight=".710263pt" strokecolor="#9C9C9C">
                <v:path arrowok="t"/>
              </v:shape>
            </v:group>
            <v:group style="position:absolute;left:251;top:7249;width:11459;height:2" coordorigin="251,7249" coordsize="11459,2">
              <v:shape style="position:absolute;left:251;top:7249;width:11459;height:2" coordorigin="251,7249" coordsize="11459,0" path="m251,7249l11710,7249e" filled="f" stroked="t" strokeweight=".710263pt" strokecolor="#606060">
                <v:path arrowok="t"/>
              </v:shape>
            </v:group>
            <v:group style="position:absolute;left:3930;top:7240;width:2;height:763" coordorigin="3930,7240" coordsize="2,763">
              <v:shape style="position:absolute;left:3930;top:7240;width:2;height:763" coordorigin="3930,7240" coordsize="0,763" path="m3930,8002l3930,7240e" filled="f" stroked="t" strokeweight=".710263pt" strokecolor="#484848">
                <v:path arrowok="t"/>
              </v:shape>
            </v:group>
            <v:group style="position:absolute;left:3925;top:7487;width:7756;height:2" coordorigin="3925,7487" coordsize="7756,2">
              <v:shape style="position:absolute;left:3925;top:7487;width:7756;height:2" coordorigin="3925,7487" coordsize="7756,0" path="m3925,7487l11681,7487e" filled="f" stroked="t" strokeweight=".710263pt" strokecolor="#606060">
                <v:path arrowok="t"/>
              </v:shape>
            </v:group>
            <v:group style="position:absolute;left:3925;top:7759;width:7761;height:2" coordorigin="3925,7759" coordsize="7761,2">
              <v:shape style="position:absolute;left:3925;top:7759;width:7761;height:2" coordorigin="3925,7759" coordsize="7761,0" path="m3925,7759l11686,7759e" filled="f" stroked="t" strokeweight=".710263pt" strokecolor="#676767">
                <v:path arrowok="t"/>
              </v:shape>
            </v:group>
            <v:group style="position:absolute;left:256;top:7997;width:11430;height:2" coordorigin="256,7997" coordsize="11430,2">
              <v:shape style="position:absolute;left:256;top:7997;width:11430;height:2" coordorigin="256,7997" coordsize="11430,0" path="m256,7997l11686,7997e" filled="f" stroked="t" strokeweight=".710263pt" strokecolor="#606060">
                <v:path arrowok="t"/>
              </v:shape>
            </v:group>
            <v:group style="position:absolute;left:11684;top:9108;width:2;height:1296" coordorigin="11684,9108" coordsize="2,1296">
              <v:shape style="position:absolute;left:11684;top:9108;width:2;height:1296" coordorigin="11684,9108" coordsize="0,1296" path="m11684,10404l11684,9108e" filled="f" stroked="t" strokeweight=".710263pt" strokecolor="#8C8C8C">
                <v:path arrowok="t"/>
              </v:shape>
            </v:group>
            <v:group style="position:absolute;left:256;top:9768;width:11430;height:2" coordorigin="256,9768" coordsize="11430,2">
              <v:shape style="position:absolute;left:256;top:9768;width:11430;height:2" coordorigin="256,9768" coordsize="11430,0" path="m256,9768l11686,9768e" filled="f" stroked="t" strokeweight=".710263pt" strokecolor="#606060">
                <v:path arrowok="t"/>
              </v:shape>
            </v:group>
            <v:group style="position:absolute;left:256;top:10009;width:11435;height:2" coordorigin="256,10009" coordsize="11435,2">
              <v:shape style="position:absolute;left:256;top:10009;width:11435;height:2" coordorigin="256,10009" coordsize="11435,0" path="m256,10009l11691,10009e" filled="f" stroked="t" strokeweight=".710263pt" strokecolor="#606060">
                <v:path arrowok="t"/>
              </v:shape>
            </v:group>
            <v:group style="position:absolute;left:260;top:10247;width:11430;height:2" coordorigin="260,10247" coordsize="11430,2">
              <v:shape style="position:absolute;left:260;top:10247;width:11430;height:2" coordorigin="260,10247" coordsize="11430,0" path="m260,10247l11691,10247e" filled="f" stroked="t" strokeweight=".710263pt" strokecolor="#5B5B5B">
                <v:path arrowok="t"/>
              </v:shape>
            </v:group>
            <v:group style="position:absolute;left:1089;top:11143;width:2;height:4995" coordorigin="1089,11143" coordsize="2,4995">
              <v:shape style="position:absolute;left:1089;top:11143;width:2;height:4995" coordorigin="1089,11143" coordsize="0,4995" path="m1089,16138l1089,11143e" filled="f" stroked="t" strokeweight=".710263pt" strokecolor="#4F4F4F">
                <v:path arrowok="t"/>
              </v:shape>
            </v:group>
            <v:group style="position:absolute;left:1418;top:11143;width:2;height:4995" coordorigin="1418,11143" coordsize="2,4995">
              <v:shape style="position:absolute;left:1418;top:11143;width:2;height:4995" coordorigin="1418,11143" coordsize="0,4995" path="m1418,16138l1418,11143e" filled="f" stroked="t" strokeweight=".710263pt" strokecolor="#545454">
                <v:path arrowok="t"/>
              </v:shape>
            </v:group>
            <v:group style="position:absolute;left:6373;top:10962;width:2;height:5176" coordorigin="6373,10962" coordsize="2,5176">
              <v:shape style="position:absolute;left:6373;top:10962;width:2;height:5176" coordorigin="6373,10962" coordsize="0,5176" path="m6373,16138l6373,10962e" filled="f" stroked="t" strokeweight=".710263pt" strokecolor="#545454">
                <v:path arrowok="t"/>
              </v:shape>
            </v:group>
            <v:group style="position:absolute;left:260;top:11438;width:11435;height:2" coordorigin="260,11438" coordsize="11435,2">
              <v:shape style="position:absolute;left:260;top:11438;width:11435;height:2" coordorigin="260,11438" coordsize="11435,0" path="m260,11438l11696,11438e" filled="f" stroked="t" strokeweight=".710263pt" strokecolor="#606060">
                <v:path arrowok="t"/>
              </v:shape>
            </v:group>
            <v:group style="position:absolute;left:270;top:13512;width:1695;height:2" coordorigin="270,13512" coordsize="1695,2">
              <v:shape style="position:absolute;left:270;top:13512;width:1695;height:2" coordorigin="270,13512" coordsize="1695,0" path="m270,13512l1965,13512e" filled="f" stroked="t" strokeweight=".710263pt" strokecolor="#606060">
                <v:path arrowok="t"/>
              </v:shape>
            </v:group>
            <v:group style="position:absolute;left:11691;top:12382;width:2;height:739" coordorigin="11691,12382" coordsize="2,739">
              <v:shape style="position:absolute;left:11691;top:12382;width:2;height:739" coordorigin="11691,12382" coordsize="0,739" path="m11691,13121l11691,12382e" filled="f" stroked="t" strokeweight=".710263pt" strokecolor="#A0A0A0">
                <v:path arrowok="t"/>
              </v:shape>
            </v:group>
            <v:group style="position:absolute;left:4541;top:13216;width:2263;height:2" coordorigin="4541,13216" coordsize="2263,2">
              <v:shape style="position:absolute;left:4541;top:13216;width:2263;height:2" coordorigin="4541,13216" coordsize="2263,0" path="m4541,13216l6804,13216e" filled="f" stroked="t" strokeweight="1.894033pt" strokecolor="#707CAC">
                <v:path arrowok="t"/>
              </v:shape>
            </v:group>
            <v:group style="position:absolute;left:11693;top:13178;width:2;height:2726" coordorigin="11693,13178" coordsize="2,2726">
              <v:shape style="position:absolute;left:11693;top:13178;width:2;height:2726" coordorigin="11693,13178" coordsize="0,2726" path="m11693,15904l11693,13178e" filled="f" stroked="t" strokeweight=".710263pt" strokecolor="#979797">
                <v:path arrowok="t"/>
              </v:shape>
            </v:group>
            <v:group style="position:absolute;left:2888;top:3508;width:1818;height:2" coordorigin="2888,3508" coordsize="1818,2">
              <v:shape style="position:absolute;left:2888;top:3508;width:1818;height:2" coordorigin="2888,3508" coordsize="1818,0" path="m2888,3508l4707,3508e" filled="f" stroked="t" strokeweight=".947017pt" strokecolor="#000000">
                <v:path arrowok="t"/>
              </v:shape>
            </v:group>
            <v:group style="position:absolute;left:256;top:8927;width:1170;height:2" coordorigin="256,8927" coordsize="1170,2">
              <v:shape style="position:absolute;left:256;top:8927;width:1170;height:2" coordorigin="256,8927" coordsize="1170,0" path="m256,8927l1425,8927e" filled="f" stroked="t" strokeweight=".947017pt" strokecolor="#000000">
                <v:path arrowok="t"/>
              </v:shape>
            </v:group>
            <v:group style="position:absolute;left:786;top:10967;width:5573;height:2" coordorigin="786,10967" coordsize="5573,2">
              <v:shape style="position:absolute;left:786;top:10967;width:5573;height:2" coordorigin="786,10967" coordsize="5573,0" path="m786,10967l6359,10967e" filled="f" stroked="t" strokeweight=".947017pt" strokecolor="#000000">
                <v:path arrowok="t"/>
              </v:shape>
            </v:group>
            <v:group style="position:absolute;left:4911;top:13070;width:2;height:273" coordorigin="4911,13070" coordsize="2,273">
              <v:shape style="position:absolute;left:4911;top:13070;width:2;height:273" coordorigin="4911,13070" coordsize="0,273" path="m4911,13070l4911,13343,4911,13070xe" filled="t" fillcolor="#D6E2F0" stroked="f">
                <v:path arrowok="t"/>
                <v:fill/>
              </v:shape>
            </v:group>
            <v:group style="position:absolute;left:5283;top:6757;width:466;height:2" coordorigin="5283,6757" coordsize="466,2">
              <v:shape style="position:absolute;left:5283;top:6757;width:466;height:2" coordorigin="5283,6757" coordsize="466,0" path="m5283,6757l5748,6757e" filled="f" stroked="t" strokeweight=".38pt" strokecolor="#373737">
                <v:path arrowok="t"/>
              </v:shape>
            </v:group>
            <v:group style="position:absolute;left:5756;top:6757;width:466;height:2" coordorigin="5756,6757" coordsize="466,2">
              <v:shape style="position:absolute;left:5756;top:6757;width:466;height:2" coordorigin="5756,6757" coordsize="466,0" path="m5756,6757l6221,6757e" filled="f" stroked="t" strokeweight=".38pt" strokecolor="#585858">
                <v:path arrowok="t"/>
              </v:shape>
            </v:group>
            <v:group style="position:absolute;left:6229;top:6757;width:466;height:2" coordorigin="6229,6757" coordsize="466,2">
              <v:shape style="position:absolute;left:6229;top:6757;width:466;height:2" coordorigin="6229,6757" coordsize="466,0" path="m6229,6757l6695,6757e" filled="f" stroked="t" strokeweight=".38pt" strokecolor="#373737">
                <v:path arrowok="t"/>
              </v:shape>
            </v:group>
            <v:group style="position:absolute;left:6702;top:6757;width:466;height:2" coordorigin="6702,6757" coordsize="466,2">
              <v:shape style="position:absolute;left:6702;top:6757;width:466;height:2" coordorigin="6702,6757" coordsize="466,0" path="m6702,6757l7168,6757e" filled="f" stroked="t" strokeweight=".38pt" strokecolor="#585858">
                <v:path arrowok="t"/>
              </v:shape>
            </v:group>
            <v:group style="position:absolute;left:7176;top:6757;width:466;height:2" coordorigin="7176,6757" coordsize="466,2">
              <v:shape style="position:absolute;left:7176;top:6757;width:466;height:2" coordorigin="7176,6757" coordsize="466,0" path="m7176,6757l7641,6757e" filled="f" stroked="t" strokeweight=".38pt" strokecolor="#373737">
                <v:path arrowok="t"/>
              </v:shape>
            </v:group>
            <v:group style="position:absolute;left:7649;top:6757;width:466;height:2" coordorigin="7649,6757" coordsize="466,2">
              <v:shape style="position:absolute;left:7649;top:6757;width:466;height:2" coordorigin="7649,6757" coordsize="466,0" path="m7649,6757l8115,6757e" filled="f" stroked="t" strokeweight=".38pt" strokecolor="#585858">
                <v:path arrowok="t"/>
              </v:shape>
            </v:group>
            <w10:wrap type="none"/>
          </v:group>
        </w:pict>
      </w:r>
      <w:r>
        <w:rPr>
          <w:rFonts w:ascii="Courier New" w:hAnsi="Courier New" w:cs="Courier New" w:eastAsia="Courier New"/>
          <w:sz w:val="32"/>
          <w:szCs w:val="32"/>
          <w:color w:val="4B4B4B"/>
          <w:spacing w:val="0"/>
          <w:w w:val="100"/>
        </w:rPr>
        <w:t>----</w:t>
      </w:r>
      <w:r>
        <w:rPr>
          <w:rFonts w:ascii="Courier New" w:hAnsi="Courier New" w:cs="Courier New" w:eastAsia="Courier New"/>
          <w:sz w:val="32"/>
          <w:szCs w:val="32"/>
          <w:color w:val="4B4B4B"/>
          <w:spacing w:val="0"/>
          <w:w w:val="100"/>
        </w:rPr>
        <w:tab/>
      </w:r>
      <w:r>
        <w:rPr>
          <w:rFonts w:ascii="Courier New" w:hAnsi="Courier New" w:cs="Courier New" w:eastAsia="Courier New"/>
          <w:sz w:val="32"/>
          <w:szCs w:val="32"/>
          <w:color w:val="4B4B4B"/>
          <w:spacing w:val="0"/>
          <w:w w:val="100"/>
        </w:rPr>
        <w:t>--</w:t>
      </w:r>
      <w:r>
        <w:rPr>
          <w:rFonts w:ascii="Courier New" w:hAnsi="Courier New" w:cs="Courier New" w:eastAsia="Courier New"/>
          <w:sz w:val="32"/>
          <w:szCs w:val="32"/>
          <w:color w:val="4B4B4B"/>
          <w:spacing w:val="-29"/>
          <w:w w:val="100"/>
        </w:rPr>
        <w:t> </w:t>
      </w:r>
      <w:r>
        <w:rPr>
          <w:rFonts w:ascii="Courier New" w:hAnsi="Courier New" w:cs="Courier New" w:eastAsia="Courier New"/>
          <w:sz w:val="32"/>
          <w:szCs w:val="32"/>
          <w:color w:val="4B4B4B"/>
          <w:spacing w:val="0"/>
          <w:w w:val="81"/>
        </w:rPr>
        <w:t>-----</w:t>
      </w:r>
      <w:r>
        <w:rPr>
          <w:rFonts w:ascii="Courier New" w:hAnsi="Courier New" w:cs="Courier New" w:eastAsia="Courier New"/>
          <w:sz w:val="32"/>
          <w:szCs w:val="32"/>
          <w:color w:val="4B4B4B"/>
          <w:spacing w:val="-40"/>
          <w:w w:val="81"/>
        </w:rPr>
        <w:t>-</w:t>
      </w:r>
      <w:r>
        <w:rPr>
          <w:rFonts w:ascii="Courier New" w:hAnsi="Courier New" w:cs="Courier New" w:eastAsia="Courier New"/>
          <w:sz w:val="32"/>
          <w:szCs w:val="32"/>
          <w:color w:val="696969"/>
          <w:spacing w:val="0"/>
          <w:w w:val="81"/>
        </w:rPr>
        <w:t>-------</w:t>
      </w:r>
      <w:r>
        <w:rPr>
          <w:rFonts w:ascii="Courier New" w:hAnsi="Courier New" w:cs="Courier New" w:eastAsia="Courier New"/>
          <w:sz w:val="32"/>
          <w:szCs w:val="32"/>
          <w:color w:val="696969"/>
          <w:spacing w:val="-49"/>
          <w:w w:val="81"/>
        </w:rPr>
        <w:t>-</w:t>
      </w:r>
      <w:r>
        <w:rPr>
          <w:rFonts w:ascii="Courier New" w:hAnsi="Courier New" w:cs="Courier New" w:eastAsia="Courier New"/>
          <w:sz w:val="32"/>
          <w:szCs w:val="32"/>
          <w:color w:val="383838"/>
          <w:spacing w:val="0"/>
          <w:w w:val="81"/>
        </w:rPr>
        <w:t>-</w:t>
      </w:r>
      <w:r>
        <w:rPr>
          <w:rFonts w:ascii="Courier New" w:hAnsi="Courier New" w:cs="Courier New" w:eastAsia="Courier New"/>
          <w:sz w:val="32"/>
          <w:szCs w:val="32"/>
          <w:color w:val="383838"/>
          <w:spacing w:val="-45"/>
          <w:w w:val="81"/>
        </w:rPr>
        <w:t>-</w:t>
      </w:r>
      <w:r>
        <w:rPr>
          <w:rFonts w:ascii="Courier New" w:hAnsi="Courier New" w:cs="Courier New" w:eastAsia="Courier New"/>
          <w:sz w:val="32"/>
          <w:szCs w:val="32"/>
          <w:color w:val="595959"/>
          <w:spacing w:val="0"/>
          <w:w w:val="81"/>
        </w:rPr>
        <w:t>---</w:t>
      </w:r>
      <w:r>
        <w:rPr>
          <w:rFonts w:ascii="Courier New" w:hAnsi="Courier New" w:cs="Courier New" w:eastAsia="Courier New"/>
          <w:sz w:val="32"/>
          <w:szCs w:val="32"/>
          <w:color w:val="595959"/>
          <w:spacing w:val="-48"/>
          <w:w w:val="81"/>
        </w:rPr>
        <w:t>-</w:t>
      </w:r>
      <w:r>
        <w:rPr>
          <w:rFonts w:ascii="Courier New" w:hAnsi="Courier New" w:cs="Courier New" w:eastAsia="Courier New"/>
          <w:sz w:val="32"/>
          <w:szCs w:val="32"/>
          <w:color w:val="777777"/>
          <w:spacing w:val="0"/>
          <w:w w:val="81"/>
        </w:rPr>
        <w:t>-</w:t>
      </w:r>
      <w:r>
        <w:rPr>
          <w:rFonts w:ascii="Courier New" w:hAnsi="Courier New" w:cs="Courier New" w:eastAsia="Courier New"/>
          <w:sz w:val="32"/>
          <w:szCs w:val="32"/>
          <w:color w:val="777777"/>
          <w:spacing w:val="0"/>
          <w:w w:val="81"/>
          <w:imprint/>
        </w:rPr>
        <w:t>-</w:t>
      </w:r>
      <w:r>
        <w:rPr>
          <w:rFonts w:ascii="Courier New" w:hAnsi="Courier New" w:cs="Courier New" w:eastAsia="Courier New"/>
          <w:sz w:val="32"/>
          <w:szCs w:val="32"/>
          <w:color w:val="777777"/>
          <w:spacing w:val="75"/>
          <w:w w:val="81"/>
        </w:rPr>
        <w:t> </w:t>
      </w:r>
      <w:r>
        <w:rPr>
          <w:rFonts w:ascii="Courier New" w:hAnsi="Courier New" w:cs="Courier New" w:eastAsia="Courier New"/>
          <w:sz w:val="32"/>
          <w:szCs w:val="32"/>
          <w:color w:val="777777"/>
          <w:spacing w:val="0"/>
          <w:w w:val="81"/>
          <w:emboss/>
        </w:rPr>
        <w:t>-</w:t>
      </w:r>
      <w:r>
        <w:rPr>
          <w:rFonts w:ascii="Courier New" w:hAnsi="Courier New" w:cs="Courier New" w:eastAsia="Courier New"/>
          <w:sz w:val="32"/>
          <w:szCs w:val="32"/>
          <w:color w:val="777777"/>
          <w:spacing w:val="0"/>
          <w:w w:val="81"/>
          <w:emboss/>
        </w:rPr>
      </w:r>
      <w:r>
        <w:rPr>
          <w:rFonts w:ascii="Courier New" w:hAnsi="Courier New" w:cs="Courier New" w:eastAsia="Courier New"/>
          <w:sz w:val="32"/>
          <w:szCs w:val="32"/>
          <w:color w:val="777777"/>
          <w:spacing w:val="0"/>
          <w:w w:val="81"/>
          <w:emboss/>
        </w:rPr>
        <w:t>-</w:t>
      </w:r>
      <w:r>
        <w:rPr>
          <w:rFonts w:ascii="Courier New" w:hAnsi="Courier New" w:cs="Courier New" w:eastAsia="Courier New"/>
          <w:sz w:val="32"/>
          <w:szCs w:val="32"/>
          <w:color w:val="777777"/>
          <w:spacing w:val="0"/>
          <w:w w:val="81"/>
          <w:emboss/>
        </w:rPr>
      </w:r>
      <w:r>
        <w:rPr>
          <w:rFonts w:ascii="Courier New" w:hAnsi="Courier New" w:cs="Courier New" w:eastAsia="Courier New"/>
          <w:sz w:val="32"/>
          <w:szCs w:val="32"/>
          <w:color w:val="777777"/>
          <w:spacing w:val="0"/>
          <w:w w:val="81"/>
        </w:rPr>
      </w:r>
      <w:r>
        <w:rPr>
          <w:rFonts w:ascii="Courier New" w:hAnsi="Courier New" w:cs="Courier New" w:eastAsia="Courier New"/>
          <w:sz w:val="32"/>
          <w:szCs w:val="32"/>
          <w:color w:val="777777"/>
          <w:spacing w:val="-79"/>
          <w:w w:val="100"/>
        </w:rPr>
        <w:t> </w:t>
      </w:r>
      <w:r>
        <w:rPr>
          <w:rFonts w:ascii="Courier New" w:hAnsi="Courier New" w:cs="Courier New" w:eastAsia="Courier New"/>
          <w:sz w:val="32"/>
          <w:szCs w:val="32"/>
          <w:color w:val="595959"/>
          <w:spacing w:val="-79"/>
          <w:w w:val="84"/>
        </w:rPr>
      </w:r>
      <w:r>
        <w:rPr>
          <w:rFonts w:ascii="Courier New" w:hAnsi="Courier New" w:cs="Courier New" w:eastAsia="Courier New"/>
          <w:sz w:val="32"/>
          <w:szCs w:val="32"/>
          <w:color w:val="595959"/>
          <w:spacing w:val="0"/>
          <w:w w:val="84"/>
          <w:imprint/>
        </w:rPr>
        <w:t>-</w:t>
      </w:r>
      <w:r>
        <w:rPr>
          <w:rFonts w:ascii="Courier New" w:hAnsi="Courier New" w:cs="Courier New" w:eastAsia="Courier New"/>
          <w:sz w:val="32"/>
          <w:szCs w:val="32"/>
          <w:color w:val="595959"/>
          <w:spacing w:val="0"/>
          <w:w w:val="84"/>
          <w:imprint/>
        </w:rPr>
      </w:r>
      <w:r>
        <w:rPr>
          <w:rFonts w:ascii="Courier New" w:hAnsi="Courier New" w:cs="Courier New" w:eastAsia="Courier New"/>
          <w:sz w:val="32"/>
          <w:szCs w:val="32"/>
          <w:color w:val="595959"/>
          <w:spacing w:val="0"/>
          <w:w w:val="84"/>
        </w:rPr>
      </w:r>
      <w:r>
        <w:rPr>
          <w:rFonts w:ascii="Courier New" w:hAnsi="Courier New" w:cs="Courier New" w:eastAsia="Courier New"/>
          <w:sz w:val="32"/>
          <w:szCs w:val="32"/>
          <w:color w:val="595959"/>
          <w:spacing w:val="-96"/>
          <w:w w:val="100"/>
        </w:rPr>
        <w:t> </w:t>
      </w:r>
      <w:r>
        <w:rPr>
          <w:rFonts w:ascii="Courier New" w:hAnsi="Courier New" w:cs="Courier New" w:eastAsia="Courier New"/>
          <w:sz w:val="32"/>
          <w:szCs w:val="32"/>
          <w:color w:val="777777"/>
          <w:spacing w:val="-96"/>
          <w:w w:val="84"/>
        </w:rPr>
      </w:r>
      <w:r>
        <w:rPr>
          <w:rFonts w:ascii="Courier New" w:hAnsi="Courier New" w:cs="Courier New" w:eastAsia="Courier New"/>
          <w:sz w:val="32"/>
          <w:szCs w:val="32"/>
          <w:color w:val="777777"/>
          <w:spacing w:val="0"/>
          <w:w w:val="84"/>
          <w:shadow/>
        </w:rPr>
        <w:t>-</w:t>
      </w:r>
      <w:r>
        <w:rPr>
          <w:rFonts w:ascii="Courier New" w:hAnsi="Courier New" w:cs="Courier New" w:eastAsia="Courier New"/>
          <w:sz w:val="32"/>
          <w:szCs w:val="32"/>
          <w:color w:val="777777"/>
          <w:spacing w:val="0"/>
          <w:w w:val="84"/>
          <w:shadow/>
        </w:rPr>
      </w:r>
      <w:r>
        <w:rPr>
          <w:rFonts w:ascii="Courier New" w:hAnsi="Courier New" w:cs="Courier New" w:eastAsia="Courier New"/>
          <w:sz w:val="32"/>
          <w:szCs w:val="32"/>
          <w:color w:val="777777"/>
          <w:spacing w:val="0"/>
          <w:w w:val="84"/>
        </w:rPr>
      </w:r>
      <w:r>
        <w:rPr>
          <w:rFonts w:ascii="Courier New" w:hAnsi="Courier New" w:cs="Courier New" w:eastAsia="Courier New"/>
          <w:sz w:val="32"/>
          <w:szCs w:val="32"/>
          <w:color w:val="777777"/>
          <w:spacing w:val="-56"/>
          <w:w w:val="84"/>
        </w:rPr>
        <w:t>-</w:t>
      </w:r>
      <w:r>
        <w:rPr>
          <w:rFonts w:ascii="Courier New" w:hAnsi="Courier New" w:cs="Courier New" w:eastAsia="Courier New"/>
          <w:sz w:val="32"/>
          <w:szCs w:val="32"/>
          <w:color w:val="595959"/>
          <w:spacing w:val="0"/>
          <w:w w:val="77"/>
        </w:rPr>
        <w:t>---</w:t>
      </w:r>
      <w:r>
        <w:rPr>
          <w:rFonts w:ascii="Courier New" w:hAnsi="Courier New" w:cs="Courier New" w:eastAsia="Courier New"/>
          <w:sz w:val="32"/>
          <w:szCs w:val="32"/>
          <w:color w:val="595959"/>
          <w:spacing w:val="-59"/>
          <w:w w:val="77"/>
        </w:rPr>
        <w:t>-</w:t>
      </w:r>
      <w:r>
        <w:rPr>
          <w:rFonts w:ascii="Courier New" w:hAnsi="Courier New" w:cs="Courier New" w:eastAsia="Courier New"/>
          <w:sz w:val="32"/>
          <w:szCs w:val="32"/>
          <w:color w:val="777777"/>
          <w:spacing w:val="0"/>
          <w:w w:val="77"/>
        </w:rPr>
        <w:t>---</w:t>
      </w:r>
      <w:r>
        <w:rPr>
          <w:rFonts w:ascii="Courier New" w:hAnsi="Courier New" w:cs="Courier New" w:eastAsia="Courier New"/>
          <w:sz w:val="32"/>
          <w:szCs w:val="32"/>
          <w:color w:val="777777"/>
          <w:spacing w:val="-59"/>
          <w:w w:val="77"/>
        </w:rPr>
        <w:t>-</w:t>
      </w:r>
      <w:r>
        <w:rPr>
          <w:rFonts w:ascii="Courier New" w:hAnsi="Courier New" w:cs="Courier New" w:eastAsia="Courier New"/>
          <w:sz w:val="32"/>
          <w:szCs w:val="32"/>
          <w:color w:val="595959"/>
          <w:spacing w:val="0"/>
          <w:w w:val="75"/>
        </w:rPr>
        <w:t>-----</w:t>
      </w:r>
      <w:r>
        <w:rPr>
          <w:rFonts w:ascii="Courier New" w:hAnsi="Courier New" w:cs="Courier New" w:eastAsia="Courier New"/>
          <w:sz w:val="32"/>
          <w:szCs w:val="32"/>
          <w:color w:val="595959"/>
          <w:spacing w:val="-60"/>
          <w:w w:val="75"/>
        </w:rPr>
        <w:t>-</w:t>
      </w:r>
      <w:r>
        <w:rPr>
          <w:rFonts w:ascii="Courier New" w:hAnsi="Courier New" w:cs="Courier New" w:eastAsia="Courier New"/>
          <w:sz w:val="32"/>
          <w:szCs w:val="32"/>
          <w:color w:val="383838"/>
          <w:spacing w:val="0"/>
          <w:w w:val="84"/>
        </w:rPr>
        <w:t>-</w:t>
      </w:r>
      <w:r>
        <w:rPr>
          <w:rFonts w:ascii="Courier New" w:hAnsi="Courier New" w:cs="Courier New" w:eastAsia="Courier New"/>
          <w:sz w:val="32"/>
          <w:szCs w:val="32"/>
          <w:color w:val="383838"/>
          <w:spacing w:val="-56"/>
          <w:w w:val="84"/>
        </w:rPr>
        <w:t>-</w:t>
      </w:r>
      <w:r>
        <w:rPr>
          <w:rFonts w:ascii="Courier New" w:hAnsi="Courier New" w:cs="Courier New" w:eastAsia="Courier New"/>
          <w:sz w:val="32"/>
          <w:szCs w:val="32"/>
          <w:color w:val="595959"/>
          <w:spacing w:val="0"/>
          <w:w w:val="77"/>
        </w:rPr>
        <w:t>---</w:t>
      </w:r>
      <w:r>
        <w:rPr>
          <w:rFonts w:ascii="Courier New" w:hAnsi="Courier New" w:cs="Courier New" w:eastAsia="Courier New"/>
          <w:sz w:val="32"/>
          <w:szCs w:val="32"/>
          <w:color w:val="595959"/>
          <w:spacing w:val="-59"/>
          <w:w w:val="77"/>
        </w:rPr>
        <w:t>-</w:t>
      </w:r>
      <w:r>
        <w:rPr>
          <w:rFonts w:ascii="Courier New" w:hAnsi="Courier New" w:cs="Courier New" w:eastAsia="Courier New"/>
          <w:sz w:val="32"/>
          <w:szCs w:val="32"/>
          <w:color w:val="383838"/>
          <w:spacing w:val="0"/>
          <w:w w:val="84"/>
        </w:rPr>
        <w:t>-</w:t>
      </w:r>
      <w:r>
        <w:rPr>
          <w:rFonts w:ascii="Courier New" w:hAnsi="Courier New" w:cs="Courier New" w:eastAsia="Courier New"/>
          <w:sz w:val="32"/>
          <w:szCs w:val="32"/>
          <w:color w:val="383838"/>
          <w:spacing w:val="-56"/>
          <w:w w:val="84"/>
        </w:rPr>
        <w:t>-</w:t>
      </w:r>
      <w:r>
        <w:rPr>
          <w:rFonts w:ascii="Courier New" w:hAnsi="Courier New" w:cs="Courier New" w:eastAsia="Courier New"/>
          <w:sz w:val="32"/>
          <w:szCs w:val="32"/>
          <w:color w:val="595959"/>
          <w:spacing w:val="0"/>
          <w:w w:val="70"/>
        </w:rPr>
        <w:t>-------</w:t>
      </w:r>
      <w:r>
        <w:rPr>
          <w:rFonts w:ascii="Courier New" w:hAnsi="Courier New" w:cs="Courier New" w:eastAsia="Courier New"/>
          <w:sz w:val="32"/>
          <w:szCs w:val="32"/>
          <w:color w:val="595959"/>
          <w:spacing w:val="-45"/>
          <w:w w:val="70"/>
        </w:rPr>
        <w:t>-</w:t>
      </w:r>
      <w:r>
        <w:rPr>
          <w:rFonts w:ascii="Courier New" w:hAnsi="Courier New" w:cs="Courier New" w:eastAsia="Courier New"/>
          <w:sz w:val="32"/>
          <w:szCs w:val="32"/>
          <w:color w:val="777777"/>
          <w:spacing w:val="0"/>
          <w:w w:val="63"/>
        </w:rPr>
        <w:t>--</w:t>
      </w:r>
      <w:r>
        <w:rPr>
          <w:rFonts w:ascii="Courier New" w:hAnsi="Courier New" w:cs="Courier New" w:eastAsia="Courier New"/>
          <w:sz w:val="32"/>
          <w:szCs w:val="32"/>
          <w:color w:val="777777"/>
          <w:spacing w:val="-66"/>
          <w:w w:val="63"/>
        </w:rPr>
        <w:t>-</w:t>
      </w:r>
      <w:r>
        <w:rPr>
          <w:rFonts w:ascii="Courier New" w:hAnsi="Courier New" w:cs="Courier New" w:eastAsia="Courier New"/>
          <w:sz w:val="32"/>
          <w:szCs w:val="32"/>
          <w:color w:val="595959"/>
          <w:spacing w:val="0"/>
          <w:w w:val="77"/>
        </w:rPr>
        <w:t>---</w:t>
      </w:r>
      <w:r>
        <w:rPr>
          <w:rFonts w:ascii="Courier New" w:hAnsi="Courier New" w:cs="Courier New" w:eastAsia="Courier New"/>
          <w:sz w:val="32"/>
          <w:szCs w:val="3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" w:right="0"/>
        </w:sectPr>
      </w:pPr>
      <w:rPr/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7" w:lineRule="auto"/>
        <w:ind w:left="589" w:right="-161" w:firstLine="152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94"/>
          <w:szCs w:val="94"/>
          <w:color w:val="2D2D2D"/>
          <w:spacing w:val="-582"/>
          <w:w w:val="128"/>
          <w:b/>
          <w:bCs/>
          <w:position w:val="11"/>
        </w:rPr>
        <w:t>1</w:t>
      </w:r>
      <w:r>
        <w:rPr>
          <w:rFonts w:ascii="Arial" w:hAnsi="Arial" w:cs="Arial" w:eastAsia="Arial"/>
          <w:sz w:val="15"/>
          <w:szCs w:val="15"/>
          <w:color w:val="2D2D2D"/>
          <w:spacing w:val="5"/>
          <w:w w:val="114"/>
          <w:position w:val="0"/>
        </w:rPr>
        <w:t>!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14"/>
          <w:position w:val="0"/>
        </w:rPr>
        <w:t>ZMIR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14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3"/>
          <w:position w:val="0"/>
        </w:rPr>
        <w:t>BÜYÜKSEHIR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3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6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06" w:right="4516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0" w:lineRule="auto"/>
        <w:ind w:left="317" w:right="4654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0" w:after="0" w:line="237" w:lineRule="exact"/>
        <w:ind w:left="965" w:right="5348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6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1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40" w:bottom="280" w:left="280" w:right="280"/>
          <w:cols w:num="2" w:equalWidth="0">
            <w:col w:w="1603" w:space="1565"/>
            <w:col w:w="8192"/>
          </w:cols>
        </w:sectPr>
      </w:pPr>
      <w:rPr/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80"/>
        </w:sectPr>
      </w:pPr>
      <w:rPr/>
    </w:p>
    <w:p>
      <w:pPr>
        <w:spacing w:before="35" w:after="0" w:line="240" w:lineRule="auto"/>
        <w:ind w:left="115" w:right="-20"/>
        <w:jc w:val="left"/>
        <w:tabs>
          <w:tab w:pos="1460" w:val="left"/>
          <w:tab w:pos="3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05.05.20ı7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29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73" w:lineRule="auto"/>
        <w:ind w:left="124" w:right="-51"/>
        <w:jc w:val="left"/>
        <w:tabs>
          <w:tab w:pos="1460" w:val="left"/>
          <w:tab w:pos="3080" w:val="left"/>
          <w:tab w:pos="3640" w:val="left"/>
          <w:tab w:pos="4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4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05.05.20ı7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-9"/>
          <w:w w:val="143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2"/>
        </w:rPr>
        <w:t>Ka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9"/>
          <w:w w:val="103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-15"/>
          <w:w w:val="40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98"/>
        </w:rPr>
        <w:t>ıt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4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6"/>
        </w:rPr>
        <w:t>275ı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17"/>
        </w:rPr>
        <w:t>:Yukarı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2"/>
          <w:w w:val="1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Gölcü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hamam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8"/>
        </w:rPr>
        <w:t>KINIK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4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Yukarı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Gölcü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hamam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0"/>
        </w:rPr>
        <w:t>KINIK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5"/>
        </w:rPr>
        <w:t>Çöp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5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5"/>
        </w:rPr>
        <w:t>lastik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5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51"/>
          <w:w w:val="1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0" w:after="0" w:line="240" w:lineRule="auto"/>
        <w:ind w:left="5"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2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8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4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32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treı: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536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891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74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54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-17"/>
          <w:w w:val="10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:Kını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8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3" w:lineRule="exact"/>
        <w:ind w:left="118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1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3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1"/>
        </w:rPr>
        <w:t>:A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6"/>
          <w:position w:val="-1"/>
        </w:rPr>
        <w:t>Ateş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80"/>
          <w:cols w:num="2" w:equalWidth="0">
            <w:col w:w="5273" w:space="216"/>
            <w:col w:w="5871"/>
          </w:cols>
        </w:sectPr>
      </w:pPr>
      <w:rPr/>
    </w:p>
    <w:p>
      <w:pPr>
        <w:spacing w:before="21" w:after="0" w:line="240" w:lineRule="auto"/>
        <w:ind w:left="124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32"/>
        </w:rPr>
        <w:t>ise: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7"/>
        </w:rPr>
        <w:t>Şeyi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07" w:lineRule="exact"/>
        <w:ind w:left="1701" w:right="-20"/>
        <w:jc w:val="left"/>
        <w:tabs>
          <w:tab w:pos="4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7"/>
          <w:position w:val="-1"/>
        </w:rPr>
        <w:t>!Yapını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7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0"/>
          <w:w w:val="119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1724"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0"/>
          <w:position w:val="-4"/>
        </w:rPr>
        <w:t>Betonıırme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5"/>
          <w:w w:val="9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0"/>
          <w:w w:val="44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10"/>
          <w:w w:val="4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6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85"/>
          <w:position w:val="-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9"/>
          <w:w w:val="99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2"/>
          <w:position w:val="-4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6"/>
          <w:w w:val="123"/>
          <w:position w:val="-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0"/>
          <w:w w:val="53"/>
          <w:position w:val="-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  <w:position w:val="-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11"/>
          <w:w w:val="100"/>
          <w:position w:val="-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09090"/>
          <w:spacing w:val="9"/>
          <w:w w:val="43"/>
          <w:position w:val="-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0"/>
          <w:w w:val="72"/>
          <w:position w:val="-4"/>
        </w:rPr>
        <w:t>ç_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4"/>
          <w:w w:val="72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3"/>
          <w:position w:val="-4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84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C4C4C4"/>
          <w:spacing w:val="0"/>
          <w:w w:val="33"/>
          <w:position w:val="-4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C4C4C4"/>
          <w:spacing w:val="-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6595B"/>
          <w:spacing w:val="0"/>
          <w:w w:val="138"/>
          <w:position w:val="-4"/>
        </w:rPr>
        <w:t>.Ql</w:t>
      </w:r>
      <w:r>
        <w:rPr>
          <w:rFonts w:ascii="Times New Roman" w:hAnsi="Times New Roman" w:cs="Times New Roman" w:eastAsia="Times New Roman"/>
          <w:sz w:val="25"/>
          <w:szCs w:val="25"/>
          <w:color w:val="C4C4C4"/>
          <w:spacing w:val="-10"/>
          <w:w w:val="156"/>
          <w:position w:val="-4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56595B"/>
          <w:spacing w:val="0"/>
          <w:w w:val="130"/>
          <w:position w:val="-4"/>
        </w:rPr>
        <w:t>1-</w:t>
      </w:r>
      <w:r>
        <w:rPr>
          <w:rFonts w:ascii="Times New Roman" w:hAnsi="Times New Roman" w:cs="Times New Roman" w:eastAsia="Times New Roman"/>
          <w:sz w:val="25"/>
          <w:szCs w:val="25"/>
          <w:color w:val="56595B"/>
          <w:spacing w:val="-52"/>
          <w:w w:val="130"/>
          <w:position w:val="-4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2D2D2D"/>
          <w:spacing w:val="0"/>
          <w:w w:val="371"/>
          <w:position w:val="-4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2D2D2D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2D2D2D"/>
          <w:spacing w:val="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6595B"/>
          <w:spacing w:val="0"/>
          <w:w w:val="242"/>
          <w:position w:val="-4"/>
        </w:rPr>
        <w:t>-------------------ı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90" w:lineRule="exact"/>
        <w:ind w:left="4031" w:right="-20"/>
        <w:jc w:val="left"/>
        <w:tabs>
          <w:tab w:pos="4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4"/>
          <w:szCs w:val="34"/>
          <w:color w:val="444444"/>
          <w:spacing w:val="0"/>
          <w:w w:val="167"/>
          <w:position w:val="1"/>
        </w:rPr>
        <w:t>1</w:t>
      </w:r>
      <w:r>
        <w:rPr>
          <w:rFonts w:ascii="Arial" w:hAnsi="Arial" w:cs="Arial" w:eastAsia="Arial"/>
          <w:sz w:val="34"/>
          <w:szCs w:val="34"/>
          <w:color w:val="44444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444444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C4C4C4"/>
          <w:spacing w:val="0"/>
          <w:w w:val="28"/>
          <w:position w:val="1"/>
        </w:rPr>
        <w:t>_</w:t>
      </w:r>
      <w:r>
        <w:rPr>
          <w:rFonts w:ascii="Arial" w:hAnsi="Arial" w:cs="Arial" w:eastAsia="Arial"/>
          <w:sz w:val="34"/>
          <w:szCs w:val="34"/>
          <w:color w:val="C4C4C4"/>
          <w:spacing w:val="0"/>
          <w:w w:val="28"/>
          <w:position w:val="1"/>
        </w:rPr>
        <w:t>     </w:t>
      </w:r>
      <w:r>
        <w:rPr>
          <w:rFonts w:ascii="Arial" w:hAnsi="Arial" w:cs="Arial" w:eastAsia="Arial"/>
          <w:sz w:val="34"/>
          <w:szCs w:val="34"/>
          <w:color w:val="C4C4C4"/>
          <w:spacing w:val="9"/>
          <w:w w:val="2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-10"/>
          <w:w w:val="112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1"/>
        </w:rPr>
        <w:t>2050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3" w:after="0" w:line="240" w:lineRule="auto"/>
        <w:ind w:right="-20"/>
        <w:jc w:val="left"/>
        <w:tabs>
          <w:tab w:pos="3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]Kiracı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7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5" w:after="0" w:line="22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2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2"/>
        </w:rPr>
        <w:t>H.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-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91"/>
          <w:position w:val="-2"/>
        </w:rPr>
        <w:t>Aydı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91"/>
          <w:position w:val="-2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9"/>
          <w:w w:val="91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9"/>
          <w:position w:val="-2"/>
        </w:rPr>
        <w:t>ALKAN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80"/>
          <w:cols w:num="2" w:equalWidth="0">
            <w:col w:w="1680" w:space="220"/>
            <w:col w:w="9460"/>
          </w:cols>
        </w:sectPr>
      </w:pPr>
      <w:rPr/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5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1" w:after="0" w:line="240" w:lineRule="auto"/>
        <w:ind w:left="133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3"/>
          <w:w w:val="10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1"/>
        </w:rPr>
        <w:t>kibin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8" w:lineRule="exact"/>
        <w:ind w:left="124"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56595B"/>
          <w:spacing w:val="0"/>
          <w:w w:val="204"/>
          <w:position w:val="-8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266" w:lineRule="exact"/>
        <w:ind w:left="5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33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184"/>
        </w:rPr>
        <w:t>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635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" w:right="-20"/>
        <w:jc w:val="left"/>
        <w:tabs>
          <w:tab w:pos="14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4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8" w:after="0" w:line="240" w:lineRule="auto"/>
        <w:ind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20.33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3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4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20.38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7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9" w:after="0" w:line="242" w:lineRule="exact"/>
        <w:ind w:left="14" w:right="4113" w:firstLine="9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6"/>
          <w:szCs w:val="26"/>
          <w:color w:val="2D2D2D"/>
          <w:spacing w:val="2"/>
          <w:w w:val="2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7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7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7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0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8"/>
        </w:rPr>
        <w:t>Dogalgaz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4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6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80"/>
          <w:cols w:num="3" w:equalWidth="0">
            <w:col w:w="630" w:space="1269"/>
            <w:col w:w="1764" w:space="1003"/>
            <w:col w:w="6694"/>
          </w:cols>
        </w:sectPr>
      </w:pPr>
      <w:rPr/>
    </w:p>
    <w:p>
      <w:pPr>
        <w:spacing w:before="0" w:after="0" w:line="184" w:lineRule="exact"/>
        <w:ind w:left="133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73"/>
        </w:rPr>
        <w:t>Ye..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4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5"/>
        </w:rPr>
        <w:t>_mcıEkip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4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70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7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31"/>
          <w:w w:val="17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8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5"/>
          <w:w w:val="10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3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0"/>
          <w:w w:val="100"/>
        </w:rPr>
        <w:t>'aç</w:t>
      </w:r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9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6"/>
        </w:rPr>
        <w:t>Sayıs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0"/>
          <w:w w:val="10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80"/>
          <w:cols w:num="5" w:equalWidth="0">
            <w:col w:w="356" w:space="177"/>
            <w:col w:w="742" w:space="693"/>
            <w:col w:w="946" w:space="1758"/>
            <w:col w:w="1034" w:space="1841"/>
            <w:col w:w="3813"/>
          </w:cols>
        </w:sectPr>
      </w:pPr>
      <w:rPr/>
    </w:p>
    <w:p>
      <w:pPr>
        <w:spacing w:before="20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7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9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7"/>
        </w:rPr>
        <w:t>Görüldüğü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1" w:after="0" w:line="203" w:lineRule="exact"/>
        <w:ind w:left="13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4"/>
          <w:position w:val="-1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92"/>
        </w:rPr>
        <w:t>Dönllş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92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10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7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5"/>
          <w:w w:val="10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0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9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0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w w:val="91"/>
        </w:rPr>
        <w:t>Ekip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w w:val="92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8"/>
        </w:rPr>
        <w:t>Adı-Soyadı</w:t>
      </w:r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0" w:after="0" w:line="240" w:lineRule="auto"/>
        <w:ind w:left="6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9"/>
        </w:rPr>
        <w:t>varıldığında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9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3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8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80"/>
          <w:cols w:num="2" w:equalWidth="0">
            <w:col w:w="1555" w:space="350"/>
            <w:col w:w="9455"/>
          </w:cols>
        </w:sectPr>
      </w:pPr>
      <w:rPr/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80"/>
        </w:sectPr>
      </w:pPr>
      <w:rPr/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4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7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7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3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9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5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9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5" w:after="0" w:line="203" w:lineRule="exact"/>
        <w:ind w:left="15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6"/>
          <w:position w:val="-1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left="357" w:right="-71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7"/>
        </w:rPr>
        <w:t>Söndürme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8"/>
        </w:rPr>
        <w:t>yok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9"/>
        </w:rPr>
        <w:t>Söndürmede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2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2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0" w:after="0" w:line="202" w:lineRule="exact"/>
        <w:ind w:right="-20"/>
        <w:jc w:val="left"/>
        <w:tabs>
          <w:tab w:pos="1880" w:val="left"/>
          <w:tab w:pos="34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90"/>
        </w:rPr>
        <w:t>jKöpU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9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8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4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-2"/>
          <w:w w:val="46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99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2"/>
          <w:w w:val="121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8"/>
          <w:w w:val="95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-16"/>
          <w:w w:val="145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2"/>
          <w:position w:val="-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21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4"/>
          <w:position w:val="-1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09" w:lineRule="exact"/>
        <w:ind w:right="-20"/>
        <w:jc w:val="left"/>
        <w:tabs>
          <w:tab w:pos="1820" w:val="left"/>
          <w:tab w:pos="342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0,5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</w:r>
      <w:r>
        <w:rPr>
          <w:rFonts w:ascii="Courier New" w:hAnsi="Courier New" w:cs="Courier New" w:eastAsia="Courier New"/>
          <w:sz w:val="18"/>
          <w:szCs w:val="18"/>
          <w:color w:val="56595B"/>
          <w:spacing w:val="0"/>
          <w:w w:val="51"/>
          <w:position w:val="4"/>
        </w:rPr>
        <w:t>_l</w:t>
      </w:r>
      <w:r>
        <w:rPr>
          <w:rFonts w:ascii="Courier New" w:hAnsi="Courier New" w:cs="Courier New" w:eastAsia="Courier New"/>
          <w:sz w:val="18"/>
          <w:szCs w:val="18"/>
          <w:color w:val="56595B"/>
          <w:spacing w:val="-53"/>
          <w:w w:val="51"/>
          <w:position w:val="4"/>
        </w:rPr>
        <w:t> </w:t>
      </w:r>
      <w:r>
        <w:rPr>
          <w:rFonts w:ascii="Courier New" w:hAnsi="Courier New" w:cs="Courier New" w:eastAsia="Courier New"/>
          <w:sz w:val="18"/>
          <w:szCs w:val="18"/>
          <w:color w:val="56595B"/>
          <w:spacing w:val="0"/>
          <w:w w:val="100"/>
          <w:position w:val="4"/>
        </w:rPr>
        <w:tab/>
      </w:r>
      <w:r>
        <w:rPr>
          <w:rFonts w:ascii="Courier New" w:hAnsi="Courier New" w:cs="Courier New" w:eastAsia="Courier New"/>
          <w:sz w:val="18"/>
          <w:szCs w:val="18"/>
          <w:color w:val="56595B"/>
          <w:spacing w:val="0"/>
          <w:w w:val="100"/>
          <w:position w:val="4"/>
        </w:rPr>
      </w:r>
      <w:r>
        <w:rPr>
          <w:rFonts w:ascii="Arial" w:hAnsi="Arial" w:cs="Arial" w:eastAsia="Arial"/>
          <w:sz w:val="31"/>
          <w:szCs w:val="31"/>
          <w:color w:val="2D2D2D"/>
          <w:spacing w:val="0"/>
          <w:w w:val="51"/>
          <w:position w:val="0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80"/>
          <w:cols w:num="3" w:equalWidth="0">
            <w:col w:w="1848" w:space="62"/>
            <w:col w:w="1411" w:space="1361"/>
            <w:col w:w="6678"/>
          </w:cols>
        </w:sectPr>
      </w:pPr>
      <w:rPr/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2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7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64" w:lineRule="auto"/>
        <w:ind w:right="68" w:firstLine="108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4"/>
        </w:rPr>
        <w:t>başlangıcının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1"/>
          <w:w w:val="11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4"/>
        </w:rPr>
        <w:t>sokaküzerinde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4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1"/>
          <w:w w:val="11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18"/>
        </w:rPr>
        <w:t>oruşturınada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18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4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8"/>
        </w:rPr>
        <w:t>hıdırellez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1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8"/>
        </w:rPr>
        <w:t>nedeniyle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7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üzerine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lastikteri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7"/>
        </w:rPr>
        <w:t>atılmasıyla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35"/>
        </w:rPr>
        <w:t>angı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3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3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9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1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9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20" w:bottom="280" w:left="280" w:right="280"/>
          <w:cols w:num="2" w:equalWidth="0">
            <w:col w:w="1788" w:space="121"/>
            <w:col w:w="9451"/>
          </w:cols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80"/>
        </w:sectPr>
      </w:pPr>
      <w:rPr/>
    </w:p>
    <w:p>
      <w:pPr>
        <w:spacing w:before="21" w:after="0" w:line="240" w:lineRule="auto"/>
        <w:ind w:left="152" w:right="-20"/>
        <w:jc w:val="left"/>
        <w:tabs>
          <w:tab w:pos="19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444444"/>
          <w:spacing w:val="0"/>
          <w:w w:val="81"/>
        </w:rPr>
        <w:t>s:</w:t>
      </w:r>
      <w:r>
        <w:rPr>
          <w:rFonts w:ascii="Times New Roman" w:hAnsi="Times New Roman" w:cs="Times New Roman" w:eastAsia="Times New Roman"/>
          <w:sz w:val="30"/>
          <w:szCs w:val="30"/>
          <w:color w:val="444444"/>
          <w:spacing w:val="0"/>
          <w:w w:val="81"/>
        </w:rPr>
        <w:t>  </w:t>
      </w:r>
      <w:r>
        <w:rPr>
          <w:rFonts w:ascii="Times New Roman" w:hAnsi="Times New Roman" w:cs="Times New Roman" w:eastAsia="Times New Roman"/>
          <w:sz w:val="30"/>
          <w:szCs w:val="30"/>
          <w:color w:val="444444"/>
          <w:spacing w:val="6"/>
          <w:w w:val="8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rtalı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6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25" w:lineRule="exact"/>
        <w:ind w:left="14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w w:val="90"/>
        </w:rPr>
        <w:t>A,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61"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"/>
          <w:w w:val="61"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61"/>
        </w:rPr>
        <w:t>.,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61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3"/>
          <w:w w:val="6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5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30" w:lineRule="atLeast"/>
        <w:ind w:left="143" w:right="2566" w:firstLine="1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7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lfeslim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Edildi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4"/>
          <w:w w:val="116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6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95" w:lineRule="exact"/>
        <w:ind w:left="162" w:right="-20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9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2"/>
        </w:rPr>
        <w:t>kibi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2"/>
        </w:rPr>
        <w:t>DönUşU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36"/>
          <w:szCs w:val="36"/>
          <w:color w:val="444444"/>
          <w:spacing w:val="0"/>
          <w:w w:val="61"/>
          <w:position w:val="2"/>
        </w:rPr>
        <w:t>tr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7"/>
          <w:position w:val="2"/>
        </w:rPr>
        <w:t>ari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2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05.05.20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7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  <w:position w:val="2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251" w:right="-68"/>
        <w:jc w:val="left"/>
        <w:tabs>
          <w:tab w:pos="11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81"/>
        </w:rPr>
        <w:t>ÖIO</w:t>
      </w:r>
      <w:r>
        <w:rPr>
          <w:rFonts w:ascii="Arial" w:hAnsi="Arial" w:cs="Arial" w:eastAsia="Arial"/>
          <w:sz w:val="19"/>
          <w:szCs w:val="19"/>
          <w:color w:val="2D2D2D"/>
          <w:spacing w:val="-8"/>
          <w:w w:val="8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KİP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Kını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6"/>
        </w:rPr>
        <w:t>l.Posta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left="770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w w:val="97"/>
        </w:rPr>
        <w:t>!Be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8"/>
          <w:w w:val="98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2"/>
          <w:w w:val="11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93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"/>
          <w:w w:val="9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jSaati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:21.05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w w:val="106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5"/>
          <w:w w:val="107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5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80"/>
          <w:cols w:num="3" w:equalWidth="0">
            <w:col w:w="4206" w:space="1762"/>
            <w:col w:w="1386" w:space="1202"/>
            <w:col w:w="2804"/>
          </w:cols>
        </w:sectPr>
      </w:pPr>
      <w:rPr/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80"/>
        </w:sectPr>
      </w:pPr>
      <w:rPr/>
    </w:p>
    <w:p>
      <w:pPr>
        <w:spacing w:before="41" w:after="0" w:line="240" w:lineRule="auto"/>
        <w:ind w:left="2083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8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left="-36" w:right="5259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8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1" w:after="0" w:line="203" w:lineRule="exact"/>
        <w:ind w:left="192" w:right="560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8"/>
          <w:position w:val="-1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80" w:right="280"/>
          <w:cols w:num="2" w:equalWidth="0">
            <w:col w:w="3691" w:space="882"/>
            <w:col w:w="6787"/>
          </w:cols>
        </w:sectPr>
      </w:pPr>
      <w:rPr/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80"/>
        </w:sectPr>
      </w:pPr>
      <w:rPr/>
    </w:p>
    <w:p>
      <w:pPr>
        <w:spacing w:before="36" w:after="0" w:line="240" w:lineRule="auto"/>
        <w:ind w:left="232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18.20363pt;margin-top:33.582939pt;width:558.557865pt;height:783.29125pt;mso-position-horizontal-relative:page;mso-position-vertical-relative:page;z-index:-16791" coordorigin="364,672" coordsize="11171,15666">
            <v:shape style="position:absolute;left:8582;top:12346;width:2918;height:2995" type="#_x0000_t75">
              <v:imagedata r:id="rId53" o:title=""/>
            </v:shape>
            <v:group style="position:absolute;left:376;top:712;width:11087;height:2" coordorigin="376,712" coordsize="11087,2">
              <v:shape style="position:absolute;left:376;top:712;width:11087;height:2" coordorigin="376,712" coordsize="11087,0" path="m376,712l11462,712e" filled="f" stroked="t" strokeweight=".704657pt" strokecolor="#676767">
                <v:path arrowok="t"/>
              </v:shape>
            </v:group>
            <v:group style="position:absolute;left:418;top:683;width:2;height:15642" coordorigin="418,683" coordsize="2,15642">
              <v:shape style="position:absolute;left:418;top:683;width:2;height:15642" coordorigin="418,683" coordsize="0,15642" path="m418,16326l418,683e" filled="f" stroked="t" strokeweight="1.174428pt" strokecolor="#575757">
                <v:path arrowok="t"/>
              </v:shape>
            </v:group>
            <v:group style="position:absolute;left:2156;top:702;width:2;height:1514" coordorigin="2156,702" coordsize="2,1514">
              <v:shape style="position:absolute;left:2156;top:702;width:2;height:1514" coordorigin="2156,702" coordsize="0,1514" path="m2156,2216l2156,702e" filled="f" stroked="t" strokeweight=".704657pt" strokecolor="#4F4F4F">
                <v:path arrowok="t"/>
              </v:shape>
            </v:group>
            <v:group style="position:absolute;left:9081;top:712;width:2;height:1509" coordorigin="9081,712" coordsize="2,1509">
              <v:shape style="position:absolute;left:9081;top:712;width:2;height:1509" coordorigin="9081,712" coordsize="0,1509" path="m9081,2221l9081,712e" filled="f" stroked="t" strokeweight=".704657pt" strokecolor="#5B5B5B">
                <v:path arrowok="t"/>
              </v:shape>
            </v:group>
            <v:group style="position:absolute;left:11477;top:702;width:2;height:15623" coordorigin="11477,702" coordsize="2,15623">
              <v:shape style="position:absolute;left:11477;top:702;width:2;height:15623" coordorigin="11477,702" coordsize="0,15623" path="m11477,16326l11477,702e" filled="f" stroked="t" strokeweight=".939542pt" strokecolor="#676767">
                <v:path arrowok="t"/>
              </v:shape>
            </v:group>
            <v:group style="position:absolute;left:376;top:2212;width:11091;height:2" coordorigin="376,2212" coordsize="11091,2">
              <v:shape style="position:absolute;left:376;top:2212;width:11091;height:2" coordorigin="376,2212" coordsize="11091,0" path="m376,2212l11467,2212e" filled="f" stroked="t" strokeweight=".704657pt" strokecolor="#676767">
                <v:path arrowok="t"/>
              </v:shape>
            </v:group>
            <v:group style="position:absolute;left:371;top:2449;width:11101;height:2" coordorigin="371,2449" coordsize="11101,2">
              <v:shape style="position:absolute;left:371;top:2449;width:11101;height:2" coordorigin="371,2449" coordsize="11101,0" path="m371,2449l11472,2449e" filled="f" stroked="t" strokeweight=".704657pt" strokecolor="#676767">
                <v:path arrowok="t"/>
              </v:shape>
            </v:group>
            <v:group style="position:absolute;left:376;top:2686;width:11091;height:2" coordorigin="376,2686" coordsize="11091,2">
              <v:shape style="position:absolute;left:376;top:2686;width:11091;height:2" coordorigin="376,2686" coordsize="11091,0" path="m376,2686l11467,2686e" filled="f" stroked="t" strokeweight=".704657pt" strokecolor="#676767">
                <v:path arrowok="t"/>
              </v:shape>
            </v:group>
            <v:group style="position:absolute;left:371;top:2921;width:11101;height:2" coordorigin="371,2921" coordsize="11101,2">
              <v:shape style="position:absolute;left:371;top:2921;width:11101;height:2" coordorigin="371,2921" coordsize="11101,0" path="m371,2921l11472,2921e" filled="f" stroked="t" strokeweight=".704657pt" strokecolor="#676767">
                <v:path arrowok="t"/>
              </v:shape>
            </v:group>
            <v:group style="position:absolute;left:376;top:3161;width:11101;height:2" coordorigin="376,3161" coordsize="11101,2">
              <v:shape style="position:absolute;left:376;top:3161;width:11101;height:2" coordorigin="376,3161" coordsize="11101,0" path="m376,3161l11477,3161e" filled="f" stroked="t" strokeweight=".704657pt" strokecolor="#6B6B6B">
                <v:path arrowok="t"/>
              </v:shape>
            </v:group>
            <v:group style="position:absolute;left:376;top:3398;width:11101;height:2" coordorigin="376,3398" coordsize="11101,2">
              <v:shape style="position:absolute;left:376;top:3398;width:11101;height:2" coordorigin="376,3398" coordsize="11101,0" path="m376,3398l11477,3398e" filled="f" stroked="t" strokeweight=".704657pt" strokecolor="#646464">
                <v:path arrowok="t"/>
              </v:shape>
            </v:group>
            <v:group style="position:absolute;left:1684;top:11656;width:2;height:4656" coordorigin="1684,11656" coordsize="2,4656">
              <v:shape style="position:absolute;left:1684;top:11656;width:2;height:4656" coordorigin="1684,11656" coordsize="0,4656" path="m1684,16312l1684,11656e" filled="f" stroked="t" strokeweight=".704657pt" strokecolor="#545454">
                <v:path arrowok="t"/>
              </v:shape>
            </v:group>
            <v:group style="position:absolute;left:2199;top:4119;width:2;height:12206" coordorigin="2199,4119" coordsize="2,12206">
              <v:shape style="position:absolute;left:2199;top:4119;width:2;height:12206" coordorigin="2199,4119" coordsize="0,12206" path="m2199,16326l2199,4119e" filled="f" stroked="t" strokeweight="1.174428pt" strokecolor="#575757">
                <v:path arrowok="t"/>
              </v:shape>
            </v:group>
            <v:group style="position:absolute;left:3890;top:3384;width:2;height:769" coordorigin="3890,3384" coordsize="2,769">
              <v:shape style="position:absolute;left:3890;top:3384;width:2;height:769" coordorigin="3890,3384" coordsize="0,769" path="m3890,4153l3890,3384e" filled="f" stroked="t" strokeweight=".939542pt" strokecolor="#3B3B3B">
                <v:path arrowok="t"/>
              </v:shape>
            </v:group>
            <v:group style="position:absolute;left:6957;top:3393;width:2;height:759" coordorigin="6957,3393" coordsize="2,759">
              <v:shape style="position:absolute;left:6957;top:3393;width:2;height:759" coordorigin="6957,3393" coordsize="0,759" path="m6957,4153l6957,3393e" filled="f" stroked="t" strokeweight=".704657pt" strokecolor="#5B5B5B">
                <v:path arrowok="t"/>
              </v:shape>
            </v:group>
            <v:group style="position:absolute;left:381;top:4143;width:11101;height:2" coordorigin="381,4143" coordsize="11101,2">
              <v:shape style="position:absolute;left:381;top:4143;width:11101;height:2" coordorigin="381,4143" coordsize="11101,0" path="m381,4143l11481,4143e" filled="f" stroked="t" strokeweight=".704657pt" strokecolor="#606060">
                <v:path arrowok="t"/>
              </v:shape>
            </v:group>
            <v:group style="position:absolute;left:4933;top:4660;width:2;height:2183" coordorigin="4933,4660" coordsize="2,2183">
              <v:shape style="position:absolute;left:4933;top:4660;width:2;height:2183" coordorigin="4933,4660" coordsize="0,2183" path="m4933,6844l4933,4660e" filled="f" stroked="t" strokeweight=".704657pt" strokecolor="#575757">
                <v:path arrowok="t"/>
              </v:shape>
            </v:group>
            <v:group style="position:absolute;left:385;top:4428;width:11101;height:2" coordorigin="385,4428" coordsize="11101,2">
              <v:shape style="position:absolute;left:385;top:4428;width:11101;height:2" coordorigin="385,4428" coordsize="11101,0" path="m385,4428l11486,4428e" filled="f" stroked="t" strokeweight=".704657pt" strokecolor="#5B5B5B">
                <v:path arrowok="t"/>
              </v:shape>
            </v:group>
            <v:group style="position:absolute;left:2161;top:4665;width:9325;height:2" coordorigin="2161,4665" coordsize="9325,2">
              <v:shape style="position:absolute;left:2161;top:4665;width:9325;height:2" coordorigin="2161,4665" coordsize="9325,0" path="m2161,4665l11486,4665e" filled="f" stroked="t" strokeweight=".704657pt" strokecolor="#606060">
                <v:path arrowok="t"/>
              </v:shape>
            </v:group>
            <v:group style="position:absolute;left:4923;top:5154;width:6563;height:2" coordorigin="4923,5154" coordsize="6563,2">
              <v:shape style="position:absolute;left:4923;top:5154;width:6563;height:2" coordorigin="4923,5154" coordsize="6563,0" path="m4923,5154l11486,5154e" filled="f" stroked="t" strokeweight=".704657pt" strokecolor="#606060">
                <v:path arrowok="t"/>
              </v:shape>
            </v:group>
            <v:group style="position:absolute;left:4928;top:5401;width:6563;height:2" coordorigin="4928,5401" coordsize="6563,2">
              <v:shape style="position:absolute;left:4928;top:5401;width:6563;height:2" coordorigin="4928,5401" coordsize="6563,0" path="m4928,5401l11491,5401e" filled="f" stroked="t" strokeweight=".704657pt" strokecolor="#646464">
                <v:path arrowok="t"/>
              </v:shape>
            </v:group>
            <v:group style="position:absolute;left:4923;top:5648;width:6563;height:2" coordorigin="4923,5648" coordsize="6563,2">
              <v:shape style="position:absolute;left:4923;top:5648;width:6563;height:2" coordorigin="4923,5648" coordsize="6563,0" path="m4923,5648l11486,5648e" filled="f" stroked="t" strokeweight=".704657pt" strokecolor="#6B6B6B">
                <v:path arrowok="t"/>
              </v:shape>
            </v:group>
            <v:group style="position:absolute;left:2166;top:5885;width:9325;height:2" coordorigin="2166,5885" coordsize="9325,2">
              <v:shape style="position:absolute;left:2166;top:5885;width:9325;height:2" coordorigin="2166,5885" coordsize="9325,0" path="m2166,5885l11491,5885e" filled="f" stroked="t" strokeweight=".704657pt" strokecolor="#6B6B6B">
                <v:path arrowok="t"/>
              </v:shape>
            </v:group>
            <v:group style="position:absolute;left:850;top:6122;width:10640;height:2" coordorigin="850,6122" coordsize="10640,2">
              <v:shape style="position:absolute;left:850;top:6122;width:10640;height:2" coordorigin="850,6122" coordsize="10640,0" path="m850,6122l11491,6122e" filled="f" stroked="t" strokeweight=".704657pt" strokecolor="#676767">
                <v:path arrowok="t"/>
              </v:shape>
            </v:group>
            <v:group style="position:absolute;left:2166;top:6592;width:9325;height:2" coordorigin="2166,6592" coordsize="9325,2">
              <v:shape style="position:absolute;left:2166;top:6592;width:9325;height:2" coordorigin="2166,6592" coordsize="9325,0" path="m2166,6592l11491,6592e" filled="f" stroked="t" strokeweight=".704657pt" strokecolor="#6B6B6B">
                <v:path arrowok="t"/>
              </v:shape>
            </v:group>
            <v:group style="position:absolute;left:7803;top:6113;width:2;height:721" coordorigin="7803,6113" coordsize="2,721">
              <v:shape style="position:absolute;left:7803;top:6113;width:2;height:721" coordorigin="7803,6113" coordsize="0,721" path="m7803,6834l7803,6113e" filled="f" stroked="t" strokeweight=".704657pt" strokecolor="#5B5B5B">
                <v:path arrowok="t"/>
              </v:shape>
            </v:group>
            <v:group style="position:absolute;left:2161;top:6829;width:9330;height:2" coordorigin="2161,6829" coordsize="9330,2">
              <v:shape style="position:absolute;left:2161;top:6829;width:9330;height:2" coordorigin="2161,6829" coordsize="9330,0" path="m2161,6829l11491,6829e" filled="f" stroked="t" strokeweight=".704657pt" strokecolor="#6B6B6B">
                <v:path arrowok="t"/>
              </v:shape>
            </v:group>
            <v:group style="position:absolute;left:390;top:7067;width:11101;height:2" coordorigin="390,7067" coordsize="11101,2">
              <v:shape style="position:absolute;left:390;top:7067;width:11101;height:2" coordorigin="390,7067" coordsize="11101,0" path="m390,7067l11491,7067e" filled="f" stroked="t" strokeweight=".704657pt" strokecolor="#6B6B6B">
                <v:path arrowok="t"/>
              </v:shape>
            </v:group>
            <v:group style="position:absolute;left:390;top:7762;width:11110;height:2" coordorigin="390,7762" coordsize="11110,2">
              <v:shape style="position:absolute;left:390;top:7762;width:11110;height:2" coordorigin="390,7762" coordsize="11110,0" path="m390,7762l11500,7762e" filled="f" stroked="t" strokeweight=".704657pt" strokecolor="#6B6B6B">
                <v:path arrowok="t"/>
              </v:shape>
            </v:group>
            <v:group style="position:absolute;left:4937;top:8239;width:6558;height:2" coordorigin="4937,8239" coordsize="6558,2">
              <v:shape style="position:absolute;left:4937;top:8239;width:6558;height:2" coordorigin="4937,8239" coordsize="6558,0" path="m4937,8239l11495,8239e" filled="f" stroked="t" strokeweight=".704657pt" strokecolor="#6B6B6B">
                <v:path arrowok="t"/>
              </v:shape>
            </v:group>
            <v:group style="position:absolute;left:399;top:8476;width:11101;height:2" coordorigin="399,8476" coordsize="11101,2">
              <v:shape style="position:absolute;left:399;top:8476;width:11101;height:2" coordorigin="399,8476" coordsize="11101,0" path="m399,8476l11500,8476e" filled="f" stroked="t" strokeweight=".704657pt" strokecolor="#676767">
                <v:path arrowok="t"/>
              </v:shape>
            </v:group>
            <v:group style="position:absolute;left:404;top:9283;width:11101;height:2" coordorigin="404,9283" coordsize="11101,2">
              <v:shape style="position:absolute;left:404;top:9283;width:11101;height:2" coordorigin="404,9283" coordsize="11101,0" path="m404,9283l11505,9283e" filled="f" stroked="t" strokeweight=".704657pt" strokecolor="#646464">
                <v:path arrowok="t"/>
              </v:shape>
            </v:group>
            <v:group style="position:absolute;left:4944;top:7750;width:2;height:736" coordorigin="4944,7750" coordsize="2,736">
              <v:shape style="position:absolute;left:4944;top:7750;width:2;height:736" coordorigin="4944,7750" coordsize="0,736" path="m4944,8486l4944,7750e" filled="f" stroked="t" strokeweight=".704657pt" strokecolor="#606060">
                <v:path arrowok="t"/>
              </v:shape>
            </v:group>
            <v:group style="position:absolute;left:4933;top:8002;width:6567;height:2" coordorigin="4933,8002" coordsize="6567,2">
              <v:shape style="position:absolute;left:4933;top:8002;width:6567;height:2" coordorigin="4933,8002" coordsize="6567,0" path="m4933,8002l11500,8002e" filled="f" stroked="t" strokeweight=".704657pt" strokecolor="#707070">
                <v:path arrowok="t"/>
              </v:shape>
            </v:group>
            <v:group style="position:absolute;left:404;top:10450;width:11101;height:2" coordorigin="404,10450" coordsize="11101,2">
              <v:shape style="position:absolute;left:404;top:10450;width:11101;height:2" coordorigin="404,10450" coordsize="11101,0" path="m404,10450l11505,10450e" filled="f" stroked="t" strokeweight=".704657pt" strokecolor="#6B6B6B">
                <v:path arrowok="t"/>
              </v:shape>
            </v:group>
            <v:group style="position:absolute;left:409;top:10939;width:11101;height:2" coordorigin="409,10939" coordsize="11101,2">
              <v:shape style="position:absolute;left:409;top:10939;width:11101;height:2" coordorigin="409,10939" coordsize="11101,0" path="m409,10939l11509,10939e" filled="f" stroked="t" strokeweight=".704657pt" strokecolor="#6B6B6B">
                <v:path arrowok="t"/>
              </v:shape>
            </v:group>
            <v:group style="position:absolute;left:409;top:11421;width:11101;height:2" coordorigin="409,11421" coordsize="11101,2">
              <v:shape style="position:absolute;left:409;top:11421;width:11101;height:2" coordorigin="409,11421" coordsize="11101,0" path="m409,11421l11509,11421e" filled="f" stroked="t" strokeweight=".704657pt" strokecolor="#676767">
                <v:path arrowok="t"/>
              </v:shape>
            </v:group>
            <v:group style="position:absolute;left:413;top:11661;width:11101;height:2" coordorigin="413,11661" coordsize="11101,2">
              <v:shape style="position:absolute;left:413;top:11661;width:11101;height:2" coordorigin="413,11661" coordsize="11101,0" path="m413,11661l11514,11661e" filled="f" stroked="t" strokeweight=".704657pt" strokecolor="#676767">
                <v:path arrowok="t"/>
              </v:shape>
            </v:group>
            <v:group style="position:absolute;left:413;top:11903;width:11101;height:2" coordorigin="413,11903" coordsize="11101,2">
              <v:shape style="position:absolute;left:413;top:11903;width:11101;height:2" coordorigin="413,11903" coordsize="11101,0" path="m413,11903l11514,11903e" filled="f" stroked="t" strokeweight=".704657pt" strokecolor="#6B6B6B">
                <v:path arrowok="t"/>
              </v:shape>
            </v:group>
            <v:group style="position:absolute;left:418;top:16300;width:11110;height:2" coordorigin="418,16300" coordsize="11110,2">
              <v:shape style="position:absolute;left:418;top:16300;width:11110;height:2" coordorigin="418,16300" coordsize="11110,0" path="m418,16300l11528,16300e" filled="f" stroked="t" strokeweight=".704657pt" strokecolor="#747474">
                <v:path arrowok="t"/>
              </v:shape>
            </v:group>
            <v:group style="position:absolute;left:1264;top:11656;width:2;height:4665" coordorigin="1264,11656" coordsize="2,4665">
              <v:shape style="position:absolute;left:1264;top:11656;width:2;height:4665" coordorigin="1264,11656" coordsize="0,4665" path="m1264,16321l1264,11656e" filled="f" stroked="t" strokeweight=".704657pt" strokecolor="#545454">
                <v:path arrowok="t"/>
              </v:shape>
            </v:group>
            <v:group style="position:absolute;left:427;top:13977;width:1790;height:2" coordorigin="427,13977" coordsize="1790,2">
              <v:shape style="position:absolute;left:427;top:13977;width:1790;height:2" coordorigin="427,13977" coordsize="1790,0" path="m427,13977l2217,13977e" filled="f" stroked="t" strokeweight=".704657pt" strokecolor="#6B6B6B">
                <v:path arrowok="t"/>
              </v:shape>
            </v:group>
            <v:group style="position:absolute;left:7382;top:11651;width:2;height:4651" coordorigin="7382,11651" coordsize="2,4651">
              <v:shape style="position:absolute;left:7382;top:11651;width:2;height:4651" coordorigin="7382,11651" coordsize="0,4651" path="m7382,16302l7382,11651e" filled="f" stroked="t" strokeweight=".704657pt" strokecolor="#606060">
                <v:path arrowok="t"/>
              </v:shape>
            </v:group>
            <v:group style="position:absolute;left:3194;top:14921;width:1170;height:2" coordorigin="3194,14921" coordsize="1170,2">
              <v:shape style="position:absolute;left:3194;top:14921;width:1170;height:2" coordorigin="3194,14921" coordsize="1170,0" path="m3194,14921l4364,14921e" filled="f" stroked="t" strokeweight="2.11397pt" strokecolor="#3F4B97">
                <v:path arrowok="t"/>
              </v:shape>
            </v:group>
            <v:group style="position:absolute;left:5515;top:15448;width:644;height:2" coordorigin="5515,15448" coordsize="644,2">
              <v:shape style="position:absolute;left:5515;top:15448;width:644;height:2" coordorigin="5515,15448" coordsize="644,0" path="m5515,15448l6159,15448e" filled="f" stroked="t" strokeweight="2.11397pt" strokecolor="#3F486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7"/>
        </w:rPr>
        <w:t>İtfaiyeci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left="150"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56595B"/>
          <w:w w:val="116"/>
        </w:rPr>
        <w:t>N</w:t>
      </w:r>
      <w:r>
        <w:rPr>
          <w:rFonts w:ascii="Times New Roman" w:hAnsi="Times New Roman" w:cs="Times New Roman" w:eastAsia="Times New Roman"/>
          <w:sz w:val="27"/>
          <w:szCs w:val="27"/>
          <w:color w:val="56595B"/>
          <w:spacing w:val="-14"/>
          <w:w w:val="116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56595B"/>
          <w:spacing w:val="-86"/>
          <w:w w:val="116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56595B"/>
          <w:spacing w:val="0"/>
          <w:w w:val="112"/>
        </w:rPr>
        <w:t>K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217" w:lineRule="exact"/>
        <w:ind w:left="132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D2D2D"/>
          <w:w w:val="138"/>
        </w:rPr>
        <w:t>itf</w:t>
      </w:r>
      <w:r>
        <w:rPr>
          <w:rFonts w:ascii="Arial" w:hAnsi="Arial" w:cs="Arial" w:eastAsia="Arial"/>
          <w:sz w:val="20"/>
          <w:szCs w:val="20"/>
          <w:color w:val="2D2D2D"/>
          <w:spacing w:val="-4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56595B"/>
          <w:spacing w:val="0"/>
          <w:w w:val="100"/>
        </w:rPr>
        <w:t>aiye</w:t>
      </w:r>
      <w:r>
        <w:rPr>
          <w:rFonts w:ascii="Arial" w:hAnsi="Arial" w:cs="Arial" w:eastAsia="Arial"/>
          <w:sz w:val="20"/>
          <w:szCs w:val="20"/>
          <w:color w:val="56595B"/>
          <w:spacing w:val="45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56595B"/>
          <w:spacing w:val="0"/>
          <w:w w:val="100"/>
        </w:rPr>
        <w:t>Kuze</w:t>
      </w:r>
      <w:r>
        <w:rPr>
          <w:rFonts w:ascii="Arial" w:hAnsi="Arial" w:cs="Arial" w:eastAsia="Arial"/>
          <w:sz w:val="20"/>
          <w:szCs w:val="20"/>
          <w:color w:val="56595B"/>
          <w:spacing w:val="0"/>
          <w:w w:val="100"/>
        </w:rPr>
        <w:t>y</w:t>
      </w:r>
      <w:r>
        <w:rPr>
          <w:rFonts w:ascii="Arial" w:hAnsi="Arial" w:cs="Arial" w:eastAsia="Arial"/>
          <w:sz w:val="20"/>
          <w:szCs w:val="20"/>
          <w:color w:val="56595B"/>
          <w:spacing w:val="52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56595B"/>
          <w:spacing w:val="0"/>
          <w:w w:val="111"/>
        </w:rPr>
        <w:t>Bölge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2" w:lineRule="exact"/>
        <w:ind w:left="-37" w:right="2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56595B"/>
          <w:spacing w:val="0"/>
          <w:w w:val="100"/>
          <w:b/>
          <w:bCs/>
        </w:rPr>
        <w:t>1.</w:t>
      </w:r>
      <w:r>
        <w:rPr>
          <w:rFonts w:ascii="Times New Roman" w:hAnsi="Times New Roman" w:cs="Times New Roman" w:eastAsia="Times New Roman"/>
          <w:sz w:val="22"/>
          <w:szCs w:val="22"/>
          <w:color w:val="56595B"/>
          <w:spacing w:val="3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6595B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2"/>
          <w:szCs w:val="22"/>
          <w:color w:val="56595B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0"/>
          <w:w w:val="120"/>
        </w:rPr>
        <w:t>Grttpla</w:t>
      </w:r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0"/>
          <w:w w:val="12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0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13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95B"/>
          <w:spacing w:val="0"/>
          <w:w w:val="120"/>
        </w:rPr>
        <w:t>Arniri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194"/>
        <w:jc w:val="right"/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34"/>
          <w:szCs w:val="34"/>
          <w:color w:val="334191"/>
          <w:spacing w:val="0"/>
          <w:w w:val="138"/>
          <w:b/>
          <w:bCs/>
          <w:i/>
        </w:rPr>
        <w:t>j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</w:rPr>
      </w:r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63" w:right="-20"/>
        <w:jc w:val="left"/>
        <w:tabs>
          <w:tab w:pos="104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Arial" w:hAnsi="Arial" w:cs="Arial" w:eastAsia="Arial"/>
          <w:sz w:val="27"/>
          <w:szCs w:val="27"/>
          <w:color w:val="56595B"/>
          <w:spacing w:val="9"/>
          <w:w w:val="126"/>
          <w:position w:val="2"/>
        </w:rPr>
        <w:t>A</w:t>
      </w:r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0"/>
          <w:w w:val="126"/>
          <w:position w:val="0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-90"/>
          <w:w w:val="126"/>
          <w:position w:val="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0"/>
          <w:w w:val="100"/>
          <w:b/>
          <w:bCs/>
          <w:position w:val="0"/>
        </w:rPr>
        <w:t>ınfİ{ÖSE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225"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</w:rPr>
        <w:t>Itfaiy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2D2D2D"/>
          <w:spacing w:val="1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98"/>
        </w:rPr>
        <w:t>Kuze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98"/>
        </w:rPr>
        <w:t>y</w:t>
      </w:r>
      <w:r>
        <w:rPr>
          <w:rFonts w:ascii="Arial" w:hAnsi="Arial" w:cs="Arial" w:eastAsia="Arial"/>
          <w:sz w:val="18"/>
          <w:szCs w:val="18"/>
          <w:color w:val="2D2D2D"/>
          <w:spacing w:val="-16"/>
          <w:w w:val="98"/>
        </w:rPr>
        <w:t> 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</w:rPr>
        <w:t>Bölg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2D2D2D"/>
          <w:spacing w:val="4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8"/>
        </w:rPr>
        <w:t>Amiri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</w:rPr>
        <w:t>H.A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9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Nahit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2" w:lineRule="exact"/>
        <w:ind w:left="559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2D2D2D"/>
          <w:spacing w:val="0"/>
          <w:w w:val="209"/>
        </w:rPr>
        <w:t>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sectPr>
      <w:type w:val="continuous"/>
      <w:pgSz w:w="11920" w:h="16840"/>
      <w:pgMar w:top="620" w:bottom="280" w:left="280" w:right="280"/>
      <w:cols w:num="3" w:equalWidth="0">
        <w:col w:w="879" w:space="1124"/>
        <w:col w:w="2262" w:space="143"/>
        <w:col w:w="695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62"/>
    <w:family w:val="roman"/>
    <w:pitch w:val="variable"/>
  </w:font>
  <w:font w:name="Arial">
    <w:altName w:val="Arial"/>
    <w:charset w:val="162"/>
    <w:family w:val="swiss"/>
    <w:pitch w:val="variable"/>
  </w:font>
  <w:font w:name="Courier New">
    <w:altName w:val="Courier New"/>
    <w:charset w:val="162"/>
    <w:family w:val="modern"/>
    <w:pitch w:val="fixed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image" Target="media/image5.jpg"/><Relationship Id="rId10" Type="http://schemas.openxmlformats.org/officeDocument/2006/relationships/image" Target="media/image6.jpg"/><Relationship Id="rId11" Type="http://schemas.openxmlformats.org/officeDocument/2006/relationships/image" Target="media/image7.jpg"/><Relationship Id="rId12" Type="http://schemas.openxmlformats.org/officeDocument/2006/relationships/image" Target="media/image8.jpg"/><Relationship Id="rId13" Type="http://schemas.openxmlformats.org/officeDocument/2006/relationships/image" Target="media/image9.jpg"/><Relationship Id="rId14" Type="http://schemas.openxmlformats.org/officeDocument/2006/relationships/image" Target="media/image10.jpg"/><Relationship Id="rId15" Type="http://schemas.openxmlformats.org/officeDocument/2006/relationships/image" Target="media/image11.jpg"/><Relationship Id="rId16" Type="http://schemas.openxmlformats.org/officeDocument/2006/relationships/image" Target="media/image12.jpg"/><Relationship Id="rId17" Type="http://schemas.openxmlformats.org/officeDocument/2006/relationships/image" Target="media/image13.jpg"/><Relationship Id="rId18" Type="http://schemas.openxmlformats.org/officeDocument/2006/relationships/image" Target="media/image14.jpg"/><Relationship Id="rId19" Type="http://schemas.openxmlformats.org/officeDocument/2006/relationships/image" Target="media/image15.jpg"/><Relationship Id="rId20" Type="http://schemas.openxmlformats.org/officeDocument/2006/relationships/image" Target="media/image16.jpg"/><Relationship Id="rId21" Type="http://schemas.openxmlformats.org/officeDocument/2006/relationships/image" Target="media/image17.jpg"/><Relationship Id="rId22" Type="http://schemas.openxmlformats.org/officeDocument/2006/relationships/image" Target="media/image18.png"/><Relationship Id="rId23" Type="http://schemas.openxmlformats.org/officeDocument/2006/relationships/image" Target="media/image19.jpg"/><Relationship Id="rId24" Type="http://schemas.openxmlformats.org/officeDocument/2006/relationships/image" Target="media/image20.jpg"/><Relationship Id="rId25" Type="http://schemas.openxmlformats.org/officeDocument/2006/relationships/image" Target="media/image21.jpg"/><Relationship Id="rId26" Type="http://schemas.openxmlformats.org/officeDocument/2006/relationships/image" Target="media/image22.jpg"/><Relationship Id="rId27" Type="http://schemas.openxmlformats.org/officeDocument/2006/relationships/image" Target="media/image23.jpg"/><Relationship Id="rId28" Type="http://schemas.openxmlformats.org/officeDocument/2006/relationships/image" Target="media/image24.jpg"/><Relationship Id="rId29" Type="http://schemas.openxmlformats.org/officeDocument/2006/relationships/image" Target="media/image25.jpg"/><Relationship Id="rId30" Type="http://schemas.openxmlformats.org/officeDocument/2006/relationships/image" Target="media/image26.jpg"/><Relationship Id="rId31" Type="http://schemas.openxmlformats.org/officeDocument/2006/relationships/image" Target="media/image27.jpg"/><Relationship Id="rId32" Type="http://schemas.openxmlformats.org/officeDocument/2006/relationships/image" Target="media/image28.jpg"/><Relationship Id="rId33" Type="http://schemas.openxmlformats.org/officeDocument/2006/relationships/image" Target="media/image29.jpg"/><Relationship Id="rId34" Type="http://schemas.openxmlformats.org/officeDocument/2006/relationships/image" Target="media/image30.jpg"/><Relationship Id="rId35" Type="http://schemas.openxmlformats.org/officeDocument/2006/relationships/image" Target="media/image31.jpg"/><Relationship Id="rId36" Type="http://schemas.openxmlformats.org/officeDocument/2006/relationships/image" Target="media/image32.jpg"/><Relationship Id="rId37" Type="http://schemas.openxmlformats.org/officeDocument/2006/relationships/image" Target="media/image33.jpg"/><Relationship Id="rId38" Type="http://schemas.openxmlformats.org/officeDocument/2006/relationships/image" Target="media/image34.jpg"/><Relationship Id="rId39" Type="http://schemas.openxmlformats.org/officeDocument/2006/relationships/image" Target="media/image35.jpg"/><Relationship Id="rId40" Type="http://schemas.openxmlformats.org/officeDocument/2006/relationships/image" Target="media/image36.jpg"/><Relationship Id="rId41" Type="http://schemas.openxmlformats.org/officeDocument/2006/relationships/image" Target="media/image37.jpg"/><Relationship Id="rId42" Type="http://schemas.openxmlformats.org/officeDocument/2006/relationships/image" Target="media/image38.jpg"/><Relationship Id="rId43" Type="http://schemas.openxmlformats.org/officeDocument/2006/relationships/image" Target="media/image39.jpg"/><Relationship Id="rId44" Type="http://schemas.openxmlformats.org/officeDocument/2006/relationships/image" Target="media/image40.jpg"/><Relationship Id="rId45" Type="http://schemas.openxmlformats.org/officeDocument/2006/relationships/image" Target="media/image41.jpg"/><Relationship Id="rId46" Type="http://schemas.openxmlformats.org/officeDocument/2006/relationships/image" Target="media/image42.jpg"/><Relationship Id="rId47" Type="http://schemas.openxmlformats.org/officeDocument/2006/relationships/image" Target="media/image43.jpg"/><Relationship Id="rId48" Type="http://schemas.openxmlformats.org/officeDocument/2006/relationships/image" Target="media/image44.jpg"/><Relationship Id="rId49" Type="http://schemas.openxmlformats.org/officeDocument/2006/relationships/image" Target="media/image45.jpg"/><Relationship Id="rId50" Type="http://schemas.openxmlformats.org/officeDocument/2006/relationships/image" Target="media/image46.jpg"/><Relationship Id="rId51" Type="http://schemas.openxmlformats.org/officeDocument/2006/relationships/image" Target="media/image47.jpg"/><Relationship Id="rId52" Type="http://schemas.openxmlformats.org/officeDocument/2006/relationships/image" Target="media/image48.jpg"/><Relationship Id="rId53" Type="http://schemas.openxmlformats.org/officeDocument/2006/relationships/image" Target="media/image49.jp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2018-06-22T10:47:40Z</dcterms:created>
  <dcterms:modified xsi:type="dcterms:W3CDTF">2018-06-22T10:47:40Z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2018-06-12T00:00:00Z</vt:filetime>
  </property>
  <property fmtid="{D5CDD505-2E9C-101B-9397-08002B2CF9AE}" pid="3" name="LastSaved">
    <vt:filetime>2018-06-22T00:00:00Z</vt:filetime>
  </property>
</Properties>
</file>